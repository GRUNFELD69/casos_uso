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Puest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Puest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Puesto"/>
        <w:jc w:val="left"/>
        <w:rPr>
          <w:rFonts w:cs="Arial"/>
          <w:sz w:val="22"/>
          <w:szCs w:val="22"/>
        </w:rPr>
      </w:pPr>
      <w:r>
        <w:rPr>
          <w:rFonts w:cs="Arial"/>
          <w:sz w:val="22"/>
          <w:szCs w:val="22"/>
        </w:rPr>
        <w:t>Caso de uso 2</w:t>
      </w:r>
    </w:p>
    <w:p w14:paraId="44F2FF52" w14:textId="34DC94C0" w:rsidR="00E860CB" w:rsidRPr="00E860CB" w:rsidRDefault="00E860CB" w:rsidP="00E860CB">
      <w:pPr>
        <w:pStyle w:val="Puesto"/>
        <w:jc w:val="left"/>
        <w:rPr>
          <w:rFonts w:cs="Arial"/>
          <w:sz w:val="22"/>
          <w:szCs w:val="22"/>
        </w:rPr>
      </w:pPr>
      <w:r>
        <w:rPr>
          <w:rFonts w:cs="Arial"/>
          <w:sz w:val="22"/>
          <w:szCs w:val="22"/>
        </w:rPr>
        <w:t>Caso de uso 3</w:t>
      </w:r>
    </w:p>
    <w:p w14:paraId="73DC11DA" w14:textId="056CAAAE" w:rsidR="00E860CB" w:rsidRPr="00E860CB" w:rsidRDefault="00E860CB" w:rsidP="00E860CB">
      <w:pPr>
        <w:pStyle w:val="Puesto"/>
        <w:jc w:val="left"/>
        <w:rPr>
          <w:rFonts w:cs="Arial"/>
          <w:sz w:val="22"/>
          <w:szCs w:val="22"/>
        </w:rPr>
      </w:pPr>
      <w:r>
        <w:rPr>
          <w:rFonts w:cs="Arial"/>
          <w:sz w:val="22"/>
          <w:szCs w:val="22"/>
        </w:rPr>
        <w:t>Caso de uso 4</w:t>
      </w:r>
    </w:p>
    <w:p w14:paraId="6F720F8D" w14:textId="094DB6DB" w:rsidR="00E860CB" w:rsidRPr="00E860CB" w:rsidRDefault="00E860CB" w:rsidP="00E860CB">
      <w:pPr>
        <w:pStyle w:val="Puesto"/>
        <w:jc w:val="left"/>
        <w:rPr>
          <w:rFonts w:cs="Arial"/>
          <w:sz w:val="22"/>
          <w:szCs w:val="22"/>
        </w:rPr>
      </w:pPr>
      <w:r>
        <w:rPr>
          <w:rFonts w:cs="Arial"/>
          <w:sz w:val="22"/>
          <w:szCs w:val="22"/>
        </w:rPr>
        <w:t>Caso de uso 5</w:t>
      </w:r>
    </w:p>
    <w:p w14:paraId="5AEC2298" w14:textId="3713AFD8" w:rsidR="00E860CB" w:rsidRPr="00E860CB" w:rsidRDefault="00E860CB" w:rsidP="00E860CB">
      <w:pPr>
        <w:pStyle w:val="Puesto"/>
        <w:jc w:val="left"/>
        <w:rPr>
          <w:rFonts w:cs="Arial"/>
          <w:sz w:val="22"/>
          <w:szCs w:val="22"/>
        </w:rPr>
      </w:pPr>
      <w:r>
        <w:rPr>
          <w:rFonts w:cs="Arial"/>
          <w:sz w:val="22"/>
          <w:szCs w:val="22"/>
        </w:rPr>
        <w:t>Caso de uso 6</w:t>
      </w:r>
    </w:p>
    <w:p w14:paraId="6F4C820A" w14:textId="1C4C52DD" w:rsidR="00E860CB" w:rsidRPr="00E860CB" w:rsidRDefault="00E860CB" w:rsidP="00E860CB">
      <w:pPr>
        <w:pStyle w:val="Puesto"/>
        <w:jc w:val="left"/>
        <w:rPr>
          <w:rFonts w:cs="Arial"/>
          <w:sz w:val="22"/>
          <w:szCs w:val="22"/>
        </w:rPr>
      </w:pPr>
      <w:r>
        <w:rPr>
          <w:rFonts w:cs="Arial"/>
          <w:sz w:val="22"/>
          <w:szCs w:val="22"/>
        </w:rPr>
        <w:t>Caso de uso 7</w:t>
      </w:r>
    </w:p>
    <w:p w14:paraId="387B07B8" w14:textId="4260F2B8" w:rsidR="00E860CB" w:rsidRPr="00E860CB" w:rsidRDefault="00E860CB" w:rsidP="00E860CB">
      <w:pPr>
        <w:pStyle w:val="Puesto"/>
        <w:jc w:val="left"/>
        <w:rPr>
          <w:rFonts w:cs="Arial"/>
          <w:sz w:val="22"/>
          <w:szCs w:val="22"/>
        </w:rPr>
      </w:pPr>
      <w:r>
        <w:rPr>
          <w:rFonts w:cs="Arial"/>
          <w:sz w:val="22"/>
          <w:szCs w:val="22"/>
        </w:rPr>
        <w:t>Caso de uso 8</w:t>
      </w:r>
    </w:p>
    <w:p w14:paraId="1EA66228" w14:textId="0537A27B" w:rsidR="00E860CB" w:rsidRPr="00E860CB" w:rsidRDefault="00E860CB" w:rsidP="00E860CB">
      <w:pPr>
        <w:pStyle w:val="Puesto"/>
        <w:jc w:val="left"/>
        <w:rPr>
          <w:rFonts w:cs="Arial"/>
          <w:sz w:val="22"/>
          <w:szCs w:val="22"/>
        </w:rPr>
      </w:pPr>
      <w:r>
        <w:rPr>
          <w:rFonts w:cs="Arial"/>
          <w:sz w:val="22"/>
          <w:szCs w:val="22"/>
        </w:rPr>
        <w:t>Caso de uso 9</w:t>
      </w:r>
    </w:p>
    <w:p w14:paraId="729D68D9" w14:textId="64A0BB20" w:rsidR="00E860CB" w:rsidRPr="00E860CB" w:rsidRDefault="00E860CB" w:rsidP="00E860CB">
      <w:pPr>
        <w:pStyle w:val="Puesto"/>
        <w:jc w:val="left"/>
        <w:rPr>
          <w:rFonts w:cs="Arial"/>
          <w:sz w:val="22"/>
          <w:szCs w:val="22"/>
        </w:rPr>
      </w:pPr>
      <w:r>
        <w:rPr>
          <w:rFonts w:cs="Arial"/>
          <w:sz w:val="22"/>
          <w:szCs w:val="22"/>
        </w:rPr>
        <w:t>Caso de uso 10</w:t>
      </w:r>
    </w:p>
    <w:p w14:paraId="0575F41D" w14:textId="68AA342E" w:rsidR="00E860CB" w:rsidRPr="00E860CB" w:rsidRDefault="00E860CB" w:rsidP="00E860CB">
      <w:pPr>
        <w:pStyle w:val="Puesto"/>
        <w:jc w:val="left"/>
        <w:rPr>
          <w:rFonts w:cs="Arial"/>
          <w:sz w:val="22"/>
          <w:szCs w:val="22"/>
        </w:rPr>
      </w:pPr>
      <w:r>
        <w:rPr>
          <w:rFonts w:cs="Arial"/>
          <w:sz w:val="22"/>
          <w:szCs w:val="22"/>
        </w:rPr>
        <w:t>Caso de uso 11</w:t>
      </w:r>
    </w:p>
    <w:p w14:paraId="159033F5" w14:textId="4600A713" w:rsidR="00E860CB" w:rsidRDefault="00E860CB" w:rsidP="00E860CB">
      <w:pPr>
        <w:pStyle w:val="Puesto"/>
        <w:jc w:val="left"/>
        <w:rPr>
          <w:rFonts w:cs="Arial"/>
          <w:sz w:val="22"/>
          <w:szCs w:val="22"/>
        </w:rPr>
      </w:pPr>
      <w:r>
        <w:rPr>
          <w:rFonts w:cs="Arial"/>
          <w:sz w:val="22"/>
          <w:szCs w:val="22"/>
        </w:rPr>
        <w:t>Caso de uso 12</w:t>
      </w:r>
    </w:p>
    <w:p w14:paraId="5030C705" w14:textId="7A4FF656" w:rsidR="00E860CB" w:rsidRDefault="00E860CB" w:rsidP="00E860CB">
      <w:pPr>
        <w:pStyle w:val="Puest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Puest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8B2581" w:rsidRPr="008B07E9" w:rsidRDefault="008B2581" w:rsidP="007038A8">
                                  <w:pPr>
                                    <w:jc w:val="center"/>
                                  </w:pPr>
                                  <w:r>
                                    <w:rPr>
                                      <w:rFonts w:cs="Arial"/>
                                      <w:szCs w:val="22"/>
                                    </w:rPr>
                                    <w:t>sistema</w:t>
                                  </w:r>
                                </w:p>
                                <w:p w14:paraId="64D2DF48" w14:textId="77777777" w:rsidR="008B2581" w:rsidRPr="009E2EFC" w:rsidRDefault="008B2581"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" filled="f" stroked="f">
                      <v:textbox inset="0,0,0,0">
                        <w:txbxContent>
                          <w:p w14:paraId="2DAD1A33" w14:textId="70A58F55" w:rsidR="008B2581" w:rsidRPr="008B07E9" w:rsidRDefault="008B2581" w:rsidP="007038A8">
                            <w:pPr>
                              <w:jc w:val="center"/>
                            </w:pPr>
                            <w:r>
                              <w:rPr>
                                <w:rFonts w:cs="Arial"/>
                                <w:szCs w:val="22"/>
                              </w:rPr>
                              <w:t>sistema</w:t>
                            </w:r>
                          </w:p>
                          <w:p w14:paraId="64D2DF48" w14:textId="77777777" w:rsidR="008B2581" w:rsidRPr="009E2EFC" w:rsidRDefault="008B2581"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8B2581" w:rsidRPr="008B07E9" w:rsidRDefault="008B2581" w:rsidP="00B377BA">
                                  <w:pPr>
                                    <w:jc w:val="center"/>
                                  </w:pPr>
                                  <w:r>
                                    <w:rPr>
                                      <w:rFonts w:cs="Arial"/>
                                      <w:szCs w:val="22"/>
                                    </w:rPr>
                                    <w:t>SuperAdministrador</w:t>
                                  </w:r>
                                </w:p>
                                <w:p w14:paraId="0B765069" w14:textId="77777777" w:rsidR="008B2581" w:rsidRPr="009E2EFC" w:rsidRDefault="008B2581"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" filled="f" stroked="f">
                      <v:textbox inset="0,0,0,0">
                        <w:txbxContent>
                          <w:p w14:paraId="0DF858E0" w14:textId="77777777" w:rsidR="008B2581" w:rsidRPr="008B07E9" w:rsidRDefault="008B2581" w:rsidP="00B377BA">
                            <w:pPr>
                              <w:jc w:val="center"/>
                            </w:pPr>
                            <w:r>
                              <w:rPr>
                                <w:rFonts w:cs="Arial"/>
                                <w:szCs w:val="22"/>
                              </w:rPr>
                              <w:t>SuperAdministrador</w:t>
                            </w:r>
                          </w:p>
                          <w:p w14:paraId="0B765069" w14:textId="77777777" w:rsidR="008B2581" w:rsidRPr="009E2EFC" w:rsidRDefault="008B2581"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8B2581" w:rsidRPr="008B07E9" w:rsidRDefault="008B2581" w:rsidP="0030698D">
                                  <w:pPr>
                                    <w:jc w:val="center"/>
                                  </w:pPr>
                                  <w:r>
                                    <w:rPr>
                                      <w:rFonts w:cs="Arial"/>
                                      <w:szCs w:val="22"/>
                                    </w:rPr>
                                    <w:t>Administrador</w:t>
                                  </w:r>
                                </w:p>
                                <w:p w14:paraId="079AACA4" w14:textId="77777777" w:rsidR="008B2581" w:rsidRPr="009E2EFC" w:rsidRDefault="008B2581"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C7rltSsAIAAKgFAAAO&#10;AAAAAAAAAAAAAAAAAC4CAABkcnMvZTJvRG9jLnhtbFBLAQItABQABgAIAAAAIQDa4cuo4AAAAAkB&#10;AAAPAAAAAAAAAAAAAAAAAAoFAABkcnMvZG93bnJldi54bWxQSwUGAAAAAAQABADzAAAAFwYAAAAA&#10;" filled="f" stroked="f">
                      <v:textbox inset="0,0,0,0">
                        <w:txbxContent>
                          <w:p w14:paraId="22B151C5" w14:textId="77777777" w:rsidR="008B2581" w:rsidRPr="008B07E9" w:rsidRDefault="008B2581" w:rsidP="0030698D">
                            <w:pPr>
                              <w:jc w:val="center"/>
                            </w:pPr>
                            <w:r>
                              <w:rPr>
                                <w:rFonts w:cs="Arial"/>
                                <w:szCs w:val="22"/>
                              </w:rPr>
                              <w:t>Administrador</w:t>
                            </w:r>
                          </w:p>
                          <w:p w14:paraId="079AACA4" w14:textId="77777777" w:rsidR="008B2581" w:rsidRPr="009E2EFC" w:rsidRDefault="008B2581"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8B2581" w:rsidRPr="009E2EFC" w:rsidRDefault="008B2581"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ujsAIAAKg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B4odujsAIAAKgFAAAO&#10;AAAAAAAAAAAAAAAAAC4CAABkcnMvZTJvRG9jLnhtbFBLAQItABQABgAIAAAAIQDa4cuo4AAAAAkB&#10;AAAPAAAAAAAAAAAAAAAAAAoFAABkcnMvZG93bnJldi54bWxQSwUGAAAAAAQABADzAAAAFwYAAAAA&#10;" filled="f" stroked="f">
                      <v:textbox inset="0,0,0,0">
                        <w:txbxContent>
                          <w:p w14:paraId="116CC0AD" w14:textId="424A1D96" w:rsidR="008B2581" w:rsidRPr="009E2EFC" w:rsidRDefault="008B2581"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8B2581" w:rsidRPr="008B07E9" w:rsidRDefault="008B2581" w:rsidP="00A76BDC">
                                  <w:pPr>
                                    <w:jc w:val="center"/>
                                  </w:pPr>
                                  <w:r>
                                    <w:rPr>
                                      <w:rFonts w:cs="Arial"/>
                                      <w:szCs w:val="22"/>
                                    </w:rPr>
                                    <w:t>Cliente</w:t>
                                  </w:r>
                                </w:p>
                                <w:p w14:paraId="00A645AB" w14:textId="77777777" w:rsidR="008B2581" w:rsidRPr="009E2EFC" w:rsidRDefault="008B2581"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n/sAIAAKc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DQjWn/sAIAAKcFAAAO&#10;AAAAAAAAAAAAAAAAAC4CAABkcnMvZTJvRG9jLnhtbFBLAQItABQABgAIAAAAIQDa4cuo4AAAAAkB&#10;AAAPAAAAAAAAAAAAAAAAAAoFAABkcnMvZG93bnJldi54bWxQSwUGAAAAAAQABADzAAAAFwYAAAAA&#10;" filled="f" stroked="f">
                      <v:textbox inset="0,0,0,0">
                        <w:txbxContent>
                          <w:p w14:paraId="0153A324" w14:textId="4837A4C9" w:rsidR="008B2581" w:rsidRPr="008B07E9" w:rsidRDefault="008B2581" w:rsidP="00A76BDC">
                            <w:pPr>
                              <w:jc w:val="center"/>
                            </w:pPr>
                            <w:r>
                              <w:rPr>
                                <w:rFonts w:cs="Arial"/>
                                <w:szCs w:val="22"/>
                              </w:rPr>
                              <w:t>Cliente</w:t>
                            </w:r>
                          </w:p>
                          <w:p w14:paraId="00A645AB" w14:textId="77777777" w:rsidR="008B2581" w:rsidRPr="009E2EFC" w:rsidRDefault="008B2581"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Gestionar_sistema_externo</w:t>
      </w:r>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lang w:eastAsia="es-CO"/>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lastRenderedPageBreak/>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5"/>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2"/>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 unique</w:t>
            </w:r>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5"/>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nit</w:t>
            </w:r>
          </w:p>
        </w:tc>
        <w:tc>
          <w:tcPr>
            <w:tcW w:w="4560" w:type="dxa"/>
            <w:gridSpan w:val="2"/>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5"/>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name</w:t>
            </w:r>
          </w:p>
        </w:tc>
        <w:tc>
          <w:tcPr>
            <w:tcW w:w="4560" w:type="dxa"/>
            <w:gridSpan w:val="2"/>
            <w:tcBorders>
              <w:bottom w:val="single" w:sz="4" w:space="0" w:color="auto"/>
            </w:tcBorders>
            <w:vAlign w:val="center"/>
          </w:tcPr>
          <w:p w14:paraId="01C5EDB1" w14:textId="58EF72C9"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5"/>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phone</w:t>
            </w:r>
          </w:p>
        </w:tc>
        <w:tc>
          <w:tcPr>
            <w:tcW w:w="4560" w:type="dxa"/>
            <w:gridSpan w:val="2"/>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5"/>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address</w:t>
            </w:r>
          </w:p>
        </w:tc>
        <w:tc>
          <w:tcPr>
            <w:tcW w:w="4560" w:type="dxa"/>
            <w:gridSpan w:val="2"/>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5"/>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2"/>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r>
              <w:rPr>
                <w:rFonts w:ascii="Arial" w:eastAsia="Arial Unicode MS" w:hAnsi="Arial" w:cs="Arial"/>
                <w:lang w:val="es-ES"/>
              </w:rPr>
              <w:t>String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5"/>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r>
              <w:rPr>
                <w:rFonts w:ascii="Arial" w:eastAsia="Arial Unicode MS" w:hAnsi="Arial" w:cs="Arial"/>
                <w:lang w:val="es-ES"/>
              </w:rPr>
              <w:t>state</w:t>
            </w:r>
          </w:p>
        </w:tc>
        <w:tc>
          <w:tcPr>
            <w:tcW w:w="4560" w:type="dxa"/>
            <w:gridSpan w:val="2"/>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 State</w:t>
            </w:r>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5"/>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type</w:t>
            </w:r>
          </w:p>
        </w:tc>
        <w:tc>
          <w:tcPr>
            <w:tcW w:w="4560" w:type="dxa"/>
            <w:gridSpan w:val="2"/>
            <w:tcBorders>
              <w:bottom w:val="single" w:sz="4" w:space="0" w:color="auto"/>
            </w:tcBorders>
          </w:tcPr>
          <w:p w14:paraId="77CED8B4" w14:textId="2A64D015" w:rsidR="0082051B"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w:t>
            </w:r>
            <w:r w:rsidR="0082051B" w:rsidRPr="0082051B">
              <w:rPr>
                <w:rFonts w:ascii="Arial" w:eastAsia="Arial Unicode MS" w:hAnsi="Arial" w:cs="Arial"/>
                <w:lang w:val="es-ES"/>
              </w:rPr>
              <w:t xml:space="preserve"> ExternSystem</w:t>
            </w:r>
            <w:r w:rsidR="00F54367" w:rsidRPr="0082051B">
              <w:rPr>
                <w:rFonts w:ascii="Arial" w:eastAsia="Arial Unicode MS" w:hAnsi="Arial" w:cs="Arial"/>
                <w:lang w:val="es-ES"/>
              </w:rPr>
              <w:t>type</w:t>
            </w:r>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w:t>
            </w:r>
            <w:r w:rsidRPr="0082051B">
              <w:rPr>
                <w:rFonts w:ascii="Arial" w:eastAsia="Arial Unicode MS" w:hAnsi="Arial" w:cs="Arial"/>
                <w:lang w:val="es-ES"/>
              </w:rPr>
              <w:t>.</w:t>
            </w:r>
            <w:r w:rsidRPr="0082051B">
              <w:rPr>
                <w:rFonts w:ascii="Arial" w:eastAsia="Arial Unicode MS" w:hAnsi="Arial" w:cs="Arial"/>
                <w:lang w:val="es-ES"/>
              </w:rPr>
              <w:t xml:space="preserve">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w:t>
            </w:r>
            <w:r w:rsidRPr="0082051B">
              <w:rPr>
                <w:rFonts w:ascii="Arial" w:eastAsia="Arial Unicode MS" w:hAnsi="Arial" w:cs="Arial"/>
                <w:lang w:val="es-ES"/>
              </w:rPr>
              <w:t>.</w:t>
            </w:r>
            <w:r w:rsidRPr="0082051B">
              <w:rPr>
                <w:rFonts w:ascii="Arial" w:eastAsia="Arial Unicode MS" w:hAnsi="Arial" w:cs="Arial"/>
                <w:lang w:val="es-ES"/>
              </w:rPr>
              <w:t xml:space="preserve">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w:t>
            </w:r>
            <w:r w:rsidRPr="0082051B">
              <w:rPr>
                <w:rFonts w:ascii="Arial" w:eastAsia="Arial Unicode MS" w:hAnsi="Arial" w:cs="Arial"/>
                <w:lang w:val="es-ES"/>
              </w:rPr>
              <w:t>.</w:t>
            </w:r>
            <w:r w:rsidRPr="0082051B">
              <w:rPr>
                <w:rFonts w:ascii="Arial" w:eastAsia="Arial Unicode MS" w:hAnsi="Arial" w:cs="Arial"/>
                <w:lang w:val="es-ES"/>
              </w:rPr>
              <w:t xml:space="preserve">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5"/>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r w:rsidRPr="00F54367">
              <w:rPr>
                <w:rFonts w:ascii="Arial" w:eastAsia="Arial Unicode MS" w:hAnsi="Arial" w:cs="Arial"/>
                <w:lang w:val="es-ES"/>
              </w:rPr>
              <w:t>ExternSystem</w:t>
            </w:r>
          </w:p>
        </w:tc>
        <w:tc>
          <w:tcPr>
            <w:tcW w:w="4560" w:type="dxa"/>
            <w:gridSpan w:val="2"/>
            <w:tcBorders>
              <w:bottom w:val="single" w:sz="4" w:space="0" w:color="auto"/>
            </w:tcBorders>
            <w:vAlign w:val="center"/>
          </w:tcPr>
          <w:p w14:paraId="1833731D" w14:textId="062A4E51" w:rsidR="00F54367" w:rsidRPr="00F54367" w:rsidRDefault="00F54367" w:rsidP="00F54367">
            <w:pPr>
              <w:spacing w:line="240" w:lineRule="auto"/>
              <w:rPr>
                <w:rFonts w:ascii="Arial" w:hAnsi="Arial" w:cs="Arial"/>
              </w:rPr>
            </w:pPr>
            <w:r w:rsidRPr="00F54367">
              <w:rPr>
                <w:rFonts w:ascii="Arial" w:eastAsia="Arial Unicode MS" w:hAnsi="Arial" w:cs="Arial"/>
                <w:lang w:val="es-ES"/>
              </w:rPr>
              <w:t>SistemaExterno</w:t>
            </w:r>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788F70AB" w14:textId="52F3C91B" w:rsidR="00852FC8" w:rsidRPr="00852FC8" w:rsidRDefault="00852FC8" w:rsidP="002A1D4C">
            <w:pPr>
              <w:rPr>
                <w:rFonts w:ascii="Arial" w:hAnsi="Arial" w:cs="Arial"/>
              </w:rPr>
            </w:pPr>
            <w:r w:rsidRPr="00852FC8">
              <w:rPr>
                <w:rFonts w:ascii="Arial" w:hAnsi="Arial" w:cs="Arial"/>
              </w:rPr>
              <w:t>El usuario debe estar validado en el sistema como superadministrador</w:t>
            </w:r>
          </w:p>
          <w:p w14:paraId="5BD169A7" w14:textId="4901C8CD" w:rsidR="00E80DF7" w:rsidRDefault="00D03F51" w:rsidP="00386BCB">
            <w:pPr>
              <w:jc w:val="both"/>
              <w:rPr>
                <w:rFonts w:ascii="Arial" w:hAnsi="Arial" w:cs="Arial"/>
                <w:lang w:eastAsia="es-ES"/>
              </w:rPr>
            </w:pPr>
            <w:r w:rsidRPr="00852FC8">
              <w:rPr>
                <w:rFonts w:ascii="Arial" w:hAnsi="Arial" w:cs="Arial"/>
                <w:lang w:eastAsia="es-ES"/>
              </w:rPr>
              <w:t xml:space="preserve">El sistema externo </w:t>
            </w:r>
            <w:r w:rsidR="00936CBE">
              <w:rPr>
                <w:rFonts w:ascii="Arial" w:hAnsi="Arial" w:cs="Arial"/>
                <w:lang w:eastAsia="es-ES"/>
              </w:rPr>
              <w:t>a crear</w:t>
            </w:r>
            <w:bookmarkStart w:id="27" w:name="_GoBack"/>
            <w:bookmarkEnd w:id="27"/>
            <w:r w:rsidR="00852FC8">
              <w:rPr>
                <w:rFonts w:ascii="Arial" w:hAnsi="Arial" w:cs="Arial"/>
                <w:lang w:eastAsia="es-ES"/>
              </w:rPr>
              <w:t xml:space="preserve"> </w:t>
            </w:r>
            <w:r w:rsidRPr="00852FC8">
              <w:rPr>
                <w:rFonts w:ascii="Arial" w:hAnsi="Arial" w:cs="Arial"/>
                <w:lang w:eastAsia="es-ES"/>
              </w:rPr>
              <w:t>n</w:t>
            </w:r>
            <w:r w:rsidR="00852FC8">
              <w:rPr>
                <w:rFonts w:ascii="Arial" w:hAnsi="Arial" w:cs="Arial"/>
                <w:lang w:eastAsia="es-ES"/>
              </w:rPr>
              <w:t>o debe estar previamente creado.</w:t>
            </w:r>
          </w:p>
          <w:p w14:paraId="2A4ECCD5" w14:textId="28486AD5" w:rsidR="00852FC8" w:rsidRPr="00852FC8" w:rsidRDefault="00852FC8" w:rsidP="00386BCB">
            <w:pPr>
              <w:jc w:val="both"/>
              <w:rPr>
                <w:rFonts w:ascii="Arial" w:hAnsi="Arial" w:cs="Arial"/>
                <w:lang w:eastAsia="es-ES"/>
              </w:rPr>
            </w:pPr>
            <w:r>
              <w:rPr>
                <w:rFonts w:ascii="Arial" w:hAnsi="Arial" w:cs="Arial"/>
                <w:lang w:eastAsia="es-ES"/>
              </w:rPr>
              <w:t xml:space="preserve">El sistema </w:t>
            </w:r>
            <w:r w:rsidR="00EA01FA">
              <w:rPr>
                <w:rFonts w:ascii="Arial" w:hAnsi="Arial" w:cs="Arial"/>
                <w:lang w:eastAsia="es-ES"/>
              </w:rPr>
              <w:t xml:space="preserve">externo </w:t>
            </w:r>
            <w:r>
              <w:rPr>
                <w:rFonts w:ascii="Arial" w:hAnsi="Arial" w:cs="Arial"/>
                <w:lang w:eastAsia="es-ES"/>
              </w:rPr>
              <w:t>a editar debe estar previamente creado.</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ID_sistema_externo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Nit_sistema_externo</w:t>
            </w:r>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Nombre_sistema_externo</w:t>
            </w:r>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Teléfono_sistema_externo</w:t>
            </w:r>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Dirección_sistema_externo</w:t>
            </w:r>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Tipo_sistema_externo</w:t>
            </w:r>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r>
              <w:rPr>
                <w:rFonts w:ascii="Arial" w:hAnsi="Arial" w:cs="Arial"/>
                <w:color w:val="0000FF"/>
                <w:lang w:val="es-ES" w:eastAsia="es-ES"/>
              </w:rPr>
              <w:t>superAdministrador</w:t>
            </w:r>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Consultar_sistema_externo</w:t>
            </w:r>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tendrá la opción de buscar por ID_sistema_externo, Nit_sistema_externo, nombre_sistema_externo,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Editar_sistema_externo</w:t>
            </w:r>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superadministrador debe estar previamente logeado en el sistema inpetel cloud</w:t>
            </w:r>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r w:rsidR="00B90814" w:rsidRPr="00B90814">
              <w:rPr>
                <w:rFonts w:ascii="Arial" w:eastAsia="Arial Unicode MS" w:hAnsi="Arial" w:cs="Arial"/>
                <w:color w:val="0000FF"/>
                <w:lang w:val="es-ES"/>
              </w:rPr>
              <w:t>Crear_sistema_externo</w:t>
            </w:r>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consultar_sistema_externo</w:t>
            </w:r>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editar_sistema_externo</w:t>
            </w:r>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lastRenderedPageBreak/>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lang w:eastAsia="es-CO"/>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lastRenderedPageBreak/>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E67422" w:rsidRDefault="004762D8" w:rsidP="004762D8">
                  <w:pPr>
                    <w:spacing w:line="240" w:lineRule="auto"/>
                    <w:jc w:val="center"/>
                    <w:rPr>
                      <w:rFonts w:ascii="Arial" w:eastAsia="Arial Unicode MS" w:hAnsi="Arial" w:cs="Arial"/>
                      <w:color w:val="0000FF"/>
                      <w:highlight w:val="green"/>
                      <w:lang w:val="es-ES"/>
                    </w:rPr>
                  </w:pPr>
                  <w:r w:rsidRPr="00E67422">
                    <w:rPr>
                      <w:rFonts w:ascii="Arial" w:eastAsia="Arial Unicode MS" w:hAnsi="Arial" w:cs="Arial"/>
                      <w:color w:val="0000FF"/>
                      <w:highlight w:val="green"/>
                      <w:lang w:val="es-ES"/>
                    </w:rPr>
                    <w:t>Clave_Rol</w:t>
                  </w:r>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E67422" w:rsidRDefault="004762D8" w:rsidP="004762D8">
                  <w:pPr>
                    <w:spacing w:line="240" w:lineRule="auto"/>
                    <w:jc w:val="center"/>
                    <w:rPr>
                      <w:rFonts w:ascii="Arial" w:eastAsia="Arial Unicode MS" w:hAnsi="Arial" w:cs="Arial"/>
                      <w:color w:val="0000FF"/>
                      <w:highlight w:val="green"/>
                      <w:lang w:val="es-ES"/>
                    </w:rPr>
                  </w:pPr>
                  <w:r w:rsidRPr="00E67422">
                    <w:rPr>
                      <w:rFonts w:ascii="Arial" w:eastAsia="Arial Unicode MS" w:hAnsi="Arial" w:cs="Arial"/>
                      <w:color w:val="0000FF"/>
                      <w:highlight w:val="green"/>
                      <w:lang w:val="es-ES"/>
                    </w:rPr>
                    <w:t>Correo_Rol</w:t>
                  </w:r>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lee datos?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commentRangeStart w:id="28"/>
            <w:r w:rsidRPr="00ED38C1">
              <w:rPr>
                <w:rFonts w:ascii="Arial" w:hAnsi="Arial" w:cs="Arial"/>
                <w:color w:val="0000FF"/>
                <w:highlight w:val="yellow"/>
                <w:lang w:eastAsia="es-ES"/>
              </w:rPr>
              <w:t>Consultor</w:t>
            </w:r>
            <w:commentRangeEnd w:id="28"/>
            <w:r w:rsidR="006F45B0">
              <w:rPr>
                <w:rStyle w:val="Refdecomentario"/>
              </w:rPr>
              <w:commentReference w:id="28"/>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lastRenderedPageBreak/>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eastAsia="es-CO"/>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Crear_</w:t>
            </w:r>
            <w:r w:rsidR="00357668">
              <w:rPr>
                <w:rFonts w:ascii="Arial" w:hAnsi="Arial" w:cs="Arial"/>
                <w:color w:val="0000FF"/>
                <w:lang w:val="es-ES" w:eastAsia="es-ES"/>
              </w:rPr>
              <w:t>Rol</w:t>
            </w:r>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ID_Rol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Nombre_Rol</w:t>
            </w:r>
          </w:p>
          <w:p w14:paraId="28C6A5AB" w14:textId="77777777" w:rsid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Descripción_Rol</w:t>
            </w:r>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Estado_Rol</w:t>
            </w:r>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Consultar_</w:t>
            </w:r>
            <w:r w:rsidR="00357668">
              <w:rPr>
                <w:rFonts w:ascii="Arial" w:hAnsi="Arial" w:cs="Arial"/>
                <w:color w:val="0000FF"/>
                <w:lang w:val="es-ES" w:eastAsia="es-ES"/>
              </w:rPr>
              <w:t>Rol</w:t>
            </w:r>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ID_</w:t>
            </w:r>
            <w:r w:rsidR="00357668">
              <w:rPr>
                <w:rFonts w:ascii="Arial" w:hAnsi="Arial" w:cs="Arial"/>
                <w:color w:val="0000FF"/>
                <w:lang w:val="es-ES" w:eastAsia="es-ES"/>
              </w:rPr>
              <w:t>Rol</w:t>
            </w:r>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Editar_</w:t>
            </w:r>
            <w:r w:rsidR="00357668">
              <w:rPr>
                <w:rFonts w:ascii="Arial" w:hAnsi="Arial" w:cs="Arial"/>
                <w:color w:val="0000FF"/>
                <w:lang w:val="es-ES" w:eastAsia="es-ES"/>
              </w:rPr>
              <w:t>Rol</w:t>
            </w:r>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Paso: Crear_</w:t>
            </w:r>
            <w:r w:rsidR="00357668">
              <w:rPr>
                <w:rFonts w:ascii="Arial" w:eastAsia="Arial Unicode MS" w:hAnsi="Arial" w:cs="Arial"/>
                <w:color w:val="0000FF"/>
                <w:lang w:val="es-ES"/>
              </w:rPr>
              <w:t>rol</w:t>
            </w:r>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consultar_</w:t>
            </w:r>
            <w:r w:rsidR="00357668">
              <w:rPr>
                <w:rFonts w:ascii="Arial" w:eastAsia="Arial Unicode MS" w:hAnsi="Arial" w:cs="Arial"/>
                <w:color w:val="0000FF"/>
                <w:lang w:val="es-ES"/>
              </w:rPr>
              <w:t>rol</w:t>
            </w:r>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editar_</w:t>
            </w:r>
            <w:r w:rsidR="00357668">
              <w:rPr>
                <w:rFonts w:ascii="Arial" w:eastAsia="Arial Unicode MS" w:hAnsi="Arial" w:cs="Arial"/>
                <w:color w:val="0000FF"/>
                <w:lang w:val="es-ES"/>
              </w:rPr>
              <w:t>rol</w:t>
            </w:r>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eliminar_</w:t>
            </w:r>
            <w:r w:rsidR="00357668">
              <w:rPr>
                <w:rFonts w:ascii="Arial" w:eastAsia="Arial Unicode MS" w:hAnsi="Arial" w:cs="Arial"/>
                <w:color w:val="0000FF"/>
                <w:lang w:val="es-ES"/>
              </w:rPr>
              <w:t>rol</w:t>
            </w:r>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r w:rsidR="00357668">
              <w:rPr>
                <w:rFonts w:ascii="Arial" w:hAnsi="Arial" w:cs="Arial"/>
                <w:i/>
                <w:color w:val="800000"/>
              </w:rPr>
              <w:t>rol</w:t>
            </w:r>
            <w:r>
              <w:rPr>
                <w:rFonts w:ascii="Arial" w:hAnsi="Arial" w:cs="Arial"/>
                <w:i/>
                <w:color w:val="800000"/>
              </w:rPr>
              <w:t>s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r w:rsidR="00357668">
              <w:rPr>
                <w:rFonts w:ascii="Arial" w:hAnsi="Arial" w:cs="Arial"/>
                <w:i/>
                <w:color w:val="800000"/>
              </w:rPr>
              <w:t>rol</w:t>
            </w:r>
            <w:r>
              <w:rPr>
                <w:rFonts w:ascii="Arial" w:hAnsi="Arial" w:cs="Arial"/>
                <w:i/>
                <w:color w:val="800000"/>
              </w:rPr>
              <w:t>s</w:t>
            </w:r>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r w:rsidR="00357668">
              <w:rPr>
                <w:rFonts w:ascii="Arial" w:hAnsi="Arial" w:cs="Arial"/>
                <w:i/>
                <w:color w:val="800000"/>
              </w:rPr>
              <w:t>rol</w:t>
            </w:r>
            <w:r>
              <w:rPr>
                <w:rFonts w:ascii="Arial" w:hAnsi="Arial" w:cs="Arial"/>
                <w:i/>
                <w:color w:val="800000"/>
              </w:rPr>
              <w:t>s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r w:rsidR="00357668">
              <w:rPr>
                <w:rFonts w:ascii="Arial" w:hAnsi="Arial" w:cs="Arial"/>
                <w:i/>
                <w:color w:val="800000"/>
              </w:rPr>
              <w:t>rol</w:t>
            </w:r>
            <w:r>
              <w:rPr>
                <w:rFonts w:ascii="Arial" w:hAnsi="Arial" w:cs="Arial"/>
                <w:i/>
                <w:color w:val="800000"/>
              </w:rPr>
              <w:t>s</w:t>
            </w:r>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r w:rsidR="00357668">
              <w:rPr>
                <w:rFonts w:ascii="Arial" w:hAnsi="Arial" w:cs="Arial"/>
                <w:i/>
                <w:color w:val="800000"/>
              </w:rPr>
              <w:t>rol</w:t>
            </w:r>
            <w:r>
              <w:rPr>
                <w:rFonts w:ascii="Arial" w:hAnsi="Arial" w:cs="Arial"/>
                <w:i/>
                <w:color w:val="800000"/>
              </w:rPr>
              <w:t>s</w:t>
            </w:r>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r w:rsidR="00357668">
              <w:rPr>
                <w:rFonts w:ascii="Arial" w:hAnsi="Arial" w:cs="Arial"/>
                <w:i/>
                <w:color w:val="800000"/>
              </w:rPr>
              <w:t>rol</w:t>
            </w:r>
            <w:r>
              <w:rPr>
                <w:rFonts w:ascii="Arial" w:hAnsi="Arial" w:cs="Arial"/>
                <w:i/>
                <w:color w:val="800000"/>
              </w:rPr>
              <w:t>s</w:t>
            </w:r>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lang w:eastAsia="es-CO"/>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r>
              <w:rPr>
                <w:rFonts w:ascii="Arial" w:eastAsia="Arial Unicode MS" w:hAnsi="Arial" w:cs="Arial"/>
                <w:iCs/>
                <w:color w:val="0000FF"/>
                <w:lang w:val="es-ES"/>
              </w:rPr>
              <w:t>Administrar_datos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administrarDatos</w:t>
            </w:r>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6746ED">
                    <w:rPr>
                      <w:rFonts w:ascii="Arial" w:eastAsia="Arial Unicode MS" w:hAnsi="Arial" w:cs="Arial"/>
                      <w:color w:val="0000FF"/>
                      <w:lang w:val="es-ES"/>
                    </w:rPr>
                    <w:t>_dato</w:t>
                  </w:r>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5D58AF">
                    <w:rPr>
                      <w:rFonts w:ascii="Arial" w:eastAsia="Arial Unicode MS" w:hAnsi="Arial" w:cs="Arial"/>
                      <w:color w:val="0000FF"/>
                      <w:lang w:val="es-ES"/>
                    </w:rPr>
                    <w:t>_dato</w:t>
                  </w:r>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eastAsia="es-CO"/>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LeerDatos</w:t>
            </w:r>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leerá los datos generados, enviándolos al sistema inpetel cloud.</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Id_dato</w:t>
                  </w:r>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crc_dato</w:t>
                  </w:r>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backupDatos</w:t>
            </w:r>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generará un backup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almacenarDatos</w:t>
            </w:r>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r w:rsidR="00ED4E9D">
              <w:rPr>
                <w:rFonts w:ascii="Arial" w:hAnsi="Arial" w:cs="Arial"/>
                <w:color w:val="0000FF"/>
                <w:lang w:val="es-ES" w:eastAsia="es-ES"/>
              </w:rPr>
              <w:t>LeerDatos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ED4E9D">
              <w:rPr>
                <w:rFonts w:ascii="Arial" w:hAnsi="Arial" w:cs="Arial"/>
                <w:color w:val="0000FF"/>
                <w:lang w:val="es-ES" w:eastAsia="es-ES"/>
              </w:rPr>
              <w:t>almacenarDatos</w:t>
            </w:r>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r>
              <w:rPr>
                <w:rFonts w:ascii="Arial" w:hAnsi="Arial" w:cs="Arial"/>
                <w:color w:val="800000"/>
              </w:rPr>
              <w:t>Gestionar_alarmas</w:t>
            </w:r>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lang w:eastAsia="es-CO"/>
        </w:rPr>
        <w:lastRenderedPageBreak/>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0">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gestionar_componentes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w:t>
                  </w:r>
                  <w:r w:rsidR="00465779">
                    <w:rPr>
                      <w:rFonts w:ascii="Arial" w:eastAsia="Arial Unicode MS" w:hAnsi="Arial" w:cs="Arial"/>
                      <w:color w:val="0000FF"/>
                      <w:lang w:val="es-ES"/>
                    </w:rPr>
                    <w:t>reporte</w:t>
                  </w:r>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w:t>
                  </w:r>
                  <w:r w:rsidR="003725A0">
                    <w:rPr>
                      <w:rFonts w:ascii="Arial" w:eastAsia="Arial Unicode MS" w:hAnsi="Arial" w:cs="Arial"/>
                      <w:color w:val="0000FF"/>
                      <w:lang w:val="es-ES"/>
                    </w:rPr>
                    <w:t>sistema_externo</w:t>
                  </w:r>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lastRenderedPageBreak/>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8B2581" w:rsidRPr="00E83D51" w:rsidRDefault="008B2581" w:rsidP="004E28CF">
                                  <w:pPr>
                                    <w:jc w:val="center"/>
                                    <w:rPr>
                                      <w:b/>
                                      <w:bCs/>
                                    </w:rPr>
                                  </w:pPr>
                                  <w:r w:rsidRPr="00E83D51">
                                    <w:rPr>
                                      <w:b/>
                                      <w:bCs/>
                                    </w:rPr>
                                    <w:t>leerEventosAlarmas</w:t>
                                  </w:r>
                                </w:p>
                                <w:p w14:paraId="766B13BA" w14:textId="1E801306" w:rsidR="008B2581" w:rsidRDefault="008B2581" w:rsidP="004E28CF">
                                  <w:pPr>
                                    <w:jc w:val="center"/>
                                  </w:pPr>
                                </w:p>
                                <w:p w14:paraId="32669723" w14:textId="7A9B55B7" w:rsidR="008B2581" w:rsidRDefault="008B2581" w:rsidP="004E28CF">
                                  <w:pPr>
                                    <w:jc w:val="center"/>
                                  </w:pPr>
                                  <w:r>
                                    <w:t>el administrador/usuario podrá visualizar los eventos y/o alarmas generadas por los clientes/componentes del sistema externo.</w:t>
                                  </w:r>
                                </w:p>
                                <w:p w14:paraId="3D985E41" w14:textId="77777777" w:rsidR="008B2581" w:rsidRDefault="008B258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8B2581" w:rsidRPr="00E83D51" w:rsidRDefault="008B2581" w:rsidP="004E28CF">
                            <w:pPr>
                              <w:jc w:val="center"/>
                              <w:rPr>
                                <w:b/>
                                <w:bCs/>
                              </w:rPr>
                            </w:pPr>
                            <w:r w:rsidRPr="00E83D51">
                              <w:rPr>
                                <w:b/>
                                <w:bCs/>
                              </w:rPr>
                              <w:t>leerEventosAlarmas</w:t>
                            </w:r>
                          </w:p>
                          <w:p w14:paraId="766B13BA" w14:textId="1E801306" w:rsidR="008B2581" w:rsidRDefault="008B2581" w:rsidP="004E28CF">
                            <w:pPr>
                              <w:jc w:val="center"/>
                            </w:pPr>
                          </w:p>
                          <w:p w14:paraId="32669723" w14:textId="7A9B55B7" w:rsidR="008B2581" w:rsidRDefault="008B2581" w:rsidP="004E28CF">
                            <w:pPr>
                              <w:jc w:val="center"/>
                            </w:pPr>
                            <w:r>
                              <w:t>el administrador/usuario podrá visualizar los eventos y/o alarmas generadas por los clientes/componentes del sistema externo.</w:t>
                            </w:r>
                          </w:p>
                          <w:p w14:paraId="3D985E41" w14:textId="77777777" w:rsidR="008B2581" w:rsidRDefault="008B2581"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8B2581" w:rsidRPr="00E83D51" w:rsidRDefault="008B2581" w:rsidP="004E28CF">
                                  <w:pPr>
                                    <w:jc w:val="center"/>
                                    <w:rPr>
                                      <w:b/>
                                      <w:bCs/>
                                    </w:rPr>
                                  </w:pPr>
                                  <w:r w:rsidRPr="00E83D51">
                                    <w:rPr>
                                      <w:b/>
                                      <w:bCs/>
                                    </w:rPr>
                                    <w:t>leerMedidas</w:t>
                                  </w:r>
                                </w:p>
                                <w:p w14:paraId="74F6BF72" w14:textId="77777777" w:rsidR="008B2581" w:rsidRDefault="008B2581" w:rsidP="004E28CF">
                                  <w:pPr>
                                    <w:jc w:val="center"/>
                                  </w:pPr>
                                </w:p>
                                <w:p w14:paraId="391B6CC7" w14:textId="56A3382A" w:rsidR="008B2581" w:rsidRDefault="008B2581" w:rsidP="004E28CF">
                                  <w:pPr>
                                    <w:jc w:val="center"/>
                                  </w:pPr>
                                  <w:r>
                                    <w:t>el administrador/usuario podrá visualizar las medidas generadas por los clientes/componentes del sistema externo.</w:t>
                                  </w:r>
                                </w:p>
                                <w:p w14:paraId="6C28EB94" w14:textId="77777777" w:rsidR="008B2581" w:rsidRDefault="008B258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8B2581" w:rsidRPr="00E83D51" w:rsidRDefault="008B2581" w:rsidP="004E28CF">
                            <w:pPr>
                              <w:jc w:val="center"/>
                              <w:rPr>
                                <w:b/>
                                <w:bCs/>
                              </w:rPr>
                            </w:pPr>
                            <w:r w:rsidRPr="00E83D51">
                              <w:rPr>
                                <w:b/>
                                <w:bCs/>
                              </w:rPr>
                              <w:t>leerMedidas</w:t>
                            </w:r>
                          </w:p>
                          <w:p w14:paraId="74F6BF72" w14:textId="77777777" w:rsidR="008B2581" w:rsidRDefault="008B2581" w:rsidP="004E28CF">
                            <w:pPr>
                              <w:jc w:val="center"/>
                            </w:pPr>
                          </w:p>
                          <w:p w14:paraId="391B6CC7" w14:textId="56A3382A" w:rsidR="008B2581" w:rsidRDefault="008B2581" w:rsidP="004E28CF">
                            <w:pPr>
                              <w:jc w:val="center"/>
                            </w:pPr>
                            <w:r>
                              <w:t>el administrador/usuario podrá visualizar las medidas generadas por los clientes/componentes del sistema externo.</w:t>
                            </w:r>
                          </w:p>
                          <w:p w14:paraId="6C28EB94" w14:textId="77777777" w:rsidR="008B2581" w:rsidRDefault="008B2581"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8B2581" w:rsidRPr="00E83D51" w:rsidRDefault="008B2581" w:rsidP="004E28CF">
                                  <w:pPr>
                                    <w:jc w:val="center"/>
                                    <w:rPr>
                                      <w:b/>
                                      <w:bCs/>
                                    </w:rPr>
                                  </w:pPr>
                                  <w:r w:rsidRPr="00E83D51">
                                    <w:rPr>
                                      <w:b/>
                                      <w:bCs/>
                                    </w:rPr>
                                    <w:t>generarReportes</w:t>
                                  </w:r>
                                </w:p>
                                <w:p w14:paraId="56351939" w14:textId="77777777" w:rsidR="008B2581" w:rsidRDefault="008B2581" w:rsidP="004E28CF">
                                  <w:pPr>
                                    <w:jc w:val="center"/>
                                  </w:pPr>
                                </w:p>
                                <w:p w14:paraId="4E1593C5" w14:textId="176C54F9" w:rsidR="008B2581" w:rsidRDefault="008B2581" w:rsidP="004E28CF">
                                  <w:pPr>
                                    <w:jc w:val="center"/>
                                  </w:pPr>
                                  <w:r>
                                    <w:t>el administrador/usuario podrá generar cualquier tipo de reporte que requiera, permitiéndole guardarlo en formato pdf o enviar por correo</w:t>
                                  </w:r>
                                </w:p>
                                <w:p w14:paraId="2CD2D445" w14:textId="77777777" w:rsidR="008B2581" w:rsidRDefault="008B258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8B2581" w:rsidRPr="00E83D51" w:rsidRDefault="008B2581" w:rsidP="004E28CF">
                            <w:pPr>
                              <w:jc w:val="center"/>
                              <w:rPr>
                                <w:b/>
                                <w:bCs/>
                              </w:rPr>
                            </w:pPr>
                            <w:r w:rsidRPr="00E83D51">
                              <w:rPr>
                                <w:b/>
                                <w:bCs/>
                              </w:rPr>
                              <w:t>generarReportes</w:t>
                            </w:r>
                          </w:p>
                          <w:p w14:paraId="56351939" w14:textId="77777777" w:rsidR="008B2581" w:rsidRDefault="008B2581" w:rsidP="004E28CF">
                            <w:pPr>
                              <w:jc w:val="center"/>
                            </w:pPr>
                          </w:p>
                          <w:p w14:paraId="4E1593C5" w14:textId="176C54F9" w:rsidR="008B2581" w:rsidRDefault="008B2581" w:rsidP="004E28CF">
                            <w:pPr>
                              <w:jc w:val="center"/>
                            </w:pPr>
                            <w:r>
                              <w:t>el administrador/usuario podrá generar cualquier tipo de reporte que requiera, permitiéndole guardarlo en formato pdf o enviar por correo</w:t>
                            </w:r>
                          </w:p>
                          <w:p w14:paraId="2CD2D445" w14:textId="77777777" w:rsidR="008B2581" w:rsidRDefault="008B2581"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eastAsia="es-CO"/>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8B2581" w:rsidRDefault="008B2581" w:rsidP="009911B1">
                                  <w:pPr>
                                    <w:jc w:val="center"/>
                                  </w:pPr>
                                  <w:r>
                                    <w:t>GenerarReporte</w:t>
                                  </w:r>
                                </w:p>
                                <w:p w14:paraId="4180FDC7" w14:textId="0C948BB2" w:rsidR="008B2581" w:rsidRDefault="008B2581" w:rsidP="009911B1">
                                  <w:pPr>
                                    <w:jc w:val="center"/>
                                  </w:pPr>
                                </w:p>
                                <w:p w14:paraId="39BFDB52" w14:textId="67FFEF29" w:rsidR="008B2581" w:rsidRDefault="008B2581"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8B2581" w:rsidRDefault="008B2581" w:rsidP="009911B1">
                            <w:pPr>
                              <w:jc w:val="center"/>
                            </w:pPr>
                            <w:r>
                              <w:t>GenerarReporte</w:t>
                            </w:r>
                          </w:p>
                          <w:p w14:paraId="4180FDC7" w14:textId="0C948BB2" w:rsidR="008B2581" w:rsidRDefault="008B2581" w:rsidP="009911B1">
                            <w:pPr>
                              <w:jc w:val="center"/>
                            </w:pPr>
                          </w:p>
                          <w:p w14:paraId="39BFDB52" w14:textId="67FFEF29" w:rsidR="008B2581" w:rsidRDefault="008B2581"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eastAsia="es-CO"/>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8B2581" w:rsidRDefault="008B2581" w:rsidP="009911B1">
                                  <w:pPr>
                                    <w:jc w:val="center"/>
                                  </w:pPr>
                                  <w:r>
                                    <w:t>Consultar factura periodo actual</w:t>
                                  </w:r>
                                </w:p>
                                <w:p w14:paraId="6788B744" w14:textId="02EB9090" w:rsidR="008B2581" w:rsidRDefault="008B2581" w:rsidP="009911B1">
                                  <w:pPr>
                                    <w:jc w:val="center"/>
                                  </w:pPr>
                                </w:p>
                                <w:p w14:paraId="22158429" w14:textId="72F3CC97" w:rsidR="008B2581" w:rsidRDefault="008B2581"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8B2581" w:rsidRDefault="008B2581" w:rsidP="009911B1">
                            <w:pPr>
                              <w:jc w:val="center"/>
                            </w:pPr>
                            <w:r>
                              <w:t>Consultar factura periodo actual</w:t>
                            </w:r>
                          </w:p>
                          <w:p w14:paraId="6788B744" w14:textId="02EB9090" w:rsidR="008B2581" w:rsidRDefault="008B2581" w:rsidP="009911B1">
                            <w:pPr>
                              <w:jc w:val="center"/>
                            </w:pPr>
                          </w:p>
                          <w:p w14:paraId="22158429" w14:textId="72F3CC97" w:rsidR="008B2581" w:rsidRDefault="008B2581" w:rsidP="009911B1">
                            <w:pPr>
                              <w:jc w:val="center"/>
                            </w:pPr>
                            <w:r>
                              <w:t>El administrador/usuario consultará la facturación generada en el presente periodo</w:t>
                            </w:r>
                          </w:p>
                        </w:txbxContent>
                      </v:textbox>
                    </v:roundrect>
                  </w:pict>
                </mc:Fallback>
              </mc:AlternateContent>
            </w:r>
            <w:r>
              <w:rPr>
                <w:noProof/>
                <w:lang w:eastAsia="es-CO"/>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8B2581" w:rsidRDefault="008B2581" w:rsidP="009911B1">
                                  <w:pPr>
                                    <w:jc w:val="center"/>
                                  </w:pPr>
                                  <w:r>
                                    <w:t>Facturación por periodo</w:t>
                                  </w:r>
                                </w:p>
                                <w:p w14:paraId="63490336" w14:textId="030D1C51" w:rsidR="008B2581" w:rsidRDefault="008B2581" w:rsidP="009911B1">
                                  <w:pPr>
                                    <w:jc w:val="center"/>
                                  </w:pPr>
                                </w:p>
                                <w:p w14:paraId="2903FFE8" w14:textId="09CE31A9" w:rsidR="008B2581" w:rsidRDefault="008B2581"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8B2581" w:rsidRDefault="008B2581" w:rsidP="009911B1">
                            <w:pPr>
                              <w:jc w:val="center"/>
                            </w:pPr>
                            <w:r>
                              <w:t>Facturación por periodo</w:t>
                            </w:r>
                          </w:p>
                          <w:p w14:paraId="63490336" w14:textId="030D1C51" w:rsidR="008B2581" w:rsidRDefault="008B2581" w:rsidP="009911B1">
                            <w:pPr>
                              <w:jc w:val="center"/>
                            </w:pPr>
                          </w:p>
                          <w:p w14:paraId="2903FFE8" w14:textId="09CE31A9" w:rsidR="008B2581" w:rsidRDefault="008B2581" w:rsidP="009911B1">
                            <w:pPr>
                              <w:jc w:val="center"/>
                            </w:pPr>
                            <w:r>
                              <w:t xml:space="preserve">El administrador/usuario podrá escoger el periodo de la facturación </w:t>
                            </w:r>
                          </w:p>
                        </w:txbxContent>
                      </v:textbox>
                    </v:roundrect>
                  </w:pict>
                </mc:Fallback>
              </mc:AlternateContent>
            </w:r>
            <w:r w:rsidR="000837D6">
              <w:rPr>
                <w:noProof/>
                <w:lang w:eastAsia="es-CO"/>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pdf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B94A7F">
              <w:rPr>
                <w:rFonts w:ascii="Arial" w:hAnsi="Arial" w:cs="Arial"/>
                <w:color w:val="0000FF"/>
                <w:lang w:val="es-ES" w:eastAsia="es-ES"/>
              </w:rPr>
              <w:t>generarReporte</w:t>
            </w:r>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generarFactura</w:t>
            </w:r>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r>
              <w:rPr>
                <w:rFonts w:ascii="Arial" w:hAnsi="Arial" w:cs="Arial"/>
                <w:color w:val="800000"/>
              </w:rPr>
              <w:t>Gestionar_alarmas</w:t>
            </w:r>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r>
              <w:rPr>
                <w:rFonts w:ascii="Arial" w:eastAsia="Arial Unicode MS" w:hAnsi="Arial" w:cs="Arial"/>
                <w:iCs/>
                <w:color w:val="0000FF"/>
                <w:lang w:val="es-ES"/>
              </w:rPr>
              <w:t>Administrar_Componentes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Editar_componente</w:t>
            </w:r>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Registrar_componente</w:t>
            </w:r>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Configurar_componente</w:t>
            </w:r>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Id_componente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Ip_componente</w:t>
                  </w:r>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Marca_componente</w:t>
                  </w:r>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Tipo_componente</w:t>
                  </w:r>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Handheld</w:t>
                  </w:r>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Tecnología_componente</w:t>
                  </w:r>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Serie_componente</w:t>
                  </w:r>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Modelo_componente</w:t>
                  </w:r>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Estado_componente</w:t>
                  </w:r>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Ip_concentrador</w:t>
                  </w:r>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Power line comunication</w:t>
                  </w:r>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Estado_tiemporeal_concentrador</w:t>
                  </w:r>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IMEI_concentrador</w:t>
                  </w:r>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Sn_modem</w:t>
                  </w:r>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Entradas_salidas_concentrador</w:t>
                  </w:r>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Tiempo_conectado</w:t>
                  </w:r>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Tf</w:t>
                  </w:r>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pf</w:t>
                  </w:r>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parametros</w:t>
                  </w:r>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Estadísticas de conmunicacion plc</w:t>
                  </w:r>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w:t>
                  </w:r>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Id_modem</w:t>
                  </w:r>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unico</w:t>
                  </w:r>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Marca_modem</w:t>
                  </w:r>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Tecnología_modem</w:t>
                  </w:r>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imei_modem</w:t>
                  </w:r>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Serial_modem</w:t>
                  </w:r>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Handheld</w:t>
            </w:r>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Id_handheld</w:t>
                  </w:r>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Tipo_puerto</w:t>
                  </w:r>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Usb</w:t>
                  </w:r>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Bluethooth</w:t>
                  </w:r>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rf</w:t>
                  </w:r>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Id_transformador</w:t>
                  </w:r>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 (código_tr)</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Dirección_transformador</w:t>
                  </w:r>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Capacidad_transformador</w:t>
                  </w:r>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Nodo_transformador</w:t>
                  </w:r>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Carga_aforada</w:t>
                  </w:r>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int</w:t>
                  </w:r>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Tipo_transformador</w:t>
                  </w:r>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Trifasico</w:t>
                  </w:r>
                </w:p>
                <w:p w14:paraId="03CC217C" w14:textId="28A7146E"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Monofasico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Id_macro</w:t>
                  </w:r>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Serie_medidor</w:t>
                  </w:r>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crearComponente</w:t>
            </w:r>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Id_componente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Nombre_componente</w:t>
            </w:r>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Marca_componente</w:t>
            </w:r>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Tecnología_componente</w:t>
            </w:r>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Serie_componente</w:t>
            </w:r>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Modelo_componente</w:t>
            </w:r>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Estado_componente</w:t>
            </w:r>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Referencia_componente</w:t>
            </w:r>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Si: muestra mensaje donde se informa que el componente con id_componente, marca_componente y tipo_componente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editarComponente</w:t>
            </w:r>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MODIFICAR Perido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Deacuerdo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parámetros ftp (enviar parámetros ej: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registrarComponente</w:t>
            </w:r>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configurarComponente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Monitorear_conexion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Petición bd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b/>
                      <w:bCs/>
                      <w:color w:val="0000FF"/>
                      <w:sz w:val="14"/>
                      <w:szCs w:val="14"/>
                      <w:lang w:val="es-ES" w:eastAsia="es-ES"/>
                    </w:rPr>
                    <w:t>Circutor</w:t>
                  </w:r>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r w:rsidRPr="00296114">
                    <w:rPr>
                      <w:rFonts w:ascii="Arial" w:hAnsi="Arial" w:cs="Arial"/>
                      <w:b/>
                      <w:bCs/>
                      <w:color w:val="0000FF"/>
                      <w:sz w:val="14"/>
                      <w:szCs w:val="14"/>
                      <w:lang w:val="es-ES" w:eastAsia="es-ES"/>
                    </w:rPr>
                    <w:t xml:space="preserve">M&amp;c: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b/>
                      <w:bCs/>
                      <w:color w:val="0000FF"/>
                      <w:sz w:val="14"/>
                      <w:szCs w:val="14"/>
                      <w:lang w:val="es-ES" w:eastAsia="es-ES"/>
                    </w:rPr>
                    <w:t>Reset saldo (circutor)</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9"/>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9"/>
                  <w:r w:rsidR="006F45B0">
                    <w:rPr>
                      <w:rStyle w:val="Refdecomentario"/>
                    </w:rPr>
                    <w:commentReference w:id="29"/>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Estadísticas de comunicación plc</w:t>
                  </w:r>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reloj-mtp</w:t>
                  </w:r>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Vpn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Formato xml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xml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NOTA : para cada marca se debe realizar un xml</w:t>
                  </w:r>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2 se arma el xml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xml</w:t>
                  </w:r>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scroll</w:t>
                  </w:r>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 lo que muestra en el display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Tiempo scroll</w:t>
                  </w:r>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relación tc</w:t>
                  </w:r>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solo para macro del medidor circutor</w:t>
                  </w:r>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xml</w:t>
                  </w:r>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(ip_concentrador)</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6C212A">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6C212A">
              <w:rPr>
                <w:rFonts w:ascii="Arial" w:hAnsi="Arial" w:cs="Arial"/>
                <w:color w:val="0000FF"/>
                <w:lang w:val="es-ES" w:eastAsia="es-ES"/>
              </w:rPr>
              <w:t>editarComponente</w:t>
            </w:r>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lang w:eastAsia="es-CO"/>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8B2581" w:rsidRDefault="008B2581"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8B2581" w:rsidRDefault="008B2581" w:rsidP="00195DC1">
                            <w:pPr>
                              <w:jc w:val="center"/>
                            </w:pPr>
                            <w:r>
                              <w:t>GestionarEventosAlarmas</w:t>
                            </w:r>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8B2581" w:rsidRDefault="008B2581"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8B2581" w:rsidRDefault="008B2581"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8B2581" w:rsidRPr="00195DC1" w:rsidRDefault="008B2581" w:rsidP="00195DC1">
                                  <w:r w:rsidRPr="00195DC1">
                                    <w:rPr>
                                      <w:lang w:val="es-ES"/>
                                    </w:rPr>
                                    <w:t>configurarEventosAlarmas</w:t>
                                  </w:r>
                                </w:p>
                                <w:p w14:paraId="11C635AE" w14:textId="22C38A3D" w:rsidR="008B2581" w:rsidRDefault="008B2581"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8B2581" w:rsidRPr="00195DC1" w:rsidRDefault="008B2581" w:rsidP="00195DC1">
                            <w:r w:rsidRPr="00195DC1">
                              <w:rPr>
                                <w:lang w:val="es-ES"/>
                              </w:rPr>
                              <w:t>configurarEventosAlarmas</w:t>
                            </w:r>
                          </w:p>
                          <w:p w14:paraId="11C635AE" w14:textId="22C38A3D" w:rsidR="008B2581" w:rsidRDefault="008B2581"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30"/>
            <w:r w:rsidRPr="005300AD">
              <w:rPr>
                <w:rFonts w:ascii="Arial" w:hAnsi="Arial" w:cs="Arial"/>
                <w:color w:val="0000FF"/>
                <w:highlight w:val="yellow"/>
                <w:lang w:eastAsia="es-ES"/>
              </w:rPr>
              <w:t>con</w:t>
            </w:r>
            <w:commentRangeEnd w:id="30"/>
            <w:r w:rsidR="006F45B0">
              <w:rPr>
                <w:rStyle w:val="Refdecomentario"/>
              </w:rPr>
              <w:commentReference w:id="30"/>
            </w:r>
            <w:r w:rsidRPr="005300AD">
              <w:rPr>
                <w:rFonts w:ascii="Arial" w:hAnsi="Arial" w:cs="Arial"/>
                <w:color w:val="0000FF"/>
                <w:highlight w:val="yellow"/>
                <w:lang w:eastAsia="es-ES"/>
              </w:rPr>
              <w:t xml:space="preserve"> javier</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lang w:eastAsia="es-CO"/>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r w:rsidRPr="00A41316">
              <w:rPr>
                <w:rFonts w:ascii="Arial" w:eastAsia="Arial Unicode MS" w:hAnsi="Arial" w:cs="Arial"/>
                <w:b/>
                <w:bCs/>
                <w:color w:val="0000FF"/>
                <w:lang w:val="es-ES"/>
              </w:rPr>
              <w:t>monitorearSeguridad</w:t>
            </w:r>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Id_registro_acceso</w:t>
                  </w:r>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Id_registro_actividad</w:t>
                  </w:r>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Id_registro_modificaciones</w:t>
                  </w:r>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Pr>
                      <w:rFonts w:ascii="Arial" w:eastAsia="Arial Unicode MS" w:hAnsi="Arial" w:cs="Arial"/>
                      <w:color w:val="0000FF"/>
                      <w:lang w:val="es-ES"/>
                    </w:rPr>
                    <w:t>_rol</w:t>
                  </w:r>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Tipo_modificacion</w:t>
                  </w:r>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8B2581" w:rsidRDefault="008B2581" w:rsidP="00063A65">
                                  <w:pPr>
                                    <w:jc w:val="center"/>
                                  </w:pPr>
                                  <w:r>
                                    <w:t>GenerarRegistroAcceso</w:t>
                                  </w:r>
                                </w:p>
                                <w:p w14:paraId="73AA38B0" w14:textId="77777777" w:rsidR="008B2581" w:rsidRDefault="008B2581" w:rsidP="00063A65">
                                  <w:pPr>
                                    <w:jc w:val="center"/>
                                  </w:pPr>
                                </w:p>
                                <w:p w14:paraId="644D9C44" w14:textId="77777777" w:rsidR="008B2581" w:rsidRDefault="008B2581"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8B2581" w:rsidRDefault="008B2581" w:rsidP="00063A65">
                            <w:pPr>
                              <w:jc w:val="center"/>
                            </w:pPr>
                            <w:r>
                              <w:t>GenerarRegistroAcceso</w:t>
                            </w:r>
                          </w:p>
                          <w:p w14:paraId="73AA38B0" w14:textId="77777777" w:rsidR="008B2581" w:rsidRDefault="008B2581" w:rsidP="00063A65">
                            <w:pPr>
                              <w:jc w:val="center"/>
                            </w:pPr>
                          </w:p>
                          <w:p w14:paraId="644D9C44" w14:textId="77777777" w:rsidR="008B2581" w:rsidRDefault="008B2581"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8B2581" w:rsidRDefault="008B2581" w:rsidP="00F97BD8">
                                  <w:pPr>
                                    <w:jc w:val="center"/>
                                  </w:pPr>
                                  <w:r>
                                    <w:t>GenerarReporte</w:t>
                                  </w:r>
                                </w:p>
                                <w:p w14:paraId="3C7B81F2" w14:textId="77777777" w:rsidR="008B2581" w:rsidRDefault="008B2581"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8B2581" w:rsidRDefault="008B2581" w:rsidP="00F97BD8">
                            <w:pPr>
                              <w:jc w:val="center"/>
                            </w:pPr>
                            <w:r>
                              <w:t>GenerarReporte</w:t>
                            </w:r>
                          </w:p>
                          <w:p w14:paraId="3C7B81F2" w14:textId="77777777" w:rsidR="008B2581" w:rsidRDefault="008B2581"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8B2581" w:rsidRDefault="008B2581" w:rsidP="00063A65">
                                  <w:pPr>
                                    <w:jc w:val="center"/>
                                  </w:pPr>
                                  <w:r>
                                    <w:t>GenerarRegistroActividad</w:t>
                                  </w:r>
                                </w:p>
                                <w:p w14:paraId="4BCFD85D" w14:textId="77777777" w:rsidR="008B2581" w:rsidRDefault="008B2581" w:rsidP="00063A65">
                                  <w:pPr>
                                    <w:jc w:val="center"/>
                                  </w:pPr>
                                </w:p>
                                <w:p w14:paraId="7FAC53C1" w14:textId="567E4ABE" w:rsidR="008B2581" w:rsidRDefault="008B2581"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8B2581" w:rsidRDefault="008B2581" w:rsidP="00063A65">
                            <w:pPr>
                              <w:jc w:val="center"/>
                            </w:pPr>
                            <w:r>
                              <w:t>GenerarRegistroActividad</w:t>
                            </w:r>
                          </w:p>
                          <w:p w14:paraId="4BCFD85D" w14:textId="77777777" w:rsidR="008B2581" w:rsidRDefault="008B2581" w:rsidP="00063A65">
                            <w:pPr>
                              <w:jc w:val="center"/>
                            </w:pPr>
                          </w:p>
                          <w:p w14:paraId="7FAC53C1" w14:textId="567E4ABE" w:rsidR="008B2581" w:rsidRDefault="008B2581"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8B2581" w:rsidRDefault="008B2581" w:rsidP="00F97BD8">
                                  <w:pPr>
                                    <w:jc w:val="center"/>
                                  </w:pPr>
                                  <w:r>
                                    <w:t>GenerarRegistroModificaciones</w:t>
                                  </w:r>
                                </w:p>
                                <w:p w14:paraId="3DA3397C" w14:textId="00082F0A" w:rsidR="008B2581" w:rsidRDefault="008B2581"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8B2581" w:rsidRDefault="008B2581" w:rsidP="00F97BD8">
                            <w:pPr>
                              <w:jc w:val="center"/>
                            </w:pPr>
                            <w:r>
                              <w:t>GenerarRegistroModificaciones</w:t>
                            </w:r>
                          </w:p>
                          <w:p w14:paraId="3DA3397C" w14:textId="00082F0A" w:rsidR="008B2581" w:rsidRDefault="008B2581"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 xml:space="preserve">Si en la red ocurren acciones de aspecto sospechoso, como alguien o algo que intenta entrar, la detección de intrusos se activará. Los </w:t>
            </w:r>
            <w:r w:rsidRPr="00A13917">
              <w:rPr>
                <w:rFonts w:ascii="Arial" w:hAnsi="Arial" w:cs="Arial"/>
                <w:bCs/>
                <w:sz w:val="20"/>
                <w:szCs w:val="20"/>
                <w:lang w:eastAsia="en-US"/>
              </w:rPr>
              <w:lastRenderedPageBreak/>
              <w:t>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5"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8B2581" w:rsidP="001860F4">
            <w:pPr>
              <w:pStyle w:val="Sinespaciado"/>
              <w:jc w:val="both"/>
            </w:pPr>
            <w:hyperlink r:id="rId126"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con medidas de criptografía y métodos de encriptación como Secure Sockets Layer (SSL) o TLS (Transport Layer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Usar HTTPS con CloudFront</w:t>
            </w:r>
          </w:p>
          <w:p w14:paraId="30E777CF" w14:textId="77777777" w:rsidR="0097532C" w:rsidRPr="0097532C" w:rsidRDefault="0097532C" w:rsidP="0097532C"/>
          <w:p w14:paraId="344ADC0D" w14:textId="14855A3E" w:rsidR="00A82949" w:rsidRPr="00A82949" w:rsidRDefault="00A82949" w:rsidP="00A82949">
            <w:pPr>
              <w:jc w:val="both"/>
            </w:pPr>
            <w:r>
              <w:t>e</w:t>
            </w:r>
            <w:r w:rsidRPr="00A82949">
              <w:t>n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Un espectador envía una solicitud HTTPS a CloudFront. Hay una negociación SSL/TLS entre el espectador y CloudFront.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8B2581" w:rsidP="001860F4">
            <w:pPr>
              <w:pStyle w:val="NormalWeb"/>
              <w:shd w:val="clear" w:color="auto" w:fill="FFFFFF"/>
              <w:jc w:val="both"/>
              <w:rPr>
                <w:sz w:val="20"/>
                <w:szCs w:val="20"/>
                <w:lang w:eastAsia="en-US"/>
              </w:rPr>
            </w:pPr>
            <w:hyperlink r:id="rId127"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Amazon Elastic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8B2581" w:rsidP="00B3356A">
            <w:pPr>
              <w:pStyle w:val="NormalWeb"/>
              <w:shd w:val="clear" w:color="auto" w:fill="FFFFFF"/>
              <w:jc w:val="both"/>
              <w:rPr>
                <w:sz w:val="20"/>
                <w:szCs w:val="20"/>
                <w:lang w:eastAsia="en-US"/>
              </w:rPr>
            </w:pPr>
            <w:hyperlink r:id="rId128"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lastRenderedPageBreak/>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lastRenderedPageBreak/>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 xml:space="preserve">GESTIONAR </w:t>
      </w:r>
      <w:commentRangeStart w:id="31"/>
      <w:r w:rsidRPr="006E5F74">
        <w:rPr>
          <w:szCs w:val="22"/>
          <w:highlight w:val="yellow"/>
        </w:rPr>
        <w:t>COMUNICACION</w:t>
      </w:r>
      <w:commentRangeEnd w:id="31"/>
      <w:r w:rsidR="006F45B0">
        <w:rPr>
          <w:rStyle w:val="Refdecomentario"/>
        </w:rPr>
        <w:commentReference w:id="31"/>
      </w:r>
    </w:p>
    <w:p w14:paraId="7FB9005C" w14:textId="180BF6FB" w:rsidR="004F39E6" w:rsidRDefault="003350EC" w:rsidP="00632B15">
      <w:pPr>
        <w:rPr>
          <w:szCs w:val="22"/>
        </w:rPr>
      </w:pPr>
      <w:r>
        <w:rPr>
          <w:noProof/>
          <w:lang w:eastAsia="es-CO"/>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lastRenderedPageBreak/>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id_comunicacio</w:t>
                  </w:r>
                  <w:r w:rsidR="006C41A5">
                    <w:rPr>
                      <w:rFonts w:ascii="Arial" w:eastAsia="Arial Unicode MS" w:hAnsi="Arial" w:cs="Arial"/>
                      <w:color w:val="0000FF"/>
                      <w:lang w:val="es-ES"/>
                    </w:rPr>
                    <w:t>n</w:t>
                  </w:r>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Tipo_componente</w:t>
                  </w:r>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fecha_comunicacion</w:t>
                  </w:r>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Tiempo actividad comunicacion</w:t>
                  </w:r>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commentRangeStart w:id="32"/>
            <w:r w:rsidR="007C422E">
              <w:rPr>
                <w:rFonts w:ascii="Arial" w:hAnsi="Arial" w:cs="Arial"/>
                <w:color w:val="0000FF"/>
                <w:lang w:val="es-ES" w:eastAsia="es-ES"/>
              </w:rPr>
              <w:t>Luis zuluaga</w:t>
            </w:r>
            <w:commentRangeEnd w:id="32"/>
            <w:r w:rsidR="007C422E">
              <w:rPr>
                <w:rStyle w:val="Refdecomentario"/>
              </w:rPr>
              <w:commentReference w:id="32"/>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permite leer el canal de comunicación del componente, verificando el estado del mismo</w:t>
            </w:r>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E67422">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permite generar reporte csv, pdf, txt.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r w:rsidRPr="00612C47">
              <w:rPr>
                <w:rFonts w:ascii="Arial" w:hAnsi="Arial" w:cs="Arial"/>
                <w:color w:val="0000FF"/>
                <w:lang w:val="es-ES" w:eastAsia="es-ES"/>
              </w:rPr>
              <w:t>configurarCanalComunicacion</w:t>
            </w: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monitorearComunicacion</w:t>
            </w:r>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del mismo</w:t>
            </w:r>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permite generar reporte csv, pdf, txt.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commentRangeStart w:id="33"/>
      <w:r>
        <w:rPr>
          <w:szCs w:val="22"/>
        </w:rPr>
        <w:t>Retirar/reutilizar componentes</w:t>
      </w:r>
      <w:commentRangeEnd w:id="33"/>
      <w:r w:rsidR="006F45B0">
        <w:rPr>
          <w:rStyle w:val="Refdecomentario"/>
        </w:rPr>
        <w:commentReference w:id="33"/>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lastRenderedPageBreak/>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B2581"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Power line comunication</w:t>
                  </w:r>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7" r:lo="rId158" r:qs="rId159" r:cs="rId160"/>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34"/>
      <w:r>
        <w:rPr>
          <w:szCs w:val="22"/>
        </w:rPr>
        <w:t>BALANCE</w:t>
      </w:r>
      <w:commentRangeEnd w:id="34"/>
      <w:r w:rsidR="006F45B0">
        <w:rPr>
          <w:rStyle w:val="Refdecomentario"/>
        </w:rPr>
        <w:commentReference w:id="34"/>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r>
              <w:rPr>
                <w:rFonts w:ascii="Arial" w:hAnsi="Arial" w:cs="Arial"/>
                <w:b/>
              </w:rPr>
              <w:t>gestionarBalance</w:t>
            </w:r>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Trifasico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Periodo curva_carga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8B2581" w:rsidRDefault="008B2581" w:rsidP="000C1175">
                                  <w:pPr>
                                    <w:jc w:val="center"/>
                                  </w:pPr>
                                  <w:r>
                                    <w:t>verificarSaldoMedidor</w:t>
                                  </w:r>
                                </w:p>
                                <w:p w14:paraId="03AB1E87" w14:textId="56BECC20" w:rsidR="008B2581" w:rsidRDefault="008B2581" w:rsidP="000C1175">
                                  <w:pPr>
                                    <w:jc w:val="center"/>
                                  </w:pPr>
                                </w:p>
                                <w:p w14:paraId="70A9D278" w14:textId="3AFB6469" w:rsidR="008B2581" w:rsidRDefault="008B2581"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8B2581" w:rsidRDefault="008B2581" w:rsidP="000C1175">
                            <w:pPr>
                              <w:jc w:val="center"/>
                            </w:pPr>
                            <w:r>
                              <w:t>verificarSaldoMedidor</w:t>
                            </w:r>
                          </w:p>
                          <w:p w14:paraId="03AB1E87" w14:textId="56BECC20" w:rsidR="008B2581" w:rsidRDefault="008B2581" w:rsidP="000C1175">
                            <w:pPr>
                              <w:jc w:val="center"/>
                            </w:pPr>
                          </w:p>
                          <w:p w14:paraId="70A9D278" w14:textId="3AFB6469" w:rsidR="008B2581" w:rsidRDefault="008B2581" w:rsidP="000C1175">
                            <w:pPr>
                              <w:jc w:val="center"/>
                            </w:pPr>
                            <w:r>
                              <w:t>si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8B2581" w:rsidRDefault="008B2581" w:rsidP="000C1175">
                                  <w:pPr>
                                    <w:jc w:val="center"/>
                                  </w:pPr>
                                  <w:r>
                                    <w:t>cargarSaldoMedidor</w:t>
                                  </w:r>
                                </w:p>
                                <w:p w14:paraId="08EC0343" w14:textId="6145D976" w:rsidR="008B2581" w:rsidRDefault="008B2581" w:rsidP="000C1175">
                                  <w:pPr>
                                    <w:jc w:val="center"/>
                                  </w:pPr>
                                </w:p>
                                <w:p w14:paraId="4FB45F94" w14:textId="61CBF9BA" w:rsidR="008B2581" w:rsidRDefault="008B2581"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8B2581" w:rsidRDefault="008B2581" w:rsidP="000C1175">
                            <w:pPr>
                              <w:jc w:val="center"/>
                            </w:pPr>
                            <w:r>
                              <w:t>cargarSaldoMedidor</w:t>
                            </w:r>
                          </w:p>
                          <w:p w14:paraId="08EC0343" w14:textId="6145D976" w:rsidR="008B2581" w:rsidRDefault="008B2581" w:rsidP="000C1175">
                            <w:pPr>
                              <w:jc w:val="center"/>
                            </w:pPr>
                          </w:p>
                          <w:p w14:paraId="4FB45F94" w14:textId="61CBF9BA" w:rsidR="008B2581" w:rsidRDefault="008B2581" w:rsidP="000C1175">
                            <w:pPr>
                              <w:jc w:val="center"/>
                            </w:pPr>
                            <w:r>
                              <w:t xml:space="preserve">el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r>
              <w:rPr>
                <w:rFonts w:ascii="Arial" w:hAnsi="Arial" w:cs="Arial"/>
                <w:b/>
              </w:rPr>
              <w:t>determinarModalidadMedidor</w:t>
            </w:r>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ID_usuario</w:t>
                  </w:r>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Nombre_usuario</w:t>
                  </w:r>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Cedula_usuario</w:t>
                  </w:r>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Rol_usuario</w:t>
                  </w:r>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Estado_usuario</w:t>
                  </w:r>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r w:rsidR="00553288">
              <w:rPr>
                <w:noProof/>
                <w:lang w:eastAsia="es-CO"/>
              </w:rPr>
              <w:drawing>
                <wp:inline distT="0" distB="0" distL="0" distR="0" wp14:anchorId="75642FE5" wp14:editId="3987DD2A">
                  <wp:extent cx="5505893" cy="2402959"/>
                  <wp:effectExtent l="7620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0" r:lo="rId191" r:qs="rId192" r:cs="rId193"/>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0DAAD986" w14:textId="11C18515" w:rsidR="00324DE7" w:rsidRDefault="0036596E" w:rsidP="00D8174A">
            <w:pPr>
              <w:jc w:val="both"/>
              <w:rPr>
                <w:rFonts w:ascii="Arial" w:hAnsi="Arial" w:cs="Arial"/>
                <w:b/>
              </w:rPr>
            </w:pPr>
            <w:r>
              <w:rPr>
                <w:rFonts w:ascii="Arial" w:hAnsi="Arial" w:cs="Arial"/>
                <w:b/>
              </w:rPr>
              <w:t>crearUsuario</w:t>
            </w:r>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r>
              <w:rPr>
                <w:rFonts w:ascii="Arial" w:hAnsi="Arial" w:cs="Arial"/>
                <w:b/>
              </w:rPr>
              <w:t>consultarUsuario</w:t>
            </w:r>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r w:rsidRPr="0036596E">
              <w:rPr>
                <w:rFonts w:ascii="Arial" w:hAnsi="Arial" w:cs="Arial"/>
                <w:b/>
              </w:rPr>
              <w:t>ConsultarUsuario</w:t>
            </w:r>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r w:rsidRPr="0036596E">
              <w:rPr>
                <w:rFonts w:ascii="Arial" w:hAnsi="Arial" w:cs="Arial"/>
                <w:b/>
              </w:rPr>
              <w:t>editarUsuario</w:t>
            </w:r>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r>
              <w:rPr>
                <w:rFonts w:ascii="Arial" w:hAnsi="Arial" w:cs="Arial"/>
                <w:b/>
              </w:rPr>
              <w:t>bloquearUsuario:</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r>
              <w:rPr>
                <w:rFonts w:ascii="Arial" w:hAnsi="Arial" w:cs="Arial"/>
                <w:b/>
              </w:rPr>
              <w:t>inhactivarUsuario</w:t>
            </w:r>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r w:rsidRPr="0036596E">
              <w:rPr>
                <w:rFonts w:ascii="Arial" w:hAnsi="Arial" w:cs="Arial"/>
                <w:b/>
              </w:rPr>
              <w:t>activarUsuario</w:t>
            </w:r>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 xml:space="preserve">“se bloqueará -inactivara el usuario nombre_usuario, esta seguro que desea realizar esta accion?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Puest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9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Jose Hemirt Bautista" w:date="2020-10-20T09:58:00Z" w:initials="JHB">
    <w:p w14:paraId="4DD1810D" w14:textId="324F6991" w:rsidR="008B2581" w:rsidRDefault="008B2581">
      <w:pPr>
        <w:pStyle w:val="Textocomentario"/>
      </w:pPr>
      <w:r>
        <w:rPr>
          <w:rStyle w:val="Refdecomentario"/>
        </w:rPr>
        <w:annotationRef/>
      </w:r>
      <w:r>
        <w:t>VERIFICAR ROLES</w:t>
      </w:r>
    </w:p>
  </w:comment>
  <w:comment w:id="29" w:author="Jose Hemirt Bautista" w:date="2020-10-20T09:59:00Z" w:initials="JHB">
    <w:p w14:paraId="120578DB" w14:textId="7A835C4B" w:rsidR="008B2581" w:rsidRDefault="008B2581">
      <w:pPr>
        <w:pStyle w:val="Textocomentario"/>
      </w:pPr>
      <w:r>
        <w:rPr>
          <w:rStyle w:val="Refdecomentario"/>
        </w:rPr>
        <w:annotationRef/>
      </w:r>
      <w:r>
        <w:t>VALIDAR INFORMACION</w:t>
      </w:r>
    </w:p>
  </w:comment>
  <w:comment w:id="30" w:author="Jose Hemirt Bautista" w:date="2020-10-20T10:00:00Z" w:initials="JHB">
    <w:p w14:paraId="1C7897B1" w14:textId="76F1A02C" w:rsidR="008B2581" w:rsidRDefault="008B2581">
      <w:pPr>
        <w:pStyle w:val="Textocomentario"/>
      </w:pPr>
      <w:r>
        <w:rPr>
          <w:rStyle w:val="Refdecomentario"/>
        </w:rPr>
        <w:annotationRef/>
      </w:r>
      <w:r>
        <w:t>CONSULTAR CON JAVIER</w:t>
      </w:r>
    </w:p>
  </w:comment>
  <w:comment w:id="31" w:author="Jose Hemirt Bautista" w:date="2020-10-20T09:55:00Z" w:initials="JHB">
    <w:p w14:paraId="0EE52469" w14:textId="3350C5D3" w:rsidR="008B2581" w:rsidRDefault="008B2581">
      <w:pPr>
        <w:pStyle w:val="Textocomentario"/>
      </w:pPr>
      <w:r>
        <w:rPr>
          <w:rStyle w:val="Refdecomentario"/>
        </w:rPr>
        <w:annotationRef/>
      </w:r>
      <w:r>
        <w:t>Sin terminar</w:t>
      </w:r>
    </w:p>
  </w:comment>
  <w:comment w:id="32" w:author="Jose Hemirt Bautista" w:date="2020-10-20T15:29:00Z" w:initials="JHB">
    <w:p w14:paraId="2F401897" w14:textId="091FDFFB" w:rsidR="008B2581" w:rsidRDefault="008B2581">
      <w:pPr>
        <w:pStyle w:val="Textocomentario"/>
      </w:pPr>
      <w:r>
        <w:rPr>
          <w:rStyle w:val="Refdecomentario"/>
        </w:rPr>
        <w:annotationRef/>
      </w:r>
      <w:r>
        <w:t>Validar configurar canal comunicación con Luis zuluaga</w:t>
      </w:r>
    </w:p>
  </w:comment>
  <w:comment w:id="33" w:author="Jose Hemirt Bautista" w:date="2020-10-20T09:55:00Z" w:initials="JHB">
    <w:p w14:paraId="3CC1FB1B" w14:textId="392E9FAE" w:rsidR="008B2581" w:rsidRDefault="008B2581">
      <w:pPr>
        <w:pStyle w:val="Textocomentario"/>
      </w:pPr>
      <w:r>
        <w:rPr>
          <w:rStyle w:val="Refdecomentario"/>
        </w:rPr>
        <w:annotationRef/>
      </w:r>
      <w:r>
        <w:t>Confirmado falta validar la descripción del retiro</w:t>
      </w:r>
    </w:p>
  </w:comment>
  <w:comment w:id="34" w:author="Jose Hemirt Bautista" w:date="2020-10-20T09:56:00Z" w:initials="JHB">
    <w:p w14:paraId="573177A4" w14:textId="4E2AA518" w:rsidR="008B2581" w:rsidRDefault="008B2581">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D1810D" w15:done="0"/>
  <w15:commentEx w15:paraId="120578DB" w15:done="0"/>
  <w15:commentEx w15:paraId="1C7897B1" w15:done="0"/>
  <w15:commentEx w15:paraId="0EE52469" w15:done="0"/>
  <w15:commentEx w15:paraId="2F401897" w15:done="0"/>
  <w15:commentEx w15:paraId="3CC1FB1B"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64DD95" w14:textId="77777777" w:rsidR="003F1CC3" w:rsidRDefault="003F1CC3">
      <w:r>
        <w:separator/>
      </w:r>
    </w:p>
  </w:endnote>
  <w:endnote w:type="continuationSeparator" w:id="0">
    <w:p w14:paraId="621E4173" w14:textId="77777777" w:rsidR="003F1CC3" w:rsidRDefault="003F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2C298" w14:textId="77777777" w:rsidR="003F1CC3" w:rsidRDefault="003F1CC3">
      <w:r>
        <w:separator/>
      </w:r>
    </w:p>
  </w:footnote>
  <w:footnote w:type="continuationSeparator" w:id="0">
    <w:p w14:paraId="619A700B" w14:textId="77777777" w:rsidR="003F1CC3" w:rsidRDefault="003F1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8B2581" w:rsidRPr="00C419FB" w14:paraId="2F6338E5" w14:textId="77777777" w:rsidTr="00D03F51">
      <w:trPr>
        <w:trHeight w:val="274"/>
      </w:trPr>
      <w:tc>
        <w:tcPr>
          <w:tcW w:w="1044" w:type="pct"/>
          <w:vMerge w:val="restart"/>
          <w:shd w:val="clear" w:color="auto" w:fill="auto"/>
          <w:noWrap/>
          <w:vAlign w:val="center"/>
          <w:hideMark/>
        </w:tcPr>
        <w:p w14:paraId="08766B1D" w14:textId="77777777" w:rsidR="008B2581" w:rsidRPr="00C419FB" w:rsidRDefault="008B2581"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8B2581" w:rsidRPr="00C236B2" w:rsidRDefault="008B2581"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8B2581" w:rsidRPr="00C419FB" w:rsidRDefault="008B2581"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8B2581" w:rsidRPr="00C419FB" w14:paraId="759E0844" w14:textId="77777777" w:rsidTr="00D03F51">
      <w:trPr>
        <w:trHeight w:val="281"/>
      </w:trPr>
      <w:tc>
        <w:tcPr>
          <w:tcW w:w="1044" w:type="pct"/>
          <w:vMerge/>
          <w:vAlign w:val="center"/>
          <w:hideMark/>
        </w:tcPr>
        <w:p w14:paraId="0C8A7060" w14:textId="77777777" w:rsidR="008B2581" w:rsidRPr="00C419FB" w:rsidRDefault="008B2581" w:rsidP="00BC7E4A">
          <w:pPr>
            <w:rPr>
              <w:rFonts w:ascii="Arial" w:hAnsi="Arial" w:cs="Arial"/>
              <w:sz w:val="18"/>
              <w:szCs w:val="18"/>
            </w:rPr>
          </w:pPr>
        </w:p>
      </w:tc>
      <w:tc>
        <w:tcPr>
          <w:tcW w:w="3019" w:type="pct"/>
          <w:vMerge/>
          <w:vAlign w:val="center"/>
          <w:hideMark/>
        </w:tcPr>
        <w:p w14:paraId="3605DBC8" w14:textId="77777777" w:rsidR="008B2581" w:rsidRPr="00C419FB" w:rsidRDefault="008B2581"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8B2581" w:rsidRPr="00C419FB" w:rsidRDefault="008B2581"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8B2581" w:rsidRPr="00C419FB" w14:paraId="460A06FE" w14:textId="77777777" w:rsidTr="008E5E3C">
      <w:trPr>
        <w:trHeight w:val="450"/>
      </w:trPr>
      <w:tc>
        <w:tcPr>
          <w:tcW w:w="1044" w:type="pct"/>
          <w:vMerge/>
          <w:vAlign w:val="center"/>
          <w:hideMark/>
        </w:tcPr>
        <w:p w14:paraId="4AB00559" w14:textId="77777777" w:rsidR="008B2581" w:rsidRPr="00C419FB" w:rsidRDefault="008B2581" w:rsidP="00BC7E4A">
          <w:pPr>
            <w:rPr>
              <w:rFonts w:ascii="Arial" w:hAnsi="Arial" w:cs="Arial"/>
              <w:sz w:val="18"/>
              <w:szCs w:val="18"/>
            </w:rPr>
          </w:pPr>
        </w:p>
      </w:tc>
      <w:tc>
        <w:tcPr>
          <w:tcW w:w="3019" w:type="pct"/>
          <w:vMerge/>
          <w:shd w:val="clear" w:color="auto" w:fill="auto"/>
          <w:vAlign w:val="center"/>
        </w:tcPr>
        <w:p w14:paraId="5DCA0FDB" w14:textId="77777777" w:rsidR="008B2581" w:rsidRPr="00C419FB" w:rsidRDefault="008B2581"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8B2581" w:rsidRPr="00C419FB" w:rsidRDefault="008B2581"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8B2581" w:rsidRPr="00C419FB" w14:paraId="5D4003D1" w14:textId="77777777" w:rsidTr="008E5E3C">
      <w:trPr>
        <w:trHeight w:val="480"/>
      </w:trPr>
      <w:tc>
        <w:tcPr>
          <w:tcW w:w="1044" w:type="pct"/>
          <w:vMerge/>
          <w:vAlign w:val="center"/>
          <w:hideMark/>
        </w:tcPr>
        <w:p w14:paraId="09BB0935" w14:textId="77777777" w:rsidR="008B2581" w:rsidRPr="00C419FB" w:rsidRDefault="008B2581" w:rsidP="00BC7E4A">
          <w:pPr>
            <w:rPr>
              <w:rFonts w:ascii="Arial" w:hAnsi="Arial" w:cs="Arial"/>
              <w:sz w:val="18"/>
              <w:szCs w:val="18"/>
            </w:rPr>
          </w:pPr>
        </w:p>
      </w:tc>
      <w:tc>
        <w:tcPr>
          <w:tcW w:w="3019" w:type="pct"/>
          <w:vMerge/>
          <w:shd w:val="clear" w:color="auto" w:fill="auto"/>
          <w:vAlign w:val="center"/>
        </w:tcPr>
        <w:p w14:paraId="675CDBF1" w14:textId="77777777" w:rsidR="008B2581" w:rsidRPr="00C419FB" w:rsidRDefault="008B2581"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8B2581" w:rsidRPr="00C419FB" w:rsidRDefault="008B2581"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sidR="00F2212A">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sidR="00F2212A">
            <w:rPr>
              <w:rFonts w:ascii="Arial" w:hAnsi="Arial" w:cs="Arial"/>
              <w:noProof/>
              <w:sz w:val="18"/>
              <w:szCs w:val="18"/>
            </w:rPr>
            <w:t>101</w:t>
          </w:r>
          <w:r w:rsidRPr="00C419FB">
            <w:rPr>
              <w:rFonts w:ascii="Arial" w:hAnsi="Arial" w:cs="Arial"/>
              <w:sz w:val="18"/>
              <w:szCs w:val="18"/>
            </w:rPr>
            <w:fldChar w:fldCharType="end"/>
          </w:r>
        </w:p>
      </w:tc>
    </w:tr>
  </w:tbl>
  <w:p w14:paraId="7BDF3F04" w14:textId="77777777" w:rsidR="008B2581" w:rsidRDefault="008B2581" w:rsidP="00BC7E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3"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2"/>
  </w:num>
  <w:num w:numId="3">
    <w:abstractNumId w:val="37"/>
  </w:num>
  <w:num w:numId="4">
    <w:abstractNumId w:val="29"/>
  </w:num>
  <w:num w:numId="5">
    <w:abstractNumId w:val="34"/>
  </w:num>
  <w:num w:numId="6">
    <w:abstractNumId w:val="24"/>
  </w:num>
  <w:num w:numId="7">
    <w:abstractNumId w:val="2"/>
  </w:num>
  <w:num w:numId="8">
    <w:abstractNumId w:val="18"/>
  </w:num>
  <w:num w:numId="9">
    <w:abstractNumId w:val="25"/>
  </w:num>
  <w:num w:numId="10">
    <w:abstractNumId w:val="17"/>
  </w:num>
  <w:num w:numId="11">
    <w:abstractNumId w:val="11"/>
  </w:num>
  <w:num w:numId="12">
    <w:abstractNumId w:val="22"/>
  </w:num>
  <w:num w:numId="13">
    <w:abstractNumId w:val="0"/>
    <w:lvlOverride w:ilvl="0">
      <w:startOverride w:val="3"/>
    </w:lvlOverride>
  </w:num>
  <w:num w:numId="14">
    <w:abstractNumId w:val="8"/>
  </w:num>
  <w:num w:numId="15">
    <w:abstractNumId w:val="21"/>
  </w:num>
  <w:num w:numId="16">
    <w:abstractNumId w:val="35"/>
  </w:num>
  <w:num w:numId="17">
    <w:abstractNumId w:val="15"/>
  </w:num>
  <w:num w:numId="18">
    <w:abstractNumId w:val="10"/>
  </w:num>
  <w:num w:numId="19">
    <w:abstractNumId w:val="7"/>
  </w:num>
  <w:num w:numId="20">
    <w:abstractNumId w:val="23"/>
  </w:num>
  <w:num w:numId="21">
    <w:abstractNumId w:val="30"/>
  </w:num>
  <w:num w:numId="22">
    <w:abstractNumId w:val="16"/>
  </w:num>
  <w:num w:numId="23">
    <w:abstractNumId w:val="36"/>
  </w:num>
  <w:num w:numId="24">
    <w:abstractNumId w:val="9"/>
  </w:num>
  <w:num w:numId="25">
    <w:abstractNumId w:val="28"/>
  </w:num>
  <w:num w:numId="26">
    <w:abstractNumId w:val="31"/>
  </w:num>
  <w:num w:numId="27">
    <w:abstractNumId w:val="1"/>
  </w:num>
  <w:num w:numId="28">
    <w:abstractNumId w:val="13"/>
  </w:num>
  <w:num w:numId="29">
    <w:abstractNumId w:val="20"/>
  </w:num>
  <w:num w:numId="30">
    <w:abstractNumId w:val="27"/>
  </w:num>
  <w:num w:numId="31">
    <w:abstractNumId w:val="33"/>
  </w:num>
  <w:num w:numId="32">
    <w:abstractNumId w:val="26"/>
  </w:num>
  <w:num w:numId="33">
    <w:abstractNumId w:val="4"/>
  </w:num>
  <w:num w:numId="34">
    <w:abstractNumId w:val="14"/>
  </w:num>
  <w:num w:numId="35">
    <w:abstractNumId w:val="6"/>
  </w:num>
  <w:num w:numId="36">
    <w:abstractNumId w:val="5"/>
  </w:num>
  <w:num w:numId="37">
    <w:abstractNumId w:val="12"/>
  </w:num>
  <w:num w:numId="38">
    <w:abstractNumId w:val="19"/>
  </w:num>
  <w:num w:numId="39">
    <w:abstractNumId w:val="3"/>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14"/>
    <w:rsid w:val="00011DCA"/>
    <w:rsid w:val="00012B60"/>
    <w:rsid w:val="00017B4F"/>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5880"/>
    <w:rsid w:val="003C5EC1"/>
    <w:rsid w:val="003D1FAD"/>
    <w:rsid w:val="003D5484"/>
    <w:rsid w:val="003D7396"/>
    <w:rsid w:val="003E2BF8"/>
    <w:rsid w:val="003E5586"/>
    <w:rsid w:val="003F0B7A"/>
    <w:rsid w:val="003F1CC3"/>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051B"/>
    <w:rsid w:val="00821163"/>
    <w:rsid w:val="0082635F"/>
    <w:rsid w:val="00835655"/>
    <w:rsid w:val="00841A28"/>
    <w:rsid w:val="008440C0"/>
    <w:rsid w:val="00851210"/>
    <w:rsid w:val="00852FC8"/>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63B6"/>
    <w:rsid w:val="009369CD"/>
    <w:rsid w:val="00936CBE"/>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46FBF"/>
    <w:rsid w:val="00D50EAB"/>
    <w:rsid w:val="00D60D89"/>
    <w:rsid w:val="00D62D2E"/>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4CBD"/>
    <w:rsid w:val="00E96703"/>
    <w:rsid w:val="00EA01FA"/>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2DF8"/>
    <w:rsid w:val="00F03960"/>
    <w:rsid w:val="00F13AE0"/>
    <w:rsid w:val="00F13EB5"/>
    <w:rsid w:val="00F14BCA"/>
    <w:rsid w:val="00F156E5"/>
    <w:rsid w:val="00F2212A"/>
    <w:rsid w:val="00F22D03"/>
    <w:rsid w:val="00F309A1"/>
    <w:rsid w:val="00F348EB"/>
    <w:rsid w:val="00F37A68"/>
    <w:rsid w:val="00F4293F"/>
    <w:rsid w:val="00F42B9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Puest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UnresolvedMention">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20.xml"/><Relationship Id="rId21" Type="http://schemas.openxmlformats.org/officeDocument/2006/relationships/image" Target="media/image4.png"/><Relationship Id="rId42" Type="http://schemas.openxmlformats.org/officeDocument/2006/relationships/diagramQuickStyle" Target="diagrams/quickStyle6.xml"/><Relationship Id="rId63" Type="http://schemas.openxmlformats.org/officeDocument/2006/relationships/diagramLayout" Target="diagrams/layout10.xml"/><Relationship Id="rId84" Type="http://schemas.openxmlformats.org/officeDocument/2006/relationships/diagramData" Target="diagrams/data14.xml"/><Relationship Id="rId138" Type="http://schemas.openxmlformats.org/officeDocument/2006/relationships/diagramQuickStyle" Target="diagrams/quickStyle23.xml"/><Relationship Id="rId159" Type="http://schemas.openxmlformats.org/officeDocument/2006/relationships/diagramQuickStyle" Target="diagrams/quickStyle27.xml"/><Relationship Id="rId170" Type="http://schemas.openxmlformats.org/officeDocument/2006/relationships/diagramLayout" Target="diagrams/layout29.xml"/><Relationship Id="rId191" Type="http://schemas.openxmlformats.org/officeDocument/2006/relationships/diagramLayout" Target="diagrams/layout33.xml"/><Relationship Id="rId107" Type="http://schemas.openxmlformats.org/officeDocument/2006/relationships/diagramQuickStyle" Target="diagrams/quickStyle18.xml"/><Relationship Id="rId11" Type="http://schemas.openxmlformats.org/officeDocument/2006/relationships/diagramData" Target="diagrams/data1.xml"/><Relationship Id="rId32" Type="http://schemas.openxmlformats.org/officeDocument/2006/relationships/diagramColors" Target="diagrams/colors4.xml"/><Relationship Id="rId53" Type="http://schemas.openxmlformats.org/officeDocument/2006/relationships/diagramQuickStyle" Target="diagrams/quickStyle8.xml"/><Relationship Id="rId74" Type="http://schemas.openxmlformats.org/officeDocument/2006/relationships/diagramQuickStyle" Target="diagrams/quickStyle12.xml"/><Relationship Id="rId128" Type="http://schemas.openxmlformats.org/officeDocument/2006/relationships/hyperlink" Target="https://docs.aws.amazon.com/es_es/AWSEC2/latest/UserGuide/ec2-ug.pdf" TargetMode="External"/><Relationship Id="rId149" Type="http://schemas.openxmlformats.org/officeDocument/2006/relationships/diagramColors" Target="diagrams/colors25.xml"/><Relationship Id="rId5" Type="http://schemas.openxmlformats.org/officeDocument/2006/relationships/webSettings" Target="webSettings.xml"/><Relationship Id="rId95" Type="http://schemas.openxmlformats.org/officeDocument/2006/relationships/diagramLayout" Target="diagrams/layout16.xml"/><Relationship Id="rId160" Type="http://schemas.openxmlformats.org/officeDocument/2006/relationships/diagramColors" Target="diagrams/colors27.xml"/><Relationship Id="rId181" Type="http://schemas.openxmlformats.org/officeDocument/2006/relationships/diagramLayout" Target="diagrams/layout31.xml"/><Relationship Id="rId22" Type="http://schemas.openxmlformats.org/officeDocument/2006/relationships/comments" Target="comments.xml"/><Relationship Id="rId43" Type="http://schemas.openxmlformats.org/officeDocument/2006/relationships/diagramColors" Target="diagrams/colors6.xml"/><Relationship Id="rId64" Type="http://schemas.openxmlformats.org/officeDocument/2006/relationships/diagramQuickStyle" Target="diagrams/quickStyle10.xml"/><Relationship Id="rId118" Type="http://schemas.openxmlformats.org/officeDocument/2006/relationships/diagramColors" Target="diagrams/colors20.xml"/><Relationship Id="rId139" Type="http://schemas.openxmlformats.org/officeDocument/2006/relationships/diagramColors" Target="diagrams/colors23.xml"/><Relationship Id="rId85" Type="http://schemas.openxmlformats.org/officeDocument/2006/relationships/diagramLayout" Target="diagrams/layout14.xml"/><Relationship Id="rId150" Type="http://schemas.microsoft.com/office/2007/relationships/diagramDrawing" Target="diagrams/drawing25.xml"/><Relationship Id="rId171" Type="http://schemas.openxmlformats.org/officeDocument/2006/relationships/diagramQuickStyle" Target="diagrams/quickStyle29.xml"/><Relationship Id="rId192" Type="http://schemas.openxmlformats.org/officeDocument/2006/relationships/diagramQuickStyle" Target="diagrams/quickStyle33.xml"/><Relationship Id="rId12" Type="http://schemas.openxmlformats.org/officeDocument/2006/relationships/diagramLayout" Target="diagrams/layout1.xml"/><Relationship Id="rId33" Type="http://schemas.microsoft.com/office/2007/relationships/diagramDrawing" Target="diagrams/drawing4.xml"/><Relationship Id="rId108" Type="http://schemas.openxmlformats.org/officeDocument/2006/relationships/diagramColors" Target="diagrams/colors18.xml"/><Relationship Id="rId129" Type="http://schemas.openxmlformats.org/officeDocument/2006/relationships/image" Target="media/image11.jpeg"/><Relationship Id="rId54" Type="http://schemas.openxmlformats.org/officeDocument/2006/relationships/diagramColors" Target="diagrams/colors8.xml"/><Relationship Id="rId75" Type="http://schemas.openxmlformats.org/officeDocument/2006/relationships/diagramColors" Target="diagrams/colors12.xml"/><Relationship Id="rId96" Type="http://schemas.openxmlformats.org/officeDocument/2006/relationships/diagramQuickStyle" Target="diagrams/quickStyle16.xml"/><Relationship Id="rId140" Type="http://schemas.microsoft.com/office/2007/relationships/diagramDrawing" Target="diagrams/drawing23.xml"/><Relationship Id="rId161" Type="http://schemas.microsoft.com/office/2007/relationships/diagramDrawing" Target="diagrams/drawing27.xml"/><Relationship Id="rId182" Type="http://schemas.openxmlformats.org/officeDocument/2006/relationships/diagramQuickStyle" Target="diagrams/quickStyle31.xml"/><Relationship Id="rId6" Type="http://schemas.openxmlformats.org/officeDocument/2006/relationships/footnotes" Target="footnotes.xml"/><Relationship Id="rId23" Type="http://schemas.microsoft.com/office/2011/relationships/commentsExtended" Target="commentsExtended.xml"/><Relationship Id="rId119" Type="http://schemas.microsoft.com/office/2007/relationships/diagramDrawing" Target="diagrams/drawing20.xml"/><Relationship Id="rId44" Type="http://schemas.microsoft.com/office/2007/relationships/diagramDrawing" Target="diagrams/drawing6.xml"/><Relationship Id="rId65" Type="http://schemas.openxmlformats.org/officeDocument/2006/relationships/diagramColors" Target="diagrams/colors10.xml"/><Relationship Id="rId86" Type="http://schemas.openxmlformats.org/officeDocument/2006/relationships/diagramQuickStyle" Target="diagrams/quickStyle14.xml"/><Relationship Id="rId130" Type="http://schemas.openxmlformats.org/officeDocument/2006/relationships/diagramData" Target="diagrams/data22.xml"/><Relationship Id="rId151" Type="http://schemas.openxmlformats.org/officeDocument/2006/relationships/image" Target="media/image13.jpeg"/><Relationship Id="rId172" Type="http://schemas.openxmlformats.org/officeDocument/2006/relationships/diagramColors" Target="diagrams/colors29.xml"/><Relationship Id="rId193" Type="http://schemas.openxmlformats.org/officeDocument/2006/relationships/diagramColors" Target="diagrams/colors33.xml"/><Relationship Id="rId13" Type="http://schemas.openxmlformats.org/officeDocument/2006/relationships/diagramQuickStyle" Target="diagrams/quickStyle1.xml"/><Relationship Id="rId109" Type="http://schemas.microsoft.com/office/2007/relationships/diagramDrawing" Target="diagrams/drawing18.xml"/><Relationship Id="rId34" Type="http://schemas.openxmlformats.org/officeDocument/2006/relationships/image" Target="media/image5.jpeg"/><Relationship Id="rId55" Type="http://schemas.microsoft.com/office/2007/relationships/diagramDrawing" Target="diagrams/drawing8.xml"/><Relationship Id="rId76" Type="http://schemas.microsoft.com/office/2007/relationships/diagramDrawing" Target="diagrams/drawing12.xml"/><Relationship Id="rId97" Type="http://schemas.openxmlformats.org/officeDocument/2006/relationships/diagramColors" Target="diagrams/colors16.xml"/><Relationship Id="rId120" Type="http://schemas.openxmlformats.org/officeDocument/2006/relationships/diagramData" Target="diagrams/data21.xml"/><Relationship Id="rId141" Type="http://schemas.openxmlformats.org/officeDocument/2006/relationships/diagramData" Target="diagrams/data24.xml"/><Relationship Id="rId7" Type="http://schemas.openxmlformats.org/officeDocument/2006/relationships/endnotes" Target="endnotes.xml"/><Relationship Id="rId71" Type="http://schemas.microsoft.com/office/2007/relationships/diagramDrawing" Target="diagrams/drawing11.xml"/><Relationship Id="rId92" Type="http://schemas.openxmlformats.org/officeDocument/2006/relationships/diagramColors" Target="diagrams/colors15.xml"/><Relationship Id="rId162" Type="http://schemas.openxmlformats.org/officeDocument/2006/relationships/image" Target="media/image14.jpeg"/><Relationship Id="rId183" Type="http://schemas.openxmlformats.org/officeDocument/2006/relationships/diagramColors" Target="diagrams/colors31.xml"/><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Data" Target="diagrams/data3.xml"/><Relationship Id="rId40" Type="http://schemas.openxmlformats.org/officeDocument/2006/relationships/diagramData" Target="diagrams/data6.xml"/><Relationship Id="rId45" Type="http://schemas.openxmlformats.org/officeDocument/2006/relationships/diagramData" Target="diagrams/data7.xml"/><Relationship Id="rId66" Type="http://schemas.microsoft.com/office/2007/relationships/diagramDrawing" Target="diagrams/drawing10.xml"/><Relationship Id="rId87" Type="http://schemas.openxmlformats.org/officeDocument/2006/relationships/diagramColors" Target="diagrams/colors14.xml"/><Relationship Id="rId110" Type="http://schemas.openxmlformats.org/officeDocument/2006/relationships/diagramData" Target="diagrams/data19.xml"/><Relationship Id="rId115" Type="http://schemas.openxmlformats.org/officeDocument/2006/relationships/diagramData" Target="diagrams/data20.xml"/><Relationship Id="rId131" Type="http://schemas.openxmlformats.org/officeDocument/2006/relationships/diagramLayout" Target="diagrams/layout22.xml"/><Relationship Id="rId136" Type="http://schemas.openxmlformats.org/officeDocument/2006/relationships/diagramData" Target="diagrams/data23.xml"/><Relationship Id="rId157" Type="http://schemas.openxmlformats.org/officeDocument/2006/relationships/diagramData" Target="diagrams/data27.xml"/><Relationship Id="rId178" Type="http://schemas.microsoft.com/office/2007/relationships/diagramDrawing" Target="diagrams/drawing30.xml"/><Relationship Id="rId61" Type="http://schemas.openxmlformats.org/officeDocument/2006/relationships/image" Target="media/image7.png"/><Relationship Id="rId82" Type="http://schemas.openxmlformats.org/officeDocument/2006/relationships/image" Target="media/image8.png"/><Relationship Id="rId152" Type="http://schemas.openxmlformats.org/officeDocument/2006/relationships/diagramData" Target="diagrams/data26.xml"/><Relationship Id="rId173" Type="http://schemas.microsoft.com/office/2007/relationships/diagramDrawing" Target="diagrams/drawing29.xml"/><Relationship Id="rId194" Type="http://schemas.microsoft.com/office/2007/relationships/diagramDrawing" Target="diagrams/drawing33.xml"/><Relationship Id="rId199" Type="http://schemas.microsoft.com/office/2016/09/relationships/commentsIds" Target="commentsIds.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Layout" Target="diagrams/layout4.xml"/><Relationship Id="rId35" Type="http://schemas.openxmlformats.org/officeDocument/2006/relationships/diagramData" Target="diagrams/data5.xml"/><Relationship Id="rId56" Type="http://schemas.openxmlformats.org/officeDocument/2006/relationships/diagramData" Target="diagrams/data9.xml"/><Relationship Id="rId77" Type="http://schemas.openxmlformats.org/officeDocument/2006/relationships/diagramData" Target="diagrams/data13.xml"/><Relationship Id="rId100" Type="http://schemas.openxmlformats.org/officeDocument/2006/relationships/diagramLayout" Target="diagrams/layout17.xml"/><Relationship Id="rId105" Type="http://schemas.openxmlformats.org/officeDocument/2006/relationships/diagramData" Target="diagrams/data18.xml"/><Relationship Id="rId126" Type="http://schemas.openxmlformats.org/officeDocument/2006/relationships/hyperlink" Target="https://docs.aws.amazon.com/es_es/waf/latest/developerguide/waf-dg.pdf" TargetMode="External"/><Relationship Id="rId147" Type="http://schemas.openxmlformats.org/officeDocument/2006/relationships/diagramLayout" Target="diagrams/layout25.xml"/><Relationship Id="rId168" Type="http://schemas.openxmlformats.org/officeDocument/2006/relationships/image" Target="media/image15.jpeg"/><Relationship Id="rId8" Type="http://schemas.openxmlformats.org/officeDocument/2006/relationships/image" Target="media/image1.png"/><Relationship Id="rId51" Type="http://schemas.openxmlformats.org/officeDocument/2006/relationships/diagramData" Target="diagrams/data8.xml"/><Relationship Id="rId72" Type="http://schemas.openxmlformats.org/officeDocument/2006/relationships/diagramData" Target="diagrams/data12.xml"/><Relationship Id="rId93" Type="http://schemas.microsoft.com/office/2007/relationships/diagramDrawing" Target="diagrams/drawing15.xml"/><Relationship Id="rId98" Type="http://schemas.microsoft.com/office/2007/relationships/diagramDrawing" Target="diagrams/drawing16.xml"/><Relationship Id="rId121" Type="http://schemas.openxmlformats.org/officeDocument/2006/relationships/diagramLayout" Target="diagrams/layout21.xml"/><Relationship Id="rId142" Type="http://schemas.openxmlformats.org/officeDocument/2006/relationships/diagramLayout" Target="diagrams/layout24.xml"/><Relationship Id="rId163" Type="http://schemas.openxmlformats.org/officeDocument/2006/relationships/diagramData" Target="diagrams/data28.xml"/><Relationship Id="rId184" Type="http://schemas.microsoft.com/office/2007/relationships/diagramDrawing" Target="diagrams/drawing31.xml"/><Relationship Id="rId189" Type="http://schemas.microsoft.com/office/2007/relationships/diagramDrawing" Target="diagrams/drawing32.xml"/><Relationship Id="rId3" Type="http://schemas.openxmlformats.org/officeDocument/2006/relationships/styles" Target="styles.xml"/><Relationship Id="rId25" Type="http://schemas.openxmlformats.org/officeDocument/2006/relationships/diagramLayout" Target="diagrams/layout3.xml"/><Relationship Id="rId46" Type="http://schemas.openxmlformats.org/officeDocument/2006/relationships/diagramLayout" Target="diagrams/layout7.xml"/><Relationship Id="rId67" Type="http://schemas.openxmlformats.org/officeDocument/2006/relationships/diagramData" Target="diagrams/data11.xml"/><Relationship Id="rId116" Type="http://schemas.openxmlformats.org/officeDocument/2006/relationships/diagramLayout" Target="diagrams/layout20.xml"/><Relationship Id="rId137" Type="http://schemas.openxmlformats.org/officeDocument/2006/relationships/diagramLayout" Target="diagrams/layout23.xml"/><Relationship Id="rId158" Type="http://schemas.openxmlformats.org/officeDocument/2006/relationships/diagramLayout" Target="diagrams/layout27.xml"/><Relationship Id="rId20" Type="http://schemas.microsoft.com/office/2007/relationships/diagramDrawing" Target="diagrams/drawing2.xml"/><Relationship Id="rId41" Type="http://schemas.openxmlformats.org/officeDocument/2006/relationships/diagramLayout" Target="diagrams/layout6.xml"/><Relationship Id="rId62" Type="http://schemas.openxmlformats.org/officeDocument/2006/relationships/diagramData" Target="diagrams/data10.xml"/><Relationship Id="rId83" Type="http://schemas.openxmlformats.org/officeDocument/2006/relationships/image" Target="media/image9.jpeg"/><Relationship Id="rId88" Type="http://schemas.microsoft.com/office/2007/relationships/diagramDrawing" Target="diagrams/drawing14.xml"/><Relationship Id="rId111" Type="http://schemas.openxmlformats.org/officeDocument/2006/relationships/diagramLayout" Target="diagrams/layout19.xml"/><Relationship Id="rId132" Type="http://schemas.openxmlformats.org/officeDocument/2006/relationships/diagramQuickStyle" Target="diagrams/quickStyle22.xml"/><Relationship Id="rId153" Type="http://schemas.openxmlformats.org/officeDocument/2006/relationships/diagramLayout" Target="diagrams/layout26.xml"/><Relationship Id="rId174" Type="http://schemas.openxmlformats.org/officeDocument/2006/relationships/diagramData" Target="diagrams/data30.xml"/><Relationship Id="rId179" Type="http://schemas.openxmlformats.org/officeDocument/2006/relationships/image" Target="media/image16.jpeg"/><Relationship Id="rId195" Type="http://schemas.openxmlformats.org/officeDocument/2006/relationships/header" Target="header1.xml"/><Relationship Id="rId190" Type="http://schemas.openxmlformats.org/officeDocument/2006/relationships/diagramData" Target="diagrams/data33.xml"/><Relationship Id="rId15" Type="http://schemas.microsoft.com/office/2007/relationships/diagramDrawing" Target="diagrams/drawing1.xml"/><Relationship Id="rId36" Type="http://schemas.openxmlformats.org/officeDocument/2006/relationships/diagramLayout" Target="diagrams/layout5.xml"/><Relationship Id="rId57" Type="http://schemas.openxmlformats.org/officeDocument/2006/relationships/diagramLayout" Target="diagrams/layout9.xml"/><Relationship Id="rId106" Type="http://schemas.openxmlformats.org/officeDocument/2006/relationships/diagramLayout" Target="diagrams/layout18.xml"/><Relationship Id="rId127" Type="http://schemas.openxmlformats.org/officeDocument/2006/relationships/hyperlink" Target="https://docs.aws.amazon.com/es_es/AmazonCloudFront/latest/DeveloperGuide/AmazonCloudFront_DevGuide.pdf" TargetMode="External"/><Relationship Id="rId10" Type="http://schemas.openxmlformats.org/officeDocument/2006/relationships/image" Target="media/image3.png"/><Relationship Id="rId31" Type="http://schemas.openxmlformats.org/officeDocument/2006/relationships/diagramQuickStyle" Target="diagrams/quickStyle4.xml"/><Relationship Id="rId52" Type="http://schemas.openxmlformats.org/officeDocument/2006/relationships/diagramLayout" Target="diagrams/layout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Data" Target="diagrams/data16.xml"/><Relationship Id="rId99" Type="http://schemas.openxmlformats.org/officeDocument/2006/relationships/diagramData" Target="diagrams/data17.xml"/><Relationship Id="rId101" Type="http://schemas.openxmlformats.org/officeDocument/2006/relationships/diagramQuickStyle" Target="diagrams/quickStyle17.xml"/><Relationship Id="rId122" Type="http://schemas.openxmlformats.org/officeDocument/2006/relationships/diagramQuickStyle" Target="diagrams/quickStyle21.xml"/><Relationship Id="rId143" Type="http://schemas.openxmlformats.org/officeDocument/2006/relationships/diagramQuickStyle" Target="diagrams/quickStyle24.xml"/><Relationship Id="rId148" Type="http://schemas.openxmlformats.org/officeDocument/2006/relationships/diagramQuickStyle" Target="diagrams/quickStyle25.xml"/><Relationship Id="rId164" Type="http://schemas.openxmlformats.org/officeDocument/2006/relationships/diagramLayout" Target="diagrams/layout28.xml"/><Relationship Id="rId169" Type="http://schemas.openxmlformats.org/officeDocument/2006/relationships/diagramData" Target="diagrams/data29.xml"/><Relationship Id="rId185" Type="http://schemas.openxmlformats.org/officeDocument/2006/relationships/diagramData" Target="diagrams/data32.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diagramData" Target="diagrams/data31.xml"/><Relationship Id="rId26" Type="http://schemas.openxmlformats.org/officeDocument/2006/relationships/diagramQuickStyle" Target="diagrams/quickStyle3.xml"/><Relationship Id="rId47" Type="http://schemas.openxmlformats.org/officeDocument/2006/relationships/diagramQuickStyle" Target="diagrams/quickStyle7.xml"/><Relationship Id="rId68" Type="http://schemas.openxmlformats.org/officeDocument/2006/relationships/diagramLayout" Target="diagrams/layout11.xml"/><Relationship Id="rId89" Type="http://schemas.openxmlformats.org/officeDocument/2006/relationships/diagramData" Target="diagrams/data15.xml"/><Relationship Id="rId112" Type="http://schemas.openxmlformats.org/officeDocument/2006/relationships/diagramQuickStyle" Target="diagrams/quickStyle19.xml"/><Relationship Id="rId133" Type="http://schemas.openxmlformats.org/officeDocument/2006/relationships/diagramColors" Target="diagrams/colors22.xml"/><Relationship Id="rId154" Type="http://schemas.openxmlformats.org/officeDocument/2006/relationships/diagramQuickStyle" Target="diagrams/quickStyle26.xml"/><Relationship Id="rId175" Type="http://schemas.openxmlformats.org/officeDocument/2006/relationships/diagramLayout" Target="diagrams/layout30.xml"/><Relationship Id="rId196" Type="http://schemas.openxmlformats.org/officeDocument/2006/relationships/fontTable" Target="fontTable.xml"/><Relationship Id="rId200" Type="http://schemas.microsoft.com/office/2018/08/relationships/commentsExtensible" Target="commentsExtensible.xml"/><Relationship Id="rId16" Type="http://schemas.openxmlformats.org/officeDocument/2006/relationships/diagramData" Target="diagrams/data2.xml"/><Relationship Id="rId37" Type="http://schemas.openxmlformats.org/officeDocument/2006/relationships/diagramQuickStyle" Target="diagrams/quickStyle5.xml"/><Relationship Id="rId58" Type="http://schemas.openxmlformats.org/officeDocument/2006/relationships/diagramQuickStyle" Target="diagrams/quickStyle9.xml"/><Relationship Id="rId79" Type="http://schemas.openxmlformats.org/officeDocument/2006/relationships/diagramQuickStyle" Target="diagrams/quickStyle13.xml"/><Relationship Id="rId102" Type="http://schemas.openxmlformats.org/officeDocument/2006/relationships/diagramColors" Target="diagrams/colors17.xml"/><Relationship Id="rId123" Type="http://schemas.openxmlformats.org/officeDocument/2006/relationships/diagramColors" Target="diagrams/colors21.xml"/><Relationship Id="rId144" Type="http://schemas.openxmlformats.org/officeDocument/2006/relationships/diagramColors" Target="diagrams/colors24.xml"/><Relationship Id="rId90" Type="http://schemas.openxmlformats.org/officeDocument/2006/relationships/diagramLayout" Target="diagrams/layout15.xml"/><Relationship Id="rId165" Type="http://schemas.openxmlformats.org/officeDocument/2006/relationships/diagramQuickStyle" Target="diagrams/quickStyle28.xml"/><Relationship Id="rId186" Type="http://schemas.openxmlformats.org/officeDocument/2006/relationships/diagramLayout" Target="diagrams/layout32.xml"/><Relationship Id="rId27" Type="http://schemas.openxmlformats.org/officeDocument/2006/relationships/diagramColors" Target="diagrams/colors3.xml"/><Relationship Id="rId48" Type="http://schemas.openxmlformats.org/officeDocument/2006/relationships/diagramColors" Target="diagrams/colors7.xml"/><Relationship Id="rId69" Type="http://schemas.openxmlformats.org/officeDocument/2006/relationships/diagramQuickStyle" Target="diagrams/quickStyle11.xml"/><Relationship Id="rId113" Type="http://schemas.openxmlformats.org/officeDocument/2006/relationships/diagramColors" Target="diagrams/colors19.xml"/><Relationship Id="rId134" Type="http://schemas.microsoft.com/office/2007/relationships/diagramDrawing" Target="diagrams/drawing22.xml"/><Relationship Id="rId80" Type="http://schemas.openxmlformats.org/officeDocument/2006/relationships/diagramColors" Target="diagrams/colors13.xml"/><Relationship Id="rId155" Type="http://schemas.openxmlformats.org/officeDocument/2006/relationships/diagramColors" Target="diagrams/colors26.xml"/><Relationship Id="rId176" Type="http://schemas.openxmlformats.org/officeDocument/2006/relationships/diagramQuickStyle" Target="diagrams/quickStyle30.xml"/><Relationship Id="rId197" Type="http://schemas.microsoft.com/office/2011/relationships/people" Target="people.xml"/><Relationship Id="rId17" Type="http://schemas.openxmlformats.org/officeDocument/2006/relationships/diagramLayout" Target="diagrams/layout2.xml"/><Relationship Id="rId38" Type="http://schemas.openxmlformats.org/officeDocument/2006/relationships/diagramColors" Target="diagrams/colors5.xml"/><Relationship Id="rId59" Type="http://schemas.openxmlformats.org/officeDocument/2006/relationships/diagramColors" Target="diagrams/colors9.xml"/><Relationship Id="rId103" Type="http://schemas.microsoft.com/office/2007/relationships/diagramDrawing" Target="diagrams/drawing17.xml"/><Relationship Id="rId124" Type="http://schemas.microsoft.com/office/2007/relationships/diagramDrawing" Target="diagrams/drawing21.xml"/><Relationship Id="rId70" Type="http://schemas.openxmlformats.org/officeDocument/2006/relationships/diagramColors" Target="diagrams/colors11.xml"/><Relationship Id="rId91" Type="http://schemas.openxmlformats.org/officeDocument/2006/relationships/diagramQuickStyle" Target="diagrams/quickStyle15.xml"/><Relationship Id="rId145" Type="http://schemas.microsoft.com/office/2007/relationships/diagramDrawing" Target="diagrams/drawing24.xml"/><Relationship Id="rId166" Type="http://schemas.openxmlformats.org/officeDocument/2006/relationships/diagramColors" Target="diagrams/colors28.xml"/><Relationship Id="rId187" Type="http://schemas.openxmlformats.org/officeDocument/2006/relationships/diagramQuickStyle" Target="diagrams/quickStyle32.xml"/><Relationship Id="rId1" Type="http://schemas.openxmlformats.org/officeDocument/2006/relationships/customXml" Target="../customXml/item1.xml"/><Relationship Id="rId28" Type="http://schemas.microsoft.com/office/2007/relationships/diagramDrawing" Target="diagrams/drawing3.xml"/><Relationship Id="rId49" Type="http://schemas.microsoft.com/office/2007/relationships/diagramDrawing" Target="diagrams/drawing7.xml"/><Relationship Id="rId114" Type="http://schemas.microsoft.com/office/2007/relationships/diagramDrawing" Target="diagrams/drawing19.xml"/><Relationship Id="rId60" Type="http://schemas.microsoft.com/office/2007/relationships/diagramDrawing" Target="diagrams/drawing9.xml"/><Relationship Id="rId81" Type="http://schemas.microsoft.com/office/2007/relationships/diagramDrawing" Target="diagrams/drawing13.xml"/><Relationship Id="rId135" Type="http://schemas.openxmlformats.org/officeDocument/2006/relationships/image" Target="media/image12.jpeg"/><Relationship Id="rId156" Type="http://schemas.microsoft.com/office/2007/relationships/diagramDrawing" Target="diagrams/drawing26.xml"/><Relationship Id="rId177" Type="http://schemas.openxmlformats.org/officeDocument/2006/relationships/diagramColors" Target="diagrams/colors30.xml"/><Relationship Id="rId198" Type="http://schemas.openxmlformats.org/officeDocument/2006/relationships/theme" Target="theme/theme1.xml"/><Relationship Id="rId18" Type="http://schemas.openxmlformats.org/officeDocument/2006/relationships/diagramQuickStyle" Target="diagrams/quickStyle2.xml"/><Relationship Id="rId39" Type="http://schemas.microsoft.com/office/2007/relationships/diagramDrawing" Target="diagrams/drawing5.xml"/><Relationship Id="rId50" Type="http://schemas.openxmlformats.org/officeDocument/2006/relationships/image" Target="media/image6.jpeg"/><Relationship Id="rId104" Type="http://schemas.openxmlformats.org/officeDocument/2006/relationships/image" Target="media/image10.jpeg"/><Relationship Id="rId125" Type="http://schemas.openxmlformats.org/officeDocument/2006/relationships/hyperlink" Target="https://aws.amazon.com/es/organizations/" TargetMode="External"/><Relationship Id="rId146" Type="http://schemas.openxmlformats.org/officeDocument/2006/relationships/diagramData" Target="diagrams/data25.xml"/><Relationship Id="rId167" Type="http://schemas.microsoft.com/office/2007/relationships/diagramDrawing" Target="diagrams/drawing28.xml"/><Relationship Id="rId188" Type="http://schemas.openxmlformats.org/officeDocument/2006/relationships/diagramColors" Target="diagrams/colors3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05BD22EF-C5CD-4498-A5E5-AB6DE430C885}" type="presOf" srcId="{D7461CB3-0D19-4BA8-8AC1-D6AFBE0A592A}" destId="{2921033C-02DB-4BD2-89E8-9FE448BB63C9}" srcOrd="1" destOrd="0" presId="urn:microsoft.com/office/officeart/2005/8/layout/process3"/>
    <dgm:cxn modelId="{8D0AE9BE-52E5-4F7E-90F3-9866540D9D3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3437168-C244-450F-ADE9-3E04CE72210A}" type="presOf" srcId="{D7461CB3-0D19-4BA8-8AC1-D6AFBE0A592A}" destId="{8361B7DF-175B-4A8C-AE5F-A22F8005CB02}"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469A39CD-018F-484D-B4D9-F0F5474F1307}" type="presOf" srcId="{37825505-43F1-46EE-B5D5-E16AABC45527}" destId="{5A37B31B-92A6-4B8C-8EC6-79C60F510A69}" srcOrd="0" destOrd="0" presId="urn:microsoft.com/office/officeart/2005/8/layout/process3"/>
    <dgm:cxn modelId="{2AC9F2FD-EF48-40E6-B21F-B5ACE364135E}" type="presParOf" srcId="{DBB6B28E-CD7F-46A0-BDAC-199473353B78}" destId="{CAE8AA46-FD53-45B8-8457-87F8FE08349F}" srcOrd="0" destOrd="0" presId="urn:microsoft.com/office/officeart/2005/8/layout/process3"/>
    <dgm:cxn modelId="{95D6A4E4-2893-455D-9A17-EFA7CD6DD3BA}" type="presParOf" srcId="{CAE8AA46-FD53-45B8-8457-87F8FE08349F}" destId="{8361B7DF-175B-4A8C-AE5F-A22F8005CB02}" srcOrd="0" destOrd="0" presId="urn:microsoft.com/office/officeart/2005/8/layout/process3"/>
    <dgm:cxn modelId="{1D4E05B2-E7AE-4DDD-B1DB-6B394839F604}" type="presParOf" srcId="{CAE8AA46-FD53-45B8-8457-87F8FE08349F}" destId="{2921033C-02DB-4BD2-89E8-9FE448BB63C9}" srcOrd="1" destOrd="0" presId="urn:microsoft.com/office/officeart/2005/8/layout/process3"/>
    <dgm:cxn modelId="{A26DE9CF-B708-44BE-A8B0-F1A34770FD97}"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3">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dgm:spPr/>
      <dgm:t>
        <a:bodyPr/>
        <a:lstStyle/>
        <a:p>
          <a:endParaRPr lang="es-CO"/>
        </a:p>
      </dgm:t>
    </dgm:pt>
    <dgm:pt modelId="{86CE094A-6727-4336-BA0D-D09A7B3AED10}" type="pres">
      <dgm:prSet presAssocID="{378863F5-1452-4570-A096-ADDD6540E422}" presName="desTx" presStyleLbl="fgAcc1" presStyleIdx="1" presStyleCnt="3">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dgm:spPr/>
      <dgm:t>
        <a:bodyPr/>
        <a:lstStyle/>
        <a:p>
          <a:endParaRPr lang="es-CO"/>
        </a:p>
      </dgm:t>
    </dgm:pt>
    <dgm:pt modelId="{D72D5B15-2032-4B6E-9E2B-A7816C4E1241}" type="pres">
      <dgm:prSet presAssocID="{D8C80086-58DA-4745-AA64-27E46A93AF67}" presName="desTx" presStyleLbl="fgAcc1" presStyleIdx="2" presStyleCnt="3">
        <dgm:presLayoutVars>
          <dgm:bulletEnabled val="1"/>
        </dgm:presLayoutVars>
      </dgm:prSet>
      <dgm:spPr/>
      <dgm:t>
        <a:bodyPr/>
        <a:lstStyle/>
        <a:p>
          <a:endParaRPr lang="es-CO"/>
        </a:p>
      </dgm:t>
    </dgm:pt>
  </dgm:ptLst>
  <dgm:cxnLst>
    <dgm:cxn modelId="{E2B73D25-0DED-4621-AF14-747B03AFAAB9}" type="presOf" srcId="{B1A8326E-1151-4B2E-9B56-47A9FB9F58E4}" destId="{DBB6B28E-CD7F-46A0-BDAC-199473353B78}"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6F074B18-6586-4F24-BF14-6352B3DDE928}" type="presOf" srcId="{D8C80086-58DA-4745-AA64-27E46A93AF67}" destId="{289F1E0C-69BD-4D5C-BFDD-B581200ADA15}" srcOrd="1" destOrd="0" presId="urn:microsoft.com/office/officeart/2005/8/layout/process3"/>
    <dgm:cxn modelId="{6BCC8283-D9F8-42A7-A67D-641331872A96}" type="presOf" srcId="{E14CEDF3-9DA2-4CB9-A70E-C6D164A47D11}" destId="{7506E1EE-516A-4BF4-9E89-4067F9ECF515}" srcOrd="1" destOrd="0" presId="urn:microsoft.com/office/officeart/2005/8/layout/process3"/>
    <dgm:cxn modelId="{7F29F107-93C4-4935-BB51-DA0732EDA854}" type="presOf" srcId="{3D528162-819B-4496-947B-01F34E8D5A87}" destId="{55164041-0DA5-453A-A58D-112FB207D28D}" srcOrd="1" destOrd="0" presId="urn:microsoft.com/office/officeart/2005/8/layout/process3"/>
    <dgm:cxn modelId="{B16FB0D5-37FA-4AFD-8DCE-F9512AA9DD3D}" type="presOf" srcId="{E14CEDF3-9DA2-4CB9-A70E-C6D164A47D11}" destId="{2577154F-FA83-4B8C-BA41-C5C43E80AF82}" srcOrd="0" destOrd="0" presId="urn:microsoft.com/office/officeart/2005/8/layout/process3"/>
    <dgm:cxn modelId="{E5E6D869-D612-4D36-A29B-B718A4E45015}" type="presOf" srcId="{3D528162-819B-4496-947B-01F34E8D5A87}" destId="{F13117CB-8B3F-4BED-A78E-5C3D59DE627F}"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53C900D5-DA08-4A4F-9D18-DF095BA0E7FE}"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CFD32D8E-1395-4095-B5B7-797501F307A9}" type="presOf" srcId="{CA8D9329-707D-4EB0-9961-75190D5FA236}" destId="{D72D5B15-2032-4B6E-9E2B-A7816C4E1241}" srcOrd="0" destOrd="0" presId="urn:microsoft.com/office/officeart/2005/8/layout/process3"/>
    <dgm:cxn modelId="{67732A24-A91F-42B7-B093-7F8DB7387444}" type="presOf" srcId="{378863F5-1452-4570-A096-ADDD6540E422}" destId="{8A9DE906-ADEC-495A-B307-7A9DB2A2F166}"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FF6A2A05-4F14-41AC-ACC2-780C477BA5FB}" type="presOf" srcId="{378863F5-1452-4570-A096-ADDD6540E422}" destId="{E2D98EB9-4786-4A52-AE89-DB2C4078F6E4}" srcOrd="1" destOrd="0" presId="urn:microsoft.com/office/officeart/2005/8/layout/process3"/>
    <dgm:cxn modelId="{0C50E3AA-09E0-493E-980B-D8330861C11A}" type="presOf" srcId="{D7461CB3-0D19-4BA8-8AC1-D6AFBE0A592A}" destId="{8361B7DF-175B-4A8C-AE5F-A22F8005CB02}" srcOrd="0" destOrd="0" presId="urn:microsoft.com/office/officeart/2005/8/layout/process3"/>
    <dgm:cxn modelId="{0165E0D1-D57A-45F3-B7CF-187109F9F3D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91CD9D31-7949-492C-8ED7-384F2552564E}" srcId="{B1A8326E-1151-4B2E-9B56-47A9FB9F58E4}" destId="{378863F5-1452-4570-A096-ADDD6540E422}" srcOrd="1" destOrd="0" parTransId="{33AF8B69-7DA3-460C-BCFC-56899A79AAC2}" sibTransId="{E14CEDF3-9DA2-4CB9-A70E-C6D164A47D11}"/>
    <dgm:cxn modelId="{FBA62048-46F1-47AD-B2EB-703C25301A55}" type="presOf" srcId="{37825505-43F1-46EE-B5D5-E16AABC45527}" destId="{5A37B31B-92A6-4B8C-8EC6-79C60F510A69}" srcOrd="0" destOrd="0" presId="urn:microsoft.com/office/officeart/2005/8/layout/process3"/>
    <dgm:cxn modelId="{CF8533C1-A766-40FE-B52E-F48E8BCDDD99}" type="presOf" srcId="{C6E4F0AB-0862-40FC-9C76-300E3175FFDB}" destId="{86CE094A-6727-4336-BA0D-D09A7B3AED10}" srcOrd="0" destOrd="0" presId="urn:microsoft.com/office/officeart/2005/8/layout/process3"/>
    <dgm:cxn modelId="{BF470445-7902-4892-8705-AB608BA10DA8}" type="presParOf" srcId="{DBB6B28E-CD7F-46A0-BDAC-199473353B78}" destId="{CAE8AA46-FD53-45B8-8457-87F8FE08349F}" srcOrd="0" destOrd="0" presId="urn:microsoft.com/office/officeart/2005/8/layout/process3"/>
    <dgm:cxn modelId="{54A1C4F4-6405-4127-BF43-97A692EED772}" type="presParOf" srcId="{CAE8AA46-FD53-45B8-8457-87F8FE08349F}" destId="{8361B7DF-175B-4A8C-AE5F-A22F8005CB02}" srcOrd="0" destOrd="0" presId="urn:microsoft.com/office/officeart/2005/8/layout/process3"/>
    <dgm:cxn modelId="{FC525DB0-4640-48B1-B663-DFC0131F0396}" type="presParOf" srcId="{CAE8AA46-FD53-45B8-8457-87F8FE08349F}" destId="{2921033C-02DB-4BD2-89E8-9FE448BB63C9}" srcOrd="1" destOrd="0" presId="urn:microsoft.com/office/officeart/2005/8/layout/process3"/>
    <dgm:cxn modelId="{D7C4AD9D-632F-446A-BFF7-42D077236E15}" type="presParOf" srcId="{CAE8AA46-FD53-45B8-8457-87F8FE08349F}" destId="{5A37B31B-92A6-4B8C-8EC6-79C60F510A69}" srcOrd="2" destOrd="0" presId="urn:microsoft.com/office/officeart/2005/8/layout/process3"/>
    <dgm:cxn modelId="{4250341E-35FC-4497-8A06-0E045605A969}" type="presParOf" srcId="{DBB6B28E-CD7F-46A0-BDAC-199473353B78}" destId="{F13117CB-8B3F-4BED-A78E-5C3D59DE627F}" srcOrd="1" destOrd="0" presId="urn:microsoft.com/office/officeart/2005/8/layout/process3"/>
    <dgm:cxn modelId="{D8E36D91-E657-401F-85A2-7672182E1A46}" type="presParOf" srcId="{F13117CB-8B3F-4BED-A78E-5C3D59DE627F}" destId="{55164041-0DA5-453A-A58D-112FB207D28D}" srcOrd="0" destOrd="0" presId="urn:microsoft.com/office/officeart/2005/8/layout/process3"/>
    <dgm:cxn modelId="{BEDF7D4E-4351-46E5-9FE3-16CE1462C36C}" type="presParOf" srcId="{DBB6B28E-CD7F-46A0-BDAC-199473353B78}" destId="{6EEDB165-129E-42C6-BADF-DA1852A5695C}" srcOrd="2" destOrd="0" presId="urn:microsoft.com/office/officeart/2005/8/layout/process3"/>
    <dgm:cxn modelId="{E1260673-9E7C-40D3-9665-272BD3F5BD24}" type="presParOf" srcId="{6EEDB165-129E-42C6-BADF-DA1852A5695C}" destId="{8A9DE906-ADEC-495A-B307-7A9DB2A2F166}" srcOrd="0" destOrd="0" presId="urn:microsoft.com/office/officeart/2005/8/layout/process3"/>
    <dgm:cxn modelId="{32E2E9C9-2E2C-44D6-998D-E66C14EDCFE6}" type="presParOf" srcId="{6EEDB165-129E-42C6-BADF-DA1852A5695C}" destId="{E2D98EB9-4786-4A52-AE89-DB2C4078F6E4}" srcOrd="1" destOrd="0" presId="urn:microsoft.com/office/officeart/2005/8/layout/process3"/>
    <dgm:cxn modelId="{3737D14F-2425-4536-8972-43FDAD2CEABD}" type="presParOf" srcId="{6EEDB165-129E-42C6-BADF-DA1852A5695C}" destId="{86CE094A-6727-4336-BA0D-D09A7B3AED10}" srcOrd="2" destOrd="0" presId="urn:microsoft.com/office/officeart/2005/8/layout/process3"/>
    <dgm:cxn modelId="{A4BB4801-FB5F-4CFA-9C98-8DF115E8C629}" type="presParOf" srcId="{DBB6B28E-CD7F-46A0-BDAC-199473353B78}" destId="{2577154F-FA83-4B8C-BA41-C5C43E80AF82}" srcOrd="3" destOrd="0" presId="urn:microsoft.com/office/officeart/2005/8/layout/process3"/>
    <dgm:cxn modelId="{11C9FCF3-93BC-4CC3-9ACD-B0B3F912872A}" type="presParOf" srcId="{2577154F-FA83-4B8C-BA41-C5C43E80AF82}" destId="{7506E1EE-516A-4BF4-9E89-4067F9ECF515}" srcOrd="0" destOrd="0" presId="urn:microsoft.com/office/officeart/2005/8/layout/process3"/>
    <dgm:cxn modelId="{2B39ED40-E2BD-430F-91AB-4FBFB77C02E6}" type="presParOf" srcId="{DBB6B28E-CD7F-46A0-BDAC-199473353B78}" destId="{DC8BD044-A3B5-496F-9F98-5D6265353648}" srcOrd="4" destOrd="0" presId="urn:microsoft.com/office/officeart/2005/8/layout/process3"/>
    <dgm:cxn modelId="{DE7D7B28-2C86-496F-A7BC-359E7FADBC9F}" type="presParOf" srcId="{DC8BD044-A3B5-496F-9F98-5D6265353648}" destId="{EBD32FB9-7699-4ACB-B9A6-7BD92CC0EED3}" srcOrd="0" destOrd="0" presId="urn:microsoft.com/office/officeart/2005/8/layout/process3"/>
    <dgm:cxn modelId="{4252CC17-1E44-48CD-8136-D84E8497921D}" type="presParOf" srcId="{DC8BD044-A3B5-496F-9F98-5D6265353648}" destId="{289F1E0C-69BD-4D5C-BFDD-B581200ADA15}" srcOrd="1" destOrd="0" presId="urn:microsoft.com/office/officeart/2005/8/layout/process3"/>
    <dgm:cxn modelId="{EF53E7FF-CCA3-48C0-B198-47922B999B65}"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FC085C9C-20DE-4A39-8C9F-158216629DB8}" type="presOf" srcId="{563ED568-3905-4152-94A7-F24E62332A7E}" destId="{2D6A3E78-4C09-4038-9CB1-C474EA29B483}"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D206C0D2-168A-4F2A-BCBE-8F7431B5472B}" type="presOf" srcId="{D94F6315-71A7-4567-A633-AF1A9065F24E}" destId="{C49A4BC0-3C82-4140-8E17-D5B523BFAAEF}" srcOrd="0" destOrd="0" presId="urn:microsoft.com/office/officeart/2005/8/layout/process3"/>
    <dgm:cxn modelId="{FC966E3F-0D50-48C5-81B6-8C24F35E27A9}" type="presOf" srcId="{41995401-AF5A-40EF-B9E3-078A1B73A7D5}" destId="{F30D5423-D3DC-4D84-9295-E80A71FDABE7}" srcOrd="0" destOrd="1" presId="urn:microsoft.com/office/officeart/2005/8/layout/process3"/>
    <dgm:cxn modelId="{3E3213A0-B92B-404C-8F42-F3729A8EE986}" type="presOf" srcId="{D94F6315-71A7-4567-A633-AF1A9065F24E}" destId="{1136A270-B746-4E9A-8131-0773F4B74CD2}" srcOrd="1" destOrd="0" presId="urn:microsoft.com/office/officeart/2005/8/layout/process3"/>
    <dgm:cxn modelId="{9E12C2AD-3AFB-4A75-8DD9-14505EE8569A}" type="presOf" srcId="{F2DB028E-ED48-4F86-9D43-038F5A4A6891}" destId="{A6EE5A44-391F-413F-9C9E-930C6BBBC9AB}" srcOrd="1" destOrd="0" presId="urn:microsoft.com/office/officeart/2005/8/layout/process3"/>
    <dgm:cxn modelId="{30D64F3D-B7D5-4356-BA91-AFEFACE35A4F}" type="presOf" srcId="{25D1661C-1AD6-4939-92D1-E23D7FF4717E}" destId="{0B1E8CE2-A60B-46F2-A21C-973D678AF171}"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59887D26-16CC-493D-9ECA-D6D40247794A}" srcId="{47CB07D2-62A9-4DAE-B20E-111C1AC2906F}" destId="{03D9006B-76F6-420F-8CBA-63AACBE0F4F4}" srcOrd="0" destOrd="0" parTransId="{CE363AF4-3E5A-44EF-91EE-89BEDA511A56}" sibTransId="{A4EF5E5B-2EEB-4585-9A52-31B36F1C45F4}"/>
    <dgm:cxn modelId="{4F8FD446-C31D-439B-8A38-5F9BB80F2041}" srcId="{4735F9FC-99D9-4170-AB49-BF68E9128479}" destId="{D94F6315-71A7-4567-A633-AF1A9065F24E}" srcOrd="2" destOrd="0" parTransId="{9632976C-A148-4257-98FC-D9A1B762C012}" sibTransId="{8D9C84AC-CAD4-4F9F-B6BA-AECF9B15CCD0}"/>
    <dgm:cxn modelId="{379A9890-A2F5-4487-8BB9-5BD7E91E8F50}" type="presOf" srcId="{47CB07D2-62A9-4DAE-B20E-111C1AC2906F}" destId="{A9421D22-F1DD-4954-AC15-ADC82306F39C}"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C5C8A44E-BF85-49E5-9876-BE2A2276A368}" type="presOf" srcId="{A20471B0-294A-4BAF-8356-F21DD27A8523}" destId="{F30D5423-D3DC-4D84-9295-E80A71FDABE7}" srcOrd="0" destOrd="2"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88DA2E74-F8C3-4B63-A810-29EECAEB36D5}" type="presOf" srcId="{A6C43221-BC1C-4ABC-B86A-CA2ADB382CE6}" destId="{BC74B16A-EB4F-4D7E-A5C7-A572F8861BE3}" srcOrd="0" destOrd="0" presId="urn:microsoft.com/office/officeart/2005/8/layout/process3"/>
    <dgm:cxn modelId="{B14E7577-E5C1-4915-BFA7-F9FE6E0046D2}"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90A23E8-5FFF-45BB-AB82-03F50B25295E}" type="presOf" srcId="{4735F9FC-99D9-4170-AB49-BF68E9128479}" destId="{71330616-7E8A-4D92-AB6F-1FB7488A3B15}"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087EF43D-A265-40E5-B271-6DFF13C3C5EF}" type="presOf" srcId="{F2DB028E-ED48-4F86-9D43-038F5A4A6891}" destId="{FAC9D217-058C-40C9-B679-A7212B266034}" srcOrd="0" destOrd="0" presId="urn:microsoft.com/office/officeart/2005/8/layout/process3"/>
    <dgm:cxn modelId="{EF2120D5-7166-4363-9087-18D45C41DDAE}" type="presOf" srcId="{25D1661C-1AD6-4939-92D1-E23D7FF4717E}" destId="{BDEAD5BF-125E-446A-8754-6A95C2D755B8}" srcOrd="0" destOrd="0" presId="urn:microsoft.com/office/officeart/2005/8/layout/process3"/>
    <dgm:cxn modelId="{C9CA1F9D-EDE0-4EDA-90C7-963B5D25BA10}" type="presOf" srcId="{03D9006B-76F6-420F-8CBA-63AACBE0F4F4}" destId="{F30D5423-D3DC-4D84-9295-E80A71FDABE7}" srcOrd="0" destOrd="0" presId="urn:microsoft.com/office/officeart/2005/8/layout/process3"/>
    <dgm:cxn modelId="{87565A62-9D17-47FB-A236-767DB217CF84}" type="presOf" srcId="{47CB07D2-62A9-4DAE-B20E-111C1AC2906F}" destId="{AFD828BF-13EA-4A30-82EF-94D3CE706000}" srcOrd="1" destOrd="0" presId="urn:microsoft.com/office/officeart/2005/8/layout/process3"/>
    <dgm:cxn modelId="{8389FA03-A2EE-49E6-BF4E-D572556C1EB4}" type="presOf" srcId="{563ED568-3905-4152-94A7-F24E62332A7E}" destId="{AE44CE3B-B5A6-433D-BDC1-30435E6648AC}" srcOrd="0" destOrd="0" presId="urn:microsoft.com/office/officeart/2005/8/layout/process3"/>
    <dgm:cxn modelId="{75D7243F-8B0A-401A-8F1B-0C8ECC5D588F}" type="presParOf" srcId="{71330616-7E8A-4D92-AB6F-1FB7488A3B15}" destId="{863EC9FF-13AE-4727-B922-981EE1B3005C}" srcOrd="0" destOrd="0" presId="urn:microsoft.com/office/officeart/2005/8/layout/process3"/>
    <dgm:cxn modelId="{8B01BECE-8A92-481E-9926-88BD271C4D03}" type="presParOf" srcId="{863EC9FF-13AE-4727-B922-981EE1B3005C}" destId="{FAC9D217-058C-40C9-B679-A7212B266034}" srcOrd="0" destOrd="0" presId="urn:microsoft.com/office/officeart/2005/8/layout/process3"/>
    <dgm:cxn modelId="{2BB61796-01AE-4C1B-8BD5-529AC1641189}" type="presParOf" srcId="{863EC9FF-13AE-4727-B922-981EE1B3005C}" destId="{A6EE5A44-391F-413F-9C9E-930C6BBBC9AB}" srcOrd="1" destOrd="0" presId="urn:microsoft.com/office/officeart/2005/8/layout/process3"/>
    <dgm:cxn modelId="{D0146995-A7D2-4A3B-9570-04ED82D4E6EA}" type="presParOf" srcId="{863EC9FF-13AE-4727-B922-981EE1B3005C}" destId="{3605D73C-7E3E-4818-B6BE-775942DAFC6D}" srcOrd="2" destOrd="0" presId="urn:microsoft.com/office/officeart/2005/8/layout/process3"/>
    <dgm:cxn modelId="{CC39C286-5660-465D-A867-4B23D8EA044A}" type="presParOf" srcId="{71330616-7E8A-4D92-AB6F-1FB7488A3B15}" destId="{AE44CE3B-B5A6-433D-BDC1-30435E6648AC}" srcOrd="1" destOrd="0" presId="urn:microsoft.com/office/officeart/2005/8/layout/process3"/>
    <dgm:cxn modelId="{87335D9D-3E49-4909-BC84-768BEEA1140E}" type="presParOf" srcId="{AE44CE3B-B5A6-433D-BDC1-30435E6648AC}" destId="{2D6A3E78-4C09-4038-9CB1-C474EA29B483}" srcOrd="0" destOrd="0" presId="urn:microsoft.com/office/officeart/2005/8/layout/process3"/>
    <dgm:cxn modelId="{3B7245BA-C828-4BA8-AA7B-9472269DAEDC}" type="presParOf" srcId="{71330616-7E8A-4D92-AB6F-1FB7488A3B15}" destId="{0B106819-9380-48CD-AEB4-4F5CE95A5AEE}" srcOrd="2" destOrd="0" presId="urn:microsoft.com/office/officeart/2005/8/layout/process3"/>
    <dgm:cxn modelId="{A75FD7A8-C55B-4380-8A86-1580F4D7EDBF}" type="presParOf" srcId="{0B106819-9380-48CD-AEB4-4F5CE95A5AEE}" destId="{A9421D22-F1DD-4954-AC15-ADC82306F39C}" srcOrd="0" destOrd="0" presId="urn:microsoft.com/office/officeart/2005/8/layout/process3"/>
    <dgm:cxn modelId="{66288958-E8F9-4D7D-B8C6-596412A9E32E}" type="presParOf" srcId="{0B106819-9380-48CD-AEB4-4F5CE95A5AEE}" destId="{AFD828BF-13EA-4A30-82EF-94D3CE706000}" srcOrd="1" destOrd="0" presId="urn:microsoft.com/office/officeart/2005/8/layout/process3"/>
    <dgm:cxn modelId="{DE6E428D-9B2B-409E-9C2E-B0B90C1E9BB6}" type="presParOf" srcId="{0B106819-9380-48CD-AEB4-4F5CE95A5AEE}" destId="{F30D5423-D3DC-4D84-9295-E80A71FDABE7}" srcOrd="2" destOrd="0" presId="urn:microsoft.com/office/officeart/2005/8/layout/process3"/>
    <dgm:cxn modelId="{D1E01CC0-0C05-4D12-9F35-99DAC7306B1D}" type="presParOf" srcId="{71330616-7E8A-4D92-AB6F-1FB7488A3B15}" destId="{BDEAD5BF-125E-446A-8754-6A95C2D755B8}" srcOrd="3" destOrd="0" presId="urn:microsoft.com/office/officeart/2005/8/layout/process3"/>
    <dgm:cxn modelId="{BDEFA642-7590-440D-88B1-779B2E6794F2}" type="presParOf" srcId="{BDEAD5BF-125E-446A-8754-6A95C2D755B8}" destId="{0B1E8CE2-A60B-46F2-A21C-973D678AF171}" srcOrd="0" destOrd="0" presId="urn:microsoft.com/office/officeart/2005/8/layout/process3"/>
    <dgm:cxn modelId="{14BB2C68-2874-4197-9BF3-FDDAC6920465}" type="presParOf" srcId="{71330616-7E8A-4D92-AB6F-1FB7488A3B15}" destId="{6F4A30D5-3C25-49B5-8B29-D7FA9B3291C5}" srcOrd="4" destOrd="0" presId="urn:microsoft.com/office/officeart/2005/8/layout/process3"/>
    <dgm:cxn modelId="{4176F44C-29DC-4D0C-8A77-3D1AD22C72E9}" type="presParOf" srcId="{6F4A30D5-3C25-49B5-8B29-D7FA9B3291C5}" destId="{C49A4BC0-3C82-4140-8E17-D5B523BFAAEF}" srcOrd="0" destOrd="0" presId="urn:microsoft.com/office/officeart/2005/8/layout/process3"/>
    <dgm:cxn modelId="{73A3892C-D65A-4C17-8772-AA083C90D14F}" type="presParOf" srcId="{6F4A30D5-3C25-49B5-8B29-D7FA9B3291C5}" destId="{1136A270-B746-4E9A-8131-0773F4B74CD2}" srcOrd="1" destOrd="0" presId="urn:microsoft.com/office/officeart/2005/8/layout/process3"/>
    <dgm:cxn modelId="{C6CB31F0-C0E5-4C1A-B35C-D7E287878976}"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8E4575C0-2874-49FB-8AEA-07FB76D79684}" type="presOf" srcId="{BC7FAE0F-43F4-49B4-8352-202EA69B31F1}" destId="{3605D73C-7E3E-4818-B6BE-775942DAFC6D}"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31A392D1-EF09-49E9-86D9-830F7F2B3D8A}" type="presOf" srcId="{47CB07D2-62A9-4DAE-B20E-111C1AC2906F}" destId="{A9421D22-F1DD-4954-AC15-ADC82306F39C}"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9B18BEFC-E05E-45AD-8A86-471A139A6D2E}" type="presOf" srcId="{41995401-AF5A-40EF-B9E3-078A1B73A7D5}" destId="{F30D5423-D3DC-4D84-9295-E80A71FDABE7}" srcOrd="0" destOrd="1" presId="urn:microsoft.com/office/officeart/2005/8/layout/process3"/>
    <dgm:cxn modelId="{074DDBF8-D665-47F5-BD0C-296ACC545E7A}" type="presOf" srcId="{A20471B0-294A-4BAF-8356-F21DD27A8523}" destId="{F30D5423-D3DC-4D84-9295-E80A71FDABE7}" srcOrd="0" destOrd="2" presId="urn:microsoft.com/office/officeart/2005/8/layout/process3"/>
    <dgm:cxn modelId="{E0FAF7E7-1827-4DE2-A001-4FC772973FA4}" type="presOf" srcId="{563ED568-3905-4152-94A7-F24E62332A7E}" destId="{AE44CE3B-B5A6-433D-BDC1-30435E6648AC}" srcOrd="0" destOrd="0" presId="urn:microsoft.com/office/officeart/2005/8/layout/process3"/>
    <dgm:cxn modelId="{5D8B7D1D-2CFB-43C1-A0AD-FCF869C29A2B}"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E8890B0-718D-4651-B2AB-E2AFC195C604}" srcId="{47CB07D2-62A9-4DAE-B20E-111C1AC2906F}" destId="{A20471B0-294A-4BAF-8356-F21DD27A8523}" srcOrd="2" destOrd="0" parTransId="{E34AC1EF-5829-4429-9176-10B98846B5C4}" sibTransId="{0CC46817-4F26-4087-A353-F549314DD70F}"/>
    <dgm:cxn modelId="{ADC1F5B6-38E0-4C30-AD5A-9DD067E60B5E}" type="presOf" srcId="{563ED568-3905-4152-94A7-F24E62332A7E}" destId="{2D6A3E78-4C09-4038-9CB1-C474EA29B483}" srcOrd="1" destOrd="0" presId="urn:microsoft.com/office/officeart/2005/8/layout/process3"/>
    <dgm:cxn modelId="{3CFEDF18-F1AF-40C9-B8E7-EAADC1E55382}" type="presOf" srcId="{47CB07D2-62A9-4DAE-B20E-111C1AC2906F}" destId="{AFD828BF-13EA-4A30-82EF-94D3CE706000}" srcOrd="1" destOrd="0" presId="urn:microsoft.com/office/officeart/2005/8/layout/process3"/>
    <dgm:cxn modelId="{56BF81AE-F0EC-4982-BECD-B9B11A0085A1}" type="presOf" srcId="{F2DB028E-ED48-4F86-9D43-038F5A4A6891}" destId="{FAC9D217-058C-40C9-B679-A7212B266034}"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EF8E93D4-001C-4F52-AC5C-583C48384C84}" type="presOf" srcId="{03D9006B-76F6-420F-8CBA-63AACBE0F4F4}" destId="{F30D5423-D3DC-4D84-9295-E80A71FDABE7}" srcOrd="0" destOrd="0" presId="urn:microsoft.com/office/officeart/2005/8/layout/process3"/>
    <dgm:cxn modelId="{4FED81F1-884D-4F27-A1EF-71A4941D89BE}" type="presOf" srcId="{4735F9FC-99D9-4170-AB49-BF68E9128479}" destId="{71330616-7E8A-4D92-AB6F-1FB7488A3B15}" srcOrd="0" destOrd="0" presId="urn:microsoft.com/office/officeart/2005/8/layout/process3"/>
    <dgm:cxn modelId="{B1BBB6AE-FE4E-4D4A-829D-50CD955E5D2C}" type="presParOf" srcId="{71330616-7E8A-4D92-AB6F-1FB7488A3B15}" destId="{863EC9FF-13AE-4727-B922-981EE1B3005C}" srcOrd="0" destOrd="0" presId="urn:microsoft.com/office/officeart/2005/8/layout/process3"/>
    <dgm:cxn modelId="{08EC6C22-BEAB-4052-A435-2489EA430488}" type="presParOf" srcId="{863EC9FF-13AE-4727-B922-981EE1B3005C}" destId="{FAC9D217-058C-40C9-B679-A7212B266034}" srcOrd="0" destOrd="0" presId="urn:microsoft.com/office/officeart/2005/8/layout/process3"/>
    <dgm:cxn modelId="{5A83B785-FE5D-4439-B207-9A7607A87390}" type="presParOf" srcId="{863EC9FF-13AE-4727-B922-981EE1B3005C}" destId="{A6EE5A44-391F-413F-9C9E-930C6BBBC9AB}" srcOrd="1" destOrd="0" presId="urn:microsoft.com/office/officeart/2005/8/layout/process3"/>
    <dgm:cxn modelId="{4B59E640-0460-4C2E-827A-801B6AF7D544}" type="presParOf" srcId="{863EC9FF-13AE-4727-B922-981EE1B3005C}" destId="{3605D73C-7E3E-4818-B6BE-775942DAFC6D}" srcOrd="2" destOrd="0" presId="urn:microsoft.com/office/officeart/2005/8/layout/process3"/>
    <dgm:cxn modelId="{E508E9F6-AC69-447A-A301-34982DD94448}" type="presParOf" srcId="{71330616-7E8A-4D92-AB6F-1FB7488A3B15}" destId="{AE44CE3B-B5A6-433D-BDC1-30435E6648AC}" srcOrd="1" destOrd="0" presId="urn:microsoft.com/office/officeart/2005/8/layout/process3"/>
    <dgm:cxn modelId="{58EE1700-4915-465E-B9AC-3F4D961099F5}" type="presParOf" srcId="{AE44CE3B-B5A6-433D-BDC1-30435E6648AC}" destId="{2D6A3E78-4C09-4038-9CB1-C474EA29B483}" srcOrd="0" destOrd="0" presId="urn:microsoft.com/office/officeart/2005/8/layout/process3"/>
    <dgm:cxn modelId="{76CE920E-8EAE-4F26-9A6C-78189704CC77}" type="presParOf" srcId="{71330616-7E8A-4D92-AB6F-1FB7488A3B15}" destId="{0B106819-9380-48CD-AEB4-4F5CE95A5AEE}" srcOrd="2" destOrd="0" presId="urn:microsoft.com/office/officeart/2005/8/layout/process3"/>
    <dgm:cxn modelId="{26B09C99-CFDB-48F8-AFFC-9C43EDAFF491}" type="presParOf" srcId="{0B106819-9380-48CD-AEB4-4F5CE95A5AEE}" destId="{A9421D22-F1DD-4954-AC15-ADC82306F39C}" srcOrd="0" destOrd="0" presId="urn:microsoft.com/office/officeart/2005/8/layout/process3"/>
    <dgm:cxn modelId="{D39B0520-F579-4DEA-9273-E4317839A46C}" type="presParOf" srcId="{0B106819-9380-48CD-AEB4-4F5CE95A5AEE}" destId="{AFD828BF-13EA-4A30-82EF-94D3CE706000}" srcOrd="1" destOrd="0" presId="urn:microsoft.com/office/officeart/2005/8/layout/process3"/>
    <dgm:cxn modelId="{52FCAB52-5B83-49EE-914A-792A2F94DA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dgm:spPr/>
      <dgm:t>
        <a:bodyPr/>
        <a:lstStyle/>
        <a:p>
          <a:endParaRPr lang="es-CO"/>
        </a:p>
      </dgm:t>
    </dgm:pt>
    <dgm:pt modelId="{09735D09-130F-4010-90A0-AFCD88DF0461}" type="pres">
      <dgm:prSet presAssocID="{1838D0D2-69A1-4CA3-81FE-6BDCD01755ED}" presName="desTx" presStyleLbl="fgAcc1" presStyleIdx="1" presStyleCnt="4">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dgm:spPr/>
      <dgm:t>
        <a:bodyPr/>
        <a:lstStyle/>
        <a:p>
          <a:endParaRPr lang="es-CO"/>
        </a:p>
      </dgm:t>
    </dgm:pt>
    <dgm:pt modelId="{F4EAB0C5-295B-45CC-8124-03C5AEA26913}" type="pres">
      <dgm:prSet presAssocID="{759890BC-D0FB-4152-A7D0-FB4601583C23}" presName="desTx" presStyleLbl="fgAcc1" presStyleIdx="2" presStyleCnt="4">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dgm:spPr/>
      <dgm:t>
        <a:bodyPr/>
        <a:lstStyle/>
        <a:p>
          <a:endParaRPr lang="es-CO"/>
        </a:p>
      </dgm:t>
    </dgm:pt>
    <dgm:pt modelId="{0CAB5DBB-D30C-4A5C-858C-9BB780988079}" type="pres">
      <dgm:prSet presAssocID="{F521B3C0-F467-4B41-ADDE-18218D4C5020}" presName="desTx" presStyleLbl="fgAcc1" presStyleIdx="3" presStyleCnt="4">
        <dgm:presLayoutVars>
          <dgm:bulletEnabled val="1"/>
        </dgm:presLayoutVars>
      </dgm:prSet>
      <dgm:spPr/>
      <dgm:t>
        <a:bodyPr/>
        <a:lstStyle/>
        <a:p>
          <a:endParaRPr lang="es-CO"/>
        </a:p>
      </dgm:t>
    </dgm:pt>
  </dgm:ptLst>
  <dgm:cxnLst>
    <dgm:cxn modelId="{950C4D54-30C2-4C02-85CE-1C7754BD9D4E}"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CBB44DA-8EBB-4F2D-8EFF-91B90AD1DABD}" type="presOf" srcId="{37274220-009A-481B-BB2B-D2D111D40A78}" destId="{3605D73C-7E3E-4818-B6BE-775942DAFC6D}" srcOrd="0" destOrd="1" presId="urn:microsoft.com/office/officeart/2005/8/layout/process3"/>
    <dgm:cxn modelId="{F79CC875-B6AA-40AB-B421-91FB1FE76E88}" type="presOf" srcId="{AEE07F6E-D40A-403E-936B-9CA1950FC7B4}" destId="{0CAB5DBB-D30C-4A5C-858C-9BB780988079}" srcOrd="0" destOrd="0" presId="urn:microsoft.com/office/officeart/2005/8/layout/process3"/>
    <dgm:cxn modelId="{0C6B8250-9BDB-4A47-84AF-4472D8D5896D}" type="presOf" srcId="{2E9B588C-CF38-4CF8-BA8A-E5E8369F8ADF}" destId="{F3B3F845-D4EA-4EA6-9C44-6BDF7E8523E4}" srcOrd="0" destOrd="0" presId="urn:microsoft.com/office/officeart/2005/8/layout/process3"/>
    <dgm:cxn modelId="{06C9F25E-738F-4CD7-B8B8-BD1AD596475F}" type="presOf" srcId="{759890BC-D0FB-4152-A7D0-FB4601583C23}" destId="{43477C59-08DE-45C1-ABB6-02D4D1C6BE0B}" srcOrd="1" destOrd="0" presId="urn:microsoft.com/office/officeart/2005/8/layout/process3"/>
    <dgm:cxn modelId="{FDCC04B7-6227-41E2-8327-FE9FE3B53A7C}" type="presOf" srcId="{E5CFA830-E9D0-4318-B93E-935629AD033B}" destId="{6B440D37-86E3-4AEC-ACEF-42A4D55A9FE9}"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302B98E7-E26B-440E-B102-BBCBA6268918}" type="presOf" srcId="{759890BC-D0FB-4152-A7D0-FB4601583C23}" destId="{3BED73F4-ED4F-4436-8867-32395DF967E7}"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03D34202-E365-48E6-B580-E2C0C0849B12}" srcId="{1838D0D2-69A1-4CA3-81FE-6BDCD01755ED}" destId="{47CB07D2-62A9-4DAE-B20E-111C1AC2906F}" srcOrd="0" destOrd="0" parTransId="{54BCA7B6-9A8C-4C4E-83DD-2EB427399781}" sibTransId="{25D1661C-1AD6-4939-92D1-E23D7FF4717E}"/>
    <dgm:cxn modelId="{66DF33C6-EF67-43E2-AFD3-5971B041B5F2}" srcId="{F2DB028E-ED48-4F86-9D43-038F5A4A6891}" destId="{BC7FAE0F-43F4-49B4-8352-202EA69B31F1}" srcOrd="0" destOrd="0" parTransId="{898F3908-3420-47BD-9A7A-B5BC37F5010A}" sibTransId="{34240DE0-1C72-43A7-9DC2-DDA09F9E8C69}"/>
    <dgm:cxn modelId="{6460509E-F4B6-431A-A5C5-8C6A3F6ED5AF}" type="presOf" srcId="{8219E8D8-9F83-47E4-953B-481DD116CC7F}" destId="{F4EAB0C5-295B-45CC-8124-03C5AEA26913}" srcOrd="0" destOrd="0" presId="urn:microsoft.com/office/officeart/2005/8/layout/process3"/>
    <dgm:cxn modelId="{DED00DAB-1339-4BD2-98FB-8472F167C925}" type="presOf" srcId="{47CB07D2-62A9-4DAE-B20E-111C1AC2906F}" destId="{09735D09-130F-4010-90A0-AFCD88DF0461}" srcOrd="0" destOrd="0" presId="urn:microsoft.com/office/officeart/2005/8/layout/process3"/>
    <dgm:cxn modelId="{037D6CEA-C882-4C90-875E-8B9BEA46D872}" type="presOf" srcId="{563ED568-3905-4152-94A7-F24E62332A7E}" destId="{AE44CE3B-B5A6-433D-BDC1-30435E6648AC}"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E1179AFC-B09B-468A-B91C-C5D11FD40F95}" type="presOf" srcId="{F2DB028E-ED48-4F86-9D43-038F5A4A6891}" destId="{FAC9D217-058C-40C9-B679-A7212B266034}" srcOrd="0" destOrd="0" presId="urn:microsoft.com/office/officeart/2005/8/layout/process3"/>
    <dgm:cxn modelId="{8486E756-ABF7-498B-BDD2-56ACA512B021}" type="presOf" srcId="{1838D0D2-69A1-4CA3-81FE-6BDCD01755ED}" destId="{DC157997-0F02-40F7-BC77-EFFFE585612D}"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D98474FB-7080-4602-9ED1-5859B634FC4E}" type="presOf" srcId="{4735F9FC-99D9-4170-AB49-BF68E9128479}" destId="{71330616-7E8A-4D92-AB6F-1FB7488A3B15}" srcOrd="0"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718F8728-CCE6-4419-A28E-1E2530EFB14B}" type="presOf" srcId="{BC7FAE0F-43F4-49B4-8352-202EA69B31F1}" destId="{3605D73C-7E3E-4818-B6BE-775942DAFC6D}" srcOrd="0" destOrd="0" presId="urn:microsoft.com/office/officeart/2005/8/layout/process3"/>
    <dgm:cxn modelId="{327974FC-C435-4D20-B39C-60AB989580CC}" type="presOf" srcId="{1838D0D2-69A1-4CA3-81FE-6BDCD01755ED}" destId="{CA4994A4-1878-43CD-8D19-54EAF5E3E384}"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A67E6B0A-ABD6-4DAB-A11F-3DC16C0FE7F6}" type="presOf" srcId="{563ED568-3905-4152-94A7-F24E62332A7E}" destId="{2D6A3E78-4C09-4038-9CB1-C474EA29B483}" srcOrd="1" destOrd="0" presId="urn:microsoft.com/office/officeart/2005/8/layout/process3"/>
    <dgm:cxn modelId="{D83E4311-E480-4180-9D61-D3EC315F2849}" type="presOf" srcId="{2E9B588C-CF38-4CF8-BA8A-E5E8369F8ADF}" destId="{D20C2311-34FD-4B9F-B1F6-976C486C6C74}" srcOrd="1" destOrd="0" presId="urn:microsoft.com/office/officeart/2005/8/layout/process3"/>
    <dgm:cxn modelId="{7974CB9C-F415-4AA0-A49A-586B56C80BCD}" type="presOf" srcId="{F521B3C0-F467-4B41-ADDE-18218D4C5020}" destId="{B60F7EF6-7E2B-4081-A9A7-FB514460581E}" srcOrd="0" destOrd="0" presId="urn:microsoft.com/office/officeart/2005/8/layout/process3"/>
    <dgm:cxn modelId="{949DFFD5-43DF-44CF-B295-D8533BA546B2}" type="presOf" srcId="{E5CFA830-E9D0-4318-B93E-935629AD033B}" destId="{49B38C27-9E52-4259-A013-82654AB6A93F}" srcOrd="0" destOrd="0" presId="urn:microsoft.com/office/officeart/2005/8/layout/process3"/>
    <dgm:cxn modelId="{48F2B5A5-6BEE-4D8D-B14A-C08711C45435}" type="presOf" srcId="{F2DB028E-ED48-4F86-9D43-038F5A4A6891}" destId="{A6EE5A44-391F-413F-9C9E-930C6BBBC9AB}" srcOrd="1" destOrd="0" presId="urn:microsoft.com/office/officeart/2005/8/layout/process3"/>
    <dgm:cxn modelId="{E1D9A1E7-19C2-47D7-968A-BFFFF130B733}" type="presParOf" srcId="{71330616-7E8A-4D92-AB6F-1FB7488A3B15}" destId="{863EC9FF-13AE-4727-B922-981EE1B3005C}" srcOrd="0" destOrd="0" presId="urn:microsoft.com/office/officeart/2005/8/layout/process3"/>
    <dgm:cxn modelId="{7D0265EB-C2DB-4299-9A83-ECCA80A5F5DF}" type="presParOf" srcId="{863EC9FF-13AE-4727-B922-981EE1B3005C}" destId="{FAC9D217-058C-40C9-B679-A7212B266034}" srcOrd="0" destOrd="0" presId="urn:microsoft.com/office/officeart/2005/8/layout/process3"/>
    <dgm:cxn modelId="{166CC7E2-31A4-4B0D-868D-8569BF9B2FDA}" type="presParOf" srcId="{863EC9FF-13AE-4727-B922-981EE1B3005C}" destId="{A6EE5A44-391F-413F-9C9E-930C6BBBC9AB}" srcOrd="1" destOrd="0" presId="urn:microsoft.com/office/officeart/2005/8/layout/process3"/>
    <dgm:cxn modelId="{1CAB3972-8BF6-4EC9-A9E0-B263BB68DA35}" type="presParOf" srcId="{863EC9FF-13AE-4727-B922-981EE1B3005C}" destId="{3605D73C-7E3E-4818-B6BE-775942DAFC6D}" srcOrd="2" destOrd="0" presId="urn:microsoft.com/office/officeart/2005/8/layout/process3"/>
    <dgm:cxn modelId="{F979EB3C-EBB5-495C-9C91-3886810AAE67}" type="presParOf" srcId="{71330616-7E8A-4D92-AB6F-1FB7488A3B15}" destId="{AE44CE3B-B5A6-433D-BDC1-30435E6648AC}" srcOrd="1" destOrd="0" presId="urn:microsoft.com/office/officeart/2005/8/layout/process3"/>
    <dgm:cxn modelId="{6F6DC865-1611-42A1-8415-D486B257194C}" type="presParOf" srcId="{AE44CE3B-B5A6-433D-BDC1-30435E6648AC}" destId="{2D6A3E78-4C09-4038-9CB1-C474EA29B483}" srcOrd="0" destOrd="0" presId="urn:microsoft.com/office/officeart/2005/8/layout/process3"/>
    <dgm:cxn modelId="{913AD9FB-E063-410F-899C-ED9F7BF71A28}" type="presParOf" srcId="{71330616-7E8A-4D92-AB6F-1FB7488A3B15}" destId="{CC6A68EE-0994-49FC-8B21-731D3B43553B}" srcOrd="2" destOrd="0" presId="urn:microsoft.com/office/officeart/2005/8/layout/process3"/>
    <dgm:cxn modelId="{EC4C8785-951D-423B-8E5D-47777899CF10}" type="presParOf" srcId="{CC6A68EE-0994-49FC-8B21-731D3B43553B}" destId="{CA4994A4-1878-43CD-8D19-54EAF5E3E384}" srcOrd="0" destOrd="0" presId="urn:microsoft.com/office/officeart/2005/8/layout/process3"/>
    <dgm:cxn modelId="{7DEFBC26-9900-41BA-95CC-2CDF7E86839B}" type="presParOf" srcId="{CC6A68EE-0994-49FC-8B21-731D3B43553B}" destId="{DC157997-0F02-40F7-BC77-EFFFE585612D}" srcOrd="1" destOrd="0" presId="urn:microsoft.com/office/officeart/2005/8/layout/process3"/>
    <dgm:cxn modelId="{2279A36C-18A4-4021-AF2B-64F741D214FA}" type="presParOf" srcId="{CC6A68EE-0994-49FC-8B21-731D3B43553B}" destId="{09735D09-130F-4010-90A0-AFCD88DF0461}" srcOrd="2" destOrd="0" presId="urn:microsoft.com/office/officeart/2005/8/layout/process3"/>
    <dgm:cxn modelId="{78F2C3ED-319F-41EA-9EDE-DB23ACE38C0C}" type="presParOf" srcId="{71330616-7E8A-4D92-AB6F-1FB7488A3B15}" destId="{F3B3F845-D4EA-4EA6-9C44-6BDF7E8523E4}" srcOrd="3" destOrd="0" presId="urn:microsoft.com/office/officeart/2005/8/layout/process3"/>
    <dgm:cxn modelId="{56F48615-8762-458F-B1C5-4EDFD93BD08B}" type="presParOf" srcId="{F3B3F845-D4EA-4EA6-9C44-6BDF7E8523E4}" destId="{D20C2311-34FD-4B9F-B1F6-976C486C6C74}" srcOrd="0" destOrd="0" presId="urn:microsoft.com/office/officeart/2005/8/layout/process3"/>
    <dgm:cxn modelId="{4E5E3EE3-99E7-4697-A864-7FE0B493F8AB}" type="presParOf" srcId="{71330616-7E8A-4D92-AB6F-1FB7488A3B15}" destId="{21A9E7AC-2DC1-4414-9603-2FA5CCE60FCB}" srcOrd="4" destOrd="0" presId="urn:microsoft.com/office/officeart/2005/8/layout/process3"/>
    <dgm:cxn modelId="{954BA8FB-C1C4-436F-99E0-9149E433CC9D}" type="presParOf" srcId="{21A9E7AC-2DC1-4414-9603-2FA5CCE60FCB}" destId="{3BED73F4-ED4F-4436-8867-32395DF967E7}" srcOrd="0" destOrd="0" presId="urn:microsoft.com/office/officeart/2005/8/layout/process3"/>
    <dgm:cxn modelId="{2C0268AA-E041-45C9-A031-16A304889CA7}" type="presParOf" srcId="{21A9E7AC-2DC1-4414-9603-2FA5CCE60FCB}" destId="{43477C59-08DE-45C1-ABB6-02D4D1C6BE0B}" srcOrd="1" destOrd="0" presId="urn:microsoft.com/office/officeart/2005/8/layout/process3"/>
    <dgm:cxn modelId="{DDB0CFA4-F990-4BF1-8A4F-183D189FB59C}" type="presParOf" srcId="{21A9E7AC-2DC1-4414-9603-2FA5CCE60FCB}" destId="{F4EAB0C5-295B-45CC-8124-03C5AEA26913}" srcOrd="2" destOrd="0" presId="urn:microsoft.com/office/officeart/2005/8/layout/process3"/>
    <dgm:cxn modelId="{6945C407-50CA-4E79-853A-38CD466C71F5}" type="presParOf" srcId="{71330616-7E8A-4D92-AB6F-1FB7488A3B15}" destId="{49B38C27-9E52-4259-A013-82654AB6A93F}" srcOrd="5" destOrd="0" presId="urn:microsoft.com/office/officeart/2005/8/layout/process3"/>
    <dgm:cxn modelId="{D5FC55C3-2FE4-4AFD-A86D-DA0DCD82251F}" type="presParOf" srcId="{49B38C27-9E52-4259-A013-82654AB6A93F}" destId="{6B440D37-86E3-4AEC-ACEF-42A4D55A9FE9}" srcOrd="0" destOrd="0" presId="urn:microsoft.com/office/officeart/2005/8/layout/process3"/>
    <dgm:cxn modelId="{15C8F1F3-1FA9-4316-B184-FB7069F235AE}" type="presParOf" srcId="{71330616-7E8A-4D92-AB6F-1FB7488A3B15}" destId="{A27A9E20-3DDE-459B-B4E0-4C7E56CC218D}" srcOrd="6" destOrd="0" presId="urn:microsoft.com/office/officeart/2005/8/layout/process3"/>
    <dgm:cxn modelId="{83B7BFC2-55E8-4E83-8BBB-987DF5FA416A}" type="presParOf" srcId="{A27A9E20-3DDE-459B-B4E0-4C7E56CC218D}" destId="{B60F7EF6-7E2B-4081-A9A7-FB514460581E}" srcOrd="0" destOrd="0" presId="urn:microsoft.com/office/officeart/2005/8/layout/process3"/>
    <dgm:cxn modelId="{22488003-6F63-4357-A3C7-F725E9ED30E2}" type="presParOf" srcId="{A27A9E20-3DDE-459B-B4E0-4C7E56CC218D}" destId="{4BA115B4-484D-4ED8-986E-AFE27D4643C7}" srcOrd="1" destOrd="0" presId="urn:microsoft.com/office/officeart/2005/8/layout/process3"/>
    <dgm:cxn modelId="{249F864E-8FDB-4582-A30B-9E1CE0DA680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2"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2">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1"/>
      <dgm:spPr/>
      <dgm:t>
        <a:bodyPr/>
        <a:lstStyle/>
        <a:p>
          <a:endParaRPr lang="es-CO"/>
        </a:p>
      </dgm:t>
    </dgm:pt>
    <dgm:pt modelId="{55164041-0DA5-453A-A58D-112FB207D28D}" type="pres">
      <dgm:prSet presAssocID="{3D528162-819B-4496-947B-01F34E8D5A87}" presName="connTx" presStyleLbl="sibTrans2D1" presStyleIdx="0" presStyleCnt="1"/>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1" presStyleCnt="2"/>
      <dgm:spPr/>
      <dgm:t>
        <a:bodyPr/>
        <a:lstStyle/>
        <a:p>
          <a:endParaRPr lang="es-CO"/>
        </a:p>
      </dgm:t>
    </dgm:pt>
    <dgm:pt modelId="{D72D5B15-2032-4B6E-9E2B-A7816C4E1241}" type="pres">
      <dgm:prSet presAssocID="{D8C80086-58DA-4745-AA64-27E46A93AF67}" presName="desTx" presStyleLbl="fgAcc1" presStyleIdx="1" presStyleCnt="2">
        <dgm:presLayoutVars>
          <dgm:bulletEnabled val="1"/>
        </dgm:presLayoutVars>
      </dgm:prSet>
      <dgm:spPr/>
      <dgm:t>
        <a:bodyPr/>
        <a:lstStyle/>
        <a:p>
          <a:endParaRPr lang="es-CO"/>
        </a:p>
      </dgm:t>
    </dgm:pt>
  </dgm:ptLst>
  <dgm:cxnLst>
    <dgm:cxn modelId="{B2622EB3-72A4-4005-B2A6-0BFD4E6EA196}" type="presOf" srcId="{CA8D9329-707D-4EB0-9961-75190D5FA236}" destId="{D72D5B15-2032-4B6E-9E2B-A7816C4E1241}" srcOrd="0" destOrd="0" presId="urn:microsoft.com/office/officeart/2005/8/layout/process3"/>
    <dgm:cxn modelId="{10EF967D-E8CB-44C4-9E35-19A78B536FA8}" type="presOf" srcId="{D7461CB3-0D19-4BA8-8AC1-D6AFBE0A592A}" destId="{8361B7DF-175B-4A8C-AE5F-A22F8005CB0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8B6C6449-230F-471B-9AFB-B6522ED54311}"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4E6F56C5-C66A-4455-A344-CF3655EF8DEC}" type="presOf" srcId="{3D528162-819B-4496-947B-01F34E8D5A87}" destId="{F13117CB-8B3F-4BED-A78E-5C3D59DE627F}"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7C9820D7-00A0-4C71-B263-1D45BD080454}" type="presOf" srcId="{B1A8326E-1151-4B2E-9B56-47A9FB9F58E4}" destId="{DBB6B28E-CD7F-46A0-BDAC-199473353B78}" srcOrd="0" destOrd="0" presId="urn:microsoft.com/office/officeart/2005/8/layout/process3"/>
    <dgm:cxn modelId="{262EB57C-4684-4C90-B780-97F612E39572}" type="presOf" srcId="{D8C80086-58DA-4745-AA64-27E46A93AF67}" destId="{EBD32FB9-7699-4ACB-B9A6-7BD92CC0EED3}" srcOrd="0" destOrd="0" presId="urn:microsoft.com/office/officeart/2005/8/layout/process3"/>
    <dgm:cxn modelId="{B71DBBD2-E039-46ED-8E3B-ABE3ED58EB17}" type="presOf" srcId="{D7461CB3-0D19-4BA8-8AC1-D6AFBE0A592A}" destId="{2921033C-02DB-4BD2-89E8-9FE448BB63C9}" srcOrd="1" destOrd="0" presId="urn:microsoft.com/office/officeart/2005/8/layout/process3"/>
    <dgm:cxn modelId="{9EDF63DB-0C2C-4268-B117-D69BB503E4B1}" type="presOf" srcId="{D8C80086-58DA-4745-AA64-27E46A93AF67}" destId="{289F1E0C-69BD-4D5C-BFDD-B581200ADA15}" srcOrd="1"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B36EEAA7-77C4-4DE0-ACE3-351C0AF55928}" type="presOf" srcId="{37825505-43F1-46EE-B5D5-E16AABC45527}" destId="{5A37B31B-92A6-4B8C-8EC6-79C60F510A69}" srcOrd="0" destOrd="0" presId="urn:microsoft.com/office/officeart/2005/8/layout/process3"/>
    <dgm:cxn modelId="{748BB9E7-36B6-40DC-8635-BEB5B4C3432B}" type="presParOf" srcId="{DBB6B28E-CD7F-46A0-BDAC-199473353B78}" destId="{CAE8AA46-FD53-45B8-8457-87F8FE08349F}" srcOrd="0" destOrd="0" presId="urn:microsoft.com/office/officeart/2005/8/layout/process3"/>
    <dgm:cxn modelId="{1D08B812-D6CD-4FF6-9986-6ADA19A52BD4}" type="presParOf" srcId="{CAE8AA46-FD53-45B8-8457-87F8FE08349F}" destId="{8361B7DF-175B-4A8C-AE5F-A22F8005CB02}" srcOrd="0" destOrd="0" presId="urn:microsoft.com/office/officeart/2005/8/layout/process3"/>
    <dgm:cxn modelId="{3620756C-085F-4D36-9187-A1439283DD8A}" type="presParOf" srcId="{CAE8AA46-FD53-45B8-8457-87F8FE08349F}" destId="{2921033C-02DB-4BD2-89E8-9FE448BB63C9}" srcOrd="1" destOrd="0" presId="urn:microsoft.com/office/officeart/2005/8/layout/process3"/>
    <dgm:cxn modelId="{383B6FF4-4184-4470-84A8-CA5C0D9F0139}" type="presParOf" srcId="{CAE8AA46-FD53-45B8-8457-87F8FE08349F}" destId="{5A37B31B-92A6-4B8C-8EC6-79C60F510A69}" srcOrd="2" destOrd="0" presId="urn:microsoft.com/office/officeart/2005/8/layout/process3"/>
    <dgm:cxn modelId="{2CC08AB1-C9E9-4B8E-9EFB-10F19462BE3E}" type="presParOf" srcId="{DBB6B28E-CD7F-46A0-BDAC-199473353B78}" destId="{F13117CB-8B3F-4BED-A78E-5C3D59DE627F}" srcOrd="1" destOrd="0" presId="urn:microsoft.com/office/officeart/2005/8/layout/process3"/>
    <dgm:cxn modelId="{32717E39-BCC3-4DF6-8E4C-2CF6A4E67C67}" type="presParOf" srcId="{F13117CB-8B3F-4BED-A78E-5C3D59DE627F}" destId="{55164041-0DA5-453A-A58D-112FB207D28D}" srcOrd="0" destOrd="0" presId="urn:microsoft.com/office/officeart/2005/8/layout/process3"/>
    <dgm:cxn modelId="{0AEB56A6-D130-4E47-9F0D-6DBC4F99ED0F}" type="presParOf" srcId="{DBB6B28E-CD7F-46A0-BDAC-199473353B78}" destId="{DC8BD044-A3B5-496F-9F98-5D6265353648}" srcOrd="2" destOrd="0" presId="urn:microsoft.com/office/officeart/2005/8/layout/process3"/>
    <dgm:cxn modelId="{F6C55F12-0FA8-488A-BC2A-580079D5B2A3}" type="presParOf" srcId="{DC8BD044-A3B5-496F-9F98-5D6265353648}" destId="{EBD32FB9-7699-4ACB-B9A6-7BD92CC0EED3}" srcOrd="0" destOrd="0" presId="urn:microsoft.com/office/officeart/2005/8/layout/process3"/>
    <dgm:cxn modelId="{C4465FE9-A432-43F9-8A26-0BC92361B2B0}" type="presParOf" srcId="{DC8BD044-A3B5-496F-9F98-5D6265353648}" destId="{289F1E0C-69BD-4D5C-BFDD-B581200ADA15}" srcOrd="1" destOrd="0" presId="urn:microsoft.com/office/officeart/2005/8/layout/process3"/>
    <dgm:cxn modelId="{68421C33-B0BC-400F-B1FA-D21709004B6E}"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03D34202-E365-48E6-B580-E2C0C0849B12}" srcId="{4735F9FC-99D9-4170-AB49-BF68E9128479}" destId="{47CB07D2-62A9-4DAE-B20E-111C1AC2906F}" srcOrd="1" destOrd="0" parTransId="{54BCA7B6-9A8C-4C4E-83DD-2EB427399781}" sibTransId="{25D1661C-1AD6-4939-92D1-E23D7FF4717E}"/>
    <dgm:cxn modelId="{8037A62A-7DBB-442E-8315-4E5A2C6D5B53}" type="presOf" srcId="{25D1661C-1AD6-4939-92D1-E23D7FF4717E}" destId="{0B1E8CE2-A60B-46F2-A21C-973D678AF171}" srcOrd="1" destOrd="0" presId="urn:microsoft.com/office/officeart/2005/8/layout/process3"/>
    <dgm:cxn modelId="{78954C62-A2DF-4822-9C81-B67C1063FC6D}" type="presOf" srcId="{25D1661C-1AD6-4939-92D1-E23D7FF4717E}" destId="{BDEAD5BF-125E-446A-8754-6A95C2D755B8}" srcOrd="0" destOrd="0" presId="urn:microsoft.com/office/officeart/2005/8/layout/process3"/>
    <dgm:cxn modelId="{280A010A-65A3-4FC0-A960-4CE478D3D8EC}" type="presOf" srcId="{A6C43221-BC1C-4ABC-B86A-CA2ADB382CE6}" destId="{BC74B16A-EB4F-4D7E-A5C7-A572F8861BE3}" srcOrd="0" destOrd="0" presId="urn:microsoft.com/office/officeart/2005/8/layout/process3"/>
    <dgm:cxn modelId="{1F01ADB4-F2A0-4F7A-8AC4-06A68BE8ABE3}" type="presOf" srcId="{F2DB028E-ED48-4F86-9D43-038F5A4A6891}" destId="{FAC9D217-058C-40C9-B679-A7212B266034}" srcOrd="0" destOrd="0" presId="urn:microsoft.com/office/officeart/2005/8/layout/process3"/>
    <dgm:cxn modelId="{6BDCFA71-D144-4E8A-9BA7-8D7395705DE7}" type="presOf" srcId="{47CB07D2-62A9-4DAE-B20E-111C1AC2906F}" destId="{AFD828BF-13EA-4A30-82EF-94D3CE706000}"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A169C19-D13D-4B70-B2FD-8EBB786421F8}" srcId="{D94F6315-71A7-4567-A633-AF1A9065F24E}" destId="{A6C43221-BC1C-4ABC-B86A-CA2ADB382CE6}" srcOrd="0" destOrd="0" parTransId="{B64BC590-D43D-4669-9DFA-35A8578683AA}" sibTransId="{A324666B-2336-4FDC-907D-B0A5C2F2E5AE}"/>
    <dgm:cxn modelId="{4F8FD446-C31D-439B-8A38-5F9BB80F2041}" srcId="{4735F9FC-99D9-4170-AB49-BF68E9128479}" destId="{D94F6315-71A7-4567-A633-AF1A9065F24E}" srcOrd="2" destOrd="0" parTransId="{9632976C-A148-4257-98FC-D9A1B762C012}" sibTransId="{8D9C84AC-CAD4-4F9F-B6BA-AECF9B15CCD0}"/>
    <dgm:cxn modelId="{27947802-A808-4C9D-A410-C53F002E54BD}" type="presOf" srcId="{F2DB028E-ED48-4F86-9D43-038F5A4A6891}" destId="{A6EE5A44-391F-413F-9C9E-930C6BBBC9AB}" srcOrd="1" destOrd="0" presId="urn:microsoft.com/office/officeart/2005/8/layout/process3"/>
    <dgm:cxn modelId="{61AAFC58-C83A-495C-9DA5-AB3D2094504A}" type="presOf" srcId="{BC7FAE0F-43F4-49B4-8352-202EA69B31F1}" destId="{3605D73C-7E3E-4818-B6BE-775942DAFC6D}" srcOrd="0" destOrd="0" presId="urn:microsoft.com/office/officeart/2005/8/layout/process3"/>
    <dgm:cxn modelId="{C52D3057-9AD5-45D6-B47E-F2F590466619}" type="presOf" srcId="{563ED568-3905-4152-94A7-F24E62332A7E}" destId="{2D6A3E78-4C09-4038-9CB1-C474EA29B483}" srcOrd="1" destOrd="0" presId="urn:microsoft.com/office/officeart/2005/8/layout/process3"/>
    <dgm:cxn modelId="{B0486208-6A0A-46FC-BB0C-0FF7F24CF7AD}" type="presOf" srcId="{47CB07D2-62A9-4DAE-B20E-111C1AC2906F}" destId="{A9421D22-F1DD-4954-AC15-ADC82306F39C}" srcOrd="0" destOrd="0" presId="urn:microsoft.com/office/officeart/2005/8/layout/process3"/>
    <dgm:cxn modelId="{CBAD12C0-22F2-4223-A01A-A0C1DF1DA03A}" type="presOf" srcId="{D94F6315-71A7-4567-A633-AF1A9065F24E}" destId="{1136A270-B746-4E9A-8131-0773F4B74CD2}" srcOrd="1" destOrd="0" presId="urn:microsoft.com/office/officeart/2005/8/layout/process3"/>
    <dgm:cxn modelId="{483270F9-B2DA-4363-9F96-E67C93E4AB0E}" type="presOf" srcId="{D94F6315-71A7-4567-A633-AF1A9065F24E}" destId="{C49A4BC0-3C82-4140-8E17-D5B523BFAAEF}" srcOrd="0" destOrd="0" presId="urn:microsoft.com/office/officeart/2005/8/layout/process3"/>
    <dgm:cxn modelId="{3E8D2299-D525-4C65-BE94-68D7D9109297}" type="presOf" srcId="{03D9006B-76F6-420F-8CBA-63AACBE0F4F4}" destId="{F30D5423-D3DC-4D84-9295-E80A71FDABE7}"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BC983F1-F321-4D74-BD77-D8EAAE3F74EE}" type="presOf" srcId="{563ED568-3905-4152-94A7-F24E62332A7E}" destId="{AE44CE3B-B5A6-433D-BDC1-30435E6648A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7BC78AA5-A2B7-4C40-A029-97CB4C2DED1B}" type="presOf" srcId="{4735F9FC-99D9-4170-AB49-BF68E9128479}" destId="{71330616-7E8A-4D92-AB6F-1FB7488A3B15}" srcOrd="0" destOrd="0" presId="urn:microsoft.com/office/officeart/2005/8/layout/process3"/>
    <dgm:cxn modelId="{06DFCF10-367F-42A6-A28D-CF1A1C50F1A5}" type="presParOf" srcId="{71330616-7E8A-4D92-AB6F-1FB7488A3B15}" destId="{863EC9FF-13AE-4727-B922-981EE1B3005C}" srcOrd="0" destOrd="0" presId="urn:microsoft.com/office/officeart/2005/8/layout/process3"/>
    <dgm:cxn modelId="{FD1F2698-ABAA-416F-B709-57845E3DF506}" type="presParOf" srcId="{863EC9FF-13AE-4727-B922-981EE1B3005C}" destId="{FAC9D217-058C-40C9-B679-A7212B266034}" srcOrd="0" destOrd="0" presId="urn:microsoft.com/office/officeart/2005/8/layout/process3"/>
    <dgm:cxn modelId="{02DBA610-4D7A-48D3-811B-2A6DCB43F55A}" type="presParOf" srcId="{863EC9FF-13AE-4727-B922-981EE1B3005C}" destId="{A6EE5A44-391F-413F-9C9E-930C6BBBC9AB}" srcOrd="1" destOrd="0" presId="urn:microsoft.com/office/officeart/2005/8/layout/process3"/>
    <dgm:cxn modelId="{2B4DF5D7-DFA8-47CA-91C0-518D2139B672}" type="presParOf" srcId="{863EC9FF-13AE-4727-B922-981EE1B3005C}" destId="{3605D73C-7E3E-4818-B6BE-775942DAFC6D}" srcOrd="2" destOrd="0" presId="urn:microsoft.com/office/officeart/2005/8/layout/process3"/>
    <dgm:cxn modelId="{080B3500-A705-4E60-B9AC-4FCAA19B4069}" type="presParOf" srcId="{71330616-7E8A-4D92-AB6F-1FB7488A3B15}" destId="{AE44CE3B-B5A6-433D-BDC1-30435E6648AC}" srcOrd="1" destOrd="0" presId="urn:microsoft.com/office/officeart/2005/8/layout/process3"/>
    <dgm:cxn modelId="{936ADEA6-BD83-409D-A2CD-8EA5E55D3126}" type="presParOf" srcId="{AE44CE3B-B5A6-433D-BDC1-30435E6648AC}" destId="{2D6A3E78-4C09-4038-9CB1-C474EA29B483}" srcOrd="0" destOrd="0" presId="urn:microsoft.com/office/officeart/2005/8/layout/process3"/>
    <dgm:cxn modelId="{488DFFDE-279B-4875-985B-01E99A6A5687}" type="presParOf" srcId="{71330616-7E8A-4D92-AB6F-1FB7488A3B15}" destId="{0B106819-9380-48CD-AEB4-4F5CE95A5AEE}" srcOrd="2" destOrd="0" presId="urn:microsoft.com/office/officeart/2005/8/layout/process3"/>
    <dgm:cxn modelId="{00BAB439-8E4A-4E9C-9A40-AD5683474A27}" type="presParOf" srcId="{0B106819-9380-48CD-AEB4-4F5CE95A5AEE}" destId="{A9421D22-F1DD-4954-AC15-ADC82306F39C}" srcOrd="0" destOrd="0" presId="urn:microsoft.com/office/officeart/2005/8/layout/process3"/>
    <dgm:cxn modelId="{842B54E2-4C8E-43C6-80F8-8547E319EF0B}" type="presParOf" srcId="{0B106819-9380-48CD-AEB4-4F5CE95A5AEE}" destId="{AFD828BF-13EA-4A30-82EF-94D3CE706000}" srcOrd="1" destOrd="0" presId="urn:microsoft.com/office/officeart/2005/8/layout/process3"/>
    <dgm:cxn modelId="{2F2D046C-EF65-4368-93A7-78C6D5D42C17}" type="presParOf" srcId="{0B106819-9380-48CD-AEB4-4F5CE95A5AEE}" destId="{F30D5423-D3DC-4D84-9295-E80A71FDABE7}" srcOrd="2" destOrd="0" presId="urn:microsoft.com/office/officeart/2005/8/layout/process3"/>
    <dgm:cxn modelId="{DC102C60-D787-48F5-AB90-22EF152A4FE7}" type="presParOf" srcId="{71330616-7E8A-4D92-AB6F-1FB7488A3B15}" destId="{BDEAD5BF-125E-446A-8754-6A95C2D755B8}" srcOrd="3" destOrd="0" presId="urn:microsoft.com/office/officeart/2005/8/layout/process3"/>
    <dgm:cxn modelId="{164E80D3-0C75-49B3-916E-05673CA31B2C}" type="presParOf" srcId="{BDEAD5BF-125E-446A-8754-6A95C2D755B8}" destId="{0B1E8CE2-A60B-46F2-A21C-973D678AF171}" srcOrd="0" destOrd="0" presId="urn:microsoft.com/office/officeart/2005/8/layout/process3"/>
    <dgm:cxn modelId="{5190FD4C-38FC-4AB9-8511-FF8591CF23C7}" type="presParOf" srcId="{71330616-7E8A-4D92-AB6F-1FB7488A3B15}" destId="{6F4A30D5-3C25-49B5-8B29-D7FA9B3291C5}" srcOrd="4" destOrd="0" presId="urn:microsoft.com/office/officeart/2005/8/layout/process3"/>
    <dgm:cxn modelId="{07168FE0-6786-4F82-ACFA-126DB59282DF}" type="presParOf" srcId="{6F4A30D5-3C25-49B5-8B29-D7FA9B3291C5}" destId="{C49A4BC0-3C82-4140-8E17-D5B523BFAAEF}" srcOrd="0" destOrd="0" presId="urn:microsoft.com/office/officeart/2005/8/layout/process3"/>
    <dgm:cxn modelId="{79D40780-659B-4905-8C46-68BB98ECBAF0}" type="presParOf" srcId="{6F4A30D5-3C25-49B5-8B29-D7FA9B3291C5}" destId="{1136A270-B746-4E9A-8131-0773F4B74CD2}" srcOrd="1" destOrd="0" presId="urn:microsoft.com/office/officeart/2005/8/layout/process3"/>
    <dgm:cxn modelId="{D6D769B7-F82F-4AE8-BB26-9AD2AAADC2E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AF222503-59A7-4DD7-B6DF-DA7C1DAF67CB}" type="pres">
      <dgm:prSet presAssocID="{25D1661C-1AD6-4939-92D1-E23D7FF4717E}" presName="sibTrans" presStyleLbl="sibTrans2D1" presStyleIdx="1" presStyleCnt="2"/>
      <dgm:spPr/>
      <dgm:t>
        <a:bodyPr/>
        <a:lstStyle/>
        <a:p>
          <a:endParaRPr lang="es-CO"/>
        </a:p>
      </dgm:t>
    </dgm:pt>
    <dgm:pt modelId="{A24867D0-AE8B-4517-ABF9-B24B474E161E}" type="pres">
      <dgm:prSet presAssocID="{25D1661C-1AD6-4939-92D1-E23D7FF4717E}" presName="connTx" presStyleLbl="sibTrans2D1" presStyleIdx="1" presStyleCnt="2"/>
      <dgm:spPr/>
      <dgm:t>
        <a:bodyPr/>
        <a:lstStyle/>
        <a:p>
          <a:endParaRPr lang="es-CO"/>
        </a:p>
      </dgm:t>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t>
        <a:bodyPr/>
        <a:lstStyle/>
        <a:p>
          <a:endParaRPr lang="es-CO"/>
        </a:p>
      </dgm:t>
    </dgm:pt>
    <dgm:pt modelId="{D38DEA0E-903C-47A1-9DBA-C2EF7AA63AAF}" type="pres">
      <dgm:prSet presAssocID="{947CFE87-5B3E-4A61-AF11-CD5FE251BD92}" presName="parSh" presStyleLbl="node1" presStyleIdx="2" presStyleCnt="3"/>
      <dgm:spPr/>
      <dgm:t>
        <a:bodyPr/>
        <a:lstStyle/>
        <a:p>
          <a:endParaRPr lang="es-CO"/>
        </a:p>
      </dgm:t>
    </dgm:pt>
    <dgm:pt modelId="{C72B4285-A5FF-47A1-8203-0ADCEAE0FC37}" type="pres">
      <dgm:prSet presAssocID="{947CFE87-5B3E-4A61-AF11-CD5FE251BD92}"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4B349ABA-681F-4117-ABDB-EC44AB9CF3C6}"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A02CE8E-A31B-4A63-A679-AFAFB1DC4BD3}" type="presOf" srcId="{25D1661C-1AD6-4939-92D1-E23D7FF4717E}" destId="{A24867D0-AE8B-4517-ABF9-B24B474E161E}" srcOrd="1" destOrd="0" presId="urn:microsoft.com/office/officeart/2005/8/layout/process3"/>
    <dgm:cxn modelId="{AF3121CC-FEC8-41AC-A68E-54E229C99A78}" type="presOf" srcId="{947CFE87-5B3E-4A61-AF11-CD5FE251BD92}" destId="{D38DEA0E-903C-47A1-9DBA-C2EF7AA63AAF}" srcOrd="1" destOrd="0" presId="urn:microsoft.com/office/officeart/2005/8/layout/process3"/>
    <dgm:cxn modelId="{1FC42A4B-1164-40C7-AEA0-078592FCC798}" type="presOf" srcId="{25D1661C-1AD6-4939-92D1-E23D7FF4717E}" destId="{AF222503-59A7-4DD7-B6DF-DA7C1DAF67CB}" srcOrd="0" destOrd="0" presId="urn:microsoft.com/office/officeart/2005/8/layout/process3"/>
    <dgm:cxn modelId="{8942A186-F863-4067-A835-D07BC06B8604}" type="presOf" srcId="{947CFE87-5B3E-4A61-AF11-CD5FE251BD92}" destId="{041592B6-43C7-485D-8626-D1BE083B1238}" srcOrd="0" destOrd="0" presId="urn:microsoft.com/office/officeart/2005/8/layout/process3"/>
    <dgm:cxn modelId="{FCFF100F-AA88-4F59-8263-AE2BF6B1D2D7}" type="presOf" srcId="{0C45496D-EB44-4D6D-8BA3-FC35F44E94EC}" destId="{C72B4285-A5FF-47A1-8203-0ADCEAE0FC37}" srcOrd="0" destOrd="0" presId="urn:microsoft.com/office/officeart/2005/8/layout/process3"/>
    <dgm:cxn modelId="{04ECDB68-FD29-4DDE-92A5-8A4DCADB184B}" type="presOf" srcId="{563ED568-3905-4152-94A7-F24E62332A7E}" destId="{AE44CE3B-B5A6-433D-BDC1-30435E6648AC}" srcOrd="0" destOrd="0" presId="urn:microsoft.com/office/officeart/2005/8/layout/process3"/>
    <dgm:cxn modelId="{D9A501C5-82CA-4104-B0AE-EDD7B73402E6}" type="presOf" srcId="{47CB07D2-62A9-4DAE-B20E-111C1AC2906F}" destId="{A9421D22-F1DD-4954-AC15-ADC82306F39C}" srcOrd="0" destOrd="0" presId="urn:microsoft.com/office/officeart/2005/8/layout/process3"/>
    <dgm:cxn modelId="{06CB1E87-E6F8-492B-9E0B-A6A2DB5D8EC5}" type="presOf" srcId="{47CB07D2-62A9-4DAE-B20E-111C1AC2906F}" destId="{AFD828BF-13EA-4A30-82EF-94D3CE706000}"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1A606D44-E66A-4B81-81DB-79E8F7BE469D}" type="presOf" srcId="{4735F9FC-99D9-4170-AB49-BF68E9128479}" destId="{71330616-7E8A-4D92-AB6F-1FB7488A3B15}" srcOrd="0" destOrd="0" presId="urn:microsoft.com/office/officeart/2005/8/layout/process3"/>
    <dgm:cxn modelId="{971423C0-A5AF-47FB-A17B-44F39ACA783F}" type="presOf" srcId="{BC7FAE0F-43F4-49B4-8352-202EA69B31F1}" destId="{3605D73C-7E3E-4818-B6BE-775942DAFC6D}" srcOrd="0" destOrd="0" presId="urn:microsoft.com/office/officeart/2005/8/layout/process3"/>
    <dgm:cxn modelId="{5A045CB7-4219-47A1-A12F-266BEB2DA4C6}" type="presOf" srcId="{F2DB028E-ED48-4F86-9D43-038F5A4A6891}" destId="{A6EE5A44-391F-413F-9C9E-930C6BBBC9AB}" srcOrd="1" destOrd="0" presId="urn:microsoft.com/office/officeart/2005/8/layout/process3"/>
    <dgm:cxn modelId="{2D6F5C80-D6F1-48AA-BE09-54D2417BC877}" type="presOf" srcId="{F2DB028E-ED48-4F86-9D43-038F5A4A6891}" destId="{FAC9D217-058C-40C9-B679-A7212B266034}" srcOrd="0" destOrd="0" presId="urn:microsoft.com/office/officeart/2005/8/layout/process3"/>
    <dgm:cxn modelId="{0609BDFA-E1A2-4E59-BA0A-541C555A1F09}" srcId="{947CFE87-5B3E-4A61-AF11-CD5FE251BD92}" destId="{0C45496D-EB44-4D6D-8BA3-FC35F44E94EC}" srcOrd="0" destOrd="0" parTransId="{4F7E4E73-0956-4E1C-9A80-5E5D91C1F1A3}" sibTransId="{B3C6E78B-507D-4990-94CF-E9A3859C6FBB}"/>
    <dgm:cxn modelId="{19572AC0-B4A7-4EEA-B32A-3EA2E8F568BA}"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7A26C322-8BAE-489F-AC14-B23B4E1DCDAC}" type="presParOf" srcId="{71330616-7E8A-4D92-AB6F-1FB7488A3B15}" destId="{863EC9FF-13AE-4727-B922-981EE1B3005C}" srcOrd="0" destOrd="0" presId="urn:microsoft.com/office/officeart/2005/8/layout/process3"/>
    <dgm:cxn modelId="{E7FE76F5-6B8D-4579-8B74-D27858B975C7}" type="presParOf" srcId="{863EC9FF-13AE-4727-B922-981EE1B3005C}" destId="{FAC9D217-058C-40C9-B679-A7212B266034}" srcOrd="0" destOrd="0" presId="urn:microsoft.com/office/officeart/2005/8/layout/process3"/>
    <dgm:cxn modelId="{2E66FEDA-7FE5-4D19-A310-A97F7D11CA5D}" type="presParOf" srcId="{863EC9FF-13AE-4727-B922-981EE1B3005C}" destId="{A6EE5A44-391F-413F-9C9E-930C6BBBC9AB}" srcOrd="1" destOrd="0" presId="urn:microsoft.com/office/officeart/2005/8/layout/process3"/>
    <dgm:cxn modelId="{F77269FB-B9F8-4855-BBA7-CA1B4F3D1AD0}" type="presParOf" srcId="{863EC9FF-13AE-4727-B922-981EE1B3005C}" destId="{3605D73C-7E3E-4818-B6BE-775942DAFC6D}" srcOrd="2" destOrd="0" presId="urn:microsoft.com/office/officeart/2005/8/layout/process3"/>
    <dgm:cxn modelId="{AEB0C3C2-8318-4894-A557-85EE0428590A}" type="presParOf" srcId="{71330616-7E8A-4D92-AB6F-1FB7488A3B15}" destId="{AE44CE3B-B5A6-433D-BDC1-30435E6648AC}" srcOrd="1" destOrd="0" presId="urn:microsoft.com/office/officeart/2005/8/layout/process3"/>
    <dgm:cxn modelId="{4E30F023-8F3E-476F-9196-7381AAD5501B}" type="presParOf" srcId="{AE44CE3B-B5A6-433D-BDC1-30435E6648AC}" destId="{2D6A3E78-4C09-4038-9CB1-C474EA29B483}" srcOrd="0" destOrd="0" presId="urn:microsoft.com/office/officeart/2005/8/layout/process3"/>
    <dgm:cxn modelId="{057B22B2-BED4-4315-AF70-DE80AA6497AD}" type="presParOf" srcId="{71330616-7E8A-4D92-AB6F-1FB7488A3B15}" destId="{0B106819-9380-48CD-AEB4-4F5CE95A5AEE}" srcOrd="2" destOrd="0" presId="urn:microsoft.com/office/officeart/2005/8/layout/process3"/>
    <dgm:cxn modelId="{1BACDA8A-11F1-4D92-AAC5-91A3A2BE2EA0}" type="presParOf" srcId="{0B106819-9380-48CD-AEB4-4F5CE95A5AEE}" destId="{A9421D22-F1DD-4954-AC15-ADC82306F39C}" srcOrd="0" destOrd="0" presId="urn:microsoft.com/office/officeart/2005/8/layout/process3"/>
    <dgm:cxn modelId="{13F28D89-F245-4584-82B6-BBF613CBE4D9}" type="presParOf" srcId="{0B106819-9380-48CD-AEB4-4F5CE95A5AEE}" destId="{AFD828BF-13EA-4A30-82EF-94D3CE706000}" srcOrd="1" destOrd="0" presId="urn:microsoft.com/office/officeart/2005/8/layout/process3"/>
    <dgm:cxn modelId="{3D5DD9EC-2921-47DC-A9D4-84ECFC14D0A7}" type="presParOf" srcId="{0B106819-9380-48CD-AEB4-4F5CE95A5AEE}" destId="{F30D5423-D3DC-4D84-9295-E80A71FDABE7}" srcOrd="2" destOrd="0" presId="urn:microsoft.com/office/officeart/2005/8/layout/process3"/>
    <dgm:cxn modelId="{8AB59A92-BD7D-4D80-A5A7-8BA24EBED52C}" type="presParOf" srcId="{71330616-7E8A-4D92-AB6F-1FB7488A3B15}" destId="{AF222503-59A7-4DD7-B6DF-DA7C1DAF67CB}" srcOrd="3" destOrd="0" presId="urn:microsoft.com/office/officeart/2005/8/layout/process3"/>
    <dgm:cxn modelId="{FEAA4EBB-57BF-4C75-B48B-9271C5D9C03C}" type="presParOf" srcId="{AF222503-59A7-4DD7-B6DF-DA7C1DAF67CB}" destId="{A24867D0-AE8B-4517-ABF9-B24B474E161E}" srcOrd="0" destOrd="0" presId="urn:microsoft.com/office/officeart/2005/8/layout/process3"/>
    <dgm:cxn modelId="{29EE507C-B104-4C70-A72A-AB851B29500F}" type="presParOf" srcId="{71330616-7E8A-4D92-AB6F-1FB7488A3B15}" destId="{A3F1E66E-A814-431F-84A6-DB5CCCA9476B}" srcOrd="4" destOrd="0" presId="urn:microsoft.com/office/officeart/2005/8/layout/process3"/>
    <dgm:cxn modelId="{9F208E70-12E3-433E-AAF9-53138E883FF5}" type="presParOf" srcId="{A3F1E66E-A814-431F-84A6-DB5CCCA9476B}" destId="{041592B6-43C7-485D-8626-D1BE083B1238}" srcOrd="0" destOrd="0" presId="urn:microsoft.com/office/officeart/2005/8/layout/process3"/>
    <dgm:cxn modelId="{9D66A7E7-FB28-4AD3-8068-EE449C0F1655}" type="presParOf" srcId="{A3F1E66E-A814-431F-84A6-DB5CCCA9476B}" destId="{D38DEA0E-903C-47A1-9DBA-C2EF7AA63AAF}" srcOrd="1" destOrd="0" presId="urn:microsoft.com/office/officeart/2005/8/layout/process3"/>
    <dgm:cxn modelId="{B462FF4B-D5F9-42E6-ACAA-93DA8704CCD9}"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dgm:presLayoutVars>
          <dgm:bulletEnabled val="1"/>
        </dgm:presLayoutVars>
      </dgm:prSet>
      <dgm:spPr/>
      <dgm:t>
        <a:bodyPr/>
        <a:lstStyle/>
        <a:p>
          <a:endParaRPr lang="es-CO"/>
        </a:p>
      </dgm:t>
    </dgm:pt>
  </dgm:ptLst>
  <dgm:cxnLst>
    <dgm:cxn modelId="{A1166B6D-B7D6-425A-9300-6E7C7EFEB69D}" type="presOf" srcId="{8219E8D8-9F83-47E4-953B-481DD116CC7F}" destId="{F4EAB0C5-295B-45CC-8124-03C5AEA26913}" srcOrd="0" destOrd="0" presId="urn:microsoft.com/office/officeart/2005/8/layout/process3"/>
    <dgm:cxn modelId="{D6F4E4E6-0539-4A1A-8900-DC9347737BB2}" type="presOf" srcId="{1838D0D2-69A1-4CA3-81FE-6BDCD01755ED}" destId="{DC157997-0F02-40F7-BC77-EFFFE585612D}" srcOrd="1"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21DBDD97-BD78-4558-9084-A00A152E32A6}" type="presOf" srcId="{563ED568-3905-4152-94A7-F24E62332A7E}" destId="{AE44CE3B-B5A6-433D-BDC1-30435E6648AC}" srcOrd="0" destOrd="0" presId="urn:microsoft.com/office/officeart/2005/8/layout/process3"/>
    <dgm:cxn modelId="{FFD1C23C-6633-429E-96AD-A9C2F2658630}" type="presOf" srcId="{2E9B588C-CF38-4CF8-BA8A-E5E8369F8ADF}" destId="{D20C2311-34FD-4B9F-B1F6-976C486C6C74}" srcOrd="1" destOrd="0" presId="urn:microsoft.com/office/officeart/2005/8/layout/process3"/>
    <dgm:cxn modelId="{2FAB279B-5E58-43A5-ACF5-DFBE03BA9BF4}" type="presOf" srcId="{759890BC-D0FB-4152-A7D0-FB4601583C23}" destId="{3BED73F4-ED4F-4436-8867-32395DF967E7}" srcOrd="0" destOrd="0" presId="urn:microsoft.com/office/officeart/2005/8/layout/process3"/>
    <dgm:cxn modelId="{502BD0A8-2CF9-4A43-B352-2886E052B6CB}" type="presOf" srcId="{563ED568-3905-4152-94A7-F24E62332A7E}" destId="{2D6A3E78-4C09-4038-9CB1-C474EA29B483}" srcOrd="1" destOrd="0" presId="urn:microsoft.com/office/officeart/2005/8/layout/process3"/>
    <dgm:cxn modelId="{335C9971-02D6-432E-B1F0-22A68E09D49A}" type="presOf" srcId="{4735F9FC-99D9-4170-AB49-BF68E9128479}" destId="{71330616-7E8A-4D92-AB6F-1FB7488A3B15}"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8663891B-FE29-45BF-89E8-4781EDD43A88}" type="presOf" srcId="{F2DB028E-ED48-4F86-9D43-038F5A4A6891}" destId="{FAC9D217-058C-40C9-B679-A7212B266034}" srcOrd="0" destOrd="0" presId="urn:microsoft.com/office/officeart/2005/8/layout/process3"/>
    <dgm:cxn modelId="{A77B29B8-3F86-4CA3-A64D-7BE773173895}" type="presOf" srcId="{BC7FAE0F-43F4-49B4-8352-202EA69B31F1}" destId="{3605D73C-7E3E-4818-B6BE-775942DAFC6D}" srcOrd="0" destOrd="0" presId="urn:microsoft.com/office/officeart/2005/8/layout/process3"/>
    <dgm:cxn modelId="{233068B0-4EFE-4180-BEB5-768A811B990B}" type="presOf" srcId="{1838D0D2-69A1-4CA3-81FE-6BDCD01755ED}" destId="{CA4994A4-1878-43CD-8D19-54EAF5E3E384}" srcOrd="0" destOrd="0" presId="urn:microsoft.com/office/officeart/2005/8/layout/process3"/>
    <dgm:cxn modelId="{5EE02E01-F7A4-44BB-A130-EDF7BD458DA8}" type="presOf" srcId="{2E9B588C-CF38-4CF8-BA8A-E5E8369F8ADF}" destId="{F3B3F845-D4EA-4EA6-9C44-6BDF7E8523E4}" srcOrd="0" destOrd="0" presId="urn:microsoft.com/office/officeart/2005/8/layout/process3"/>
    <dgm:cxn modelId="{78C19872-4EF0-4364-8E97-43DEFF4A0308}"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AF06A139-8548-4FEC-9868-13FE6C8AF47C}" srcId="{759890BC-D0FB-4152-A7D0-FB4601583C23}" destId="{8219E8D8-9F83-47E4-953B-481DD116CC7F}" srcOrd="0" destOrd="0" parTransId="{65E056F6-7C4F-409A-97F0-9EDCCABF9260}" sibTransId="{EEB0613B-A4A9-4FB7-A515-14C02E59265A}"/>
    <dgm:cxn modelId="{7B17A26B-D827-449E-B20D-5D9087220A43}" type="presOf" srcId="{759890BC-D0FB-4152-A7D0-FB4601583C23}" destId="{43477C59-08DE-45C1-ABB6-02D4D1C6BE0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B7CBA842-EEBB-442E-9333-A55976424021}" type="presOf" srcId="{47CB07D2-62A9-4DAE-B20E-111C1AC2906F}" destId="{09735D09-130F-4010-90A0-AFCD88DF0461}"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3E29A1-9A6D-4CA8-B985-F2AE1F5C1E33}" type="presParOf" srcId="{71330616-7E8A-4D92-AB6F-1FB7488A3B15}" destId="{863EC9FF-13AE-4727-B922-981EE1B3005C}" srcOrd="0" destOrd="0" presId="urn:microsoft.com/office/officeart/2005/8/layout/process3"/>
    <dgm:cxn modelId="{8F203838-22A7-40E4-BA0B-78E8FE67C51C}" type="presParOf" srcId="{863EC9FF-13AE-4727-B922-981EE1B3005C}" destId="{FAC9D217-058C-40C9-B679-A7212B266034}" srcOrd="0" destOrd="0" presId="urn:microsoft.com/office/officeart/2005/8/layout/process3"/>
    <dgm:cxn modelId="{0EAC0D6E-EE0B-4233-AFE5-7E1A5126148D}" type="presParOf" srcId="{863EC9FF-13AE-4727-B922-981EE1B3005C}" destId="{A6EE5A44-391F-413F-9C9E-930C6BBBC9AB}" srcOrd="1" destOrd="0" presId="urn:microsoft.com/office/officeart/2005/8/layout/process3"/>
    <dgm:cxn modelId="{90CA0CAC-360D-45BE-B73B-EE2FA48196ED}" type="presParOf" srcId="{863EC9FF-13AE-4727-B922-981EE1B3005C}" destId="{3605D73C-7E3E-4818-B6BE-775942DAFC6D}" srcOrd="2" destOrd="0" presId="urn:microsoft.com/office/officeart/2005/8/layout/process3"/>
    <dgm:cxn modelId="{E18145A2-58FB-4DA1-9B28-2347F28FF9AB}" type="presParOf" srcId="{71330616-7E8A-4D92-AB6F-1FB7488A3B15}" destId="{AE44CE3B-B5A6-433D-BDC1-30435E6648AC}" srcOrd="1" destOrd="0" presId="urn:microsoft.com/office/officeart/2005/8/layout/process3"/>
    <dgm:cxn modelId="{D8246B0F-4958-4187-A0ED-B28CA8541A01}" type="presParOf" srcId="{AE44CE3B-B5A6-433D-BDC1-30435E6648AC}" destId="{2D6A3E78-4C09-4038-9CB1-C474EA29B483}" srcOrd="0" destOrd="0" presId="urn:microsoft.com/office/officeart/2005/8/layout/process3"/>
    <dgm:cxn modelId="{93909948-1F60-4C73-BC7A-14A097F5EC02}" type="presParOf" srcId="{71330616-7E8A-4D92-AB6F-1FB7488A3B15}" destId="{CC6A68EE-0994-49FC-8B21-731D3B43553B}" srcOrd="2" destOrd="0" presId="urn:microsoft.com/office/officeart/2005/8/layout/process3"/>
    <dgm:cxn modelId="{C647513F-9A0C-4182-8438-43B305DB3EAC}" type="presParOf" srcId="{CC6A68EE-0994-49FC-8B21-731D3B43553B}" destId="{CA4994A4-1878-43CD-8D19-54EAF5E3E384}" srcOrd="0" destOrd="0" presId="urn:microsoft.com/office/officeart/2005/8/layout/process3"/>
    <dgm:cxn modelId="{425844C7-1CB6-40AB-BFFB-4FC3B48C7F24}" type="presParOf" srcId="{CC6A68EE-0994-49FC-8B21-731D3B43553B}" destId="{DC157997-0F02-40F7-BC77-EFFFE585612D}" srcOrd="1" destOrd="0" presId="urn:microsoft.com/office/officeart/2005/8/layout/process3"/>
    <dgm:cxn modelId="{03CE814C-5AE4-456F-9601-3D2D5F20EEC4}" type="presParOf" srcId="{CC6A68EE-0994-49FC-8B21-731D3B43553B}" destId="{09735D09-130F-4010-90A0-AFCD88DF0461}" srcOrd="2" destOrd="0" presId="urn:microsoft.com/office/officeart/2005/8/layout/process3"/>
    <dgm:cxn modelId="{3FC5DF4B-77B4-484C-B652-54B622AAE38C}" type="presParOf" srcId="{71330616-7E8A-4D92-AB6F-1FB7488A3B15}" destId="{F3B3F845-D4EA-4EA6-9C44-6BDF7E8523E4}" srcOrd="3" destOrd="0" presId="urn:microsoft.com/office/officeart/2005/8/layout/process3"/>
    <dgm:cxn modelId="{04FD8E7F-5E42-4A74-9F16-7A334E2F6B15}" type="presParOf" srcId="{F3B3F845-D4EA-4EA6-9C44-6BDF7E8523E4}" destId="{D20C2311-34FD-4B9F-B1F6-976C486C6C74}" srcOrd="0" destOrd="0" presId="urn:microsoft.com/office/officeart/2005/8/layout/process3"/>
    <dgm:cxn modelId="{E746A776-849C-4578-A9BB-395D7C7C5661}" type="presParOf" srcId="{71330616-7E8A-4D92-AB6F-1FB7488A3B15}" destId="{21A9E7AC-2DC1-4414-9603-2FA5CCE60FCB}" srcOrd="4" destOrd="0" presId="urn:microsoft.com/office/officeart/2005/8/layout/process3"/>
    <dgm:cxn modelId="{5267DB73-47F9-4542-B958-EE4B288F970B}" type="presParOf" srcId="{21A9E7AC-2DC1-4414-9603-2FA5CCE60FCB}" destId="{3BED73F4-ED4F-4436-8867-32395DF967E7}" srcOrd="0" destOrd="0" presId="urn:microsoft.com/office/officeart/2005/8/layout/process3"/>
    <dgm:cxn modelId="{C0239E4B-C447-4069-81B2-C1016EAE2FF7}" type="presParOf" srcId="{21A9E7AC-2DC1-4414-9603-2FA5CCE60FCB}" destId="{43477C59-08DE-45C1-ABB6-02D4D1C6BE0B}" srcOrd="1" destOrd="0" presId="urn:microsoft.com/office/officeart/2005/8/layout/process3"/>
    <dgm:cxn modelId="{DD0B50BF-A40D-4E2A-93AA-782031E622E0}"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F391556B-6C96-4AC9-8371-606849DC2442}" type="presOf" srcId="{D7461CB3-0D19-4BA8-8AC1-D6AFBE0A592A}" destId="{8361B7DF-175B-4A8C-AE5F-A22F8005CB02}" srcOrd="0" destOrd="0" presId="urn:microsoft.com/office/officeart/2005/8/layout/process3"/>
    <dgm:cxn modelId="{8EBD219A-97E1-4692-91C7-48AB2A6E7195}" type="presOf" srcId="{37825505-43F1-46EE-B5D5-E16AABC45527}" destId="{5A37B31B-92A6-4B8C-8EC6-79C60F510A69}"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7BDCA10-96C8-467F-B4FA-683FB7F47256}" srcId="{D7461CB3-0D19-4BA8-8AC1-D6AFBE0A592A}" destId="{37825505-43F1-46EE-B5D5-E16AABC45527}" srcOrd="0" destOrd="0" parTransId="{D92595D2-C753-4F69-A987-ADFB5DC06309}" sibTransId="{8D9A37E9-4439-47E4-A5D5-6E7BEC64C1B8}"/>
    <dgm:cxn modelId="{743D74B2-D31B-4B9D-BB5B-0011B0F3A8AE}" type="presOf" srcId="{B1A8326E-1151-4B2E-9B56-47A9FB9F58E4}" destId="{DBB6B28E-CD7F-46A0-BDAC-199473353B78}" srcOrd="0" destOrd="0" presId="urn:microsoft.com/office/officeart/2005/8/layout/process3"/>
    <dgm:cxn modelId="{B011FE75-0F0E-4EE6-A0FE-5B04A9AAF7A2}" type="presOf" srcId="{D7461CB3-0D19-4BA8-8AC1-D6AFBE0A592A}" destId="{2921033C-02DB-4BD2-89E8-9FE448BB63C9}" srcOrd="1" destOrd="0" presId="urn:microsoft.com/office/officeart/2005/8/layout/process3"/>
    <dgm:cxn modelId="{2DE39809-7815-44C4-8BB2-9E88B6B81D0C}" type="presParOf" srcId="{DBB6B28E-CD7F-46A0-BDAC-199473353B78}" destId="{CAE8AA46-FD53-45B8-8457-87F8FE08349F}" srcOrd="0" destOrd="0" presId="urn:microsoft.com/office/officeart/2005/8/layout/process3"/>
    <dgm:cxn modelId="{293DDA44-1C15-4A8D-BC18-698E916F366B}" type="presParOf" srcId="{CAE8AA46-FD53-45B8-8457-87F8FE08349F}" destId="{8361B7DF-175B-4A8C-AE5F-A22F8005CB02}" srcOrd="0" destOrd="0" presId="urn:microsoft.com/office/officeart/2005/8/layout/process3"/>
    <dgm:cxn modelId="{7CADBCD8-61C5-44F5-8F1F-A6242AF4E52E}" type="presParOf" srcId="{CAE8AA46-FD53-45B8-8457-87F8FE08349F}" destId="{2921033C-02DB-4BD2-89E8-9FE448BB63C9}" srcOrd="1" destOrd="0" presId="urn:microsoft.com/office/officeart/2005/8/layout/process3"/>
    <dgm:cxn modelId="{0B8B5D22-FC3B-4E70-8FA1-92D5C90D81A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EA57C71E-3CD8-47D1-B36C-ACD94C4224BB}" type="presOf" srcId="{47CB07D2-62A9-4DAE-B20E-111C1AC2906F}" destId="{A9421D22-F1DD-4954-AC15-ADC82306F39C}"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C370E8F5-D56A-410C-9ECA-20FE223938CB}" type="presOf" srcId="{4735F9FC-99D9-4170-AB49-BF68E9128479}" destId="{71330616-7E8A-4D92-AB6F-1FB7488A3B15}" srcOrd="0" destOrd="0" presId="urn:microsoft.com/office/officeart/2005/8/layout/process3"/>
    <dgm:cxn modelId="{CD21ACE2-8FAB-4B53-AF42-609F49521C64}" type="presOf" srcId="{A20471B0-294A-4BAF-8356-F21DD27A8523}" destId="{F30D5423-D3DC-4D84-9295-E80A71FDABE7}" srcOrd="0" destOrd="2" presId="urn:microsoft.com/office/officeart/2005/8/layout/process3"/>
    <dgm:cxn modelId="{2853B0DE-6ABD-4381-8BB2-59DDB2D41EC2}" type="presOf" srcId="{2FB43CC7-A3F1-4165-9BEC-42D4C18452C5}" destId="{3605D73C-7E3E-4818-B6BE-775942DAFC6D}" srcOrd="0" destOrd="0" presId="urn:microsoft.com/office/officeart/2005/8/layout/process3"/>
    <dgm:cxn modelId="{E380F831-3FCA-4088-B5CB-B9E690039055}" type="presOf" srcId="{F2DB028E-ED48-4F86-9D43-038F5A4A6891}" destId="{A6EE5A44-391F-413F-9C9E-930C6BBBC9AB}" srcOrd="1" destOrd="0" presId="urn:microsoft.com/office/officeart/2005/8/layout/process3"/>
    <dgm:cxn modelId="{6F1AB121-9FA8-44FE-8C95-256E9DE268A0}" type="presOf" srcId="{A3B8EDC3-CC93-4BFD-ADB3-89F61AA508D2}" destId="{F30D5423-D3DC-4D84-9295-E80A71FDABE7}" srcOrd="0" destOrd="1"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7EF9F5AF-ECC4-4E2A-B7E9-D4E92B3420F1}" type="presOf" srcId="{41995401-AF5A-40EF-B9E3-078A1B73A7D5}" destId="{F30D5423-D3DC-4D84-9295-E80A71FDABE7}" srcOrd="0" destOrd="0" presId="urn:microsoft.com/office/officeart/2005/8/layout/process3"/>
    <dgm:cxn modelId="{528B69CA-53AA-4A33-9809-0240025AA576}" type="presOf" srcId="{563ED568-3905-4152-94A7-F24E62332A7E}" destId="{2D6A3E78-4C09-4038-9CB1-C474EA29B483}" srcOrd="1"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474722F8-9B79-4DB5-B083-1AD79B15FF9A}" srcId="{4735F9FC-99D9-4170-AB49-BF68E9128479}" destId="{F2DB028E-ED48-4F86-9D43-038F5A4A6891}" srcOrd="0" destOrd="0" parTransId="{294ED759-590B-422B-901E-B10D578CB4D2}" sibTransId="{563ED568-3905-4152-94A7-F24E62332A7E}"/>
    <dgm:cxn modelId="{7E8890B0-718D-4651-B2AB-E2AFC195C604}" srcId="{47CB07D2-62A9-4DAE-B20E-111C1AC2906F}" destId="{A20471B0-294A-4BAF-8356-F21DD27A8523}" srcOrd="2" destOrd="0" parTransId="{E34AC1EF-5829-4429-9176-10B98846B5C4}" sibTransId="{0CC46817-4F26-4087-A353-F549314DD70F}"/>
    <dgm:cxn modelId="{12A3119C-628B-4C8F-BF47-B00DFBDA507E}" type="presOf" srcId="{F2DB028E-ED48-4F86-9D43-038F5A4A6891}" destId="{FAC9D217-058C-40C9-B679-A7212B266034}" srcOrd="0" destOrd="0" presId="urn:microsoft.com/office/officeart/2005/8/layout/process3"/>
    <dgm:cxn modelId="{778CE1BA-E07D-42C6-B98C-39CFAC915532}" type="presOf" srcId="{47CB07D2-62A9-4DAE-B20E-111C1AC2906F}" destId="{AFD828BF-13EA-4A30-82EF-94D3CE706000}" srcOrd="1" destOrd="0" presId="urn:microsoft.com/office/officeart/2005/8/layout/process3"/>
    <dgm:cxn modelId="{5FC4E2CE-D6E5-4CC9-93E7-5813085F7814}" srcId="{47CB07D2-62A9-4DAE-B20E-111C1AC2906F}" destId="{41995401-AF5A-40EF-B9E3-078A1B73A7D5}" srcOrd="0" destOrd="0" parTransId="{B05BC6A8-A8FC-41BB-84FA-1BD62206D537}" sibTransId="{9DE865F3-58DF-48F8-A885-C9CFC7612C91}"/>
    <dgm:cxn modelId="{995B2549-2AD9-4D8D-92AC-7911F2B42091}" type="presOf" srcId="{563ED568-3905-4152-94A7-F24E62332A7E}" destId="{AE44CE3B-B5A6-433D-BDC1-30435E6648AC}" srcOrd="0" destOrd="0" presId="urn:microsoft.com/office/officeart/2005/8/layout/process3"/>
    <dgm:cxn modelId="{79B530B0-5FE4-46D8-808C-D7EA5C54DC46}" type="presParOf" srcId="{71330616-7E8A-4D92-AB6F-1FB7488A3B15}" destId="{863EC9FF-13AE-4727-B922-981EE1B3005C}" srcOrd="0" destOrd="0" presId="urn:microsoft.com/office/officeart/2005/8/layout/process3"/>
    <dgm:cxn modelId="{E81CFE5B-B60B-4795-9D91-0B0C42D68A0C}" type="presParOf" srcId="{863EC9FF-13AE-4727-B922-981EE1B3005C}" destId="{FAC9D217-058C-40C9-B679-A7212B266034}" srcOrd="0" destOrd="0" presId="urn:microsoft.com/office/officeart/2005/8/layout/process3"/>
    <dgm:cxn modelId="{CFF9F553-3CB7-4909-9EC1-E1A70F67C789}" type="presParOf" srcId="{863EC9FF-13AE-4727-B922-981EE1B3005C}" destId="{A6EE5A44-391F-413F-9C9E-930C6BBBC9AB}" srcOrd="1" destOrd="0" presId="urn:microsoft.com/office/officeart/2005/8/layout/process3"/>
    <dgm:cxn modelId="{5AE6FEF2-D4A5-447A-BED1-19D87B910D69}" type="presParOf" srcId="{863EC9FF-13AE-4727-B922-981EE1B3005C}" destId="{3605D73C-7E3E-4818-B6BE-775942DAFC6D}" srcOrd="2" destOrd="0" presId="urn:microsoft.com/office/officeart/2005/8/layout/process3"/>
    <dgm:cxn modelId="{A0626444-DE11-4078-9289-241006D05FB3}" type="presParOf" srcId="{71330616-7E8A-4D92-AB6F-1FB7488A3B15}" destId="{AE44CE3B-B5A6-433D-BDC1-30435E6648AC}" srcOrd="1" destOrd="0" presId="urn:microsoft.com/office/officeart/2005/8/layout/process3"/>
    <dgm:cxn modelId="{4808A5C4-C8DF-4741-886C-D034555A9CED}" type="presParOf" srcId="{AE44CE3B-B5A6-433D-BDC1-30435E6648AC}" destId="{2D6A3E78-4C09-4038-9CB1-C474EA29B483}" srcOrd="0" destOrd="0" presId="urn:microsoft.com/office/officeart/2005/8/layout/process3"/>
    <dgm:cxn modelId="{7BBAB304-CF3C-4F7E-958F-22607B33801E}" type="presParOf" srcId="{71330616-7E8A-4D92-AB6F-1FB7488A3B15}" destId="{0B106819-9380-48CD-AEB4-4F5CE95A5AEE}" srcOrd="2" destOrd="0" presId="urn:microsoft.com/office/officeart/2005/8/layout/process3"/>
    <dgm:cxn modelId="{C3495CA3-940B-49BC-80C0-5DAE304F8D98}" type="presParOf" srcId="{0B106819-9380-48CD-AEB4-4F5CE95A5AEE}" destId="{A9421D22-F1DD-4954-AC15-ADC82306F39C}" srcOrd="0" destOrd="0" presId="urn:microsoft.com/office/officeart/2005/8/layout/process3"/>
    <dgm:cxn modelId="{ED094677-E695-4076-A822-24FABB36DB17}" type="presParOf" srcId="{0B106819-9380-48CD-AEB4-4F5CE95A5AEE}" destId="{AFD828BF-13EA-4A30-82EF-94D3CE706000}" srcOrd="1" destOrd="0" presId="urn:microsoft.com/office/officeart/2005/8/layout/process3"/>
    <dgm:cxn modelId="{E59BDF06-92CA-4597-B332-455D28E8C382}"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2"/>
      <dgm:spPr/>
      <dgm:t>
        <a:bodyPr/>
        <a:lstStyle/>
        <a:p>
          <a:endParaRPr lang="es-CO"/>
        </a:p>
      </dgm:t>
    </dgm:pt>
    <dgm:pt modelId="{09735D09-130F-4010-90A0-AFCD88DF0461}" type="pres">
      <dgm:prSet presAssocID="{1838D0D2-69A1-4CA3-81FE-6BDCD01755ED}" presName="desTx" presStyleLbl="fgAcc1" presStyleIdx="1" presStyleCnt="2">
        <dgm:presLayoutVars>
          <dgm:bulletEnabled val="1"/>
        </dgm:presLayoutVars>
      </dgm:prSet>
      <dgm:spPr/>
      <dgm:t>
        <a:bodyPr/>
        <a:lstStyle/>
        <a:p>
          <a:endParaRPr lang="es-CO"/>
        </a:p>
      </dgm:t>
    </dgm:pt>
  </dgm:ptLst>
  <dgm:cxnLst>
    <dgm:cxn modelId="{CBC03CCA-3F58-4D3F-93BB-F8C23A1612F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4F1651EE-6CCE-4253-AFA4-399F21D01B40}" type="presOf" srcId="{BC7FAE0F-43F4-49B4-8352-202EA69B31F1}" destId="{3605D73C-7E3E-4818-B6BE-775942DAFC6D}"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4273B4E8-EFD7-4A74-B312-ED3435FBB187}"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10FFE191-4F79-4717-8E94-E1B26B62D539}" type="presOf" srcId="{47CB07D2-62A9-4DAE-B20E-111C1AC2906F}" destId="{09735D09-130F-4010-90A0-AFCD88DF0461}" srcOrd="0" destOrd="0" presId="urn:microsoft.com/office/officeart/2005/8/layout/process3"/>
    <dgm:cxn modelId="{FEA2B537-9D37-40E1-93D8-160683334E06}" type="presOf" srcId="{4735F9FC-99D9-4170-AB49-BF68E9128479}" destId="{71330616-7E8A-4D92-AB6F-1FB7488A3B15}" srcOrd="0" destOrd="0" presId="urn:microsoft.com/office/officeart/2005/8/layout/process3"/>
    <dgm:cxn modelId="{B36905C6-6EC7-4662-B187-FBE240BC9A36}" type="presOf" srcId="{1838D0D2-69A1-4CA3-81FE-6BDCD01755ED}" destId="{CA4994A4-1878-43CD-8D19-54EAF5E3E384}" srcOrd="0" destOrd="0" presId="urn:microsoft.com/office/officeart/2005/8/layout/process3"/>
    <dgm:cxn modelId="{FCEC18D4-C3E8-47AC-87AD-612C7751A1DF}" type="presOf" srcId="{1838D0D2-69A1-4CA3-81FE-6BDCD01755ED}" destId="{DC157997-0F02-40F7-BC77-EFFFE585612D}" srcOrd="1" destOrd="0" presId="urn:microsoft.com/office/officeart/2005/8/layout/process3"/>
    <dgm:cxn modelId="{EEE81875-423C-4E67-8262-478C9D34F996}" type="presOf" srcId="{563ED568-3905-4152-94A7-F24E62332A7E}" destId="{AE44CE3B-B5A6-433D-BDC1-30435E6648AC}" srcOrd="0" destOrd="0" presId="urn:microsoft.com/office/officeart/2005/8/layout/process3"/>
    <dgm:cxn modelId="{447ED77B-4B7B-44DD-BFBA-A288F843ECC5}" type="presOf" srcId="{F2DB028E-ED48-4F86-9D43-038F5A4A6891}" destId="{FAC9D217-058C-40C9-B679-A7212B266034}" srcOrd="0" destOrd="0" presId="urn:microsoft.com/office/officeart/2005/8/layout/process3"/>
    <dgm:cxn modelId="{25CE99C5-4EB0-44DA-B165-F030D2AD248C}" type="presParOf" srcId="{71330616-7E8A-4D92-AB6F-1FB7488A3B15}" destId="{863EC9FF-13AE-4727-B922-981EE1B3005C}" srcOrd="0" destOrd="0" presId="urn:microsoft.com/office/officeart/2005/8/layout/process3"/>
    <dgm:cxn modelId="{8A430CA1-F1E4-485B-A525-C395DC66B08D}" type="presParOf" srcId="{863EC9FF-13AE-4727-B922-981EE1B3005C}" destId="{FAC9D217-058C-40C9-B679-A7212B266034}" srcOrd="0" destOrd="0" presId="urn:microsoft.com/office/officeart/2005/8/layout/process3"/>
    <dgm:cxn modelId="{597F5DCD-5657-40BD-B43B-E150A296FE79}" type="presParOf" srcId="{863EC9FF-13AE-4727-B922-981EE1B3005C}" destId="{A6EE5A44-391F-413F-9C9E-930C6BBBC9AB}" srcOrd="1" destOrd="0" presId="urn:microsoft.com/office/officeart/2005/8/layout/process3"/>
    <dgm:cxn modelId="{231E7CB8-0F77-4F1C-A27C-E056E3506FF2}" type="presParOf" srcId="{863EC9FF-13AE-4727-B922-981EE1B3005C}" destId="{3605D73C-7E3E-4818-B6BE-775942DAFC6D}" srcOrd="2" destOrd="0" presId="urn:microsoft.com/office/officeart/2005/8/layout/process3"/>
    <dgm:cxn modelId="{D5E150A2-BF1E-42D2-9929-89ECAA94752F}" type="presParOf" srcId="{71330616-7E8A-4D92-AB6F-1FB7488A3B15}" destId="{AE44CE3B-B5A6-433D-BDC1-30435E6648AC}" srcOrd="1" destOrd="0" presId="urn:microsoft.com/office/officeart/2005/8/layout/process3"/>
    <dgm:cxn modelId="{52ECE618-1128-4B7D-89C2-8EF9BA581E53}" type="presParOf" srcId="{AE44CE3B-B5A6-433D-BDC1-30435E6648AC}" destId="{2D6A3E78-4C09-4038-9CB1-C474EA29B483}" srcOrd="0" destOrd="0" presId="urn:microsoft.com/office/officeart/2005/8/layout/process3"/>
    <dgm:cxn modelId="{AE890F5E-94D5-4F78-B0AF-77EFB5CD42E1}" type="presParOf" srcId="{71330616-7E8A-4D92-AB6F-1FB7488A3B15}" destId="{CC6A68EE-0994-49FC-8B21-731D3B43553B}" srcOrd="2" destOrd="0" presId="urn:microsoft.com/office/officeart/2005/8/layout/process3"/>
    <dgm:cxn modelId="{2EF2484E-8D7C-4559-8D4D-759E94233640}" type="presParOf" srcId="{CC6A68EE-0994-49FC-8B21-731D3B43553B}" destId="{CA4994A4-1878-43CD-8D19-54EAF5E3E384}" srcOrd="0" destOrd="0" presId="urn:microsoft.com/office/officeart/2005/8/layout/process3"/>
    <dgm:cxn modelId="{E64E87CC-D71E-4167-868C-2DF440665366}" type="presParOf" srcId="{CC6A68EE-0994-49FC-8B21-731D3B43553B}" destId="{DC157997-0F02-40F7-BC77-EFFFE585612D}" srcOrd="1" destOrd="0" presId="urn:microsoft.com/office/officeart/2005/8/layout/process3"/>
    <dgm:cxn modelId="{59929C22-D076-4CEC-A670-77A0AADA5348}"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5D0597F6-A597-4637-9112-41216B49DF46}" type="presOf" srcId="{F2DB028E-ED48-4F86-9D43-038F5A4A6891}" destId="{FAC9D217-058C-40C9-B679-A7212B266034}" srcOrd="0" destOrd="0" presId="urn:microsoft.com/office/officeart/2005/8/layout/process3"/>
    <dgm:cxn modelId="{5B6ECF26-9052-4A26-814D-D0DF618319F4}"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C34A405B-D16F-4079-8D01-5E10698E295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5FDD167-BF0D-4E33-BDBA-5AF81E129EC3}" type="presOf" srcId="{F2DB028E-ED48-4F86-9D43-038F5A4A6891}" destId="{A6EE5A44-391F-413F-9C9E-930C6BBBC9AB}" srcOrd="1" destOrd="0" presId="urn:microsoft.com/office/officeart/2005/8/layout/process3"/>
    <dgm:cxn modelId="{6ED077D8-E117-4851-AFF8-71DF03B78543}" type="presParOf" srcId="{71330616-7E8A-4D92-AB6F-1FB7488A3B15}" destId="{863EC9FF-13AE-4727-B922-981EE1B3005C}" srcOrd="0" destOrd="0" presId="urn:microsoft.com/office/officeart/2005/8/layout/process3"/>
    <dgm:cxn modelId="{BAD8C2F4-B64E-4127-BC7A-C5421AE7D899}" type="presParOf" srcId="{863EC9FF-13AE-4727-B922-981EE1B3005C}" destId="{FAC9D217-058C-40C9-B679-A7212B266034}" srcOrd="0" destOrd="0" presId="urn:microsoft.com/office/officeart/2005/8/layout/process3"/>
    <dgm:cxn modelId="{9E0B2679-7D6E-4B86-B0A4-9550315DA3F2}" type="presParOf" srcId="{863EC9FF-13AE-4727-B922-981EE1B3005C}" destId="{A6EE5A44-391F-413F-9C9E-930C6BBBC9AB}" srcOrd="1" destOrd="0" presId="urn:microsoft.com/office/officeart/2005/8/layout/process3"/>
    <dgm:cxn modelId="{A405EA3E-96C1-4703-832E-ABD8C12B8790}"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AD4A137-F52E-4C20-8900-1A11D573C526}" type="presOf" srcId="{4735F9FC-99D9-4170-AB49-BF68E9128479}" destId="{71330616-7E8A-4D92-AB6F-1FB7488A3B15}" srcOrd="0" destOrd="0" presId="urn:microsoft.com/office/officeart/2005/8/layout/process3"/>
    <dgm:cxn modelId="{930C9AF2-D795-4657-A2C8-CCA52A27784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69A67D1-50E0-444A-8F88-DE18C9E37AF4}"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BD158B-3EF7-428A-A37E-C47AABFDC440}" type="presOf" srcId="{BC7FAE0F-43F4-49B4-8352-202EA69B31F1}" destId="{3605D73C-7E3E-4818-B6BE-775942DAFC6D}" srcOrd="0" destOrd="0" presId="urn:microsoft.com/office/officeart/2005/8/layout/process3"/>
    <dgm:cxn modelId="{7A0EC815-51C0-4479-A51C-B2395C37C07B}" type="presParOf" srcId="{71330616-7E8A-4D92-AB6F-1FB7488A3B15}" destId="{863EC9FF-13AE-4727-B922-981EE1B3005C}" srcOrd="0" destOrd="0" presId="urn:microsoft.com/office/officeart/2005/8/layout/process3"/>
    <dgm:cxn modelId="{8C8BA3E8-82AD-455F-90B8-FBEC1680337C}" type="presParOf" srcId="{863EC9FF-13AE-4727-B922-981EE1B3005C}" destId="{FAC9D217-058C-40C9-B679-A7212B266034}" srcOrd="0" destOrd="0" presId="urn:microsoft.com/office/officeart/2005/8/layout/process3"/>
    <dgm:cxn modelId="{530D69FB-5ED7-4951-A884-9C15A1EB40C7}" type="presParOf" srcId="{863EC9FF-13AE-4727-B922-981EE1B3005C}" destId="{A6EE5A44-391F-413F-9C9E-930C6BBBC9AB}" srcOrd="1" destOrd="0" presId="urn:microsoft.com/office/officeart/2005/8/layout/process3"/>
    <dgm:cxn modelId="{A2FAA868-09CA-4572-B5B5-5C7AAD59708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DDEC2654-069E-4871-8BFD-20897D8D0876}" type="presOf" srcId="{563ED568-3905-4152-94A7-F24E62332A7E}" destId="{AE44CE3B-B5A6-433D-BDC1-30435E6648AC}" srcOrd="0" destOrd="0" presId="urn:microsoft.com/office/officeart/2005/8/layout/process3"/>
    <dgm:cxn modelId="{1933A59B-A08D-4ED1-BD14-667AD1656F7D}" type="presOf" srcId="{47CB07D2-62A9-4DAE-B20E-111C1AC2906F}" destId="{A9421D22-F1DD-4954-AC15-ADC82306F39C}"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22366DED-E286-40E6-8666-A95618BA5308}"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0FF09F84-F6B6-4D9C-9F71-F2773B8FFB90}" type="presOf" srcId="{47CB07D2-62A9-4DAE-B20E-111C1AC2906F}" destId="{AFD828BF-13EA-4A30-82EF-94D3CE706000}" srcOrd="1" destOrd="0" presId="urn:microsoft.com/office/officeart/2005/8/layout/process3"/>
    <dgm:cxn modelId="{319B8531-1427-45CF-9D67-ABEF01800B6B}" type="presOf" srcId="{BC7FAE0F-43F4-49B4-8352-202EA69B31F1}" destId="{3605D73C-7E3E-4818-B6BE-775942DAFC6D}" srcOrd="0" destOrd="0" presId="urn:microsoft.com/office/officeart/2005/8/layout/process3"/>
    <dgm:cxn modelId="{57F508B3-EB94-4FF0-B337-244864247900}" type="presOf" srcId="{03D9006B-76F6-420F-8CBA-63AACBE0F4F4}" destId="{F30D5423-D3DC-4D84-9295-E80A71FDABE7}"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3B91B66E-6F4F-4837-BBE5-0D171AEB735A}" type="presOf" srcId="{F2DB028E-ED48-4F86-9D43-038F5A4A6891}" destId="{FAC9D217-058C-40C9-B679-A7212B266034}" srcOrd="0" destOrd="0" presId="urn:microsoft.com/office/officeart/2005/8/layout/process3"/>
    <dgm:cxn modelId="{1CF4B499-CCE9-40BA-8221-3B9DA20C0AC8}" type="presOf" srcId="{F2DB028E-ED48-4F86-9D43-038F5A4A6891}" destId="{A6EE5A44-391F-413F-9C9E-930C6BBBC9AB}" srcOrd="1" destOrd="0" presId="urn:microsoft.com/office/officeart/2005/8/layout/process3"/>
    <dgm:cxn modelId="{A49B8D3D-B237-43F5-9561-55BB9AF55935}" type="presOf" srcId="{4735F9FC-99D9-4170-AB49-BF68E9128479}" destId="{71330616-7E8A-4D92-AB6F-1FB7488A3B15}" srcOrd="0" destOrd="0" presId="urn:microsoft.com/office/officeart/2005/8/layout/process3"/>
    <dgm:cxn modelId="{2FADC4E3-9975-4D49-9BDF-4A90B4208280}" type="presParOf" srcId="{71330616-7E8A-4D92-AB6F-1FB7488A3B15}" destId="{863EC9FF-13AE-4727-B922-981EE1B3005C}" srcOrd="0" destOrd="0" presId="urn:microsoft.com/office/officeart/2005/8/layout/process3"/>
    <dgm:cxn modelId="{0C8B7E3B-B2F5-4DCA-B044-FBC74EDF1B74}" type="presParOf" srcId="{863EC9FF-13AE-4727-B922-981EE1B3005C}" destId="{FAC9D217-058C-40C9-B679-A7212B266034}" srcOrd="0" destOrd="0" presId="urn:microsoft.com/office/officeart/2005/8/layout/process3"/>
    <dgm:cxn modelId="{11F198D4-F0DE-494C-8D9D-A32350F28D70}" type="presParOf" srcId="{863EC9FF-13AE-4727-B922-981EE1B3005C}" destId="{A6EE5A44-391F-413F-9C9E-930C6BBBC9AB}" srcOrd="1" destOrd="0" presId="urn:microsoft.com/office/officeart/2005/8/layout/process3"/>
    <dgm:cxn modelId="{457E6F66-3319-46C9-835B-E1A23A00EA75}" type="presParOf" srcId="{863EC9FF-13AE-4727-B922-981EE1B3005C}" destId="{3605D73C-7E3E-4818-B6BE-775942DAFC6D}" srcOrd="2" destOrd="0" presId="urn:microsoft.com/office/officeart/2005/8/layout/process3"/>
    <dgm:cxn modelId="{C8A6D7DC-DB6E-4730-8494-707003434A97}" type="presParOf" srcId="{71330616-7E8A-4D92-AB6F-1FB7488A3B15}" destId="{AE44CE3B-B5A6-433D-BDC1-30435E6648AC}" srcOrd="1" destOrd="0" presId="urn:microsoft.com/office/officeart/2005/8/layout/process3"/>
    <dgm:cxn modelId="{4FF24758-C437-4DE9-A654-F02675A69BC9}" type="presParOf" srcId="{AE44CE3B-B5A6-433D-BDC1-30435E6648AC}" destId="{2D6A3E78-4C09-4038-9CB1-C474EA29B483}" srcOrd="0" destOrd="0" presId="urn:microsoft.com/office/officeart/2005/8/layout/process3"/>
    <dgm:cxn modelId="{D79307DD-43F1-43E1-9E75-96541A09066B}" type="presParOf" srcId="{71330616-7E8A-4D92-AB6F-1FB7488A3B15}" destId="{0B106819-9380-48CD-AEB4-4F5CE95A5AEE}" srcOrd="2" destOrd="0" presId="urn:microsoft.com/office/officeart/2005/8/layout/process3"/>
    <dgm:cxn modelId="{8709D10B-39A9-4E3A-B64D-DBA9EABC9D9C}" type="presParOf" srcId="{0B106819-9380-48CD-AEB4-4F5CE95A5AEE}" destId="{A9421D22-F1DD-4954-AC15-ADC82306F39C}" srcOrd="0" destOrd="0" presId="urn:microsoft.com/office/officeart/2005/8/layout/process3"/>
    <dgm:cxn modelId="{D1940808-A23B-4681-91E5-E3CE32CFE2D3}" type="presParOf" srcId="{0B106819-9380-48CD-AEB4-4F5CE95A5AEE}" destId="{AFD828BF-13EA-4A30-82EF-94D3CE706000}" srcOrd="1" destOrd="0" presId="urn:microsoft.com/office/officeart/2005/8/layout/process3"/>
    <dgm:cxn modelId="{6498BC33-C8A2-43C9-907D-ED3DAB2A044A}"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BE0F8A91-61DB-4ACB-8EAA-4BCCB5B39A31}"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2DF8F82-9D69-44B4-9468-0830DA5EE7F9}" type="presOf" srcId="{03D9006B-76F6-420F-8CBA-63AACBE0F4F4}" destId="{F30D5423-D3DC-4D84-9295-E80A71FDABE7}"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B401A9BA-6966-4B1E-860B-0A2992A43CAC}" type="presOf" srcId="{563ED568-3905-4152-94A7-F24E62332A7E}" destId="{AE44CE3B-B5A6-433D-BDC1-30435E6648AC}" srcOrd="0" destOrd="0" presId="urn:microsoft.com/office/officeart/2005/8/layout/process3"/>
    <dgm:cxn modelId="{006570A9-11D0-4375-ACC8-FFA9E2A85421}" type="presOf" srcId="{47CB07D2-62A9-4DAE-B20E-111C1AC2906F}" destId="{AFD828BF-13EA-4A30-82EF-94D3CE706000}" srcOrd="1" destOrd="0" presId="urn:microsoft.com/office/officeart/2005/8/layout/process3"/>
    <dgm:cxn modelId="{5342DF78-3208-4E37-A7DF-5AC2DF9281C9}" type="presOf" srcId="{BC7FAE0F-43F4-49B4-8352-202EA69B31F1}" destId="{3605D73C-7E3E-4818-B6BE-775942DAFC6D}"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7C651D3F-3745-4A7A-8F65-6675D96D8E38}" type="presOf" srcId="{47CB07D2-62A9-4DAE-B20E-111C1AC2906F}" destId="{A9421D22-F1DD-4954-AC15-ADC82306F39C}" srcOrd="0" destOrd="0"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AF59BFF7-3C5E-4628-8573-55E836464BE1}" srcId="{47CB07D2-62A9-4DAE-B20E-111C1AC2906F}" destId="{E83AD4F4-FEE8-4A82-817E-4D601083D439}" srcOrd="1" destOrd="0" parTransId="{E69D0DD1-3C64-47F0-B8EE-553116B15AC4}" sibTransId="{9B1153DF-3305-4430-8708-896F4210568B}"/>
    <dgm:cxn modelId="{2F99AC04-4DD4-4218-B6AB-60C13DFF93FF}" type="presOf" srcId="{80A762F8-7391-4F03-847E-024F44D5070C}" destId="{F30D5423-D3DC-4D84-9295-E80A71FDABE7}" srcOrd="0" destOrd="2"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4554268-7113-4B2D-8045-1B1C79349BE2}" type="presOf" srcId="{4735F9FC-99D9-4170-AB49-BF68E9128479}" destId="{71330616-7E8A-4D92-AB6F-1FB7488A3B15}" srcOrd="0" destOrd="0" presId="urn:microsoft.com/office/officeart/2005/8/layout/process3"/>
    <dgm:cxn modelId="{5AEA513A-BFF0-4F60-B7E7-1CDD8EF0ACD9}" type="presOf" srcId="{47A0C5D5-505E-4809-A31A-054C4274C924}" destId="{F30D5423-D3DC-4D84-9295-E80A71FDABE7}" srcOrd="0" destOrd="3" presId="urn:microsoft.com/office/officeart/2005/8/layout/process3"/>
    <dgm:cxn modelId="{EF676F1E-A871-42D0-A7B4-741D70B9CB3D}" type="presOf" srcId="{E83AD4F4-FEE8-4A82-817E-4D601083D439}" destId="{F30D5423-D3DC-4D84-9295-E80A71FDABE7}" srcOrd="0" destOrd="1" presId="urn:microsoft.com/office/officeart/2005/8/layout/process3"/>
    <dgm:cxn modelId="{3409C246-DD3A-4016-A528-EB468348258E}" type="presOf" srcId="{F2DB028E-ED48-4F86-9D43-038F5A4A6891}" destId="{A6EE5A44-391F-413F-9C9E-930C6BBBC9AB}" srcOrd="1" destOrd="0" presId="urn:microsoft.com/office/officeart/2005/8/layout/process3"/>
    <dgm:cxn modelId="{71EC9DE1-EBD6-418D-968A-66373607551D}" srcId="{47CB07D2-62A9-4DAE-B20E-111C1AC2906F}" destId="{47A0C5D5-505E-4809-A31A-054C4274C924}" srcOrd="3" destOrd="0" parTransId="{AA727D2F-F048-4AC5-B70A-D891078FE47C}" sibTransId="{003DF056-95DD-4876-B451-6BB59C44311F}"/>
    <dgm:cxn modelId="{E3E082E5-A9F7-4667-A8C9-79B5F3B20126}" type="presOf" srcId="{563ED568-3905-4152-94A7-F24E62332A7E}" destId="{2D6A3E78-4C09-4038-9CB1-C474EA29B483}" srcOrd="1" destOrd="0" presId="urn:microsoft.com/office/officeart/2005/8/layout/process3"/>
    <dgm:cxn modelId="{FB47397C-797E-4231-A3DA-09816DC6539F}" type="presParOf" srcId="{71330616-7E8A-4D92-AB6F-1FB7488A3B15}" destId="{863EC9FF-13AE-4727-B922-981EE1B3005C}" srcOrd="0" destOrd="0" presId="urn:microsoft.com/office/officeart/2005/8/layout/process3"/>
    <dgm:cxn modelId="{EEEA6895-CCFE-48DA-874E-3A4FC570836A}" type="presParOf" srcId="{863EC9FF-13AE-4727-B922-981EE1B3005C}" destId="{FAC9D217-058C-40C9-B679-A7212B266034}" srcOrd="0" destOrd="0" presId="urn:microsoft.com/office/officeart/2005/8/layout/process3"/>
    <dgm:cxn modelId="{F09F28D0-16C4-42E9-817A-3B8563E5F7A3}" type="presParOf" srcId="{863EC9FF-13AE-4727-B922-981EE1B3005C}" destId="{A6EE5A44-391F-413F-9C9E-930C6BBBC9AB}" srcOrd="1" destOrd="0" presId="urn:microsoft.com/office/officeart/2005/8/layout/process3"/>
    <dgm:cxn modelId="{C4B229A4-EA48-4BE5-982F-319F0462B042}" type="presParOf" srcId="{863EC9FF-13AE-4727-B922-981EE1B3005C}" destId="{3605D73C-7E3E-4818-B6BE-775942DAFC6D}" srcOrd="2" destOrd="0" presId="urn:microsoft.com/office/officeart/2005/8/layout/process3"/>
    <dgm:cxn modelId="{11C19D73-C687-47A7-A882-4BDBB5C95C97}" type="presParOf" srcId="{71330616-7E8A-4D92-AB6F-1FB7488A3B15}" destId="{AE44CE3B-B5A6-433D-BDC1-30435E6648AC}" srcOrd="1" destOrd="0" presId="urn:microsoft.com/office/officeart/2005/8/layout/process3"/>
    <dgm:cxn modelId="{D1657362-D601-4740-B24D-C685812E3043}" type="presParOf" srcId="{AE44CE3B-B5A6-433D-BDC1-30435E6648AC}" destId="{2D6A3E78-4C09-4038-9CB1-C474EA29B483}" srcOrd="0" destOrd="0" presId="urn:microsoft.com/office/officeart/2005/8/layout/process3"/>
    <dgm:cxn modelId="{151DFD66-0D55-4669-968E-7BBE54B068AE}" type="presParOf" srcId="{71330616-7E8A-4D92-AB6F-1FB7488A3B15}" destId="{0B106819-9380-48CD-AEB4-4F5CE95A5AEE}" srcOrd="2" destOrd="0" presId="urn:microsoft.com/office/officeart/2005/8/layout/process3"/>
    <dgm:cxn modelId="{EA6B344B-E1EC-4641-BE9D-AA460CE74DA4}" type="presParOf" srcId="{0B106819-9380-48CD-AEB4-4F5CE95A5AEE}" destId="{A9421D22-F1DD-4954-AC15-ADC82306F39C}" srcOrd="0" destOrd="0" presId="urn:microsoft.com/office/officeart/2005/8/layout/process3"/>
    <dgm:cxn modelId="{3920784A-96D6-4E7B-92F8-A8091C9F86EB}" type="presParOf" srcId="{0B106819-9380-48CD-AEB4-4F5CE95A5AEE}" destId="{AFD828BF-13EA-4A30-82EF-94D3CE706000}" srcOrd="1" destOrd="0" presId="urn:microsoft.com/office/officeart/2005/8/layout/process3"/>
    <dgm:cxn modelId="{D7A4EA35-08B5-4E97-8042-58A2E6179524}"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F2EE752E-8EEF-45CC-B62D-630102A416C8}" type="presOf" srcId="{4735F9FC-99D9-4170-AB49-BF68E9128479}" destId="{71330616-7E8A-4D92-AB6F-1FB7488A3B15}" srcOrd="0" destOrd="0" presId="urn:microsoft.com/office/officeart/2005/8/layout/process3"/>
    <dgm:cxn modelId="{068BC45F-A965-43C8-AF4E-C0D1AFE7CCD7}"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9F835D9-6B45-4094-B24B-4B07BD16D97D}" type="presOf" srcId="{BC7FAE0F-43F4-49B4-8352-202EA69B31F1}" destId="{3605D73C-7E3E-4818-B6BE-775942DAFC6D}" srcOrd="0" destOrd="0" presId="urn:microsoft.com/office/officeart/2005/8/layout/process3"/>
    <dgm:cxn modelId="{66AB3C5A-260C-40F2-AD45-40DF4DDD56CB}"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08CA3397-8521-4B54-8C3B-87214D895A11}" type="presParOf" srcId="{71330616-7E8A-4D92-AB6F-1FB7488A3B15}" destId="{863EC9FF-13AE-4727-B922-981EE1B3005C}" srcOrd="0" destOrd="0" presId="urn:microsoft.com/office/officeart/2005/8/layout/process3"/>
    <dgm:cxn modelId="{70828908-C52E-45BD-B654-92439873D7F1}" type="presParOf" srcId="{863EC9FF-13AE-4727-B922-981EE1B3005C}" destId="{FAC9D217-058C-40C9-B679-A7212B266034}" srcOrd="0" destOrd="0" presId="urn:microsoft.com/office/officeart/2005/8/layout/process3"/>
    <dgm:cxn modelId="{1CD30F4C-B5B3-4C18-8AC6-98ADCC6893B3}" type="presParOf" srcId="{863EC9FF-13AE-4727-B922-981EE1B3005C}" destId="{A6EE5A44-391F-413F-9C9E-930C6BBBC9AB}" srcOrd="1" destOrd="0" presId="urn:microsoft.com/office/officeart/2005/8/layout/process3"/>
    <dgm:cxn modelId="{074E3142-6A5F-4107-901B-74B180CDC17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t>
        <a:bodyPr/>
        <a:lstStyle/>
        <a:p>
          <a:endParaRPr lang="es-CO"/>
        </a:p>
      </dgm:t>
    </dgm:pt>
    <dgm:pt modelId="{D8388F0F-6152-4DB6-A3AD-9A3855CC8F16}" type="pres">
      <dgm:prSet presAssocID="{AE1A0F14-4BB3-43D2-A8F8-D991D0432443}" presName="parSh" presStyleLbl="node1" presStyleIdx="1" presStyleCnt="3"/>
      <dgm:spPr/>
      <dgm:t>
        <a:bodyPr/>
        <a:lstStyle/>
        <a:p>
          <a:endParaRPr lang="es-CO"/>
        </a:p>
      </dgm:t>
    </dgm:pt>
    <dgm:pt modelId="{BFCF8C35-3688-41B1-83AB-C30DE28C9B5F}" type="pres">
      <dgm:prSet presAssocID="{AE1A0F14-4BB3-43D2-A8F8-D991D0432443}" presName="desTx" presStyleLbl="fgAcc1" presStyleIdx="1" presStyleCnt="3">
        <dgm:presLayoutVars>
          <dgm:bulletEnabled val="1"/>
        </dgm:presLayoutVars>
      </dgm:prSet>
      <dgm:spPr/>
      <dgm:t>
        <a:bodyPr/>
        <a:lstStyle/>
        <a:p>
          <a:endParaRPr lang="es-CO"/>
        </a:p>
      </dgm:t>
    </dgm:pt>
    <dgm:pt modelId="{C0DA129E-6DB7-45E9-9D15-7B99C52A8156}" type="pres">
      <dgm:prSet presAssocID="{ACF9E0FD-EBFA-40CE-9B56-30FB74BA6CFE}" presName="sibTrans" presStyleLbl="sibTrans2D1" presStyleIdx="1" presStyleCnt="2"/>
      <dgm:spPr/>
      <dgm:t>
        <a:bodyPr/>
        <a:lstStyle/>
        <a:p>
          <a:endParaRPr lang="es-CO"/>
        </a:p>
      </dgm:t>
    </dgm:pt>
    <dgm:pt modelId="{B50BF4F6-9A24-4FE7-8117-F99E64AD0922}" type="pres">
      <dgm:prSet presAssocID="{ACF9E0FD-EBFA-40CE-9B56-30FB74BA6CFE}" presName="connTx" presStyleLbl="sibTrans2D1" presStyleIdx="1" presStyleCnt="2"/>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2" presStyleCnt="3"/>
      <dgm:spPr/>
      <dgm:t>
        <a:bodyPr/>
        <a:lstStyle/>
        <a:p>
          <a:endParaRPr lang="es-CO"/>
        </a:p>
      </dgm:t>
    </dgm:pt>
    <dgm:pt modelId="{0CAB5DBB-D30C-4A5C-858C-9BB780988079}" type="pres">
      <dgm:prSet presAssocID="{F521B3C0-F467-4B41-ADDE-18218D4C5020}" presName="desTx" presStyleLbl="fgAcc1" presStyleIdx="2" presStyleCnt="3">
        <dgm:presLayoutVars>
          <dgm:bulletEnabled val="1"/>
        </dgm:presLayoutVars>
      </dgm:prSet>
      <dgm:spPr/>
      <dgm:t>
        <a:bodyPr/>
        <a:lstStyle/>
        <a:p>
          <a:endParaRPr lang="es-CO"/>
        </a:p>
      </dgm:t>
    </dgm:pt>
  </dgm:ptLst>
  <dgm:cxnLst>
    <dgm:cxn modelId="{DD015EBD-3D9C-49B0-B753-A7CE54B4DBD8}" srcId="{AE1A0F14-4BB3-43D2-A8F8-D991D0432443}" destId="{8B3E9016-517D-4110-8566-63CD0BA51459}" srcOrd="0" destOrd="0" parTransId="{BDA8F598-43DA-4A7B-AFFD-F1B5CE536BCA}" sibTransId="{E7A10C62-070E-4EE3-9D88-BF74411EEB67}"/>
    <dgm:cxn modelId="{66DF33C6-EF67-43E2-AFD3-5971B041B5F2}" srcId="{F2DB028E-ED48-4F86-9D43-038F5A4A6891}" destId="{BC7FAE0F-43F4-49B4-8352-202EA69B31F1}" srcOrd="0" destOrd="0" parTransId="{898F3908-3420-47BD-9A7A-B5BC37F5010A}" sibTransId="{34240DE0-1C72-43A7-9DC2-DDA09F9E8C69}"/>
    <dgm:cxn modelId="{418F2773-FBBC-4FEA-919D-4EE3F9183497}" type="presOf" srcId="{563ED568-3905-4152-94A7-F24E62332A7E}" destId="{2D6A3E78-4C09-4038-9CB1-C474EA29B483}" srcOrd="1" destOrd="0" presId="urn:microsoft.com/office/officeart/2005/8/layout/process3"/>
    <dgm:cxn modelId="{FFB9AB8E-57F0-413F-95FB-B2974E95F40F}" type="presOf" srcId="{ACF9E0FD-EBFA-40CE-9B56-30FB74BA6CFE}" destId="{C0DA129E-6DB7-45E9-9D15-7B99C52A8156}" srcOrd="0" destOrd="0" presId="urn:microsoft.com/office/officeart/2005/8/layout/process3"/>
    <dgm:cxn modelId="{66A99539-98AA-4096-9E2A-C64FE0827C95}" srcId="{F521B3C0-F467-4B41-ADDE-18218D4C5020}" destId="{14E42E56-1538-4DD6-A4A2-B9A4247FEBE7}" srcOrd="1" destOrd="0" parTransId="{C1B94FA3-53C8-4163-ABC7-8F243A900A24}" sibTransId="{BC400ADC-9FF4-43AE-B335-3658804D44D0}"/>
    <dgm:cxn modelId="{A18EF003-8B2C-4E17-B4E4-1B083BD6CA7F}" srcId="{F521B3C0-F467-4B41-ADDE-18218D4C5020}" destId="{AE79892C-3D8F-4681-8FB7-657E5C1C9CD3}" srcOrd="2" destOrd="0" parTransId="{1310DA98-E3DA-4304-B321-DA9135504FA9}" sibTransId="{EA017244-2B42-4D79-81BE-DB577057FC7D}"/>
    <dgm:cxn modelId="{3E7512F3-10F1-4EDE-A1CC-08AB67EDC506}" type="presOf" srcId="{BC7FAE0F-43F4-49B4-8352-202EA69B31F1}" destId="{3605D73C-7E3E-4818-B6BE-775942DAFC6D}" srcOrd="0" destOrd="0" presId="urn:microsoft.com/office/officeart/2005/8/layout/process3"/>
    <dgm:cxn modelId="{95AF9EAF-9AC9-45A0-97DC-2FC5BE0902A5}" type="presOf" srcId="{AE1A0F14-4BB3-43D2-A8F8-D991D0432443}" destId="{7CB9DB70-3262-471F-9A2D-7914A67DF9AA}" srcOrd="0"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C375B55B-C63E-49C7-B755-B1CC8CBC5868}" type="presOf" srcId="{B617465B-97C6-45CF-913D-25705846C86E}" destId="{0CAB5DBB-D30C-4A5C-858C-9BB780988079}" srcOrd="0" destOrd="3" presId="urn:microsoft.com/office/officeart/2005/8/layout/process3"/>
    <dgm:cxn modelId="{989B8CA3-BB70-43A5-AE23-5C43BCEB8783}" srcId="{4735F9FC-99D9-4170-AB49-BF68E9128479}" destId="{F521B3C0-F467-4B41-ADDE-18218D4C5020}" srcOrd="2" destOrd="0" parTransId="{57F5A464-A43E-4EEE-B101-136E506A5135}" sibTransId="{BC3786C0-2367-43A7-88C4-5EC60E7F4D05}"/>
    <dgm:cxn modelId="{078AFBC4-36AF-4450-BE9C-6959885F6576}" type="presOf" srcId="{F521B3C0-F467-4B41-ADDE-18218D4C5020}" destId="{4BA115B4-484D-4ED8-986E-AFE27D4643C7}" srcOrd="1" destOrd="0" presId="urn:microsoft.com/office/officeart/2005/8/layout/process3"/>
    <dgm:cxn modelId="{A9A4024A-C8D7-4E2A-A1DB-817DDCA99014}" type="presOf" srcId="{F2DB028E-ED48-4F86-9D43-038F5A4A6891}" destId="{A6EE5A44-391F-413F-9C9E-930C6BBBC9AB}" srcOrd="1" destOrd="0" presId="urn:microsoft.com/office/officeart/2005/8/layout/process3"/>
    <dgm:cxn modelId="{E0B1409C-B264-41DC-B059-EA4B2E47CF4D}" type="presOf" srcId="{14E42E56-1538-4DD6-A4A2-B9A4247FEBE7}" destId="{0CAB5DBB-D30C-4A5C-858C-9BB780988079}" srcOrd="0" destOrd="1" presId="urn:microsoft.com/office/officeart/2005/8/layout/process3"/>
    <dgm:cxn modelId="{278EFCB6-8211-4317-B4E8-2C99B1AE7BBE}" type="presOf" srcId="{AE1A0F14-4BB3-43D2-A8F8-D991D0432443}" destId="{D8388F0F-6152-4DB6-A3AD-9A3855CC8F16}" srcOrd="1" destOrd="0" presId="urn:microsoft.com/office/officeart/2005/8/layout/process3"/>
    <dgm:cxn modelId="{EBB7E67E-1D8F-4C8A-A828-37B012E01307}" type="presOf" srcId="{8B3E9016-517D-4110-8566-63CD0BA51459}" destId="{BFCF8C35-3688-41B1-83AB-C30DE28C9B5F}"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474722F8-9B79-4DB5-B083-1AD79B15FF9A}" srcId="{4735F9FC-99D9-4170-AB49-BF68E9128479}" destId="{F2DB028E-ED48-4F86-9D43-038F5A4A6891}" srcOrd="0" destOrd="0" parTransId="{294ED759-590B-422B-901E-B10D578CB4D2}" sibTransId="{563ED568-3905-4152-94A7-F24E62332A7E}"/>
    <dgm:cxn modelId="{05F69E57-56D2-4006-B4B9-51441BFBAEDD}" type="presOf" srcId="{563ED568-3905-4152-94A7-F24E62332A7E}" destId="{AE44CE3B-B5A6-433D-BDC1-30435E6648AC}" srcOrd="0" destOrd="0" presId="urn:microsoft.com/office/officeart/2005/8/layout/process3"/>
    <dgm:cxn modelId="{34FC2C7D-4A05-4A42-A07D-EDE59EA8B9DE}" type="presOf" srcId="{AEE07F6E-D40A-403E-936B-9CA1950FC7B4}" destId="{0CAB5DBB-D30C-4A5C-858C-9BB780988079}" srcOrd="0" destOrd="0" presId="urn:microsoft.com/office/officeart/2005/8/layout/process3"/>
    <dgm:cxn modelId="{34431C11-1E27-4F6F-A24E-7BF788E74487}" srcId="{4735F9FC-99D9-4170-AB49-BF68E9128479}" destId="{AE1A0F14-4BB3-43D2-A8F8-D991D0432443}" srcOrd="1" destOrd="0" parTransId="{EC1132FE-9DA4-4CDE-8D3D-54DA6C7B6E32}" sibTransId="{ACF9E0FD-EBFA-40CE-9B56-30FB74BA6CFE}"/>
    <dgm:cxn modelId="{E6653416-BE86-4811-A9D7-040241B9297E}" type="presOf" srcId="{F2DB028E-ED48-4F86-9D43-038F5A4A6891}" destId="{FAC9D217-058C-40C9-B679-A7212B266034}" srcOrd="0" destOrd="0" presId="urn:microsoft.com/office/officeart/2005/8/layout/process3"/>
    <dgm:cxn modelId="{CCDE76C3-F15A-41C7-8A6F-B7502EE114E2}" type="presOf" srcId="{F521B3C0-F467-4B41-ADDE-18218D4C5020}" destId="{B60F7EF6-7E2B-4081-A9A7-FB514460581E}" srcOrd="0" destOrd="0" presId="urn:microsoft.com/office/officeart/2005/8/layout/process3"/>
    <dgm:cxn modelId="{1F88E4C3-234D-402E-AFB5-139AEB4AB8BC}" type="presOf" srcId="{ACF9E0FD-EBFA-40CE-9B56-30FB74BA6CFE}" destId="{B50BF4F6-9A24-4FE7-8117-F99E64AD0922}" srcOrd="1" destOrd="0" presId="urn:microsoft.com/office/officeart/2005/8/layout/process3"/>
    <dgm:cxn modelId="{30731F71-4C01-4B8D-8024-F6CC114170E9}" type="presOf" srcId="{AE79892C-3D8F-4681-8FB7-657E5C1C9CD3}" destId="{0CAB5DBB-D30C-4A5C-858C-9BB780988079}" srcOrd="0" destOrd="2" presId="urn:microsoft.com/office/officeart/2005/8/layout/process3"/>
    <dgm:cxn modelId="{C27C2159-326F-4E3F-849C-679587B03D1F}" type="presOf" srcId="{4735F9FC-99D9-4170-AB49-BF68E9128479}" destId="{71330616-7E8A-4D92-AB6F-1FB7488A3B15}" srcOrd="0" destOrd="0" presId="urn:microsoft.com/office/officeart/2005/8/layout/process3"/>
    <dgm:cxn modelId="{066F465E-4DF9-4233-941F-4B48BEEA3A34}" type="presParOf" srcId="{71330616-7E8A-4D92-AB6F-1FB7488A3B15}" destId="{863EC9FF-13AE-4727-B922-981EE1B3005C}" srcOrd="0" destOrd="0" presId="urn:microsoft.com/office/officeart/2005/8/layout/process3"/>
    <dgm:cxn modelId="{9FE5F9D8-1CDC-4E22-AF57-18CB78CA59B1}" type="presParOf" srcId="{863EC9FF-13AE-4727-B922-981EE1B3005C}" destId="{FAC9D217-058C-40C9-B679-A7212B266034}" srcOrd="0" destOrd="0" presId="urn:microsoft.com/office/officeart/2005/8/layout/process3"/>
    <dgm:cxn modelId="{8F40BFE8-5A4E-4C04-9165-EC371396EBE3}" type="presParOf" srcId="{863EC9FF-13AE-4727-B922-981EE1B3005C}" destId="{A6EE5A44-391F-413F-9C9E-930C6BBBC9AB}" srcOrd="1" destOrd="0" presId="urn:microsoft.com/office/officeart/2005/8/layout/process3"/>
    <dgm:cxn modelId="{F3DEA29F-CB2D-4A50-88C8-3A5D114EA697}" type="presParOf" srcId="{863EC9FF-13AE-4727-B922-981EE1B3005C}" destId="{3605D73C-7E3E-4818-B6BE-775942DAFC6D}" srcOrd="2" destOrd="0" presId="urn:microsoft.com/office/officeart/2005/8/layout/process3"/>
    <dgm:cxn modelId="{50388735-9B0E-4181-8E49-34ABFEDF785A}" type="presParOf" srcId="{71330616-7E8A-4D92-AB6F-1FB7488A3B15}" destId="{AE44CE3B-B5A6-433D-BDC1-30435E6648AC}" srcOrd="1" destOrd="0" presId="urn:microsoft.com/office/officeart/2005/8/layout/process3"/>
    <dgm:cxn modelId="{C5A47CC5-6808-4887-89F7-231F81DFFED7}" type="presParOf" srcId="{AE44CE3B-B5A6-433D-BDC1-30435E6648AC}" destId="{2D6A3E78-4C09-4038-9CB1-C474EA29B483}" srcOrd="0" destOrd="0" presId="urn:microsoft.com/office/officeart/2005/8/layout/process3"/>
    <dgm:cxn modelId="{ECA5BAB9-6CFD-4FF3-A5EE-8B3DA782F01D}" type="presParOf" srcId="{71330616-7E8A-4D92-AB6F-1FB7488A3B15}" destId="{99F6A11B-2D36-48B6-8ECF-4BC3BF826E15}" srcOrd="2" destOrd="0" presId="urn:microsoft.com/office/officeart/2005/8/layout/process3"/>
    <dgm:cxn modelId="{E540603B-B7FE-4372-BD11-7E8A2671A1D9}" type="presParOf" srcId="{99F6A11B-2D36-48B6-8ECF-4BC3BF826E15}" destId="{7CB9DB70-3262-471F-9A2D-7914A67DF9AA}" srcOrd="0" destOrd="0" presId="urn:microsoft.com/office/officeart/2005/8/layout/process3"/>
    <dgm:cxn modelId="{4B6B6A83-5BB2-445D-8DCD-47A265971D79}" type="presParOf" srcId="{99F6A11B-2D36-48B6-8ECF-4BC3BF826E15}" destId="{D8388F0F-6152-4DB6-A3AD-9A3855CC8F16}" srcOrd="1" destOrd="0" presId="urn:microsoft.com/office/officeart/2005/8/layout/process3"/>
    <dgm:cxn modelId="{639F0506-DFB8-457E-AE09-CDF58D7D18B9}" type="presParOf" srcId="{99F6A11B-2D36-48B6-8ECF-4BC3BF826E15}" destId="{BFCF8C35-3688-41B1-83AB-C30DE28C9B5F}" srcOrd="2" destOrd="0" presId="urn:microsoft.com/office/officeart/2005/8/layout/process3"/>
    <dgm:cxn modelId="{4BC34143-2139-4DEB-888E-31925E201309}" type="presParOf" srcId="{71330616-7E8A-4D92-AB6F-1FB7488A3B15}" destId="{C0DA129E-6DB7-45E9-9D15-7B99C52A8156}" srcOrd="3" destOrd="0" presId="urn:microsoft.com/office/officeart/2005/8/layout/process3"/>
    <dgm:cxn modelId="{533C9A0A-5DC3-4713-A4C9-D1FF19E3D398}" type="presParOf" srcId="{C0DA129E-6DB7-45E9-9D15-7B99C52A8156}" destId="{B50BF4F6-9A24-4FE7-8117-F99E64AD0922}" srcOrd="0" destOrd="0" presId="urn:microsoft.com/office/officeart/2005/8/layout/process3"/>
    <dgm:cxn modelId="{A0565E98-18CE-44B2-9A45-2FDF627EA578}" type="presParOf" srcId="{71330616-7E8A-4D92-AB6F-1FB7488A3B15}" destId="{A27A9E20-3DDE-459B-B4E0-4C7E56CC218D}" srcOrd="4" destOrd="0" presId="urn:microsoft.com/office/officeart/2005/8/layout/process3"/>
    <dgm:cxn modelId="{902875AB-4F79-4B07-9372-6B2F8CBDC969}" type="presParOf" srcId="{A27A9E20-3DDE-459B-B4E0-4C7E56CC218D}" destId="{B60F7EF6-7E2B-4081-A9A7-FB514460581E}" srcOrd="0" destOrd="0" presId="urn:microsoft.com/office/officeart/2005/8/layout/process3"/>
    <dgm:cxn modelId="{608E4642-D9F7-43AD-AE76-68D382652AD5}" type="presParOf" srcId="{A27A9E20-3DDE-459B-B4E0-4C7E56CC218D}" destId="{4BA115B4-484D-4ED8-986E-AFE27D4643C7}" srcOrd="1" destOrd="0" presId="urn:microsoft.com/office/officeart/2005/8/layout/process3"/>
    <dgm:cxn modelId="{1615E3F3-C585-4900-8241-013571EFFCC7}"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1B908CB2-21B0-47A0-9C60-B093DF0B828D}" type="presOf" srcId="{47CB07D2-62A9-4DAE-B20E-111C1AC2906F}" destId="{AFD828BF-13EA-4A30-82EF-94D3CE706000}" srcOrd="1" destOrd="0" presId="urn:microsoft.com/office/officeart/2005/8/layout/process3"/>
    <dgm:cxn modelId="{94819A1F-AD9E-4821-BE20-02E80501E292}" type="presOf" srcId="{563ED568-3905-4152-94A7-F24E62332A7E}" destId="{2D6A3E78-4C09-4038-9CB1-C474EA29B483}" srcOrd="1"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93EB4750-0834-41A7-B096-A338356C2B82}" type="presOf" srcId="{B10E141E-BF53-4852-BDDE-67832DA3430A}" destId="{F30D5423-D3DC-4D84-9295-E80A71FDABE7}" srcOrd="0" destOrd="1" presId="urn:microsoft.com/office/officeart/2005/8/layout/process3"/>
    <dgm:cxn modelId="{1146666D-EE4F-4801-9D7B-F6F3D959E36E}" type="presOf" srcId="{03D9006B-76F6-420F-8CBA-63AACBE0F4F4}" destId="{F30D5423-D3DC-4D84-9295-E80A71FDABE7}" srcOrd="0" destOrd="0" presId="urn:microsoft.com/office/officeart/2005/8/layout/process3"/>
    <dgm:cxn modelId="{5CB36C1C-C890-49D0-8746-0C0D420832D2}" type="presOf" srcId="{563ED568-3905-4152-94A7-F24E62332A7E}" destId="{AE44CE3B-B5A6-433D-BDC1-30435E6648AC}"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EA11346-3F5B-4AF4-8AF0-306725DFBF10}" type="presOf" srcId="{4735F9FC-99D9-4170-AB49-BF68E9128479}" destId="{71330616-7E8A-4D92-AB6F-1FB7488A3B15}" srcOrd="0" destOrd="0" presId="urn:microsoft.com/office/officeart/2005/8/layout/process3"/>
    <dgm:cxn modelId="{E4E55596-EB4B-408D-A280-04BCADAAD7F9}" type="presOf" srcId="{F2DB028E-ED48-4F86-9D43-038F5A4A6891}" destId="{A6EE5A44-391F-413F-9C9E-930C6BBBC9AB}" srcOrd="1" destOrd="0" presId="urn:microsoft.com/office/officeart/2005/8/layout/process3"/>
    <dgm:cxn modelId="{065BF617-B655-4751-8183-B3BEC28B1462}"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481AC09-03A5-487F-9A90-1805B20E3777}" srcId="{47CB07D2-62A9-4DAE-B20E-111C1AC2906F}" destId="{B10E141E-BF53-4852-BDDE-67832DA3430A}" srcOrd="1" destOrd="0" parTransId="{6F09596D-225B-408B-90BF-176C9B7D7642}" sibTransId="{88BFFA2F-B7B5-4218-8C02-F4C25F80C612}"/>
    <dgm:cxn modelId="{2A227A87-A67C-4B61-A810-494DB8CD53D6}" type="presOf" srcId="{BC7FAE0F-43F4-49B4-8352-202EA69B31F1}" destId="{3605D73C-7E3E-4818-B6BE-775942DAFC6D}" srcOrd="0" destOrd="0" presId="urn:microsoft.com/office/officeart/2005/8/layout/process3"/>
    <dgm:cxn modelId="{D45D4D36-5E45-469E-8506-F6B60FBD3761}" type="presOf" srcId="{47CB07D2-62A9-4DAE-B20E-111C1AC2906F}" destId="{A9421D22-F1DD-4954-AC15-ADC82306F39C}" srcOrd="0" destOrd="0" presId="urn:microsoft.com/office/officeart/2005/8/layout/process3"/>
    <dgm:cxn modelId="{F2495745-ECA0-4839-A2DA-4B5AFD7FD8CA}" type="presParOf" srcId="{71330616-7E8A-4D92-AB6F-1FB7488A3B15}" destId="{863EC9FF-13AE-4727-B922-981EE1B3005C}" srcOrd="0" destOrd="0" presId="urn:microsoft.com/office/officeart/2005/8/layout/process3"/>
    <dgm:cxn modelId="{8742E745-86E7-4CE9-A6C2-7B745EB37A84}" type="presParOf" srcId="{863EC9FF-13AE-4727-B922-981EE1B3005C}" destId="{FAC9D217-058C-40C9-B679-A7212B266034}" srcOrd="0" destOrd="0" presId="urn:microsoft.com/office/officeart/2005/8/layout/process3"/>
    <dgm:cxn modelId="{45482A94-6047-4DF1-8F32-F5DE16F9DDFF}" type="presParOf" srcId="{863EC9FF-13AE-4727-B922-981EE1B3005C}" destId="{A6EE5A44-391F-413F-9C9E-930C6BBBC9AB}" srcOrd="1" destOrd="0" presId="urn:microsoft.com/office/officeart/2005/8/layout/process3"/>
    <dgm:cxn modelId="{95A816A0-D8CE-4113-9D8D-DEE8362E0238}" type="presParOf" srcId="{863EC9FF-13AE-4727-B922-981EE1B3005C}" destId="{3605D73C-7E3E-4818-B6BE-775942DAFC6D}" srcOrd="2" destOrd="0" presId="urn:microsoft.com/office/officeart/2005/8/layout/process3"/>
    <dgm:cxn modelId="{C279DB49-5673-4413-B4BD-FA09112262C2}" type="presParOf" srcId="{71330616-7E8A-4D92-AB6F-1FB7488A3B15}" destId="{AE44CE3B-B5A6-433D-BDC1-30435E6648AC}" srcOrd="1" destOrd="0" presId="urn:microsoft.com/office/officeart/2005/8/layout/process3"/>
    <dgm:cxn modelId="{8A8C1CF7-5523-4554-A5C1-6795A1503CE6}" type="presParOf" srcId="{AE44CE3B-B5A6-433D-BDC1-30435E6648AC}" destId="{2D6A3E78-4C09-4038-9CB1-C474EA29B483}" srcOrd="0" destOrd="0" presId="urn:microsoft.com/office/officeart/2005/8/layout/process3"/>
    <dgm:cxn modelId="{36A3BFB3-343D-40A9-9B3B-02EFA483CC2A}" type="presParOf" srcId="{71330616-7E8A-4D92-AB6F-1FB7488A3B15}" destId="{0B106819-9380-48CD-AEB4-4F5CE95A5AEE}" srcOrd="2" destOrd="0" presId="urn:microsoft.com/office/officeart/2005/8/layout/process3"/>
    <dgm:cxn modelId="{3CB37F7C-7998-4BAC-A203-C855BE559391}" type="presParOf" srcId="{0B106819-9380-48CD-AEB4-4F5CE95A5AEE}" destId="{A9421D22-F1DD-4954-AC15-ADC82306F39C}" srcOrd="0" destOrd="0" presId="urn:microsoft.com/office/officeart/2005/8/layout/process3"/>
    <dgm:cxn modelId="{18F57BBA-55AA-462B-8003-5983294D41B2}" type="presParOf" srcId="{0B106819-9380-48CD-AEB4-4F5CE95A5AEE}" destId="{AFD828BF-13EA-4A30-82EF-94D3CE706000}" srcOrd="1" destOrd="0" presId="urn:microsoft.com/office/officeart/2005/8/layout/process3"/>
    <dgm:cxn modelId="{53A13014-E645-4B8C-A0C1-E60E0E530729}"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B1AFF508-3011-488D-85E5-C649C0D02B96}" type="pres">
      <dgm:prSet presAssocID="{563ED568-3905-4152-94A7-F24E62332A7E}" presName="sibTrans" presStyleLbl="sibTrans2D1" presStyleIdx="0" presStyleCnt="1"/>
      <dgm:spPr/>
      <dgm:t>
        <a:bodyPr/>
        <a:lstStyle/>
        <a:p>
          <a:endParaRPr lang="es-CO"/>
        </a:p>
      </dgm:t>
    </dgm:pt>
    <dgm:pt modelId="{872AD36F-D15D-479C-831F-6B50AF498853}" type="pres">
      <dgm:prSet presAssocID="{563ED568-3905-4152-94A7-F24E62332A7E}" presName="connTx" presStyleLbl="sibTrans2D1" presStyleIdx="0" presStyleCnt="1"/>
      <dgm:spPr/>
      <dgm:t>
        <a:bodyPr/>
        <a:lstStyle/>
        <a:p>
          <a:endParaRPr lang="es-CO"/>
        </a:p>
      </dgm:t>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t>
        <a:bodyPr/>
        <a:lstStyle/>
        <a:p>
          <a:endParaRPr lang="es-CO"/>
        </a:p>
      </dgm:t>
    </dgm:pt>
    <dgm:pt modelId="{99968C1D-5FAB-4D00-B8C8-A40F68E4EF59}" type="pres">
      <dgm:prSet presAssocID="{33BACFD0-B294-49C3-9249-6D9EA7741B02}" presName="parSh" presStyleLbl="node1" presStyleIdx="1" presStyleCnt="2"/>
      <dgm:spPr/>
      <dgm:t>
        <a:bodyPr/>
        <a:lstStyle/>
        <a:p>
          <a:endParaRPr lang="es-CO"/>
        </a:p>
      </dgm:t>
    </dgm:pt>
    <dgm:pt modelId="{3B9CB014-7597-4C8A-84B9-A87DC39BF801}" type="pres">
      <dgm:prSet presAssocID="{33BACFD0-B294-49C3-9249-6D9EA7741B02}"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CE814645-B225-4797-8F31-47373AE9FF49}" type="presOf" srcId="{33BACFD0-B294-49C3-9249-6D9EA7741B02}" destId="{99968C1D-5FAB-4D00-B8C8-A40F68E4EF59}" srcOrd="1" destOrd="0" presId="urn:microsoft.com/office/officeart/2005/8/layout/process3"/>
    <dgm:cxn modelId="{116C78F7-C388-431E-B601-DDD0D1D6D492}" srcId="{4735F9FC-99D9-4170-AB49-BF68E9128479}" destId="{33BACFD0-B294-49C3-9249-6D9EA7741B02}" srcOrd="1" destOrd="0" parTransId="{FCD9F2B5-320C-4146-BEB6-E14F461A9851}" sibTransId="{19777DE1-75C8-4D80-A1EB-770D4194C581}"/>
    <dgm:cxn modelId="{3A504FE2-DF36-43E1-B593-44E61B7A771E}" type="presOf" srcId="{F2DB028E-ED48-4F86-9D43-038F5A4A6891}" destId="{FAC9D217-058C-40C9-B679-A7212B266034}" srcOrd="0" destOrd="0" presId="urn:microsoft.com/office/officeart/2005/8/layout/process3"/>
    <dgm:cxn modelId="{DE0ADEDC-39B5-42CF-9246-909B2125D8CA}" type="presOf" srcId="{4735F9FC-99D9-4170-AB49-BF68E9128479}" destId="{71330616-7E8A-4D92-AB6F-1FB7488A3B15}" srcOrd="0" destOrd="0" presId="urn:microsoft.com/office/officeart/2005/8/layout/process3"/>
    <dgm:cxn modelId="{4DBCCC4C-8EA4-4D44-8279-F099A50AF73D}" type="presOf" srcId="{2F995CD4-0EFB-47A1-80F1-F11077EF0BA6}" destId="{3B9CB014-7597-4C8A-84B9-A87DC39BF801}" srcOrd="0" destOrd="0" presId="urn:microsoft.com/office/officeart/2005/8/layout/process3"/>
    <dgm:cxn modelId="{AD9E9DE3-5E39-4EEC-BA42-74B3731C1A36}"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5C87AFE6-F25F-4234-ABBB-DF8EBB4D35BE}" srcId="{33BACFD0-B294-49C3-9249-6D9EA7741B02}" destId="{2F995CD4-0EFB-47A1-80F1-F11077EF0BA6}" srcOrd="0" destOrd="0" parTransId="{6A04ADCE-BD4F-499E-AEA8-1F61E0420CB1}" sibTransId="{9A959B5D-F9C5-41C6-AB0E-7984E96C2324}"/>
    <dgm:cxn modelId="{9882B941-B459-471B-B653-0F7D1456A11D}" type="presOf" srcId="{563ED568-3905-4152-94A7-F24E62332A7E}" destId="{B1AFF508-3011-488D-85E5-C649C0D02B96}" srcOrd="0" destOrd="0" presId="urn:microsoft.com/office/officeart/2005/8/layout/process3"/>
    <dgm:cxn modelId="{402301BE-7E86-48E5-8916-1A5DB3FA204E}" type="presOf" srcId="{563ED568-3905-4152-94A7-F24E62332A7E}" destId="{872AD36F-D15D-479C-831F-6B50AF498853}" srcOrd="1" destOrd="0" presId="urn:microsoft.com/office/officeart/2005/8/layout/process3"/>
    <dgm:cxn modelId="{53791D3A-1165-476F-8D26-9097136B98F6}" type="presOf" srcId="{33BACFD0-B294-49C3-9249-6D9EA7741B02}" destId="{2FADAA7B-CC90-439B-A365-639004E35D49}" srcOrd="0" destOrd="0" presId="urn:microsoft.com/office/officeart/2005/8/layout/process3"/>
    <dgm:cxn modelId="{690DB87B-5181-45E3-B3CB-1835EB9E8AF8}" type="presOf" srcId="{BC7FAE0F-43F4-49B4-8352-202EA69B31F1}" destId="{3605D73C-7E3E-4818-B6BE-775942DAFC6D}" srcOrd="0" destOrd="0" presId="urn:microsoft.com/office/officeart/2005/8/layout/process3"/>
    <dgm:cxn modelId="{AE6FC6C2-4C7B-43FA-8601-FB69C64A6CDE}" type="presParOf" srcId="{71330616-7E8A-4D92-AB6F-1FB7488A3B15}" destId="{863EC9FF-13AE-4727-B922-981EE1B3005C}" srcOrd="0" destOrd="0" presId="urn:microsoft.com/office/officeart/2005/8/layout/process3"/>
    <dgm:cxn modelId="{63778AD2-823E-4AB2-AC3F-A585291E29C3}" type="presParOf" srcId="{863EC9FF-13AE-4727-B922-981EE1B3005C}" destId="{FAC9D217-058C-40C9-B679-A7212B266034}" srcOrd="0" destOrd="0" presId="urn:microsoft.com/office/officeart/2005/8/layout/process3"/>
    <dgm:cxn modelId="{46720DE3-0F75-4E05-8362-3E4727F2FC92}" type="presParOf" srcId="{863EC9FF-13AE-4727-B922-981EE1B3005C}" destId="{A6EE5A44-391F-413F-9C9E-930C6BBBC9AB}" srcOrd="1" destOrd="0" presId="urn:microsoft.com/office/officeart/2005/8/layout/process3"/>
    <dgm:cxn modelId="{C1CCE1C8-EF35-493B-9502-D590FCBA3CB5}" type="presParOf" srcId="{863EC9FF-13AE-4727-B922-981EE1B3005C}" destId="{3605D73C-7E3E-4818-B6BE-775942DAFC6D}" srcOrd="2" destOrd="0" presId="urn:microsoft.com/office/officeart/2005/8/layout/process3"/>
    <dgm:cxn modelId="{9F403E5A-39BF-4FD6-B795-2ECFCFE6F7C9}" type="presParOf" srcId="{71330616-7E8A-4D92-AB6F-1FB7488A3B15}" destId="{B1AFF508-3011-488D-85E5-C649C0D02B96}" srcOrd="1" destOrd="0" presId="urn:microsoft.com/office/officeart/2005/8/layout/process3"/>
    <dgm:cxn modelId="{F1F5D624-4B8A-46D5-A861-77046D9780E0}" type="presParOf" srcId="{B1AFF508-3011-488D-85E5-C649C0D02B96}" destId="{872AD36F-D15D-479C-831F-6B50AF498853}" srcOrd="0" destOrd="0" presId="urn:microsoft.com/office/officeart/2005/8/layout/process3"/>
    <dgm:cxn modelId="{8B35746F-027A-46C8-BD81-572CE5463F24}" type="presParOf" srcId="{71330616-7E8A-4D92-AB6F-1FB7488A3B15}" destId="{183AED22-A787-4DF6-B15F-639521A746F5}" srcOrd="2" destOrd="0" presId="urn:microsoft.com/office/officeart/2005/8/layout/process3"/>
    <dgm:cxn modelId="{B814A9BD-C87A-43B4-BE3E-269446EF1EB8}" type="presParOf" srcId="{183AED22-A787-4DF6-B15F-639521A746F5}" destId="{2FADAA7B-CC90-439B-A365-639004E35D49}" srcOrd="0" destOrd="0" presId="urn:microsoft.com/office/officeart/2005/8/layout/process3"/>
    <dgm:cxn modelId="{A69E1608-C2C5-44A1-B0F4-5824CEE0C620}" type="presParOf" srcId="{183AED22-A787-4DF6-B15F-639521A746F5}" destId="{99968C1D-5FAB-4D00-B8C8-A40F68E4EF59}" srcOrd="1" destOrd="0" presId="urn:microsoft.com/office/officeart/2005/8/layout/process3"/>
    <dgm:cxn modelId="{235AFE09-75B7-41A4-AD21-AC826B3292A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1"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DEE2C511-473C-4C54-BBB9-9962705F02C3}" type="presOf" srcId="{F2DB028E-ED48-4F86-9D43-038F5A4A6891}" destId="{A6EE5A44-391F-413F-9C9E-930C6BBBC9AB}" srcOrd="1" destOrd="0" presId="urn:microsoft.com/office/officeart/2005/8/layout/process3"/>
    <dgm:cxn modelId="{13C31CB5-C678-49C5-9EAE-B12350B459FA}" type="presOf" srcId="{F2DB028E-ED48-4F86-9D43-038F5A4A6891}" destId="{FAC9D217-058C-40C9-B679-A7212B266034}" srcOrd="0" destOrd="0" presId="urn:microsoft.com/office/officeart/2005/8/layout/process3"/>
    <dgm:cxn modelId="{77A93936-B31F-42D5-85ED-D8969E5D6794}"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9E73116-26EB-4694-8B63-FAD152995238}" type="presOf" srcId="{BC7FAE0F-43F4-49B4-8352-202EA69B31F1}" destId="{3605D73C-7E3E-4818-B6BE-775942DAFC6D}" srcOrd="0" destOrd="0" presId="urn:microsoft.com/office/officeart/2005/8/layout/process3"/>
    <dgm:cxn modelId="{B1A995B8-F6E0-426E-8DA0-E069EBBD0FF8}" type="presParOf" srcId="{71330616-7E8A-4D92-AB6F-1FB7488A3B15}" destId="{863EC9FF-13AE-4727-B922-981EE1B3005C}" srcOrd="0" destOrd="0" presId="urn:microsoft.com/office/officeart/2005/8/layout/process3"/>
    <dgm:cxn modelId="{1F2279AB-09E1-4D93-91EA-699618DC21BC}" type="presParOf" srcId="{863EC9FF-13AE-4727-B922-981EE1B3005C}" destId="{FAC9D217-058C-40C9-B679-A7212B266034}" srcOrd="0" destOrd="0" presId="urn:microsoft.com/office/officeart/2005/8/layout/process3"/>
    <dgm:cxn modelId="{5D834B7C-628C-49B9-9C4B-E484DA6E7969}" type="presParOf" srcId="{863EC9FF-13AE-4727-B922-981EE1B3005C}" destId="{A6EE5A44-391F-413F-9C9E-930C6BBBC9AB}" srcOrd="1" destOrd="0" presId="urn:microsoft.com/office/officeart/2005/8/layout/process3"/>
    <dgm:cxn modelId="{90C49E93-77BA-404D-9009-69A48D3B87F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70FE21B5-018E-4E60-AE58-2AA4C1A9B720}" type="presOf" srcId="{F2DB028E-ED48-4F86-9D43-038F5A4A6891}" destId="{A6EE5A44-391F-413F-9C9E-930C6BBBC9AB}" srcOrd="1" destOrd="0" presId="urn:microsoft.com/office/officeart/2005/8/layout/process3"/>
    <dgm:cxn modelId="{5113B818-B4D2-4918-916E-5A394C0865A9}"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0498B963-1ABD-41F9-9085-1754564EC6E5}" type="presOf" srcId="{F2DB028E-ED48-4F86-9D43-038F5A4A6891}" destId="{FAC9D217-058C-40C9-B679-A7212B266034}" srcOrd="0" destOrd="0" presId="urn:microsoft.com/office/officeart/2005/8/layout/process3"/>
    <dgm:cxn modelId="{4BBE56E5-2BC9-4533-9014-B419547C87B7}" type="presOf" srcId="{BC7FAE0F-43F4-49B4-8352-202EA69B31F1}" destId="{3605D73C-7E3E-4818-B6BE-775942DAFC6D}" srcOrd="0" destOrd="0" presId="urn:microsoft.com/office/officeart/2005/8/layout/process3"/>
    <dgm:cxn modelId="{AC7367E7-E269-459B-B097-571ACA379D21}" type="presParOf" srcId="{71330616-7E8A-4D92-AB6F-1FB7488A3B15}" destId="{863EC9FF-13AE-4727-B922-981EE1B3005C}" srcOrd="0" destOrd="0" presId="urn:microsoft.com/office/officeart/2005/8/layout/process3"/>
    <dgm:cxn modelId="{CBE698FA-2AA0-4776-8FA5-AC0ECC899A24}" type="presParOf" srcId="{863EC9FF-13AE-4727-B922-981EE1B3005C}" destId="{FAC9D217-058C-40C9-B679-A7212B266034}" srcOrd="0" destOrd="0" presId="urn:microsoft.com/office/officeart/2005/8/layout/process3"/>
    <dgm:cxn modelId="{32BDD491-A04D-4B45-A151-FFC6F9A2F8F6}" type="presParOf" srcId="{863EC9FF-13AE-4727-B922-981EE1B3005C}" destId="{A6EE5A44-391F-413F-9C9E-930C6BBBC9AB}" srcOrd="1" destOrd="0" presId="urn:microsoft.com/office/officeart/2005/8/layout/process3"/>
    <dgm:cxn modelId="{9AB02E1E-B239-48FA-97D2-9BBE9CEAD41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BEC0897C-5F80-4E5D-BE40-58C84A121C63}" type="presOf" srcId="{D7461CB3-0D19-4BA8-8AC1-D6AFBE0A592A}" destId="{8361B7DF-175B-4A8C-AE5F-A22F8005CB02}"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477A6AC-FB4F-4025-89D8-F511C0C7A9EF}" type="presOf" srcId="{37825505-43F1-46EE-B5D5-E16AABC45527}" destId="{5A37B31B-92A6-4B8C-8EC6-79C60F510A69}"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12C5E3FD-780F-49B9-B0DE-23713D7E4058}" type="presOf" srcId="{D7461CB3-0D19-4BA8-8AC1-D6AFBE0A592A}" destId="{2921033C-02DB-4BD2-89E8-9FE448BB63C9}" srcOrd="1" destOrd="0" presId="urn:microsoft.com/office/officeart/2005/8/layout/process3"/>
    <dgm:cxn modelId="{E59810F9-6C18-4B4B-A7A0-0B968918C095}" type="presOf" srcId="{B1A8326E-1151-4B2E-9B56-47A9FB9F58E4}" destId="{DBB6B28E-CD7F-46A0-BDAC-199473353B78}" srcOrd="0" destOrd="0" presId="urn:microsoft.com/office/officeart/2005/8/layout/process3"/>
    <dgm:cxn modelId="{DD263840-A225-4FC2-8EE8-7D2B0356FFDE}" type="presParOf" srcId="{DBB6B28E-CD7F-46A0-BDAC-199473353B78}" destId="{CAE8AA46-FD53-45B8-8457-87F8FE08349F}" srcOrd="0" destOrd="0" presId="urn:microsoft.com/office/officeart/2005/8/layout/process3"/>
    <dgm:cxn modelId="{B3A81F36-783A-4F41-94F2-1E61DAD14F33}" type="presParOf" srcId="{CAE8AA46-FD53-45B8-8457-87F8FE08349F}" destId="{8361B7DF-175B-4A8C-AE5F-A22F8005CB02}" srcOrd="0" destOrd="0" presId="urn:microsoft.com/office/officeart/2005/8/layout/process3"/>
    <dgm:cxn modelId="{2D432F1D-05BD-401E-A3E6-4ECF18967CCA}" type="presParOf" srcId="{CAE8AA46-FD53-45B8-8457-87F8FE08349F}" destId="{2921033C-02DB-4BD2-89E8-9FE448BB63C9}" srcOrd="1" destOrd="0" presId="urn:microsoft.com/office/officeart/2005/8/layout/process3"/>
    <dgm:cxn modelId="{0B180A91-6BA8-446C-B8F4-E9B0D3C6F01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8B1BC2E1-B40A-4103-8CF9-167BBD62556B}" type="pres">
      <dgm:prSet presAssocID="{563ED568-3905-4152-94A7-F24E62332A7E}" presName="sibTrans" presStyleLbl="sibTrans2D1" presStyleIdx="0" presStyleCnt="1"/>
      <dgm:spPr/>
      <dgm:t>
        <a:bodyPr/>
        <a:lstStyle/>
        <a:p>
          <a:endParaRPr lang="es-CO"/>
        </a:p>
      </dgm:t>
    </dgm:pt>
    <dgm:pt modelId="{EC7985C0-B8A1-48A2-B65D-B27BDA8E6136}" type="pres">
      <dgm:prSet presAssocID="{563ED568-3905-4152-94A7-F24E62332A7E}" presName="connTx" presStyleLbl="sibTrans2D1" presStyleIdx="0" presStyleCnt="1"/>
      <dgm:spPr/>
      <dgm:t>
        <a:bodyPr/>
        <a:lstStyle/>
        <a:p>
          <a:endParaRPr lang="es-CO"/>
        </a:p>
      </dgm:t>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t>
        <a:bodyPr/>
        <a:lstStyle/>
        <a:p>
          <a:endParaRPr lang="es-CO"/>
        </a:p>
      </dgm:t>
    </dgm:pt>
    <dgm:pt modelId="{7882EF87-75E7-4CB4-B58D-9448DC1D7B96}" type="pres">
      <dgm:prSet presAssocID="{3619C3B4-C0FE-44F7-9DB8-678BD5CBDF0F}" presName="parSh" presStyleLbl="node1" presStyleIdx="1" presStyleCnt="2"/>
      <dgm:spPr/>
      <dgm:t>
        <a:bodyPr/>
        <a:lstStyle/>
        <a:p>
          <a:endParaRPr lang="es-CO"/>
        </a:p>
      </dgm:t>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AC985857-AEA3-4511-B369-49CF29585AF6}" type="presOf" srcId="{563ED568-3905-4152-94A7-F24E62332A7E}" destId="{8B1BC2E1-B40A-4103-8CF9-167BBD62556B}" srcOrd="0" destOrd="0" presId="urn:microsoft.com/office/officeart/2005/8/layout/process3"/>
    <dgm:cxn modelId="{DC6688A9-9BD5-4480-B8E9-27B66153C686}" type="presOf" srcId="{EE99270D-A60C-41EC-A875-649B55C4FD5B}" destId="{CE247746-01C8-467D-9902-C63D35E35527}" srcOrd="0" destOrd="1"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7ACA03BD-94C5-493D-BB8D-94EB50E50EB9}" srcId="{3619C3B4-C0FE-44F7-9DB8-678BD5CBDF0F}" destId="{EE99270D-A60C-41EC-A875-649B55C4FD5B}" srcOrd="1" destOrd="0" parTransId="{DC6FCE47-B51C-4080-85B6-FAF1CBE52A74}" sibTransId="{74FE41B3-BBA0-4B68-A0E8-AB05E2AA5615}"/>
    <dgm:cxn modelId="{C1C4F0B4-4ACF-4BF4-B3E9-A9F442451B85}" type="presOf" srcId="{F2DB028E-ED48-4F86-9D43-038F5A4A6891}" destId="{A6EE5A44-391F-413F-9C9E-930C6BBBC9AB}" srcOrd="1" destOrd="0" presId="urn:microsoft.com/office/officeart/2005/8/layout/process3"/>
    <dgm:cxn modelId="{E16CCD20-65B9-4E99-968F-B1B00D8C1563}" type="presOf" srcId="{F2DB028E-ED48-4F86-9D43-038F5A4A6891}" destId="{FAC9D217-058C-40C9-B679-A7212B266034}" srcOrd="0" destOrd="0" presId="urn:microsoft.com/office/officeart/2005/8/layout/process3"/>
    <dgm:cxn modelId="{FCF9840C-9527-4E9E-815D-C96BC4ECA585}" type="presOf" srcId="{3619C3B4-C0FE-44F7-9DB8-678BD5CBDF0F}" destId="{447C915D-6470-451C-94B4-CFD4E77713DA}" srcOrd="0" destOrd="0" presId="urn:microsoft.com/office/officeart/2005/8/layout/process3"/>
    <dgm:cxn modelId="{0E4489DB-217E-4B56-A5C4-768029D5FCDB}" type="presOf" srcId="{BC7FAE0F-43F4-49B4-8352-202EA69B31F1}" destId="{3605D73C-7E3E-4818-B6BE-775942DAFC6D}" srcOrd="0" destOrd="0" presId="urn:microsoft.com/office/officeart/2005/8/layout/process3"/>
    <dgm:cxn modelId="{56F3ED7C-F04C-416E-AB39-8A906975B593}" srcId="{3619C3B4-C0FE-44F7-9DB8-678BD5CBDF0F}" destId="{0D99C598-F911-48D6-9D47-0C5DD836F7F7}" srcOrd="0" destOrd="0" parTransId="{E8E72A1C-2B2D-4539-BF57-F8ED4F671B1C}" sibTransId="{48867E7A-C1AC-48D8-9952-BF2A468E44CD}"/>
    <dgm:cxn modelId="{474722F8-9B79-4DB5-B083-1AD79B15FF9A}" srcId="{4735F9FC-99D9-4170-AB49-BF68E9128479}" destId="{F2DB028E-ED48-4F86-9D43-038F5A4A6891}" srcOrd="0" destOrd="0" parTransId="{294ED759-590B-422B-901E-B10D578CB4D2}" sibTransId="{563ED568-3905-4152-94A7-F24E62332A7E}"/>
    <dgm:cxn modelId="{2E4A1102-E6C9-4DC0-9E59-34A1FBB9FEED}" type="presOf" srcId="{4735F9FC-99D9-4170-AB49-BF68E9128479}" destId="{71330616-7E8A-4D92-AB6F-1FB7488A3B15}" srcOrd="0" destOrd="0" presId="urn:microsoft.com/office/officeart/2005/8/layout/process3"/>
    <dgm:cxn modelId="{4D07B7A3-55A8-4509-B3C3-B280918EA330}" type="presOf" srcId="{0D99C598-F911-48D6-9D47-0C5DD836F7F7}" destId="{CE247746-01C8-467D-9902-C63D35E35527}" srcOrd="0" destOrd="0" presId="urn:microsoft.com/office/officeart/2005/8/layout/process3"/>
    <dgm:cxn modelId="{8A3DC2A0-A3E0-4FE4-BD51-AC5870C318AD}" type="presOf" srcId="{4818E956-E3D2-4850-B16B-7A070F8FD60A}" destId="{CE247746-01C8-467D-9902-C63D35E35527}" srcOrd="0" destOrd="2" presId="urn:microsoft.com/office/officeart/2005/8/layout/process3"/>
    <dgm:cxn modelId="{06878B4E-C2E9-4364-9762-93307EDAAC2B}" type="presOf" srcId="{3619C3B4-C0FE-44F7-9DB8-678BD5CBDF0F}" destId="{7882EF87-75E7-4CB4-B58D-9448DC1D7B96}" srcOrd="1" destOrd="0" presId="urn:microsoft.com/office/officeart/2005/8/layout/process3"/>
    <dgm:cxn modelId="{F5DE5E2F-7A08-4EA7-BA8C-2012F26472F0}" type="presOf" srcId="{563ED568-3905-4152-94A7-F24E62332A7E}" destId="{EC7985C0-B8A1-48A2-B65D-B27BDA8E6136}" srcOrd="1"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95F610CD-A330-4D48-868A-1514A1210D4E}" type="presParOf" srcId="{71330616-7E8A-4D92-AB6F-1FB7488A3B15}" destId="{863EC9FF-13AE-4727-B922-981EE1B3005C}" srcOrd="0" destOrd="0" presId="urn:microsoft.com/office/officeart/2005/8/layout/process3"/>
    <dgm:cxn modelId="{20745DBD-4FCD-4120-A485-EE313EEAA801}" type="presParOf" srcId="{863EC9FF-13AE-4727-B922-981EE1B3005C}" destId="{FAC9D217-058C-40C9-B679-A7212B266034}" srcOrd="0" destOrd="0" presId="urn:microsoft.com/office/officeart/2005/8/layout/process3"/>
    <dgm:cxn modelId="{A0DD73AC-5213-45EC-98D6-23246A71F186}" type="presParOf" srcId="{863EC9FF-13AE-4727-B922-981EE1B3005C}" destId="{A6EE5A44-391F-413F-9C9E-930C6BBBC9AB}" srcOrd="1" destOrd="0" presId="urn:microsoft.com/office/officeart/2005/8/layout/process3"/>
    <dgm:cxn modelId="{4C426408-429B-45EF-9BF0-1096952F5985}" type="presParOf" srcId="{863EC9FF-13AE-4727-B922-981EE1B3005C}" destId="{3605D73C-7E3E-4818-B6BE-775942DAFC6D}" srcOrd="2" destOrd="0" presId="urn:microsoft.com/office/officeart/2005/8/layout/process3"/>
    <dgm:cxn modelId="{A2F5EA85-D4F2-4616-9A7D-78809071EF4C}" type="presParOf" srcId="{71330616-7E8A-4D92-AB6F-1FB7488A3B15}" destId="{8B1BC2E1-B40A-4103-8CF9-167BBD62556B}" srcOrd="1" destOrd="0" presId="urn:microsoft.com/office/officeart/2005/8/layout/process3"/>
    <dgm:cxn modelId="{C49AFE10-7376-44B7-9140-7D611A507E17}" type="presParOf" srcId="{8B1BC2E1-B40A-4103-8CF9-167BBD62556B}" destId="{EC7985C0-B8A1-48A2-B65D-B27BDA8E6136}" srcOrd="0" destOrd="0" presId="urn:microsoft.com/office/officeart/2005/8/layout/process3"/>
    <dgm:cxn modelId="{3F9D4CF9-6EFA-4C65-B245-04F2DCC6976D}" type="presParOf" srcId="{71330616-7E8A-4D92-AB6F-1FB7488A3B15}" destId="{EA2CA0DA-EFA1-4903-9146-81554E84280F}" srcOrd="2" destOrd="0" presId="urn:microsoft.com/office/officeart/2005/8/layout/process3"/>
    <dgm:cxn modelId="{3D38F616-F159-4C22-8EF8-0B9DC8E7265B}" type="presParOf" srcId="{EA2CA0DA-EFA1-4903-9146-81554E84280F}" destId="{447C915D-6470-451C-94B4-CFD4E77713DA}" srcOrd="0" destOrd="0" presId="urn:microsoft.com/office/officeart/2005/8/layout/process3"/>
    <dgm:cxn modelId="{244E69DF-40CA-4923-B7C9-5B0BF5831B8C}" type="presParOf" srcId="{EA2CA0DA-EFA1-4903-9146-81554E84280F}" destId="{7882EF87-75E7-4CB4-B58D-9448DC1D7B96}" srcOrd="1" destOrd="0" presId="urn:microsoft.com/office/officeart/2005/8/layout/process3"/>
    <dgm:cxn modelId="{62657D8D-3CD1-464C-A4EC-CA8323E4CE84}"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C6E768C6-F6A5-4F33-AD8C-E4B0A169207B}"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CD1432BF-D4B7-4AFF-B78F-F9D5D1BDD587}" type="presOf" srcId="{F2DB028E-ED48-4F86-9D43-038F5A4A6891}" destId="{A6EE5A44-391F-413F-9C9E-930C6BBBC9AB}" srcOrd="1" destOrd="0" presId="urn:microsoft.com/office/officeart/2005/8/layout/process3"/>
    <dgm:cxn modelId="{37BA4E72-A2A3-4158-A5D1-693B2A531DE2}" type="presOf" srcId="{4735F9FC-99D9-4170-AB49-BF68E9128479}" destId="{71330616-7E8A-4D92-AB6F-1FB7488A3B15}" srcOrd="0" destOrd="0" presId="urn:microsoft.com/office/officeart/2005/8/layout/process3"/>
    <dgm:cxn modelId="{09B2E610-D663-435D-8BCD-88F7603A0709}" type="presOf" srcId="{BC7FAE0F-43F4-49B4-8352-202EA69B31F1}" destId="{3605D73C-7E3E-4818-B6BE-775942DAFC6D}" srcOrd="0" destOrd="0" presId="urn:microsoft.com/office/officeart/2005/8/layout/process3"/>
    <dgm:cxn modelId="{8E1B7FF6-9FE9-44F0-B4C9-55501E1BEABD}" type="presParOf" srcId="{71330616-7E8A-4D92-AB6F-1FB7488A3B15}" destId="{863EC9FF-13AE-4727-B922-981EE1B3005C}" srcOrd="0" destOrd="0" presId="urn:microsoft.com/office/officeart/2005/8/layout/process3"/>
    <dgm:cxn modelId="{59C4883D-804F-427B-B05F-64F58A1619B6}" type="presParOf" srcId="{863EC9FF-13AE-4727-B922-981EE1B3005C}" destId="{FAC9D217-058C-40C9-B679-A7212B266034}" srcOrd="0" destOrd="0" presId="urn:microsoft.com/office/officeart/2005/8/layout/process3"/>
    <dgm:cxn modelId="{B9B20E34-F9B3-4496-BCC3-50E868C33F9A}" type="presParOf" srcId="{863EC9FF-13AE-4727-B922-981EE1B3005C}" destId="{A6EE5A44-391F-413F-9C9E-930C6BBBC9AB}" srcOrd="1" destOrd="0" presId="urn:microsoft.com/office/officeart/2005/8/layout/process3"/>
    <dgm:cxn modelId="{B1D3B79C-F8A6-4E8F-95D8-EAEE6997905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4"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A223D651-7B47-4D7E-89E5-D515E4BA0F0F}" type="presOf" srcId="{F2DB028E-ED48-4F86-9D43-038F5A4A6891}" destId="{FAC9D217-058C-40C9-B679-A7212B266034}" srcOrd="0" destOrd="0" presId="urn:microsoft.com/office/officeart/2005/8/layout/process3"/>
    <dgm:cxn modelId="{24AA2158-7C23-400F-893D-62774776E025}"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F7E53FC-0276-4CDA-AAB7-EABC62DD17E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F763C80-322B-4417-BEB0-23C3F2798512}" type="presOf" srcId="{4735F9FC-99D9-4170-AB49-BF68E9128479}" destId="{71330616-7E8A-4D92-AB6F-1FB7488A3B15}" srcOrd="0" destOrd="0" presId="urn:microsoft.com/office/officeart/2005/8/layout/process3"/>
    <dgm:cxn modelId="{90A87B99-8AD5-4879-95DA-CBA1C65323DC}" type="presParOf" srcId="{71330616-7E8A-4D92-AB6F-1FB7488A3B15}" destId="{863EC9FF-13AE-4727-B922-981EE1B3005C}" srcOrd="0" destOrd="0" presId="urn:microsoft.com/office/officeart/2005/8/layout/process3"/>
    <dgm:cxn modelId="{AC25C90D-6222-41AF-BB21-3E7B2F0D4E44}" type="presParOf" srcId="{863EC9FF-13AE-4727-B922-981EE1B3005C}" destId="{FAC9D217-058C-40C9-B679-A7212B266034}" srcOrd="0" destOrd="0" presId="urn:microsoft.com/office/officeart/2005/8/layout/process3"/>
    <dgm:cxn modelId="{79983F33-5331-477F-A598-07AA0A3414D0}" type="presParOf" srcId="{863EC9FF-13AE-4727-B922-981EE1B3005C}" destId="{A6EE5A44-391F-413F-9C9E-930C6BBBC9AB}" srcOrd="1" destOrd="0" presId="urn:microsoft.com/office/officeart/2005/8/layout/process3"/>
    <dgm:cxn modelId="{5FC09CA3-A9E1-4EB6-A29E-33AE1AD0923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9"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70D31685-4DF9-430E-850F-8910210FF3C1}" type="pres">
      <dgm:prSet presAssocID="{563ED568-3905-4152-94A7-F24E62332A7E}" presName="sibTrans" presStyleLbl="sibTrans2D1" presStyleIdx="0" presStyleCnt="3"/>
      <dgm:spPr/>
      <dgm:t>
        <a:bodyPr/>
        <a:lstStyle/>
        <a:p>
          <a:endParaRPr lang="es-CO"/>
        </a:p>
      </dgm:t>
    </dgm:pt>
    <dgm:pt modelId="{885064CE-4FFB-4DC8-8636-15E1D4544FBA}" type="pres">
      <dgm:prSet presAssocID="{563ED568-3905-4152-94A7-F24E62332A7E}" presName="connTx" presStyleLbl="sibTrans2D1" presStyleIdx="0" presStyleCnt="3"/>
      <dgm:spPr/>
      <dgm:t>
        <a:bodyPr/>
        <a:lstStyle/>
        <a:p>
          <a:endParaRPr lang="es-CO"/>
        </a:p>
      </dgm:t>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t>
        <a:bodyPr/>
        <a:lstStyle/>
        <a:p>
          <a:endParaRPr lang="es-CO"/>
        </a:p>
      </dgm:t>
    </dgm:pt>
    <dgm:pt modelId="{CDF990C5-E2F7-4D2C-BF22-621C407A7EA7}" type="pres">
      <dgm:prSet presAssocID="{4F6EE4AC-7625-41C9-AE5C-502D563CC77D}" presName="parSh" presStyleLbl="node1" presStyleIdx="1" presStyleCnt="4"/>
      <dgm:spPr/>
      <dgm:t>
        <a:bodyPr/>
        <a:lstStyle/>
        <a:p>
          <a:endParaRPr lang="es-CO"/>
        </a:p>
      </dgm:t>
    </dgm:pt>
    <dgm:pt modelId="{0E7737CA-7B82-4DCD-92A9-634119EBF55F}" type="pres">
      <dgm:prSet presAssocID="{4F6EE4AC-7625-41C9-AE5C-502D563CC77D}" presName="desTx" presStyleLbl="fgAcc1" presStyleIdx="1" presStyleCnt="4">
        <dgm:presLayoutVars>
          <dgm:bulletEnabled val="1"/>
        </dgm:presLayoutVars>
      </dgm:prSet>
      <dgm:spPr/>
      <dgm:t>
        <a:bodyPr/>
        <a:lstStyle/>
        <a:p>
          <a:endParaRPr lang="es-CO"/>
        </a:p>
      </dgm:t>
    </dgm:pt>
    <dgm:pt modelId="{03FB6462-9C16-412B-8233-C8F86192C097}" type="pres">
      <dgm:prSet presAssocID="{67652357-22C3-4AF9-820A-4FEE24A67338}" presName="sibTrans" presStyleLbl="sibTrans2D1" presStyleIdx="1" presStyleCnt="3"/>
      <dgm:spPr/>
      <dgm:t>
        <a:bodyPr/>
        <a:lstStyle/>
        <a:p>
          <a:endParaRPr lang="es-CO"/>
        </a:p>
      </dgm:t>
    </dgm:pt>
    <dgm:pt modelId="{02727540-690F-45DC-AB36-5A99B2586D8B}" type="pres">
      <dgm:prSet presAssocID="{67652357-22C3-4AF9-820A-4FEE24A67338}" presName="connTx" presStyleLbl="sibTrans2D1" presStyleIdx="1" presStyleCnt="3"/>
      <dgm:spPr/>
      <dgm:t>
        <a:bodyPr/>
        <a:lstStyle/>
        <a:p>
          <a:endParaRPr lang="es-CO"/>
        </a:p>
      </dgm:t>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t>
        <a:bodyPr/>
        <a:lstStyle/>
        <a:p>
          <a:endParaRPr lang="es-CO"/>
        </a:p>
      </dgm:t>
    </dgm:pt>
    <dgm:pt modelId="{6EDE32B8-2703-4FDB-BFE5-616ACCFCF651}" type="pres">
      <dgm:prSet presAssocID="{D20267DF-E9CA-477F-83BB-D7322651B86D}" presName="parSh" presStyleLbl="node1" presStyleIdx="2" presStyleCnt="4"/>
      <dgm:spPr/>
      <dgm:t>
        <a:bodyPr/>
        <a:lstStyle/>
        <a:p>
          <a:endParaRPr lang="es-CO"/>
        </a:p>
      </dgm:t>
    </dgm:pt>
    <dgm:pt modelId="{3C5E9EAB-40C5-4F84-B064-213613CB28EE}" type="pres">
      <dgm:prSet presAssocID="{D20267DF-E9CA-477F-83BB-D7322651B86D}" presName="desTx" presStyleLbl="fgAcc1" presStyleIdx="2" presStyleCnt="4">
        <dgm:presLayoutVars>
          <dgm:bulletEnabled val="1"/>
        </dgm:presLayoutVars>
      </dgm:prSet>
      <dgm:spPr/>
      <dgm:t>
        <a:bodyPr/>
        <a:lstStyle/>
        <a:p>
          <a:endParaRPr lang="es-CO"/>
        </a:p>
      </dgm:t>
    </dgm:pt>
    <dgm:pt modelId="{C242904C-1483-4F70-A556-539125A32175}" type="pres">
      <dgm:prSet presAssocID="{45A3E444-9229-4CBE-A3CE-710AF9F1765B}" presName="sibTrans" presStyleLbl="sibTrans2D1" presStyleIdx="2" presStyleCnt="3"/>
      <dgm:spPr/>
      <dgm:t>
        <a:bodyPr/>
        <a:lstStyle/>
        <a:p>
          <a:endParaRPr lang="es-CO"/>
        </a:p>
      </dgm:t>
    </dgm:pt>
    <dgm:pt modelId="{76AD0AB1-6FBD-43BC-AF41-884E282BDCF1}" type="pres">
      <dgm:prSet presAssocID="{45A3E444-9229-4CBE-A3CE-710AF9F1765B}" presName="connTx" presStyleLbl="sibTrans2D1" presStyleIdx="2" presStyleCnt="3"/>
      <dgm:spPr/>
      <dgm:t>
        <a:bodyPr/>
        <a:lstStyle/>
        <a:p>
          <a:endParaRPr lang="es-CO"/>
        </a:p>
      </dgm:t>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t>
        <a:bodyPr/>
        <a:lstStyle/>
        <a:p>
          <a:endParaRPr lang="es-CO"/>
        </a:p>
      </dgm:t>
    </dgm:pt>
    <dgm:pt modelId="{EC7DD54C-F595-48C6-A6E6-16A99BCC0106}" type="pres">
      <dgm:prSet presAssocID="{11BCFEFF-5C2B-4A0F-8F1D-B42061120C8B}" presName="parSh" presStyleLbl="node1" presStyleIdx="3" presStyleCnt="4"/>
      <dgm:spPr/>
      <dgm:t>
        <a:bodyPr/>
        <a:lstStyle/>
        <a:p>
          <a:endParaRPr lang="es-CO"/>
        </a:p>
      </dgm:t>
    </dgm:pt>
    <dgm:pt modelId="{AFAC066E-9585-4200-9A20-B6AE36023DFF}" type="pres">
      <dgm:prSet presAssocID="{11BCFEFF-5C2B-4A0F-8F1D-B42061120C8B}" presName="desTx" presStyleLbl="fgAcc1" presStyleIdx="3" presStyleCnt="4">
        <dgm:presLayoutVars>
          <dgm:bulletEnabled val="1"/>
        </dgm:presLayoutVars>
      </dgm:prSet>
      <dgm:spPr/>
      <dgm:t>
        <a:bodyPr/>
        <a:lstStyle/>
        <a:p>
          <a:endParaRPr lang="es-CO"/>
        </a:p>
      </dgm:t>
    </dgm:pt>
  </dgm:ptLst>
  <dgm:cxnLst>
    <dgm:cxn modelId="{AF1DE48B-B74A-4655-88A7-BAF7FDDCC834}" type="presOf" srcId="{4F6EE4AC-7625-41C9-AE5C-502D563CC77D}" destId="{CDF990C5-E2F7-4D2C-BF22-621C407A7EA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3B8F7641-3371-49BE-9C82-B6C1C57A223A}" srcId="{4F6EE4AC-7625-41C9-AE5C-502D563CC77D}" destId="{10FB783C-1E93-416C-87C3-985D57DC5840}" srcOrd="0" destOrd="0" parTransId="{1D1C08EB-D67C-4814-8516-2856CADAF48A}" sibTransId="{60DB2512-B52B-4C7D-AB7D-7E5953D58F29}"/>
    <dgm:cxn modelId="{8B832B96-9BA8-44ED-B52F-DD84D2971660}" type="presOf" srcId="{4735F9FC-99D9-4170-AB49-BF68E9128479}" destId="{71330616-7E8A-4D92-AB6F-1FB7488A3B15}" srcOrd="0"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ADBB1EAB-4F56-48BA-91C2-0C6090C7F0A5}" type="presOf" srcId="{45A3E444-9229-4CBE-A3CE-710AF9F1765B}" destId="{C242904C-1483-4F70-A556-539125A32175}" srcOrd="0" destOrd="0" presId="urn:microsoft.com/office/officeart/2005/8/layout/process3"/>
    <dgm:cxn modelId="{A8DB9D77-342D-4865-9019-16EC4B8A7A37}" type="presOf" srcId="{67652357-22C3-4AF9-820A-4FEE24A67338}" destId="{02727540-690F-45DC-AB36-5A99B2586D8B}" srcOrd="1" destOrd="0" presId="urn:microsoft.com/office/officeart/2005/8/layout/process3"/>
    <dgm:cxn modelId="{AB2E7A9F-81E0-404D-B51F-DC28B819138E}" type="presOf" srcId="{67652357-22C3-4AF9-820A-4FEE24A67338}" destId="{03FB6462-9C16-412B-8233-C8F86192C097}" srcOrd="0" destOrd="0" presId="urn:microsoft.com/office/officeart/2005/8/layout/process3"/>
    <dgm:cxn modelId="{FA283DA8-7F7E-44F6-91C7-BE72C6418A00}" type="presOf" srcId="{4F6EE4AC-7625-41C9-AE5C-502D563CC77D}" destId="{9575D65E-5371-4813-AB13-1D174E36B79B}"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82D77D96-6935-4296-ADFC-93E529F3FB7F}" type="presOf" srcId="{BC7FAE0F-43F4-49B4-8352-202EA69B31F1}" destId="{3605D73C-7E3E-4818-B6BE-775942DAFC6D}" srcOrd="0" destOrd="0" presId="urn:microsoft.com/office/officeart/2005/8/layout/process3"/>
    <dgm:cxn modelId="{B2120B08-67FC-4E4F-8EC2-B1C542D7C608}" type="presOf" srcId="{F2DB028E-ED48-4F86-9D43-038F5A4A6891}" destId="{A6EE5A44-391F-413F-9C9E-930C6BBBC9AB}" srcOrd="1" destOrd="0" presId="urn:microsoft.com/office/officeart/2005/8/layout/process3"/>
    <dgm:cxn modelId="{0C4C09A9-BAE9-4848-9FBF-EDA36DC19832}" type="presOf" srcId="{10FB783C-1E93-416C-87C3-985D57DC5840}" destId="{0E7737CA-7B82-4DCD-92A9-634119EBF55F}" srcOrd="0" destOrd="0" presId="urn:microsoft.com/office/officeart/2005/8/layout/process3"/>
    <dgm:cxn modelId="{0F3B3ED1-F317-4B62-AB02-22E20AC207D3}" srcId="{4735F9FC-99D9-4170-AB49-BF68E9128479}" destId="{4F6EE4AC-7625-41C9-AE5C-502D563CC77D}" srcOrd="1" destOrd="0" parTransId="{0A0BCF55-110C-4238-9A5E-681BCBD073E8}" sibTransId="{67652357-22C3-4AF9-820A-4FEE24A67338}"/>
    <dgm:cxn modelId="{F60A729D-778C-4CBF-AAC4-19148BB2F612}" type="presOf" srcId="{BD8C8AB0-3204-47AA-9C15-CF4FF348605B}" destId="{AFAC066E-9585-4200-9A20-B6AE36023DFF}" srcOrd="0" destOrd="0" presId="urn:microsoft.com/office/officeart/2005/8/layout/process3"/>
    <dgm:cxn modelId="{FBEE41DF-7D07-449C-B85B-B86A90DAD781}" type="presOf" srcId="{11BCFEFF-5C2B-4A0F-8F1D-B42061120C8B}" destId="{C0087715-30F7-472C-8C63-FA0A22ED6C7F}" srcOrd="0"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16293521-B2C3-4877-8E87-410B2AFBEA25}" type="presOf" srcId="{563ED568-3905-4152-94A7-F24E62332A7E}" destId="{885064CE-4FFB-4DC8-8636-15E1D4544FBA}" srcOrd="1" destOrd="0" presId="urn:microsoft.com/office/officeart/2005/8/layout/process3"/>
    <dgm:cxn modelId="{72FD2B24-65C2-4CB1-A406-E582F7A2079E}" type="presOf" srcId="{D20267DF-E9CA-477F-83BB-D7322651B86D}" destId="{6EDE32B8-2703-4FDB-BFE5-616ACCFCF651}" srcOrd="1" destOrd="0" presId="urn:microsoft.com/office/officeart/2005/8/layout/process3"/>
    <dgm:cxn modelId="{BAD49506-1DEC-4C1F-9C22-CD0BC2A610AB}"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A62E51E-15BB-482B-B809-D1D0D0C02CB6}" type="presOf" srcId="{90F8CCAC-B359-4FF5-A902-1A094599A3BD}" destId="{3C5E9EAB-40C5-4F84-B064-213613CB28EE}" srcOrd="0" destOrd="0" presId="urn:microsoft.com/office/officeart/2005/8/layout/process3"/>
    <dgm:cxn modelId="{0C8A0B38-7813-4155-9C97-307A152C28F4}" type="presOf" srcId="{11BCFEFF-5C2B-4A0F-8F1D-B42061120C8B}" destId="{EC7DD54C-F595-48C6-A6E6-16A99BCC0106}" srcOrd="1" destOrd="0" presId="urn:microsoft.com/office/officeart/2005/8/layout/process3"/>
    <dgm:cxn modelId="{2C047918-6695-427D-B08D-AC3E07DBE2D7}" type="presOf" srcId="{45A3E444-9229-4CBE-A3CE-710AF9F1765B}" destId="{76AD0AB1-6FBD-43BC-AF41-884E282BDCF1}"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64C8DD2D-57B7-4F84-ADEC-F4DA7412878F}" type="presOf" srcId="{D20267DF-E9CA-477F-83BB-D7322651B86D}" destId="{9CC414BD-29F3-4049-B49A-7DAD76E77117}" srcOrd="0" destOrd="0" presId="urn:microsoft.com/office/officeart/2005/8/layout/process3"/>
    <dgm:cxn modelId="{9AF1AAA4-08CB-405C-9F95-1D93F91D4676}" type="presOf" srcId="{563ED568-3905-4152-94A7-F24E62332A7E}" destId="{70D31685-4DF9-430E-850F-8910210FF3C1}" srcOrd="0" destOrd="0" presId="urn:microsoft.com/office/officeart/2005/8/layout/process3"/>
    <dgm:cxn modelId="{21512D9B-3A4B-4CA6-83DC-219F062667B9}" type="presParOf" srcId="{71330616-7E8A-4D92-AB6F-1FB7488A3B15}" destId="{863EC9FF-13AE-4727-B922-981EE1B3005C}" srcOrd="0" destOrd="0" presId="urn:microsoft.com/office/officeart/2005/8/layout/process3"/>
    <dgm:cxn modelId="{AC00DD2F-B1A0-448E-80DA-A4459DBA59C7}" type="presParOf" srcId="{863EC9FF-13AE-4727-B922-981EE1B3005C}" destId="{FAC9D217-058C-40C9-B679-A7212B266034}" srcOrd="0" destOrd="0" presId="urn:microsoft.com/office/officeart/2005/8/layout/process3"/>
    <dgm:cxn modelId="{9285F01B-D458-4013-AD43-7FDA0BAFE43F}" type="presParOf" srcId="{863EC9FF-13AE-4727-B922-981EE1B3005C}" destId="{A6EE5A44-391F-413F-9C9E-930C6BBBC9AB}" srcOrd="1" destOrd="0" presId="urn:microsoft.com/office/officeart/2005/8/layout/process3"/>
    <dgm:cxn modelId="{689F65E9-B474-423B-98F5-71B931902429}" type="presParOf" srcId="{863EC9FF-13AE-4727-B922-981EE1B3005C}" destId="{3605D73C-7E3E-4818-B6BE-775942DAFC6D}" srcOrd="2" destOrd="0" presId="urn:microsoft.com/office/officeart/2005/8/layout/process3"/>
    <dgm:cxn modelId="{97BAAEA6-7D1A-44CC-88C4-A35EEB45FCB3}" type="presParOf" srcId="{71330616-7E8A-4D92-AB6F-1FB7488A3B15}" destId="{70D31685-4DF9-430E-850F-8910210FF3C1}" srcOrd="1" destOrd="0" presId="urn:microsoft.com/office/officeart/2005/8/layout/process3"/>
    <dgm:cxn modelId="{96797A17-01AE-4EDA-B9EB-1245816474FA}" type="presParOf" srcId="{70D31685-4DF9-430E-850F-8910210FF3C1}" destId="{885064CE-4FFB-4DC8-8636-15E1D4544FBA}" srcOrd="0" destOrd="0" presId="urn:microsoft.com/office/officeart/2005/8/layout/process3"/>
    <dgm:cxn modelId="{22AC4325-49A9-4927-86D5-31E2651FB688}" type="presParOf" srcId="{71330616-7E8A-4D92-AB6F-1FB7488A3B15}" destId="{68BC708F-326D-4FAF-B22B-BC2F6BBB0287}" srcOrd="2" destOrd="0" presId="urn:microsoft.com/office/officeart/2005/8/layout/process3"/>
    <dgm:cxn modelId="{8372F333-D76F-49CE-A5BE-BE290A9C77A4}" type="presParOf" srcId="{68BC708F-326D-4FAF-B22B-BC2F6BBB0287}" destId="{9575D65E-5371-4813-AB13-1D174E36B79B}" srcOrd="0" destOrd="0" presId="urn:microsoft.com/office/officeart/2005/8/layout/process3"/>
    <dgm:cxn modelId="{59B0A7BB-4605-40CB-8632-04F415EF4AD7}" type="presParOf" srcId="{68BC708F-326D-4FAF-B22B-BC2F6BBB0287}" destId="{CDF990C5-E2F7-4D2C-BF22-621C407A7EA7}" srcOrd="1" destOrd="0" presId="urn:microsoft.com/office/officeart/2005/8/layout/process3"/>
    <dgm:cxn modelId="{E68955C6-1474-4F30-B52D-9BF68DE77BEF}" type="presParOf" srcId="{68BC708F-326D-4FAF-B22B-BC2F6BBB0287}" destId="{0E7737CA-7B82-4DCD-92A9-634119EBF55F}" srcOrd="2" destOrd="0" presId="urn:microsoft.com/office/officeart/2005/8/layout/process3"/>
    <dgm:cxn modelId="{1AA76026-60D8-4EF6-A22C-EE0127D04820}" type="presParOf" srcId="{71330616-7E8A-4D92-AB6F-1FB7488A3B15}" destId="{03FB6462-9C16-412B-8233-C8F86192C097}" srcOrd="3" destOrd="0" presId="urn:microsoft.com/office/officeart/2005/8/layout/process3"/>
    <dgm:cxn modelId="{B24E5F95-DCFA-4DDF-8FB0-438CBD9F9F51}" type="presParOf" srcId="{03FB6462-9C16-412B-8233-C8F86192C097}" destId="{02727540-690F-45DC-AB36-5A99B2586D8B}" srcOrd="0" destOrd="0" presId="urn:microsoft.com/office/officeart/2005/8/layout/process3"/>
    <dgm:cxn modelId="{3A0E5832-6520-4ACA-9318-9C7F820E13D1}" type="presParOf" srcId="{71330616-7E8A-4D92-AB6F-1FB7488A3B15}" destId="{0F64AB82-EEC8-47F5-9E29-31BF6A41143A}" srcOrd="4" destOrd="0" presId="urn:microsoft.com/office/officeart/2005/8/layout/process3"/>
    <dgm:cxn modelId="{8A8F01B1-821A-491D-8CF5-04D7A03C627B}" type="presParOf" srcId="{0F64AB82-EEC8-47F5-9E29-31BF6A41143A}" destId="{9CC414BD-29F3-4049-B49A-7DAD76E77117}" srcOrd="0" destOrd="0" presId="urn:microsoft.com/office/officeart/2005/8/layout/process3"/>
    <dgm:cxn modelId="{D6EFA778-7FAE-45BA-A66B-963DCA2A38C6}" type="presParOf" srcId="{0F64AB82-EEC8-47F5-9E29-31BF6A41143A}" destId="{6EDE32B8-2703-4FDB-BFE5-616ACCFCF651}" srcOrd="1" destOrd="0" presId="urn:microsoft.com/office/officeart/2005/8/layout/process3"/>
    <dgm:cxn modelId="{9B3DE979-C401-4ED8-A8BA-5DD04A2A446F}" type="presParOf" srcId="{0F64AB82-EEC8-47F5-9E29-31BF6A41143A}" destId="{3C5E9EAB-40C5-4F84-B064-213613CB28EE}" srcOrd="2" destOrd="0" presId="urn:microsoft.com/office/officeart/2005/8/layout/process3"/>
    <dgm:cxn modelId="{6F9B8DC2-9A89-4810-96CD-2CC3A6079177}" type="presParOf" srcId="{71330616-7E8A-4D92-AB6F-1FB7488A3B15}" destId="{C242904C-1483-4F70-A556-539125A32175}" srcOrd="5" destOrd="0" presId="urn:microsoft.com/office/officeart/2005/8/layout/process3"/>
    <dgm:cxn modelId="{2E1018F1-B8F5-49A5-B36E-D5129CECF6B6}" type="presParOf" srcId="{C242904C-1483-4F70-A556-539125A32175}" destId="{76AD0AB1-6FBD-43BC-AF41-884E282BDCF1}" srcOrd="0" destOrd="0" presId="urn:microsoft.com/office/officeart/2005/8/layout/process3"/>
    <dgm:cxn modelId="{E701CD74-B2AB-4709-81CB-75455C27497F}" type="presParOf" srcId="{71330616-7E8A-4D92-AB6F-1FB7488A3B15}" destId="{1DD0A62F-DE68-4821-9BA2-00561C978596}" srcOrd="6" destOrd="0" presId="urn:microsoft.com/office/officeart/2005/8/layout/process3"/>
    <dgm:cxn modelId="{B6695909-2EFE-43E1-AA7F-468C8511F48C}" type="presParOf" srcId="{1DD0A62F-DE68-4821-9BA2-00561C978596}" destId="{C0087715-30F7-472C-8C63-FA0A22ED6C7F}" srcOrd="0" destOrd="0" presId="urn:microsoft.com/office/officeart/2005/8/layout/process3"/>
    <dgm:cxn modelId="{DC59C765-A30E-43EA-B545-596C7C685983}" type="presParOf" srcId="{1DD0A62F-DE68-4821-9BA2-00561C978596}" destId="{EC7DD54C-F595-48C6-A6E6-16A99BCC0106}" srcOrd="1" destOrd="0" presId="urn:microsoft.com/office/officeart/2005/8/layout/process3"/>
    <dgm:cxn modelId="{1FBDB1CB-61AC-47FD-868E-941E18FDE70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9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ADFBF711-4A1F-42BC-B56C-C004E4689182}" type="presOf" srcId="{BC7FAE0F-43F4-49B4-8352-202EA69B31F1}" destId="{3605D73C-7E3E-4818-B6BE-775942DAFC6D}" srcOrd="0" destOrd="0" presId="urn:microsoft.com/office/officeart/2005/8/layout/process3"/>
    <dgm:cxn modelId="{AD53BA0D-0457-4DA3-B5C6-335D1E4A8527}" type="presOf" srcId="{2E9B588C-CF38-4CF8-BA8A-E5E8369F8ADF}" destId="{D20C2311-34FD-4B9F-B1F6-976C486C6C74}" srcOrd="1" destOrd="0" presId="urn:microsoft.com/office/officeart/2005/8/layout/process3"/>
    <dgm:cxn modelId="{036ADBAF-7273-41A7-9DE0-D91D695D9CF8}" type="presOf" srcId="{4735F9FC-99D9-4170-AB49-BF68E9128479}" destId="{71330616-7E8A-4D92-AB6F-1FB7488A3B15}" srcOrd="0" destOrd="0" presId="urn:microsoft.com/office/officeart/2005/8/layout/process3"/>
    <dgm:cxn modelId="{E470FB26-1CC0-4FCB-96D3-728D3162880C}" type="presOf" srcId="{1838D0D2-69A1-4CA3-81FE-6BDCD01755ED}" destId="{CA4994A4-1878-43CD-8D19-54EAF5E3E384}" srcOrd="0" destOrd="0" presId="urn:microsoft.com/office/officeart/2005/8/layout/process3"/>
    <dgm:cxn modelId="{8BF34FB2-1889-4B7A-BF46-768E465E9F02}"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9137433B-9257-47B0-803F-AA228C37AB40}" type="presOf" srcId="{F521B3C0-F467-4B41-ADDE-18218D4C5020}" destId="{F4EAB0C5-295B-45CC-8124-03C5AEA26913}" srcOrd="0" destOrd="1"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3AFC414F-9393-4E14-8CC2-4027D6800DAC}" type="presOf" srcId="{1838D0D2-69A1-4CA3-81FE-6BDCD01755ED}" destId="{DC157997-0F02-40F7-BC77-EFFFE585612D}" srcOrd="1" destOrd="0" presId="urn:microsoft.com/office/officeart/2005/8/layout/process3"/>
    <dgm:cxn modelId="{D36021BB-E38B-47A0-991A-897075D105E9}" type="presOf" srcId="{F2DB028E-ED48-4F86-9D43-038F5A4A6891}" destId="{A6EE5A44-391F-413F-9C9E-930C6BBBC9AB}" srcOrd="1" destOrd="0" presId="urn:microsoft.com/office/officeart/2005/8/layout/process3"/>
    <dgm:cxn modelId="{D70C4D55-E8D3-46DC-AA41-649B2BB3902C}" type="presOf" srcId="{8219E8D8-9F83-47E4-953B-481DD116CC7F}" destId="{F4EAB0C5-295B-45CC-8124-03C5AEA26913}"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474722F8-9B79-4DB5-B083-1AD79B15FF9A}" srcId="{4735F9FC-99D9-4170-AB49-BF68E9128479}" destId="{F2DB028E-ED48-4F86-9D43-038F5A4A6891}" srcOrd="0" destOrd="0" parTransId="{294ED759-590B-422B-901E-B10D578CB4D2}" sibTransId="{563ED568-3905-4152-94A7-F24E62332A7E}"/>
    <dgm:cxn modelId="{17DF7828-D9CE-4E54-AF41-B5DEAF96EB8E}" type="presOf" srcId="{759890BC-D0FB-4152-A7D0-FB4601583C23}" destId="{43477C59-08DE-45C1-ABB6-02D4D1C6BE0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BDF52B8A-780E-492F-87DE-676ECFD5A983}" type="presOf" srcId="{563ED568-3905-4152-94A7-F24E62332A7E}" destId="{AE44CE3B-B5A6-433D-BDC1-30435E6648AC}" srcOrd="0" destOrd="0" presId="urn:microsoft.com/office/officeart/2005/8/layout/process3"/>
    <dgm:cxn modelId="{804C6EA0-697E-4751-9D90-026965CCA2E7}" type="presOf" srcId="{2E9B588C-CF38-4CF8-BA8A-E5E8369F8ADF}" destId="{F3B3F845-D4EA-4EA6-9C44-6BDF7E8523E4}" srcOrd="0" destOrd="0" presId="urn:microsoft.com/office/officeart/2005/8/layout/process3"/>
    <dgm:cxn modelId="{952FE11E-1DB7-4571-B071-A7973248B371}" type="presOf" srcId="{F2DB028E-ED48-4F86-9D43-038F5A4A6891}" destId="{FAC9D217-058C-40C9-B679-A7212B266034}" srcOrd="0" destOrd="0" presId="urn:microsoft.com/office/officeart/2005/8/layout/process3"/>
    <dgm:cxn modelId="{C8401D15-5E05-4435-BC4B-076FA0C24F3E}" type="presOf" srcId="{563ED568-3905-4152-94A7-F24E62332A7E}" destId="{2D6A3E78-4C09-4038-9CB1-C474EA29B483}" srcOrd="1" destOrd="0" presId="urn:microsoft.com/office/officeart/2005/8/layout/process3"/>
    <dgm:cxn modelId="{80827861-3F14-4B20-9C2A-8D6719D09859}" type="presOf" srcId="{759890BC-D0FB-4152-A7D0-FB4601583C23}" destId="{3BED73F4-ED4F-4436-8867-32395DF967E7}" srcOrd="0" destOrd="0" presId="urn:microsoft.com/office/officeart/2005/8/layout/process3"/>
    <dgm:cxn modelId="{19D3AFC9-5EE7-47FB-B121-6C770C3BEF09}" type="presParOf" srcId="{71330616-7E8A-4D92-AB6F-1FB7488A3B15}" destId="{863EC9FF-13AE-4727-B922-981EE1B3005C}" srcOrd="0" destOrd="0" presId="urn:microsoft.com/office/officeart/2005/8/layout/process3"/>
    <dgm:cxn modelId="{C3704680-6969-45B9-85AC-D69E493ECBA9}" type="presParOf" srcId="{863EC9FF-13AE-4727-B922-981EE1B3005C}" destId="{FAC9D217-058C-40C9-B679-A7212B266034}" srcOrd="0" destOrd="0" presId="urn:microsoft.com/office/officeart/2005/8/layout/process3"/>
    <dgm:cxn modelId="{8CFFB4E2-B474-428A-8812-DC6CF36366C2}" type="presParOf" srcId="{863EC9FF-13AE-4727-B922-981EE1B3005C}" destId="{A6EE5A44-391F-413F-9C9E-930C6BBBC9AB}" srcOrd="1" destOrd="0" presId="urn:microsoft.com/office/officeart/2005/8/layout/process3"/>
    <dgm:cxn modelId="{11A76682-66E6-4796-8C97-8411385E7404}" type="presParOf" srcId="{863EC9FF-13AE-4727-B922-981EE1B3005C}" destId="{3605D73C-7E3E-4818-B6BE-775942DAFC6D}" srcOrd="2" destOrd="0" presId="urn:microsoft.com/office/officeart/2005/8/layout/process3"/>
    <dgm:cxn modelId="{C11E5004-ECAD-4512-B0D1-B788F85C8E88}" type="presParOf" srcId="{71330616-7E8A-4D92-AB6F-1FB7488A3B15}" destId="{AE44CE3B-B5A6-433D-BDC1-30435E6648AC}" srcOrd="1" destOrd="0" presId="urn:microsoft.com/office/officeart/2005/8/layout/process3"/>
    <dgm:cxn modelId="{2B1AE8D5-0554-4EC3-B9D7-9A11A112C8CE}" type="presParOf" srcId="{AE44CE3B-B5A6-433D-BDC1-30435E6648AC}" destId="{2D6A3E78-4C09-4038-9CB1-C474EA29B483}" srcOrd="0" destOrd="0" presId="urn:microsoft.com/office/officeart/2005/8/layout/process3"/>
    <dgm:cxn modelId="{AA57E6D9-4EDB-4E7F-A7D4-A01D14C25C69}" type="presParOf" srcId="{71330616-7E8A-4D92-AB6F-1FB7488A3B15}" destId="{CC6A68EE-0994-49FC-8B21-731D3B43553B}" srcOrd="2" destOrd="0" presId="urn:microsoft.com/office/officeart/2005/8/layout/process3"/>
    <dgm:cxn modelId="{396B4219-2638-4B93-B578-3F9806C25B33}" type="presParOf" srcId="{CC6A68EE-0994-49FC-8B21-731D3B43553B}" destId="{CA4994A4-1878-43CD-8D19-54EAF5E3E384}" srcOrd="0" destOrd="0" presId="urn:microsoft.com/office/officeart/2005/8/layout/process3"/>
    <dgm:cxn modelId="{933BFC56-30C2-4EB3-9FED-5545757D97F3}" type="presParOf" srcId="{CC6A68EE-0994-49FC-8B21-731D3B43553B}" destId="{DC157997-0F02-40F7-BC77-EFFFE585612D}" srcOrd="1" destOrd="0" presId="urn:microsoft.com/office/officeart/2005/8/layout/process3"/>
    <dgm:cxn modelId="{20B1B5D9-3CD7-43FE-A9F9-B67C2C4793C4}" type="presParOf" srcId="{CC6A68EE-0994-49FC-8B21-731D3B43553B}" destId="{09735D09-130F-4010-90A0-AFCD88DF0461}" srcOrd="2" destOrd="0" presId="urn:microsoft.com/office/officeart/2005/8/layout/process3"/>
    <dgm:cxn modelId="{913AADA7-B5C0-4225-8616-F585FBF69D82}" type="presParOf" srcId="{71330616-7E8A-4D92-AB6F-1FB7488A3B15}" destId="{F3B3F845-D4EA-4EA6-9C44-6BDF7E8523E4}" srcOrd="3" destOrd="0" presId="urn:microsoft.com/office/officeart/2005/8/layout/process3"/>
    <dgm:cxn modelId="{4B89644D-2D7B-48B8-AA34-D38B5B20A979}" type="presParOf" srcId="{F3B3F845-D4EA-4EA6-9C44-6BDF7E8523E4}" destId="{D20C2311-34FD-4B9F-B1F6-976C486C6C74}" srcOrd="0" destOrd="0" presId="urn:microsoft.com/office/officeart/2005/8/layout/process3"/>
    <dgm:cxn modelId="{3B4FDB04-FC80-49E8-A346-EBB81EBAF507}" type="presParOf" srcId="{71330616-7E8A-4D92-AB6F-1FB7488A3B15}" destId="{21A9E7AC-2DC1-4414-9603-2FA5CCE60FCB}" srcOrd="4" destOrd="0" presId="urn:microsoft.com/office/officeart/2005/8/layout/process3"/>
    <dgm:cxn modelId="{20E63EC1-1FE5-480C-825C-8A032A60AB15}" type="presParOf" srcId="{21A9E7AC-2DC1-4414-9603-2FA5CCE60FCB}" destId="{3BED73F4-ED4F-4436-8867-32395DF967E7}" srcOrd="0" destOrd="0" presId="urn:microsoft.com/office/officeart/2005/8/layout/process3"/>
    <dgm:cxn modelId="{A5A1E3A9-A8F5-498D-99BC-0DE445AF9E16}" type="presParOf" srcId="{21A9E7AC-2DC1-4414-9603-2FA5CCE60FCB}" destId="{43477C59-08DE-45C1-ABB6-02D4D1C6BE0B}" srcOrd="1" destOrd="0" presId="urn:microsoft.com/office/officeart/2005/8/layout/process3"/>
    <dgm:cxn modelId="{54BE364E-89DE-484A-A872-22E2DAD7E3B8}"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3">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dgm:spPr/>
      <dgm:t>
        <a:bodyPr/>
        <a:lstStyle/>
        <a:p>
          <a:endParaRPr lang="es-CO"/>
        </a:p>
      </dgm:t>
    </dgm:pt>
    <dgm:pt modelId="{86CE094A-6727-4336-BA0D-D09A7B3AED10}" type="pres">
      <dgm:prSet presAssocID="{378863F5-1452-4570-A096-ADDD6540E422}" presName="desTx" presStyleLbl="fgAcc1" presStyleIdx="1" presStyleCnt="3">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dgm:spPr/>
      <dgm:t>
        <a:bodyPr/>
        <a:lstStyle/>
        <a:p>
          <a:endParaRPr lang="es-CO"/>
        </a:p>
      </dgm:t>
    </dgm:pt>
    <dgm:pt modelId="{D72D5B15-2032-4B6E-9E2B-A7816C4E1241}" type="pres">
      <dgm:prSet presAssocID="{D8C80086-58DA-4745-AA64-27E46A93AF67}" presName="desTx" presStyleLbl="fgAcc1" presStyleIdx="2" presStyleCnt="3">
        <dgm:presLayoutVars>
          <dgm:bulletEnabled val="1"/>
        </dgm:presLayoutVars>
      </dgm:prSet>
      <dgm:spPr/>
      <dgm:t>
        <a:bodyPr/>
        <a:lstStyle/>
        <a:p>
          <a:endParaRPr lang="es-CO"/>
        </a:p>
      </dgm:t>
    </dgm:pt>
  </dgm:ptLst>
  <dgm:cxnLst>
    <dgm:cxn modelId="{487EBCBF-44E0-4886-AC42-03CADDD8B8BA}" srcId="{378863F5-1452-4570-A096-ADDD6540E422}" destId="{C6E4F0AB-0862-40FC-9C76-300E3175FFDB}" srcOrd="0" destOrd="0" parTransId="{3295EF9E-B885-48E6-8B44-3A4E75FE873B}" sibTransId="{A0E25D50-21FE-4958-A0AD-B55C4C2F589E}"/>
    <dgm:cxn modelId="{9CEAF929-26B5-45C8-AADE-67A699D651FE}" type="presOf" srcId="{B1A8326E-1151-4B2E-9B56-47A9FB9F58E4}" destId="{DBB6B28E-CD7F-46A0-BDAC-199473353B78}"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9F7DDE95-75B8-45FD-8A9D-32365002847B}"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009EF62B-496C-40FC-98A9-7878A71734BB}" type="presOf" srcId="{3D528162-819B-4496-947B-01F34E8D5A87}" destId="{F13117CB-8B3F-4BED-A78E-5C3D59DE627F}" srcOrd="0" destOrd="0" presId="urn:microsoft.com/office/officeart/2005/8/layout/process3"/>
    <dgm:cxn modelId="{28ED5B27-BEAF-4665-B6D2-B0B3F2CD3571}" type="presOf" srcId="{CA8D9329-707D-4EB0-9961-75190D5FA236}" destId="{D72D5B15-2032-4B6E-9E2B-A7816C4E1241}" srcOrd="0" destOrd="0" presId="urn:microsoft.com/office/officeart/2005/8/layout/process3"/>
    <dgm:cxn modelId="{85628308-C0DC-44D6-9FCD-EB0E05DDE41B}"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A3FA047C-6A5E-4624-9A2A-C60F2A10D153}" type="presOf" srcId="{378863F5-1452-4570-A096-ADDD6540E422}" destId="{8A9DE906-ADEC-495A-B307-7A9DB2A2F166}" srcOrd="0" destOrd="0" presId="urn:microsoft.com/office/officeart/2005/8/layout/process3"/>
    <dgm:cxn modelId="{9AB39B24-97D9-45D6-ADDF-58ADE7BA472C}" type="presOf" srcId="{E14CEDF3-9DA2-4CB9-A70E-C6D164A47D11}" destId="{2577154F-FA83-4B8C-BA41-C5C43E80AF82}" srcOrd="0" destOrd="0" presId="urn:microsoft.com/office/officeart/2005/8/layout/process3"/>
    <dgm:cxn modelId="{A40ACA45-8A20-43AF-B9CA-6FC62640011B}" type="presOf" srcId="{378863F5-1452-4570-A096-ADDD6540E422}" destId="{E2D98EB9-4786-4A52-AE89-DB2C4078F6E4}" srcOrd="1" destOrd="0" presId="urn:microsoft.com/office/officeart/2005/8/layout/process3"/>
    <dgm:cxn modelId="{77E08B93-0191-4731-92C4-4F8D63B645B1}" type="presOf" srcId="{D7461CB3-0D19-4BA8-8AC1-D6AFBE0A592A}" destId="{8361B7DF-175B-4A8C-AE5F-A22F8005CB02}" srcOrd="0" destOrd="0" presId="urn:microsoft.com/office/officeart/2005/8/layout/process3"/>
    <dgm:cxn modelId="{3D8B1E3F-8857-4A34-B1B7-B1781EDA73E4}" type="presOf" srcId="{E14CEDF3-9DA2-4CB9-A70E-C6D164A47D11}" destId="{7506E1EE-516A-4BF4-9E89-4067F9ECF515}" srcOrd="1" destOrd="0" presId="urn:microsoft.com/office/officeart/2005/8/layout/process3"/>
    <dgm:cxn modelId="{0AC1C270-66F3-4FFF-AA39-4CC32B6F0FC9}" type="presOf" srcId="{37825505-43F1-46EE-B5D5-E16AABC45527}" destId="{5A37B31B-92A6-4B8C-8EC6-79C60F510A69}" srcOrd="0" destOrd="0" presId="urn:microsoft.com/office/officeart/2005/8/layout/process3"/>
    <dgm:cxn modelId="{9AC2BD86-9273-437D-AE0C-0EE116200BE3}" type="presOf" srcId="{C6E4F0AB-0862-40FC-9C76-300E3175FFDB}" destId="{86CE094A-6727-4336-BA0D-D09A7B3AED10}" srcOrd="0" destOrd="0" presId="urn:microsoft.com/office/officeart/2005/8/layout/process3"/>
    <dgm:cxn modelId="{DE894340-9603-4876-A382-3F49D3C6272B}"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91CD9D31-7949-492C-8ED7-384F2552564E}" srcId="{B1A8326E-1151-4B2E-9B56-47A9FB9F58E4}" destId="{378863F5-1452-4570-A096-ADDD6540E422}" srcOrd="1" destOrd="0" parTransId="{33AF8B69-7DA3-460C-BCFC-56899A79AAC2}" sibTransId="{E14CEDF3-9DA2-4CB9-A70E-C6D164A47D11}"/>
    <dgm:cxn modelId="{B379F135-DFF2-49D9-9031-44BF2F65D5A9}" type="presOf" srcId="{D8C80086-58DA-4745-AA64-27E46A93AF67}" destId="{289F1E0C-69BD-4D5C-BFDD-B581200ADA15}" srcOrd="1" destOrd="0" presId="urn:microsoft.com/office/officeart/2005/8/layout/process3"/>
    <dgm:cxn modelId="{F6C5FA9A-8F8D-4418-80C2-FAABEC0560AA}" type="presParOf" srcId="{DBB6B28E-CD7F-46A0-BDAC-199473353B78}" destId="{CAE8AA46-FD53-45B8-8457-87F8FE08349F}" srcOrd="0" destOrd="0" presId="urn:microsoft.com/office/officeart/2005/8/layout/process3"/>
    <dgm:cxn modelId="{1E9151B2-0785-43A9-A64A-6F132FEAE104}" type="presParOf" srcId="{CAE8AA46-FD53-45B8-8457-87F8FE08349F}" destId="{8361B7DF-175B-4A8C-AE5F-A22F8005CB02}" srcOrd="0" destOrd="0" presId="urn:microsoft.com/office/officeart/2005/8/layout/process3"/>
    <dgm:cxn modelId="{475BFA35-ADDD-4BC4-86F3-A4C9484FE894}" type="presParOf" srcId="{CAE8AA46-FD53-45B8-8457-87F8FE08349F}" destId="{2921033C-02DB-4BD2-89E8-9FE448BB63C9}" srcOrd="1" destOrd="0" presId="urn:microsoft.com/office/officeart/2005/8/layout/process3"/>
    <dgm:cxn modelId="{BF4DEE57-65FC-4604-8B78-7668F16F9A69}" type="presParOf" srcId="{CAE8AA46-FD53-45B8-8457-87F8FE08349F}" destId="{5A37B31B-92A6-4B8C-8EC6-79C60F510A69}" srcOrd="2" destOrd="0" presId="urn:microsoft.com/office/officeart/2005/8/layout/process3"/>
    <dgm:cxn modelId="{3E41351F-A689-4CB3-B011-438FD031C583}" type="presParOf" srcId="{DBB6B28E-CD7F-46A0-BDAC-199473353B78}" destId="{F13117CB-8B3F-4BED-A78E-5C3D59DE627F}" srcOrd="1" destOrd="0" presId="urn:microsoft.com/office/officeart/2005/8/layout/process3"/>
    <dgm:cxn modelId="{D05F6659-8B29-4ADD-BAC7-23E85E05C08C}" type="presParOf" srcId="{F13117CB-8B3F-4BED-A78E-5C3D59DE627F}" destId="{55164041-0DA5-453A-A58D-112FB207D28D}" srcOrd="0" destOrd="0" presId="urn:microsoft.com/office/officeart/2005/8/layout/process3"/>
    <dgm:cxn modelId="{EC5932F9-0F7D-4BF4-B6C7-126DC645156A}" type="presParOf" srcId="{DBB6B28E-CD7F-46A0-BDAC-199473353B78}" destId="{6EEDB165-129E-42C6-BADF-DA1852A5695C}" srcOrd="2" destOrd="0" presId="urn:microsoft.com/office/officeart/2005/8/layout/process3"/>
    <dgm:cxn modelId="{B1B1083C-7EB0-45EF-A13E-482A023685A2}" type="presParOf" srcId="{6EEDB165-129E-42C6-BADF-DA1852A5695C}" destId="{8A9DE906-ADEC-495A-B307-7A9DB2A2F166}" srcOrd="0" destOrd="0" presId="urn:microsoft.com/office/officeart/2005/8/layout/process3"/>
    <dgm:cxn modelId="{1B6218BF-2A04-460F-83D8-A3637CF7E8E1}" type="presParOf" srcId="{6EEDB165-129E-42C6-BADF-DA1852A5695C}" destId="{E2D98EB9-4786-4A52-AE89-DB2C4078F6E4}" srcOrd="1" destOrd="0" presId="urn:microsoft.com/office/officeart/2005/8/layout/process3"/>
    <dgm:cxn modelId="{77FEDFD7-6A1B-46EA-BBAD-C01C2D592507}" type="presParOf" srcId="{6EEDB165-129E-42C6-BADF-DA1852A5695C}" destId="{86CE094A-6727-4336-BA0D-D09A7B3AED10}" srcOrd="2" destOrd="0" presId="urn:microsoft.com/office/officeart/2005/8/layout/process3"/>
    <dgm:cxn modelId="{F47D6A30-096D-43CF-B571-4B4F94569A4E}" type="presParOf" srcId="{DBB6B28E-CD7F-46A0-BDAC-199473353B78}" destId="{2577154F-FA83-4B8C-BA41-C5C43E80AF82}" srcOrd="3" destOrd="0" presId="urn:microsoft.com/office/officeart/2005/8/layout/process3"/>
    <dgm:cxn modelId="{A10E201D-B521-4B46-AB85-5BB57BDF4B8C}" type="presParOf" srcId="{2577154F-FA83-4B8C-BA41-C5C43E80AF82}" destId="{7506E1EE-516A-4BF4-9E89-4067F9ECF515}" srcOrd="0" destOrd="0" presId="urn:microsoft.com/office/officeart/2005/8/layout/process3"/>
    <dgm:cxn modelId="{DB3C6303-6286-49EA-8708-4AF465978888}" type="presParOf" srcId="{DBB6B28E-CD7F-46A0-BDAC-199473353B78}" destId="{DC8BD044-A3B5-496F-9F98-5D6265353648}" srcOrd="4" destOrd="0" presId="urn:microsoft.com/office/officeart/2005/8/layout/process3"/>
    <dgm:cxn modelId="{643C11B1-008C-4609-A37F-76F02BD80050}" type="presParOf" srcId="{DC8BD044-A3B5-496F-9F98-5D6265353648}" destId="{EBD32FB9-7699-4ACB-B9A6-7BD92CC0EED3}" srcOrd="0" destOrd="0" presId="urn:microsoft.com/office/officeart/2005/8/layout/process3"/>
    <dgm:cxn modelId="{461BC63A-84B4-43A6-86BB-B4BD7D0672B5}" type="presParOf" srcId="{DC8BD044-A3B5-496F-9F98-5D6265353648}" destId="{289F1E0C-69BD-4D5C-BFDD-B581200ADA15}" srcOrd="1" destOrd="0" presId="urn:microsoft.com/office/officeart/2005/8/layout/process3"/>
    <dgm:cxn modelId="{A0F84EF6-F83B-41E9-BE44-BF3EA7761D5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dgm:spPr/>
      <dgm:t>
        <a:bodyPr/>
        <a:lstStyle/>
        <a:p>
          <a:endParaRPr lang="es-CO"/>
        </a:p>
      </dgm:t>
    </dgm:pt>
    <dgm:pt modelId="{09735D09-130F-4010-90A0-AFCD88DF0461}" type="pres">
      <dgm:prSet presAssocID="{1838D0D2-69A1-4CA3-81FE-6BDCD01755ED}" presName="desTx" presStyleLbl="fgAcc1" presStyleIdx="1" presStyleCnt="4">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dgm:spPr/>
      <dgm:t>
        <a:bodyPr/>
        <a:lstStyle/>
        <a:p>
          <a:endParaRPr lang="es-CO"/>
        </a:p>
      </dgm:t>
    </dgm:pt>
    <dgm:pt modelId="{F4EAB0C5-295B-45CC-8124-03C5AEA26913}" type="pres">
      <dgm:prSet presAssocID="{759890BC-D0FB-4152-A7D0-FB4601583C23}" presName="desTx" presStyleLbl="fgAcc1" presStyleIdx="2" presStyleCnt="4">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dgm:spPr/>
      <dgm:t>
        <a:bodyPr/>
        <a:lstStyle/>
        <a:p>
          <a:endParaRPr lang="es-CO"/>
        </a:p>
      </dgm:t>
    </dgm:pt>
    <dgm:pt modelId="{0CAB5DBB-D30C-4A5C-858C-9BB780988079}" type="pres">
      <dgm:prSet presAssocID="{F521B3C0-F467-4B41-ADDE-18218D4C5020}" presName="desTx" presStyleLbl="fgAcc1" presStyleIdx="3" presStyleCnt="4">
        <dgm:presLayoutVars>
          <dgm:bulletEnabled val="1"/>
        </dgm:presLayoutVars>
      </dgm:prSet>
      <dgm:spPr/>
      <dgm:t>
        <a:bodyPr/>
        <a:lstStyle/>
        <a:p>
          <a:endParaRPr lang="es-CO"/>
        </a:p>
      </dgm:t>
    </dgm:pt>
  </dgm:ptLst>
  <dgm:cxnLst>
    <dgm:cxn modelId="{6182E154-BAA1-4862-94EA-CB1322BCC3EC}" type="presOf" srcId="{4735F9FC-99D9-4170-AB49-BF68E9128479}" destId="{71330616-7E8A-4D92-AB6F-1FB7488A3B15}"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39659F23-CFD5-4A6B-9FF6-E26677A5746C}" type="presOf" srcId="{47CB07D2-62A9-4DAE-B20E-111C1AC2906F}" destId="{09735D09-130F-4010-90A0-AFCD88DF0461}" srcOrd="0" destOrd="0" presId="urn:microsoft.com/office/officeart/2005/8/layout/process3"/>
    <dgm:cxn modelId="{F292F3BD-8E78-4055-A369-77C758AD1E8B}" type="presOf" srcId="{F521B3C0-F467-4B41-ADDE-18218D4C5020}" destId="{B60F7EF6-7E2B-4081-A9A7-FB514460581E}" srcOrd="0" destOrd="0" presId="urn:microsoft.com/office/officeart/2005/8/layout/process3"/>
    <dgm:cxn modelId="{381E00EA-67DC-4414-8154-421B89CEC06C}"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BD4AE260-AB04-49F6-A2EB-5321A4EBE9EB}" type="presOf" srcId="{F2DB028E-ED48-4F86-9D43-038F5A4A6891}" destId="{FAC9D217-058C-40C9-B679-A7212B266034}" srcOrd="0" destOrd="0" presId="urn:microsoft.com/office/officeart/2005/8/layout/process3"/>
    <dgm:cxn modelId="{BDD79B50-0A7D-42E0-9D4A-6EC1F9D90DF4}" type="presOf" srcId="{563ED568-3905-4152-94A7-F24E62332A7E}" destId="{2D6A3E78-4C09-4038-9CB1-C474EA29B483}" srcOrd="1" destOrd="0" presId="urn:microsoft.com/office/officeart/2005/8/layout/process3"/>
    <dgm:cxn modelId="{1C25947C-B737-46CC-81F8-C2246F2C6558}" type="presOf" srcId="{1838D0D2-69A1-4CA3-81FE-6BDCD01755ED}" destId="{DC157997-0F02-40F7-BC77-EFFFE585612D}" srcOrd="1" destOrd="0" presId="urn:microsoft.com/office/officeart/2005/8/layout/process3"/>
    <dgm:cxn modelId="{D7E37502-4C8E-4F53-BB40-9281D2961BBB}" type="presOf" srcId="{1838D0D2-69A1-4CA3-81FE-6BDCD01755ED}" destId="{CA4994A4-1878-43CD-8D19-54EAF5E3E384}" srcOrd="0" destOrd="0" presId="urn:microsoft.com/office/officeart/2005/8/layout/process3"/>
    <dgm:cxn modelId="{2C13D297-7CE4-4D5B-8AD5-DE8C18EC542F}" type="presOf" srcId="{2E9B588C-CF38-4CF8-BA8A-E5E8369F8ADF}" destId="{D20C2311-34FD-4B9F-B1F6-976C486C6C74}" srcOrd="1" destOrd="0" presId="urn:microsoft.com/office/officeart/2005/8/layout/process3"/>
    <dgm:cxn modelId="{35653F5C-AD7E-497B-9D54-EB8CB2882F2A}" type="presOf" srcId="{E5CFA830-E9D0-4318-B93E-935629AD033B}" destId="{6B440D37-86E3-4AEC-ACEF-42A4D55A9FE9}" srcOrd="1" destOrd="0" presId="urn:microsoft.com/office/officeart/2005/8/layout/process3"/>
    <dgm:cxn modelId="{69F5DC35-8D31-407A-B7E0-511D8A7C24ED}" type="presOf" srcId="{F2DB028E-ED48-4F86-9D43-038F5A4A6891}" destId="{A6EE5A44-391F-413F-9C9E-930C6BBBC9AB}" srcOrd="1" destOrd="0" presId="urn:microsoft.com/office/officeart/2005/8/layout/process3"/>
    <dgm:cxn modelId="{2AAA0B77-4EB1-448A-A361-98BAA6D1169E}" type="presOf" srcId="{563ED568-3905-4152-94A7-F24E62332A7E}" destId="{AE44CE3B-B5A6-433D-BDC1-30435E6648AC}"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03D34202-E365-48E6-B580-E2C0C0849B12}" srcId="{1838D0D2-69A1-4CA3-81FE-6BDCD01755ED}" destId="{47CB07D2-62A9-4DAE-B20E-111C1AC2906F}" srcOrd="0" destOrd="0" parTransId="{54BCA7B6-9A8C-4C4E-83DD-2EB427399781}" sibTransId="{25D1661C-1AD6-4939-92D1-E23D7FF4717E}"/>
    <dgm:cxn modelId="{0C161154-CAA2-4B9E-81F8-05F19063A0A0}" type="presOf" srcId="{759890BC-D0FB-4152-A7D0-FB4601583C23}" destId="{3BED73F4-ED4F-4436-8867-32395DF967E7}" srcOrd="0" destOrd="0" presId="urn:microsoft.com/office/officeart/2005/8/layout/process3"/>
    <dgm:cxn modelId="{4BA7B787-9683-4DA0-A29D-C61F9008B7FB}" type="presOf" srcId="{8219E8D8-9F83-47E4-953B-481DD116CC7F}" destId="{F4EAB0C5-295B-45CC-8124-03C5AEA26913}" srcOrd="0" destOrd="0" presId="urn:microsoft.com/office/officeart/2005/8/layout/process3"/>
    <dgm:cxn modelId="{8EDAF17E-F173-45F9-B61F-D1E3E89AA941}" type="presOf" srcId="{759890BC-D0FB-4152-A7D0-FB4601583C23}" destId="{43477C59-08DE-45C1-ABB6-02D4D1C6BE0B}" srcOrd="1" destOrd="0" presId="urn:microsoft.com/office/officeart/2005/8/layout/process3"/>
    <dgm:cxn modelId="{C607B962-9B86-4508-B8FA-0CDCA3AEA457}" type="presOf" srcId="{E5CFA830-E9D0-4318-B93E-935629AD033B}" destId="{49B38C27-9E52-4259-A013-82654AB6A93F}"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7128281C-FE47-4C59-9556-5F4D99510F7B}" type="presOf" srcId="{BC7FAE0F-43F4-49B4-8352-202EA69B31F1}" destId="{3605D73C-7E3E-4818-B6BE-775942DAFC6D}"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8C5CAF07-A54C-4158-A005-2F25CEC5B039}" srcId="{4735F9FC-99D9-4170-AB49-BF68E9128479}" destId="{759890BC-D0FB-4152-A7D0-FB4601583C23}" srcOrd="2" destOrd="0" parTransId="{34C5C3A9-6884-4232-876D-F472794BE69C}" sibTransId="{E5CFA830-E9D0-4318-B93E-935629AD033B}"/>
    <dgm:cxn modelId="{F138F133-AAAA-4C7B-92E2-A7F6500E814A}" type="presOf" srcId="{AEE07F6E-D40A-403E-936B-9CA1950FC7B4}" destId="{0CAB5DBB-D30C-4A5C-858C-9BB780988079}" srcOrd="0" destOrd="0" presId="urn:microsoft.com/office/officeart/2005/8/layout/process3"/>
    <dgm:cxn modelId="{2E418A8B-8D73-4E98-9A7D-41DBDCD45563}" type="presOf" srcId="{2E9B588C-CF38-4CF8-BA8A-E5E8369F8ADF}" destId="{F3B3F845-D4EA-4EA6-9C44-6BDF7E8523E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705BAA-1858-4450-8868-772AC17364C1}" type="presParOf" srcId="{71330616-7E8A-4D92-AB6F-1FB7488A3B15}" destId="{863EC9FF-13AE-4727-B922-981EE1B3005C}" srcOrd="0" destOrd="0" presId="urn:microsoft.com/office/officeart/2005/8/layout/process3"/>
    <dgm:cxn modelId="{495F5C9F-AB6E-41D8-A574-58768961FE1D}" type="presParOf" srcId="{863EC9FF-13AE-4727-B922-981EE1B3005C}" destId="{FAC9D217-058C-40C9-B679-A7212B266034}" srcOrd="0" destOrd="0" presId="urn:microsoft.com/office/officeart/2005/8/layout/process3"/>
    <dgm:cxn modelId="{AFA604FA-113E-429D-917E-193A1FCFE87E}" type="presParOf" srcId="{863EC9FF-13AE-4727-B922-981EE1B3005C}" destId="{A6EE5A44-391F-413F-9C9E-930C6BBBC9AB}" srcOrd="1" destOrd="0" presId="urn:microsoft.com/office/officeart/2005/8/layout/process3"/>
    <dgm:cxn modelId="{257AAB22-F978-4AF3-A7FD-4D03E6E3A6DC}" type="presParOf" srcId="{863EC9FF-13AE-4727-B922-981EE1B3005C}" destId="{3605D73C-7E3E-4818-B6BE-775942DAFC6D}" srcOrd="2" destOrd="0" presId="urn:microsoft.com/office/officeart/2005/8/layout/process3"/>
    <dgm:cxn modelId="{0D34A383-DE2C-4A2F-9B04-C8EB99874022}" type="presParOf" srcId="{71330616-7E8A-4D92-AB6F-1FB7488A3B15}" destId="{AE44CE3B-B5A6-433D-BDC1-30435E6648AC}" srcOrd="1" destOrd="0" presId="urn:microsoft.com/office/officeart/2005/8/layout/process3"/>
    <dgm:cxn modelId="{D91AB23B-A783-4802-A9DE-3CE5EE22BF1C}" type="presParOf" srcId="{AE44CE3B-B5A6-433D-BDC1-30435E6648AC}" destId="{2D6A3E78-4C09-4038-9CB1-C474EA29B483}" srcOrd="0" destOrd="0" presId="urn:microsoft.com/office/officeart/2005/8/layout/process3"/>
    <dgm:cxn modelId="{EECE1378-BC12-4F35-9EEE-764645375EC9}" type="presParOf" srcId="{71330616-7E8A-4D92-AB6F-1FB7488A3B15}" destId="{CC6A68EE-0994-49FC-8B21-731D3B43553B}" srcOrd="2" destOrd="0" presId="urn:microsoft.com/office/officeart/2005/8/layout/process3"/>
    <dgm:cxn modelId="{4521E7B0-C4B1-4A20-A2BD-ED81E657CC07}" type="presParOf" srcId="{CC6A68EE-0994-49FC-8B21-731D3B43553B}" destId="{CA4994A4-1878-43CD-8D19-54EAF5E3E384}" srcOrd="0" destOrd="0" presId="urn:microsoft.com/office/officeart/2005/8/layout/process3"/>
    <dgm:cxn modelId="{B9734AC6-6C1F-4CA1-A617-77E199EDC07B}" type="presParOf" srcId="{CC6A68EE-0994-49FC-8B21-731D3B43553B}" destId="{DC157997-0F02-40F7-BC77-EFFFE585612D}" srcOrd="1" destOrd="0" presId="urn:microsoft.com/office/officeart/2005/8/layout/process3"/>
    <dgm:cxn modelId="{D437FF7B-C1E1-4F45-9671-66FB59717429}" type="presParOf" srcId="{CC6A68EE-0994-49FC-8B21-731D3B43553B}" destId="{09735D09-130F-4010-90A0-AFCD88DF0461}" srcOrd="2" destOrd="0" presId="urn:microsoft.com/office/officeart/2005/8/layout/process3"/>
    <dgm:cxn modelId="{38DCAE0F-565D-436D-A163-341D5EA08F1E}" type="presParOf" srcId="{71330616-7E8A-4D92-AB6F-1FB7488A3B15}" destId="{F3B3F845-D4EA-4EA6-9C44-6BDF7E8523E4}" srcOrd="3" destOrd="0" presId="urn:microsoft.com/office/officeart/2005/8/layout/process3"/>
    <dgm:cxn modelId="{C36C35F8-830F-4FFA-91D5-1494FB3EA1DE}" type="presParOf" srcId="{F3B3F845-D4EA-4EA6-9C44-6BDF7E8523E4}" destId="{D20C2311-34FD-4B9F-B1F6-976C486C6C74}" srcOrd="0" destOrd="0" presId="urn:microsoft.com/office/officeart/2005/8/layout/process3"/>
    <dgm:cxn modelId="{49E6BF40-B5AB-4BB9-A350-46CAF0C5279C}" type="presParOf" srcId="{71330616-7E8A-4D92-AB6F-1FB7488A3B15}" destId="{21A9E7AC-2DC1-4414-9603-2FA5CCE60FCB}" srcOrd="4" destOrd="0" presId="urn:microsoft.com/office/officeart/2005/8/layout/process3"/>
    <dgm:cxn modelId="{8FE55812-DB83-491B-8177-BE3FB5402FD6}" type="presParOf" srcId="{21A9E7AC-2DC1-4414-9603-2FA5CCE60FCB}" destId="{3BED73F4-ED4F-4436-8867-32395DF967E7}" srcOrd="0" destOrd="0" presId="urn:microsoft.com/office/officeart/2005/8/layout/process3"/>
    <dgm:cxn modelId="{333DDC14-953D-40DB-914D-1D3E674747D7}" type="presParOf" srcId="{21A9E7AC-2DC1-4414-9603-2FA5CCE60FCB}" destId="{43477C59-08DE-45C1-ABB6-02D4D1C6BE0B}" srcOrd="1" destOrd="0" presId="urn:microsoft.com/office/officeart/2005/8/layout/process3"/>
    <dgm:cxn modelId="{ECB33B9F-A5DA-4059-9133-5AEF2FAB8A14}" type="presParOf" srcId="{21A9E7AC-2DC1-4414-9603-2FA5CCE60FCB}" destId="{F4EAB0C5-295B-45CC-8124-03C5AEA26913}" srcOrd="2" destOrd="0" presId="urn:microsoft.com/office/officeart/2005/8/layout/process3"/>
    <dgm:cxn modelId="{94E8904E-BC52-4A2E-81BC-4EA730F745EA}" type="presParOf" srcId="{71330616-7E8A-4D92-AB6F-1FB7488A3B15}" destId="{49B38C27-9E52-4259-A013-82654AB6A93F}" srcOrd="5" destOrd="0" presId="urn:microsoft.com/office/officeart/2005/8/layout/process3"/>
    <dgm:cxn modelId="{D154AD84-FACD-4939-BF1F-EDA650722913}" type="presParOf" srcId="{49B38C27-9E52-4259-A013-82654AB6A93F}" destId="{6B440D37-86E3-4AEC-ACEF-42A4D55A9FE9}" srcOrd="0" destOrd="0" presId="urn:microsoft.com/office/officeart/2005/8/layout/process3"/>
    <dgm:cxn modelId="{0B0AB0AC-EBA0-41E1-8904-39515F142E9F}" type="presParOf" srcId="{71330616-7E8A-4D92-AB6F-1FB7488A3B15}" destId="{A27A9E20-3DDE-459B-B4E0-4C7E56CC218D}" srcOrd="6" destOrd="0" presId="urn:microsoft.com/office/officeart/2005/8/layout/process3"/>
    <dgm:cxn modelId="{F8854796-637E-402C-A3BF-F92371873148}" type="presParOf" srcId="{A27A9E20-3DDE-459B-B4E0-4C7E56CC218D}" destId="{B60F7EF6-7E2B-4081-A9A7-FB514460581E}" srcOrd="0" destOrd="0" presId="urn:microsoft.com/office/officeart/2005/8/layout/process3"/>
    <dgm:cxn modelId="{8F61479D-9B96-4653-8E50-087842D3F12A}" type="presParOf" srcId="{A27A9E20-3DDE-459B-B4E0-4C7E56CC218D}" destId="{4BA115B4-484D-4ED8-986E-AFE27D4643C7}" srcOrd="1" destOrd="0" presId="urn:microsoft.com/office/officeart/2005/8/layout/process3"/>
    <dgm:cxn modelId="{12F166A8-EAB6-43BF-A0FA-8DB01777A30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68701596-3808-4F0C-9F00-9F88100A7A2C}" type="pres">
      <dgm:prSet presAssocID="{2E9B588C-CF38-4CF8-BA8A-E5E8369F8ADF}" presName="sibTrans" presStyleLbl="sibTrans2D1" presStyleIdx="1" presStyleCnt="2"/>
      <dgm:spPr/>
      <dgm:t>
        <a:bodyPr/>
        <a:lstStyle/>
        <a:p>
          <a:endParaRPr lang="es-CO"/>
        </a:p>
      </dgm:t>
    </dgm:pt>
    <dgm:pt modelId="{BA43A460-1A64-47A4-AD16-52D2973CDE5B}" type="pres">
      <dgm:prSet presAssocID="{2E9B588C-CF38-4CF8-BA8A-E5E8369F8ADF}" presName="connTx" presStyleLbl="sibTrans2D1" presStyleIdx="1" presStyleCnt="2"/>
      <dgm:spPr/>
      <dgm:t>
        <a:bodyPr/>
        <a:lstStyle/>
        <a:p>
          <a:endParaRPr lang="es-CO"/>
        </a:p>
      </dgm:t>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t>
        <a:bodyPr/>
        <a:lstStyle/>
        <a:p>
          <a:endParaRPr lang="es-CO"/>
        </a:p>
      </dgm:t>
    </dgm:pt>
    <dgm:pt modelId="{78724FF8-A2B8-4AD8-BE49-BBA30E0B102E}" type="pres">
      <dgm:prSet presAssocID="{189CF955-8BEC-409A-8279-04C0FCC63722}" presName="parSh" presStyleLbl="node1" presStyleIdx="2" presStyleCnt="3"/>
      <dgm:spPr/>
      <dgm:t>
        <a:bodyPr/>
        <a:lstStyle/>
        <a:p>
          <a:endParaRPr lang="es-CO"/>
        </a:p>
      </dgm:t>
    </dgm:pt>
    <dgm:pt modelId="{4732F223-B9F1-4348-86ED-67F630824C96}" type="pres">
      <dgm:prSet presAssocID="{189CF955-8BEC-409A-8279-04C0FCC63722}"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5109125B-BA85-43D6-8C47-C6888F631184}" type="presOf" srcId="{1838D0D2-69A1-4CA3-81FE-6BDCD01755ED}" destId="{DC157997-0F02-40F7-BC77-EFFFE585612D}" srcOrd="1" destOrd="0" presId="urn:microsoft.com/office/officeart/2005/8/layout/process3"/>
    <dgm:cxn modelId="{9A6E86F7-1061-4159-A534-4B18E4E8F62D}" type="presOf" srcId="{563ED568-3905-4152-94A7-F24E62332A7E}" destId="{AE44CE3B-B5A6-433D-BDC1-30435E6648AC}" srcOrd="0" destOrd="0" presId="urn:microsoft.com/office/officeart/2005/8/layout/process3"/>
    <dgm:cxn modelId="{8453D880-BFB3-4CE0-86B9-0B37279F94EF}" type="presOf" srcId="{F2DB028E-ED48-4F86-9D43-038F5A4A6891}" destId="{FAC9D217-058C-40C9-B679-A7212B266034}" srcOrd="0" destOrd="0" presId="urn:microsoft.com/office/officeart/2005/8/layout/process3"/>
    <dgm:cxn modelId="{72612C3B-D77D-41AA-98B7-5E0E4F2B12D9}" type="presOf" srcId="{BC7FAE0F-43F4-49B4-8352-202EA69B31F1}" destId="{3605D73C-7E3E-4818-B6BE-775942DAFC6D}" srcOrd="0" destOrd="0" presId="urn:microsoft.com/office/officeart/2005/8/layout/process3"/>
    <dgm:cxn modelId="{42DC162A-6E1C-4347-9AD7-8BFD17AEF457}" type="presOf" srcId="{4735F9FC-99D9-4170-AB49-BF68E9128479}" destId="{71330616-7E8A-4D92-AB6F-1FB7488A3B15}" srcOrd="0" destOrd="0" presId="urn:microsoft.com/office/officeart/2005/8/layout/process3"/>
    <dgm:cxn modelId="{A476775F-39E9-4568-94D1-549DDBF3C205}" type="presOf" srcId="{1838D0D2-69A1-4CA3-81FE-6BDCD01755ED}" destId="{CA4994A4-1878-43CD-8D19-54EAF5E3E384}" srcOrd="0" destOrd="0" presId="urn:microsoft.com/office/officeart/2005/8/layout/process3"/>
    <dgm:cxn modelId="{88DD1DE6-EB27-49CF-824B-542D259B0D58}" type="presOf" srcId="{47CB07D2-62A9-4DAE-B20E-111C1AC2906F}" destId="{09735D09-130F-4010-90A0-AFCD88DF0461}"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59BBA760-3CC5-4FE1-858B-3F4F937B5A4C}" type="presOf" srcId="{563ED568-3905-4152-94A7-F24E62332A7E}" destId="{2D6A3E78-4C09-4038-9CB1-C474EA29B483}" srcOrd="1" destOrd="0" presId="urn:microsoft.com/office/officeart/2005/8/layout/process3"/>
    <dgm:cxn modelId="{91D8D9E6-78A4-41BE-A779-9AD4B2461DBA}" type="presOf" srcId="{2E9B588C-CF38-4CF8-BA8A-E5E8369F8ADF}" destId="{BA43A460-1A64-47A4-AD16-52D2973CDE5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C21D3E22-7A57-4615-92CD-F4B3293EDC29}" type="presOf" srcId="{2E9B588C-CF38-4CF8-BA8A-E5E8369F8ADF}" destId="{68701596-3808-4F0C-9F00-9F88100A7A2C}" srcOrd="0" destOrd="0" presId="urn:microsoft.com/office/officeart/2005/8/layout/process3"/>
    <dgm:cxn modelId="{56D215D8-E9A8-40E3-BE8B-61000C88364B}" srcId="{4735F9FC-99D9-4170-AB49-BF68E9128479}" destId="{189CF955-8BEC-409A-8279-04C0FCC63722}" srcOrd="2" destOrd="0" parTransId="{68977758-8DF7-47DB-AC80-DA23A3C987EC}" sibTransId="{5873B82B-5861-493A-86BC-2448980BB408}"/>
    <dgm:cxn modelId="{474722F8-9B79-4DB5-B083-1AD79B15FF9A}" srcId="{4735F9FC-99D9-4170-AB49-BF68E9128479}" destId="{F2DB028E-ED48-4F86-9D43-038F5A4A6891}" srcOrd="0" destOrd="0" parTransId="{294ED759-590B-422B-901E-B10D578CB4D2}" sibTransId="{563ED568-3905-4152-94A7-F24E62332A7E}"/>
    <dgm:cxn modelId="{53C8F756-5EBB-4BFC-AB86-73A49F97274A}" type="presOf" srcId="{69F5C2CB-C74D-41A5-9E1E-BB5D593FC3A8}" destId="{4732F223-B9F1-4348-86ED-67F630824C96}" srcOrd="0" destOrd="0" presId="urn:microsoft.com/office/officeart/2005/8/layout/process3"/>
    <dgm:cxn modelId="{53CE473E-51B3-4E29-86A6-1D1EB9426C10}" type="presOf" srcId="{189CF955-8BEC-409A-8279-04C0FCC63722}" destId="{78724FF8-A2B8-4AD8-BE49-BBA30E0B102E}" srcOrd="1" destOrd="0" presId="urn:microsoft.com/office/officeart/2005/8/layout/process3"/>
    <dgm:cxn modelId="{AE2144E6-9142-4292-B30E-BE029D846FF2}" type="presOf" srcId="{189CF955-8BEC-409A-8279-04C0FCC63722}" destId="{00EF6254-6E58-4376-AE79-61C7809C8EFD}" srcOrd="0" destOrd="0" presId="urn:microsoft.com/office/officeart/2005/8/layout/process3"/>
    <dgm:cxn modelId="{BE0BEE0D-04D3-4F68-83E0-16A18C15513F}" type="presOf" srcId="{F2DB028E-ED48-4F86-9D43-038F5A4A6891}" destId="{A6EE5A44-391F-413F-9C9E-930C6BBBC9AB}" srcOrd="1" destOrd="0" presId="urn:microsoft.com/office/officeart/2005/8/layout/process3"/>
    <dgm:cxn modelId="{EF327F0E-A648-48A7-A2D9-229CDDB935AF}" type="presParOf" srcId="{71330616-7E8A-4D92-AB6F-1FB7488A3B15}" destId="{863EC9FF-13AE-4727-B922-981EE1B3005C}" srcOrd="0" destOrd="0" presId="urn:microsoft.com/office/officeart/2005/8/layout/process3"/>
    <dgm:cxn modelId="{8D2BD547-CEBB-4CAF-A150-E3AE05E47E7E}" type="presParOf" srcId="{863EC9FF-13AE-4727-B922-981EE1B3005C}" destId="{FAC9D217-058C-40C9-B679-A7212B266034}" srcOrd="0" destOrd="0" presId="urn:microsoft.com/office/officeart/2005/8/layout/process3"/>
    <dgm:cxn modelId="{964EF117-7DC5-4F2B-94DE-A35171074264}" type="presParOf" srcId="{863EC9FF-13AE-4727-B922-981EE1B3005C}" destId="{A6EE5A44-391F-413F-9C9E-930C6BBBC9AB}" srcOrd="1" destOrd="0" presId="urn:microsoft.com/office/officeart/2005/8/layout/process3"/>
    <dgm:cxn modelId="{F22B8668-9FE1-4DF2-B5BF-FE0151EA3BF1}" type="presParOf" srcId="{863EC9FF-13AE-4727-B922-981EE1B3005C}" destId="{3605D73C-7E3E-4818-B6BE-775942DAFC6D}" srcOrd="2" destOrd="0" presId="urn:microsoft.com/office/officeart/2005/8/layout/process3"/>
    <dgm:cxn modelId="{B69D8E89-FA53-4573-98EA-F953E7A60214}" type="presParOf" srcId="{71330616-7E8A-4D92-AB6F-1FB7488A3B15}" destId="{AE44CE3B-B5A6-433D-BDC1-30435E6648AC}" srcOrd="1" destOrd="0" presId="urn:microsoft.com/office/officeart/2005/8/layout/process3"/>
    <dgm:cxn modelId="{80AF9197-C386-4AEE-9615-35682F69EAA8}" type="presParOf" srcId="{AE44CE3B-B5A6-433D-BDC1-30435E6648AC}" destId="{2D6A3E78-4C09-4038-9CB1-C474EA29B483}" srcOrd="0" destOrd="0" presId="urn:microsoft.com/office/officeart/2005/8/layout/process3"/>
    <dgm:cxn modelId="{16BA376B-AA3D-4CB4-937D-EC2C1650855D}" type="presParOf" srcId="{71330616-7E8A-4D92-AB6F-1FB7488A3B15}" destId="{CC6A68EE-0994-49FC-8B21-731D3B43553B}" srcOrd="2" destOrd="0" presId="urn:microsoft.com/office/officeart/2005/8/layout/process3"/>
    <dgm:cxn modelId="{E14644EF-E468-46A0-8CFA-21BDC2B52C8F}" type="presParOf" srcId="{CC6A68EE-0994-49FC-8B21-731D3B43553B}" destId="{CA4994A4-1878-43CD-8D19-54EAF5E3E384}" srcOrd="0" destOrd="0" presId="urn:microsoft.com/office/officeart/2005/8/layout/process3"/>
    <dgm:cxn modelId="{01A9D141-11EF-4479-8AFC-750FFE97C5D1}" type="presParOf" srcId="{CC6A68EE-0994-49FC-8B21-731D3B43553B}" destId="{DC157997-0F02-40F7-BC77-EFFFE585612D}" srcOrd="1" destOrd="0" presId="urn:microsoft.com/office/officeart/2005/8/layout/process3"/>
    <dgm:cxn modelId="{B023C184-C5A6-4228-B965-84079FEEC878}" type="presParOf" srcId="{CC6A68EE-0994-49FC-8B21-731D3B43553B}" destId="{09735D09-130F-4010-90A0-AFCD88DF0461}" srcOrd="2" destOrd="0" presId="urn:microsoft.com/office/officeart/2005/8/layout/process3"/>
    <dgm:cxn modelId="{41960A9A-D471-42CC-8A15-720D69E8AFE9}" type="presParOf" srcId="{71330616-7E8A-4D92-AB6F-1FB7488A3B15}" destId="{68701596-3808-4F0C-9F00-9F88100A7A2C}" srcOrd="3" destOrd="0" presId="urn:microsoft.com/office/officeart/2005/8/layout/process3"/>
    <dgm:cxn modelId="{FF90BEAC-C7C4-4188-80A9-EA4A47D69C0A}" type="presParOf" srcId="{68701596-3808-4F0C-9F00-9F88100A7A2C}" destId="{BA43A460-1A64-47A4-AD16-52D2973CDE5B}" srcOrd="0" destOrd="0" presId="urn:microsoft.com/office/officeart/2005/8/layout/process3"/>
    <dgm:cxn modelId="{D87789B0-C18C-4214-ABD3-822009F28C06}" type="presParOf" srcId="{71330616-7E8A-4D92-AB6F-1FB7488A3B15}" destId="{0B5C6FBE-0861-44B2-BB30-417915B9C5D7}" srcOrd="4" destOrd="0" presId="urn:microsoft.com/office/officeart/2005/8/layout/process3"/>
    <dgm:cxn modelId="{C2EC202A-2982-45D5-B780-35F218A95A53}" type="presParOf" srcId="{0B5C6FBE-0861-44B2-BB30-417915B9C5D7}" destId="{00EF6254-6E58-4376-AE79-61C7809C8EFD}" srcOrd="0" destOrd="0" presId="urn:microsoft.com/office/officeart/2005/8/layout/process3"/>
    <dgm:cxn modelId="{A2A85A2D-AA75-4A4D-8904-51486BCB0EF3}" type="presParOf" srcId="{0B5C6FBE-0861-44B2-BB30-417915B9C5D7}" destId="{78724FF8-A2B8-4AD8-BE49-BBA30E0B102E}" srcOrd="1" destOrd="0" presId="urn:microsoft.com/office/officeart/2005/8/layout/process3"/>
    <dgm:cxn modelId="{75C79411-A874-40DD-BEA9-940CA7AB7A4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62B32A1C-1C15-4B6E-A50B-D806C3FE3A17}" type="presOf" srcId="{D7461CB3-0D19-4BA8-8AC1-D6AFBE0A592A}" destId="{8361B7DF-175B-4A8C-AE5F-A22F8005CB02}" srcOrd="0" destOrd="0" presId="urn:microsoft.com/office/officeart/2005/8/layout/process3"/>
    <dgm:cxn modelId="{E3081DF4-A438-49C2-82C1-E2C04F06FEA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602509A1-BCF4-4DFD-8BB3-007245F78BDB}" type="presOf" srcId="{37825505-43F1-46EE-B5D5-E16AABC45527}" destId="{5A37B31B-92A6-4B8C-8EC6-79C60F510A69}"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BA838522-F16E-4DFE-9093-7B0366A03198}" type="presOf" srcId="{D7461CB3-0D19-4BA8-8AC1-D6AFBE0A592A}" destId="{2921033C-02DB-4BD2-89E8-9FE448BB63C9}" srcOrd="1" destOrd="0" presId="urn:microsoft.com/office/officeart/2005/8/layout/process3"/>
    <dgm:cxn modelId="{0115D607-642D-4A44-8D83-A65A7F6C3867}" type="presParOf" srcId="{DBB6B28E-CD7F-46A0-BDAC-199473353B78}" destId="{CAE8AA46-FD53-45B8-8457-87F8FE08349F}" srcOrd="0" destOrd="0" presId="urn:microsoft.com/office/officeart/2005/8/layout/process3"/>
    <dgm:cxn modelId="{459551B4-7093-4623-8E21-E34936AC9622}" type="presParOf" srcId="{CAE8AA46-FD53-45B8-8457-87F8FE08349F}" destId="{8361B7DF-175B-4A8C-AE5F-A22F8005CB02}" srcOrd="0" destOrd="0" presId="urn:microsoft.com/office/officeart/2005/8/layout/process3"/>
    <dgm:cxn modelId="{5A05CFA6-4603-44F9-A2DD-914A126DA679}" type="presParOf" srcId="{CAE8AA46-FD53-45B8-8457-87F8FE08349F}" destId="{2921033C-02DB-4BD2-89E8-9FE448BB63C9}" srcOrd="1" destOrd="0" presId="urn:microsoft.com/office/officeart/2005/8/layout/process3"/>
    <dgm:cxn modelId="{7DF63108-D7C7-4611-A343-596A1AD36AB0}"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8D98FED4-A2EE-4DA2-8C87-D560E37A5E8A}" type="presOf" srcId="{4735F9FC-99D9-4170-AB49-BF68E9128479}" destId="{71330616-7E8A-4D92-AB6F-1FB7488A3B15}" srcOrd="0" destOrd="0" presId="urn:microsoft.com/office/officeart/2005/8/layout/process3"/>
    <dgm:cxn modelId="{62ADA6A7-AA0F-43AD-B4F8-2E598CE2E7C4}"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71B54D3-1824-4264-9778-E210A10B7FE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CC2F23C-7EEF-4178-90F2-3658595C945A}" type="presOf" srcId="{BC7FAE0F-43F4-49B4-8352-202EA69B31F1}" destId="{3605D73C-7E3E-4818-B6BE-775942DAFC6D}" srcOrd="0" destOrd="0" presId="urn:microsoft.com/office/officeart/2005/8/layout/process3"/>
    <dgm:cxn modelId="{2056B0B1-C91C-438C-B3C2-A1E89FBA69CC}" type="presParOf" srcId="{71330616-7E8A-4D92-AB6F-1FB7488A3B15}" destId="{863EC9FF-13AE-4727-B922-981EE1B3005C}" srcOrd="0" destOrd="0" presId="urn:microsoft.com/office/officeart/2005/8/layout/process3"/>
    <dgm:cxn modelId="{2EA825C1-5D14-4C50-B72C-B0B35AFFA327}" type="presParOf" srcId="{863EC9FF-13AE-4727-B922-981EE1B3005C}" destId="{FAC9D217-058C-40C9-B679-A7212B266034}" srcOrd="0" destOrd="0" presId="urn:microsoft.com/office/officeart/2005/8/layout/process3"/>
    <dgm:cxn modelId="{895487A1-04E9-4CA8-A54D-C7497F76EF37}" type="presParOf" srcId="{863EC9FF-13AE-4727-B922-981EE1B3005C}" destId="{A6EE5A44-391F-413F-9C9E-930C6BBBC9AB}" srcOrd="1" destOrd="0" presId="urn:microsoft.com/office/officeart/2005/8/layout/process3"/>
    <dgm:cxn modelId="{8B74297A-2044-41A8-B93A-78D71064A3D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ctr" defTabSz="533400">
            <a:lnSpc>
              <a:spcPct val="90000"/>
            </a:lnSpc>
            <a:spcBef>
              <a:spcPct val="0"/>
            </a:spcBef>
            <a:spcAft>
              <a:spcPct val="35000"/>
            </a:spcAft>
            <a:buFont typeface="Symbol" panose="05050102010706020507" pitchFamily="18" charset="2"/>
            <a:buChar char=""/>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buFont typeface="Symbol" panose="05050102010706020507" pitchFamily="18" charset="2"/>
            <a:buChar char=""/>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ctr" defTabSz="622300">
            <a:lnSpc>
              <a:spcPct val="90000"/>
            </a:lnSpc>
            <a:spcBef>
              <a:spcPct val="0"/>
            </a:spcBef>
            <a:spcAft>
              <a:spcPct val="35000"/>
            </a:spcAft>
            <a:buFont typeface="Symbol" panose="05050102010706020507" pitchFamily="18" charset="2"/>
            <a:buChar char=""/>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seleccionarSistemaExterno</a:t>
          </a:r>
        </a:p>
        <a:p>
          <a:pPr lvl="0" algn="l" defTabSz="444500">
            <a:lnSpc>
              <a:spcPct val="90000"/>
            </a:lnSpc>
            <a:spcBef>
              <a:spcPct val="0"/>
            </a:spcBef>
            <a:spcAft>
              <a:spcPct val="35000"/>
            </a:spcAft>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buFont typeface="Symbol" panose="05050102010706020507" pitchFamily="18" charset="2"/>
            <a:buChar char=""/>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buFont typeface="Symbol" panose="05050102010706020507" pitchFamily="18" charset="2"/>
            <a:buChar char=""/>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buFont typeface="Symbol" panose="05050102010706020507" pitchFamily="18" charset="2"/>
            <a:buChar char=""/>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342463"/>
          <a:ext cx="2794373" cy="648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6680" tIns="106680" rIns="106680" bIns="57150" numCol="1" spcCol="1270" anchor="t" anchorCtr="0">
          <a:noAutofit/>
        </a:bodyPr>
        <a:lstStyle/>
        <a:p>
          <a:pPr lvl="0" algn="l" defTabSz="666750">
            <a:lnSpc>
              <a:spcPct val="90000"/>
            </a:lnSpc>
            <a:spcBef>
              <a:spcPct val="0"/>
            </a:spcBef>
            <a:spcAft>
              <a:spcPct val="35000"/>
            </a:spcAft>
            <a:buFont typeface="Symbol" panose="05050102010706020507" pitchFamily="18" charset="2"/>
            <a:buChar char=""/>
          </a:pPr>
          <a:r>
            <a:rPr lang="es-CO" sz="1500" kern="1200"/>
            <a:t>determinarModalidadMedidor</a:t>
          </a:r>
        </a:p>
      </dsp:txBody>
      <dsp:txXfrm>
        <a:off x="0" y="342463"/>
        <a:ext cx="2794373" cy="432000"/>
      </dsp:txXfrm>
    </dsp:sp>
    <dsp:sp modelId="{3605D73C-7E3E-4818-B6BE-775942DAFC6D}">
      <dsp:nvSpPr>
        <dsp:cNvPr id="0" name=""/>
        <dsp:cNvSpPr/>
      </dsp:nvSpPr>
      <dsp:spPr>
        <a:xfrm>
          <a:off x="572341" y="774463"/>
          <a:ext cx="2794373" cy="91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06680" tIns="106680" rIns="106680" bIns="106680" numCol="1" spcCol="1270" anchor="t" anchorCtr="0">
          <a:noAutofit/>
        </a:bodyPr>
        <a:lstStyle/>
        <a:p>
          <a:pPr marL="114300" lvl="1" indent="-114300" algn="l" defTabSz="666750">
            <a:lnSpc>
              <a:spcPct val="90000"/>
            </a:lnSpc>
            <a:spcBef>
              <a:spcPct val="0"/>
            </a:spcBef>
            <a:spcAft>
              <a:spcPct val="15000"/>
            </a:spcAft>
            <a:buChar char="••"/>
          </a:pPr>
          <a:r>
            <a:rPr lang="es-ES" sz="1500" kern="1200"/>
            <a:t>el administrador/usuario podra ver que modalidad de medidor es al escogerlo</a:t>
          </a:r>
          <a:endParaRPr lang="es-CO" sz="1500" b="0" kern="1200"/>
        </a:p>
      </dsp:txBody>
      <dsp:txXfrm>
        <a:off x="599228" y="801350"/>
        <a:ext cx="2740599" cy="864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ctr" defTabSz="488950">
            <a:lnSpc>
              <a:spcPct val="90000"/>
            </a:lnSpc>
            <a:spcBef>
              <a:spcPct val="0"/>
            </a:spcBef>
            <a:spcAft>
              <a:spcPct val="35000"/>
            </a:spcAft>
            <a:buFont typeface="Symbol" panose="05050102010706020507" pitchFamily="18" charset="2"/>
            <a:buChar char=""/>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84562"/>
          <a:ext cx="1479501"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editarModalidadMedidor</a:t>
          </a:r>
          <a:endParaRPr lang="es-CO" sz="800" kern="1200"/>
        </a:p>
      </dsp:txBody>
      <dsp:txXfrm>
        <a:off x="981" y="484562"/>
        <a:ext cx="1479501" cy="259200"/>
      </dsp:txXfrm>
    </dsp:sp>
    <dsp:sp modelId="{3605D73C-7E3E-4818-B6BE-775942DAFC6D}">
      <dsp:nvSpPr>
        <dsp:cNvPr id="0" name=""/>
        <dsp:cNvSpPr/>
      </dsp:nvSpPr>
      <dsp:spPr>
        <a:xfrm>
          <a:off x="304011" y="743762"/>
          <a:ext cx="1479501" cy="99933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la modalidad del medidor, definiendolo si es o no prepago</a:t>
          </a:r>
          <a:endParaRPr lang="es-CO" sz="800" b="0" kern="1200"/>
        </a:p>
      </dsp:txBody>
      <dsp:txXfrm>
        <a:off x="333281" y="773032"/>
        <a:ext cx="1420961" cy="940797"/>
      </dsp:txXfrm>
    </dsp:sp>
    <dsp:sp modelId="{8B1BC2E1-B40A-4103-8CF9-167BBD62556B}">
      <dsp:nvSpPr>
        <dsp:cNvPr id="0" name=""/>
        <dsp:cNvSpPr/>
      </dsp:nvSpPr>
      <dsp:spPr>
        <a:xfrm rot="121705">
          <a:off x="1735389" y="474796"/>
          <a:ext cx="54109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735424" y="546511"/>
        <a:ext cx="430593" cy="221011"/>
      </dsp:txXfrm>
    </dsp:sp>
    <dsp:sp modelId="{7882EF87-75E7-4CB4-B58D-9448DC1D7B96}">
      <dsp:nvSpPr>
        <dsp:cNvPr id="0" name=""/>
        <dsp:cNvSpPr/>
      </dsp:nvSpPr>
      <dsp:spPr>
        <a:xfrm>
          <a:off x="2500786" y="573099"/>
          <a:ext cx="1479501" cy="3887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endParaRPr lang="es-CO" sz="800" b="0" kern="1200"/>
        </a:p>
      </dsp:txBody>
      <dsp:txXfrm>
        <a:off x="2500786" y="573099"/>
        <a:ext cx="1479501" cy="259200"/>
      </dsp:txXfrm>
    </dsp:sp>
    <dsp:sp modelId="{CE247746-01C8-467D-9902-C63D35E35527}">
      <dsp:nvSpPr>
        <dsp:cNvPr id="0" name=""/>
        <dsp:cNvSpPr/>
      </dsp:nvSpPr>
      <dsp:spPr>
        <a:xfrm>
          <a:off x="2378612" y="696499"/>
          <a:ext cx="2331872" cy="64519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CO" sz="800" kern="1200"/>
            <a:t>resetearSaldoMedidor</a:t>
          </a:r>
        </a:p>
        <a:p>
          <a:pPr marL="57150" lvl="1" indent="-57150" algn="ctr" defTabSz="355600">
            <a:lnSpc>
              <a:spcPct val="90000"/>
            </a:lnSpc>
            <a:spcBef>
              <a:spcPct val="0"/>
            </a:spcBef>
            <a:spcAft>
              <a:spcPct val="15000"/>
            </a:spcAft>
            <a:buChar char="••"/>
          </a:pPr>
          <a:endParaRPr lang="es-CO" sz="800" kern="1200"/>
        </a:p>
        <a:p>
          <a:pPr marL="57150" lvl="1" indent="-57150" algn="ctr" defTabSz="355600">
            <a:lnSpc>
              <a:spcPct val="90000"/>
            </a:lnSpc>
            <a:spcBef>
              <a:spcPct val="0"/>
            </a:spcBef>
            <a:spcAft>
              <a:spcPct val="15000"/>
            </a:spcAft>
            <a:buChar char="••"/>
          </a:pPr>
          <a:r>
            <a:rPr lang="es-CO" sz="800" kern="1200"/>
            <a:t>el administrador podrá resetear el saldo del medidor en casod e que se requiera</a:t>
          </a:r>
        </a:p>
      </dsp:txBody>
      <dsp:txXfrm>
        <a:off x="2397509" y="715396"/>
        <a:ext cx="2294078" cy="607398"/>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lvl="0" algn="l" defTabSz="977900">
            <a:lnSpc>
              <a:spcPct val="90000"/>
            </a:lnSpc>
            <a:spcBef>
              <a:spcPct val="0"/>
            </a:spcBef>
            <a:spcAft>
              <a:spcPct val="35000"/>
            </a:spcAft>
            <a:buFont typeface="Symbol" panose="05050102010706020507" pitchFamily="18" charset="2"/>
            <a:buChar char=""/>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5AB61-7BF0-460A-8EC9-79181F0B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1</TotalTime>
  <Pages>1</Pages>
  <Words>11918</Words>
  <Characters>65555</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Cuenta Microsoft</cp:lastModifiedBy>
  <cp:revision>3</cp:revision>
  <cp:lastPrinted>2007-12-04T21:07:00Z</cp:lastPrinted>
  <dcterms:created xsi:type="dcterms:W3CDTF">2020-10-22T15:53:00Z</dcterms:created>
  <dcterms:modified xsi:type="dcterms:W3CDTF">2020-10-22T15:53:00Z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