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D0DC7" w14:textId="790EB5E5" w:rsidR="00DC5304" w:rsidRDefault="00DC5304"/>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Ttul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7908651" w14:textId="7A6FF449" w:rsidR="00E860CB" w:rsidRDefault="009363B6" w:rsidP="00632B15">
      <w:pPr>
        <w:pStyle w:val="Ttulo"/>
        <w:jc w:val="left"/>
        <w:rPr>
          <w:rFonts w:cs="Arial"/>
          <w:sz w:val="22"/>
          <w:szCs w:val="22"/>
        </w:rPr>
      </w:pPr>
      <w:r>
        <w:rPr>
          <w:rFonts w:cs="Arial"/>
          <w:sz w:val="22"/>
          <w:szCs w:val="22"/>
        </w:rPr>
        <w:fldChar w:fldCharType="end"/>
      </w:r>
      <w:r w:rsidR="00E860CB">
        <w:rPr>
          <w:rFonts w:cs="Arial"/>
          <w:sz w:val="22"/>
          <w:szCs w:val="22"/>
        </w:rPr>
        <w:t>Caso de uso 1</w:t>
      </w:r>
    </w:p>
    <w:p w14:paraId="33FB9493" w14:textId="0D4364CB" w:rsidR="00E860CB" w:rsidRPr="00E860CB" w:rsidRDefault="00E860CB" w:rsidP="00E860CB">
      <w:pPr>
        <w:pStyle w:val="Ttulo"/>
        <w:jc w:val="left"/>
        <w:rPr>
          <w:rFonts w:cs="Arial"/>
          <w:sz w:val="22"/>
          <w:szCs w:val="22"/>
        </w:rPr>
      </w:pPr>
      <w:r>
        <w:rPr>
          <w:rFonts w:cs="Arial"/>
          <w:sz w:val="22"/>
          <w:szCs w:val="22"/>
        </w:rPr>
        <w:t>Caso de uso 2</w:t>
      </w:r>
    </w:p>
    <w:p w14:paraId="44F2FF52" w14:textId="34DC94C0" w:rsidR="00E860CB" w:rsidRPr="00E860CB" w:rsidRDefault="00E860CB" w:rsidP="00E860CB">
      <w:pPr>
        <w:pStyle w:val="Ttulo"/>
        <w:jc w:val="left"/>
        <w:rPr>
          <w:rFonts w:cs="Arial"/>
          <w:sz w:val="22"/>
          <w:szCs w:val="22"/>
        </w:rPr>
      </w:pPr>
      <w:r>
        <w:rPr>
          <w:rFonts w:cs="Arial"/>
          <w:sz w:val="22"/>
          <w:szCs w:val="22"/>
        </w:rPr>
        <w:t>Caso de uso 3</w:t>
      </w:r>
    </w:p>
    <w:p w14:paraId="73DC11DA" w14:textId="056CAAAE" w:rsidR="00E860CB" w:rsidRPr="00E860CB" w:rsidRDefault="00E860CB" w:rsidP="00E860CB">
      <w:pPr>
        <w:pStyle w:val="Ttulo"/>
        <w:jc w:val="left"/>
        <w:rPr>
          <w:rFonts w:cs="Arial"/>
          <w:sz w:val="22"/>
          <w:szCs w:val="22"/>
        </w:rPr>
      </w:pPr>
      <w:r>
        <w:rPr>
          <w:rFonts w:cs="Arial"/>
          <w:sz w:val="22"/>
          <w:szCs w:val="22"/>
        </w:rPr>
        <w:t>Caso de uso 4</w:t>
      </w:r>
    </w:p>
    <w:p w14:paraId="6F720F8D" w14:textId="094DB6DB" w:rsidR="00E860CB" w:rsidRPr="00E860CB" w:rsidRDefault="00E860CB" w:rsidP="00E860CB">
      <w:pPr>
        <w:pStyle w:val="Ttulo"/>
        <w:jc w:val="left"/>
        <w:rPr>
          <w:rFonts w:cs="Arial"/>
          <w:sz w:val="22"/>
          <w:szCs w:val="22"/>
        </w:rPr>
      </w:pPr>
      <w:r>
        <w:rPr>
          <w:rFonts w:cs="Arial"/>
          <w:sz w:val="22"/>
          <w:szCs w:val="22"/>
        </w:rPr>
        <w:t>Caso de uso 5</w:t>
      </w:r>
    </w:p>
    <w:p w14:paraId="5AEC2298" w14:textId="3713AFD8" w:rsidR="00E860CB" w:rsidRPr="00E860CB" w:rsidRDefault="00E860CB" w:rsidP="00E860CB">
      <w:pPr>
        <w:pStyle w:val="Ttulo"/>
        <w:jc w:val="left"/>
        <w:rPr>
          <w:rFonts w:cs="Arial"/>
          <w:sz w:val="22"/>
          <w:szCs w:val="22"/>
        </w:rPr>
      </w:pPr>
      <w:r>
        <w:rPr>
          <w:rFonts w:cs="Arial"/>
          <w:sz w:val="22"/>
          <w:szCs w:val="22"/>
        </w:rPr>
        <w:t>Caso de uso 6</w:t>
      </w:r>
    </w:p>
    <w:p w14:paraId="6F4C820A" w14:textId="1C4C52DD" w:rsidR="00E860CB" w:rsidRPr="00E860CB" w:rsidRDefault="00E860CB" w:rsidP="00E860CB">
      <w:pPr>
        <w:pStyle w:val="Ttulo"/>
        <w:jc w:val="left"/>
        <w:rPr>
          <w:rFonts w:cs="Arial"/>
          <w:sz w:val="22"/>
          <w:szCs w:val="22"/>
        </w:rPr>
      </w:pPr>
      <w:r>
        <w:rPr>
          <w:rFonts w:cs="Arial"/>
          <w:sz w:val="22"/>
          <w:szCs w:val="22"/>
        </w:rPr>
        <w:t>Caso de uso 7</w:t>
      </w:r>
    </w:p>
    <w:p w14:paraId="387B07B8" w14:textId="4260F2B8" w:rsidR="00E860CB" w:rsidRPr="00E860CB" w:rsidRDefault="00E860CB" w:rsidP="00E860CB">
      <w:pPr>
        <w:pStyle w:val="Ttulo"/>
        <w:jc w:val="left"/>
        <w:rPr>
          <w:rFonts w:cs="Arial"/>
          <w:sz w:val="22"/>
          <w:szCs w:val="22"/>
        </w:rPr>
      </w:pPr>
      <w:r>
        <w:rPr>
          <w:rFonts w:cs="Arial"/>
          <w:sz w:val="22"/>
          <w:szCs w:val="22"/>
        </w:rPr>
        <w:t>Caso de uso 8</w:t>
      </w:r>
    </w:p>
    <w:p w14:paraId="1EA66228" w14:textId="0537A27B" w:rsidR="00E860CB" w:rsidRPr="00E860CB" w:rsidRDefault="00E860CB" w:rsidP="00E860CB">
      <w:pPr>
        <w:pStyle w:val="Ttulo"/>
        <w:jc w:val="left"/>
        <w:rPr>
          <w:rFonts w:cs="Arial"/>
          <w:sz w:val="22"/>
          <w:szCs w:val="22"/>
        </w:rPr>
      </w:pPr>
      <w:r>
        <w:rPr>
          <w:rFonts w:cs="Arial"/>
          <w:sz w:val="22"/>
          <w:szCs w:val="22"/>
        </w:rPr>
        <w:t>Caso de uso 9</w:t>
      </w:r>
    </w:p>
    <w:p w14:paraId="729D68D9" w14:textId="64A0BB20" w:rsidR="00E860CB" w:rsidRPr="00E860CB" w:rsidRDefault="00E860CB" w:rsidP="00E860CB">
      <w:pPr>
        <w:pStyle w:val="Ttulo"/>
        <w:jc w:val="left"/>
        <w:rPr>
          <w:rFonts w:cs="Arial"/>
          <w:sz w:val="22"/>
          <w:szCs w:val="22"/>
        </w:rPr>
      </w:pPr>
      <w:r>
        <w:rPr>
          <w:rFonts w:cs="Arial"/>
          <w:sz w:val="22"/>
          <w:szCs w:val="22"/>
        </w:rPr>
        <w:t>Caso de uso 10</w:t>
      </w:r>
    </w:p>
    <w:p w14:paraId="0575F41D" w14:textId="68AA342E" w:rsidR="00E860CB" w:rsidRPr="00E860CB" w:rsidRDefault="00E860CB" w:rsidP="00E860CB">
      <w:pPr>
        <w:pStyle w:val="Ttulo"/>
        <w:jc w:val="left"/>
        <w:rPr>
          <w:rFonts w:cs="Arial"/>
          <w:sz w:val="22"/>
          <w:szCs w:val="22"/>
        </w:rPr>
      </w:pPr>
      <w:r>
        <w:rPr>
          <w:rFonts w:cs="Arial"/>
          <w:sz w:val="22"/>
          <w:szCs w:val="22"/>
        </w:rPr>
        <w:t>Caso de uso 11</w:t>
      </w:r>
    </w:p>
    <w:p w14:paraId="159033F5" w14:textId="4600A713" w:rsidR="00E860CB" w:rsidRDefault="00E860CB" w:rsidP="00E860CB">
      <w:pPr>
        <w:pStyle w:val="Ttulo"/>
        <w:jc w:val="left"/>
        <w:rPr>
          <w:rFonts w:cs="Arial"/>
          <w:sz w:val="22"/>
          <w:szCs w:val="22"/>
        </w:rPr>
      </w:pPr>
      <w:r>
        <w:rPr>
          <w:rFonts w:cs="Arial"/>
          <w:sz w:val="22"/>
          <w:szCs w:val="22"/>
        </w:rPr>
        <w:t>Caso de uso 12</w:t>
      </w:r>
    </w:p>
    <w:p w14:paraId="5030C705" w14:textId="7A4FF656" w:rsidR="00E860CB" w:rsidRDefault="00E860CB" w:rsidP="00E860CB">
      <w:pPr>
        <w:pStyle w:val="Ttulo"/>
        <w:jc w:val="left"/>
        <w:rPr>
          <w:rFonts w:cs="Arial"/>
          <w:sz w:val="22"/>
          <w:szCs w:val="22"/>
        </w:rPr>
      </w:pPr>
      <w:r>
        <w:rPr>
          <w:rFonts w:cs="Arial"/>
          <w:sz w:val="22"/>
          <w:szCs w:val="22"/>
        </w:rPr>
        <w:t>Caso de uso 13</w:t>
      </w:r>
    </w:p>
    <w:p w14:paraId="22166516" w14:textId="77777777" w:rsidR="00E860CB" w:rsidRPr="00E860CB" w:rsidRDefault="00E860CB" w:rsidP="00E860CB"/>
    <w:p w14:paraId="605770D3" w14:textId="77777777" w:rsidR="00E860CB" w:rsidRPr="00E860CB" w:rsidRDefault="00E860CB" w:rsidP="00E860CB"/>
    <w:p w14:paraId="1CE0861C" w14:textId="77777777" w:rsidR="00E860CB" w:rsidRPr="00E860CB" w:rsidRDefault="00E860CB" w:rsidP="00E860CB"/>
    <w:p w14:paraId="2CB21C26" w14:textId="49F71940" w:rsidR="00632B15" w:rsidRDefault="00632B15" w:rsidP="00632B15">
      <w:pPr>
        <w:pStyle w:val="Ttulo"/>
        <w:jc w:val="left"/>
      </w:pPr>
      <w:r>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 xml:space="preserve">Identificar los casos de uso del sistema </w:t>
      </w:r>
      <w:proofErr w:type="spellStart"/>
      <w:r>
        <w:t>Inpetel</w:t>
      </w:r>
      <w:proofErr w:type="spellEnd"/>
      <w:r>
        <w:t xml:space="preserve">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w:t>
      </w:r>
      <w:proofErr w:type="spellStart"/>
      <w:r>
        <w:t>Inpetel</w:t>
      </w:r>
      <w:proofErr w:type="spellEnd"/>
      <w:r>
        <w:t xml:space="preserve">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lang w:eastAsia="es-CO"/>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r>
        <w:rPr>
          <w:rFonts w:cs="Arial"/>
          <w:szCs w:val="22"/>
        </w:rPr>
        <w:t>sistema</w:t>
      </w:r>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509152"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AA7042" w:rsidRPr="008B07E9" w:rsidRDefault="00AA7042" w:rsidP="007038A8">
                                  <w:pPr>
                                    <w:jc w:val="center"/>
                                  </w:pPr>
                                  <w:r>
                                    <w:rPr>
                                      <w:rFonts w:cs="Arial"/>
                                      <w:szCs w:val="22"/>
                                    </w:rPr>
                                    <w:t>sistema</w:t>
                                  </w:r>
                                </w:p>
                                <w:p w14:paraId="64D2DF48" w14:textId="77777777" w:rsidR="00AA7042" w:rsidRPr="009E2EFC" w:rsidRDefault="00AA7042"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" filled="f" stroked="f">
                      <v:textbox inset="0,0,0,0">
                        <w:txbxContent>
                          <w:p w14:paraId="2DAD1A33" w14:textId="70A58F55" w:rsidR="00AA7042" w:rsidRPr="008B07E9" w:rsidRDefault="00AA7042" w:rsidP="007038A8">
                            <w:pPr>
                              <w:jc w:val="center"/>
                            </w:pPr>
                            <w:r>
                              <w:rPr>
                                <w:rFonts w:cs="Arial"/>
                                <w:szCs w:val="22"/>
                              </w:rPr>
                              <w:t>sistema</w:t>
                            </w:r>
                          </w:p>
                          <w:p w14:paraId="64D2DF48" w14:textId="77777777" w:rsidR="00AA7042" w:rsidRPr="009E2EFC" w:rsidRDefault="00AA7042"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 xml:space="preserve">monitorear todo lo ocurrido en </w:t>
            </w:r>
            <w:proofErr w:type="spellStart"/>
            <w:r w:rsidR="00B377BA">
              <w:rPr>
                <w:rFonts w:cs="Arial"/>
                <w:iCs/>
                <w:color w:val="0000FF"/>
                <w:szCs w:val="22"/>
              </w:rPr>
              <w:t>Inpetel</w:t>
            </w:r>
            <w:proofErr w:type="spellEnd"/>
            <w:r w:rsidR="00B377BA">
              <w:rPr>
                <w:rFonts w:cs="Arial"/>
                <w:iCs/>
                <w:color w:val="0000FF"/>
                <w:szCs w:val="22"/>
              </w:rPr>
              <w:t xml:space="preserve"> </w:t>
            </w:r>
            <w:proofErr w:type="spellStart"/>
            <w:r w:rsidR="00B377BA">
              <w:rPr>
                <w:rFonts w:cs="Arial"/>
                <w:iCs/>
                <w:color w:val="0000FF"/>
                <w:szCs w:val="22"/>
              </w:rPr>
              <w:t>cloud</w:t>
            </w:r>
            <w:proofErr w:type="spellEnd"/>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proofErr w:type="spellStart"/>
      <w:r>
        <w:rPr>
          <w:rFonts w:cs="Arial"/>
          <w:szCs w:val="22"/>
        </w:rPr>
        <w:t>SuperAdministrador</w:t>
      </w:r>
      <w:proofErr w:type="spellEnd"/>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4BABC6"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AA7042" w:rsidRPr="008B07E9" w:rsidRDefault="00AA7042" w:rsidP="00B377BA">
                                  <w:pPr>
                                    <w:jc w:val="center"/>
                                  </w:pPr>
                                  <w:proofErr w:type="spellStart"/>
                                  <w:r>
                                    <w:rPr>
                                      <w:rFonts w:cs="Arial"/>
                                      <w:szCs w:val="22"/>
                                    </w:rPr>
                                    <w:t>SuperAdministrador</w:t>
                                  </w:r>
                                  <w:proofErr w:type="spellEnd"/>
                                </w:p>
                                <w:p w14:paraId="0B765069" w14:textId="77777777" w:rsidR="00AA7042" w:rsidRPr="009E2EFC" w:rsidRDefault="00AA7042"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&#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v9ynv5wEAALUDAAAOAAAAAAAAAAAAAAAAAC4CAABkcnMvZTJvRG9jLnht&#10;bFBLAQItABQABgAIAAAAIQDa4cuo4AAAAAkBAAAPAAAAAAAAAAAAAAAAAEEEAABkcnMvZG93bnJl&#10;di54bWxQSwUGAAAAAAQABADzAAAATgUAAAAA&#10;" filled="f" stroked="f">
                      <v:textbox inset="0,0,0,0">
                        <w:txbxContent>
                          <w:p w14:paraId="0DF858E0" w14:textId="77777777" w:rsidR="00AA7042" w:rsidRPr="008B07E9" w:rsidRDefault="00AA7042" w:rsidP="00B377BA">
                            <w:pPr>
                              <w:jc w:val="center"/>
                            </w:pPr>
                            <w:r>
                              <w:rPr>
                                <w:rFonts w:cs="Arial"/>
                                <w:szCs w:val="22"/>
                              </w:rPr>
                              <w:t>SuperAdministrador</w:t>
                            </w:r>
                          </w:p>
                          <w:p w14:paraId="0B765069" w14:textId="77777777" w:rsidR="00AA7042" w:rsidRPr="009E2EFC" w:rsidRDefault="00AA7042"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proofErr w:type="spellStart"/>
            <w:r>
              <w:rPr>
                <w:rFonts w:cs="Arial"/>
                <w:szCs w:val="22"/>
              </w:rPr>
              <w:t>SuperAdministrador</w:t>
            </w:r>
            <w:proofErr w:type="spellEnd"/>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 xml:space="preserve">Será el administrador del sistema </w:t>
            </w:r>
            <w:proofErr w:type="spellStart"/>
            <w:r>
              <w:rPr>
                <w:rFonts w:cs="Arial"/>
                <w:iCs/>
                <w:color w:val="0000FF"/>
                <w:szCs w:val="22"/>
              </w:rPr>
              <w:t>Inpetel</w:t>
            </w:r>
            <w:proofErr w:type="spellEnd"/>
            <w:r>
              <w:rPr>
                <w:rFonts w:cs="Arial"/>
                <w:iCs/>
                <w:color w:val="0000FF"/>
                <w:szCs w:val="22"/>
              </w:rPr>
              <w:t xml:space="preserve"> Cloud, </w:t>
            </w:r>
            <w:proofErr w:type="spellStart"/>
            <w:r>
              <w:rPr>
                <w:rFonts w:cs="Arial"/>
                <w:iCs/>
                <w:color w:val="0000FF"/>
                <w:szCs w:val="22"/>
              </w:rPr>
              <w:t>cont</w:t>
            </w:r>
            <w:r w:rsidR="00357668">
              <w:rPr>
                <w:rFonts w:cs="Arial"/>
                <w:iCs/>
                <w:color w:val="0000FF"/>
                <w:szCs w:val="22"/>
              </w:rPr>
              <w:t>Rol</w:t>
            </w:r>
            <w:r>
              <w:rPr>
                <w:rFonts w:cs="Arial"/>
                <w:iCs/>
                <w:color w:val="0000FF"/>
                <w:szCs w:val="22"/>
              </w:rPr>
              <w:t>ado</w:t>
            </w:r>
            <w:proofErr w:type="spellEnd"/>
            <w:r>
              <w:rPr>
                <w:rFonts w:cs="Arial"/>
                <w:iCs/>
                <w:color w:val="0000FF"/>
                <w:szCs w:val="22"/>
              </w:rPr>
              <w:t xml:space="preserve">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EA6439"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AA7042" w:rsidRPr="008B07E9" w:rsidRDefault="00AA7042" w:rsidP="0030698D">
                                  <w:pPr>
                                    <w:jc w:val="center"/>
                                  </w:pPr>
                                  <w:r>
                                    <w:rPr>
                                      <w:rFonts w:cs="Arial"/>
                                      <w:szCs w:val="22"/>
                                    </w:rPr>
                                    <w:t>Administrador</w:t>
                                  </w:r>
                                </w:p>
                                <w:p w14:paraId="079AACA4" w14:textId="77777777" w:rsidR="00AA7042" w:rsidRPr="009E2EFC" w:rsidRDefault="00AA7042"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" filled="f" stroked="f">
                      <v:textbox inset="0,0,0,0">
                        <w:txbxContent>
                          <w:p w14:paraId="22B151C5" w14:textId="77777777" w:rsidR="00AA7042" w:rsidRPr="008B07E9" w:rsidRDefault="00AA7042" w:rsidP="0030698D">
                            <w:pPr>
                              <w:jc w:val="center"/>
                            </w:pPr>
                            <w:r>
                              <w:rPr>
                                <w:rFonts w:cs="Arial"/>
                                <w:szCs w:val="22"/>
                              </w:rPr>
                              <w:t>Administrador</w:t>
                            </w:r>
                          </w:p>
                          <w:p w14:paraId="079AACA4" w14:textId="77777777" w:rsidR="00AA7042" w:rsidRPr="009E2EFC" w:rsidRDefault="00AA7042"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 xml:space="preserve">Será el administrador del sistema externo en </w:t>
            </w:r>
            <w:proofErr w:type="spellStart"/>
            <w:r>
              <w:rPr>
                <w:rFonts w:cs="Arial"/>
                <w:i/>
                <w:iCs/>
                <w:color w:val="0000FF"/>
                <w:szCs w:val="22"/>
              </w:rPr>
              <w:t>inpetel</w:t>
            </w:r>
            <w:proofErr w:type="spellEnd"/>
            <w:r>
              <w:rPr>
                <w:rFonts w:cs="Arial"/>
                <w:i/>
                <w:iCs/>
                <w:color w:val="0000FF"/>
                <w:szCs w:val="22"/>
              </w:rPr>
              <w:t xml:space="preserve"> </w:t>
            </w:r>
            <w:proofErr w:type="spellStart"/>
            <w:r>
              <w:rPr>
                <w:rFonts w:cs="Arial"/>
                <w:i/>
                <w:iCs/>
                <w:color w:val="0000FF"/>
                <w:szCs w:val="22"/>
              </w:rPr>
              <w:t>cloud</w:t>
            </w:r>
            <w:proofErr w:type="spellEnd"/>
            <w:r>
              <w:rPr>
                <w:rFonts w:cs="Arial"/>
                <w:i/>
                <w:iCs/>
                <w:color w:val="0000FF"/>
                <w:szCs w:val="22"/>
              </w:rPr>
              <w:t>,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F5F3A4"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AA7042" w:rsidRPr="009E2EFC" w:rsidRDefault="00AA7042"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" filled="f" stroked="f">
                      <v:textbox inset="0,0,0,0">
                        <w:txbxContent>
                          <w:p w14:paraId="116CC0AD" w14:textId="424A1D96" w:rsidR="00AA7042" w:rsidRPr="009E2EFC" w:rsidRDefault="00AA7042"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 xml:space="preserve">Se encarga de registrar todos los datos, información, alertas, logs y demás aspectos gestionados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 xml:space="preserve">Será capaz de almacenar la información que se gestiona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proofErr w:type="spellStart"/>
            <w:r w:rsidR="00357668">
              <w:rPr>
                <w:rFonts w:cs="Arial"/>
                <w:i/>
                <w:color w:val="0000FF"/>
                <w:szCs w:val="22"/>
              </w:rPr>
              <w:t>rol</w:t>
            </w:r>
            <w:r>
              <w:rPr>
                <w:rFonts w:cs="Arial"/>
                <w:i/>
                <w:color w:val="0000FF"/>
                <w:szCs w:val="22"/>
              </w:rPr>
              <w:t>s</w:t>
            </w:r>
            <w:proofErr w:type="spellEnd"/>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C3DBE0"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PiRMTVVAwAA4w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AA7042" w:rsidRPr="008B07E9" w:rsidRDefault="00AA7042" w:rsidP="00A76BDC">
                                  <w:pPr>
                                    <w:jc w:val="center"/>
                                  </w:pPr>
                                  <w:r>
                                    <w:rPr>
                                      <w:rFonts w:cs="Arial"/>
                                      <w:szCs w:val="22"/>
                                    </w:rPr>
                                    <w:t>Cliente</w:t>
                                  </w:r>
                                </w:p>
                                <w:p w14:paraId="00A645AB" w14:textId="77777777" w:rsidR="00AA7042" w:rsidRPr="009E2EFC" w:rsidRDefault="00AA7042"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&#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Sulb85wEAALQDAAAOAAAAAAAAAAAAAAAAAC4CAABkcnMvZTJvRG9jLnht&#10;bFBLAQItABQABgAIAAAAIQDa4cuo4AAAAAkBAAAPAAAAAAAAAAAAAAAAAEEEAABkcnMvZG93bnJl&#10;di54bWxQSwUGAAAAAAQABADzAAAATgUAAAAA&#10;" filled="f" stroked="f">
                      <v:textbox inset="0,0,0,0">
                        <w:txbxContent>
                          <w:p w14:paraId="0153A324" w14:textId="4837A4C9" w:rsidR="00AA7042" w:rsidRPr="008B07E9" w:rsidRDefault="00AA7042" w:rsidP="00A76BDC">
                            <w:pPr>
                              <w:jc w:val="center"/>
                            </w:pPr>
                            <w:r>
                              <w:rPr>
                                <w:rFonts w:cs="Arial"/>
                                <w:szCs w:val="22"/>
                              </w:rPr>
                              <w:t>Cliente</w:t>
                            </w:r>
                          </w:p>
                          <w:p w14:paraId="00A645AB" w14:textId="77777777" w:rsidR="00AA7042" w:rsidRPr="009E2EFC" w:rsidRDefault="00AA7042"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proofErr w:type="spellStart"/>
            <w:r>
              <w:rPr>
                <w:rFonts w:cs="Arial"/>
                <w:i/>
                <w:color w:val="0000FF"/>
                <w:szCs w:val="22"/>
              </w:rPr>
              <w:t>vpn</w:t>
            </w:r>
            <w:proofErr w:type="spellEnd"/>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1E4427A0" w:rsidR="00AD2D68" w:rsidRDefault="00012B60" w:rsidP="00DC0E94">
      <w:pPr>
        <w:rPr>
          <w:rFonts w:ascii="Arial" w:hAnsi="Arial" w:cs="Arial"/>
          <w:color w:val="0000FF"/>
          <w:sz w:val="22"/>
          <w:szCs w:val="22"/>
        </w:rPr>
      </w:pPr>
      <w:r>
        <w:rPr>
          <w:noProof/>
          <w:lang w:eastAsia="es-CO"/>
        </w:rPr>
        <w:drawing>
          <wp:inline distT="0" distB="0" distL="0" distR="0" wp14:anchorId="5A6EDED9" wp14:editId="5630CD79">
            <wp:extent cx="5943600" cy="476504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65040"/>
                    </a:xfrm>
                    <a:prstGeom prst="rect">
                      <a:avLst/>
                    </a:prstGeom>
                    <a:noFill/>
                    <a:ln>
                      <a:noFill/>
                    </a:ln>
                  </pic:spPr>
                </pic:pic>
              </a:graphicData>
            </a:graphic>
          </wp:inline>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54CC9500" w14:textId="477D0BD9" w:rsidR="00FA4470" w:rsidRDefault="00FA4470" w:rsidP="00A76BDC">
      <w:pPr>
        <w:rPr>
          <w:rFonts w:cs="Arial"/>
          <w:i/>
          <w:color w:val="0000FF"/>
          <w:szCs w:val="22"/>
        </w:rPr>
      </w:pPr>
    </w:p>
    <w:p w14:paraId="233C5E6C" w14:textId="5DFF1FDD" w:rsidR="00FA4470" w:rsidRDefault="00FA4470" w:rsidP="00A76BDC">
      <w:pPr>
        <w:rPr>
          <w:rFonts w:cs="Arial"/>
          <w:i/>
          <w:color w:val="0000FF"/>
          <w:szCs w:val="22"/>
        </w:rPr>
      </w:pPr>
    </w:p>
    <w:p w14:paraId="1F7637D4" w14:textId="154891FD" w:rsidR="00FA4470" w:rsidRDefault="00FA4470" w:rsidP="00A76BDC">
      <w:pPr>
        <w:rPr>
          <w:rFonts w:cs="Arial"/>
          <w:i/>
          <w:color w:val="0000FF"/>
          <w:szCs w:val="22"/>
        </w:rPr>
      </w:pPr>
    </w:p>
    <w:p w14:paraId="1C1565D0" w14:textId="7BEF9A4D" w:rsidR="00FA4470" w:rsidRDefault="00FA4470" w:rsidP="00A76BDC">
      <w:pPr>
        <w:rPr>
          <w:rFonts w:cs="Arial"/>
          <w:i/>
          <w:color w:val="0000FF"/>
          <w:szCs w:val="22"/>
        </w:rPr>
      </w:pPr>
    </w:p>
    <w:p w14:paraId="31FF6F97" w14:textId="2F68B1D3" w:rsidR="00FA4470" w:rsidRDefault="00FA4470" w:rsidP="00A76BDC">
      <w:pPr>
        <w:rPr>
          <w:rFonts w:cs="Arial"/>
          <w:i/>
          <w:color w:val="0000FF"/>
          <w:szCs w:val="22"/>
        </w:rPr>
      </w:pPr>
    </w:p>
    <w:p w14:paraId="5E7AA772" w14:textId="2276984F" w:rsidR="00FA4470" w:rsidRDefault="00FA4470" w:rsidP="00A76BDC">
      <w:pPr>
        <w:rPr>
          <w:rFonts w:cs="Arial"/>
          <w:i/>
          <w:color w:val="0000FF"/>
          <w:szCs w:val="22"/>
        </w:rPr>
      </w:pPr>
    </w:p>
    <w:p w14:paraId="3ABDC4A6" w14:textId="1D2DE5C1" w:rsidR="00FA4470" w:rsidRDefault="00FA4470" w:rsidP="00A76BDC">
      <w:pPr>
        <w:rPr>
          <w:rFonts w:cs="Arial"/>
          <w:i/>
          <w:color w:val="0000FF"/>
          <w:szCs w:val="22"/>
        </w:rPr>
      </w:pPr>
    </w:p>
    <w:p w14:paraId="04D3E19A" w14:textId="4F82852B" w:rsidR="00FA4470" w:rsidRDefault="00FA4470" w:rsidP="00A76BDC">
      <w:pPr>
        <w:rPr>
          <w:rFonts w:cs="Arial"/>
          <w:i/>
          <w:color w:val="0000FF"/>
          <w:szCs w:val="22"/>
        </w:rPr>
      </w:pPr>
    </w:p>
    <w:p w14:paraId="5D3BB39D" w14:textId="77777777" w:rsidR="00FA4470" w:rsidRDefault="00FA4470" w:rsidP="00A76BDC">
      <w:pPr>
        <w:rPr>
          <w:rFonts w:cs="Arial"/>
          <w:i/>
          <w:color w:val="0000FF"/>
          <w:szCs w:val="22"/>
        </w:rPr>
      </w:pPr>
    </w:p>
    <w:p w14:paraId="5EBEA199" w14:textId="60CDB663" w:rsidR="00FA4470" w:rsidRDefault="00FA4470" w:rsidP="00A76BDC">
      <w:pPr>
        <w:rPr>
          <w:rFonts w:cs="Arial"/>
          <w:i/>
          <w:color w:val="0000FF"/>
          <w:szCs w:val="22"/>
        </w:rPr>
      </w:pPr>
    </w:p>
    <w:p w14:paraId="20713F49" w14:textId="3E408277" w:rsidR="00FA4470" w:rsidRDefault="00FA4470" w:rsidP="00A76BDC">
      <w:pPr>
        <w:rPr>
          <w:rFonts w:cs="Arial"/>
          <w:i/>
          <w:color w:val="0000FF"/>
          <w:szCs w:val="22"/>
        </w:rPr>
      </w:pPr>
    </w:p>
    <w:p w14:paraId="4BD9E433" w14:textId="0114519F" w:rsidR="00FA4470" w:rsidRDefault="00FA4470" w:rsidP="00A76BDC">
      <w:pPr>
        <w:rPr>
          <w:rFonts w:cs="Arial"/>
          <w:i/>
          <w:color w:val="0000FF"/>
          <w:szCs w:val="22"/>
        </w:rPr>
      </w:pPr>
    </w:p>
    <w:p w14:paraId="038BF31E" w14:textId="2AFA7BC6" w:rsidR="00FA4470" w:rsidRDefault="00FA4470" w:rsidP="00A76BDC">
      <w:pPr>
        <w:rPr>
          <w:rFonts w:cs="Arial"/>
          <w:i/>
          <w:color w:val="0000FF"/>
          <w:szCs w:val="22"/>
        </w:rPr>
      </w:pPr>
    </w:p>
    <w:p w14:paraId="666B30E7" w14:textId="394003E5" w:rsidR="00FA4470" w:rsidRDefault="00FA4470" w:rsidP="00A76BDC">
      <w:pPr>
        <w:rPr>
          <w:rFonts w:cs="Arial"/>
          <w:i/>
          <w:color w:val="0000FF"/>
          <w:szCs w:val="22"/>
        </w:rPr>
      </w:pPr>
    </w:p>
    <w:p w14:paraId="67E22E9F" w14:textId="6B238012" w:rsidR="00FA4470" w:rsidRDefault="00FA4470" w:rsidP="00A76BDC">
      <w:pPr>
        <w:rPr>
          <w:rFonts w:cs="Arial"/>
          <w:i/>
          <w:color w:val="0000FF"/>
          <w:szCs w:val="22"/>
        </w:rPr>
      </w:pPr>
    </w:p>
    <w:p w14:paraId="4BF52B79" w14:textId="1791A164" w:rsidR="00FA4470" w:rsidRDefault="00FA4470" w:rsidP="00A76BDC">
      <w:pPr>
        <w:rPr>
          <w:rFonts w:cs="Arial"/>
          <w:i/>
          <w:color w:val="0000FF"/>
          <w:szCs w:val="22"/>
        </w:rPr>
      </w:pPr>
    </w:p>
    <w:p w14:paraId="48E94A66" w14:textId="38D8196D" w:rsidR="00FA4470" w:rsidRDefault="00FA4470" w:rsidP="00A76BDC">
      <w:pPr>
        <w:rPr>
          <w:rFonts w:cs="Arial"/>
          <w:i/>
          <w:color w:val="0000FF"/>
          <w:szCs w:val="22"/>
        </w:rPr>
      </w:pPr>
    </w:p>
    <w:p w14:paraId="5554336D" w14:textId="1A45CBB8" w:rsidR="00FA4470" w:rsidRDefault="00FA4470" w:rsidP="00A76BDC">
      <w:pPr>
        <w:rPr>
          <w:rFonts w:cs="Arial"/>
          <w:i/>
          <w:color w:val="0000FF"/>
          <w:szCs w:val="22"/>
        </w:rPr>
      </w:pPr>
    </w:p>
    <w:p w14:paraId="02A513A3" w14:textId="11EEF3C3" w:rsidR="00FA4470" w:rsidRDefault="00FA4470" w:rsidP="00A76BDC">
      <w:pPr>
        <w:rPr>
          <w:rFonts w:cs="Arial"/>
          <w:i/>
          <w:color w:val="0000FF"/>
          <w:szCs w:val="22"/>
        </w:rPr>
      </w:pPr>
    </w:p>
    <w:p w14:paraId="170A4561" w14:textId="001453F0" w:rsidR="00FA4470" w:rsidRDefault="00FA4470" w:rsidP="00A76BDC">
      <w:pPr>
        <w:rPr>
          <w:rFonts w:cs="Arial"/>
          <w:i/>
          <w:color w:val="0000FF"/>
          <w:szCs w:val="22"/>
        </w:rPr>
      </w:pPr>
    </w:p>
    <w:p w14:paraId="26E4CC6C" w14:textId="3283017C" w:rsidR="00FA4470" w:rsidRDefault="00FA4470" w:rsidP="00A76BDC">
      <w:pPr>
        <w:rPr>
          <w:rFonts w:cs="Arial"/>
          <w:i/>
          <w:color w:val="0000FF"/>
          <w:szCs w:val="22"/>
        </w:rPr>
      </w:pPr>
    </w:p>
    <w:p w14:paraId="66DCC6A4" w14:textId="3EBD5E31" w:rsidR="00FA4470" w:rsidRDefault="00FA4470" w:rsidP="00A76BDC">
      <w:pPr>
        <w:rPr>
          <w:rFonts w:cs="Arial"/>
          <w:i/>
          <w:color w:val="0000FF"/>
          <w:szCs w:val="22"/>
        </w:rPr>
      </w:pPr>
    </w:p>
    <w:p w14:paraId="01D344C3" w14:textId="2101A0D8" w:rsidR="00FA4470" w:rsidRDefault="00FA4470" w:rsidP="00A76BDC">
      <w:pPr>
        <w:rPr>
          <w:rFonts w:cs="Arial"/>
          <w:i/>
          <w:color w:val="0000FF"/>
          <w:szCs w:val="22"/>
        </w:rPr>
      </w:pPr>
    </w:p>
    <w:p w14:paraId="56843432" w14:textId="28D335B6" w:rsidR="00FA4470" w:rsidRDefault="00FA4470" w:rsidP="00A76BDC">
      <w:pPr>
        <w:rPr>
          <w:rFonts w:cs="Arial"/>
          <w:i/>
          <w:color w:val="0000FF"/>
          <w:szCs w:val="22"/>
        </w:rPr>
      </w:pPr>
    </w:p>
    <w:p w14:paraId="49C04EE6" w14:textId="719FA7D7" w:rsidR="00FA4470" w:rsidRDefault="00FA4470" w:rsidP="00A76BDC">
      <w:pPr>
        <w:rPr>
          <w:rFonts w:cs="Arial"/>
          <w:i/>
          <w:color w:val="0000FF"/>
          <w:szCs w:val="22"/>
        </w:rPr>
      </w:pPr>
    </w:p>
    <w:p w14:paraId="14F6DE97" w14:textId="5DC60784" w:rsidR="00FA4470" w:rsidRDefault="00FA4470" w:rsidP="00A76BDC">
      <w:pPr>
        <w:rPr>
          <w:rFonts w:cs="Arial"/>
          <w:i/>
          <w:color w:val="0000FF"/>
          <w:szCs w:val="22"/>
        </w:rPr>
      </w:pPr>
    </w:p>
    <w:p w14:paraId="111B49CB" w14:textId="5EEAA75E" w:rsidR="00FA4470" w:rsidRDefault="00FA4470" w:rsidP="00A76BDC">
      <w:pPr>
        <w:rPr>
          <w:rFonts w:cs="Arial"/>
          <w:i/>
          <w:color w:val="0000FF"/>
          <w:szCs w:val="22"/>
        </w:rPr>
      </w:pPr>
    </w:p>
    <w:p w14:paraId="6B23AAF2" w14:textId="5261F209" w:rsidR="00FA4470" w:rsidRDefault="00FA4470" w:rsidP="00A76BDC">
      <w:pPr>
        <w:rPr>
          <w:rFonts w:cs="Arial"/>
          <w:i/>
          <w:color w:val="0000FF"/>
          <w:szCs w:val="22"/>
        </w:rPr>
      </w:pPr>
    </w:p>
    <w:p w14:paraId="128F214F" w14:textId="17FD859B" w:rsidR="00FA4470" w:rsidRDefault="00FA4470" w:rsidP="00A76BDC">
      <w:pPr>
        <w:rPr>
          <w:rFonts w:cs="Arial"/>
          <w:i/>
          <w:color w:val="0000FF"/>
          <w:szCs w:val="22"/>
        </w:rPr>
      </w:pPr>
    </w:p>
    <w:p w14:paraId="73FB3DBC" w14:textId="087C3881" w:rsidR="00FA4470" w:rsidRDefault="00FA4470" w:rsidP="00A76BDC">
      <w:pPr>
        <w:rPr>
          <w:rFonts w:cs="Arial"/>
          <w:i/>
          <w:color w:val="0000FF"/>
          <w:szCs w:val="22"/>
        </w:rPr>
      </w:pPr>
    </w:p>
    <w:p w14:paraId="20907339" w14:textId="77777777" w:rsidR="00FA4470" w:rsidRDefault="00FA4470" w:rsidP="00A76BDC">
      <w:pPr>
        <w:rPr>
          <w:rFonts w:cs="Arial"/>
          <w:i/>
          <w:color w:val="0000FF"/>
          <w:szCs w:val="22"/>
        </w:rPr>
      </w:pPr>
    </w:p>
    <w:p w14:paraId="3A4CDAD3" w14:textId="0AF96EB6" w:rsidR="00AD2D68" w:rsidRPr="00195722" w:rsidRDefault="00AD2D68" w:rsidP="00A76BDC">
      <w:pPr>
        <w:rPr>
          <w:rFonts w:cs="Arial"/>
          <w:i/>
          <w:color w:val="0000FF"/>
          <w:szCs w:val="22"/>
        </w:rPr>
      </w:pPr>
    </w:p>
    <w:p w14:paraId="3173A40C" w14:textId="6B8A2F50" w:rsidR="00632B15" w:rsidRDefault="00632B15" w:rsidP="00A76BDC">
      <w:pPr>
        <w:pStyle w:val="Ttulo1"/>
      </w:pPr>
      <w:bookmarkStart w:id="26" w:name="_Toc327453968"/>
      <w:r>
        <w:t>ESPECIFICACIÓN DE CASO DE USO</w:t>
      </w:r>
      <w:bookmarkEnd w:id="26"/>
      <w:r>
        <w:t xml:space="preserve"> </w:t>
      </w:r>
    </w:p>
    <w:p w14:paraId="2F45FD4F" w14:textId="76280E7C" w:rsidR="00FA4470" w:rsidRDefault="00FA4470" w:rsidP="00FA4470"/>
    <w:p w14:paraId="756459B1" w14:textId="77777777" w:rsidR="0004359A" w:rsidRDefault="0004359A" w:rsidP="0004359A">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1</w:t>
      </w:r>
    </w:p>
    <w:p w14:paraId="7E65FB0A" w14:textId="77777777" w:rsidR="0004359A" w:rsidRDefault="0004359A" w:rsidP="0004359A">
      <w:pPr>
        <w:rPr>
          <w:rFonts w:ascii="Arial" w:eastAsia="Arial Unicode MS" w:hAnsi="Arial" w:cs="Arial"/>
          <w:b/>
          <w:bCs/>
          <w:iCs/>
          <w:color w:val="0000FF"/>
          <w:sz w:val="22"/>
          <w:szCs w:val="22"/>
          <w:lang w:val="es-ES"/>
        </w:rPr>
      </w:pPr>
    </w:p>
    <w:p w14:paraId="6B5347B0" w14:textId="25D1D85C" w:rsidR="0004359A" w:rsidRPr="0004359A" w:rsidRDefault="0004359A" w:rsidP="0004359A">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Gestionar_sistema_externo</w:t>
      </w:r>
      <w:proofErr w:type="spellEnd"/>
    </w:p>
    <w:p w14:paraId="79C08FA3" w14:textId="3A3135CC" w:rsidR="0004359A" w:rsidRDefault="0004359A" w:rsidP="00FA4470"/>
    <w:p w14:paraId="0CE9A8C1" w14:textId="7AFBBF30" w:rsidR="006F45B0" w:rsidRDefault="006F45B0" w:rsidP="00FA4470"/>
    <w:p w14:paraId="26E294CB" w14:textId="5D72E911" w:rsidR="006F45B0" w:rsidRDefault="006F45B0" w:rsidP="00FA4470"/>
    <w:p w14:paraId="1C64094B" w14:textId="44C54D19" w:rsidR="006F45B0" w:rsidRDefault="006F45B0" w:rsidP="00FA4470"/>
    <w:p w14:paraId="602BA387" w14:textId="052D5E05" w:rsidR="006F45B0" w:rsidRDefault="006F45B0" w:rsidP="00FA4470"/>
    <w:p w14:paraId="387C8F7A" w14:textId="1D9914DD" w:rsidR="006F45B0" w:rsidRDefault="006F45B0" w:rsidP="00FA4470"/>
    <w:p w14:paraId="14C21816" w14:textId="7522C780" w:rsidR="006F45B0" w:rsidRDefault="006F45B0" w:rsidP="00FA4470"/>
    <w:p w14:paraId="524C6C97" w14:textId="58EEB6B1" w:rsidR="006F45B0" w:rsidRDefault="006F45B0" w:rsidP="00FA4470"/>
    <w:p w14:paraId="58E39C56" w14:textId="2EF168A2" w:rsidR="006F45B0" w:rsidRDefault="006F45B0" w:rsidP="00FA4470"/>
    <w:p w14:paraId="7E47DD13" w14:textId="25F91405" w:rsidR="006F45B0" w:rsidRDefault="006F45B0" w:rsidP="00FA4470"/>
    <w:p w14:paraId="5F81CFDE" w14:textId="12105F81" w:rsidR="006F45B0" w:rsidRDefault="006F45B0" w:rsidP="00FA4470"/>
    <w:p w14:paraId="192C81E7" w14:textId="2F7DF0DE" w:rsidR="006F45B0" w:rsidRDefault="006F45B0" w:rsidP="00FA4470">
      <w:r>
        <w:lastRenderedPageBreak/>
        <w:t>CASO DE USO 1</w:t>
      </w:r>
    </w:p>
    <w:p w14:paraId="0D8E4234" w14:textId="08F3B456" w:rsidR="006F45B0" w:rsidRDefault="006F45B0" w:rsidP="00FA4470">
      <w:r>
        <w:t>GESTIONAR SISTEMA EXTERNO</w:t>
      </w:r>
    </w:p>
    <w:p w14:paraId="29049FAB" w14:textId="30D71966" w:rsidR="00FA4470" w:rsidRPr="00FA4470" w:rsidRDefault="00FA4470" w:rsidP="00FA4470">
      <w:r w:rsidRPr="008C315A">
        <w:rPr>
          <w:noProof/>
          <w:lang w:eastAsia="es-CO"/>
        </w:rPr>
        <w:drawing>
          <wp:inline distT="0" distB="0" distL="0" distR="0" wp14:anchorId="6D36BA43" wp14:editId="16C9FC7F">
            <wp:extent cx="5943600" cy="3324860"/>
            <wp:effectExtent l="0" t="0" r="0" b="0"/>
            <wp:docPr id="45" name="Imagen 45"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2" descr="1. gestionar sistema externo OK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977"/>
        <w:gridCol w:w="44"/>
        <w:gridCol w:w="1387"/>
        <w:gridCol w:w="3173"/>
      </w:tblGrid>
      <w:tr w:rsidR="00632B15" w:rsidRPr="000463D8" w14:paraId="3E0C5E3F" w14:textId="77777777" w:rsidTr="0004359A">
        <w:trPr>
          <w:tblHeader/>
        </w:trPr>
        <w:tc>
          <w:tcPr>
            <w:tcW w:w="5098" w:type="dxa"/>
            <w:gridSpan w:val="6"/>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2"/>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proofErr w:type="spellStart"/>
            <w:r>
              <w:rPr>
                <w:rFonts w:ascii="Arial" w:eastAsia="Arial Unicode MS" w:hAnsi="Arial" w:cs="Arial"/>
                <w:iCs/>
                <w:color w:val="0000FF"/>
                <w:lang w:val="es-ES"/>
              </w:rPr>
              <w:t>Gestionar_sistema_externo</w:t>
            </w:r>
            <w:proofErr w:type="spellEnd"/>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Default="003D1FAD" w:rsidP="00FA4470">
            <w:pPr>
              <w:rPr>
                <w:rFonts w:ascii="Arial" w:hAnsi="Arial" w:cs="Arial"/>
                <w:b/>
              </w:rPr>
            </w:pPr>
            <w:r w:rsidRPr="000463D8">
              <w:rPr>
                <w:rFonts w:ascii="Arial" w:hAnsi="Arial" w:cs="Arial"/>
                <w:b/>
              </w:rPr>
              <w:t>COMPLEJIDAD:</w:t>
            </w:r>
          </w:p>
          <w:p w14:paraId="3B878AAF" w14:textId="0D7FEBA9" w:rsidR="003D1FAD" w:rsidRPr="00FA4470" w:rsidRDefault="003D1FAD" w:rsidP="00FA4470">
            <w:pPr>
              <w:rPr>
                <w:rFonts w:ascii="Arial" w:hAnsi="Arial" w:cs="Arial"/>
                <w:b/>
              </w:rPr>
            </w:pPr>
            <w:r w:rsidRPr="000463D8">
              <w:rPr>
                <w:rFonts w:ascii="Arial" w:eastAsia="Arial Unicode MS" w:hAnsi="Arial" w:cs="Arial"/>
                <w:iCs/>
                <w:color w:val="0000FF"/>
                <w:lang w:val="es-ES"/>
              </w:rPr>
              <w:t>Media</w:t>
            </w:r>
          </w:p>
        </w:tc>
        <w:tc>
          <w:tcPr>
            <w:tcW w:w="3173" w:type="dxa"/>
          </w:tcPr>
          <w:p w14:paraId="59E02EF8" w14:textId="77777777" w:rsidR="003D1FAD" w:rsidRPr="000463D8" w:rsidRDefault="003D1FAD" w:rsidP="002A1D4C">
            <w:pPr>
              <w:rPr>
                <w:rFonts w:ascii="Arial" w:hAnsi="Arial" w:cs="Arial"/>
                <w:b/>
              </w:rPr>
            </w:pPr>
            <w:r w:rsidRPr="000463D8">
              <w:rPr>
                <w:rFonts w:ascii="Arial" w:hAnsi="Arial" w:cs="Arial"/>
                <w:b/>
              </w:rPr>
              <w:t>PRIORIDAD:</w:t>
            </w:r>
          </w:p>
          <w:p w14:paraId="0876C04E" w14:textId="3DBDAD7C" w:rsidR="003D1FAD" w:rsidRPr="000463D8" w:rsidRDefault="003D1FAD" w:rsidP="002A1D4C">
            <w:pPr>
              <w:rPr>
                <w:rFonts w:ascii="Arial" w:hAnsi="Arial" w:cs="Arial"/>
                <w:b/>
                <w:color w:val="0000FF"/>
              </w:rPr>
            </w:pPr>
            <w:r w:rsidRPr="000463D8">
              <w:rPr>
                <w:rFonts w:ascii="Arial" w:eastAsia="Arial Unicode MS" w:hAnsi="Arial" w:cs="Arial"/>
                <w:iCs/>
                <w:color w:val="0000FF"/>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lastRenderedPageBreak/>
              <w:t>GID</w:t>
            </w:r>
          </w:p>
          <w:p w14:paraId="22E252EE" w14:textId="01E84096" w:rsidR="007E1FFA" w:rsidRPr="008B2581" w:rsidRDefault="00FA484E" w:rsidP="008B2581">
            <w:pPr>
              <w:pStyle w:val="Prrafodelista"/>
              <w:numPr>
                <w:ilvl w:val="0"/>
                <w:numId w:val="12"/>
              </w:numPr>
              <w:rPr>
                <w:rFonts w:ascii="Arial" w:hAnsi="Arial" w:cs="Arial"/>
                <w:b/>
                <w:color w:val="0000FF"/>
                <w:lang w:val="es-ES"/>
              </w:rPr>
            </w:pPr>
            <w:r w:rsidRPr="008B2581">
              <w:rPr>
                <w:rFonts w:ascii="Arial" w:hAnsi="Arial" w:cs="Arial"/>
                <w:color w:val="0000FF"/>
                <w:lang w:val="es-ES" w:eastAsia="es-ES"/>
              </w:rPr>
              <w:t>Recarga vehicular</w:t>
            </w: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6F053A1A" w14:textId="6655B3DC" w:rsidR="005A1F2E" w:rsidRPr="005A1F2E" w:rsidRDefault="00632B15" w:rsidP="008B2581">
            <w:pPr>
              <w:rPr>
                <w:rFonts w:ascii="Arial" w:hAnsi="Arial" w:cs="Arial"/>
              </w:rPr>
            </w:pPr>
            <w:r w:rsidRPr="000463D8">
              <w:rPr>
                <w:rFonts w:ascii="Arial" w:hAnsi="Arial" w:cs="Arial"/>
                <w:b/>
              </w:rPr>
              <w:lastRenderedPageBreak/>
              <w:t>DATOS DE ENTRADA:</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8B2581" w:rsidRPr="009B2573" w14:paraId="238C03F1" w14:textId="77777777" w:rsidTr="008B2581">
        <w:trPr>
          <w:trHeight w:val="189"/>
        </w:trPr>
        <w:tc>
          <w:tcPr>
            <w:tcW w:w="559" w:type="dxa"/>
            <w:tcBorders>
              <w:bottom w:val="single" w:sz="4" w:space="0" w:color="auto"/>
            </w:tcBorders>
            <w:vAlign w:val="center"/>
          </w:tcPr>
          <w:p w14:paraId="14015BAF" w14:textId="288E625C"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1</w:t>
            </w:r>
          </w:p>
        </w:tc>
        <w:tc>
          <w:tcPr>
            <w:tcW w:w="4539" w:type="dxa"/>
            <w:gridSpan w:val="5"/>
            <w:tcBorders>
              <w:bottom w:val="single" w:sz="4" w:space="0" w:color="auto"/>
            </w:tcBorders>
          </w:tcPr>
          <w:p w14:paraId="1326FAC7" w14:textId="2B8C5827"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id</w:t>
            </w:r>
          </w:p>
        </w:tc>
        <w:tc>
          <w:tcPr>
            <w:tcW w:w="4560" w:type="dxa"/>
            <w:gridSpan w:val="2"/>
            <w:tcBorders>
              <w:bottom w:val="single" w:sz="4" w:space="0" w:color="auto"/>
            </w:tcBorders>
            <w:vAlign w:val="center"/>
          </w:tcPr>
          <w:p w14:paraId="596F7298" w14:textId="77F2AA00" w:rsidR="008B2581" w:rsidRPr="0082051B" w:rsidRDefault="0082051B" w:rsidP="0004359A">
            <w:pPr>
              <w:spacing w:line="240" w:lineRule="auto"/>
              <w:rPr>
                <w:rFonts w:ascii="Arial" w:eastAsia="Arial Unicode MS" w:hAnsi="Arial" w:cs="Arial"/>
                <w:lang w:val="es-ES"/>
              </w:rPr>
            </w:pPr>
            <w:proofErr w:type="spellStart"/>
            <w:r w:rsidRPr="0082051B">
              <w:rPr>
                <w:rFonts w:ascii="Arial" w:eastAsia="Arial Unicode MS" w:hAnsi="Arial" w:cs="Arial"/>
                <w:lang w:val="es-ES"/>
              </w:rPr>
              <w:t>String</w:t>
            </w:r>
            <w:proofErr w:type="spellEnd"/>
            <w:r w:rsidRPr="0082051B">
              <w:rPr>
                <w:rFonts w:ascii="Arial" w:eastAsia="Arial Unicode MS" w:hAnsi="Arial" w:cs="Arial"/>
                <w:lang w:val="es-ES"/>
              </w:rPr>
              <w:t xml:space="preserve">, </w:t>
            </w:r>
            <w:proofErr w:type="spellStart"/>
            <w:r w:rsidRPr="0082051B">
              <w:rPr>
                <w:rFonts w:ascii="Arial" w:eastAsia="Arial Unicode MS" w:hAnsi="Arial" w:cs="Arial"/>
                <w:lang w:val="es-ES"/>
              </w:rPr>
              <w:t>unique</w:t>
            </w:r>
            <w:proofErr w:type="spellEnd"/>
          </w:p>
        </w:tc>
      </w:tr>
      <w:tr w:rsidR="008B2581" w:rsidRPr="009B2573" w14:paraId="0F858AF2" w14:textId="77777777" w:rsidTr="008B2581">
        <w:trPr>
          <w:trHeight w:val="189"/>
        </w:trPr>
        <w:tc>
          <w:tcPr>
            <w:tcW w:w="559" w:type="dxa"/>
            <w:tcBorders>
              <w:bottom w:val="single" w:sz="4" w:space="0" w:color="auto"/>
            </w:tcBorders>
            <w:vAlign w:val="center"/>
          </w:tcPr>
          <w:p w14:paraId="59CC72E3" w14:textId="796022CF"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2</w:t>
            </w:r>
          </w:p>
        </w:tc>
        <w:tc>
          <w:tcPr>
            <w:tcW w:w="4539" w:type="dxa"/>
            <w:gridSpan w:val="5"/>
            <w:tcBorders>
              <w:bottom w:val="single" w:sz="4" w:space="0" w:color="auto"/>
            </w:tcBorders>
          </w:tcPr>
          <w:p w14:paraId="136061C8" w14:textId="421EA4D6" w:rsidR="008B2581" w:rsidRPr="0082051B" w:rsidRDefault="0082051B" w:rsidP="008B2581">
            <w:pPr>
              <w:spacing w:line="240" w:lineRule="auto"/>
              <w:rPr>
                <w:rFonts w:ascii="Arial" w:eastAsia="Arial Unicode MS" w:hAnsi="Arial" w:cs="Arial"/>
                <w:lang w:val="es-ES"/>
              </w:rPr>
            </w:pPr>
            <w:proofErr w:type="spellStart"/>
            <w:r w:rsidRPr="0082051B">
              <w:rPr>
                <w:rFonts w:ascii="Arial" w:eastAsia="Arial Unicode MS" w:hAnsi="Arial" w:cs="Arial"/>
                <w:lang w:val="es-ES"/>
              </w:rPr>
              <w:t>nit</w:t>
            </w:r>
            <w:proofErr w:type="spellEnd"/>
          </w:p>
        </w:tc>
        <w:tc>
          <w:tcPr>
            <w:tcW w:w="4560" w:type="dxa"/>
            <w:gridSpan w:val="2"/>
            <w:tcBorders>
              <w:bottom w:val="single" w:sz="4" w:space="0" w:color="auto"/>
            </w:tcBorders>
            <w:vAlign w:val="center"/>
          </w:tcPr>
          <w:p w14:paraId="7393FE09" w14:textId="528D293D" w:rsidR="008B2581" w:rsidRPr="0082051B" w:rsidRDefault="0082051B" w:rsidP="0004359A">
            <w:pPr>
              <w:spacing w:line="240" w:lineRule="auto"/>
              <w:rPr>
                <w:rFonts w:ascii="Arial" w:eastAsia="Arial Unicode MS" w:hAnsi="Arial" w:cs="Arial"/>
                <w:lang w:val="es-ES"/>
              </w:rPr>
            </w:pPr>
            <w:proofErr w:type="spellStart"/>
            <w:r w:rsidRPr="0082051B">
              <w:rPr>
                <w:rFonts w:ascii="Arial" w:eastAsia="Arial Unicode MS" w:hAnsi="Arial" w:cs="Arial"/>
                <w:lang w:val="es-ES"/>
              </w:rPr>
              <w:t>int</w:t>
            </w:r>
            <w:proofErr w:type="spellEnd"/>
          </w:p>
        </w:tc>
      </w:tr>
      <w:tr w:rsidR="008B2581" w:rsidRPr="009B2573" w14:paraId="213C5481" w14:textId="77777777" w:rsidTr="008B2581">
        <w:trPr>
          <w:trHeight w:val="189"/>
        </w:trPr>
        <w:tc>
          <w:tcPr>
            <w:tcW w:w="559" w:type="dxa"/>
            <w:tcBorders>
              <w:bottom w:val="single" w:sz="4" w:space="0" w:color="auto"/>
            </w:tcBorders>
            <w:vAlign w:val="center"/>
          </w:tcPr>
          <w:p w14:paraId="7E5AFCA7" w14:textId="782452A9"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3</w:t>
            </w:r>
          </w:p>
        </w:tc>
        <w:tc>
          <w:tcPr>
            <w:tcW w:w="4539" w:type="dxa"/>
            <w:gridSpan w:val="5"/>
            <w:tcBorders>
              <w:bottom w:val="single" w:sz="4" w:space="0" w:color="auto"/>
            </w:tcBorders>
          </w:tcPr>
          <w:p w14:paraId="039B8EE7" w14:textId="496577C8" w:rsidR="008B2581" w:rsidRPr="0082051B" w:rsidRDefault="0082051B" w:rsidP="008B2581">
            <w:pPr>
              <w:spacing w:line="240" w:lineRule="auto"/>
              <w:rPr>
                <w:rFonts w:ascii="Arial" w:eastAsia="Arial Unicode MS" w:hAnsi="Arial" w:cs="Arial"/>
                <w:lang w:val="es-ES"/>
              </w:rPr>
            </w:pPr>
            <w:proofErr w:type="spellStart"/>
            <w:r w:rsidRPr="0082051B">
              <w:rPr>
                <w:rFonts w:ascii="Arial" w:eastAsia="Arial Unicode MS" w:hAnsi="Arial" w:cs="Arial"/>
                <w:lang w:val="es-ES"/>
              </w:rPr>
              <w:t>name</w:t>
            </w:r>
            <w:proofErr w:type="spellEnd"/>
          </w:p>
        </w:tc>
        <w:tc>
          <w:tcPr>
            <w:tcW w:w="4560" w:type="dxa"/>
            <w:gridSpan w:val="2"/>
            <w:tcBorders>
              <w:bottom w:val="single" w:sz="4" w:space="0" w:color="auto"/>
            </w:tcBorders>
            <w:vAlign w:val="center"/>
          </w:tcPr>
          <w:p w14:paraId="01C5EDB1" w14:textId="58EF72C9" w:rsidR="008B2581" w:rsidRPr="0082051B" w:rsidRDefault="0082051B" w:rsidP="0004359A">
            <w:pPr>
              <w:spacing w:line="240" w:lineRule="auto"/>
              <w:rPr>
                <w:rFonts w:ascii="Arial" w:eastAsia="Arial Unicode MS" w:hAnsi="Arial" w:cs="Arial"/>
                <w:lang w:val="es-ES"/>
              </w:rPr>
            </w:pPr>
            <w:proofErr w:type="spellStart"/>
            <w:r w:rsidRPr="0082051B">
              <w:rPr>
                <w:rFonts w:ascii="Arial" w:eastAsia="Arial Unicode MS" w:hAnsi="Arial" w:cs="Arial"/>
                <w:lang w:val="es-ES"/>
              </w:rPr>
              <w:t>String</w:t>
            </w:r>
            <w:proofErr w:type="spellEnd"/>
            <w:r w:rsidRPr="0082051B">
              <w:rPr>
                <w:rFonts w:ascii="Arial" w:eastAsia="Arial Unicode MS" w:hAnsi="Arial" w:cs="Arial"/>
                <w:lang w:val="es-ES"/>
              </w:rPr>
              <w:t>[*]</w:t>
            </w:r>
          </w:p>
        </w:tc>
      </w:tr>
      <w:tr w:rsidR="0082051B" w:rsidRPr="009B2573" w14:paraId="6FB27DB0" w14:textId="77777777" w:rsidTr="008B2581">
        <w:trPr>
          <w:trHeight w:val="189"/>
        </w:trPr>
        <w:tc>
          <w:tcPr>
            <w:tcW w:w="559" w:type="dxa"/>
            <w:tcBorders>
              <w:bottom w:val="single" w:sz="4" w:space="0" w:color="auto"/>
            </w:tcBorders>
            <w:vAlign w:val="center"/>
          </w:tcPr>
          <w:p w14:paraId="051E3763" w14:textId="24841A27" w:rsidR="0082051B"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4</w:t>
            </w:r>
          </w:p>
        </w:tc>
        <w:tc>
          <w:tcPr>
            <w:tcW w:w="4539" w:type="dxa"/>
            <w:gridSpan w:val="5"/>
            <w:tcBorders>
              <w:bottom w:val="single" w:sz="4" w:space="0" w:color="auto"/>
            </w:tcBorders>
          </w:tcPr>
          <w:p w14:paraId="733F9020" w14:textId="43606AD9" w:rsidR="0082051B" w:rsidRPr="0082051B" w:rsidRDefault="0082051B" w:rsidP="0082051B">
            <w:pPr>
              <w:spacing w:line="240" w:lineRule="auto"/>
              <w:rPr>
                <w:rFonts w:ascii="Arial" w:eastAsia="Arial Unicode MS" w:hAnsi="Arial" w:cs="Arial"/>
                <w:lang w:val="es-ES"/>
              </w:rPr>
            </w:pPr>
            <w:proofErr w:type="spellStart"/>
            <w:r w:rsidRPr="0082051B">
              <w:rPr>
                <w:rFonts w:ascii="Arial" w:eastAsia="Arial Unicode MS" w:hAnsi="Arial" w:cs="Arial"/>
                <w:lang w:val="es-ES"/>
              </w:rPr>
              <w:t>phone</w:t>
            </w:r>
            <w:proofErr w:type="spellEnd"/>
          </w:p>
        </w:tc>
        <w:tc>
          <w:tcPr>
            <w:tcW w:w="4560" w:type="dxa"/>
            <w:gridSpan w:val="2"/>
            <w:tcBorders>
              <w:bottom w:val="single" w:sz="4" w:space="0" w:color="auto"/>
            </w:tcBorders>
            <w:vAlign w:val="center"/>
          </w:tcPr>
          <w:p w14:paraId="6889208C" w14:textId="543A2FC9" w:rsidR="0082051B" w:rsidRPr="0082051B" w:rsidRDefault="0082051B" w:rsidP="0004359A">
            <w:pPr>
              <w:spacing w:line="240" w:lineRule="auto"/>
              <w:rPr>
                <w:rFonts w:ascii="Arial" w:eastAsia="Arial Unicode MS" w:hAnsi="Arial" w:cs="Arial"/>
                <w:lang w:val="es-ES"/>
              </w:rPr>
            </w:pPr>
            <w:proofErr w:type="spellStart"/>
            <w:r w:rsidRPr="0082051B">
              <w:rPr>
                <w:rFonts w:ascii="Arial" w:eastAsia="Arial Unicode MS" w:hAnsi="Arial" w:cs="Arial"/>
                <w:lang w:val="es-ES"/>
              </w:rPr>
              <w:t>int</w:t>
            </w:r>
            <w:proofErr w:type="spellEnd"/>
            <w:r w:rsidRPr="0082051B">
              <w:rPr>
                <w:rFonts w:ascii="Arial" w:eastAsia="Arial Unicode MS" w:hAnsi="Arial" w:cs="Arial"/>
                <w:lang w:val="es-ES"/>
              </w:rPr>
              <w:t>[*]</w:t>
            </w:r>
          </w:p>
        </w:tc>
      </w:tr>
      <w:tr w:rsidR="0082051B" w:rsidRPr="009B2573" w14:paraId="4DCB61E5" w14:textId="77777777" w:rsidTr="008B2581">
        <w:trPr>
          <w:trHeight w:val="189"/>
        </w:trPr>
        <w:tc>
          <w:tcPr>
            <w:tcW w:w="559" w:type="dxa"/>
            <w:tcBorders>
              <w:bottom w:val="single" w:sz="4" w:space="0" w:color="auto"/>
            </w:tcBorders>
            <w:vAlign w:val="center"/>
          </w:tcPr>
          <w:p w14:paraId="2D8CB92E" w14:textId="7AEC0E46" w:rsidR="0082051B"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5</w:t>
            </w:r>
          </w:p>
        </w:tc>
        <w:tc>
          <w:tcPr>
            <w:tcW w:w="4539" w:type="dxa"/>
            <w:gridSpan w:val="5"/>
            <w:tcBorders>
              <w:bottom w:val="single" w:sz="4" w:space="0" w:color="auto"/>
            </w:tcBorders>
          </w:tcPr>
          <w:p w14:paraId="0AA8F773" w14:textId="639340BF" w:rsidR="0082051B" w:rsidRPr="0082051B" w:rsidRDefault="0082051B" w:rsidP="008B2581">
            <w:pPr>
              <w:spacing w:line="240" w:lineRule="auto"/>
              <w:rPr>
                <w:rFonts w:ascii="Arial" w:eastAsia="Arial Unicode MS" w:hAnsi="Arial" w:cs="Arial"/>
                <w:lang w:val="es-ES"/>
              </w:rPr>
            </w:pPr>
            <w:proofErr w:type="spellStart"/>
            <w:r w:rsidRPr="0082051B">
              <w:rPr>
                <w:rFonts w:ascii="Arial" w:eastAsia="Arial Unicode MS" w:hAnsi="Arial" w:cs="Arial"/>
                <w:lang w:val="es-ES"/>
              </w:rPr>
              <w:t>address</w:t>
            </w:r>
            <w:proofErr w:type="spellEnd"/>
          </w:p>
        </w:tc>
        <w:tc>
          <w:tcPr>
            <w:tcW w:w="4560" w:type="dxa"/>
            <w:gridSpan w:val="2"/>
            <w:tcBorders>
              <w:bottom w:val="single" w:sz="4" w:space="0" w:color="auto"/>
            </w:tcBorders>
            <w:vAlign w:val="center"/>
          </w:tcPr>
          <w:p w14:paraId="0F29B32C" w14:textId="091EF638" w:rsidR="0082051B" w:rsidRPr="0082051B" w:rsidRDefault="0082051B" w:rsidP="0004359A">
            <w:pPr>
              <w:spacing w:line="240" w:lineRule="auto"/>
              <w:rPr>
                <w:rFonts w:ascii="Arial" w:eastAsia="Arial Unicode MS" w:hAnsi="Arial" w:cs="Arial"/>
                <w:lang w:val="es-ES"/>
              </w:rPr>
            </w:pPr>
            <w:proofErr w:type="spellStart"/>
            <w:r w:rsidRPr="0082051B">
              <w:rPr>
                <w:rFonts w:ascii="Arial" w:eastAsia="Arial Unicode MS" w:hAnsi="Arial" w:cs="Arial"/>
                <w:lang w:val="es-ES"/>
              </w:rPr>
              <w:t>String</w:t>
            </w:r>
            <w:proofErr w:type="spellEnd"/>
            <w:r w:rsidRPr="0082051B">
              <w:rPr>
                <w:rFonts w:ascii="Arial" w:eastAsia="Arial Unicode MS" w:hAnsi="Arial" w:cs="Arial"/>
                <w:lang w:val="es-ES"/>
              </w:rPr>
              <w:t>[*]</w:t>
            </w:r>
          </w:p>
        </w:tc>
      </w:tr>
      <w:tr w:rsidR="00EA01FA" w:rsidRPr="009B2573" w14:paraId="2BA6E2FF" w14:textId="77777777" w:rsidTr="008B2581">
        <w:trPr>
          <w:trHeight w:val="189"/>
        </w:trPr>
        <w:tc>
          <w:tcPr>
            <w:tcW w:w="559" w:type="dxa"/>
            <w:tcBorders>
              <w:bottom w:val="single" w:sz="4" w:space="0" w:color="auto"/>
            </w:tcBorders>
            <w:vAlign w:val="center"/>
          </w:tcPr>
          <w:p w14:paraId="71197E08" w14:textId="3C5F0BD5" w:rsidR="00EA01FA"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6</w:t>
            </w:r>
          </w:p>
        </w:tc>
        <w:tc>
          <w:tcPr>
            <w:tcW w:w="4539" w:type="dxa"/>
            <w:gridSpan w:val="5"/>
            <w:tcBorders>
              <w:bottom w:val="single" w:sz="4" w:space="0" w:color="auto"/>
            </w:tcBorders>
          </w:tcPr>
          <w:p w14:paraId="7A04FC67" w14:textId="2555B0E3" w:rsidR="00EA01FA" w:rsidRPr="0082051B" w:rsidRDefault="00EA01FA" w:rsidP="008B2581">
            <w:pPr>
              <w:spacing w:line="240" w:lineRule="auto"/>
              <w:rPr>
                <w:rFonts w:ascii="Arial" w:eastAsia="Arial Unicode MS" w:hAnsi="Arial" w:cs="Arial"/>
                <w:lang w:val="es-ES"/>
              </w:rPr>
            </w:pPr>
            <w:r>
              <w:rPr>
                <w:rFonts w:ascii="Arial" w:eastAsia="Arial Unicode MS" w:hAnsi="Arial" w:cs="Arial"/>
                <w:lang w:val="es-ES"/>
              </w:rPr>
              <w:t>email</w:t>
            </w:r>
          </w:p>
        </w:tc>
        <w:tc>
          <w:tcPr>
            <w:tcW w:w="4560" w:type="dxa"/>
            <w:gridSpan w:val="2"/>
            <w:tcBorders>
              <w:bottom w:val="single" w:sz="4" w:space="0" w:color="auto"/>
            </w:tcBorders>
            <w:vAlign w:val="center"/>
          </w:tcPr>
          <w:p w14:paraId="2C53F33B" w14:textId="68C034A7" w:rsidR="00EA01FA" w:rsidRPr="0082051B" w:rsidRDefault="00EA01FA" w:rsidP="0004359A">
            <w:pPr>
              <w:spacing w:line="240" w:lineRule="auto"/>
              <w:rPr>
                <w:rFonts w:ascii="Arial" w:eastAsia="Arial Unicode MS" w:hAnsi="Arial" w:cs="Arial"/>
                <w:lang w:val="es-ES"/>
              </w:rPr>
            </w:pPr>
            <w:proofErr w:type="spellStart"/>
            <w:r>
              <w:rPr>
                <w:rFonts w:ascii="Arial" w:eastAsia="Arial Unicode MS" w:hAnsi="Arial" w:cs="Arial"/>
                <w:lang w:val="es-ES"/>
              </w:rPr>
              <w:t>String</w:t>
            </w:r>
            <w:proofErr w:type="spellEnd"/>
            <w:r>
              <w:rPr>
                <w:rFonts w:ascii="Arial" w:eastAsia="Arial Unicode MS" w:hAnsi="Arial" w:cs="Arial"/>
                <w:lang w:val="es-ES"/>
              </w:rPr>
              <w:t xml:space="preserve"> [1.*]</w:t>
            </w:r>
          </w:p>
        </w:tc>
      </w:tr>
      <w:tr w:rsidR="00852FC8" w:rsidRPr="009B2573" w14:paraId="257FFF52" w14:textId="77777777" w:rsidTr="008B2581">
        <w:trPr>
          <w:trHeight w:val="189"/>
        </w:trPr>
        <w:tc>
          <w:tcPr>
            <w:tcW w:w="559" w:type="dxa"/>
            <w:tcBorders>
              <w:bottom w:val="single" w:sz="4" w:space="0" w:color="auto"/>
            </w:tcBorders>
            <w:vAlign w:val="center"/>
          </w:tcPr>
          <w:p w14:paraId="24F0B3C2" w14:textId="0DE761EC" w:rsidR="00852FC8"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7</w:t>
            </w:r>
          </w:p>
        </w:tc>
        <w:tc>
          <w:tcPr>
            <w:tcW w:w="4539" w:type="dxa"/>
            <w:gridSpan w:val="5"/>
            <w:tcBorders>
              <w:bottom w:val="single" w:sz="4" w:space="0" w:color="auto"/>
            </w:tcBorders>
          </w:tcPr>
          <w:p w14:paraId="412CDA11" w14:textId="5CD10779" w:rsidR="00852FC8" w:rsidRPr="0082051B" w:rsidRDefault="00852FC8" w:rsidP="008B2581">
            <w:pPr>
              <w:spacing w:line="240" w:lineRule="auto"/>
              <w:rPr>
                <w:rFonts w:ascii="Arial" w:eastAsia="Arial Unicode MS" w:hAnsi="Arial" w:cs="Arial"/>
                <w:lang w:val="es-ES"/>
              </w:rPr>
            </w:pPr>
            <w:proofErr w:type="spellStart"/>
            <w:r>
              <w:rPr>
                <w:rFonts w:ascii="Arial" w:eastAsia="Arial Unicode MS" w:hAnsi="Arial" w:cs="Arial"/>
                <w:lang w:val="es-ES"/>
              </w:rPr>
              <w:t>state</w:t>
            </w:r>
            <w:proofErr w:type="spellEnd"/>
          </w:p>
        </w:tc>
        <w:tc>
          <w:tcPr>
            <w:tcW w:w="4560" w:type="dxa"/>
            <w:gridSpan w:val="2"/>
            <w:tcBorders>
              <w:bottom w:val="single" w:sz="4" w:space="0" w:color="auto"/>
            </w:tcBorders>
            <w:vAlign w:val="center"/>
          </w:tcPr>
          <w:p w14:paraId="70B687AE" w14:textId="2C7AA093" w:rsidR="00852FC8" w:rsidRPr="0082051B" w:rsidRDefault="00852FC8" w:rsidP="0004359A">
            <w:pPr>
              <w:spacing w:line="240" w:lineRule="auto"/>
              <w:rPr>
                <w:rFonts w:ascii="Arial" w:eastAsia="Arial Unicode MS" w:hAnsi="Arial" w:cs="Arial"/>
                <w:lang w:val="es-ES"/>
              </w:rPr>
            </w:pPr>
            <w:proofErr w:type="spellStart"/>
            <w:r>
              <w:rPr>
                <w:rFonts w:ascii="Arial" w:eastAsia="Arial Unicode MS" w:hAnsi="Arial" w:cs="Arial"/>
                <w:lang w:val="es-ES"/>
              </w:rPr>
              <w:t>Enumeration</w:t>
            </w:r>
            <w:proofErr w:type="spellEnd"/>
            <w:r>
              <w:rPr>
                <w:rFonts w:ascii="Arial" w:eastAsia="Arial Unicode MS" w:hAnsi="Arial" w:cs="Arial"/>
                <w:lang w:val="es-ES"/>
              </w:rPr>
              <w:t xml:space="preserve"> </w:t>
            </w:r>
            <w:proofErr w:type="spellStart"/>
            <w:r>
              <w:rPr>
                <w:rFonts w:ascii="Arial" w:eastAsia="Arial Unicode MS" w:hAnsi="Arial" w:cs="Arial"/>
                <w:lang w:val="es-ES"/>
              </w:rPr>
              <w:t>State</w:t>
            </w:r>
            <w:proofErr w:type="spellEnd"/>
          </w:p>
        </w:tc>
      </w:tr>
      <w:tr w:rsidR="0082051B" w:rsidRPr="009B2573" w14:paraId="60AD690C" w14:textId="77777777" w:rsidTr="0082051B">
        <w:trPr>
          <w:trHeight w:val="189"/>
        </w:trPr>
        <w:tc>
          <w:tcPr>
            <w:tcW w:w="559" w:type="dxa"/>
            <w:tcBorders>
              <w:bottom w:val="single" w:sz="4" w:space="0" w:color="auto"/>
            </w:tcBorders>
          </w:tcPr>
          <w:p w14:paraId="0E776FE7" w14:textId="387934E3" w:rsidR="0082051B"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8</w:t>
            </w:r>
          </w:p>
        </w:tc>
        <w:tc>
          <w:tcPr>
            <w:tcW w:w="4539" w:type="dxa"/>
            <w:gridSpan w:val="5"/>
            <w:tcBorders>
              <w:bottom w:val="single" w:sz="4" w:space="0" w:color="auto"/>
            </w:tcBorders>
          </w:tcPr>
          <w:p w14:paraId="170C9F00" w14:textId="491BB3A9" w:rsidR="0082051B" w:rsidRPr="0082051B" w:rsidRDefault="0082051B" w:rsidP="008B2581">
            <w:pPr>
              <w:spacing w:line="240" w:lineRule="auto"/>
              <w:rPr>
                <w:rFonts w:ascii="Arial" w:eastAsia="Arial Unicode MS" w:hAnsi="Arial" w:cs="Arial"/>
                <w:lang w:val="es-ES"/>
              </w:rPr>
            </w:pPr>
            <w:proofErr w:type="spellStart"/>
            <w:r w:rsidRPr="0082051B">
              <w:rPr>
                <w:rFonts w:ascii="Arial" w:eastAsia="Arial Unicode MS" w:hAnsi="Arial" w:cs="Arial"/>
                <w:lang w:val="es-ES"/>
              </w:rPr>
              <w:t>type</w:t>
            </w:r>
            <w:proofErr w:type="spellEnd"/>
          </w:p>
        </w:tc>
        <w:tc>
          <w:tcPr>
            <w:tcW w:w="4560" w:type="dxa"/>
            <w:gridSpan w:val="2"/>
            <w:tcBorders>
              <w:bottom w:val="single" w:sz="4" w:space="0" w:color="auto"/>
            </w:tcBorders>
          </w:tcPr>
          <w:p w14:paraId="77CED8B4" w14:textId="2A64D015" w:rsidR="0082051B" w:rsidRPr="0082051B" w:rsidRDefault="00852FC8" w:rsidP="0004359A">
            <w:pPr>
              <w:spacing w:line="240" w:lineRule="auto"/>
              <w:rPr>
                <w:rFonts w:ascii="Arial" w:eastAsia="Arial Unicode MS" w:hAnsi="Arial" w:cs="Arial"/>
                <w:lang w:val="es-ES"/>
              </w:rPr>
            </w:pPr>
            <w:proofErr w:type="spellStart"/>
            <w:r>
              <w:rPr>
                <w:rFonts w:ascii="Arial" w:eastAsia="Arial Unicode MS" w:hAnsi="Arial" w:cs="Arial"/>
                <w:lang w:val="es-ES"/>
              </w:rPr>
              <w:t>Enumeration</w:t>
            </w:r>
            <w:proofErr w:type="spellEnd"/>
            <w:r w:rsidR="0082051B" w:rsidRPr="0082051B">
              <w:rPr>
                <w:rFonts w:ascii="Arial" w:eastAsia="Arial Unicode MS" w:hAnsi="Arial" w:cs="Arial"/>
                <w:lang w:val="es-ES"/>
              </w:rPr>
              <w:t xml:space="preserve"> </w:t>
            </w:r>
            <w:proofErr w:type="spellStart"/>
            <w:r w:rsidR="0082051B" w:rsidRPr="0082051B">
              <w:rPr>
                <w:rFonts w:ascii="Arial" w:eastAsia="Arial Unicode MS" w:hAnsi="Arial" w:cs="Arial"/>
                <w:lang w:val="es-ES"/>
              </w:rPr>
              <w:t>ExternSystem</w:t>
            </w:r>
            <w:r w:rsidR="00F54367" w:rsidRPr="0082051B">
              <w:rPr>
                <w:rFonts w:ascii="Arial" w:eastAsia="Arial Unicode MS" w:hAnsi="Arial" w:cs="Arial"/>
                <w:lang w:val="es-ES"/>
              </w:rPr>
              <w:t>type</w:t>
            </w:r>
            <w:proofErr w:type="spellEnd"/>
          </w:p>
          <w:p w14:paraId="20C14B5F" w14:textId="084B297B"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1. Electrificadora</w:t>
            </w:r>
          </w:p>
          <w:p w14:paraId="32753822" w14:textId="468303B6"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2. Recarga vehicular</w:t>
            </w:r>
          </w:p>
          <w:p w14:paraId="5A3C91AC" w14:textId="2B324784"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3. otro</w:t>
            </w:r>
          </w:p>
        </w:tc>
      </w:tr>
      <w:tr w:rsidR="00632B15" w:rsidRPr="000463D8" w14:paraId="639ABF2A" w14:textId="77777777" w:rsidTr="002A1D4C">
        <w:tc>
          <w:tcPr>
            <w:tcW w:w="9658" w:type="dxa"/>
            <w:gridSpan w:val="8"/>
            <w:tcBorders>
              <w:top w:val="nil"/>
              <w:bottom w:val="single" w:sz="4" w:space="0" w:color="auto"/>
            </w:tcBorders>
          </w:tcPr>
          <w:p w14:paraId="77B4868D" w14:textId="555C7A49"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F54367" w:rsidRPr="009B2573" w14:paraId="08D3E6DF" w14:textId="77777777" w:rsidTr="008B2581">
        <w:trPr>
          <w:trHeight w:val="259"/>
        </w:trPr>
        <w:tc>
          <w:tcPr>
            <w:tcW w:w="559" w:type="dxa"/>
            <w:tcBorders>
              <w:bottom w:val="single" w:sz="4" w:space="0" w:color="auto"/>
            </w:tcBorders>
            <w:vAlign w:val="center"/>
          </w:tcPr>
          <w:p w14:paraId="64863857" w14:textId="444CA97E" w:rsidR="00F54367" w:rsidRPr="009B2573" w:rsidRDefault="00F54367" w:rsidP="002A1D4C">
            <w:pPr>
              <w:spacing w:line="240" w:lineRule="auto"/>
              <w:rPr>
                <w:rFonts w:ascii="Arial" w:hAnsi="Arial" w:cs="Arial"/>
              </w:rPr>
            </w:pPr>
            <w:r>
              <w:rPr>
                <w:rFonts w:ascii="Arial" w:hAnsi="Arial" w:cs="Arial"/>
              </w:rPr>
              <w:t>1</w:t>
            </w:r>
          </w:p>
        </w:tc>
        <w:tc>
          <w:tcPr>
            <w:tcW w:w="4539" w:type="dxa"/>
            <w:gridSpan w:val="5"/>
            <w:tcBorders>
              <w:bottom w:val="single" w:sz="4" w:space="0" w:color="auto"/>
            </w:tcBorders>
            <w:vAlign w:val="center"/>
          </w:tcPr>
          <w:p w14:paraId="0C2C3D2C" w14:textId="200B2184" w:rsidR="00F54367" w:rsidRPr="00F54367" w:rsidRDefault="00F54367" w:rsidP="002A1D4C">
            <w:pPr>
              <w:spacing w:line="240" w:lineRule="auto"/>
              <w:rPr>
                <w:rFonts w:ascii="Arial" w:eastAsia="Arial Unicode MS" w:hAnsi="Arial" w:cs="Arial"/>
                <w:lang w:val="es-ES"/>
              </w:rPr>
            </w:pPr>
            <w:proofErr w:type="spellStart"/>
            <w:r w:rsidRPr="00F54367">
              <w:rPr>
                <w:rFonts w:ascii="Arial" w:eastAsia="Arial Unicode MS" w:hAnsi="Arial" w:cs="Arial"/>
                <w:lang w:val="es-ES"/>
              </w:rPr>
              <w:t>ExternSystem</w:t>
            </w:r>
            <w:proofErr w:type="spellEnd"/>
          </w:p>
        </w:tc>
        <w:tc>
          <w:tcPr>
            <w:tcW w:w="4560" w:type="dxa"/>
            <w:gridSpan w:val="2"/>
            <w:tcBorders>
              <w:bottom w:val="single" w:sz="4" w:space="0" w:color="auto"/>
            </w:tcBorders>
            <w:vAlign w:val="center"/>
          </w:tcPr>
          <w:p w14:paraId="1833731D" w14:textId="062A4E51" w:rsidR="00F54367" w:rsidRPr="00F54367" w:rsidRDefault="00F54367" w:rsidP="00F54367">
            <w:pPr>
              <w:spacing w:line="240" w:lineRule="auto"/>
              <w:rPr>
                <w:rFonts w:ascii="Arial" w:hAnsi="Arial" w:cs="Arial"/>
              </w:rPr>
            </w:pPr>
            <w:proofErr w:type="spellStart"/>
            <w:r w:rsidRPr="00F54367">
              <w:rPr>
                <w:rFonts w:ascii="Arial" w:eastAsia="Arial Unicode MS" w:hAnsi="Arial" w:cs="Arial"/>
                <w:lang w:val="es-ES"/>
              </w:rPr>
              <w:t>SistemaExterno</w:t>
            </w:r>
            <w:proofErr w:type="spellEnd"/>
          </w:p>
        </w:tc>
      </w:tr>
      <w:tr w:rsidR="00632B15" w:rsidRPr="000463D8" w14:paraId="7FAD81E7" w14:textId="77777777" w:rsidTr="002A1D4C">
        <w:tc>
          <w:tcPr>
            <w:tcW w:w="9658" w:type="dxa"/>
            <w:gridSpan w:val="8"/>
          </w:tcPr>
          <w:p w14:paraId="4E057E68" w14:textId="2C14C2B9" w:rsidR="00632B15" w:rsidRDefault="00632B15" w:rsidP="002A1D4C">
            <w:pPr>
              <w:rPr>
                <w:rFonts w:ascii="Arial" w:hAnsi="Arial" w:cs="Arial"/>
                <w:b/>
              </w:rPr>
            </w:pPr>
            <w:r w:rsidRPr="000463D8">
              <w:rPr>
                <w:rFonts w:ascii="Arial" w:hAnsi="Arial" w:cs="Arial"/>
                <w:b/>
              </w:rPr>
              <w:t>PRECONDICIÓN:</w:t>
            </w:r>
          </w:p>
          <w:p w14:paraId="788F70AB" w14:textId="52F3C91B" w:rsidR="00852FC8" w:rsidRPr="00852FC8" w:rsidRDefault="00852FC8" w:rsidP="002A1D4C">
            <w:pPr>
              <w:rPr>
                <w:rFonts w:ascii="Arial" w:hAnsi="Arial" w:cs="Arial"/>
              </w:rPr>
            </w:pPr>
            <w:r w:rsidRPr="00852FC8">
              <w:rPr>
                <w:rFonts w:ascii="Arial" w:hAnsi="Arial" w:cs="Arial"/>
              </w:rPr>
              <w:t>El usuario debe estar validado en el sistema como superadministrador</w:t>
            </w:r>
          </w:p>
          <w:p w14:paraId="5BD169A7" w14:textId="4901C8CD" w:rsidR="00E80DF7" w:rsidRDefault="00D03F51" w:rsidP="00386BCB">
            <w:pPr>
              <w:jc w:val="both"/>
              <w:rPr>
                <w:rFonts w:ascii="Arial" w:hAnsi="Arial" w:cs="Arial"/>
                <w:lang w:eastAsia="es-ES"/>
              </w:rPr>
            </w:pPr>
            <w:r w:rsidRPr="00852FC8">
              <w:rPr>
                <w:rFonts w:ascii="Arial" w:hAnsi="Arial" w:cs="Arial"/>
                <w:lang w:eastAsia="es-ES"/>
              </w:rPr>
              <w:t xml:space="preserve">El sistema externo </w:t>
            </w:r>
            <w:r w:rsidR="00936CBE">
              <w:rPr>
                <w:rFonts w:ascii="Arial" w:hAnsi="Arial" w:cs="Arial"/>
                <w:lang w:eastAsia="es-ES"/>
              </w:rPr>
              <w:t>a crear</w:t>
            </w:r>
            <w:r w:rsidR="00852FC8">
              <w:rPr>
                <w:rFonts w:ascii="Arial" w:hAnsi="Arial" w:cs="Arial"/>
                <w:lang w:eastAsia="es-ES"/>
              </w:rPr>
              <w:t xml:space="preserve"> </w:t>
            </w:r>
            <w:r w:rsidRPr="00852FC8">
              <w:rPr>
                <w:rFonts w:ascii="Arial" w:hAnsi="Arial" w:cs="Arial"/>
                <w:lang w:eastAsia="es-ES"/>
              </w:rPr>
              <w:t>n</w:t>
            </w:r>
            <w:r w:rsidR="00852FC8">
              <w:rPr>
                <w:rFonts w:ascii="Arial" w:hAnsi="Arial" w:cs="Arial"/>
                <w:lang w:eastAsia="es-ES"/>
              </w:rPr>
              <w:t>o debe estar previamente creado.</w:t>
            </w:r>
          </w:p>
          <w:p w14:paraId="2A4ECCD5" w14:textId="28486AD5" w:rsidR="00852FC8" w:rsidRPr="00852FC8" w:rsidRDefault="00852FC8" w:rsidP="00386BCB">
            <w:pPr>
              <w:jc w:val="both"/>
              <w:rPr>
                <w:rFonts w:ascii="Arial" w:hAnsi="Arial" w:cs="Arial"/>
                <w:lang w:eastAsia="es-ES"/>
              </w:rPr>
            </w:pPr>
            <w:r>
              <w:rPr>
                <w:rFonts w:ascii="Arial" w:hAnsi="Arial" w:cs="Arial"/>
                <w:lang w:eastAsia="es-ES"/>
              </w:rPr>
              <w:t xml:space="preserve">El sistema </w:t>
            </w:r>
            <w:r w:rsidR="00EA01FA">
              <w:rPr>
                <w:rFonts w:ascii="Arial" w:hAnsi="Arial" w:cs="Arial"/>
                <w:lang w:eastAsia="es-ES"/>
              </w:rPr>
              <w:t xml:space="preserve">externo </w:t>
            </w:r>
            <w:r>
              <w:rPr>
                <w:rFonts w:ascii="Arial" w:hAnsi="Arial" w:cs="Arial"/>
                <w:lang w:eastAsia="es-ES"/>
              </w:rPr>
              <w:t>a editar debe estar previamente creado.</w:t>
            </w:r>
          </w:p>
          <w:p w14:paraId="43CF383E" w14:textId="01FCD704" w:rsidR="00D03F51" w:rsidRPr="00AD0CCF" w:rsidRDefault="00D03F51" w:rsidP="00386BCB">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77777777" w:rsidR="00632B15" w:rsidRDefault="00632B15" w:rsidP="002A1D4C">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p w14:paraId="0694F955" w14:textId="15E8D7BE" w:rsidR="00D03F51" w:rsidRDefault="00D03F51"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superadministrador se encuentra en el ambiente de administrador</w:t>
            </w:r>
            <w:r w:rsidR="005B7910">
              <w:rPr>
                <w:rFonts w:ascii="Arial" w:hAnsi="Arial" w:cs="Arial"/>
                <w:color w:val="0000FF"/>
                <w:lang w:val="es-ES" w:eastAsia="es-ES"/>
              </w:rPr>
              <w:t xml:space="preserve"> </w:t>
            </w:r>
            <w:r w:rsidR="005B7910" w:rsidRPr="005B7910">
              <w:rPr>
                <w:rFonts w:ascii="Arial" w:hAnsi="Arial" w:cs="Arial"/>
                <w:b/>
                <w:bCs/>
                <w:color w:val="0000FF"/>
                <w:lang w:val="es-ES" w:eastAsia="es-ES"/>
              </w:rPr>
              <w:t>Gestionar sistema externo</w:t>
            </w:r>
            <w:r>
              <w:rPr>
                <w:rFonts w:ascii="Arial" w:hAnsi="Arial" w:cs="Arial"/>
                <w:color w:val="0000FF"/>
                <w:lang w:val="es-ES" w:eastAsia="es-ES"/>
              </w:rPr>
              <w:t xml:space="preserve">, donde le mostrará </w:t>
            </w:r>
            <w:r w:rsidR="005B7910">
              <w:rPr>
                <w:rFonts w:ascii="Arial" w:hAnsi="Arial" w:cs="Arial"/>
                <w:color w:val="0000FF"/>
                <w:lang w:val="es-ES" w:eastAsia="es-ES"/>
              </w:rPr>
              <w:t>las siguientes alternativas disponibles:</w:t>
            </w:r>
          </w:p>
          <w:p w14:paraId="20A9488D" w14:textId="17D29DA0" w:rsidR="00055F8E" w:rsidRDefault="00055F8E" w:rsidP="002A1D4C">
            <w:pPr>
              <w:widowControl/>
              <w:autoSpaceDE w:val="0"/>
              <w:autoSpaceDN w:val="0"/>
              <w:adjustRightInd w:val="0"/>
              <w:spacing w:line="240" w:lineRule="auto"/>
              <w:rPr>
                <w:rFonts w:ascii="Arial" w:hAnsi="Arial" w:cs="Arial"/>
                <w:color w:val="0000FF"/>
                <w:lang w:val="es-ES" w:eastAsia="es-ES"/>
              </w:rPr>
            </w:pPr>
          </w:p>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3E746DDA" w14:textId="77777777"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317F55C" w14:textId="792CCF31" w:rsidR="00055F8E" w:rsidRDefault="00055F8E"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471585E8" wp14:editId="312B293D">
                  <wp:extent cx="2971800" cy="1466850"/>
                  <wp:effectExtent l="0" t="0" r="7620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2895771" w14:textId="19EC6EC2" w:rsidR="005B7910" w:rsidRDefault="005B7910" w:rsidP="002A1D4C">
            <w:pPr>
              <w:widowControl/>
              <w:autoSpaceDE w:val="0"/>
              <w:autoSpaceDN w:val="0"/>
              <w:adjustRightInd w:val="0"/>
              <w:spacing w:line="240" w:lineRule="auto"/>
              <w:rPr>
                <w:rFonts w:ascii="Arial" w:hAnsi="Arial" w:cs="Arial"/>
                <w:color w:val="0000FF"/>
                <w:lang w:val="es-ES" w:eastAsia="es-ES"/>
              </w:rPr>
            </w:pPr>
          </w:p>
          <w:p w14:paraId="10DED28C" w14:textId="13A7101A" w:rsidR="00632B15" w:rsidRDefault="00055F8E" w:rsidP="00CE5B74">
            <w:pPr>
              <w:pStyle w:val="Prrafodelista"/>
              <w:widowControl/>
              <w:autoSpaceDE w:val="0"/>
              <w:autoSpaceDN w:val="0"/>
              <w:adjustRightInd w:val="0"/>
              <w:spacing w:line="240" w:lineRule="auto"/>
              <w:ind w:left="1440"/>
              <w:rPr>
                <w:rFonts w:ascii="Arial" w:hAnsi="Arial" w:cs="Arial"/>
                <w:color w:val="0000FF"/>
                <w:lang w:val="es-ES" w:eastAsia="es-ES"/>
              </w:rPr>
            </w:pPr>
            <w:r>
              <w:rPr>
                <w:rFonts w:ascii="Arial" w:hAnsi="Arial" w:cs="Arial"/>
                <w:noProof/>
                <w:color w:val="0000FF"/>
                <w:lang w:eastAsia="es-CO"/>
              </w:rPr>
              <w:lastRenderedPageBreak/>
              <w:drawing>
                <wp:inline distT="0" distB="0" distL="0" distR="0" wp14:anchorId="66FEE1B3" wp14:editId="087CC1AD">
                  <wp:extent cx="4743450" cy="292417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B216900" w14:textId="1BC5D748"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0FE09411" w14:textId="77777777"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632B15" w:rsidRPr="000463D8" w14:paraId="3D3247A9" w14:textId="77777777" w:rsidTr="002A1D4C">
        <w:tc>
          <w:tcPr>
            <w:tcW w:w="804" w:type="dxa"/>
            <w:gridSpan w:val="2"/>
            <w:shd w:val="clear" w:color="auto" w:fill="D9D9D9"/>
          </w:tcPr>
          <w:p w14:paraId="38A87B67" w14:textId="77777777" w:rsidR="00632B15" w:rsidRPr="000463D8" w:rsidRDefault="00632B15" w:rsidP="002A1D4C">
            <w:pPr>
              <w:jc w:val="center"/>
              <w:rPr>
                <w:rFonts w:ascii="Arial" w:hAnsi="Arial" w:cs="Arial"/>
                <w:b/>
              </w:rPr>
            </w:pPr>
            <w:r w:rsidRPr="000463D8">
              <w:rPr>
                <w:rFonts w:ascii="Arial" w:hAnsi="Arial" w:cs="Arial"/>
                <w:b/>
              </w:rPr>
              <w:lastRenderedPageBreak/>
              <w:t>Paso</w:t>
            </w:r>
          </w:p>
        </w:tc>
        <w:tc>
          <w:tcPr>
            <w:tcW w:w="4250" w:type="dxa"/>
            <w:gridSpan w:val="3"/>
            <w:shd w:val="clear" w:color="auto" w:fill="D9D9D9"/>
          </w:tcPr>
          <w:p w14:paraId="3292F21D" w14:textId="77777777" w:rsidR="00632B15" w:rsidRPr="000463D8" w:rsidRDefault="00632B15" w:rsidP="002A1D4C">
            <w:pPr>
              <w:jc w:val="center"/>
              <w:rPr>
                <w:rFonts w:ascii="Arial" w:hAnsi="Arial" w:cs="Arial"/>
                <w:b/>
              </w:rPr>
            </w:pPr>
            <w:r w:rsidRPr="000463D8">
              <w:rPr>
                <w:rFonts w:ascii="Arial" w:hAnsi="Arial" w:cs="Arial"/>
                <w:b/>
              </w:rPr>
              <w:t>Actor</w:t>
            </w:r>
          </w:p>
        </w:tc>
        <w:tc>
          <w:tcPr>
            <w:tcW w:w="4604" w:type="dxa"/>
            <w:gridSpan w:val="3"/>
            <w:shd w:val="clear" w:color="auto" w:fill="D9D9D9"/>
          </w:tcPr>
          <w:p w14:paraId="4A5F1841" w14:textId="77777777" w:rsidR="00632B15" w:rsidRPr="000463D8" w:rsidRDefault="00632B15" w:rsidP="002A1D4C">
            <w:pPr>
              <w:jc w:val="center"/>
              <w:rPr>
                <w:rFonts w:ascii="Arial" w:hAnsi="Arial" w:cs="Arial"/>
                <w:b/>
              </w:rPr>
            </w:pPr>
            <w:r w:rsidRPr="000463D8">
              <w:rPr>
                <w:rFonts w:ascii="Arial" w:hAnsi="Arial" w:cs="Arial"/>
                <w:b/>
              </w:rPr>
              <w:t>Sistema</w:t>
            </w:r>
          </w:p>
        </w:tc>
      </w:tr>
      <w:tr w:rsidR="00632B15" w:rsidRPr="000463D8" w14:paraId="2B875A07" w14:textId="77777777" w:rsidTr="002A1D4C">
        <w:tc>
          <w:tcPr>
            <w:tcW w:w="804" w:type="dxa"/>
            <w:gridSpan w:val="2"/>
          </w:tcPr>
          <w:p w14:paraId="4CF3F443" w14:textId="53FF91A4" w:rsidR="00632B15" w:rsidRPr="006779C3" w:rsidRDefault="009B5A5F" w:rsidP="002A1D4C">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3"/>
          </w:tcPr>
          <w:p w14:paraId="45EE8E53" w14:textId="73494237" w:rsidR="00632B15" w:rsidRPr="006779C3" w:rsidRDefault="009B5A5F" w:rsidP="002A1D4C">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6FC5A5AF" w14:textId="297A8EA5"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w:t>
            </w:r>
            <w:r w:rsidR="00B90814">
              <w:rPr>
                <w:rFonts w:ascii="Arial" w:hAnsi="Arial" w:cs="Arial"/>
                <w:color w:val="0000FF"/>
                <w:lang w:val="es-ES" w:eastAsia="es-ES"/>
              </w:rPr>
              <w:t>rear</w:t>
            </w:r>
            <w:r>
              <w:rPr>
                <w:rFonts w:ascii="Arial" w:hAnsi="Arial" w:cs="Arial"/>
                <w:color w:val="0000FF"/>
                <w:lang w:val="es-ES" w:eastAsia="es-ES"/>
              </w:rPr>
              <w:t>_sistema_externo</w:t>
            </w:r>
            <w:proofErr w:type="spellEnd"/>
          </w:p>
          <w:p w14:paraId="0D12A07A" w14:textId="419391A2" w:rsidR="009B5A5F" w:rsidRDefault="009B5A5F" w:rsidP="009B5A5F">
            <w:pPr>
              <w:widowControl/>
              <w:autoSpaceDE w:val="0"/>
              <w:autoSpaceDN w:val="0"/>
              <w:adjustRightInd w:val="0"/>
              <w:spacing w:line="240" w:lineRule="auto"/>
              <w:rPr>
                <w:rFonts w:ascii="Arial" w:hAnsi="Arial" w:cs="Arial"/>
                <w:color w:val="0000FF"/>
                <w:lang w:val="es-ES" w:eastAsia="es-ES"/>
              </w:rPr>
            </w:pPr>
          </w:p>
          <w:p w14:paraId="169FA5CC" w14:textId="5DE97278" w:rsidR="00055F8E" w:rsidRDefault="00CE5B74"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Gestionar sistema externo</w:t>
            </w:r>
            <w:r>
              <w:rPr>
                <w:rFonts w:ascii="Arial" w:hAnsi="Arial" w:cs="Arial"/>
                <w:b/>
                <w:bCs/>
                <w:color w:val="0000FF"/>
                <w:lang w:val="es-ES" w:eastAsia="es-ES"/>
              </w:rPr>
              <w:t xml:space="preserve">, </w:t>
            </w:r>
            <w:r w:rsidRPr="00467322">
              <w:rPr>
                <w:rFonts w:ascii="Arial" w:hAnsi="Arial" w:cs="Arial"/>
                <w:color w:val="0000FF"/>
                <w:lang w:val="es-ES" w:eastAsia="es-ES"/>
              </w:rPr>
              <w:t>allí</w:t>
            </w:r>
            <w:r w:rsidR="00467322" w:rsidRPr="00467322">
              <w:rPr>
                <w:rFonts w:ascii="Arial" w:hAnsi="Arial" w:cs="Arial"/>
                <w:color w:val="0000FF"/>
                <w:lang w:val="es-ES" w:eastAsia="es-ES"/>
              </w:rPr>
              <w:t xml:space="preserve"> se</w:t>
            </w:r>
            <w:r w:rsidRPr="00467322">
              <w:rPr>
                <w:rFonts w:ascii="Arial" w:hAnsi="Arial" w:cs="Arial"/>
                <w:color w:val="0000FF"/>
                <w:lang w:val="es-ES" w:eastAsia="es-ES"/>
              </w:rPr>
              <w:t xml:space="preserve"> le mostrará </w:t>
            </w:r>
            <w:r w:rsidR="00467322" w:rsidRPr="00467322">
              <w:rPr>
                <w:rFonts w:ascii="Arial" w:hAnsi="Arial" w:cs="Arial"/>
                <w:color w:val="0000FF"/>
                <w:lang w:val="es-ES" w:eastAsia="es-ES"/>
              </w:rPr>
              <w:t xml:space="preserve">un botón denominado </w:t>
            </w:r>
            <w:r w:rsidR="00467322">
              <w:rPr>
                <w:rFonts w:ascii="Arial" w:hAnsi="Arial" w:cs="Arial"/>
                <w:b/>
                <w:bCs/>
                <w:color w:val="0000FF"/>
                <w:lang w:val="es-ES" w:eastAsia="es-ES"/>
              </w:rPr>
              <w:t>CREAR SISTEMA EXTERNO</w:t>
            </w:r>
          </w:p>
          <w:p w14:paraId="5FD95C81" w14:textId="30BEA4D2"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p>
          <w:p w14:paraId="1CC5CB9B" w14:textId="00FFCB2A"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sidRPr="00467322">
              <w:rPr>
                <w:rFonts w:ascii="Arial" w:hAnsi="Arial" w:cs="Arial"/>
                <w:color w:val="0000FF"/>
                <w:lang w:val="es-ES" w:eastAsia="es-ES"/>
              </w:rPr>
              <w:t>Al ejecutar el botón se le mostrará una interfaz donde se le mostrarán los datos requeridos para crear dicho sistema externo</w:t>
            </w:r>
            <w:r>
              <w:rPr>
                <w:rFonts w:ascii="Arial" w:hAnsi="Arial" w:cs="Arial"/>
                <w:b/>
                <w:bCs/>
                <w:color w:val="0000FF"/>
                <w:lang w:val="es-ES" w:eastAsia="es-ES"/>
              </w:rPr>
              <w:t>.</w:t>
            </w:r>
          </w:p>
          <w:p w14:paraId="7021C2FA" w14:textId="77777777" w:rsidR="00467322" w:rsidRDefault="00467322"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83AC490"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6193AAC4"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(único)</w:t>
            </w:r>
          </w:p>
          <w:p w14:paraId="790B14F7" w14:textId="5BCB0C93"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p w14:paraId="393039EC"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p w14:paraId="0A2AE5AF"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p w14:paraId="2ABA20F9"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p w14:paraId="418FC55A" w14:textId="5A41DDEA"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Tipo_sistema_externo</w:t>
            </w:r>
            <w:proofErr w:type="spellEnd"/>
          </w:p>
          <w:p w14:paraId="1B0D702D" w14:textId="1C24C74C"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49FE739E" w14:textId="175705FD"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008D694C" w14:textId="71DF72E0"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2446F24A" w14:textId="4D57040A"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xml:space="preserve">El sistema deberá mostrarle que campos son faltantes </w:t>
            </w:r>
          </w:p>
          <w:p w14:paraId="1E42E214" w14:textId="4A140927"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7DB00B16" w14:textId="468A6BC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09E4F5D0" w14:textId="6BBA6A25"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986FE35" w14:textId="7AD31F53"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2A5647F2" w14:textId="77777777"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4B12D798" w14:textId="15765839"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“sistema externo creado exitosamente”</w:t>
            </w:r>
          </w:p>
          <w:p w14:paraId="1065BED2" w14:textId="77777777"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0E57F466" w14:textId="5F47A6E6"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5ADAA816" w14:textId="28302D67"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5B4AA002" w14:textId="4E69EA9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505A4846" w14:textId="0A6ECE22"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56F007CA" w14:textId="5C995A8F" w:rsidR="00467322" w:rsidRP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 continua creando el sistema externo</w:t>
            </w:r>
          </w:p>
          <w:p w14:paraId="3CDF2928" w14:textId="77777777" w:rsidR="00055F8E" w:rsidRDefault="00055F8E"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546BF61"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6BD6D3C7" w14:textId="5C7E2E5E" w:rsidR="00632B15" w:rsidRPr="000463D8" w:rsidRDefault="00632B15" w:rsidP="006779C3">
            <w:pPr>
              <w:jc w:val="both"/>
              <w:rPr>
                <w:rFonts w:ascii="Arial" w:hAnsi="Arial" w:cs="Arial"/>
                <w:b/>
              </w:rPr>
            </w:pPr>
          </w:p>
        </w:tc>
      </w:tr>
      <w:tr w:rsidR="009B5A5F" w:rsidRPr="000463D8" w14:paraId="269BA89C" w14:textId="77777777" w:rsidTr="002A1D4C">
        <w:tc>
          <w:tcPr>
            <w:tcW w:w="804" w:type="dxa"/>
            <w:gridSpan w:val="2"/>
          </w:tcPr>
          <w:p w14:paraId="02958534" w14:textId="50D96530" w:rsidR="009B5A5F" w:rsidRPr="000463D8" w:rsidRDefault="009B5A5F" w:rsidP="009B5A5F">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3"/>
          </w:tcPr>
          <w:p w14:paraId="3D23DA62" w14:textId="59F494B3" w:rsidR="009B5A5F" w:rsidRPr="000463D8" w:rsidRDefault="009B5A5F" w:rsidP="009B5A5F">
            <w:pPr>
              <w:jc w:val="both"/>
              <w:rPr>
                <w:rFonts w:ascii="Arial" w:hAnsi="Arial" w:cs="Arial"/>
                <w:b/>
              </w:rPr>
            </w:pPr>
            <w:proofErr w:type="spellStart"/>
            <w:r>
              <w:rPr>
                <w:rFonts w:ascii="Arial" w:hAnsi="Arial" w:cs="Arial"/>
                <w:color w:val="0000FF"/>
                <w:lang w:val="es-ES" w:eastAsia="es-ES"/>
              </w:rPr>
              <w:t>superAdministrador</w:t>
            </w:r>
            <w:proofErr w:type="spellEnd"/>
          </w:p>
        </w:tc>
        <w:tc>
          <w:tcPr>
            <w:tcW w:w="4604" w:type="dxa"/>
            <w:gridSpan w:val="3"/>
          </w:tcPr>
          <w:p w14:paraId="3F0BBED3" w14:textId="2A555D41"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Consultar_sistema_externo</w:t>
            </w:r>
            <w:proofErr w:type="spellEnd"/>
          </w:p>
          <w:p w14:paraId="59F45D9A" w14:textId="77777777" w:rsidR="009B5A5F" w:rsidRDefault="009B5A5F" w:rsidP="009B5A5F">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buscar por </w:t>
            </w: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Nit_sistema_externo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nombre_sistema_externo</w:t>
            </w:r>
            <w:proofErr w:type="spellEnd"/>
            <w:r>
              <w:rPr>
                <w:rFonts w:ascii="Arial" w:hAnsi="Arial" w:cs="Arial"/>
                <w:color w:val="0000FF"/>
                <w:lang w:val="es-ES" w:eastAsia="es-ES"/>
              </w:rPr>
              <w:t>, haciendo una consulta a la base de datos y mostrando los resultados existentes.</w:t>
            </w:r>
          </w:p>
          <w:p w14:paraId="27E74F12"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237DA7D0" w14:textId="77777777" w:rsidR="009B5A5F" w:rsidRPr="000463D8" w:rsidRDefault="009B5A5F" w:rsidP="009B5A5F">
            <w:pPr>
              <w:jc w:val="both"/>
              <w:rPr>
                <w:rFonts w:ascii="Arial" w:hAnsi="Arial" w:cs="Arial"/>
                <w:b/>
              </w:rPr>
            </w:pPr>
          </w:p>
        </w:tc>
      </w:tr>
      <w:tr w:rsidR="009B5A5F" w:rsidRPr="000463D8" w14:paraId="2D0FD966" w14:textId="77777777" w:rsidTr="002A1D4C">
        <w:tc>
          <w:tcPr>
            <w:tcW w:w="804" w:type="dxa"/>
            <w:gridSpan w:val="2"/>
          </w:tcPr>
          <w:p w14:paraId="12D07A6C" w14:textId="5413FB57" w:rsidR="009B5A5F" w:rsidRPr="009B5A5F" w:rsidRDefault="009B5A5F" w:rsidP="009B5A5F">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3"/>
          </w:tcPr>
          <w:p w14:paraId="62F537B5" w14:textId="72114538" w:rsidR="009B5A5F" w:rsidRDefault="009B5A5F" w:rsidP="009B5A5F">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30643A49" w14:textId="77777777"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Editar_sistema_externo</w:t>
            </w:r>
            <w:proofErr w:type="spellEnd"/>
          </w:p>
          <w:p w14:paraId="69E4F5AC"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Si se encuentran resultados en la consulta anterior el superadministrador podrá seleccionar el resultado que desee y ejecutar el botón de editar.</w:t>
            </w:r>
          </w:p>
          <w:p w14:paraId="0FB1C63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sistema le llevará a una pantalla donde se podrán modificar los atributos del sistema externo en mención.</w:t>
            </w:r>
          </w:p>
          <w:p w14:paraId="320CFF32"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podrá guardar cambios o cancelar la edición según desee.</w:t>
            </w:r>
          </w:p>
          <w:p w14:paraId="37A70040" w14:textId="631729F0"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guardar cambios se mostrará un mensaje informando que </w:t>
            </w:r>
            <w:r w:rsidR="00395FB1">
              <w:rPr>
                <w:rFonts w:ascii="Arial" w:hAnsi="Arial" w:cs="Arial"/>
                <w:color w:val="0000FF"/>
                <w:lang w:val="es-ES" w:eastAsia="es-ES"/>
              </w:rPr>
              <w:t>“</w:t>
            </w:r>
            <w:r w:rsidRPr="00395FB1">
              <w:rPr>
                <w:rFonts w:ascii="Arial" w:hAnsi="Arial" w:cs="Arial"/>
                <w:i/>
                <w:iCs/>
                <w:color w:val="0000FF"/>
                <w:lang w:val="es-ES" w:eastAsia="es-ES"/>
              </w:rPr>
              <w:t>los cambios han sido guardados exitosamente</w:t>
            </w:r>
            <w:r w:rsidR="00395FB1">
              <w:rPr>
                <w:rFonts w:ascii="Arial" w:hAnsi="Arial" w:cs="Arial"/>
                <w:color w:val="0000FF"/>
                <w:lang w:val="es-ES" w:eastAsia="es-ES"/>
              </w:rPr>
              <w:t>”</w:t>
            </w:r>
            <w:r>
              <w:rPr>
                <w:rFonts w:ascii="Arial" w:hAnsi="Arial" w:cs="Arial"/>
                <w:color w:val="0000FF"/>
                <w:lang w:val="es-ES" w:eastAsia="es-ES"/>
              </w:rPr>
              <w:t>.</w:t>
            </w:r>
          </w:p>
          <w:p w14:paraId="1CC15DFC" w14:textId="5749274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13F520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p>
          <w:p w14:paraId="3539D8D0" w14:textId="6B7C9F3A"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lastRenderedPageBreak/>
              <w:t xml:space="preserve">El super administrador tendrá la opción de </w:t>
            </w:r>
            <w:r w:rsidRPr="00EB7BA6">
              <w:rPr>
                <w:rFonts w:ascii="Arial" w:hAnsi="Arial" w:cs="Arial"/>
                <w:b/>
                <w:bCs/>
                <w:color w:val="0000FF"/>
                <w:lang w:val="es-ES" w:eastAsia="es-ES"/>
              </w:rPr>
              <w:t>activar o desactivar el sistema externo</w:t>
            </w:r>
            <w:r>
              <w:rPr>
                <w:rFonts w:ascii="Arial" w:hAnsi="Arial" w:cs="Arial"/>
                <w:color w:val="0000FF"/>
                <w:lang w:val="es-ES" w:eastAsia="es-ES"/>
              </w:rPr>
              <w:t xml:space="preserve">, el sistema procederá a mostrar una advertencia informando de las posibles consecuencias, esto solo se realizará con una </w:t>
            </w:r>
            <w:r w:rsidRPr="000D0A30">
              <w:rPr>
                <w:rFonts w:ascii="Arial" w:hAnsi="Arial" w:cs="Arial"/>
                <w:b/>
                <w:bCs/>
                <w:color w:val="0000FF"/>
                <w:lang w:val="es-ES" w:eastAsia="es-ES"/>
              </w:rPr>
              <w:t>validación previa</w:t>
            </w:r>
            <w:r>
              <w:rPr>
                <w:rFonts w:ascii="Arial" w:hAnsi="Arial" w:cs="Arial"/>
                <w:color w:val="0000FF"/>
                <w:lang w:val="es-ES" w:eastAsia="es-ES"/>
              </w:rPr>
              <w:t xml:space="preserve">, </w:t>
            </w:r>
            <w:r w:rsidRPr="000D0A30">
              <w:rPr>
                <w:rFonts w:ascii="Arial" w:hAnsi="Arial" w:cs="Arial"/>
                <w:b/>
                <w:bCs/>
                <w:color w:val="0000FF"/>
                <w:lang w:val="es-ES" w:eastAsia="es-ES"/>
              </w:rPr>
              <w:t>avalada de manera escrita al superadministrador.</w:t>
            </w:r>
          </w:p>
          <w:p w14:paraId="26F55BFF" w14:textId="085CB074" w:rsidR="005B2C17" w:rsidRDefault="005B2C17"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el super administrador cuenta con dicha autorización procederá a subirla y </w:t>
            </w:r>
            <w:r w:rsidR="000B01ED">
              <w:rPr>
                <w:rFonts w:ascii="Arial" w:hAnsi="Arial" w:cs="Arial"/>
                <w:color w:val="0000FF"/>
                <w:lang w:val="es-ES" w:eastAsia="es-ES"/>
              </w:rPr>
              <w:t>confirmar la activación / desactivación del sistema externo.</w:t>
            </w:r>
          </w:p>
          <w:p w14:paraId="7466F69D" w14:textId="77777777" w:rsidR="009B5A5F" w:rsidRPr="00CB439A" w:rsidRDefault="009B5A5F" w:rsidP="00CB439A">
            <w:pPr>
              <w:widowControl/>
              <w:autoSpaceDE w:val="0"/>
              <w:autoSpaceDN w:val="0"/>
              <w:adjustRightInd w:val="0"/>
              <w:spacing w:line="240" w:lineRule="auto"/>
              <w:rPr>
                <w:rFonts w:ascii="Arial" w:hAnsi="Arial" w:cs="Arial"/>
                <w:color w:val="0000FF"/>
                <w:lang w:val="es-ES" w:eastAsia="es-ES"/>
              </w:rPr>
            </w:pPr>
          </w:p>
        </w:tc>
      </w:tr>
      <w:tr w:rsidR="009B5A5F" w:rsidRPr="000463D8" w14:paraId="1AEC9087" w14:textId="77777777" w:rsidTr="002A1D4C">
        <w:tc>
          <w:tcPr>
            <w:tcW w:w="9658" w:type="dxa"/>
            <w:gridSpan w:val="8"/>
          </w:tcPr>
          <w:p w14:paraId="3CA03E8A" w14:textId="77777777" w:rsidR="009B5A5F" w:rsidRPr="00CC2F74" w:rsidRDefault="009B5A5F" w:rsidP="009B5A5F">
            <w:pPr>
              <w:rPr>
                <w:rFonts w:ascii="Arial" w:hAnsi="Arial" w:cs="Arial"/>
                <w:color w:val="0000FF"/>
                <w:lang w:val="es-ES" w:eastAsia="es-ES"/>
              </w:rPr>
            </w:pPr>
            <w:r w:rsidRPr="000463D8">
              <w:rPr>
                <w:rFonts w:ascii="Arial" w:hAnsi="Arial" w:cs="Arial"/>
                <w:b/>
              </w:rPr>
              <w:lastRenderedPageBreak/>
              <w:t>POSCONDICION:</w:t>
            </w:r>
          </w:p>
          <w:p w14:paraId="7B4B3E3B" w14:textId="77777777" w:rsidR="009B5A5F" w:rsidRDefault="009B5A5F" w:rsidP="009B5A5F">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4B5C9908" w14:textId="77777777" w:rsidR="00395FB1" w:rsidRDefault="00395FB1" w:rsidP="009B5A5F">
            <w:pPr>
              <w:rPr>
                <w:rFonts w:ascii="Arial" w:hAnsi="Arial" w:cs="Arial"/>
                <w:color w:val="0000FF"/>
                <w:lang w:val="es-ES" w:eastAsia="es-ES"/>
              </w:rPr>
            </w:pPr>
          </w:p>
          <w:p w14:paraId="54822298" w14:textId="1539A218" w:rsidR="00395FB1" w:rsidRDefault="00395FB1" w:rsidP="009B5A5F">
            <w:pPr>
              <w:rPr>
                <w:rFonts w:ascii="Arial" w:hAnsi="Arial" w:cs="Arial"/>
                <w:color w:val="0000FF"/>
                <w:lang w:val="es-ES" w:eastAsia="es-ES"/>
              </w:rPr>
            </w:pPr>
            <w:r>
              <w:rPr>
                <w:rFonts w:ascii="Arial" w:hAnsi="Arial" w:cs="Arial"/>
                <w:color w:val="0000FF"/>
                <w:lang w:val="es-ES" w:eastAsia="es-ES"/>
              </w:rPr>
              <w:t xml:space="preserve">El </w:t>
            </w:r>
            <w:r w:rsidR="00B90814">
              <w:rPr>
                <w:rFonts w:ascii="Arial" w:hAnsi="Arial" w:cs="Arial"/>
                <w:color w:val="0000FF"/>
                <w:lang w:val="es-ES" w:eastAsia="es-ES"/>
              </w:rPr>
              <w:t xml:space="preserve">superadministrador debe estar previamente </w:t>
            </w:r>
            <w:proofErr w:type="spellStart"/>
            <w:r w:rsidR="00B90814">
              <w:rPr>
                <w:rFonts w:ascii="Arial" w:hAnsi="Arial" w:cs="Arial"/>
                <w:color w:val="0000FF"/>
                <w:lang w:val="es-ES" w:eastAsia="es-ES"/>
              </w:rPr>
              <w:t>logeado</w:t>
            </w:r>
            <w:proofErr w:type="spellEnd"/>
            <w:r w:rsidR="00B90814">
              <w:rPr>
                <w:rFonts w:ascii="Arial" w:hAnsi="Arial" w:cs="Arial"/>
                <w:color w:val="0000FF"/>
                <w:lang w:val="es-ES" w:eastAsia="es-ES"/>
              </w:rPr>
              <w:t xml:space="preserve"> en el sistema </w:t>
            </w:r>
            <w:proofErr w:type="spellStart"/>
            <w:r w:rsidR="00B90814">
              <w:rPr>
                <w:rFonts w:ascii="Arial" w:hAnsi="Arial" w:cs="Arial"/>
                <w:color w:val="0000FF"/>
                <w:lang w:val="es-ES" w:eastAsia="es-ES"/>
              </w:rPr>
              <w:t>inpetel</w:t>
            </w:r>
            <w:proofErr w:type="spellEnd"/>
            <w:r w:rsidR="00B90814">
              <w:rPr>
                <w:rFonts w:ascii="Arial" w:hAnsi="Arial" w:cs="Arial"/>
                <w:color w:val="0000FF"/>
                <w:lang w:val="es-ES" w:eastAsia="es-ES"/>
              </w:rPr>
              <w:t xml:space="preserve"> </w:t>
            </w:r>
            <w:proofErr w:type="spellStart"/>
            <w:r w:rsidR="00B90814">
              <w:rPr>
                <w:rFonts w:ascii="Arial" w:hAnsi="Arial" w:cs="Arial"/>
                <w:color w:val="0000FF"/>
                <w:lang w:val="es-ES" w:eastAsia="es-ES"/>
              </w:rPr>
              <w:t>cloud</w:t>
            </w:r>
            <w:proofErr w:type="spellEnd"/>
          </w:p>
          <w:p w14:paraId="5F0C2FDC" w14:textId="736E6412" w:rsidR="003106F8" w:rsidRDefault="003106F8" w:rsidP="009B5A5F">
            <w:pPr>
              <w:rPr>
                <w:rFonts w:ascii="Arial" w:hAnsi="Arial" w:cs="Arial"/>
                <w:color w:val="0000FF"/>
                <w:lang w:val="es-ES" w:eastAsia="es-ES"/>
              </w:rPr>
            </w:pPr>
            <w:r>
              <w:rPr>
                <w:rFonts w:ascii="Arial" w:hAnsi="Arial" w:cs="Arial"/>
                <w:color w:val="0000FF"/>
                <w:lang w:val="es-ES" w:eastAsia="es-ES"/>
              </w:rPr>
              <w:t>El sistema externo no debe estar previamente creado al intentar crearlo</w:t>
            </w:r>
          </w:p>
          <w:p w14:paraId="6A8C141D" w14:textId="6E552BE7" w:rsidR="00B90814" w:rsidRPr="00684CDA" w:rsidRDefault="00B90814" w:rsidP="009B5A5F">
            <w:pPr>
              <w:rPr>
                <w:rFonts w:ascii="Arial" w:hAnsi="Arial" w:cs="Arial"/>
                <w:color w:val="0000FF"/>
                <w:lang w:val="es-ES" w:eastAsia="es-ES"/>
              </w:rPr>
            </w:pPr>
          </w:p>
        </w:tc>
      </w:tr>
      <w:tr w:rsidR="009B5A5F" w:rsidRPr="000463D8" w14:paraId="44473A5B" w14:textId="77777777" w:rsidTr="002A1D4C">
        <w:tc>
          <w:tcPr>
            <w:tcW w:w="9658" w:type="dxa"/>
            <w:gridSpan w:val="8"/>
            <w:tcBorders>
              <w:bottom w:val="single" w:sz="4" w:space="0" w:color="auto"/>
            </w:tcBorders>
          </w:tcPr>
          <w:p w14:paraId="0071456B" w14:textId="77777777" w:rsidR="009B5A5F" w:rsidRPr="000463D8" w:rsidRDefault="009B5A5F" w:rsidP="009B5A5F">
            <w:pPr>
              <w:rPr>
                <w:rFonts w:ascii="Arial" w:eastAsia="Arial Unicode MS" w:hAnsi="Arial" w:cs="Arial"/>
                <w:b/>
                <w:lang w:val="es-ES"/>
              </w:rPr>
            </w:pPr>
            <w:r w:rsidRPr="000463D8">
              <w:rPr>
                <w:rFonts w:ascii="Arial" w:eastAsia="Arial Unicode MS" w:hAnsi="Arial" w:cs="Arial"/>
                <w:b/>
                <w:lang w:val="es-ES"/>
              </w:rPr>
              <w:t>FLUJO ALTERNATIVO:</w:t>
            </w:r>
          </w:p>
          <w:p w14:paraId="1480BA18" w14:textId="77777777" w:rsidR="009B5A5F" w:rsidRPr="000463D8" w:rsidRDefault="009B5A5F" w:rsidP="009B5A5F">
            <w:pPr>
              <w:rPr>
                <w:rFonts w:ascii="Arial" w:eastAsia="Arial Unicode MS" w:hAnsi="Arial" w:cs="Arial"/>
                <w:lang w:val="es-ES"/>
              </w:rPr>
            </w:pPr>
            <w:r w:rsidRPr="000463D8">
              <w:rPr>
                <w:rFonts w:ascii="Arial" w:eastAsia="Arial Unicode MS" w:hAnsi="Arial" w:cs="Arial"/>
                <w:lang w:val="es-ES"/>
              </w:rPr>
              <w:t>FA01 Nombre Flujo Alternativo</w:t>
            </w:r>
          </w:p>
          <w:p w14:paraId="0EFBDFCB" w14:textId="77777777" w:rsidR="009B5A5F" w:rsidRDefault="009B5A5F"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822D95"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p>
          <w:p w14:paraId="378FB942"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296FE23E" w14:textId="07C54FB6" w:rsidR="00B90814" w:rsidRPr="00684CDA" w:rsidRDefault="00B90814" w:rsidP="009B5A5F">
            <w:pPr>
              <w:widowControl/>
              <w:autoSpaceDE w:val="0"/>
              <w:autoSpaceDN w:val="0"/>
              <w:adjustRightInd w:val="0"/>
              <w:spacing w:line="240" w:lineRule="auto"/>
              <w:rPr>
                <w:rFonts w:ascii="Arial" w:eastAsia="Arial Unicode MS" w:hAnsi="Arial" w:cs="Arial"/>
                <w:color w:val="0000FF"/>
                <w:lang w:val="es-ES"/>
              </w:rPr>
            </w:pPr>
          </w:p>
        </w:tc>
      </w:tr>
      <w:tr w:rsidR="009B5A5F" w:rsidRPr="000463D8" w14:paraId="0F3BD655" w14:textId="77777777" w:rsidTr="002A1D4C">
        <w:tc>
          <w:tcPr>
            <w:tcW w:w="804" w:type="dxa"/>
            <w:gridSpan w:val="2"/>
            <w:shd w:val="clear" w:color="auto" w:fill="D9D9D9"/>
          </w:tcPr>
          <w:p w14:paraId="7B967E5F" w14:textId="77777777" w:rsidR="009B5A5F" w:rsidRPr="000463D8" w:rsidRDefault="009B5A5F" w:rsidP="009B5A5F">
            <w:pPr>
              <w:jc w:val="center"/>
              <w:rPr>
                <w:rFonts w:ascii="Arial" w:hAnsi="Arial" w:cs="Arial"/>
                <w:b/>
              </w:rPr>
            </w:pPr>
            <w:r w:rsidRPr="000463D8">
              <w:rPr>
                <w:rFonts w:ascii="Arial" w:hAnsi="Arial" w:cs="Arial"/>
                <w:b/>
              </w:rPr>
              <w:t>Paso</w:t>
            </w:r>
          </w:p>
        </w:tc>
        <w:tc>
          <w:tcPr>
            <w:tcW w:w="4250" w:type="dxa"/>
            <w:gridSpan w:val="3"/>
            <w:shd w:val="clear" w:color="auto" w:fill="D9D9D9"/>
          </w:tcPr>
          <w:p w14:paraId="577B0BC7" w14:textId="77777777" w:rsidR="009B5A5F" w:rsidRPr="000463D8" w:rsidRDefault="009B5A5F" w:rsidP="009B5A5F">
            <w:pPr>
              <w:jc w:val="center"/>
              <w:rPr>
                <w:rFonts w:ascii="Arial" w:hAnsi="Arial" w:cs="Arial"/>
                <w:b/>
              </w:rPr>
            </w:pPr>
            <w:r w:rsidRPr="000463D8">
              <w:rPr>
                <w:rFonts w:ascii="Arial" w:hAnsi="Arial" w:cs="Arial"/>
                <w:b/>
              </w:rPr>
              <w:t>Actor</w:t>
            </w:r>
          </w:p>
        </w:tc>
        <w:tc>
          <w:tcPr>
            <w:tcW w:w="4604" w:type="dxa"/>
            <w:gridSpan w:val="3"/>
            <w:shd w:val="clear" w:color="auto" w:fill="D9D9D9"/>
          </w:tcPr>
          <w:p w14:paraId="267FC881" w14:textId="77777777" w:rsidR="009B5A5F" w:rsidRPr="000463D8" w:rsidRDefault="009B5A5F" w:rsidP="009B5A5F">
            <w:pPr>
              <w:jc w:val="center"/>
              <w:rPr>
                <w:rFonts w:ascii="Arial" w:hAnsi="Arial" w:cs="Arial"/>
                <w:b/>
              </w:rPr>
            </w:pPr>
            <w:r w:rsidRPr="000463D8">
              <w:rPr>
                <w:rFonts w:ascii="Arial" w:hAnsi="Arial" w:cs="Arial"/>
                <w:b/>
              </w:rPr>
              <w:t>Sistema</w:t>
            </w:r>
          </w:p>
        </w:tc>
      </w:tr>
      <w:tr w:rsidR="009B5A5F" w:rsidRPr="000463D8" w14:paraId="12ECCECF" w14:textId="77777777" w:rsidTr="002A1D4C">
        <w:tc>
          <w:tcPr>
            <w:tcW w:w="804" w:type="dxa"/>
            <w:gridSpan w:val="2"/>
          </w:tcPr>
          <w:p w14:paraId="059A29B7" w14:textId="77777777" w:rsidR="009B5A5F" w:rsidRPr="000463D8" w:rsidRDefault="009B5A5F" w:rsidP="009B5A5F">
            <w:pPr>
              <w:jc w:val="center"/>
              <w:rPr>
                <w:rFonts w:ascii="Arial" w:hAnsi="Arial" w:cs="Arial"/>
                <w:b/>
              </w:rPr>
            </w:pPr>
          </w:p>
        </w:tc>
        <w:tc>
          <w:tcPr>
            <w:tcW w:w="4250" w:type="dxa"/>
            <w:gridSpan w:val="3"/>
          </w:tcPr>
          <w:p w14:paraId="063EF2C1" w14:textId="77777777" w:rsidR="009B5A5F" w:rsidRPr="000463D8" w:rsidRDefault="009B5A5F" w:rsidP="009B5A5F">
            <w:pPr>
              <w:jc w:val="both"/>
              <w:rPr>
                <w:rFonts w:ascii="Arial" w:hAnsi="Arial" w:cs="Arial"/>
                <w:b/>
              </w:rPr>
            </w:pPr>
          </w:p>
        </w:tc>
        <w:tc>
          <w:tcPr>
            <w:tcW w:w="4604" w:type="dxa"/>
            <w:gridSpan w:val="3"/>
          </w:tcPr>
          <w:p w14:paraId="37F37C1A" w14:textId="77777777" w:rsidR="009B5A5F" w:rsidRPr="000463D8" w:rsidRDefault="009B5A5F" w:rsidP="009B5A5F">
            <w:pPr>
              <w:jc w:val="both"/>
              <w:rPr>
                <w:rFonts w:ascii="Arial" w:hAnsi="Arial" w:cs="Arial"/>
                <w:b/>
              </w:rPr>
            </w:pPr>
          </w:p>
        </w:tc>
      </w:tr>
      <w:tr w:rsidR="009B5A5F" w:rsidRPr="000463D8" w14:paraId="76982EA3" w14:textId="77777777" w:rsidTr="002A1D4C">
        <w:tc>
          <w:tcPr>
            <w:tcW w:w="804" w:type="dxa"/>
            <w:gridSpan w:val="2"/>
          </w:tcPr>
          <w:p w14:paraId="21C69B1D" w14:textId="77777777" w:rsidR="009B5A5F" w:rsidRPr="000463D8" w:rsidRDefault="009B5A5F" w:rsidP="009B5A5F">
            <w:pPr>
              <w:jc w:val="center"/>
              <w:rPr>
                <w:rFonts w:ascii="Arial" w:hAnsi="Arial" w:cs="Arial"/>
                <w:b/>
              </w:rPr>
            </w:pPr>
          </w:p>
        </w:tc>
        <w:tc>
          <w:tcPr>
            <w:tcW w:w="4250" w:type="dxa"/>
            <w:gridSpan w:val="3"/>
          </w:tcPr>
          <w:p w14:paraId="5B397F0D" w14:textId="77777777" w:rsidR="009B5A5F" w:rsidRPr="000463D8" w:rsidRDefault="009B5A5F" w:rsidP="009B5A5F">
            <w:pPr>
              <w:jc w:val="both"/>
              <w:rPr>
                <w:rFonts w:ascii="Arial" w:hAnsi="Arial" w:cs="Arial"/>
                <w:b/>
              </w:rPr>
            </w:pPr>
          </w:p>
        </w:tc>
        <w:tc>
          <w:tcPr>
            <w:tcW w:w="4604" w:type="dxa"/>
            <w:gridSpan w:val="3"/>
          </w:tcPr>
          <w:p w14:paraId="47CBF58E" w14:textId="77777777" w:rsidR="009B5A5F" w:rsidRPr="000463D8" w:rsidRDefault="009B5A5F" w:rsidP="009B5A5F">
            <w:pPr>
              <w:jc w:val="both"/>
              <w:rPr>
                <w:rFonts w:ascii="Arial" w:hAnsi="Arial" w:cs="Arial"/>
                <w:b/>
              </w:rPr>
            </w:pPr>
          </w:p>
        </w:tc>
      </w:tr>
      <w:tr w:rsidR="009B5A5F" w:rsidRPr="000463D8" w14:paraId="177C00A7" w14:textId="77777777" w:rsidTr="002A1D4C">
        <w:tc>
          <w:tcPr>
            <w:tcW w:w="9658" w:type="dxa"/>
            <w:gridSpan w:val="8"/>
          </w:tcPr>
          <w:p w14:paraId="47420C30" w14:textId="77777777" w:rsidR="009B5A5F" w:rsidRPr="000463D8" w:rsidRDefault="009B5A5F" w:rsidP="009B5A5F">
            <w:pPr>
              <w:rPr>
                <w:rFonts w:ascii="Arial" w:hAnsi="Arial" w:cs="Arial"/>
                <w:b/>
              </w:rPr>
            </w:pPr>
            <w:r w:rsidRPr="000463D8">
              <w:rPr>
                <w:rFonts w:ascii="Arial" w:hAnsi="Arial" w:cs="Arial"/>
                <w:b/>
              </w:rPr>
              <w:t>POSCONDICION:</w:t>
            </w:r>
          </w:p>
          <w:p w14:paraId="4BDA79B5" w14:textId="77777777" w:rsidR="009B5A5F" w:rsidRPr="000463D8" w:rsidRDefault="009B5A5F" w:rsidP="009B5A5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9B5A5F" w:rsidRPr="000463D8" w14:paraId="542AC082" w14:textId="77777777" w:rsidTr="002A1D4C">
        <w:tc>
          <w:tcPr>
            <w:tcW w:w="9658" w:type="dxa"/>
            <w:gridSpan w:val="8"/>
            <w:tcBorders>
              <w:bottom w:val="single" w:sz="4" w:space="0" w:color="auto"/>
            </w:tcBorders>
          </w:tcPr>
          <w:p w14:paraId="0B31CFBA" w14:textId="77777777" w:rsidR="009B5A5F" w:rsidRPr="000463D8" w:rsidRDefault="009B5A5F" w:rsidP="009B5A5F">
            <w:pPr>
              <w:rPr>
                <w:rFonts w:ascii="Arial" w:hAnsi="Arial" w:cs="Arial"/>
                <w:b/>
              </w:rPr>
            </w:pPr>
            <w:r w:rsidRPr="000463D8">
              <w:rPr>
                <w:rFonts w:ascii="Arial" w:hAnsi="Arial" w:cs="Arial"/>
                <w:b/>
              </w:rPr>
              <w:t>EXCEPCIONES</w:t>
            </w:r>
          </w:p>
          <w:p w14:paraId="10FAC9DF" w14:textId="77777777" w:rsidR="009B5A5F" w:rsidRDefault="009B5A5F" w:rsidP="009B5A5F">
            <w:pPr>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001F2571" w14:textId="77777777" w:rsidR="009B5A5F" w:rsidRDefault="009B5A5F" w:rsidP="009B5A5F">
            <w:pPr>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45EC00B8" w14:textId="77777777" w:rsidR="009B5A5F" w:rsidRDefault="009B5A5F" w:rsidP="009B5A5F">
            <w:pPr>
              <w:rPr>
                <w:rFonts w:ascii="Arial" w:eastAsia="Arial Unicode MS" w:hAnsi="Arial" w:cs="Arial"/>
                <w:color w:val="0000FF"/>
                <w:lang w:val="es-ES"/>
              </w:rPr>
            </w:pPr>
          </w:p>
          <w:p w14:paraId="77B2D6F4" w14:textId="77777777" w:rsidR="00B90814" w:rsidRPr="00B90814" w:rsidRDefault="009B5A5F" w:rsidP="00E647AD">
            <w:pPr>
              <w:pStyle w:val="Prrafodelista"/>
              <w:numPr>
                <w:ilvl w:val="0"/>
                <w:numId w:val="3"/>
              </w:numPr>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00B90814" w:rsidRPr="00B90814">
              <w:rPr>
                <w:rFonts w:ascii="Arial" w:eastAsia="Arial Unicode MS" w:hAnsi="Arial" w:cs="Arial"/>
                <w:color w:val="0000FF"/>
                <w:lang w:val="es-ES"/>
              </w:rPr>
              <w:t>Crear_sistema_externo</w:t>
            </w:r>
            <w:proofErr w:type="spellEnd"/>
          </w:p>
          <w:p w14:paraId="09E4742E" w14:textId="5A6B5583" w:rsidR="009B5A5F" w:rsidRPr="001D0168" w:rsidRDefault="009B5A5F"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sidR="00B90814">
              <w:rPr>
                <w:rFonts w:ascii="Arial" w:hAnsi="Arial" w:cs="Arial"/>
                <w:color w:val="800000"/>
              </w:rPr>
              <w:t>algunos campos son obligatorios</w:t>
            </w:r>
          </w:p>
          <w:p w14:paraId="397B4CD6" w14:textId="77777777" w:rsidR="00B90814" w:rsidRDefault="009B5A5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02F088EA" w14:textId="77777777" w:rsidR="00B90814" w:rsidRDefault="00B90814" w:rsidP="00B90814">
            <w:pPr>
              <w:ind w:left="360"/>
              <w:jc w:val="both"/>
              <w:rPr>
                <w:rFonts w:ascii="Arial" w:hAnsi="Arial" w:cs="Arial"/>
                <w:color w:val="800000"/>
              </w:rPr>
            </w:pPr>
          </w:p>
          <w:p w14:paraId="63F5B153" w14:textId="77777777" w:rsidR="009B5A5F"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consultar_sistema_externo</w:t>
            </w:r>
            <w:proofErr w:type="spellEnd"/>
          </w:p>
          <w:p w14:paraId="565B2100" w14:textId="4B19AE1D" w:rsidR="005B2C17" w:rsidRPr="005B2C17" w:rsidRDefault="005B2C17" w:rsidP="005B2C17">
            <w:pPr>
              <w:pStyle w:val="Prrafodelista"/>
              <w:rPr>
                <w:rFonts w:ascii="Arial" w:hAnsi="Arial" w:cs="Arial"/>
                <w:b/>
              </w:rPr>
            </w:pPr>
            <w:r>
              <w:rPr>
                <w:rFonts w:ascii="Arial" w:hAnsi="Arial" w:cs="Arial"/>
                <w:b/>
              </w:rPr>
              <w:t>Se debe indicar la forma de consulta</w:t>
            </w:r>
          </w:p>
          <w:p w14:paraId="3339793C" w14:textId="6D6A7656"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ID del sistema externo</w:t>
            </w:r>
            <w:r w:rsidRPr="001D0168">
              <w:rPr>
                <w:rFonts w:ascii="Arial" w:hAnsi="Arial" w:cs="Arial"/>
                <w:color w:val="800000"/>
              </w:rPr>
              <w:t>”</w:t>
            </w:r>
          </w:p>
          <w:p w14:paraId="528AF699" w14:textId="43519EB0"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NIT del sistema externo</w:t>
            </w:r>
            <w:r w:rsidRPr="001D0168">
              <w:rPr>
                <w:rFonts w:ascii="Arial" w:hAnsi="Arial" w:cs="Arial"/>
                <w:color w:val="800000"/>
              </w:rPr>
              <w:t>”</w:t>
            </w:r>
          </w:p>
          <w:p w14:paraId="4798DE1D" w14:textId="218FFA2F"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Nombre del sistema externo</w:t>
            </w:r>
            <w:r w:rsidRPr="001D0168">
              <w:rPr>
                <w:rFonts w:ascii="Arial" w:hAnsi="Arial" w:cs="Arial"/>
                <w:color w:val="800000"/>
              </w:rPr>
              <w:t>”</w:t>
            </w:r>
          </w:p>
          <w:p w14:paraId="2B7DB005" w14:textId="0FD68C95" w:rsidR="005B2C17" w:rsidRDefault="005B2C17" w:rsidP="005B2C17">
            <w:pPr>
              <w:jc w:val="both"/>
              <w:rPr>
                <w:rFonts w:ascii="Arial" w:hAnsi="Arial" w:cs="Arial"/>
                <w:color w:val="800000"/>
              </w:rPr>
            </w:pPr>
          </w:p>
          <w:p w14:paraId="71F9CB83" w14:textId="747E63D1" w:rsidR="005B2C17"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editar_sistema_externo</w:t>
            </w:r>
            <w:proofErr w:type="spellEnd"/>
          </w:p>
          <w:p w14:paraId="170163CB" w14:textId="32878458" w:rsidR="005B2C17" w:rsidRPr="005B2C17" w:rsidRDefault="005B2C17" w:rsidP="005B2C17">
            <w:pPr>
              <w:pStyle w:val="Prrafodelista"/>
              <w:rPr>
                <w:rFonts w:ascii="Arial" w:hAnsi="Arial" w:cs="Arial"/>
                <w:b/>
              </w:rPr>
            </w:pPr>
            <w:r>
              <w:rPr>
                <w:rFonts w:ascii="Arial" w:hAnsi="Arial" w:cs="Arial"/>
                <w:b/>
              </w:rPr>
              <w:t>Se debe contar con autorización para activar/desactivar un sistema externo</w:t>
            </w:r>
          </w:p>
          <w:p w14:paraId="2B5E1852" w14:textId="1E248778"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cuenta con autorización para activar/desactivar el sistema externo?”</w:t>
            </w:r>
          </w:p>
          <w:p w14:paraId="7A6DBE90" w14:textId="7E49C098" w:rsidR="005B2C17" w:rsidRDefault="005B2C17" w:rsidP="00E647AD">
            <w:pPr>
              <w:numPr>
                <w:ilvl w:val="0"/>
                <w:numId w:val="3"/>
              </w:numPr>
              <w:jc w:val="both"/>
              <w:rPr>
                <w:rFonts w:ascii="Arial" w:hAnsi="Arial" w:cs="Arial"/>
                <w:color w:val="800000"/>
              </w:rPr>
            </w:pPr>
            <w:r>
              <w:rPr>
                <w:rFonts w:ascii="Arial" w:hAnsi="Arial" w:cs="Arial"/>
                <w:color w:val="800000"/>
              </w:rPr>
              <w:t xml:space="preserve"> </w:t>
            </w:r>
          </w:p>
          <w:p w14:paraId="6E6E79DB" w14:textId="542DFF50" w:rsidR="005B2C17" w:rsidRDefault="005B2C17" w:rsidP="00E647AD">
            <w:pPr>
              <w:numPr>
                <w:ilvl w:val="0"/>
                <w:numId w:val="3"/>
              </w:numPr>
              <w:jc w:val="both"/>
              <w:rPr>
                <w:rFonts w:ascii="Arial" w:hAnsi="Arial" w:cs="Arial"/>
                <w:color w:val="800000"/>
              </w:rPr>
            </w:pPr>
            <w:r>
              <w:rPr>
                <w:rFonts w:ascii="Arial" w:hAnsi="Arial" w:cs="Arial"/>
                <w:color w:val="800000"/>
              </w:rPr>
              <w:lastRenderedPageBreak/>
              <w:t xml:space="preserve">Si: subir imagen </w:t>
            </w:r>
            <w:r w:rsidR="000B0B27">
              <w:rPr>
                <w:rFonts w:ascii="Arial" w:hAnsi="Arial" w:cs="Arial"/>
                <w:color w:val="800000"/>
              </w:rPr>
              <w:t xml:space="preserve">(soporte) </w:t>
            </w:r>
            <w:r>
              <w:rPr>
                <w:rFonts w:ascii="Arial" w:hAnsi="Arial" w:cs="Arial"/>
                <w:color w:val="800000"/>
              </w:rPr>
              <w:t>de autorización -&gt; confirmar -&gt; permitir activación / desactivación del sistema externo</w:t>
            </w:r>
          </w:p>
          <w:p w14:paraId="60A69062" w14:textId="51959FBE" w:rsidR="005B2C17" w:rsidRDefault="005B2C17" w:rsidP="00E647AD">
            <w:pPr>
              <w:numPr>
                <w:ilvl w:val="0"/>
                <w:numId w:val="3"/>
              </w:numPr>
              <w:jc w:val="both"/>
              <w:rPr>
                <w:rFonts w:ascii="Arial" w:hAnsi="Arial" w:cs="Arial"/>
                <w:color w:val="800000"/>
              </w:rPr>
            </w:pPr>
            <w:r>
              <w:rPr>
                <w:rFonts w:ascii="Arial" w:hAnsi="Arial" w:cs="Arial"/>
                <w:color w:val="800000"/>
              </w:rPr>
              <w:t>No: cancelar acción</w:t>
            </w:r>
          </w:p>
          <w:p w14:paraId="0534B257" w14:textId="51AA5553" w:rsidR="005B2C17" w:rsidRDefault="005B2C17" w:rsidP="005B2C17">
            <w:pPr>
              <w:jc w:val="both"/>
              <w:rPr>
                <w:rFonts w:ascii="Arial" w:hAnsi="Arial" w:cs="Arial"/>
                <w:color w:val="800000"/>
              </w:rPr>
            </w:pPr>
          </w:p>
          <w:p w14:paraId="34DBDEA9" w14:textId="77777777" w:rsidR="005B2C17" w:rsidRDefault="005B2C17" w:rsidP="005B2C17">
            <w:pPr>
              <w:jc w:val="both"/>
              <w:rPr>
                <w:rFonts w:ascii="Arial" w:hAnsi="Arial" w:cs="Arial"/>
                <w:color w:val="800000"/>
              </w:rPr>
            </w:pPr>
          </w:p>
          <w:p w14:paraId="24C8FB24" w14:textId="77777777" w:rsidR="005B2C17" w:rsidRDefault="005B2C17" w:rsidP="005B2C17">
            <w:pPr>
              <w:ind w:left="360"/>
              <w:jc w:val="both"/>
              <w:rPr>
                <w:rFonts w:ascii="Arial" w:hAnsi="Arial" w:cs="Arial"/>
                <w:color w:val="800000"/>
              </w:rPr>
            </w:pPr>
          </w:p>
          <w:p w14:paraId="00FBBA67" w14:textId="15BD934F" w:rsidR="005B2C17" w:rsidRPr="005B2C17" w:rsidRDefault="005B2C17" w:rsidP="005B2C17">
            <w:pPr>
              <w:ind w:left="360"/>
              <w:jc w:val="both"/>
              <w:rPr>
                <w:rFonts w:ascii="Arial" w:hAnsi="Arial" w:cs="Arial"/>
                <w:color w:val="800000"/>
              </w:rPr>
            </w:pPr>
          </w:p>
        </w:tc>
      </w:tr>
      <w:tr w:rsidR="009B5A5F" w:rsidRPr="000463D8" w14:paraId="7891D01E" w14:textId="77777777" w:rsidTr="002A1D4C">
        <w:tc>
          <w:tcPr>
            <w:tcW w:w="815" w:type="dxa"/>
            <w:gridSpan w:val="3"/>
            <w:shd w:val="clear" w:color="auto" w:fill="D9D9D9"/>
          </w:tcPr>
          <w:p w14:paraId="072812D3" w14:textId="77777777" w:rsidR="009B5A5F" w:rsidRPr="000463D8" w:rsidRDefault="009B5A5F" w:rsidP="009B5A5F">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766CE31" w14:textId="77777777" w:rsidR="009B5A5F" w:rsidRPr="000463D8" w:rsidRDefault="009B5A5F" w:rsidP="009B5A5F">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2E0107B7" w14:textId="77777777" w:rsidR="009B5A5F" w:rsidRPr="000463D8" w:rsidRDefault="009B5A5F" w:rsidP="009B5A5F">
            <w:pPr>
              <w:jc w:val="center"/>
              <w:rPr>
                <w:rFonts w:ascii="Arial" w:hAnsi="Arial" w:cs="Arial"/>
                <w:b/>
              </w:rPr>
            </w:pPr>
            <w:r w:rsidRPr="000463D8">
              <w:rPr>
                <w:rFonts w:ascii="Arial" w:hAnsi="Arial" w:cs="Arial"/>
                <w:b/>
              </w:rPr>
              <w:t>Sistema</w:t>
            </w:r>
            <w:r>
              <w:rPr>
                <w:rFonts w:ascii="Arial" w:hAnsi="Arial" w:cs="Arial"/>
                <w:b/>
              </w:rPr>
              <w:t xml:space="preserve"> </w:t>
            </w:r>
          </w:p>
        </w:tc>
      </w:tr>
      <w:tr w:rsidR="009B5A5F" w:rsidRPr="000463D8" w14:paraId="5FB2C585" w14:textId="77777777" w:rsidTr="002A1D4C">
        <w:tc>
          <w:tcPr>
            <w:tcW w:w="815" w:type="dxa"/>
            <w:gridSpan w:val="3"/>
          </w:tcPr>
          <w:p w14:paraId="0CEA0A89" w14:textId="77777777" w:rsidR="009B5A5F" w:rsidRPr="000463D8" w:rsidRDefault="009B5A5F" w:rsidP="009B5A5F">
            <w:pPr>
              <w:jc w:val="center"/>
              <w:rPr>
                <w:rFonts w:ascii="Arial" w:hAnsi="Arial" w:cs="Arial"/>
                <w:b/>
              </w:rPr>
            </w:pPr>
          </w:p>
        </w:tc>
        <w:tc>
          <w:tcPr>
            <w:tcW w:w="3262" w:type="dxa"/>
          </w:tcPr>
          <w:p w14:paraId="09A2D229" w14:textId="77777777" w:rsidR="009B5A5F" w:rsidRPr="001D0168" w:rsidRDefault="009B5A5F" w:rsidP="009B5A5F">
            <w:pPr>
              <w:jc w:val="both"/>
              <w:rPr>
                <w:rFonts w:ascii="Arial" w:hAnsi="Arial" w:cs="Arial"/>
              </w:rPr>
            </w:pPr>
          </w:p>
        </w:tc>
        <w:tc>
          <w:tcPr>
            <w:tcW w:w="5581" w:type="dxa"/>
            <w:gridSpan w:val="4"/>
          </w:tcPr>
          <w:p w14:paraId="46651EB3" w14:textId="77777777" w:rsidR="009B5A5F" w:rsidRPr="00C1111C" w:rsidRDefault="009B5A5F" w:rsidP="009B5A5F">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30578E86" w14:textId="77777777" w:rsidR="009B5A5F" w:rsidRDefault="009B5A5F" w:rsidP="009B5A5F">
            <w:pPr>
              <w:jc w:val="both"/>
              <w:rPr>
                <w:rFonts w:ascii="Arial" w:hAnsi="Arial" w:cs="Arial"/>
              </w:rPr>
            </w:pPr>
          </w:p>
          <w:p w14:paraId="2A0367D3" w14:textId="77777777" w:rsidR="009B5A5F" w:rsidRPr="000463D8" w:rsidRDefault="009B5A5F" w:rsidP="009B5A5F">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9B5A5F" w:rsidRPr="000463D8" w14:paraId="5E5736F7" w14:textId="77777777" w:rsidTr="002A1D4C">
        <w:tc>
          <w:tcPr>
            <w:tcW w:w="815" w:type="dxa"/>
            <w:gridSpan w:val="3"/>
          </w:tcPr>
          <w:p w14:paraId="68505E2C" w14:textId="77777777" w:rsidR="009B5A5F" w:rsidRPr="000463D8" w:rsidRDefault="009B5A5F" w:rsidP="009B5A5F">
            <w:pPr>
              <w:jc w:val="center"/>
              <w:rPr>
                <w:rFonts w:ascii="Arial" w:hAnsi="Arial" w:cs="Arial"/>
                <w:b/>
              </w:rPr>
            </w:pPr>
          </w:p>
        </w:tc>
        <w:tc>
          <w:tcPr>
            <w:tcW w:w="3262" w:type="dxa"/>
          </w:tcPr>
          <w:p w14:paraId="6E39BC89" w14:textId="77777777" w:rsidR="009B5A5F" w:rsidRPr="001D0168" w:rsidRDefault="009B5A5F" w:rsidP="009B5A5F">
            <w:pPr>
              <w:jc w:val="both"/>
              <w:rPr>
                <w:rFonts w:ascii="Arial" w:hAnsi="Arial" w:cs="Arial"/>
              </w:rPr>
            </w:pPr>
          </w:p>
        </w:tc>
        <w:tc>
          <w:tcPr>
            <w:tcW w:w="5581" w:type="dxa"/>
            <w:gridSpan w:val="4"/>
          </w:tcPr>
          <w:p w14:paraId="3802CBF5" w14:textId="77777777" w:rsidR="009B5A5F" w:rsidRPr="00C1111C" w:rsidRDefault="009B5A5F" w:rsidP="009B5A5F">
            <w:pPr>
              <w:jc w:val="both"/>
              <w:rPr>
                <w:rFonts w:ascii="Arial" w:hAnsi="Arial" w:cs="Arial"/>
              </w:rPr>
            </w:pPr>
          </w:p>
        </w:tc>
      </w:tr>
      <w:tr w:rsidR="009B5A5F" w:rsidRPr="000463D8" w14:paraId="5E4DA278" w14:textId="77777777" w:rsidTr="002A1D4C">
        <w:tc>
          <w:tcPr>
            <w:tcW w:w="9658" w:type="dxa"/>
            <w:gridSpan w:val="8"/>
          </w:tcPr>
          <w:p w14:paraId="52E48E13" w14:textId="77777777" w:rsidR="009B5A5F" w:rsidRDefault="009B5A5F" w:rsidP="009B5A5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52B61C5" w14:textId="77777777" w:rsidR="009B5A5F" w:rsidRDefault="009B5A5F" w:rsidP="009B5A5F">
            <w:pPr>
              <w:rPr>
                <w:rFonts w:ascii="Arial" w:hAnsi="Arial" w:cs="Arial"/>
                <w:b/>
              </w:rPr>
            </w:pPr>
          </w:p>
          <w:p w14:paraId="3E7309D9" w14:textId="66EA0E4E" w:rsidR="009B5A5F" w:rsidRPr="006C4B76" w:rsidRDefault="009B5A5F" w:rsidP="000B01ED">
            <w:pPr>
              <w:pStyle w:val="listparagraph"/>
              <w:snapToGrid w:val="0"/>
              <w:jc w:val="both"/>
              <w:rPr>
                <w:rFonts w:ascii="Arial" w:hAnsi="Arial" w:cs="Arial"/>
                <w:i/>
                <w:color w:val="800000"/>
                <w:lang w:val="es-CO" w:eastAsia="en-US"/>
              </w:rPr>
            </w:pPr>
          </w:p>
        </w:tc>
      </w:tr>
      <w:tr w:rsidR="009B5A5F" w:rsidRPr="000463D8" w14:paraId="73F576D4" w14:textId="77777777" w:rsidTr="002A1D4C">
        <w:trPr>
          <w:trHeight w:val="1836"/>
        </w:trPr>
        <w:tc>
          <w:tcPr>
            <w:tcW w:w="9658" w:type="dxa"/>
            <w:gridSpan w:val="8"/>
          </w:tcPr>
          <w:p w14:paraId="635ED139" w14:textId="77777777" w:rsidR="009B5A5F" w:rsidRDefault="009B5A5F" w:rsidP="009B5A5F">
            <w:pPr>
              <w:rPr>
                <w:rFonts w:ascii="Arial" w:hAnsi="Arial" w:cs="Arial"/>
                <w:b/>
              </w:rPr>
            </w:pPr>
            <w:r w:rsidRPr="000463D8">
              <w:rPr>
                <w:rFonts w:ascii="Arial" w:hAnsi="Arial" w:cs="Arial"/>
                <w:b/>
              </w:rPr>
              <w:t>RIESGOS:</w:t>
            </w:r>
          </w:p>
          <w:p w14:paraId="478D6CAC" w14:textId="77777777" w:rsidR="009B5A5F" w:rsidRDefault="009B5A5F" w:rsidP="009B5A5F">
            <w:pPr>
              <w:rPr>
                <w:rFonts w:ascii="Arial" w:hAnsi="Arial" w:cs="Arial"/>
                <w:b/>
              </w:rPr>
            </w:pPr>
          </w:p>
          <w:p w14:paraId="178ECAB8" w14:textId="77777777" w:rsidR="009B5A5F" w:rsidRPr="008743D7" w:rsidRDefault="009B5A5F" w:rsidP="009B5A5F">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9B5A5F" w:rsidRPr="008743D7" w:rsidRDefault="009B5A5F" w:rsidP="009B5A5F">
            <w:pPr>
              <w:rPr>
                <w:rFonts w:ascii="Arial" w:hAnsi="Arial" w:cs="Arial"/>
                <w:i/>
                <w:color w:val="800000"/>
              </w:rPr>
            </w:pPr>
          </w:p>
          <w:p w14:paraId="13F29CBD" w14:textId="119F3DAA" w:rsidR="009B5A5F" w:rsidRPr="008743D7" w:rsidRDefault="000B01ED" w:rsidP="00E647AD">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5D73C192" w14:textId="250D6140" w:rsidR="009B5A5F" w:rsidRPr="008743D7" w:rsidRDefault="009B5A5F" w:rsidP="000B01ED">
            <w:pPr>
              <w:ind w:left="360"/>
              <w:jc w:val="both"/>
              <w:rPr>
                <w:rFonts w:ascii="Arial" w:hAnsi="Arial" w:cs="Arial"/>
                <w:i/>
                <w:color w:val="800000"/>
              </w:rPr>
            </w:pPr>
          </w:p>
          <w:p w14:paraId="3CD5DFBF" w14:textId="77777777" w:rsidR="009B5A5F" w:rsidRPr="000463D8" w:rsidRDefault="009B5A5F" w:rsidP="009B5A5F">
            <w:pPr>
              <w:jc w:val="both"/>
              <w:rPr>
                <w:rFonts w:ascii="Arial" w:eastAsia="Arial Unicode MS" w:hAnsi="Arial" w:cs="Arial"/>
                <w:color w:val="800000"/>
                <w:lang w:val="es-ES"/>
              </w:rPr>
            </w:pPr>
          </w:p>
        </w:tc>
      </w:tr>
      <w:tr w:rsidR="009B5A5F" w:rsidRPr="000463D8" w14:paraId="244A516A" w14:textId="77777777" w:rsidTr="002A1D4C">
        <w:trPr>
          <w:trHeight w:val="744"/>
        </w:trPr>
        <w:tc>
          <w:tcPr>
            <w:tcW w:w="9658" w:type="dxa"/>
            <w:gridSpan w:val="8"/>
          </w:tcPr>
          <w:p w14:paraId="2ADC980E" w14:textId="77777777" w:rsidR="009B5A5F" w:rsidRDefault="009B5A5F" w:rsidP="009B5A5F">
            <w:pPr>
              <w:rPr>
                <w:rFonts w:ascii="Arial" w:hAnsi="Arial" w:cs="Arial"/>
                <w:b/>
              </w:rPr>
            </w:pPr>
            <w:r w:rsidRPr="000463D8">
              <w:rPr>
                <w:rFonts w:ascii="Arial" w:hAnsi="Arial" w:cs="Arial"/>
                <w:b/>
              </w:rPr>
              <w:t>CRITERIOS DE ACEPTACIÓN:</w:t>
            </w:r>
          </w:p>
          <w:p w14:paraId="6BC2206F" w14:textId="77777777" w:rsidR="009B5A5F" w:rsidRPr="00CB2208" w:rsidRDefault="009B5A5F" w:rsidP="009B5A5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D247D69" w14:textId="77777777" w:rsidR="000B01ED" w:rsidRDefault="000B01ED" w:rsidP="009B5A5F">
            <w:pPr>
              <w:jc w:val="both"/>
              <w:rPr>
                <w:rFonts w:ascii="Arial" w:hAnsi="Arial" w:cs="Arial"/>
                <w:i/>
                <w:color w:val="800000"/>
              </w:rPr>
            </w:pPr>
          </w:p>
          <w:p w14:paraId="760C8D73" w14:textId="621E6641" w:rsidR="000B01ED" w:rsidRDefault="000B01ED" w:rsidP="009B5A5F">
            <w:pPr>
              <w:jc w:val="both"/>
              <w:rPr>
                <w:rFonts w:ascii="Arial" w:hAnsi="Arial" w:cs="Arial"/>
                <w:i/>
                <w:color w:val="800000"/>
              </w:rPr>
            </w:pPr>
            <w:r>
              <w:rPr>
                <w:rFonts w:ascii="Arial" w:hAnsi="Arial" w:cs="Arial"/>
                <w:i/>
                <w:color w:val="800000"/>
              </w:rPr>
              <w:t>El superadministrador debe tener autonomía de crear, consultar, editar, activar / desactivar el sistema externo</w:t>
            </w:r>
          </w:p>
          <w:p w14:paraId="4345C2E6" w14:textId="6652D1FC" w:rsidR="00A71A78" w:rsidRDefault="00A71A78" w:rsidP="009B5A5F">
            <w:pPr>
              <w:jc w:val="both"/>
              <w:rPr>
                <w:rFonts w:ascii="Arial" w:hAnsi="Arial" w:cs="Arial"/>
                <w:i/>
                <w:color w:val="800000"/>
              </w:rPr>
            </w:pPr>
          </w:p>
          <w:p w14:paraId="124EA7FC" w14:textId="635E5BB4" w:rsidR="00A71A78" w:rsidRDefault="00A71A78" w:rsidP="009B5A5F">
            <w:pPr>
              <w:jc w:val="both"/>
              <w:rPr>
                <w:rFonts w:ascii="Arial" w:hAnsi="Arial" w:cs="Arial"/>
                <w:i/>
                <w:color w:val="800000"/>
              </w:rPr>
            </w:pPr>
            <w:r>
              <w:rPr>
                <w:rFonts w:ascii="Arial" w:hAnsi="Arial" w:cs="Arial"/>
                <w:i/>
                <w:color w:val="800000"/>
              </w:rPr>
              <w:t>El superadministrador debe poder crear cualquier cantidad de sistemas externos</w:t>
            </w:r>
          </w:p>
          <w:p w14:paraId="5DF34209" w14:textId="58392FF4" w:rsidR="00A71A78" w:rsidRDefault="00A71A78" w:rsidP="009B5A5F">
            <w:pPr>
              <w:jc w:val="both"/>
              <w:rPr>
                <w:rFonts w:ascii="Arial" w:hAnsi="Arial" w:cs="Arial"/>
                <w:i/>
                <w:color w:val="800000"/>
              </w:rPr>
            </w:pPr>
          </w:p>
          <w:p w14:paraId="24F197EE" w14:textId="7BBAD7BD" w:rsidR="00A71A78" w:rsidRDefault="00A71A78" w:rsidP="009B5A5F">
            <w:pPr>
              <w:jc w:val="both"/>
              <w:rPr>
                <w:rFonts w:ascii="Arial" w:hAnsi="Arial" w:cs="Arial"/>
                <w:i/>
                <w:color w:val="800000"/>
              </w:rPr>
            </w:pPr>
            <w:r>
              <w:rPr>
                <w:rFonts w:ascii="Arial" w:hAnsi="Arial" w:cs="Arial"/>
                <w:i/>
                <w:color w:val="800000"/>
              </w:rPr>
              <w:t>El superadministrador al crear el sistema externo debe poder asignarle el tipo de sistema externo que desea</w:t>
            </w:r>
          </w:p>
          <w:p w14:paraId="49F36146" w14:textId="18E79EC3" w:rsidR="00A71A78" w:rsidRDefault="00A71A78" w:rsidP="009B5A5F">
            <w:pPr>
              <w:jc w:val="both"/>
              <w:rPr>
                <w:rFonts w:ascii="Arial" w:hAnsi="Arial" w:cs="Arial"/>
                <w:i/>
                <w:color w:val="800000"/>
              </w:rPr>
            </w:pPr>
          </w:p>
          <w:p w14:paraId="08C25AA3" w14:textId="7252F5F7" w:rsidR="00A71A78" w:rsidRDefault="00A71A78" w:rsidP="009B5A5F">
            <w:pPr>
              <w:jc w:val="both"/>
              <w:rPr>
                <w:rFonts w:ascii="Arial" w:hAnsi="Arial" w:cs="Arial"/>
                <w:i/>
                <w:color w:val="800000"/>
              </w:rPr>
            </w:pPr>
            <w:r>
              <w:rPr>
                <w:rFonts w:ascii="Arial" w:hAnsi="Arial" w:cs="Arial"/>
                <w:i/>
                <w:color w:val="800000"/>
              </w:rPr>
              <w:t xml:space="preserve">El superadministrador debe poder habilitar/ inhabilitar el sistema externo únicamente bajo autorización </w:t>
            </w:r>
          </w:p>
          <w:p w14:paraId="73B2FE1D" w14:textId="34CB8244" w:rsidR="00A71A78" w:rsidRDefault="00A71A78" w:rsidP="009B5A5F">
            <w:pPr>
              <w:jc w:val="both"/>
              <w:rPr>
                <w:rFonts w:ascii="Arial" w:hAnsi="Arial" w:cs="Arial"/>
                <w:i/>
                <w:color w:val="800000"/>
              </w:rPr>
            </w:pPr>
          </w:p>
          <w:p w14:paraId="7E513B8C" w14:textId="084858A9" w:rsidR="00A71A78" w:rsidRDefault="00A71A78" w:rsidP="009B5A5F">
            <w:pPr>
              <w:jc w:val="both"/>
              <w:rPr>
                <w:rFonts w:ascii="Arial" w:hAnsi="Arial" w:cs="Arial"/>
                <w:i/>
                <w:color w:val="800000"/>
              </w:rPr>
            </w:pPr>
            <w:r>
              <w:rPr>
                <w:rFonts w:ascii="Arial" w:hAnsi="Arial" w:cs="Arial"/>
                <w:i/>
                <w:color w:val="800000"/>
              </w:rPr>
              <w:t>El superadministrador debe poder visualizar</w:t>
            </w:r>
            <w:r w:rsidR="00167D85">
              <w:rPr>
                <w:rFonts w:ascii="Arial" w:hAnsi="Arial" w:cs="Arial"/>
                <w:i/>
                <w:color w:val="800000"/>
              </w:rPr>
              <w:t xml:space="preserve"> y gestionar</w:t>
            </w:r>
            <w:r>
              <w:rPr>
                <w:rFonts w:ascii="Arial" w:hAnsi="Arial" w:cs="Arial"/>
                <w:i/>
                <w:color w:val="800000"/>
              </w:rPr>
              <w:t xml:space="preserve"> </w:t>
            </w:r>
            <w:r w:rsidR="00167D85">
              <w:rPr>
                <w:rFonts w:ascii="Arial" w:hAnsi="Arial" w:cs="Arial"/>
                <w:i/>
                <w:color w:val="800000"/>
              </w:rPr>
              <w:t>los sistemas externos existentes activos e inactivos</w:t>
            </w:r>
          </w:p>
          <w:p w14:paraId="5A7E0F0E" w14:textId="311466C0" w:rsidR="00167D85" w:rsidRDefault="00167D85" w:rsidP="009B5A5F">
            <w:pPr>
              <w:jc w:val="both"/>
              <w:rPr>
                <w:rFonts w:ascii="Arial" w:hAnsi="Arial" w:cs="Arial"/>
                <w:i/>
                <w:color w:val="800000"/>
              </w:rPr>
            </w:pPr>
          </w:p>
          <w:p w14:paraId="76B6A558" w14:textId="77777777" w:rsidR="00167D85" w:rsidRDefault="00167D85" w:rsidP="009B5A5F">
            <w:pPr>
              <w:jc w:val="both"/>
              <w:rPr>
                <w:rFonts w:ascii="Arial" w:hAnsi="Arial" w:cs="Arial"/>
                <w:i/>
                <w:color w:val="800000"/>
              </w:rPr>
            </w:pPr>
          </w:p>
          <w:p w14:paraId="116329E1" w14:textId="0BEBF46C" w:rsidR="009B5A5F" w:rsidRPr="002B6FAA" w:rsidRDefault="009B5A5F" w:rsidP="009B5A5F">
            <w:pPr>
              <w:jc w:val="both"/>
              <w:rPr>
                <w:rFonts w:ascii="Arial" w:hAnsi="Arial" w:cs="Arial"/>
                <w:i/>
                <w:color w:val="800000"/>
              </w:rPr>
            </w:pPr>
            <w:r w:rsidRPr="00CB2208">
              <w:rPr>
                <w:rFonts w:ascii="Arial" w:hAnsi="Arial" w:cs="Arial"/>
                <w:i/>
                <w:color w:val="800000"/>
              </w:rPr>
              <w:t>.</w:t>
            </w:r>
          </w:p>
        </w:tc>
      </w:tr>
      <w:tr w:rsidR="009B5A5F" w:rsidRPr="000463D8" w14:paraId="5BB36281" w14:textId="77777777" w:rsidTr="00AD2D68">
        <w:trPr>
          <w:trHeight w:val="609"/>
        </w:trPr>
        <w:tc>
          <w:tcPr>
            <w:tcW w:w="9658" w:type="dxa"/>
            <w:gridSpan w:val="8"/>
          </w:tcPr>
          <w:p w14:paraId="52221D95" w14:textId="77777777" w:rsidR="009B5A5F" w:rsidRDefault="009B5A5F" w:rsidP="009B5A5F">
            <w:pPr>
              <w:rPr>
                <w:rFonts w:ascii="Arial" w:hAnsi="Arial" w:cs="Arial"/>
                <w:b/>
              </w:rPr>
            </w:pPr>
            <w:r>
              <w:rPr>
                <w:rFonts w:ascii="Arial" w:hAnsi="Arial" w:cs="Arial"/>
                <w:b/>
              </w:rPr>
              <w:t>PROTOTIPO EXPLORATORIO</w:t>
            </w:r>
          </w:p>
          <w:p w14:paraId="0065C7EC" w14:textId="77777777" w:rsidR="009B5A5F" w:rsidRPr="00AD2D68" w:rsidRDefault="009B5A5F" w:rsidP="000B01ED">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6DD3916F" w14:textId="1E89AFC4"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2</w:t>
      </w:r>
    </w:p>
    <w:p w14:paraId="687F4855" w14:textId="4B7FBACE" w:rsidR="003106F8" w:rsidRPr="0004359A" w:rsidRDefault="003106F8" w:rsidP="003106F8">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roofErr w:type="spellEnd"/>
    </w:p>
    <w:p w14:paraId="291DBB95" w14:textId="77777777" w:rsidR="003106F8" w:rsidRDefault="003106F8" w:rsidP="00632B15">
      <w:pPr>
        <w:rPr>
          <w:rFonts w:ascii="Arial" w:hAnsi="Arial" w:cs="Arial"/>
          <w:b/>
          <w:bCs/>
          <w:lang w:val="es-ES"/>
        </w:rPr>
      </w:pPr>
    </w:p>
    <w:p w14:paraId="1349F3BD" w14:textId="2328B052" w:rsidR="000B0B27" w:rsidRDefault="000B0B27" w:rsidP="00632B15">
      <w:pPr>
        <w:rPr>
          <w:rFonts w:ascii="Arial" w:hAnsi="Arial" w:cs="Arial"/>
          <w:b/>
          <w:bCs/>
          <w:lang w:val="es-ES"/>
        </w:rPr>
      </w:pPr>
      <w:r w:rsidRPr="008C315A">
        <w:rPr>
          <w:noProof/>
          <w:lang w:eastAsia="es-CO"/>
        </w:rPr>
        <w:drawing>
          <wp:inline distT="0" distB="0" distL="0" distR="0" wp14:anchorId="6778BF17" wp14:editId="670D24D5">
            <wp:extent cx="6601357" cy="3524250"/>
            <wp:effectExtent l="0" t="0" r="0" b="0"/>
            <wp:docPr id="54" name="Imagen 5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4" descr="2. gestionar_roles O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04245" cy="3525792"/>
                    </a:xfrm>
                    <a:prstGeom prst="rect">
                      <a:avLst/>
                    </a:prstGeom>
                    <a:noFill/>
                    <a:ln>
                      <a:noFill/>
                    </a:ln>
                  </pic:spPr>
                </pic:pic>
              </a:graphicData>
            </a:graphic>
          </wp:inline>
        </w:drawing>
      </w:r>
    </w:p>
    <w:p w14:paraId="6B010384" w14:textId="20F0D4F8" w:rsidR="006F45B0" w:rsidRDefault="006F45B0" w:rsidP="00632B15">
      <w:pPr>
        <w:rPr>
          <w:rFonts w:ascii="Arial" w:hAnsi="Arial" w:cs="Arial"/>
          <w:b/>
          <w:bCs/>
          <w:lang w:val="es-ES"/>
        </w:rPr>
      </w:pPr>
    </w:p>
    <w:p w14:paraId="5226E4DE" w14:textId="3926EA05" w:rsidR="006F45B0" w:rsidRDefault="006F45B0" w:rsidP="00632B15">
      <w:pPr>
        <w:rPr>
          <w:rFonts w:ascii="Arial" w:hAnsi="Arial" w:cs="Arial"/>
          <w:b/>
          <w:bCs/>
          <w:lang w:val="es-ES"/>
        </w:rPr>
      </w:pPr>
    </w:p>
    <w:p w14:paraId="24ECA5B3" w14:textId="259D7C60" w:rsidR="006F45B0" w:rsidRDefault="006F45B0" w:rsidP="00632B15">
      <w:pPr>
        <w:rPr>
          <w:rFonts w:ascii="Arial" w:hAnsi="Arial" w:cs="Arial"/>
          <w:b/>
          <w:bCs/>
          <w:lang w:val="es-ES"/>
        </w:rPr>
      </w:pPr>
    </w:p>
    <w:p w14:paraId="25B93922" w14:textId="77777777" w:rsidR="006F45B0" w:rsidRDefault="006F45B0" w:rsidP="00632B15">
      <w:pPr>
        <w:rPr>
          <w:rFonts w:ascii="Arial" w:hAnsi="Arial" w:cs="Arial"/>
          <w:b/>
          <w:bCs/>
          <w:lang w:val="es-ES"/>
        </w:rPr>
      </w:pPr>
    </w:p>
    <w:p w14:paraId="19377631" w14:textId="77777777" w:rsidR="000B0B27" w:rsidRDefault="000B0B27"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B90814" w:rsidRPr="000463D8" w14:paraId="1FB8E8DE" w14:textId="77777777" w:rsidTr="00A71A78">
        <w:trPr>
          <w:tblHead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4"/>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07A9665" w:rsidR="00B90814" w:rsidRPr="000463D8" w:rsidRDefault="00B90814" w:rsidP="00357668">
            <w:pPr>
              <w:jc w:val="both"/>
              <w:rPr>
                <w:rFonts w:ascii="Arial" w:hAnsi="Arial" w:cs="Arial"/>
                <w:color w:val="0000FF"/>
              </w:rPr>
            </w:pPr>
            <w:proofErr w:type="spellStart"/>
            <w:r>
              <w:rPr>
                <w:rFonts w:ascii="Arial" w:eastAsia="Arial Unicode MS" w:hAnsi="Arial" w:cs="Arial"/>
                <w:iCs/>
                <w:color w:val="0000FF"/>
                <w:lang w:val="es-ES"/>
              </w:rPr>
              <w:t>Gestionar_</w:t>
            </w:r>
            <w:r w:rsidR="00357668">
              <w:rPr>
                <w:rFonts w:ascii="Arial" w:eastAsia="Arial Unicode MS" w:hAnsi="Arial" w:cs="Arial"/>
                <w:iCs/>
                <w:color w:val="0000FF"/>
                <w:lang w:val="es-ES"/>
              </w:rPr>
              <w:t>Rol</w:t>
            </w:r>
            <w:proofErr w:type="spellEnd"/>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A71A78">
        <w:tc>
          <w:tcPr>
            <w:tcW w:w="6485" w:type="dxa"/>
            <w:gridSpan w:val="8"/>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A71A78">
        <w:tc>
          <w:tcPr>
            <w:tcW w:w="9658" w:type="dxa"/>
            <w:gridSpan w:val="9"/>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A71A78">
        <w:tc>
          <w:tcPr>
            <w:tcW w:w="9658" w:type="dxa"/>
            <w:gridSpan w:val="9"/>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A71A78">
        <w:tc>
          <w:tcPr>
            <w:tcW w:w="9658" w:type="dxa"/>
            <w:gridSpan w:val="9"/>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2CEB20DE" w14:textId="77777777" w:rsidR="00B90814" w:rsidRDefault="00B90814" w:rsidP="00357668">
            <w:pPr>
              <w:jc w:val="both"/>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77777777" w:rsidR="00B90814" w:rsidRPr="000463D8" w:rsidRDefault="00B90814" w:rsidP="00357668">
            <w:pPr>
              <w:jc w:val="both"/>
              <w:rPr>
                <w:rFonts w:ascii="Arial" w:hAnsi="Arial" w:cs="Arial"/>
                <w:b/>
                <w:color w:val="800000"/>
              </w:rPr>
            </w:pPr>
            <w:r w:rsidRPr="000463D8">
              <w:rPr>
                <w:rFonts w:ascii="Arial" w:eastAsia="Arial Unicode MS" w:hAnsi="Arial" w:cs="Arial"/>
                <w:iCs/>
                <w:color w:val="0000FF"/>
                <w:lang w:val="es-ES"/>
              </w:rPr>
              <w:t>]</w:t>
            </w:r>
          </w:p>
        </w:tc>
      </w:tr>
      <w:tr w:rsidR="00B90814" w:rsidRPr="000463D8" w14:paraId="62424033" w14:textId="77777777" w:rsidTr="00A71A78">
        <w:tc>
          <w:tcPr>
            <w:tcW w:w="9658" w:type="dxa"/>
            <w:gridSpan w:val="9"/>
          </w:tcPr>
          <w:p w14:paraId="2FB0ADC6" w14:textId="3E965917" w:rsidR="00B90814" w:rsidRDefault="00B90814" w:rsidP="00357668">
            <w:pPr>
              <w:jc w:val="both"/>
              <w:rPr>
                <w:rFonts w:ascii="Arial" w:hAnsi="Arial" w:cs="Arial"/>
                <w:b/>
              </w:rPr>
            </w:pPr>
            <w:r w:rsidRPr="000463D8">
              <w:rPr>
                <w:rFonts w:ascii="Arial" w:hAnsi="Arial" w:cs="Arial"/>
                <w:b/>
              </w:rPr>
              <w:t>PROPÓSITO:</w:t>
            </w:r>
          </w:p>
          <w:p w14:paraId="28E49AD4" w14:textId="77777777" w:rsidR="007A55B6" w:rsidRDefault="007A55B6" w:rsidP="00357668">
            <w:pPr>
              <w:jc w:val="both"/>
              <w:rPr>
                <w:rFonts w:ascii="Arial" w:hAnsi="Arial" w:cs="Arial"/>
                <w:color w:val="0000FF"/>
                <w:lang w:eastAsia="es-ES"/>
              </w:rPr>
            </w:pPr>
          </w:p>
          <w:p w14:paraId="28076151" w14:textId="3183263E" w:rsidR="00B90814" w:rsidRDefault="00B90814" w:rsidP="00357668">
            <w:pPr>
              <w:jc w:val="both"/>
              <w:rPr>
                <w:rFonts w:ascii="Arial" w:hAnsi="Arial" w:cs="Arial"/>
                <w:color w:val="0000FF"/>
                <w:lang w:val="es-ES" w:eastAsia="es-ES"/>
              </w:rPr>
            </w:pPr>
            <w:r>
              <w:rPr>
                <w:rFonts w:ascii="Arial" w:eastAsia="Arial Unicode MS" w:hAnsi="Arial" w:cs="Arial"/>
                <w:iCs/>
                <w:color w:val="0000FF"/>
                <w:lang w:val="es-ES"/>
              </w:rPr>
              <w:t xml:space="preserve">El </w:t>
            </w:r>
            <w:r w:rsidR="007A55B6">
              <w:rPr>
                <w:rFonts w:ascii="Arial" w:eastAsia="Arial Unicode MS" w:hAnsi="Arial" w:cs="Arial"/>
                <w:iCs/>
                <w:color w:val="0000FF"/>
                <w:lang w:val="es-ES"/>
              </w:rPr>
              <w:t>A</w:t>
            </w:r>
            <w:r>
              <w:rPr>
                <w:rFonts w:ascii="Arial" w:eastAsia="Arial Unicode MS" w:hAnsi="Arial" w:cs="Arial"/>
                <w:iCs/>
                <w:color w:val="0000FF"/>
                <w:lang w:val="es-ES"/>
              </w:rPr>
              <w:t xml:space="preserve">dministrador podrá crear </w:t>
            </w:r>
            <w:r w:rsidR="007A55B6">
              <w:rPr>
                <w:rFonts w:ascii="Arial" w:eastAsia="Arial Unicode MS" w:hAnsi="Arial" w:cs="Arial"/>
                <w:iCs/>
                <w:color w:val="0000FF"/>
                <w:lang w:val="es-ES"/>
              </w:rPr>
              <w:t xml:space="preserve">los </w:t>
            </w:r>
            <w:r w:rsidR="00357668">
              <w:rPr>
                <w:rFonts w:ascii="Arial" w:eastAsia="Arial Unicode MS" w:hAnsi="Arial" w:cs="Arial"/>
                <w:iCs/>
                <w:color w:val="0000FF"/>
                <w:lang w:val="es-ES"/>
              </w:rPr>
              <w:t>Rol</w:t>
            </w:r>
            <w:r w:rsidR="004762D8">
              <w:rPr>
                <w:rFonts w:ascii="Arial" w:eastAsia="Arial Unicode MS" w:hAnsi="Arial" w:cs="Arial"/>
                <w:iCs/>
                <w:color w:val="0000FF"/>
                <w:lang w:val="es-ES"/>
              </w:rPr>
              <w:t>es</w:t>
            </w:r>
            <w:r w:rsidR="007A55B6">
              <w:rPr>
                <w:rFonts w:ascii="Arial" w:eastAsia="Arial Unicode MS" w:hAnsi="Arial" w:cs="Arial"/>
                <w:iCs/>
                <w:color w:val="0000FF"/>
                <w:lang w:val="es-ES"/>
              </w:rPr>
              <w:t xml:space="preserve"> que desee dentro del sistema externo asignado.</w:t>
            </w:r>
          </w:p>
          <w:p w14:paraId="28DDA458" w14:textId="77777777" w:rsidR="00B90814" w:rsidRDefault="00B90814" w:rsidP="00357668">
            <w:pPr>
              <w:jc w:val="both"/>
              <w:rPr>
                <w:rFonts w:ascii="Arial" w:hAnsi="Arial" w:cs="Arial"/>
                <w:b/>
                <w:color w:val="0000FF"/>
                <w:lang w:val="es-ES"/>
              </w:rPr>
            </w:pPr>
          </w:p>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A71A78">
        <w:tc>
          <w:tcPr>
            <w:tcW w:w="9658" w:type="dxa"/>
            <w:gridSpan w:val="9"/>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lastRenderedPageBreak/>
              <w:t>DATOS DE ENTRADA:</w:t>
            </w:r>
          </w:p>
          <w:p w14:paraId="505EB5F3" w14:textId="77777777" w:rsidR="00B90814" w:rsidRPr="005A1F2E" w:rsidRDefault="00B90814" w:rsidP="00357668">
            <w:pPr>
              <w:jc w:val="both"/>
              <w:rPr>
                <w:rFonts w:ascii="Arial" w:hAnsi="Arial" w:cs="Arial"/>
              </w:rPr>
            </w:pPr>
            <w:r w:rsidRPr="005A1F2E">
              <w:rPr>
                <w:rFonts w:ascii="Arial" w:hAnsi="Arial" w:cs="Arial"/>
                <w:color w:val="0000FF"/>
                <w:lang w:val="es-ES" w:eastAsia="es-ES"/>
              </w:rPr>
              <w:t>[Listar los datos que sirven de entrada para el caso de uso]</w:t>
            </w:r>
          </w:p>
        </w:tc>
      </w:tr>
      <w:tr w:rsidR="00B90814" w:rsidRPr="009B2573" w14:paraId="3A894227" w14:textId="77777777" w:rsidTr="00A71A78">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B90814" w:rsidRPr="009B2573" w14:paraId="75C79DD2" w14:textId="77777777" w:rsidTr="00A71A78">
        <w:tc>
          <w:tcPr>
            <w:tcW w:w="559" w:type="dxa"/>
            <w:tcBorders>
              <w:bottom w:val="single" w:sz="4" w:space="0" w:color="auto"/>
            </w:tcBorders>
            <w:vAlign w:val="center"/>
          </w:tcPr>
          <w:p w14:paraId="3EBB9BE6" w14:textId="77777777" w:rsidR="00B90814" w:rsidRPr="00F4293F" w:rsidRDefault="00B90814" w:rsidP="00357668">
            <w:pPr>
              <w:spacing w:line="240" w:lineRule="auto"/>
              <w:jc w:val="both"/>
              <w:rPr>
                <w:rFonts w:ascii="Arial" w:eastAsia="Arial Unicode MS" w:hAnsi="Arial" w:cs="Arial"/>
                <w:color w:val="0000FF"/>
                <w:lang w:val="es-ES"/>
              </w:rPr>
            </w:pPr>
          </w:p>
        </w:tc>
        <w:tc>
          <w:tcPr>
            <w:tcW w:w="4368" w:type="dxa"/>
            <w:gridSpan w:val="5"/>
            <w:tcBorders>
              <w:bottom w:val="single" w:sz="4" w:space="0" w:color="auto"/>
            </w:tcBorders>
          </w:tcPr>
          <w:p w14:paraId="3E589634" w14:textId="0C5AC3E4" w:rsidR="00B90814" w:rsidRDefault="00B90814" w:rsidP="00E647AD">
            <w:pPr>
              <w:pStyle w:val="Prrafodelista"/>
              <w:numPr>
                <w:ilvl w:val="0"/>
                <w:numId w:val="10"/>
              </w:numPr>
              <w:spacing w:line="240" w:lineRule="auto"/>
              <w:jc w:val="both"/>
              <w:rPr>
                <w:rFonts w:ascii="Arial" w:eastAsia="Arial Unicode MS" w:hAnsi="Arial" w:cs="Arial"/>
                <w:color w:val="0000FF"/>
                <w:lang w:val="es-ES"/>
              </w:rPr>
            </w:pPr>
            <w:proofErr w:type="spellStart"/>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357668">
              <w:rPr>
                <w:rFonts w:ascii="Arial" w:eastAsia="Arial Unicode MS" w:hAnsi="Arial" w:cs="Arial"/>
                <w:color w:val="0000FF"/>
                <w:lang w:val="es-ES"/>
              </w:rPr>
              <w:t>Rol</w:t>
            </w:r>
            <w:proofErr w:type="spellEnd"/>
          </w:p>
          <w:p w14:paraId="0EB940F3" w14:textId="5CF27ED1" w:rsidR="000B0B27" w:rsidRDefault="000B0B27" w:rsidP="00357668">
            <w:pPr>
              <w:spacing w:line="240" w:lineRule="auto"/>
              <w:jc w:val="both"/>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221E64" w14:paraId="74424D6B" w14:textId="77777777" w:rsidTr="00A26B6F">
              <w:tc>
                <w:tcPr>
                  <w:tcW w:w="2689" w:type="dxa"/>
                </w:tcPr>
                <w:p w14:paraId="7DB58B8D" w14:textId="77777777" w:rsidR="00221E64" w:rsidRPr="004762D8" w:rsidRDefault="00221E64" w:rsidP="00221E6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38B78A52"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221E64" w14:paraId="2897B493" w14:textId="77777777" w:rsidTr="00A26B6F">
              <w:tc>
                <w:tcPr>
                  <w:tcW w:w="2689" w:type="dxa"/>
                </w:tcPr>
                <w:p w14:paraId="2EA0F5B6" w14:textId="77777777" w:rsidR="00221E64" w:rsidRPr="0004359A" w:rsidRDefault="00221E64" w:rsidP="00221E64">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6FFF1A0F"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221E64" w14:paraId="474E2D5B" w14:textId="77777777" w:rsidTr="00A26B6F">
              <w:tc>
                <w:tcPr>
                  <w:tcW w:w="2689" w:type="dxa"/>
                </w:tcPr>
                <w:p w14:paraId="76412169" w14:textId="77777777" w:rsidR="00221E64" w:rsidRPr="004762D8" w:rsidRDefault="00221E64" w:rsidP="00221E6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3BABC26A"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221E64" w14:paraId="144721F1" w14:textId="77777777" w:rsidTr="00A26B6F">
              <w:tc>
                <w:tcPr>
                  <w:tcW w:w="2689" w:type="dxa"/>
                </w:tcPr>
                <w:p w14:paraId="1D2ED587" w14:textId="77777777" w:rsidR="00221E64" w:rsidRPr="000B0B27" w:rsidRDefault="00221E64" w:rsidP="00221E6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28C24AE0" w14:textId="77777777" w:rsidR="00221E64" w:rsidRDefault="00221E64" w:rsidP="00221E64">
                  <w:pPr>
                    <w:spacing w:line="240" w:lineRule="auto"/>
                    <w:jc w:val="center"/>
                    <w:rPr>
                      <w:rFonts w:ascii="Arial" w:eastAsia="Arial Unicode MS" w:hAnsi="Arial" w:cs="Arial"/>
                      <w:color w:val="0000FF"/>
                      <w:lang w:val="es-ES"/>
                    </w:rPr>
                  </w:pPr>
                </w:p>
              </w:tc>
              <w:tc>
                <w:tcPr>
                  <w:tcW w:w="1701" w:type="dxa"/>
                </w:tcPr>
                <w:p w14:paraId="40BF3B02"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03478815" w14:textId="77777777" w:rsidR="00221E64" w:rsidRDefault="00221E64" w:rsidP="00221E64">
                  <w:pPr>
                    <w:spacing w:line="240" w:lineRule="auto"/>
                    <w:jc w:val="center"/>
                    <w:rPr>
                      <w:rFonts w:ascii="Arial" w:eastAsia="Arial Unicode MS" w:hAnsi="Arial" w:cs="Arial"/>
                      <w:color w:val="0000FF"/>
                      <w:lang w:val="es-ES"/>
                    </w:rPr>
                  </w:pPr>
                </w:p>
                <w:p w14:paraId="6A3C44A0" w14:textId="77777777" w:rsidR="00221E64" w:rsidRDefault="00221E64" w:rsidP="00221E64">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25219468" w14:textId="77777777" w:rsidR="00221E64" w:rsidRDefault="00221E64" w:rsidP="00221E64">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678725F3" w14:textId="77777777" w:rsidR="00B90814" w:rsidRPr="004762D8" w:rsidRDefault="00B90814" w:rsidP="004762D8">
            <w:pPr>
              <w:spacing w:line="240" w:lineRule="auto"/>
              <w:jc w:val="both"/>
              <w:rPr>
                <w:rFonts w:ascii="Arial" w:eastAsia="Arial Unicode MS" w:hAnsi="Arial" w:cs="Arial"/>
                <w:color w:val="0000FF"/>
                <w:lang w:val="es-ES"/>
              </w:rPr>
            </w:pPr>
          </w:p>
          <w:p w14:paraId="46C7CC0B" w14:textId="77777777" w:rsidR="00B90814" w:rsidRPr="00D03F51" w:rsidRDefault="00B90814" w:rsidP="00357668">
            <w:pPr>
              <w:spacing w:line="240" w:lineRule="auto"/>
              <w:jc w:val="both"/>
              <w:rPr>
                <w:rFonts w:ascii="Arial" w:eastAsia="Arial Unicode MS" w:hAnsi="Arial" w:cs="Arial"/>
                <w:color w:val="0000FF"/>
                <w:lang w:val="es-ES"/>
              </w:rPr>
            </w:pPr>
          </w:p>
        </w:tc>
        <w:tc>
          <w:tcPr>
            <w:tcW w:w="4731" w:type="dxa"/>
            <w:gridSpan w:val="3"/>
            <w:tcBorders>
              <w:bottom w:val="single" w:sz="4" w:space="0" w:color="auto"/>
            </w:tcBorders>
            <w:vAlign w:val="center"/>
          </w:tcPr>
          <w:p w14:paraId="7353ED68" w14:textId="4508B026" w:rsidR="00B90814" w:rsidRPr="00214CA5" w:rsidRDefault="00B90814" w:rsidP="00357668">
            <w:pPr>
              <w:spacing w:line="240" w:lineRule="auto"/>
              <w:jc w:val="both"/>
              <w:rPr>
                <w:rFonts w:ascii="Arial" w:eastAsia="Arial Unicode MS" w:hAnsi="Arial" w:cs="Arial"/>
                <w:color w:val="0000FF"/>
                <w:lang w:val="es-ES"/>
              </w:rPr>
            </w:pPr>
          </w:p>
        </w:tc>
      </w:tr>
      <w:tr w:rsidR="00B90814" w:rsidRPr="000463D8" w14:paraId="10DA0397" w14:textId="77777777" w:rsidTr="00A71A78">
        <w:tc>
          <w:tcPr>
            <w:tcW w:w="9658" w:type="dxa"/>
            <w:gridSpan w:val="9"/>
            <w:tcBorders>
              <w:top w:val="nil"/>
              <w:bottom w:val="single" w:sz="4" w:space="0" w:color="auto"/>
            </w:tcBorders>
          </w:tcPr>
          <w:p w14:paraId="05FE88FD" w14:textId="77777777"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A71A78">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B90814" w:rsidRPr="009B2573" w14:paraId="4E46AAEF" w14:textId="77777777" w:rsidTr="00A71A78">
        <w:tc>
          <w:tcPr>
            <w:tcW w:w="559" w:type="dxa"/>
            <w:tcBorders>
              <w:bottom w:val="single" w:sz="4" w:space="0" w:color="auto"/>
            </w:tcBorders>
            <w:vAlign w:val="center"/>
          </w:tcPr>
          <w:p w14:paraId="15DB5FE8" w14:textId="77777777" w:rsidR="00B90814" w:rsidRPr="009B2573" w:rsidRDefault="00B90814" w:rsidP="00357668">
            <w:pPr>
              <w:spacing w:line="240" w:lineRule="auto"/>
              <w:jc w:val="both"/>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221E64" w14:paraId="034D224E" w14:textId="77777777" w:rsidTr="00A26B6F">
              <w:tc>
                <w:tcPr>
                  <w:tcW w:w="2689" w:type="dxa"/>
                </w:tcPr>
                <w:p w14:paraId="22FB72CA" w14:textId="77777777" w:rsidR="00221E64" w:rsidRPr="004762D8" w:rsidRDefault="00221E64" w:rsidP="00221E6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236F639C"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221E64" w14:paraId="0AD30901" w14:textId="77777777" w:rsidTr="00A26B6F">
              <w:tc>
                <w:tcPr>
                  <w:tcW w:w="2689" w:type="dxa"/>
                </w:tcPr>
                <w:p w14:paraId="4129BA84" w14:textId="77777777" w:rsidR="00221E64" w:rsidRPr="0004359A" w:rsidRDefault="00221E64" w:rsidP="00221E64">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78E52BED"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221E64" w14:paraId="2EB61CEF" w14:textId="77777777" w:rsidTr="00A26B6F">
              <w:tc>
                <w:tcPr>
                  <w:tcW w:w="2689" w:type="dxa"/>
                </w:tcPr>
                <w:p w14:paraId="5D0D2009" w14:textId="77777777" w:rsidR="00221E64" w:rsidRPr="004762D8" w:rsidRDefault="00221E64" w:rsidP="00221E6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5B92EDB5"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221E64" w14:paraId="4CDDEE67" w14:textId="77777777" w:rsidTr="00A26B6F">
              <w:tc>
                <w:tcPr>
                  <w:tcW w:w="2689" w:type="dxa"/>
                </w:tcPr>
                <w:p w14:paraId="1B80D10C" w14:textId="77777777" w:rsidR="00221E64" w:rsidRPr="000B0B27" w:rsidRDefault="00221E64" w:rsidP="00221E6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37E07321" w14:textId="77777777" w:rsidR="00221E64" w:rsidRDefault="00221E64" w:rsidP="00221E64">
                  <w:pPr>
                    <w:spacing w:line="240" w:lineRule="auto"/>
                    <w:jc w:val="center"/>
                    <w:rPr>
                      <w:rFonts w:ascii="Arial" w:eastAsia="Arial Unicode MS" w:hAnsi="Arial" w:cs="Arial"/>
                      <w:color w:val="0000FF"/>
                      <w:lang w:val="es-ES"/>
                    </w:rPr>
                  </w:pPr>
                </w:p>
              </w:tc>
              <w:tc>
                <w:tcPr>
                  <w:tcW w:w="1701" w:type="dxa"/>
                </w:tcPr>
                <w:p w14:paraId="38AD948D"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7628BDB6" w14:textId="77777777" w:rsidR="00221E64" w:rsidRDefault="00221E64" w:rsidP="00221E64">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1402DCD1" w14:textId="77777777" w:rsidR="00221E64" w:rsidRDefault="00221E64" w:rsidP="00221E64">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1BFAFB36" w14:textId="6338DF38" w:rsidR="000B0B27" w:rsidRPr="009B2573" w:rsidRDefault="000B0B27" w:rsidP="00357668">
            <w:pPr>
              <w:spacing w:line="240" w:lineRule="auto"/>
              <w:jc w:val="both"/>
              <w:rPr>
                <w:rFonts w:ascii="Arial" w:hAnsi="Arial" w:cs="Arial"/>
              </w:rPr>
            </w:pPr>
          </w:p>
        </w:tc>
        <w:tc>
          <w:tcPr>
            <w:tcW w:w="4731" w:type="dxa"/>
            <w:gridSpan w:val="3"/>
            <w:tcBorders>
              <w:bottom w:val="single" w:sz="4" w:space="0" w:color="auto"/>
            </w:tcBorders>
            <w:vAlign w:val="center"/>
          </w:tcPr>
          <w:p w14:paraId="0424214C" w14:textId="3CB90CB2" w:rsidR="00B90814" w:rsidRPr="008A099E" w:rsidRDefault="00B90814" w:rsidP="004762D8">
            <w:pPr>
              <w:spacing w:line="240" w:lineRule="auto"/>
              <w:jc w:val="both"/>
              <w:rPr>
                <w:rFonts w:ascii="Arial" w:eastAsia="Arial Unicode MS" w:hAnsi="Arial" w:cs="Arial"/>
                <w:i/>
                <w:color w:val="0000FF"/>
                <w:lang w:val="es-ES"/>
              </w:rPr>
            </w:pPr>
          </w:p>
          <w:p w14:paraId="791E240B" w14:textId="77777777" w:rsidR="00B90814" w:rsidRDefault="00B90814" w:rsidP="00357668">
            <w:pPr>
              <w:spacing w:line="240" w:lineRule="auto"/>
              <w:jc w:val="both"/>
              <w:rPr>
                <w:rFonts w:ascii="Arial" w:eastAsia="Arial Unicode MS" w:hAnsi="Arial" w:cs="Arial"/>
                <w:color w:val="0000FF"/>
                <w:lang w:val="es-ES"/>
              </w:rPr>
            </w:pPr>
          </w:p>
          <w:p w14:paraId="1459A61F" w14:textId="57FFF69B" w:rsidR="00B90814" w:rsidRPr="00236317" w:rsidRDefault="00B90814" w:rsidP="00357668">
            <w:pPr>
              <w:spacing w:line="240" w:lineRule="auto"/>
              <w:ind w:left="720"/>
              <w:jc w:val="both"/>
              <w:rPr>
                <w:rFonts w:ascii="Arial" w:hAnsi="Arial" w:cs="Arial"/>
                <w:i/>
                <w:color w:val="800000"/>
              </w:rPr>
            </w:pPr>
          </w:p>
        </w:tc>
      </w:tr>
      <w:tr w:rsidR="00B90814" w:rsidRPr="000463D8" w14:paraId="566796A9" w14:textId="77777777" w:rsidTr="00A71A78">
        <w:tc>
          <w:tcPr>
            <w:tcW w:w="9658" w:type="dxa"/>
            <w:gridSpan w:val="9"/>
          </w:tcPr>
          <w:p w14:paraId="08186B18" w14:textId="6D77F882" w:rsidR="00B90814" w:rsidRDefault="00B90814" w:rsidP="00357668">
            <w:pPr>
              <w:jc w:val="both"/>
              <w:rPr>
                <w:rFonts w:ascii="Arial" w:hAnsi="Arial" w:cs="Arial"/>
                <w:b/>
              </w:rPr>
            </w:pPr>
            <w:r w:rsidRPr="000463D8">
              <w:rPr>
                <w:rFonts w:ascii="Arial" w:hAnsi="Arial" w:cs="Arial"/>
                <w:b/>
              </w:rPr>
              <w:t>PRECONDICIÓN:</w:t>
            </w:r>
          </w:p>
          <w:p w14:paraId="2E85765C" w14:textId="77777777" w:rsidR="007A55B6" w:rsidRPr="000463D8" w:rsidRDefault="007A55B6" w:rsidP="00357668">
            <w:pPr>
              <w:jc w:val="both"/>
              <w:rPr>
                <w:rFonts w:ascii="Arial" w:hAnsi="Arial" w:cs="Arial"/>
                <w:b/>
              </w:rPr>
            </w:pPr>
          </w:p>
          <w:p w14:paraId="2BD12A26" w14:textId="63FDD091" w:rsidR="00B90814" w:rsidRDefault="00B90814" w:rsidP="00357668">
            <w:pPr>
              <w:jc w:val="both"/>
              <w:rPr>
                <w:rFonts w:ascii="Arial" w:hAnsi="Arial" w:cs="Arial"/>
                <w:color w:val="0000FF"/>
                <w:lang w:eastAsia="es-ES"/>
              </w:rPr>
            </w:pPr>
            <w:r>
              <w:rPr>
                <w:rFonts w:ascii="Arial" w:hAnsi="Arial" w:cs="Arial"/>
                <w:color w:val="0000FF"/>
                <w:lang w:eastAsia="es-ES"/>
              </w:rPr>
              <w:t xml:space="preserve">El </w:t>
            </w:r>
            <w:r w:rsidR="007A55B6">
              <w:rPr>
                <w:rFonts w:ascii="Arial" w:hAnsi="Arial" w:cs="Arial"/>
                <w:color w:val="0000FF"/>
                <w:lang w:eastAsia="es-ES"/>
              </w:rPr>
              <w:t xml:space="preserve">administrador es libre de crear los </w:t>
            </w:r>
            <w:r w:rsidR="00357668">
              <w:rPr>
                <w:rFonts w:ascii="Arial" w:hAnsi="Arial" w:cs="Arial"/>
                <w:color w:val="0000FF"/>
                <w:lang w:eastAsia="es-ES"/>
              </w:rPr>
              <w:t>Rol</w:t>
            </w:r>
            <w:r w:rsidR="007A55B6">
              <w:rPr>
                <w:rFonts w:ascii="Arial" w:hAnsi="Arial" w:cs="Arial"/>
                <w:color w:val="0000FF"/>
                <w:lang w:eastAsia="es-ES"/>
              </w:rPr>
              <w:t xml:space="preserve"> que crea necesarios heredando atributos que le permitan hacer determinadas tareas dentro del sistema externo</w:t>
            </w:r>
          </w:p>
          <w:p w14:paraId="1A32D4A2" w14:textId="2B141A0D" w:rsidR="00B11233" w:rsidRDefault="00B11233" w:rsidP="00357668">
            <w:pPr>
              <w:jc w:val="both"/>
              <w:rPr>
                <w:rFonts w:ascii="Arial" w:hAnsi="Arial" w:cs="Arial"/>
                <w:color w:val="0000FF"/>
                <w:lang w:eastAsia="es-ES"/>
              </w:rPr>
            </w:pPr>
          </w:p>
          <w:p w14:paraId="3D383E56" w14:textId="3BEFE4E4" w:rsidR="00B11233" w:rsidRDefault="00B11233" w:rsidP="00357668">
            <w:pPr>
              <w:jc w:val="both"/>
              <w:rPr>
                <w:rFonts w:ascii="Arial" w:hAnsi="Arial" w:cs="Arial"/>
                <w:color w:val="0000FF"/>
                <w:lang w:eastAsia="es-ES"/>
              </w:rPr>
            </w:pPr>
            <w:r>
              <w:rPr>
                <w:rFonts w:ascii="Arial" w:hAnsi="Arial" w:cs="Arial"/>
                <w:color w:val="0000FF"/>
                <w:lang w:eastAsia="es-ES"/>
              </w:rPr>
              <w:t xml:space="preserve">Se deben tener los </w:t>
            </w:r>
            <w:r w:rsidR="004762D8">
              <w:rPr>
                <w:rFonts w:ascii="Arial" w:hAnsi="Arial" w:cs="Arial"/>
                <w:color w:val="0000FF"/>
                <w:lang w:eastAsia="es-ES"/>
              </w:rPr>
              <w:t>usuarios</w:t>
            </w:r>
            <w:r>
              <w:rPr>
                <w:rFonts w:ascii="Arial" w:hAnsi="Arial" w:cs="Arial"/>
                <w:color w:val="0000FF"/>
                <w:lang w:eastAsia="es-ES"/>
              </w:rPr>
              <w:t xml:space="preserve"> asociados a lo</w:t>
            </w:r>
            <w:r w:rsidR="00273214">
              <w:rPr>
                <w:rFonts w:ascii="Arial" w:hAnsi="Arial" w:cs="Arial"/>
                <w:color w:val="0000FF"/>
                <w:lang w:eastAsia="es-ES"/>
              </w:rPr>
              <w:t>s</w:t>
            </w:r>
            <w:r>
              <w:rPr>
                <w:rFonts w:ascii="Arial" w:hAnsi="Arial" w:cs="Arial"/>
                <w:color w:val="0000FF"/>
                <w:lang w:eastAsia="es-ES"/>
              </w:rPr>
              <w:t xml:space="preserve"> </w:t>
            </w:r>
            <w:r w:rsidR="00357668">
              <w:rPr>
                <w:rFonts w:ascii="Arial" w:hAnsi="Arial" w:cs="Arial"/>
                <w:color w:val="0000FF"/>
                <w:lang w:eastAsia="es-ES"/>
              </w:rPr>
              <w:t>rol</w:t>
            </w:r>
            <w:r w:rsidR="004762D8">
              <w:rPr>
                <w:rFonts w:ascii="Arial" w:hAnsi="Arial" w:cs="Arial"/>
                <w:color w:val="0000FF"/>
                <w:lang w:eastAsia="es-ES"/>
              </w:rPr>
              <w:t>e</w:t>
            </w:r>
            <w:r>
              <w:rPr>
                <w:rFonts w:ascii="Arial" w:hAnsi="Arial" w:cs="Arial"/>
                <w:color w:val="0000FF"/>
                <w:lang w:eastAsia="es-ES"/>
              </w:rPr>
              <w:t>s que ingresan al sistema externo, estos creados por el administrador del sistema externo.</w:t>
            </w:r>
          </w:p>
          <w:p w14:paraId="53ED2E3B" w14:textId="7B476569" w:rsidR="007A55B6" w:rsidRDefault="007A55B6" w:rsidP="00357668">
            <w:pPr>
              <w:jc w:val="both"/>
              <w:rPr>
                <w:rFonts w:ascii="Arial" w:hAnsi="Arial" w:cs="Arial"/>
                <w:color w:val="0000FF"/>
                <w:lang w:eastAsia="es-ES"/>
              </w:rPr>
            </w:pPr>
          </w:p>
          <w:p w14:paraId="7D0A5F42" w14:textId="700D26FC" w:rsidR="00273214" w:rsidRDefault="00273214" w:rsidP="00357668">
            <w:pPr>
              <w:jc w:val="both"/>
              <w:rPr>
                <w:rFonts w:ascii="Arial" w:hAnsi="Arial" w:cs="Arial"/>
                <w:color w:val="0000FF"/>
                <w:lang w:eastAsia="es-ES"/>
              </w:rPr>
            </w:pPr>
            <w:r>
              <w:rPr>
                <w:rFonts w:ascii="Arial" w:hAnsi="Arial" w:cs="Arial"/>
                <w:color w:val="0000FF"/>
                <w:lang w:eastAsia="es-ES"/>
              </w:rPr>
              <w:t>Selección de roles:</w:t>
            </w:r>
          </w:p>
          <w:p w14:paraId="439D8A55" w14:textId="77777777" w:rsidR="00941483" w:rsidRDefault="00941483" w:rsidP="00357668">
            <w:pPr>
              <w:jc w:val="both"/>
              <w:rPr>
                <w:rFonts w:ascii="Arial" w:hAnsi="Arial" w:cs="Arial"/>
                <w:color w:val="0000FF"/>
                <w:lang w:eastAsia="es-ES"/>
              </w:rPr>
            </w:pPr>
          </w:p>
          <w:p w14:paraId="2B105ECD" w14:textId="77777777" w:rsidR="00221E64" w:rsidRPr="00762BD4" w:rsidRDefault="00221E64" w:rsidP="00221E64">
            <w:pPr>
              <w:ind w:left="720"/>
              <w:jc w:val="both"/>
              <w:rPr>
                <w:rFonts w:ascii="Arial" w:hAnsi="Arial" w:cs="Arial"/>
                <w:color w:val="0000FF"/>
                <w:lang w:eastAsia="es-ES"/>
              </w:rPr>
            </w:pPr>
            <w:r w:rsidRPr="00762BD4">
              <w:rPr>
                <w:rFonts w:ascii="Arial" w:hAnsi="Arial" w:cs="Arial"/>
                <w:color w:val="0000FF"/>
                <w:lang w:eastAsia="es-ES"/>
              </w:rPr>
              <w:t>Administrador</w:t>
            </w:r>
          </w:p>
          <w:p w14:paraId="2E11AD00" w14:textId="77777777" w:rsidR="00221E64" w:rsidRPr="00762BD4" w:rsidRDefault="00221E64" w:rsidP="00221E64">
            <w:pPr>
              <w:ind w:left="720"/>
              <w:jc w:val="both"/>
              <w:rPr>
                <w:rFonts w:ascii="Arial" w:hAnsi="Arial" w:cs="Arial"/>
                <w:color w:val="0000FF"/>
                <w:lang w:eastAsia="es-ES"/>
              </w:rPr>
            </w:pPr>
            <w:r w:rsidRPr="00762BD4">
              <w:rPr>
                <w:rFonts w:ascii="Arial" w:hAnsi="Arial" w:cs="Arial"/>
                <w:color w:val="0000FF"/>
                <w:lang w:eastAsia="es-ES"/>
              </w:rPr>
              <w:t xml:space="preserve">Analista </w:t>
            </w:r>
          </w:p>
          <w:p w14:paraId="77269A42" w14:textId="77777777" w:rsidR="00221E64" w:rsidRDefault="00221E64" w:rsidP="00221E64">
            <w:pPr>
              <w:ind w:left="720"/>
              <w:jc w:val="both"/>
              <w:rPr>
                <w:rFonts w:ascii="Arial" w:hAnsi="Arial" w:cs="Arial"/>
                <w:color w:val="0000FF"/>
                <w:lang w:eastAsia="es-ES"/>
              </w:rPr>
            </w:pPr>
            <w:r w:rsidRPr="00762BD4">
              <w:rPr>
                <w:rFonts w:ascii="Arial" w:hAnsi="Arial" w:cs="Arial"/>
                <w:color w:val="0000FF"/>
                <w:lang w:eastAsia="es-ES"/>
              </w:rPr>
              <w:t>superadministrador</w:t>
            </w:r>
          </w:p>
          <w:p w14:paraId="30102B87" w14:textId="77777777" w:rsidR="00941483" w:rsidRDefault="00941483" w:rsidP="00357668">
            <w:pPr>
              <w:ind w:left="720"/>
              <w:jc w:val="both"/>
              <w:rPr>
                <w:rFonts w:ascii="Arial" w:hAnsi="Arial" w:cs="Arial"/>
                <w:color w:val="0000FF"/>
                <w:lang w:eastAsia="es-ES"/>
              </w:rPr>
            </w:pPr>
          </w:p>
          <w:p w14:paraId="37F25424" w14:textId="77777777" w:rsidR="00273214" w:rsidRDefault="00273214" w:rsidP="00357668">
            <w:pPr>
              <w:ind w:left="720"/>
              <w:jc w:val="both"/>
              <w:rPr>
                <w:rFonts w:ascii="Arial" w:hAnsi="Arial" w:cs="Arial"/>
                <w:color w:val="0000FF"/>
                <w:lang w:eastAsia="es-ES"/>
              </w:rPr>
            </w:pPr>
          </w:p>
          <w:p w14:paraId="7CE394CC" w14:textId="77777777" w:rsidR="007A55B6" w:rsidRDefault="007A55B6" w:rsidP="00357668">
            <w:pPr>
              <w:jc w:val="both"/>
              <w:rPr>
                <w:rFonts w:ascii="Arial" w:hAnsi="Arial" w:cs="Arial"/>
                <w:color w:val="0000FF"/>
                <w:lang w:eastAsia="es-ES"/>
              </w:rPr>
            </w:pP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A71A78">
        <w:tc>
          <w:tcPr>
            <w:tcW w:w="9658" w:type="dxa"/>
            <w:gridSpan w:val="9"/>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t>FLUJO NORMAL DE TRABAJO:</w:t>
            </w:r>
          </w:p>
          <w:p w14:paraId="60EDE95A" w14:textId="77777777" w:rsidR="00B90814" w:rsidRDefault="00B90814" w:rsidP="00357668">
            <w:pPr>
              <w:jc w:val="both"/>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21E019B" w14:textId="77777777" w:rsidR="00B90814" w:rsidRPr="000463D8" w:rsidRDefault="00B90814" w:rsidP="00357668">
            <w:pPr>
              <w:jc w:val="both"/>
              <w:rPr>
                <w:rFonts w:ascii="Arial" w:hAnsi="Arial" w:cs="Arial"/>
                <w:b/>
              </w:rPr>
            </w:pPr>
          </w:p>
          <w:p w14:paraId="179F5246" w14:textId="5624018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E5A5C9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7CDF4DE8" w14:textId="2B9E3B69"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xml:space="preserve">El </w:t>
            </w:r>
            <w:r w:rsidR="007A55B6">
              <w:rPr>
                <w:rFonts w:ascii="Arial" w:hAnsi="Arial" w:cs="Arial"/>
                <w:color w:val="0000FF"/>
                <w:lang w:val="es-ES" w:eastAsia="es-ES"/>
              </w:rPr>
              <w:t>A</w:t>
            </w:r>
            <w:r>
              <w:rPr>
                <w:rFonts w:ascii="Arial" w:hAnsi="Arial" w:cs="Arial"/>
                <w:color w:val="0000FF"/>
                <w:lang w:val="es-ES" w:eastAsia="es-ES"/>
              </w:rPr>
              <w:t xml:space="preserve">dministrador se encuentra en el ambiente de administrador </w:t>
            </w:r>
            <w:proofErr w:type="spellStart"/>
            <w:r w:rsidRPr="005B7910">
              <w:rPr>
                <w:rFonts w:ascii="Arial" w:hAnsi="Arial" w:cs="Arial"/>
                <w:b/>
                <w:bCs/>
                <w:color w:val="0000FF"/>
                <w:lang w:val="es-ES" w:eastAsia="es-ES"/>
              </w:rPr>
              <w:t>Gestionar</w:t>
            </w:r>
            <w:r w:rsidR="007A55B6">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color w:val="0000FF"/>
                <w:lang w:val="es-ES" w:eastAsia="es-ES"/>
              </w:rPr>
              <w:t>, donde le mostrará las siguientes alternativas disponibles:</w:t>
            </w:r>
          </w:p>
          <w:p w14:paraId="1DBCBF6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6D08CC6E" w14:textId="6E148648" w:rsidR="00B90814" w:rsidRDefault="007A55B6"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75648" behindDoc="0" locked="0" layoutInCell="1" allowOverlap="1" wp14:anchorId="247068A0" wp14:editId="388445DB">
                      <wp:simplePos x="0" y="0"/>
                      <wp:positionH relativeFrom="column">
                        <wp:posOffset>1685926</wp:posOffset>
                      </wp:positionH>
                      <wp:positionV relativeFrom="paragraph">
                        <wp:posOffset>1419225</wp:posOffset>
                      </wp:positionV>
                      <wp:extent cx="45719" cy="603250"/>
                      <wp:effectExtent l="38100" t="0" r="50165" b="63500"/>
                      <wp:wrapNone/>
                      <wp:docPr id="53" name="Conector: angular 53"/>
                      <wp:cNvGraphicFramePr/>
                      <a:graphic xmlns:a="http://schemas.openxmlformats.org/drawingml/2006/main">
                        <a:graphicData uri="http://schemas.microsoft.com/office/word/2010/wordprocessingShape">
                          <wps:wsp>
                            <wps:cNvCnPr/>
                            <wps:spPr>
                              <a:xfrm flipH="1">
                                <a:off x="0" y="0"/>
                                <a:ext cx="45719" cy="603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058C9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3" o:spid="_x0000_s1026" type="#_x0000_t34" style="position:absolute;margin-left:132.75pt;margin-top:111.75pt;width:3.6pt;height:47.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" strokecolor="#4579b8 [3044]">
                      <v:stroke endarrow="block"/>
                    </v:shape>
                  </w:pict>
                </mc:Fallback>
              </mc:AlternateContent>
            </w:r>
            <w:r w:rsidR="00B90814">
              <w:rPr>
                <w:rFonts w:ascii="Arial" w:hAnsi="Arial" w:cs="Arial"/>
                <w:noProof/>
                <w:color w:val="0000FF"/>
                <w:lang w:eastAsia="es-CO"/>
              </w:rPr>
              <w:drawing>
                <wp:inline distT="0" distB="0" distL="0" distR="0" wp14:anchorId="060DCBE6" wp14:editId="5B05EB41">
                  <wp:extent cx="2971800" cy="1466850"/>
                  <wp:effectExtent l="0" t="0" r="76200" b="9525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5978044"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20205E30" w14:textId="77777777" w:rsidR="00B90814" w:rsidRPr="00395FB1" w:rsidRDefault="00B90814" w:rsidP="00357668">
            <w:pPr>
              <w:pStyle w:val="Prrafodelista"/>
              <w:widowControl/>
              <w:autoSpaceDE w:val="0"/>
              <w:autoSpaceDN w:val="0"/>
              <w:adjustRightInd w:val="0"/>
              <w:spacing w:line="240" w:lineRule="auto"/>
              <w:ind w:left="1440"/>
              <w:jc w:val="both"/>
              <w:rPr>
                <w:rFonts w:ascii="Arial" w:hAnsi="Arial" w:cs="Arial"/>
                <w:color w:val="0000FF"/>
                <w:lang w:val="es-ES" w:eastAsia="es-ES"/>
              </w:rPr>
            </w:pPr>
            <w:r>
              <w:rPr>
                <w:rFonts w:ascii="Arial" w:hAnsi="Arial" w:cs="Arial"/>
                <w:noProof/>
                <w:color w:val="0000FF"/>
                <w:lang w:eastAsia="es-CO"/>
              </w:rPr>
              <w:drawing>
                <wp:inline distT="0" distB="0" distL="0" distR="0" wp14:anchorId="5FBEECA8" wp14:editId="6A7C72CA">
                  <wp:extent cx="4743450" cy="2924175"/>
                  <wp:effectExtent l="5715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77292EC5" w14:textId="514EB9E8" w:rsidR="00B90814" w:rsidRPr="00DE4ABE" w:rsidRDefault="00B90814" w:rsidP="0031247B">
            <w:pPr>
              <w:jc w:val="both"/>
              <w:rPr>
                <w:rFonts w:ascii="Arial" w:eastAsia="Arial Unicode MS" w:hAnsi="Arial" w:cs="Arial"/>
                <w:color w:val="0000FF"/>
                <w:lang w:val="es-ES"/>
              </w:rPr>
            </w:pPr>
          </w:p>
        </w:tc>
      </w:tr>
      <w:tr w:rsidR="00B90814" w:rsidRPr="000463D8" w14:paraId="4B649C41" w14:textId="77777777" w:rsidTr="00A71A78">
        <w:tc>
          <w:tcPr>
            <w:tcW w:w="804" w:type="dxa"/>
            <w:gridSpan w:val="2"/>
            <w:shd w:val="clear" w:color="auto" w:fill="D9D9D9"/>
          </w:tcPr>
          <w:p w14:paraId="0FAEBCE0"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D9088B0"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CD891F7"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626BC3B8" w14:textId="77777777" w:rsidTr="00A71A78">
        <w:tc>
          <w:tcPr>
            <w:tcW w:w="804" w:type="dxa"/>
            <w:gridSpan w:val="2"/>
          </w:tcPr>
          <w:p w14:paraId="6DCB3643" w14:textId="77777777" w:rsidR="00B90814" w:rsidRPr="006779C3" w:rsidRDefault="00B90814" w:rsidP="00357668">
            <w:pPr>
              <w:jc w:val="both"/>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7EDA193" w14:textId="25A0ABFF" w:rsidR="00B90814" w:rsidRPr="006779C3"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5C5A58" w14:textId="6AF4085A"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Crear_</w:t>
            </w:r>
            <w:r w:rsidR="00357668">
              <w:rPr>
                <w:rFonts w:ascii="Arial" w:hAnsi="Arial" w:cs="Arial"/>
                <w:color w:val="0000FF"/>
                <w:lang w:val="es-ES" w:eastAsia="es-ES"/>
              </w:rPr>
              <w:t>Rol</w:t>
            </w:r>
            <w:proofErr w:type="spellEnd"/>
          </w:p>
          <w:p w14:paraId="55353844"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06435E2" w14:textId="6330F8BF"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 xml:space="preserve">Gestionar </w:t>
            </w:r>
            <w:r>
              <w:rPr>
                <w:rFonts w:ascii="Arial" w:hAnsi="Arial" w:cs="Arial"/>
                <w:b/>
                <w:bCs/>
                <w:color w:val="0000FF"/>
                <w:lang w:val="es-ES" w:eastAsia="es-ES"/>
              </w:rPr>
              <w:t xml:space="preserve">ROL, </w:t>
            </w:r>
            <w:r w:rsidRPr="00467322">
              <w:rPr>
                <w:rFonts w:ascii="Arial" w:hAnsi="Arial" w:cs="Arial"/>
                <w:color w:val="0000FF"/>
                <w:lang w:val="es-ES" w:eastAsia="es-ES"/>
              </w:rPr>
              <w:t xml:space="preserve">allí se le mostrará un botón denominado </w:t>
            </w:r>
            <w:r>
              <w:rPr>
                <w:rFonts w:ascii="Arial" w:hAnsi="Arial" w:cs="Arial"/>
                <w:b/>
                <w:bCs/>
                <w:color w:val="0000FF"/>
                <w:lang w:val="es-ES" w:eastAsia="es-ES"/>
              </w:rPr>
              <w:t>CREAR ROL</w:t>
            </w:r>
          </w:p>
          <w:p w14:paraId="6F165A15" w14:textId="478AD8BB"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5F6B1AAB" w14:textId="6BC2EAC5" w:rsidR="0031247B" w:rsidRPr="0031247B" w:rsidRDefault="0031247B" w:rsidP="0031247B">
            <w:pPr>
              <w:autoSpaceDE w:val="0"/>
              <w:autoSpaceDN w:val="0"/>
              <w:adjustRightInd w:val="0"/>
              <w:jc w:val="both"/>
              <w:rPr>
                <w:rFonts w:ascii="Arial" w:hAnsi="Arial" w:cs="Arial"/>
                <w:color w:val="0000FF"/>
                <w:lang w:eastAsia="es-ES"/>
              </w:rPr>
            </w:pPr>
            <w:r w:rsidRPr="0031247B">
              <w:rPr>
                <w:rFonts w:ascii="Arial" w:hAnsi="Arial" w:cs="Arial"/>
                <w:color w:val="0000FF"/>
                <w:lang w:val="es-ES" w:eastAsia="es-ES"/>
              </w:rPr>
              <w:t xml:space="preserve">Al escoger esta opción, el Administrador tendrá la posibilidad de hacer la creación de un nuevo Rol dentro del sistema, concediéndole los atributos </w:t>
            </w:r>
            <w:r w:rsidRPr="0031247B">
              <w:rPr>
                <w:rFonts w:ascii="Arial" w:hAnsi="Arial" w:cs="Arial"/>
                <w:color w:val="0000FF"/>
                <w:lang w:val="es-ES" w:eastAsia="es-ES"/>
              </w:rPr>
              <w:lastRenderedPageBreak/>
              <w:t>necesarios para el desar</w:t>
            </w:r>
            <w:r>
              <w:rPr>
                <w:rFonts w:ascii="Arial" w:hAnsi="Arial" w:cs="Arial"/>
                <w:color w:val="0000FF"/>
                <w:lang w:val="es-ES" w:eastAsia="es-ES"/>
              </w:rPr>
              <w:t>r</w:t>
            </w:r>
            <w:r w:rsidRPr="0031247B">
              <w:rPr>
                <w:rFonts w:ascii="Arial" w:hAnsi="Arial" w:cs="Arial"/>
                <w:color w:val="0000FF"/>
                <w:lang w:val="es-ES" w:eastAsia="es-ES"/>
              </w:rPr>
              <w:t>ollo de sus actividades.</w:t>
            </w:r>
          </w:p>
          <w:p w14:paraId="34A95693" w14:textId="77777777"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032BC252" w14:textId="77777777" w:rsidR="0031247B" w:rsidRDefault="0031247B" w:rsidP="0031247B">
            <w:pPr>
              <w:pStyle w:val="Prrafodelista"/>
              <w:widowControl/>
              <w:autoSpaceDE w:val="0"/>
              <w:autoSpaceDN w:val="0"/>
              <w:adjustRightInd w:val="0"/>
              <w:spacing w:line="240" w:lineRule="auto"/>
              <w:ind w:left="0"/>
              <w:rPr>
                <w:rFonts w:ascii="Arial" w:hAnsi="Arial" w:cs="Arial"/>
                <w:color w:val="0000FF"/>
                <w:lang w:val="es-ES" w:eastAsia="es-ES"/>
              </w:rPr>
            </w:pPr>
          </w:p>
          <w:p w14:paraId="40CA6548" w14:textId="77777777" w:rsidR="0031247B" w:rsidRDefault="0031247B" w:rsidP="0031247B">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FB56AB3" w14:textId="6AE9A99D"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w:t>
            </w:r>
          </w:p>
          <w:p w14:paraId="5DCB147D"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ID_Rol</w:t>
            </w:r>
            <w:proofErr w:type="spellEnd"/>
            <w:r>
              <w:rPr>
                <w:rFonts w:ascii="Arial" w:hAnsi="Arial" w:cs="Arial"/>
                <w:color w:val="0000FF"/>
                <w:lang w:val="es-ES" w:eastAsia="es-ES"/>
              </w:rPr>
              <w:t xml:space="preserve"> (único)</w:t>
            </w:r>
          </w:p>
          <w:p w14:paraId="52DDF9D8"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Nombre_Rol</w:t>
            </w:r>
            <w:proofErr w:type="spellEnd"/>
          </w:p>
          <w:p w14:paraId="28C6A5AB" w14:textId="77777777" w:rsid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p w14:paraId="67CE4E8F" w14:textId="77777777" w:rsidR="0031247B" w:rsidRP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F4CF0AA"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5B96FE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1606584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0C750BC3"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0150F04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191E0B9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30AE6942" w14:textId="211CEEA3"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DFBADC4" w14:textId="43E296C3"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6BE9BC4" w14:textId="4A296BEF"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7E64F151" w14:textId="752C69C5"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“Rol creado exitosamente”</w:t>
            </w:r>
          </w:p>
          <w:p w14:paraId="2E08D51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23E2C55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4DB9090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4E9C747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632D3227" w14:textId="7D8E7074" w:rsidR="0031247B" w:rsidRPr="00467322"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r w:rsidR="00E82B39">
              <w:rPr>
                <w:rFonts w:ascii="Arial" w:hAnsi="Arial" w:cs="Arial"/>
                <w:color w:val="0000FF"/>
                <w:lang w:val="es-ES" w:eastAsia="es-ES"/>
              </w:rPr>
              <w:t>continúa</w:t>
            </w:r>
            <w:r>
              <w:rPr>
                <w:rFonts w:ascii="Arial" w:hAnsi="Arial" w:cs="Arial"/>
                <w:color w:val="0000FF"/>
                <w:lang w:val="es-ES" w:eastAsia="es-ES"/>
              </w:rPr>
              <w:t xml:space="preserve"> creando el sistema externo</w:t>
            </w:r>
          </w:p>
          <w:p w14:paraId="4D779A38" w14:textId="77777777" w:rsidR="0031247B" w:rsidRDefault="0031247B"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45A13C19"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8B7747" w14:textId="77777777" w:rsidR="00B90814" w:rsidRPr="000463D8" w:rsidRDefault="00B90814" w:rsidP="00357668">
            <w:pPr>
              <w:jc w:val="both"/>
              <w:rPr>
                <w:rFonts w:ascii="Arial" w:hAnsi="Arial" w:cs="Arial"/>
                <w:b/>
              </w:rPr>
            </w:pPr>
          </w:p>
        </w:tc>
      </w:tr>
      <w:tr w:rsidR="00B90814" w:rsidRPr="000463D8" w14:paraId="52D04950" w14:textId="77777777" w:rsidTr="00A71A78">
        <w:tc>
          <w:tcPr>
            <w:tcW w:w="804" w:type="dxa"/>
            <w:gridSpan w:val="2"/>
          </w:tcPr>
          <w:p w14:paraId="5B405D62" w14:textId="77777777" w:rsidR="00B90814" w:rsidRPr="000463D8" w:rsidRDefault="00B90814" w:rsidP="00357668">
            <w:pPr>
              <w:jc w:val="both"/>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F4B55E3" w14:textId="49E80CC0" w:rsidR="00B90814" w:rsidRPr="000463D8" w:rsidRDefault="00701370" w:rsidP="00357668">
            <w:pPr>
              <w:jc w:val="both"/>
              <w:rPr>
                <w:rFonts w:ascii="Arial" w:hAnsi="Arial" w:cs="Arial"/>
                <w:b/>
              </w:rPr>
            </w:pPr>
            <w:r>
              <w:rPr>
                <w:rFonts w:ascii="Arial" w:hAnsi="Arial" w:cs="Arial"/>
                <w:color w:val="0000FF"/>
                <w:lang w:val="es-ES" w:eastAsia="es-ES"/>
              </w:rPr>
              <w:t>usuario</w:t>
            </w:r>
          </w:p>
        </w:tc>
        <w:tc>
          <w:tcPr>
            <w:tcW w:w="4604" w:type="dxa"/>
            <w:gridSpan w:val="2"/>
          </w:tcPr>
          <w:p w14:paraId="182AC4C7" w14:textId="5C7D0D19"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Consultar_</w:t>
            </w:r>
            <w:r w:rsidR="00357668">
              <w:rPr>
                <w:rFonts w:ascii="Arial" w:hAnsi="Arial" w:cs="Arial"/>
                <w:color w:val="0000FF"/>
                <w:lang w:val="es-ES" w:eastAsia="es-ES"/>
              </w:rPr>
              <w:t>Rol</w:t>
            </w:r>
            <w:proofErr w:type="spellEnd"/>
          </w:p>
          <w:p w14:paraId="446C54C5" w14:textId="77777777" w:rsidR="00E82B39" w:rsidRDefault="00E82B39" w:rsidP="00E82B39">
            <w:pPr>
              <w:pStyle w:val="Prrafodelista"/>
              <w:widowControl/>
              <w:autoSpaceDE w:val="0"/>
              <w:autoSpaceDN w:val="0"/>
              <w:adjustRightInd w:val="0"/>
              <w:spacing w:line="240" w:lineRule="auto"/>
              <w:jc w:val="both"/>
              <w:rPr>
                <w:rFonts w:ascii="Arial" w:hAnsi="Arial" w:cs="Arial"/>
                <w:color w:val="0000FF"/>
                <w:lang w:val="es-ES" w:eastAsia="es-ES"/>
              </w:rPr>
            </w:pPr>
          </w:p>
          <w:p w14:paraId="3BCBBB91" w14:textId="729C0504"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buscar por </w:t>
            </w:r>
            <w:proofErr w:type="spellStart"/>
            <w:r>
              <w:rPr>
                <w:rFonts w:ascii="Arial" w:hAnsi="Arial" w:cs="Arial"/>
                <w:color w:val="0000FF"/>
                <w:lang w:val="es-ES" w:eastAsia="es-ES"/>
              </w:rPr>
              <w:t>ID_</w:t>
            </w:r>
            <w:r w:rsidR="00357668">
              <w:rPr>
                <w:rFonts w:ascii="Arial" w:hAnsi="Arial" w:cs="Arial"/>
                <w:color w:val="0000FF"/>
                <w:lang w:val="es-ES" w:eastAsia="es-ES"/>
              </w:rPr>
              <w:t>Rol</w:t>
            </w:r>
            <w:proofErr w:type="spellEnd"/>
            <w:r>
              <w:rPr>
                <w:rFonts w:ascii="Arial" w:hAnsi="Arial" w:cs="Arial"/>
                <w:color w:val="0000FF"/>
                <w:lang w:val="es-ES" w:eastAsia="es-ES"/>
              </w:rPr>
              <w:t>, haciendo una consulta a la base de datos y mostrando los resultados existentes.</w:t>
            </w:r>
          </w:p>
          <w:p w14:paraId="11E78923"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7A84C6EC" w14:textId="77777777" w:rsidR="00B90814" w:rsidRPr="000463D8" w:rsidRDefault="00B90814" w:rsidP="00357668">
            <w:pPr>
              <w:jc w:val="both"/>
              <w:rPr>
                <w:rFonts w:ascii="Arial" w:hAnsi="Arial" w:cs="Arial"/>
                <w:b/>
              </w:rPr>
            </w:pPr>
          </w:p>
        </w:tc>
      </w:tr>
      <w:tr w:rsidR="00B90814" w:rsidRPr="000463D8" w14:paraId="07BFB28A" w14:textId="77777777" w:rsidTr="00A71A78">
        <w:tc>
          <w:tcPr>
            <w:tcW w:w="804" w:type="dxa"/>
            <w:gridSpan w:val="2"/>
          </w:tcPr>
          <w:p w14:paraId="1B996C63" w14:textId="77777777" w:rsidR="00B90814" w:rsidRPr="009B5A5F" w:rsidRDefault="00B90814" w:rsidP="00357668">
            <w:pPr>
              <w:jc w:val="both"/>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67DFE223" w14:textId="5A59A839" w:rsidR="00B90814"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2F34032" w14:textId="7296F6F3"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Editar_</w:t>
            </w:r>
            <w:r w:rsidR="00357668">
              <w:rPr>
                <w:rFonts w:ascii="Arial" w:hAnsi="Arial" w:cs="Arial"/>
                <w:color w:val="0000FF"/>
                <w:lang w:val="es-ES" w:eastAsia="es-ES"/>
              </w:rPr>
              <w:t>Rol</w:t>
            </w:r>
            <w:proofErr w:type="spellEnd"/>
          </w:p>
          <w:p w14:paraId="248CC8C8" w14:textId="77777777" w:rsidR="00E82B39" w:rsidRPr="00E82B39" w:rsidRDefault="00E82B39" w:rsidP="00E82B39">
            <w:pPr>
              <w:widowControl/>
              <w:autoSpaceDE w:val="0"/>
              <w:autoSpaceDN w:val="0"/>
              <w:adjustRightInd w:val="0"/>
              <w:spacing w:line="240" w:lineRule="auto"/>
              <w:jc w:val="both"/>
              <w:rPr>
                <w:rFonts w:ascii="Arial" w:hAnsi="Arial" w:cs="Arial"/>
                <w:color w:val="0000FF"/>
                <w:lang w:val="es-ES" w:eastAsia="es-ES"/>
              </w:rPr>
            </w:pPr>
          </w:p>
          <w:p w14:paraId="18F26BB9" w14:textId="1AE6891C"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Si se encuentran resultados en la consulta anterior 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podrá seleccionar el resultado que desee y ejecutar el botón de editar.</w:t>
            </w:r>
          </w:p>
          <w:p w14:paraId="271B5C78" w14:textId="1E0EF951"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lastRenderedPageBreak/>
              <w:t xml:space="preserve">El sistema le llevará a una pantalla donde se podrán modificar </w:t>
            </w:r>
            <w:r w:rsidR="00167D85">
              <w:rPr>
                <w:rFonts w:ascii="Arial" w:hAnsi="Arial" w:cs="Arial"/>
                <w:color w:val="0000FF"/>
                <w:lang w:val="es-ES" w:eastAsia="es-ES"/>
              </w:rPr>
              <w:t xml:space="preserve">y otorgar </w:t>
            </w:r>
            <w:r>
              <w:rPr>
                <w:rFonts w:ascii="Arial" w:hAnsi="Arial" w:cs="Arial"/>
                <w:color w:val="0000FF"/>
                <w:lang w:val="es-ES" w:eastAsia="es-ES"/>
              </w:rPr>
              <w:t xml:space="preserve">los atributos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5FB72D47" w14:textId="6D54BD7F"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 podrá guardar cambios o cancelar la edición según desee.</w:t>
            </w:r>
          </w:p>
          <w:p w14:paraId="1150D3C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64D99B70" w14:textId="557F9A4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B4E8FA1" w14:textId="2FE8D44D" w:rsid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12256C63" w14:textId="7AC3DB9A" w:rsidR="00B11233" w:rsidRP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w:t>
            </w:r>
            <w:proofErr w:type="spellStart"/>
            <w:r>
              <w:rPr>
                <w:rFonts w:ascii="Arial" w:hAnsi="Arial" w:cs="Arial"/>
                <w:b/>
                <w:bCs/>
                <w:color w:val="0000FF"/>
                <w:lang w:val="es-ES" w:eastAsia="es-ES"/>
              </w:rPr>
              <w:t>ver</w:t>
            </w:r>
            <w:r w:rsidRPr="00B11233">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b/>
                <w:bCs/>
                <w:color w:val="0000FF"/>
                <w:lang w:val="es-ES" w:eastAsia="es-ES"/>
              </w:rPr>
              <w:t xml:space="preserve"> </w:t>
            </w:r>
            <w:r w:rsidRPr="00B11233">
              <w:rPr>
                <w:rFonts w:ascii="Arial" w:hAnsi="Arial" w:cs="Arial"/>
                <w:color w:val="0000FF"/>
                <w:lang w:val="es-ES" w:eastAsia="es-ES"/>
              </w:rPr>
              <w:t xml:space="preserve">el cual le permitirá </w:t>
            </w:r>
            <w:r>
              <w:rPr>
                <w:rFonts w:ascii="Arial" w:hAnsi="Arial" w:cs="Arial"/>
                <w:color w:val="0000FF"/>
                <w:lang w:val="es-ES" w:eastAsia="es-ES"/>
              </w:rPr>
              <w:t xml:space="preserve">en este estado de edición ver las características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0B2CF43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56A2150F" w14:textId="357BC50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activar</w:t>
            </w:r>
            <w:r w:rsidR="00ED38C1">
              <w:rPr>
                <w:rFonts w:ascii="Arial" w:hAnsi="Arial" w:cs="Arial"/>
                <w:color w:val="0000FF"/>
                <w:lang w:val="es-ES" w:eastAsia="es-ES"/>
              </w:rPr>
              <w:t>,</w:t>
            </w:r>
            <w:r>
              <w:rPr>
                <w:rFonts w:ascii="Arial" w:hAnsi="Arial" w:cs="Arial"/>
                <w:color w:val="0000FF"/>
                <w:lang w:val="es-ES" w:eastAsia="es-ES"/>
              </w:rPr>
              <w:t xml:space="preserve"> desactivar</w:t>
            </w:r>
            <w:r w:rsidR="00ED38C1">
              <w:rPr>
                <w:rFonts w:ascii="Arial" w:hAnsi="Arial" w:cs="Arial"/>
                <w:color w:val="0000FF"/>
                <w:lang w:val="es-ES" w:eastAsia="es-ES"/>
              </w:rPr>
              <w:t>, eliminar</w:t>
            </w:r>
            <w:r>
              <w:rPr>
                <w:rFonts w:ascii="Arial" w:hAnsi="Arial" w:cs="Arial"/>
                <w:color w:val="0000FF"/>
                <w:lang w:val="es-ES" w:eastAsia="es-ES"/>
              </w:rPr>
              <w:t xml:space="preserve"> el </w:t>
            </w:r>
            <w:r w:rsidR="00357668">
              <w:rPr>
                <w:rFonts w:ascii="Arial" w:hAnsi="Arial" w:cs="Arial"/>
                <w:color w:val="0000FF"/>
                <w:lang w:val="es-ES" w:eastAsia="es-ES"/>
              </w:rPr>
              <w:t>Rol</w:t>
            </w:r>
            <w:r>
              <w:rPr>
                <w:rFonts w:ascii="Arial" w:hAnsi="Arial" w:cs="Arial"/>
                <w:color w:val="0000FF"/>
                <w:lang w:val="es-ES" w:eastAsia="es-ES"/>
              </w:rPr>
              <w:t xml:space="preserve">, el sistema procederá a mostrar una advertencia </w:t>
            </w:r>
            <w:r w:rsidR="00B11233">
              <w:rPr>
                <w:rFonts w:ascii="Arial" w:hAnsi="Arial" w:cs="Arial"/>
                <w:color w:val="0000FF"/>
                <w:lang w:val="es-ES" w:eastAsia="es-ES"/>
              </w:rPr>
              <w:t>antes de ejecutar la acción.</w:t>
            </w:r>
          </w:p>
          <w:p w14:paraId="230EBEF0" w14:textId="77777777" w:rsidR="00B90814" w:rsidRPr="00CB439A" w:rsidRDefault="00B90814" w:rsidP="00357668">
            <w:pPr>
              <w:widowControl/>
              <w:autoSpaceDE w:val="0"/>
              <w:autoSpaceDN w:val="0"/>
              <w:adjustRightInd w:val="0"/>
              <w:spacing w:line="240" w:lineRule="auto"/>
              <w:jc w:val="both"/>
              <w:rPr>
                <w:rFonts w:ascii="Arial" w:hAnsi="Arial" w:cs="Arial"/>
                <w:color w:val="0000FF"/>
                <w:lang w:val="es-ES" w:eastAsia="es-ES"/>
              </w:rPr>
            </w:pPr>
          </w:p>
        </w:tc>
      </w:tr>
      <w:tr w:rsidR="00B90814" w:rsidRPr="000463D8" w14:paraId="726E2CB5" w14:textId="77777777" w:rsidTr="00A71A78">
        <w:tc>
          <w:tcPr>
            <w:tcW w:w="9658" w:type="dxa"/>
            <w:gridSpan w:val="9"/>
          </w:tcPr>
          <w:p w14:paraId="60311832" w14:textId="77777777" w:rsidR="00B90814" w:rsidRPr="00CC2F74" w:rsidRDefault="00B90814" w:rsidP="00357668">
            <w:pPr>
              <w:jc w:val="both"/>
              <w:rPr>
                <w:rFonts w:ascii="Arial" w:hAnsi="Arial" w:cs="Arial"/>
                <w:color w:val="0000FF"/>
                <w:lang w:val="es-ES" w:eastAsia="es-ES"/>
              </w:rPr>
            </w:pPr>
            <w:r w:rsidRPr="000463D8">
              <w:rPr>
                <w:rFonts w:ascii="Arial" w:hAnsi="Arial" w:cs="Arial"/>
                <w:b/>
              </w:rPr>
              <w:lastRenderedPageBreak/>
              <w:t>POSCONDICION:</w:t>
            </w:r>
          </w:p>
          <w:p w14:paraId="567A1B9E" w14:textId="77777777" w:rsidR="00B90814" w:rsidRDefault="00B90814" w:rsidP="00357668">
            <w:pPr>
              <w:jc w:val="both"/>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58253FE" w14:textId="77777777" w:rsidR="00B90814" w:rsidRDefault="00B90814" w:rsidP="00357668">
            <w:pPr>
              <w:jc w:val="both"/>
              <w:rPr>
                <w:rFonts w:ascii="Arial" w:hAnsi="Arial" w:cs="Arial"/>
                <w:color w:val="0000FF"/>
                <w:lang w:val="es-ES" w:eastAsia="es-ES"/>
              </w:rPr>
            </w:pPr>
          </w:p>
          <w:p w14:paraId="13DCF7B7" w14:textId="5B4940FC" w:rsidR="00B90814" w:rsidRDefault="00B90814" w:rsidP="00357668">
            <w:pPr>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w:t>
            </w:r>
            <w:r w:rsidR="00135FBD">
              <w:rPr>
                <w:rFonts w:ascii="Arial" w:hAnsi="Arial" w:cs="Arial"/>
                <w:color w:val="0000FF"/>
                <w:lang w:val="es-ES" w:eastAsia="es-ES"/>
              </w:rPr>
              <w:t>para gestionarlo</w:t>
            </w:r>
          </w:p>
          <w:p w14:paraId="305A7997" w14:textId="026A3B4D" w:rsidR="00E82B39" w:rsidRDefault="00E82B39" w:rsidP="00357668">
            <w:pPr>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tener los permisos necesarios para realizar estas acciones</w:t>
            </w:r>
          </w:p>
          <w:p w14:paraId="1A76141F" w14:textId="3EEEA7FA" w:rsidR="00135FBD" w:rsidRDefault="00135FBD" w:rsidP="00357668">
            <w:pPr>
              <w:jc w:val="both"/>
              <w:rPr>
                <w:rFonts w:ascii="Arial" w:hAnsi="Arial" w:cs="Arial"/>
                <w:color w:val="0000FF"/>
                <w:lang w:val="es-ES" w:eastAsia="es-ES"/>
              </w:rPr>
            </w:pPr>
          </w:p>
          <w:p w14:paraId="64AEFCEE" w14:textId="77777777" w:rsidR="00135FBD" w:rsidRDefault="00135FBD" w:rsidP="00357668">
            <w:pPr>
              <w:jc w:val="both"/>
              <w:rPr>
                <w:rFonts w:ascii="Arial" w:hAnsi="Arial" w:cs="Arial"/>
                <w:color w:val="0000FF"/>
                <w:lang w:val="es-ES" w:eastAsia="es-ES"/>
              </w:rPr>
            </w:pPr>
          </w:p>
          <w:p w14:paraId="1F17E30D" w14:textId="77777777" w:rsidR="00B90814" w:rsidRPr="00684CDA" w:rsidRDefault="00B90814" w:rsidP="00357668">
            <w:pPr>
              <w:jc w:val="both"/>
              <w:rPr>
                <w:rFonts w:ascii="Arial" w:hAnsi="Arial" w:cs="Arial"/>
                <w:color w:val="0000FF"/>
                <w:lang w:val="es-ES" w:eastAsia="es-ES"/>
              </w:rPr>
            </w:pPr>
          </w:p>
        </w:tc>
      </w:tr>
      <w:tr w:rsidR="00B90814" w:rsidRPr="000463D8" w14:paraId="768E6593" w14:textId="77777777" w:rsidTr="00A71A78">
        <w:tc>
          <w:tcPr>
            <w:tcW w:w="9658" w:type="dxa"/>
            <w:gridSpan w:val="9"/>
            <w:tcBorders>
              <w:bottom w:val="single" w:sz="4" w:space="0" w:color="auto"/>
            </w:tcBorders>
          </w:tcPr>
          <w:p w14:paraId="07B6046F" w14:textId="77777777" w:rsidR="00B90814" w:rsidRPr="000463D8" w:rsidRDefault="00B90814" w:rsidP="00357668">
            <w:pPr>
              <w:jc w:val="both"/>
              <w:rPr>
                <w:rFonts w:ascii="Arial" w:eastAsia="Arial Unicode MS" w:hAnsi="Arial" w:cs="Arial"/>
                <w:b/>
                <w:lang w:val="es-ES"/>
              </w:rPr>
            </w:pPr>
            <w:r w:rsidRPr="000463D8">
              <w:rPr>
                <w:rFonts w:ascii="Arial" w:eastAsia="Arial Unicode MS" w:hAnsi="Arial" w:cs="Arial"/>
                <w:b/>
                <w:lang w:val="es-ES"/>
              </w:rPr>
              <w:t>FLUJO ALTERNATIVO:</w:t>
            </w:r>
          </w:p>
          <w:p w14:paraId="6CD4C05B" w14:textId="77777777" w:rsidR="00B90814" w:rsidRPr="000463D8" w:rsidRDefault="00B90814" w:rsidP="00357668">
            <w:pPr>
              <w:jc w:val="both"/>
              <w:rPr>
                <w:rFonts w:ascii="Arial" w:eastAsia="Arial Unicode MS" w:hAnsi="Arial" w:cs="Arial"/>
                <w:lang w:val="es-ES"/>
              </w:rPr>
            </w:pPr>
            <w:r w:rsidRPr="000463D8">
              <w:rPr>
                <w:rFonts w:ascii="Arial" w:eastAsia="Arial Unicode MS" w:hAnsi="Arial" w:cs="Arial"/>
                <w:lang w:val="es-ES"/>
              </w:rPr>
              <w:t>FA01 Nombre Flujo Alternativo</w:t>
            </w:r>
          </w:p>
          <w:p w14:paraId="38E45F71"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C2E399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0464DB0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 P</w:t>
            </w:r>
          </w:p>
          <w:p w14:paraId="2C348992" w14:textId="77777777" w:rsidR="00B90814" w:rsidRPr="00684CDA" w:rsidRDefault="00B90814" w:rsidP="00357668">
            <w:pPr>
              <w:widowControl/>
              <w:autoSpaceDE w:val="0"/>
              <w:autoSpaceDN w:val="0"/>
              <w:adjustRightInd w:val="0"/>
              <w:spacing w:line="240" w:lineRule="auto"/>
              <w:jc w:val="both"/>
              <w:rPr>
                <w:rFonts w:ascii="Arial" w:eastAsia="Arial Unicode MS" w:hAnsi="Arial" w:cs="Arial"/>
                <w:color w:val="0000FF"/>
                <w:lang w:val="es-ES"/>
              </w:rPr>
            </w:pPr>
          </w:p>
        </w:tc>
      </w:tr>
      <w:tr w:rsidR="00B90814" w:rsidRPr="000463D8" w14:paraId="1C7D5BC4" w14:textId="77777777" w:rsidTr="00A71A78">
        <w:tc>
          <w:tcPr>
            <w:tcW w:w="804" w:type="dxa"/>
            <w:gridSpan w:val="2"/>
            <w:shd w:val="clear" w:color="auto" w:fill="D9D9D9"/>
          </w:tcPr>
          <w:p w14:paraId="4FDBB9CE" w14:textId="77777777" w:rsidR="00B90814" w:rsidRPr="000463D8" w:rsidRDefault="00B90814"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B73E1FD"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7B16BB1"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017DB60D" w14:textId="77777777" w:rsidTr="00A71A78">
        <w:tc>
          <w:tcPr>
            <w:tcW w:w="804" w:type="dxa"/>
            <w:gridSpan w:val="2"/>
          </w:tcPr>
          <w:p w14:paraId="1036285A" w14:textId="77777777" w:rsidR="00B90814" w:rsidRPr="000463D8" w:rsidRDefault="00B90814" w:rsidP="00357668">
            <w:pPr>
              <w:jc w:val="both"/>
              <w:rPr>
                <w:rFonts w:ascii="Arial" w:hAnsi="Arial" w:cs="Arial"/>
                <w:b/>
              </w:rPr>
            </w:pPr>
          </w:p>
        </w:tc>
        <w:tc>
          <w:tcPr>
            <w:tcW w:w="4250" w:type="dxa"/>
            <w:gridSpan w:val="5"/>
          </w:tcPr>
          <w:p w14:paraId="08B6B660" w14:textId="77777777" w:rsidR="00B90814" w:rsidRPr="000463D8" w:rsidRDefault="00B90814" w:rsidP="00357668">
            <w:pPr>
              <w:jc w:val="both"/>
              <w:rPr>
                <w:rFonts w:ascii="Arial" w:hAnsi="Arial" w:cs="Arial"/>
                <w:b/>
              </w:rPr>
            </w:pPr>
          </w:p>
        </w:tc>
        <w:tc>
          <w:tcPr>
            <w:tcW w:w="4604" w:type="dxa"/>
            <w:gridSpan w:val="2"/>
          </w:tcPr>
          <w:p w14:paraId="647F44C2" w14:textId="77777777" w:rsidR="00B90814" w:rsidRPr="000463D8" w:rsidRDefault="00B90814" w:rsidP="00357668">
            <w:pPr>
              <w:jc w:val="both"/>
              <w:rPr>
                <w:rFonts w:ascii="Arial" w:hAnsi="Arial" w:cs="Arial"/>
                <w:b/>
              </w:rPr>
            </w:pPr>
          </w:p>
        </w:tc>
      </w:tr>
      <w:tr w:rsidR="00B90814" w:rsidRPr="000463D8" w14:paraId="31F08D0D" w14:textId="77777777" w:rsidTr="00A71A78">
        <w:tc>
          <w:tcPr>
            <w:tcW w:w="804" w:type="dxa"/>
            <w:gridSpan w:val="2"/>
          </w:tcPr>
          <w:p w14:paraId="4EBDAF98" w14:textId="77777777" w:rsidR="00B90814" w:rsidRPr="000463D8" w:rsidRDefault="00B90814" w:rsidP="00357668">
            <w:pPr>
              <w:jc w:val="both"/>
              <w:rPr>
                <w:rFonts w:ascii="Arial" w:hAnsi="Arial" w:cs="Arial"/>
                <w:b/>
              </w:rPr>
            </w:pPr>
          </w:p>
        </w:tc>
        <w:tc>
          <w:tcPr>
            <w:tcW w:w="4250" w:type="dxa"/>
            <w:gridSpan w:val="5"/>
          </w:tcPr>
          <w:p w14:paraId="5E062DC3" w14:textId="77777777" w:rsidR="00B90814" w:rsidRPr="000463D8" w:rsidRDefault="00B90814" w:rsidP="00357668">
            <w:pPr>
              <w:jc w:val="both"/>
              <w:rPr>
                <w:rFonts w:ascii="Arial" w:hAnsi="Arial" w:cs="Arial"/>
                <w:b/>
              </w:rPr>
            </w:pPr>
          </w:p>
        </w:tc>
        <w:tc>
          <w:tcPr>
            <w:tcW w:w="4604" w:type="dxa"/>
            <w:gridSpan w:val="2"/>
          </w:tcPr>
          <w:p w14:paraId="2E168B73" w14:textId="77777777" w:rsidR="00B90814" w:rsidRPr="000463D8" w:rsidRDefault="00B90814" w:rsidP="00357668">
            <w:pPr>
              <w:jc w:val="both"/>
              <w:rPr>
                <w:rFonts w:ascii="Arial" w:hAnsi="Arial" w:cs="Arial"/>
                <w:b/>
              </w:rPr>
            </w:pPr>
          </w:p>
        </w:tc>
      </w:tr>
      <w:tr w:rsidR="00B90814" w:rsidRPr="000463D8" w14:paraId="5D19EE35" w14:textId="77777777" w:rsidTr="00A71A78">
        <w:tc>
          <w:tcPr>
            <w:tcW w:w="9658" w:type="dxa"/>
            <w:gridSpan w:val="9"/>
          </w:tcPr>
          <w:p w14:paraId="745FF021" w14:textId="77777777" w:rsidR="00B90814" w:rsidRPr="000463D8" w:rsidRDefault="00B90814" w:rsidP="00357668">
            <w:pPr>
              <w:jc w:val="both"/>
              <w:rPr>
                <w:rFonts w:ascii="Arial" w:hAnsi="Arial" w:cs="Arial"/>
                <w:b/>
              </w:rPr>
            </w:pPr>
            <w:r w:rsidRPr="000463D8">
              <w:rPr>
                <w:rFonts w:ascii="Arial" w:hAnsi="Arial" w:cs="Arial"/>
                <w:b/>
              </w:rPr>
              <w:t>POSCONDICION:</w:t>
            </w:r>
          </w:p>
          <w:p w14:paraId="1F8C1BF9" w14:textId="77777777" w:rsidR="00B90814" w:rsidRPr="000463D8" w:rsidRDefault="00B90814" w:rsidP="00357668">
            <w:pPr>
              <w:jc w:val="both"/>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B90814" w:rsidRPr="000463D8" w14:paraId="284207D9" w14:textId="77777777" w:rsidTr="00A71A78">
        <w:tc>
          <w:tcPr>
            <w:tcW w:w="9658" w:type="dxa"/>
            <w:gridSpan w:val="9"/>
            <w:tcBorders>
              <w:bottom w:val="single" w:sz="4" w:space="0" w:color="auto"/>
            </w:tcBorders>
          </w:tcPr>
          <w:p w14:paraId="46D43D6C" w14:textId="77777777" w:rsidR="00B90814" w:rsidRPr="000463D8" w:rsidRDefault="00B90814" w:rsidP="00357668">
            <w:pPr>
              <w:jc w:val="both"/>
              <w:rPr>
                <w:rFonts w:ascii="Arial" w:hAnsi="Arial" w:cs="Arial"/>
                <w:b/>
              </w:rPr>
            </w:pPr>
            <w:r w:rsidRPr="000463D8">
              <w:rPr>
                <w:rFonts w:ascii="Arial" w:hAnsi="Arial" w:cs="Arial"/>
                <w:b/>
              </w:rPr>
              <w:t>EXCEPCIONES</w:t>
            </w:r>
          </w:p>
          <w:p w14:paraId="57452DBA" w14:textId="77777777" w:rsidR="00B90814" w:rsidRDefault="00B90814" w:rsidP="00357668">
            <w:pPr>
              <w:jc w:val="both"/>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13F81C14" w14:textId="77777777" w:rsidR="00B90814" w:rsidRDefault="00B90814" w:rsidP="00357668">
            <w:pPr>
              <w:jc w:val="both"/>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3059E722" w14:textId="77777777" w:rsidR="00B90814" w:rsidRDefault="00B90814" w:rsidP="00357668">
            <w:pPr>
              <w:jc w:val="both"/>
              <w:rPr>
                <w:rFonts w:ascii="Arial" w:eastAsia="Arial Unicode MS" w:hAnsi="Arial" w:cs="Arial"/>
                <w:color w:val="0000FF"/>
                <w:lang w:val="es-ES"/>
              </w:rPr>
            </w:pPr>
          </w:p>
          <w:p w14:paraId="0404E237" w14:textId="3F8481A0" w:rsidR="00B90814" w:rsidRPr="00B90814" w:rsidRDefault="00B90814" w:rsidP="00E647AD">
            <w:pPr>
              <w:pStyle w:val="Prrafodelista"/>
              <w:numPr>
                <w:ilvl w:val="0"/>
                <w:numId w:val="3"/>
              </w:numPr>
              <w:jc w:val="both"/>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Pr="00B90814">
              <w:rPr>
                <w:rFonts w:ascii="Arial" w:eastAsia="Arial Unicode MS" w:hAnsi="Arial" w:cs="Arial"/>
                <w:color w:val="0000FF"/>
                <w:lang w:val="es-ES"/>
              </w:rPr>
              <w:t>Crear_</w:t>
            </w:r>
            <w:r w:rsidR="00357668">
              <w:rPr>
                <w:rFonts w:ascii="Arial" w:eastAsia="Arial Unicode MS" w:hAnsi="Arial" w:cs="Arial"/>
                <w:color w:val="0000FF"/>
                <w:lang w:val="es-ES"/>
              </w:rPr>
              <w:t>rol</w:t>
            </w:r>
            <w:proofErr w:type="spellEnd"/>
          </w:p>
          <w:p w14:paraId="4A6709CF" w14:textId="77777777" w:rsidR="00B90814" w:rsidRPr="001D0168" w:rsidRDefault="00B90814"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Pr>
                <w:rFonts w:ascii="Arial" w:hAnsi="Arial" w:cs="Arial"/>
                <w:color w:val="800000"/>
              </w:rPr>
              <w:t>algunos campos son obligatorios</w:t>
            </w:r>
          </w:p>
          <w:p w14:paraId="6DF01C05" w14:textId="65647763" w:rsidR="00B90814" w:rsidRDefault="00B90814" w:rsidP="00E647AD">
            <w:pPr>
              <w:numPr>
                <w:ilvl w:val="0"/>
                <w:numId w:val="3"/>
              </w:numPr>
              <w:jc w:val="both"/>
              <w:rPr>
                <w:rFonts w:ascii="Arial" w:hAnsi="Arial" w:cs="Arial"/>
                <w:color w:val="800000"/>
              </w:rPr>
            </w:pPr>
            <w:r w:rsidRPr="001D0168">
              <w:rPr>
                <w:rFonts w:ascii="Arial" w:eastAsia="Arial Unicode MS" w:hAnsi="Arial" w:cs="Arial"/>
                <w:color w:val="0000FF"/>
                <w:lang w:val="es-ES"/>
              </w:rPr>
              <w:lastRenderedPageBreak/>
              <w:t xml:space="preserve">Excepción: </w:t>
            </w:r>
            <w:r w:rsidRPr="001D0168">
              <w:rPr>
                <w:rFonts w:ascii="Arial" w:hAnsi="Arial" w:cs="Arial"/>
                <w:color w:val="800000"/>
              </w:rPr>
              <w:t xml:space="preserve">“Campo Obligatorio sin diligenciar”, </w:t>
            </w:r>
          </w:p>
          <w:p w14:paraId="25BA6604" w14:textId="77777777" w:rsidR="00135FBD" w:rsidRDefault="00135FBD" w:rsidP="00357668">
            <w:pPr>
              <w:jc w:val="both"/>
              <w:rPr>
                <w:rFonts w:ascii="Arial" w:hAnsi="Arial" w:cs="Arial"/>
                <w:color w:val="800000"/>
              </w:rPr>
            </w:pPr>
          </w:p>
          <w:p w14:paraId="7AE86929" w14:textId="5DBDE156"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w:t>
            </w:r>
            <w:r w:rsidR="00357668">
              <w:rPr>
                <w:rFonts w:ascii="Arial" w:eastAsia="Arial Unicode MS" w:hAnsi="Arial" w:cs="Arial"/>
                <w:color w:val="0000FF"/>
                <w:lang w:val="es-ES"/>
              </w:rPr>
              <w:t>rol</w:t>
            </w:r>
            <w:proofErr w:type="spellEnd"/>
          </w:p>
          <w:p w14:paraId="41175590" w14:textId="77777777" w:rsidR="00135FBD" w:rsidRPr="005B2C17" w:rsidRDefault="00135FBD" w:rsidP="00357668">
            <w:pPr>
              <w:pStyle w:val="Prrafodelista"/>
              <w:jc w:val="both"/>
              <w:rPr>
                <w:rFonts w:ascii="Arial" w:hAnsi="Arial" w:cs="Arial"/>
                <w:b/>
              </w:rPr>
            </w:pPr>
            <w:r>
              <w:rPr>
                <w:rFonts w:ascii="Arial" w:hAnsi="Arial" w:cs="Arial"/>
                <w:b/>
              </w:rPr>
              <w:t>Se debe indicar la forma de consulta</w:t>
            </w:r>
          </w:p>
          <w:p w14:paraId="373A3EF8" w14:textId="6EC3FCA0"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Debe ingresar ID del </w:t>
            </w:r>
            <w:r w:rsidR="00357668">
              <w:rPr>
                <w:rFonts w:ascii="Arial" w:hAnsi="Arial" w:cs="Arial"/>
                <w:color w:val="800000"/>
              </w:rPr>
              <w:t>rol</w:t>
            </w:r>
            <w:r w:rsidRPr="001D0168">
              <w:rPr>
                <w:rFonts w:ascii="Arial" w:hAnsi="Arial" w:cs="Arial"/>
                <w:color w:val="800000"/>
              </w:rPr>
              <w:t>”</w:t>
            </w:r>
          </w:p>
          <w:p w14:paraId="40E89391" w14:textId="77777777" w:rsidR="00135FBD" w:rsidRDefault="00135FBD" w:rsidP="00357668">
            <w:pPr>
              <w:jc w:val="both"/>
              <w:rPr>
                <w:rFonts w:ascii="Arial" w:hAnsi="Arial" w:cs="Arial"/>
                <w:color w:val="800000"/>
              </w:rPr>
            </w:pPr>
          </w:p>
          <w:p w14:paraId="3571E6D6" w14:textId="2D1B4D0A"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w:t>
            </w:r>
            <w:r w:rsidR="00357668">
              <w:rPr>
                <w:rFonts w:ascii="Arial" w:eastAsia="Arial Unicode MS" w:hAnsi="Arial" w:cs="Arial"/>
                <w:color w:val="0000FF"/>
                <w:lang w:val="es-ES"/>
              </w:rPr>
              <w:t>rol</w:t>
            </w:r>
            <w:proofErr w:type="spellEnd"/>
          </w:p>
          <w:p w14:paraId="6DB16C51" w14:textId="657597FE"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editar la información y rol del </w:t>
            </w:r>
            <w:r w:rsidR="00357668">
              <w:rPr>
                <w:rFonts w:ascii="Arial" w:hAnsi="Arial" w:cs="Arial"/>
                <w:b/>
              </w:rPr>
              <w:t>rol</w:t>
            </w:r>
          </w:p>
          <w:p w14:paraId="4A9551B1" w14:textId="18E22CC5"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está seguro de modificar la información?”</w:t>
            </w:r>
          </w:p>
          <w:p w14:paraId="5D6BCD4A"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0BAF6F7F" w14:textId="0ADEB10B" w:rsidR="00135FBD" w:rsidRDefault="00135FBD" w:rsidP="00E647AD">
            <w:pPr>
              <w:numPr>
                <w:ilvl w:val="0"/>
                <w:numId w:val="3"/>
              </w:numPr>
              <w:jc w:val="both"/>
              <w:rPr>
                <w:rFonts w:ascii="Arial" w:hAnsi="Arial" w:cs="Arial"/>
                <w:color w:val="800000"/>
              </w:rPr>
            </w:pPr>
            <w:r>
              <w:rPr>
                <w:rFonts w:ascii="Arial" w:hAnsi="Arial" w:cs="Arial"/>
                <w:color w:val="800000"/>
              </w:rPr>
              <w:t>Si: modificar la información</w:t>
            </w:r>
          </w:p>
          <w:p w14:paraId="645505EB" w14:textId="1FFFD4F8"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3499E1DF" w14:textId="0E7AEF32" w:rsidR="00135FBD" w:rsidRDefault="00135FBD" w:rsidP="00357668">
            <w:pPr>
              <w:jc w:val="both"/>
              <w:rPr>
                <w:rFonts w:ascii="Arial" w:hAnsi="Arial" w:cs="Arial"/>
                <w:color w:val="800000"/>
              </w:rPr>
            </w:pPr>
          </w:p>
          <w:p w14:paraId="65EFF443" w14:textId="1A4752FD"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eliminar_</w:t>
            </w:r>
            <w:r w:rsidR="00357668">
              <w:rPr>
                <w:rFonts w:ascii="Arial" w:eastAsia="Arial Unicode MS" w:hAnsi="Arial" w:cs="Arial"/>
                <w:color w:val="0000FF"/>
                <w:lang w:val="es-ES"/>
              </w:rPr>
              <w:t>rol</w:t>
            </w:r>
            <w:proofErr w:type="spellEnd"/>
          </w:p>
          <w:p w14:paraId="417A925F" w14:textId="2E993585"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eliminar </w:t>
            </w:r>
            <w:r w:rsidR="00357668">
              <w:rPr>
                <w:rFonts w:ascii="Arial" w:hAnsi="Arial" w:cs="Arial"/>
                <w:b/>
              </w:rPr>
              <w:t>rol</w:t>
            </w:r>
          </w:p>
          <w:p w14:paraId="164E0CCC" w14:textId="4D57FDB2"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8F30DD">
              <w:rPr>
                <w:rFonts w:ascii="Arial" w:hAnsi="Arial" w:cs="Arial"/>
                <w:color w:val="800000"/>
              </w:rPr>
              <w:t>está</w:t>
            </w:r>
            <w:r>
              <w:rPr>
                <w:rFonts w:ascii="Arial" w:hAnsi="Arial" w:cs="Arial"/>
                <w:color w:val="800000"/>
              </w:rPr>
              <w:t xml:space="preserve"> a punto de eliminar el </w:t>
            </w:r>
            <w:r w:rsidR="00357668">
              <w:rPr>
                <w:rFonts w:ascii="Arial" w:hAnsi="Arial" w:cs="Arial"/>
                <w:color w:val="800000"/>
              </w:rPr>
              <w:t>rol</w:t>
            </w:r>
            <w:r>
              <w:rPr>
                <w:rFonts w:ascii="Arial" w:hAnsi="Arial" w:cs="Arial"/>
                <w:color w:val="800000"/>
              </w:rPr>
              <w:t>, desea eliminarlo definitivamente?”</w:t>
            </w:r>
          </w:p>
          <w:p w14:paraId="4B4DB01F"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7E6A7012" w14:textId="66CFBD38" w:rsidR="00135FBD" w:rsidRDefault="00135FBD" w:rsidP="00E647AD">
            <w:pPr>
              <w:numPr>
                <w:ilvl w:val="0"/>
                <w:numId w:val="3"/>
              </w:numPr>
              <w:jc w:val="both"/>
              <w:rPr>
                <w:rFonts w:ascii="Arial" w:hAnsi="Arial" w:cs="Arial"/>
                <w:color w:val="800000"/>
              </w:rPr>
            </w:pPr>
            <w:r>
              <w:rPr>
                <w:rFonts w:ascii="Arial" w:hAnsi="Arial" w:cs="Arial"/>
                <w:color w:val="800000"/>
              </w:rPr>
              <w:t xml:space="preserve">Si: eliminar </w:t>
            </w:r>
            <w:r w:rsidR="00357668">
              <w:rPr>
                <w:rFonts w:ascii="Arial" w:hAnsi="Arial" w:cs="Arial"/>
                <w:color w:val="800000"/>
              </w:rPr>
              <w:t>rol</w:t>
            </w:r>
          </w:p>
          <w:p w14:paraId="545A686F" w14:textId="77777777"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1D371A12" w14:textId="25431701" w:rsidR="00135FBD" w:rsidRDefault="00135FBD" w:rsidP="00357668">
            <w:pPr>
              <w:jc w:val="both"/>
              <w:rPr>
                <w:rFonts w:ascii="Arial" w:hAnsi="Arial" w:cs="Arial"/>
                <w:color w:val="800000"/>
              </w:rPr>
            </w:pPr>
          </w:p>
          <w:p w14:paraId="19D64ACC" w14:textId="38BFACE7" w:rsidR="00135FBD" w:rsidRDefault="00135FBD" w:rsidP="00357668">
            <w:pPr>
              <w:jc w:val="both"/>
              <w:rPr>
                <w:rFonts w:ascii="Arial" w:hAnsi="Arial" w:cs="Arial"/>
                <w:color w:val="800000"/>
              </w:rPr>
            </w:pPr>
            <w:r>
              <w:rPr>
                <w:rFonts w:ascii="Arial" w:hAnsi="Arial" w:cs="Arial"/>
                <w:color w:val="800000"/>
              </w:rPr>
              <w:t xml:space="preserve">Nota: se elimina el </w:t>
            </w:r>
            <w:r w:rsidR="00357668">
              <w:rPr>
                <w:rFonts w:ascii="Arial" w:hAnsi="Arial" w:cs="Arial"/>
                <w:color w:val="800000"/>
              </w:rPr>
              <w:t>rol</w:t>
            </w:r>
            <w:r>
              <w:rPr>
                <w:rFonts w:ascii="Arial" w:hAnsi="Arial" w:cs="Arial"/>
                <w:color w:val="800000"/>
              </w:rPr>
              <w:t xml:space="preserve"> pero su registro de actividad </w:t>
            </w:r>
            <w:r w:rsidR="00141A4B">
              <w:rPr>
                <w:rFonts w:ascii="Arial" w:hAnsi="Arial" w:cs="Arial"/>
                <w:color w:val="800000"/>
              </w:rPr>
              <w:t>permanecerá en la base de datos</w:t>
            </w:r>
          </w:p>
          <w:p w14:paraId="2B51995B" w14:textId="77777777" w:rsidR="00135FBD" w:rsidRDefault="00135FBD" w:rsidP="00357668">
            <w:pPr>
              <w:jc w:val="both"/>
              <w:rPr>
                <w:rFonts w:ascii="Arial" w:hAnsi="Arial" w:cs="Arial"/>
                <w:color w:val="800000"/>
              </w:rPr>
            </w:pPr>
          </w:p>
          <w:p w14:paraId="4884C338" w14:textId="38B8D0A8" w:rsidR="00B90814" w:rsidRPr="002F1D15" w:rsidRDefault="00B90814" w:rsidP="00E82B39">
            <w:pPr>
              <w:jc w:val="both"/>
              <w:rPr>
                <w:rFonts w:ascii="Arial" w:hAnsi="Arial" w:cs="Arial"/>
                <w:b/>
              </w:rPr>
            </w:pPr>
          </w:p>
        </w:tc>
      </w:tr>
      <w:tr w:rsidR="00B90814" w:rsidRPr="000463D8" w14:paraId="1E57C364" w14:textId="77777777" w:rsidTr="00A71A78">
        <w:tc>
          <w:tcPr>
            <w:tcW w:w="815" w:type="dxa"/>
            <w:gridSpan w:val="3"/>
            <w:shd w:val="clear" w:color="auto" w:fill="D9D9D9"/>
          </w:tcPr>
          <w:p w14:paraId="0833D4C5"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3262" w:type="dxa"/>
            <w:shd w:val="clear" w:color="auto" w:fill="D9D9D9"/>
          </w:tcPr>
          <w:p w14:paraId="4776413D" w14:textId="77777777" w:rsidR="00B90814" w:rsidRPr="000463D8" w:rsidRDefault="00B90814" w:rsidP="00357668">
            <w:pPr>
              <w:jc w:val="both"/>
              <w:rPr>
                <w:rFonts w:ascii="Arial" w:hAnsi="Arial" w:cs="Arial"/>
                <w:b/>
              </w:rPr>
            </w:pPr>
            <w:r w:rsidRPr="000463D8">
              <w:rPr>
                <w:rFonts w:ascii="Arial" w:hAnsi="Arial" w:cs="Arial"/>
                <w:b/>
              </w:rPr>
              <w:t>Excepción</w:t>
            </w:r>
          </w:p>
        </w:tc>
        <w:tc>
          <w:tcPr>
            <w:tcW w:w="5581" w:type="dxa"/>
            <w:gridSpan w:val="5"/>
            <w:shd w:val="clear" w:color="auto" w:fill="D9D9D9"/>
          </w:tcPr>
          <w:p w14:paraId="1EB1996E" w14:textId="77777777" w:rsidR="00B90814" w:rsidRPr="000463D8" w:rsidRDefault="00B90814" w:rsidP="00357668">
            <w:pPr>
              <w:jc w:val="both"/>
              <w:rPr>
                <w:rFonts w:ascii="Arial" w:hAnsi="Arial" w:cs="Arial"/>
                <w:b/>
              </w:rPr>
            </w:pPr>
            <w:r w:rsidRPr="000463D8">
              <w:rPr>
                <w:rFonts w:ascii="Arial" w:hAnsi="Arial" w:cs="Arial"/>
                <w:b/>
              </w:rPr>
              <w:t>Sistema</w:t>
            </w:r>
            <w:r>
              <w:rPr>
                <w:rFonts w:ascii="Arial" w:hAnsi="Arial" w:cs="Arial"/>
                <w:b/>
              </w:rPr>
              <w:t xml:space="preserve"> </w:t>
            </w:r>
          </w:p>
        </w:tc>
      </w:tr>
      <w:tr w:rsidR="00B90814" w:rsidRPr="000463D8" w14:paraId="051094E5" w14:textId="77777777" w:rsidTr="00A71A78">
        <w:tc>
          <w:tcPr>
            <w:tcW w:w="815" w:type="dxa"/>
            <w:gridSpan w:val="3"/>
          </w:tcPr>
          <w:p w14:paraId="27EF902C" w14:textId="77777777" w:rsidR="00B90814" w:rsidRPr="000463D8" w:rsidRDefault="00B90814" w:rsidP="00357668">
            <w:pPr>
              <w:jc w:val="both"/>
              <w:rPr>
                <w:rFonts w:ascii="Arial" w:hAnsi="Arial" w:cs="Arial"/>
                <w:b/>
              </w:rPr>
            </w:pPr>
          </w:p>
        </w:tc>
        <w:tc>
          <w:tcPr>
            <w:tcW w:w="3262" w:type="dxa"/>
          </w:tcPr>
          <w:p w14:paraId="2C7AAE58" w14:textId="77777777" w:rsidR="00B90814" w:rsidRPr="001D0168" w:rsidRDefault="00B90814" w:rsidP="00357668">
            <w:pPr>
              <w:jc w:val="both"/>
              <w:rPr>
                <w:rFonts w:ascii="Arial" w:hAnsi="Arial" w:cs="Arial"/>
              </w:rPr>
            </w:pPr>
          </w:p>
        </w:tc>
        <w:tc>
          <w:tcPr>
            <w:tcW w:w="5581" w:type="dxa"/>
            <w:gridSpan w:val="5"/>
          </w:tcPr>
          <w:p w14:paraId="797F2EF2" w14:textId="77777777" w:rsidR="00B90814" w:rsidRPr="00C1111C" w:rsidRDefault="00B90814" w:rsidP="00357668">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1F38F6F9" w14:textId="77777777" w:rsidR="00B90814" w:rsidRDefault="00B90814" w:rsidP="00357668">
            <w:pPr>
              <w:jc w:val="both"/>
              <w:rPr>
                <w:rFonts w:ascii="Arial" w:hAnsi="Arial" w:cs="Arial"/>
              </w:rPr>
            </w:pPr>
          </w:p>
          <w:p w14:paraId="67676813" w14:textId="77777777" w:rsidR="00B90814" w:rsidRPr="000463D8" w:rsidRDefault="00B90814" w:rsidP="00357668">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B90814" w:rsidRPr="000463D8" w14:paraId="74309197" w14:textId="77777777" w:rsidTr="00A71A78">
        <w:tc>
          <w:tcPr>
            <w:tcW w:w="815" w:type="dxa"/>
            <w:gridSpan w:val="3"/>
          </w:tcPr>
          <w:p w14:paraId="682CCF8F" w14:textId="77777777" w:rsidR="00B90814" w:rsidRPr="000463D8" w:rsidRDefault="00B90814" w:rsidP="00357668">
            <w:pPr>
              <w:jc w:val="both"/>
              <w:rPr>
                <w:rFonts w:ascii="Arial" w:hAnsi="Arial" w:cs="Arial"/>
                <w:b/>
              </w:rPr>
            </w:pPr>
          </w:p>
        </w:tc>
        <w:tc>
          <w:tcPr>
            <w:tcW w:w="3262" w:type="dxa"/>
          </w:tcPr>
          <w:p w14:paraId="1A238DE6" w14:textId="77777777" w:rsidR="00B90814" w:rsidRPr="001D0168" w:rsidRDefault="00B90814" w:rsidP="00357668">
            <w:pPr>
              <w:jc w:val="both"/>
              <w:rPr>
                <w:rFonts w:ascii="Arial" w:hAnsi="Arial" w:cs="Arial"/>
              </w:rPr>
            </w:pPr>
          </w:p>
        </w:tc>
        <w:tc>
          <w:tcPr>
            <w:tcW w:w="5581" w:type="dxa"/>
            <w:gridSpan w:val="5"/>
          </w:tcPr>
          <w:p w14:paraId="61076813" w14:textId="77777777" w:rsidR="00B90814" w:rsidRPr="00C1111C" w:rsidRDefault="00B90814" w:rsidP="00357668">
            <w:pPr>
              <w:jc w:val="both"/>
              <w:rPr>
                <w:rFonts w:ascii="Arial" w:hAnsi="Arial" w:cs="Arial"/>
              </w:rPr>
            </w:pPr>
          </w:p>
        </w:tc>
      </w:tr>
      <w:tr w:rsidR="00B90814" w:rsidRPr="000463D8" w14:paraId="64E6D68B" w14:textId="77777777" w:rsidTr="00A71A78">
        <w:tc>
          <w:tcPr>
            <w:tcW w:w="9658" w:type="dxa"/>
            <w:gridSpan w:val="9"/>
          </w:tcPr>
          <w:p w14:paraId="064E5541" w14:textId="77777777" w:rsidR="00B90814" w:rsidRDefault="00B90814" w:rsidP="00357668">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36AEA46E" w14:textId="638F1BC4" w:rsidR="00B90814" w:rsidRPr="006C4B76" w:rsidRDefault="00B90814" w:rsidP="00357668">
            <w:pPr>
              <w:pStyle w:val="listparagraph"/>
              <w:snapToGrid w:val="0"/>
              <w:ind w:left="0"/>
              <w:jc w:val="both"/>
              <w:rPr>
                <w:rFonts w:ascii="Arial" w:hAnsi="Arial" w:cs="Arial"/>
                <w:i/>
                <w:color w:val="800000"/>
                <w:lang w:val="es-CO" w:eastAsia="en-US"/>
              </w:rPr>
            </w:pPr>
          </w:p>
        </w:tc>
      </w:tr>
      <w:tr w:rsidR="00B90814" w:rsidRPr="000463D8" w14:paraId="5E8B144E" w14:textId="77777777" w:rsidTr="00A71A78">
        <w:trPr>
          <w:trHeight w:val="1836"/>
        </w:trPr>
        <w:tc>
          <w:tcPr>
            <w:tcW w:w="9658" w:type="dxa"/>
            <w:gridSpan w:val="9"/>
          </w:tcPr>
          <w:p w14:paraId="06C17063" w14:textId="77777777" w:rsidR="00B90814" w:rsidRDefault="00B90814" w:rsidP="00357668">
            <w:pPr>
              <w:jc w:val="both"/>
              <w:rPr>
                <w:rFonts w:ascii="Arial" w:hAnsi="Arial" w:cs="Arial"/>
                <w:b/>
              </w:rPr>
            </w:pPr>
            <w:r w:rsidRPr="000463D8">
              <w:rPr>
                <w:rFonts w:ascii="Arial" w:hAnsi="Arial" w:cs="Arial"/>
                <w:b/>
              </w:rPr>
              <w:t>RIESGOS:</w:t>
            </w:r>
          </w:p>
          <w:p w14:paraId="460129EE" w14:textId="77777777" w:rsidR="00B90814" w:rsidRDefault="00B90814" w:rsidP="00357668">
            <w:pPr>
              <w:jc w:val="both"/>
              <w:rPr>
                <w:rFonts w:ascii="Arial" w:hAnsi="Arial" w:cs="Arial"/>
                <w:b/>
              </w:rPr>
            </w:pPr>
          </w:p>
          <w:p w14:paraId="35B2707E" w14:textId="77777777" w:rsidR="00B90814" w:rsidRPr="008743D7" w:rsidRDefault="00B90814" w:rsidP="00357668">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A71A78" w:rsidRDefault="00A71A78" w:rsidP="00357668">
            <w:pPr>
              <w:ind w:left="360"/>
              <w:jc w:val="both"/>
              <w:rPr>
                <w:rFonts w:ascii="Arial" w:hAnsi="Arial" w:cs="Arial"/>
                <w:i/>
                <w:color w:val="800000"/>
              </w:rPr>
            </w:pPr>
          </w:p>
          <w:p w14:paraId="43CB04FC" w14:textId="0BA82F5F" w:rsidR="00B90814" w:rsidRPr="00221E64" w:rsidRDefault="00A71A78" w:rsidP="00221E64">
            <w:pPr>
              <w:numPr>
                <w:ilvl w:val="0"/>
                <w:numId w:val="3"/>
              </w:numPr>
              <w:jc w:val="both"/>
              <w:rPr>
                <w:rFonts w:ascii="Arial" w:hAnsi="Arial" w:cs="Arial"/>
                <w:i/>
                <w:color w:val="800000"/>
              </w:rPr>
            </w:pPr>
            <w:r>
              <w:rPr>
                <w:rFonts w:ascii="Arial" w:hAnsi="Arial" w:cs="Arial"/>
                <w:i/>
                <w:color w:val="800000"/>
              </w:rPr>
              <w:t xml:space="preserve">El administrador puede eliminar objetos o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por error</w:t>
            </w:r>
          </w:p>
        </w:tc>
      </w:tr>
      <w:tr w:rsidR="00B90814" w:rsidRPr="000463D8" w14:paraId="6C3D24FC" w14:textId="77777777" w:rsidTr="00A71A78">
        <w:trPr>
          <w:trHeight w:val="744"/>
        </w:trPr>
        <w:tc>
          <w:tcPr>
            <w:tcW w:w="9658" w:type="dxa"/>
            <w:gridSpan w:val="9"/>
          </w:tcPr>
          <w:p w14:paraId="1896EF99" w14:textId="77777777" w:rsidR="00B90814" w:rsidRDefault="00B90814" w:rsidP="00357668">
            <w:pPr>
              <w:jc w:val="both"/>
              <w:rPr>
                <w:rFonts w:ascii="Arial" w:hAnsi="Arial" w:cs="Arial"/>
                <w:b/>
              </w:rPr>
            </w:pPr>
            <w:r w:rsidRPr="000463D8">
              <w:rPr>
                <w:rFonts w:ascii="Arial" w:hAnsi="Arial" w:cs="Arial"/>
                <w:b/>
              </w:rPr>
              <w:t>CRITERIOS DE ACEPTACIÓN:</w:t>
            </w:r>
          </w:p>
          <w:p w14:paraId="71726C56" w14:textId="77777777" w:rsidR="00B90814" w:rsidRPr="00CB2208" w:rsidRDefault="00B90814" w:rsidP="00357668">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B90814" w:rsidRDefault="00B90814" w:rsidP="00357668">
            <w:pPr>
              <w:jc w:val="both"/>
              <w:rPr>
                <w:rFonts w:ascii="Arial" w:hAnsi="Arial" w:cs="Arial"/>
                <w:i/>
                <w:color w:val="800000"/>
              </w:rPr>
            </w:pPr>
          </w:p>
          <w:p w14:paraId="67426C85" w14:textId="0CDE45D5" w:rsidR="00ED38C1"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crear cualquier cantidad de </w:t>
            </w:r>
            <w:proofErr w:type="spellStart"/>
            <w:r w:rsidR="00357668">
              <w:rPr>
                <w:rFonts w:ascii="Arial" w:hAnsi="Arial" w:cs="Arial"/>
                <w:i/>
                <w:color w:val="800000"/>
              </w:rPr>
              <w:t>rol</w:t>
            </w:r>
            <w:r>
              <w:rPr>
                <w:rFonts w:ascii="Arial" w:hAnsi="Arial" w:cs="Arial"/>
                <w:i/>
                <w:color w:val="800000"/>
              </w:rPr>
              <w:t>s</w:t>
            </w:r>
            <w:proofErr w:type="spellEnd"/>
          </w:p>
          <w:p w14:paraId="1AC29061" w14:textId="4A79DD24"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consultar los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existentes activos/</w:t>
            </w:r>
            <w:r w:rsidR="00ED38C1">
              <w:rPr>
                <w:rFonts w:ascii="Arial" w:hAnsi="Arial" w:cs="Arial"/>
                <w:i/>
                <w:color w:val="800000"/>
              </w:rPr>
              <w:t>inactivos/</w:t>
            </w:r>
            <w:r>
              <w:rPr>
                <w:rFonts w:ascii="Arial" w:hAnsi="Arial" w:cs="Arial"/>
                <w:i/>
                <w:color w:val="800000"/>
              </w:rPr>
              <w:t xml:space="preserve">eliminados </w:t>
            </w:r>
          </w:p>
          <w:p w14:paraId="0AC96901" w14:textId="7BB68A36"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editar los </w:t>
            </w:r>
            <w:proofErr w:type="spellStart"/>
            <w:r w:rsidR="00357668">
              <w:rPr>
                <w:rFonts w:ascii="Arial" w:hAnsi="Arial" w:cs="Arial"/>
                <w:i/>
                <w:color w:val="800000"/>
              </w:rPr>
              <w:t>rol</w:t>
            </w:r>
            <w:r>
              <w:rPr>
                <w:rFonts w:ascii="Arial" w:hAnsi="Arial" w:cs="Arial"/>
                <w:i/>
                <w:color w:val="800000"/>
              </w:rPr>
              <w:t>s</w:t>
            </w:r>
            <w:proofErr w:type="spellEnd"/>
          </w:p>
          <w:p w14:paraId="0884C59D" w14:textId="6E714AAC"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eliminar los </w:t>
            </w:r>
            <w:proofErr w:type="spellStart"/>
            <w:r w:rsidR="00357668">
              <w:rPr>
                <w:rFonts w:ascii="Arial" w:hAnsi="Arial" w:cs="Arial"/>
                <w:i/>
                <w:color w:val="800000"/>
              </w:rPr>
              <w:t>rol</w:t>
            </w:r>
            <w:r>
              <w:rPr>
                <w:rFonts w:ascii="Arial" w:hAnsi="Arial" w:cs="Arial"/>
                <w:i/>
                <w:color w:val="800000"/>
              </w:rPr>
              <w:t>s</w:t>
            </w:r>
            <w:proofErr w:type="spellEnd"/>
          </w:p>
          <w:p w14:paraId="0026EFEC" w14:textId="4947A458"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otorgarles o restarles atributos a los </w:t>
            </w:r>
            <w:proofErr w:type="spellStart"/>
            <w:r w:rsidR="00357668">
              <w:rPr>
                <w:rFonts w:ascii="Arial" w:hAnsi="Arial" w:cs="Arial"/>
                <w:i/>
                <w:color w:val="800000"/>
              </w:rPr>
              <w:t>rol</w:t>
            </w:r>
            <w:r>
              <w:rPr>
                <w:rFonts w:ascii="Arial" w:hAnsi="Arial" w:cs="Arial"/>
                <w:i/>
                <w:color w:val="800000"/>
              </w:rPr>
              <w:t>s</w:t>
            </w:r>
            <w:proofErr w:type="spellEnd"/>
          </w:p>
          <w:p w14:paraId="4DB32271" w14:textId="73D2FC53" w:rsidR="00167D85" w:rsidRPr="002B6FAA" w:rsidRDefault="00167D85" w:rsidP="00357668">
            <w:pPr>
              <w:jc w:val="both"/>
              <w:rPr>
                <w:rFonts w:ascii="Arial" w:hAnsi="Arial" w:cs="Arial"/>
                <w:i/>
                <w:color w:val="800000"/>
              </w:rPr>
            </w:pPr>
          </w:p>
        </w:tc>
      </w:tr>
      <w:tr w:rsidR="00B90814" w:rsidRPr="000463D8" w14:paraId="5BEBF473" w14:textId="77777777" w:rsidTr="00A71A78">
        <w:trPr>
          <w:trHeight w:val="609"/>
        </w:trPr>
        <w:tc>
          <w:tcPr>
            <w:tcW w:w="9658" w:type="dxa"/>
            <w:gridSpan w:val="9"/>
          </w:tcPr>
          <w:p w14:paraId="04EB8F7A" w14:textId="4E2E06F5" w:rsidR="00B90814" w:rsidRPr="00221E64" w:rsidRDefault="00B90814" w:rsidP="00357668">
            <w:pPr>
              <w:jc w:val="both"/>
              <w:rPr>
                <w:rFonts w:ascii="Arial" w:hAnsi="Arial" w:cs="Arial"/>
                <w:b/>
              </w:rPr>
            </w:pPr>
            <w:r>
              <w:rPr>
                <w:rFonts w:ascii="Arial" w:hAnsi="Arial" w:cs="Arial"/>
                <w:b/>
              </w:rPr>
              <w:lastRenderedPageBreak/>
              <w:t>PROTOTIPO EXPLORATORIO</w:t>
            </w:r>
          </w:p>
        </w:tc>
      </w:tr>
    </w:tbl>
    <w:p w14:paraId="05587A8C" w14:textId="77777777" w:rsidR="00B90814" w:rsidRDefault="00B90814"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2C27C08C" w14:textId="19F6EA72" w:rsidR="00A71A78" w:rsidRDefault="00357668" w:rsidP="00E647AD">
      <w:pPr>
        <w:pStyle w:val="Ttulo1"/>
        <w:numPr>
          <w:ilvl w:val="0"/>
          <w:numId w:val="13"/>
        </w:numPr>
        <w:rPr>
          <w:rFonts w:cs="Arial"/>
          <w:bCs/>
          <w:lang w:val="es-ES"/>
        </w:rPr>
      </w:pPr>
      <w:r>
        <w:rPr>
          <w:rFonts w:cs="Arial"/>
          <w:bCs/>
          <w:lang w:val="es-ES"/>
        </w:rPr>
        <w:t>Administrar datos</w:t>
      </w:r>
    </w:p>
    <w:p w14:paraId="308CE51E" w14:textId="283E713D" w:rsidR="008F30DD" w:rsidRDefault="008F30DD" w:rsidP="008F30DD">
      <w:pPr>
        <w:rPr>
          <w:lang w:val="es-ES"/>
        </w:rPr>
      </w:pPr>
    </w:p>
    <w:p w14:paraId="6C77C94A" w14:textId="77777777" w:rsidR="008F30DD" w:rsidRDefault="008F30DD" w:rsidP="008F30DD">
      <w:pPr>
        <w:rPr>
          <w:noProof/>
        </w:rPr>
      </w:pPr>
    </w:p>
    <w:p w14:paraId="7E8AF39E" w14:textId="193507FD" w:rsidR="008F30DD" w:rsidRPr="008F30DD" w:rsidRDefault="00221E64" w:rsidP="008F30DD">
      <w:pPr>
        <w:rPr>
          <w:lang w:val="es-ES"/>
        </w:rPr>
      </w:pPr>
      <w:r>
        <w:rPr>
          <w:noProof/>
        </w:rPr>
        <w:drawing>
          <wp:inline distT="0" distB="0" distL="0" distR="0" wp14:anchorId="6C8520CE" wp14:editId="29729747">
            <wp:extent cx="6350000" cy="46118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3075" cy="4614124"/>
                    </a:xfrm>
                    <a:prstGeom prst="rect">
                      <a:avLst/>
                    </a:prstGeom>
                    <a:noFill/>
                    <a:ln>
                      <a:noFill/>
                    </a:ln>
                  </pic:spPr>
                </pic:pic>
              </a:graphicData>
            </a:graphic>
          </wp:inline>
        </w:drawing>
      </w: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71A78" w:rsidRPr="000463D8" w14:paraId="44238C6A" w14:textId="77777777" w:rsidTr="00A71A78">
        <w:trPr>
          <w:tblHeader/>
        </w:trPr>
        <w:tc>
          <w:tcPr>
            <w:tcW w:w="4903" w:type="dxa"/>
            <w:gridSpan w:val="5"/>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lastRenderedPageBreak/>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4"/>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5FE7F8" w:rsidR="00A71A78" w:rsidRPr="000463D8" w:rsidRDefault="00490A05" w:rsidP="00A71A78">
            <w:pPr>
              <w:rPr>
                <w:rFonts w:ascii="Arial" w:hAnsi="Arial" w:cs="Arial"/>
                <w:color w:val="0000FF"/>
              </w:rPr>
            </w:pPr>
            <w:proofErr w:type="spellStart"/>
            <w:r>
              <w:rPr>
                <w:rFonts w:ascii="Arial" w:eastAsia="Arial Unicode MS" w:hAnsi="Arial" w:cs="Arial"/>
                <w:iCs/>
                <w:color w:val="0000FF"/>
                <w:lang w:val="es-ES"/>
              </w:rPr>
              <w:t>Administrar_datos</w:t>
            </w:r>
            <w:proofErr w:type="spellEnd"/>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19BE0636" w:rsidR="008F30DD" w:rsidRPr="008F30DD" w:rsidRDefault="008F30DD"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37FF8EAB" w14:textId="77777777" w:rsidR="00A71A78" w:rsidRDefault="00A71A78" w:rsidP="00A71A78">
            <w:pPr>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6210F50F" w14:textId="56174F5E" w:rsidR="00A71A78" w:rsidRDefault="00B1582C" w:rsidP="00E647AD">
            <w:pPr>
              <w:numPr>
                <w:ilvl w:val="0"/>
                <w:numId w:val="2"/>
              </w:numPr>
              <w:rPr>
                <w:rFonts w:ascii="Arial" w:eastAsia="Arial Unicode MS" w:hAnsi="Arial" w:cs="Arial"/>
                <w:b/>
                <w:bCs/>
                <w:iCs/>
                <w:color w:val="0000FF"/>
                <w:lang w:val="es-ES"/>
              </w:rPr>
            </w:pPr>
            <w:r w:rsidRPr="006746ED">
              <w:rPr>
                <w:rFonts w:ascii="Arial" w:eastAsia="Arial Unicode MS" w:hAnsi="Arial" w:cs="Arial"/>
                <w:b/>
                <w:bCs/>
                <w:iCs/>
                <w:color w:val="0000FF"/>
                <w:lang w:val="es-ES"/>
              </w:rPr>
              <w:t>gesti</w:t>
            </w:r>
            <w:r w:rsidR="000837D6">
              <w:rPr>
                <w:rFonts w:ascii="Arial" w:eastAsia="Arial Unicode MS" w:hAnsi="Arial" w:cs="Arial"/>
                <w:b/>
                <w:bCs/>
                <w:iCs/>
                <w:color w:val="0000FF"/>
                <w:lang w:val="es-ES"/>
              </w:rPr>
              <w:t>o</w:t>
            </w:r>
            <w:r w:rsidRPr="006746ED">
              <w:rPr>
                <w:rFonts w:ascii="Arial" w:eastAsia="Arial Unicode MS" w:hAnsi="Arial" w:cs="Arial"/>
                <w:b/>
                <w:bCs/>
                <w:iCs/>
                <w:color w:val="0000FF"/>
                <w:lang w:val="es-ES"/>
              </w:rPr>
              <w:t>n</w:t>
            </w:r>
            <w:r w:rsidR="000837D6">
              <w:rPr>
                <w:rFonts w:ascii="Arial" w:eastAsia="Arial Unicode MS" w:hAnsi="Arial" w:cs="Arial"/>
                <w:b/>
                <w:bCs/>
                <w:iCs/>
                <w:color w:val="0000FF"/>
                <w:lang w:val="es-ES"/>
              </w:rPr>
              <w:t>ar</w:t>
            </w:r>
            <w:r w:rsidRPr="006746ED">
              <w:rPr>
                <w:rFonts w:ascii="Arial" w:eastAsia="Arial Unicode MS" w:hAnsi="Arial" w:cs="Arial"/>
                <w:b/>
                <w:bCs/>
                <w:iCs/>
                <w:color w:val="0000FF"/>
                <w:lang w:val="es-ES"/>
              </w:rPr>
              <w:t xml:space="preserve"> componentes</w:t>
            </w:r>
          </w:p>
          <w:p w14:paraId="5F4E542A" w14:textId="740142DC" w:rsidR="000837D6" w:rsidRPr="006746ED" w:rsidRDefault="000837D6" w:rsidP="00E647AD">
            <w:pPr>
              <w:numPr>
                <w:ilvl w:val="0"/>
                <w:numId w:val="2"/>
              </w:numPr>
              <w:rPr>
                <w:rFonts w:ascii="Arial" w:eastAsia="Arial Unicode MS" w:hAnsi="Arial" w:cs="Arial"/>
                <w:b/>
                <w:bCs/>
                <w:iCs/>
                <w:color w:val="0000FF"/>
                <w:lang w:val="es-ES"/>
              </w:rPr>
            </w:pPr>
            <w:r>
              <w:rPr>
                <w:rFonts w:ascii="Arial" w:eastAsia="Arial Unicode MS" w:hAnsi="Arial" w:cs="Arial"/>
                <w:b/>
                <w:bCs/>
                <w:iCs/>
                <w:color w:val="0000FF"/>
                <w:lang w:val="es-ES"/>
              </w:rPr>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24B8429D" w14:textId="77777777" w:rsidR="00A71A78" w:rsidRDefault="00A71A78" w:rsidP="00A71A78">
            <w:pPr>
              <w:rPr>
                <w:rFonts w:ascii="Arial" w:hAnsi="Arial" w:cs="Arial"/>
                <w:b/>
              </w:rPr>
            </w:pPr>
            <w:r w:rsidRPr="000463D8">
              <w:rPr>
                <w:rFonts w:ascii="Arial" w:hAnsi="Arial" w:cs="Arial"/>
                <w:b/>
              </w:rPr>
              <w:t>PROPÓSITO:</w:t>
            </w:r>
          </w:p>
          <w:p w14:paraId="4BE04B24" w14:textId="77777777" w:rsidR="00A71A78" w:rsidRDefault="00A71A78" w:rsidP="00A71A78">
            <w:pPr>
              <w:rPr>
                <w:rFonts w:ascii="Arial" w:hAnsi="Arial" w:cs="Arial"/>
                <w:color w:val="0000FF"/>
                <w:lang w:eastAsia="es-ES"/>
              </w:rPr>
            </w:pPr>
          </w:p>
          <w:p w14:paraId="76AF7034" w14:textId="03D3AEB6" w:rsidR="00A71A78" w:rsidRDefault="00A71A78" w:rsidP="00A71A78">
            <w:pPr>
              <w:rPr>
                <w:rFonts w:ascii="Arial" w:hAnsi="Arial" w:cs="Arial"/>
                <w:color w:val="0000FF"/>
                <w:lang w:val="es-ES" w:eastAsia="es-ES"/>
              </w:rPr>
            </w:pPr>
            <w:r>
              <w:rPr>
                <w:rFonts w:ascii="Arial" w:eastAsia="Arial Unicode MS" w:hAnsi="Arial" w:cs="Arial"/>
                <w:iCs/>
                <w:color w:val="0000FF"/>
                <w:lang w:val="es-ES"/>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eastAsia="Arial Unicode MS" w:hAnsi="Arial" w:cs="Arial"/>
                <w:iCs/>
                <w:color w:val="0000FF"/>
                <w:lang w:val="es-ES"/>
              </w:rPr>
              <w:t xml:space="preserve">podrá </w:t>
            </w:r>
            <w:r w:rsidR="00490A05">
              <w:rPr>
                <w:rFonts w:ascii="Arial" w:eastAsia="Arial Unicode MS" w:hAnsi="Arial" w:cs="Arial"/>
                <w:iCs/>
                <w:color w:val="0000FF"/>
                <w:lang w:val="es-ES"/>
              </w:rPr>
              <w:t>gestionar los datos que se generen por parte del cliente</w:t>
            </w:r>
            <w:r w:rsidR="006746ED">
              <w:rPr>
                <w:rFonts w:ascii="Arial" w:eastAsia="Arial Unicode MS" w:hAnsi="Arial" w:cs="Arial"/>
                <w:iCs/>
                <w:color w:val="0000FF"/>
                <w:lang w:val="es-ES"/>
              </w:rPr>
              <w:t>/componentes</w:t>
            </w:r>
            <w:r w:rsidR="00490A05">
              <w:rPr>
                <w:rFonts w:ascii="Arial" w:eastAsia="Arial Unicode MS" w:hAnsi="Arial" w:cs="Arial"/>
                <w:iCs/>
                <w:color w:val="0000FF"/>
                <w:lang w:val="es-ES"/>
              </w:rPr>
              <w:t xml:space="preserve"> </w:t>
            </w:r>
          </w:p>
          <w:p w14:paraId="3320D3F5" w14:textId="77777777" w:rsidR="00A71A78" w:rsidRDefault="00A71A78" w:rsidP="00A71A78">
            <w:pPr>
              <w:rPr>
                <w:rFonts w:ascii="Arial" w:hAnsi="Arial" w:cs="Arial"/>
                <w:b/>
                <w:color w:val="0000FF"/>
                <w:lang w:val="es-ES"/>
              </w:rPr>
            </w:pPr>
          </w:p>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t>DATOS DE ENTRADA:</w:t>
            </w:r>
          </w:p>
          <w:p w14:paraId="76E2ACA9" w14:textId="77777777" w:rsidR="00A71A78" w:rsidRPr="005A1F2E" w:rsidRDefault="00A71A78" w:rsidP="00A71A78">
            <w:pPr>
              <w:rPr>
                <w:rFonts w:ascii="Arial" w:hAnsi="Arial" w:cs="Arial"/>
              </w:rPr>
            </w:pPr>
            <w:r w:rsidRPr="005A1F2E">
              <w:rPr>
                <w:rFonts w:ascii="Arial" w:hAnsi="Arial" w:cs="Arial"/>
                <w:color w:val="0000FF"/>
                <w:lang w:val="es-ES" w:eastAsia="es-ES"/>
              </w:rPr>
              <w:t>[Listar los datos que sirven de entrada para el caso de uso]</w:t>
            </w:r>
          </w:p>
        </w:tc>
      </w:tr>
      <w:tr w:rsidR="00A71A78" w:rsidRPr="009B2573" w14:paraId="26D84751" w14:textId="77777777" w:rsidTr="00A71A78">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71A78" w:rsidRPr="009B2573" w14:paraId="41811B01" w14:textId="77777777" w:rsidTr="00A71A78">
        <w:tc>
          <w:tcPr>
            <w:tcW w:w="559" w:type="dxa"/>
            <w:tcBorders>
              <w:bottom w:val="single" w:sz="4" w:space="0" w:color="auto"/>
            </w:tcBorders>
            <w:vAlign w:val="center"/>
          </w:tcPr>
          <w:p w14:paraId="5234A439" w14:textId="2B3E2564" w:rsidR="00A71A78" w:rsidRPr="00F4293F" w:rsidRDefault="005D58AF" w:rsidP="00A71A78">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488D0895" w14:textId="11BE1F73" w:rsidR="00A71A78" w:rsidRDefault="006746ED"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administrarDatos</w:t>
            </w:r>
            <w:proofErr w:type="spellEnd"/>
          </w:p>
          <w:p w14:paraId="658F08DA" w14:textId="77777777" w:rsidR="00A71A78" w:rsidRDefault="00A71A78" w:rsidP="00A71A78">
            <w:pPr>
              <w:spacing w:line="240" w:lineRule="auto"/>
              <w:rPr>
                <w:rFonts w:ascii="Arial" w:eastAsia="Arial Unicode MS" w:hAnsi="Arial" w:cs="Arial"/>
                <w:color w:val="0000FF"/>
                <w:lang w:val="es-ES"/>
              </w:rPr>
            </w:pPr>
          </w:p>
          <w:p w14:paraId="20884DD7" w14:textId="77777777" w:rsidR="00490A05" w:rsidRPr="000B0B27" w:rsidRDefault="00490A05" w:rsidP="00490A0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6746ED" w14:paraId="25632C79" w14:textId="77777777" w:rsidTr="004F20F9">
              <w:tc>
                <w:tcPr>
                  <w:tcW w:w="2689" w:type="dxa"/>
                </w:tcPr>
                <w:p w14:paraId="3286CE56" w14:textId="2AE65BB3"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78A67854"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6746ED" w14:paraId="3A99E901" w14:textId="77777777" w:rsidTr="004F20F9">
              <w:tc>
                <w:tcPr>
                  <w:tcW w:w="2689" w:type="dxa"/>
                </w:tcPr>
                <w:p w14:paraId="68ADDE78" w14:textId="6258AA42" w:rsidR="006746ED" w:rsidRPr="006746ED"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713C8A7E"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184E4061" w14:textId="77777777" w:rsidTr="004F20F9">
              <w:tc>
                <w:tcPr>
                  <w:tcW w:w="2689" w:type="dxa"/>
                </w:tcPr>
                <w:p w14:paraId="3D8C8E20" w14:textId="3EB9C2CA" w:rsidR="006746ED" w:rsidRPr="004762D8" w:rsidRDefault="000837D6"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6746ED">
                    <w:rPr>
                      <w:rFonts w:ascii="Arial" w:eastAsia="Arial Unicode MS" w:hAnsi="Arial" w:cs="Arial"/>
                      <w:color w:val="0000FF"/>
                      <w:lang w:val="es-ES"/>
                    </w:rPr>
                    <w:t>_dato</w:t>
                  </w:r>
                  <w:proofErr w:type="spellEnd"/>
                </w:p>
              </w:tc>
              <w:tc>
                <w:tcPr>
                  <w:tcW w:w="1701" w:type="dxa"/>
                </w:tcPr>
                <w:p w14:paraId="54353565"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043296F7" w14:textId="77777777" w:rsidTr="004F20F9">
              <w:tc>
                <w:tcPr>
                  <w:tcW w:w="2689" w:type="dxa"/>
                </w:tcPr>
                <w:p w14:paraId="0D08972B" w14:textId="5631BFD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D9BFC81"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A321066" w14:textId="77777777" w:rsidTr="004F20F9">
              <w:tc>
                <w:tcPr>
                  <w:tcW w:w="2689" w:type="dxa"/>
                </w:tcPr>
                <w:p w14:paraId="23D63AC1" w14:textId="4D9AB76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C98BA5A"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3F2A2E4" w14:textId="77777777" w:rsidTr="004F20F9">
              <w:tc>
                <w:tcPr>
                  <w:tcW w:w="2689" w:type="dxa"/>
                </w:tcPr>
                <w:p w14:paraId="353F3325" w14:textId="73FE9396" w:rsidR="006746ED"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254A2B3" w14:textId="75D5BBCB" w:rsid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5D58AF" w14:paraId="694A9BD1" w14:textId="77777777" w:rsidTr="004F20F9">
              <w:tc>
                <w:tcPr>
                  <w:tcW w:w="2689" w:type="dxa"/>
                </w:tcPr>
                <w:p w14:paraId="02FED62A" w14:textId="4E9F08EB" w:rsidR="005D58AF"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56AB266" w14:textId="44C440AA" w:rsidR="005D58AF"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47BEC7" w14:textId="77777777" w:rsidR="00A71A78" w:rsidRPr="006746ED" w:rsidRDefault="00A71A78" w:rsidP="006746ED">
            <w:pPr>
              <w:spacing w:line="240" w:lineRule="auto"/>
              <w:rPr>
                <w:rFonts w:ascii="Arial" w:eastAsia="Arial Unicode MS" w:hAnsi="Arial" w:cs="Arial"/>
                <w:color w:val="0000FF"/>
                <w:lang w:val="es-ES"/>
              </w:rPr>
            </w:pPr>
          </w:p>
          <w:p w14:paraId="5A6E8792" w14:textId="77777777" w:rsidR="00A71A78" w:rsidRPr="00D03F51" w:rsidRDefault="00A71A78" w:rsidP="00A71A7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1AC7E96" w14:textId="17FB9DED" w:rsidR="00A71A78" w:rsidRPr="00214CA5" w:rsidRDefault="00A71A78" w:rsidP="00A71A78">
            <w:pPr>
              <w:spacing w:line="240" w:lineRule="auto"/>
              <w:jc w:val="both"/>
              <w:rPr>
                <w:rFonts w:ascii="Arial" w:eastAsia="Arial Unicode MS" w:hAnsi="Arial" w:cs="Arial"/>
                <w:color w:val="0000FF"/>
                <w:lang w:val="es-ES"/>
              </w:rPr>
            </w:pPr>
          </w:p>
        </w:tc>
      </w:tr>
      <w:tr w:rsidR="00A71A78" w:rsidRPr="000463D8" w14:paraId="4387B3A1" w14:textId="77777777" w:rsidTr="00A71A78">
        <w:tc>
          <w:tcPr>
            <w:tcW w:w="9658" w:type="dxa"/>
            <w:gridSpan w:val="9"/>
            <w:tcBorders>
              <w:top w:val="nil"/>
              <w:bottom w:val="single" w:sz="4" w:space="0" w:color="auto"/>
            </w:tcBorders>
          </w:tcPr>
          <w:p w14:paraId="10F5DF64" w14:textId="77777777"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A71A78">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A71A78">
        <w:tc>
          <w:tcPr>
            <w:tcW w:w="559" w:type="dxa"/>
            <w:tcBorders>
              <w:bottom w:val="single" w:sz="4" w:space="0" w:color="auto"/>
            </w:tcBorders>
            <w:vAlign w:val="center"/>
          </w:tcPr>
          <w:p w14:paraId="7BB4A5AF" w14:textId="06118D46" w:rsidR="00A71A78" w:rsidRPr="009B2573" w:rsidRDefault="005D58AF" w:rsidP="00A71A78">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5D58AF" w14:paraId="4914522E" w14:textId="77777777" w:rsidTr="004F20F9">
              <w:tc>
                <w:tcPr>
                  <w:tcW w:w="2689" w:type="dxa"/>
                </w:tcPr>
                <w:p w14:paraId="6A655D77"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4DBF906C" w14:textId="4EDA77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4865FE51" w14:textId="77777777" w:rsidTr="004F20F9">
              <w:tc>
                <w:tcPr>
                  <w:tcW w:w="2689" w:type="dxa"/>
                </w:tcPr>
                <w:p w14:paraId="2BA18B79" w14:textId="77777777" w:rsidR="005D58AF" w:rsidRPr="006746ED"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6F7075D9" w14:textId="690178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06991CE5" w14:textId="77777777" w:rsidTr="004F20F9">
              <w:tc>
                <w:tcPr>
                  <w:tcW w:w="2689" w:type="dxa"/>
                </w:tcPr>
                <w:p w14:paraId="0BDA4644" w14:textId="41D60BC3" w:rsidR="005D58AF" w:rsidRPr="004762D8" w:rsidRDefault="000837D6"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5D58AF">
                    <w:rPr>
                      <w:rFonts w:ascii="Arial" w:eastAsia="Arial Unicode MS" w:hAnsi="Arial" w:cs="Arial"/>
                      <w:color w:val="0000FF"/>
                      <w:lang w:val="es-ES"/>
                    </w:rPr>
                    <w:t>_dato</w:t>
                  </w:r>
                  <w:proofErr w:type="spellEnd"/>
                </w:p>
              </w:tc>
              <w:tc>
                <w:tcPr>
                  <w:tcW w:w="1701" w:type="dxa"/>
                </w:tcPr>
                <w:p w14:paraId="4FC65434" w14:textId="52019886"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6C049F37" w14:textId="77777777" w:rsidTr="004F20F9">
              <w:tc>
                <w:tcPr>
                  <w:tcW w:w="2689" w:type="dxa"/>
                </w:tcPr>
                <w:p w14:paraId="3AF6340A"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2373BFA" w14:textId="612B0EB0"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783B39F8" w14:textId="77777777" w:rsidTr="004F20F9">
              <w:tc>
                <w:tcPr>
                  <w:tcW w:w="2689" w:type="dxa"/>
                </w:tcPr>
                <w:p w14:paraId="085CE011"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E0CB2FB" w14:textId="1E2B40A4"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2B5AC41C" w14:textId="77777777" w:rsidTr="004F20F9">
              <w:tc>
                <w:tcPr>
                  <w:tcW w:w="2689" w:type="dxa"/>
                </w:tcPr>
                <w:p w14:paraId="132BE9CA" w14:textId="401D39A9"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16B4A641" w14:textId="7EC17A12"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47C3E6F7" w14:textId="77777777" w:rsidTr="004F20F9">
              <w:tc>
                <w:tcPr>
                  <w:tcW w:w="2689" w:type="dxa"/>
                </w:tcPr>
                <w:p w14:paraId="6A3D996A" w14:textId="3C39E3BC"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58336C05" w14:textId="7F45F410"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0CDBE7C2" w14:textId="281EF032" w:rsidR="00A71A78" w:rsidRPr="009B2573" w:rsidRDefault="00A71A78" w:rsidP="00A71A78">
            <w:pPr>
              <w:spacing w:line="240" w:lineRule="auto"/>
              <w:rPr>
                <w:rFonts w:ascii="Arial" w:hAnsi="Arial" w:cs="Arial"/>
              </w:rPr>
            </w:pPr>
          </w:p>
        </w:tc>
        <w:tc>
          <w:tcPr>
            <w:tcW w:w="4731" w:type="dxa"/>
            <w:gridSpan w:val="3"/>
            <w:tcBorders>
              <w:bottom w:val="single" w:sz="4" w:space="0" w:color="auto"/>
            </w:tcBorders>
            <w:vAlign w:val="center"/>
          </w:tcPr>
          <w:p w14:paraId="1891609A" w14:textId="7C5B88EC" w:rsidR="00A71A78" w:rsidRDefault="00A71A78" w:rsidP="00A71A78">
            <w:pPr>
              <w:spacing w:line="240" w:lineRule="auto"/>
              <w:rPr>
                <w:rFonts w:ascii="Arial" w:eastAsia="Arial Unicode MS" w:hAnsi="Arial" w:cs="Arial"/>
                <w:color w:val="0000FF"/>
                <w:lang w:val="es-ES"/>
              </w:rPr>
            </w:pPr>
          </w:p>
          <w:p w14:paraId="5EA0D286" w14:textId="5AB94435" w:rsidR="005D58AF" w:rsidRDefault="005D58AF" w:rsidP="00A71A78">
            <w:pPr>
              <w:spacing w:line="240" w:lineRule="auto"/>
              <w:rPr>
                <w:rFonts w:ascii="Arial" w:eastAsia="Arial Unicode MS" w:hAnsi="Arial" w:cs="Arial"/>
                <w:color w:val="0000FF"/>
                <w:lang w:val="es-ES"/>
              </w:rPr>
            </w:pPr>
          </w:p>
          <w:p w14:paraId="107A83D1" w14:textId="471FA53E" w:rsidR="005D58AF" w:rsidRDefault="005D58AF" w:rsidP="00A71A78">
            <w:pPr>
              <w:spacing w:line="240" w:lineRule="auto"/>
              <w:rPr>
                <w:rFonts w:ascii="Arial" w:eastAsia="Arial Unicode MS" w:hAnsi="Arial" w:cs="Arial"/>
                <w:color w:val="0000FF"/>
                <w:lang w:val="es-ES"/>
              </w:rPr>
            </w:pPr>
          </w:p>
          <w:p w14:paraId="24131DD5" w14:textId="0C6C33D9" w:rsidR="005D58AF" w:rsidRDefault="005D58AF" w:rsidP="00A71A78">
            <w:pPr>
              <w:spacing w:line="240" w:lineRule="auto"/>
              <w:rPr>
                <w:rFonts w:ascii="Arial" w:eastAsia="Arial Unicode MS" w:hAnsi="Arial" w:cs="Arial"/>
                <w:color w:val="0000FF"/>
                <w:lang w:val="es-ES"/>
              </w:rPr>
            </w:pPr>
          </w:p>
          <w:p w14:paraId="2E0DB98A" w14:textId="5F93B554" w:rsidR="005D58AF" w:rsidRDefault="005D58AF" w:rsidP="00A71A78">
            <w:pPr>
              <w:spacing w:line="240" w:lineRule="auto"/>
              <w:rPr>
                <w:rFonts w:ascii="Arial" w:eastAsia="Arial Unicode MS" w:hAnsi="Arial" w:cs="Arial"/>
                <w:color w:val="0000FF"/>
                <w:lang w:val="es-ES"/>
              </w:rPr>
            </w:pPr>
          </w:p>
          <w:p w14:paraId="40A03B52" w14:textId="5E109087" w:rsidR="005D58AF" w:rsidRDefault="005D58AF" w:rsidP="00A71A78">
            <w:pPr>
              <w:spacing w:line="240" w:lineRule="auto"/>
              <w:rPr>
                <w:rFonts w:ascii="Arial" w:eastAsia="Arial Unicode MS" w:hAnsi="Arial" w:cs="Arial"/>
                <w:color w:val="0000FF"/>
                <w:lang w:val="es-ES"/>
              </w:rPr>
            </w:pPr>
          </w:p>
          <w:p w14:paraId="3C857FC8" w14:textId="6883F558" w:rsidR="005D58AF" w:rsidRDefault="005D58AF" w:rsidP="00A71A78">
            <w:pPr>
              <w:spacing w:line="240" w:lineRule="auto"/>
              <w:rPr>
                <w:rFonts w:ascii="Arial" w:eastAsia="Arial Unicode MS" w:hAnsi="Arial" w:cs="Arial"/>
                <w:color w:val="0000FF"/>
                <w:lang w:val="es-ES"/>
              </w:rPr>
            </w:pPr>
          </w:p>
          <w:p w14:paraId="29681B12" w14:textId="19E33CCF" w:rsidR="005D58AF" w:rsidRDefault="005D58AF" w:rsidP="00A71A78">
            <w:pPr>
              <w:spacing w:line="240" w:lineRule="auto"/>
              <w:rPr>
                <w:rFonts w:ascii="Arial" w:eastAsia="Arial Unicode MS" w:hAnsi="Arial" w:cs="Arial"/>
                <w:color w:val="0000FF"/>
                <w:lang w:val="es-ES"/>
              </w:rPr>
            </w:pPr>
          </w:p>
          <w:p w14:paraId="3DA09EAD" w14:textId="77777777" w:rsidR="005D58AF" w:rsidRDefault="005D58AF" w:rsidP="00A71A78">
            <w:pPr>
              <w:spacing w:line="240" w:lineRule="auto"/>
              <w:rPr>
                <w:rFonts w:ascii="Arial" w:eastAsia="Arial Unicode MS" w:hAnsi="Arial" w:cs="Arial"/>
                <w:color w:val="0000FF"/>
                <w:lang w:val="es-ES"/>
              </w:rPr>
            </w:pPr>
          </w:p>
          <w:p w14:paraId="1C33A088" w14:textId="77777777" w:rsidR="00A71A78" w:rsidRPr="00236317" w:rsidRDefault="00A71A78" w:rsidP="00A71A78">
            <w:pPr>
              <w:spacing w:line="240" w:lineRule="auto"/>
              <w:ind w:left="720"/>
              <w:rPr>
                <w:rFonts w:ascii="Arial" w:hAnsi="Arial" w:cs="Arial"/>
                <w:i/>
                <w:color w:val="800000"/>
              </w:rPr>
            </w:pPr>
          </w:p>
        </w:tc>
      </w:tr>
      <w:tr w:rsidR="00A71A78" w:rsidRPr="000463D8" w14:paraId="1AA8B634" w14:textId="77777777" w:rsidTr="00A71A78">
        <w:tc>
          <w:tcPr>
            <w:tcW w:w="9658" w:type="dxa"/>
            <w:gridSpan w:val="9"/>
          </w:tcPr>
          <w:p w14:paraId="0143AEBC" w14:textId="77777777" w:rsidR="00A71A78" w:rsidRDefault="00A71A78" w:rsidP="00A71A78">
            <w:pPr>
              <w:rPr>
                <w:rFonts w:ascii="Arial" w:hAnsi="Arial" w:cs="Arial"/>
                <w:b/>
              </w:rPr>
            </w:pPr>
            <w:r w:rsidRPr="000463D8">
              <w:rPr>
                <w:rFonts w:ascii="Arial" w:hAnsi="Arial" w:cs="Arial"/>
                <w:b/>
              </w:rPr>
              <w:lastRenderedPageBreak/>
              <w:t>PRECONDICIÓN:</w:t>
            </w:r>
          </w:p>
          <w:p w14:paraId="1C930E0F" w14:textId="77777777" w:rsidR="00A71A78" w:rsidRPr="000463D8" w:rsidRDefault="00A71A78" w:rsidP="00A71A78">
            <w:pPr>
              <w:rPr>
                <w:rFonts w:ascii="Arial" w:hAnsi="Arial" w:cs="Arial"/>
                <w:b/>
              </w:rPr>
            </w:pPr>
          </w:p>
          <w:p w14:paraId="1AB54EEC" w14:textId="0309433B" w:rsidR="00A71A78" w:rsidRDefault="00490A05" w:rsidP="00A71A78">
            <w:pPr>
              <w:ind w:left="720"/>
              <w:jc w:val="both"/>
              <w:rPr>
                <w:rFonts w:ascii="Arial" w:hAnsi="Arial" w:cs="Arial"/>
                <w:color w:val="0000FF"/>
                <w:lang w:eastAsia="es-ES"/>
              </w:rPr>
            </w:pPr>
            <w:r>
              <w:rPr>
                <w:rFonts w:ascii="Arial" w:hAnsi="Arial" w:cs="Arial"/>
                <w:color w:val="0000FF"/>
                <w:lang w:eastAsia="es-ES"/>
              </w:rPr>
              <w:t xml:space="preserve">Los datos deberán ser suministrador por los clientes ya definidos por el </w:t>
            </w:r>
            <w:r w:rsidR="005D58AF">
              <w:rPr>
                <w:rFonts w:ascii="Arial" w:hAnsi="Arial" w:cs="Arial"/>
                <w:color w:val="0000FF"/>
                <w:lang w:val="es-ES" w:eastAsia="es-ES"/>
              </w:rPr>
              <w:t>Administrador/</w:t>
            </w:r>
            <w:r w:rsidR="00701370">
              <w:rPr>
                <w:rFonts w:ascii="Arial" w:hAnsi="Arial" w:cs="Arial"/>
                <w:color w:val="0000FF"/>
                <w:lang w:val="es-ES" w:eastAsia="es-ES"/>
              </w:rPr>
              <w:t>usuario</w:t>
            </w:r>
            <w:r w:rsidR="005D58AF">
              <w:rPr>
                <w:rFonts w:ascii="Arial" w:hAnsi="Arial" w:cs="Arial"/>
                <w:color w:val="0000FF"/>
                <w:lang w:val="es-ES" w:eastAsia="es-ES"/>
              </w:rPr>
              <w:t xml:space="preserve"> </w:t>
            </w:r>
            <w:r>
              <w:rPr>
                <w:rFonts w:ascii="Arial" w:hAnsi="Arial" w:cs="Arial"/>
                <w:color w:val="0000FF"/>
                <w:lang w:eastAsia="es-ES"/>
              </w:rPr>
              <w:t>del sistema externo</w:t>
            </w:r>
          </w:p>
          <w:p w14:paraId="4230D621" w14:textId="66939A29" w:rsidR="00490A05" w:rsidRDefault="00490A05" w:rsidP="00A71A78">
            <w:pPr>
              <w:ind w:left="720"/>
              <w:jc w:val="both"/>
              <w:rPr>
                <w:rFonts w:ascii="Arial" w:hAnsi="Arial" w:cs="Arial"/>
                <w:color w:val="0000FF"/>
                <w:lang w:eastAsia="es-ES"/>
              </w:rPr>
            </w:pPr>
          </w:p>
          <w:p w14:paraId="478DFF7F" w14:textId="5F756DB0" w:rsidR="00490A05" w:rsidRDefault="00490A05" w:rsidP="00A71A78">
            <w:pPr>
              <w:ind w:left="720"/>
              <w:jc w:val="both"/>
              <w:rPr>
                <w:rFonts w:ascii="Arial" w:hAnsi="Arial" w:cs="Arial"/>
                <w:color w:val="0000FF"/>
                <w:lang w:eastAsia="es-ES"/>
              </w:rPr>
            </w:pPr>
            <w:r>
              <w:rPr>
                <w:rFonts w:ascii="Arial" w:hAnsi="Arial" w:cs="Arial"/>
                <w:color w:val="0000FF"/>
                <w:lang w:eastAsia="es-ES"/>
              </w:rPr>
              <w:t>Para guardar los datos debe existir la base de datos debidamente relacionada con el sistema externo</w:t>
            </w:r>
          </w:p>
          <w:p w14:paraId="6508B8DC" w14:textId="77777777" w:rsidR="00A71A78" w:rsidRPr="00AD0CCF" w:rsidRDefault="00A71A78" w:rsidP="00A71A78">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77777777" w:rsidR="00A71A78" w:rsidRDefault="00A71A78" w:rsidP="00A71A7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5ED368A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F62127F" w14:textId="2AE3CDA0" w:rsidR="00A71A78" w:rsidRDefault="00490A0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206C97D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0108BBD7" w14:textId="500ED883"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33106196" wp14:editId="7FBF47B8">
                  <wp:extent cx="5353050" cy="1359673"/>
                  <wp:effectExtent l="0" t="0" r="7620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471AE03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D17EE1A" w14:textId="16C530E1" w:rsidR="00A71A78" w:rsidRDefault="00A71A78" w:rsidP="00BB1AF7">
            <w:pPr>
              <w:widowControl/>
              <w:autoSpaceDE w:val="0"/>
              <w:autoSpaceDN w:val="0"/>
              <w:adjustRightInd w:val="0"/>
              <w:spacing w:line="240" w:lineRule="auto"/>
              <w:rPr>
                <w:rFonts w:ascii="Arial" w:hAnsi="Arial" w:cs="Arial"/>
                <w:color w:val="0000FF"/>
                <w:lang w:val="es-ES" w:eastAsia="es-ES"/>
              </w:rPr>
            </w:pPr>
          </w:p>
          <w:p w14:paraId="409172D9" w14:textId="26EFD8C9" w:rsidR="00357BF9" w:rsidRPr="00BB1AF7" w:rsidRDefault="00357BF9" w:rsidP="00BB1AF7">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5A5C5B5A" wp14:editId="12AC6DBA">
                  <wp:extent cx="5572125" cy="3124200"/>
                  <wp:effectExtent l="76200" t="0" r="66675"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D5F97D2" w14:textId="77777777" w:rsidR="00A71A78" w:rsidRDefault="00A71A78" w:rsidP="00F86256">
            <w:pPr>
              <w:widowControl/>
              <w:autoSpaceDE w:val="0"/>
              <w:autoSpaceDN w:val="0"/>
              <w:adjustRightInd w:val="0"/>
              <w:spacing w:line="240" w:lineRule="auto"/>
              <w:ind w:left="360"/>
              <w:rPr>
                <w:rFonts w:ascii="Arial" w:hAnsi="Arial" w:cs="Arial"/>
                <w:color w:val="0000FF"/>
                <w:lang w:val="es-ES" w:eastAsia="es-ES"/>
              </w:rPr>
            </w:pPr>
          </w:p>
          <w:p w14:paraId="1A53177D"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501F6D5B" w14:textId="509186A3" w:rsidR="00F86256" w:rsidRDefault="005D58AF" w:rsidP="00F86256">
            <w:pPr>
              <w:widowControl/>
              <w:autoSpaceDE w:val="0"/>
              <w:autoSpaceDN w:val="0"/>
              <w:adjustRightInd w:val="0"/>
              <w:spacing w:line="240" w:lineRule="auto"/>
              <w:ind w:left="360"/>
              <w:rPr>
                <w:rFonts w:ascii="Arial" w:hAnsi="Arial" w:cs="Arial"/>
                <w:color w:val="0000FF"/>
                <w:lang w:val="es-ES" w:eastAsia="es-ES"/>
              </w:rPr>
            </w:pPr>
            <w:r>
              <w:rPr>
                <w:noProof/>
                <w:lang w:eastAsia="es-CO"/>
              </w:rPr>
              <w:drawing>
                <wp:inline distT="0" distB="0" distL="0" distR="0" wp14:anchorId="79E70071" wp14:editId="2E08D81A">
                  <wp:extent cx="5572125" cy="1940118"/>
                  <wp:effectExtent l="76200" t="0" r="6667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1227847"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A71A78" w:rsidRPr="000463D8" w14:paraId="07101536" w14:textId="77777777" w:rsidTr="00A71A78">
        <w:tc>
          <w:tcPr>
            <w:tcW w:w="804" w:type="dxa"/>
            <w:gridSpan w:val="2"/>
            <w:shd w:val="clear" w:color="auto" w:fill="D9D9D9"/>
          </w:tcPr>
          <w:p w14:paraId="088D90A5"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9F2B39A"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2EE0F47C"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8E867F2" w14:textId="77777777" w:rsidTr="00A71A78">
        <w:tc>
          <w:tcPr>
            <w:tcW w:w="804" w:type="dxa"/>
            <w:gridSpan w:val="2"/>
          </w:tcPr>
          <w:p w14:paraId="0F0A7C22" w14:textId="77777777" w:rsidR="00A71A78" w:rsidRPr="006779C3" w:rsidRDefault="00A71A78" w:rsidP="00A71A7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048CAB8" w14:textId="1D394827" w:rsidR="00A71A78" w:rsidRPr="006779C3" w:rsidRDefault="00F86256"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395A852" w14:textId="4EA85FFA" w:rsidR="00A71A78" w:rsidRDefault="00357BF9"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LeerDatos</w:t>
            </w:r>
            <w:proofErr w:type="spellEnd"/>
          </w:p>
          <w:p w14:paraId="3F672376"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72C83F41" w14:textId="370900B6"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w:t>
            </w:r>
            <w:r w:rsidR="00F86256">
              <w:rPr>
                <w:rFonts w:ascii="Arial" w:hAnsi="Arial" w:cs="Arial"/>
                <w:color w:val="0000FF"/>
                <w:lang w:val="es-ES" w:eastAsia="es-ES"/>
              </w:rPr>
              <w:t>cliente</w:t>
            </w:r>
            <w:r w:rsidR="00357BF9">
              <w:rPr>
                <w:rFonts w:ascii="Arial" w:hAnsi="Arial" w:cs="Arial"/>
                <w:color w:val="0000FF"/>
                <w:lang w:val="es-ES" w:eastAsia="es-ES"/>
              </w:rPr>
              <w:t xml:space="preserve"> </w:t>
            </w:r>
            <w:r w:rsidR="00F86256">
              <w:rPr>
                <w:rFonts w:ascii="Arial" w:hAnsi="Arial" w:cs="Arial"/>
                <w:color w:val="0000FF"/>
                <w:lang w:val="es-ES" w:eastAsia="es-ES"/>
              </w:rPr>
              <w:t xml:space="preserve">leerá los datos generados, enviándolos al sistema </w:t>
            </w:r>
            <w:proofErr w:type="spellStart"/>
            <w:r w:rsidR="00F86256">
              <w:rPr>
                <w:rFonts w:ascii="Arial" w:hAnsi="Arial" w:cs="Arial"/>
                <w:color w:val="0000FF"/>
                <w:lang w:val="es-ES" w:eastAsia="es-ES"/>
              </w:rPr>
              <w:t>inpetel</w:t>
            </w:r>
            <w:proofErr w:type="spellEnd"/>
            <w:r w:rsidR="00F86256">
              <w:rPr>
                <w:rFonts w:ascii="Arial" w:hAnsi="Arial" w:cs="Arial"/>
                <w:color w:val="0000FF"/>
                <w:lang w:val="es-ES" w:eastAsia="es-ES"/>
              </w:rPr>
              <w:t xml:space="preserve"> </w:t>
            </w:r>
            <w:proofErr w:type="spellStart"/>
            <w:r w:rsidR="00F86256">
              <w:rPr>
                <w:rFonts w:ascii="Arial" w:hAnsi="Arial" w:cs="Arial"/>
                <w:color w:val="0000FF"/>
                <w:lang w:val="es-ES" w:eastAsia="es-ES"/>
              </w:rPr>
              <w:t>cloud</w:t>
            </w:r>
            <w:proofErr w:type="spellEnd"/>
            <w:r w:rsidR="00F86256">
              <w:rPr>
                <w:rFonts w:ascii="Arial" w:hAnsi="Arial" w:cs="Arial"/>
                <w:color w:val="0000FF"/>
                <w:lang w:val="es-ES" w:eastAsia="es-ES"/>
              </w:rPr>
              <w:t>.</w:t>
            </w:r>
          </w:p>
          <w:p w14:paraId="072F9535"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477BB7A5" w14:textId="77777777" w:rsidR="00A71A78" w:rsidRDefault="00A71A78" w:rsidP="00A71A78">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3526FD1" w14:textId="14F7513D" w:rsidR="005559AE" w:rsidRDefault="005559AE" w:rsidP="00357B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2972" w:type="dxa"/>
              <w:tblLayout w:type="fixed"/>
              <w:tblLook w:val="04A0" w:firstRow="1" w:lastRow="0" w:firstColumn="1" w:lastColumn="0" w:noHBand="0" w:noVBand="1"/>
            </w:tblPr>
            <w:tblGrid>
              <w:gridCol w:w="2972"/>
            </w:tblGrid>
            <w:tr w:rsidR="000837D6" w:rsidRPr="004762D8" w14:paraId="0E70A86B" w14:textId="77777777" w:rsidTr="000837D6">
              <w:tc>
                <w:tcPr>
                  <w:tcW w:w="2972" w:type="dxa"/>
                </w:tcPr>
                <w:p w14:paraId="2F5296D1"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r>
            <w:tr w:rsidR="000837D6" w:rsidRPr="006746ED" w14:paraId="15E819BC" w14:textId="77777777" w:rsidTr="000837D6">
              <w:tc>
                <w:tcPr>
                  <w:tcW w:w="2972" w:type="dxa"/>
                </w:tcPr>
                <w:p w14:paraId="12F9D835" w14:textId="77777777" w:rsidR="000837D6" w:rsidRPr="006746ED"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r>
            <w:tr w:rsidR="000837D6" w:rsidRPr="004762D8" w14:paraId="41CD9F12" w14:textId="77777777" w:rsidTr="000837D6">
              <w:tc>
                <w:tcPr>
                  <w:tcW w:w="2972" w:type="dxa"/>
                </w:tcPr>
                <w:p w14:paraId="043008C8"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crc_dato</w:t>
                  </w:r>
                  <w:proofErr w:type="spellEnd"/>
                </w:p>
              </w:tc>
            </w:tr>
            <w:tr w:rsidR="000837D6" w:rsidRPr="004762D8" w14:paraId="5A21599B" w14:textId="77777777" w:rsidTr="000837D6">
              <w:tc>
                <w:tcPr>
                  <w:tcW w:w="2972" w:type="dxa"/>
                </w:tcPr>
                <w:p w14:paraId="085C5B25"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r>
            <w:tr w:rsidR="000837D6" w:rsidRPr="004762D8" w14:paraId="1CBEC055" w14:textId="77777777" w:rsidTr="000837D6">
              <w:tc>
                <w:tcPr>
                  <w:tcW w:w="2972" w:type="dxa"/>
                </w:tcPr>
                <w:p w14:paraId="4C776DDE"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r>
            <w:tr w:rsidR="000837D6" w14:paraId="60C1B61D" w14:textId="77777777" w:rsidTr="000837D6">
              <w:tc>
                <w:tcPr>
                  <w:tcW w:w="2972" w:type="dxa"/>
                </w:tcPr>
                <w:p w14:paraId="5CE538D2"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0837D6" w14:paraId="481EAC4A" w14:textId="77777777" w:rsidTr="000837D6">
              <w:tc>
                <w:tcPr>
                  <w:tcW w:w="2972" w:type="dxa"/>
                </w:tcPr>
                <w:p w14:paraId="027470F9"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bl>
          <w:p w14:paraId="20B9F493" w14:textId="77777777" w:rsidR="00A71A78" w:rsidRPr="000463D8" w:rsidRDefault="00A71A78" w:rsidP="000837D6">
            <w:pPr>
              <w:pStyle w:val="Prrafodelista"/>
              <w:widowControl/>
              <w:autoSpaceDE w:val="0"/>
              <w:autoSpaceDN w:val="0"/>
              <w:adjustRightInd w:val="0"/>
              <w:spacing w:line="240" w:lineRule="auto"/>
              <w:ind w:left="0"/>
              <w:rPr>
                <w:rFonts w:ascii="Arial" w:hAnsi="Arial" w:cs="Arial"/>
                <w:b/>
              </w:rPr>
            </w:pPr>
          </w:p>
        </w:tc>
      </w:tr>
      <w:tr w:rsidR="00A71A78" w:rsidRPr="000463D8" w14:paraId="0E33006F" w14:textId="77777777" w:rsidTr="00A71A78">
        <w:tc>
          <w:tcPr>
            <w:tcW w:w="804" w:type="dxa"/>
            <w:gridSpan w:val="2"/>
          </w:tcPr>
          <w:p w14:paraId="26E87FC3" w14:textId="77777777" w:rsidR="00A71A78" w:rsidRPr="000463D8" w:rsidRDefault="00A71A78" w:rsidP="00A71A7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407A354E" w14:textId="28321542" w:rsidR="00A71A78" w:rsidRPr="000463D8" w:rsidRDefault="00F86256" w:rsidP="00A71A78">
            <w:pPr>
              <w:jc w:val="both"/>
              <w:rPr>
                <w:rFonts w:ascii="Arial" w:hAnsi="Arial" w:cs="Arial"/>
                <w:b/>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B5BC688" w14:textId="6EC57458" w:rsidR="00A71A78" w:rsidRDefault="00F8625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backupDatos</w:t>
            </w:r>
            <w:proofErr w:type="spellEnd"/>
          </w:p>
          <w:p w14:paraId="686CA6FC" w14:textId="2EF2EB64"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383D21B0" w14:textId="14128C34" w:rsidR="000E0E85" w:rsidRPr="009B5A5F" w:rsidRDefault="000E0E8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se generará un </w:t>
            </w:r>
            <w:proofErr w:type="spellStart"/>
            <w:r>
              <w:rPr>
                <w:rFonts w:ascii="Arial" w:hAnsi="Arial" w:cs="Arial"/>
                <w:color w:val="0000FF"/>
                <w:lang w:val="es-ES" w:eastAsia="es-ES"/>
              </w:rPr>
              <w:t>backup</w:t>
            </w:r>
            <w:proofErr w:type="spellEnd"/>
            <w:r>
              <w:rPr>
                <w:rFonts w:ascii="Arial" w:hAnsi="Arial" w:cs="Arial"/>
                <w:color w:val="0000FF"/>
                <w:lang w:val="es-ES" w:eastAsia="es-ES"/>
              </w:rPr>
              <w:t xml:space="preserve"> de los datos generados por el cliente, en la base de datos del sistema externo.</w:t>
            </w:r>
          </w:p>
          <w:p w14:paraId="2B4EEEFC" w14:textId="77777777" w:rsidR="00A71A78" w:rsidRPr="000463D8" w:rsidRDefault="00A71A78" w:rsidP="00A71A78">
            <w:pPr>
              <w:jc w:val="both"/>
              <w:rPr>
                <w:rFonts w:ascii="Arial" w:hAnsi="Arial" w:cs="Arial"/>
                <w:b/>
              </w:rPr>
            </w:pPr>
          </w:p>
        </w:tc>
      </w:tr>
      <w:tr w:rsidR="00A71A78" w:rsidRPr="000463D8" w14:paraId="17F3A952" w14:textId="77777777" w:rsidTr="00A71A78">
        <w:tc>
          <w:tcPr>
            <w:tcW w:w="804" w:type="dxa"/>
            <w:gridSpan w:val="2"/>
          </w:tcPr>
          <w:p w14:paraId="55A44F5B" w14:textId="77777777" w:rsidR="00A71A78" w:rsidRPr="009B5A5F" w:rsidRDefault="00A71A78" w:rsidP="00A71A7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B853645" w14:textId="24664F9B" w:rsidR="00A71A78" w:rsidRDefault="000E0E85"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607FB13B" w14:textId="4790A1AA" w:rsidR="00A71A78" w:rsidRDefault="000E0E85"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almacenarDatos</w:t>
            </w:r>
            <w:proofErr w:type="spellEnd"/>
          </w:p>
          <w:p w14:paraId="1296CB5B" w14:textId="77777777" w:rsidR="000E0E85" w:rsidRPr="000E0E85" w:rsidRDefault="000E0E85" w:rsidP="000E0E85">
            <w:pPr>
              <w:widowControl/>
              <w:autoSpaceDE w:val="0"/>
              <w:autoSpaceDN w:val="0"/>
              <w:adjustRightInd w:val="0"/>
              <w:spacing w:line="240" w:lineRule="auto"/>
              <w:rPr>
                <w:rFonts w:ascii="Arial" w:hAnsi="Arial" w:cs="Arial"/>
                <w:color w:val="0000FF"/>
                <w:lang w:val="es-ES" w:eastAsia="es-ES"/>
              </w:rPr>
            </w:pPr>
          </w:p>
          <w:p w14:paraId="481B7C54" w14:textId="590AC707" w:rsidR="00A71A78"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los datos generados por el cliente se verifican y se guardan en la base de datos del sistema externo, si en la validación se encuentra una inconsistencia previamente definida, se mostrará una alarma generándole al administrador/</w:t>
            </w:r>
            <w:r w:rsidR="00701370">
              <w:rPr>
                <w:rFonts w:ascii="Arial" w:hAnsi="Arial" w:cs="Arial"/>
                <w:color w:val="0000FF"/>
                <w:lang w:val="es-ES" w:eastAsia="es-ES"/>
              </w:rPr>
              <w:t>usuario</w:t>
            </w:r>
            <w:r>
              <w:rPr>
                <w:rFonts w:ascii="Arial" w:hAnsi="Arial" w:cs="Arial"/>
                <w:color w:val="0000FF"/>
                <w:lang w:val="es-ES" w:eastAsia="es-ES"/>
              </w:rPr>
              <w:t xml:space="preserve"> la opción de gestionarla</w:t>
            </w:r>
          </w:p>
          <w:p w14:paraId="5D9F46FD" w14:textId="427330ED" w:rsidR="000E0E85"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6AD97FBC"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50C7B18F" w14:textId="77777777" w:rsidR="00A71A78" w:rsidRPr="00CB439A" w:rsidRDefault="00A71A78" w:rsidP="000E0E85">
            <w:pPr>
              <w:pStyle w:val="Prrafodelista"/>
              <w:widowControl/>
              <w:autoSpaceDE w:val="0"/>
              <w:autoSpaceDN w:val="0"/>
              <w:adjustRightInd w:val="0"/>
              <w:spacing w:line="240" w:lineRule="auto"/>
              <w:ind w:left="0"/>
              <w:rPr>
                <w:rFonts w:ascii="Arial" w:hAnsi="Arial" w:cs="Arial"/>
                <w:color w:val="0000FF"/>
                <w:lang w:val="es-ES" w:eastAsia="es-ES"/>
              </w:rPr>
            </w:pPr>
          </w:p>
        </w:tc>
      </w:tr>
      <w:tr w:rsidR="00A71A78" w:rsidRPr="000463D8" w14:paraId="1674D659" w14:textId="77777777" w:rsidTr="00A71A78">
        <w:tc>
          <w:tcPr>
            <w:tcW w:w="9658" w:type="dxa"/>
            <w:gridSpan w:val="9"/>
          </w:tcPr>
          <w:p w14:paraId="79B3779E" w14:textId="77777777" w:rsidR="00A71A78" w:rsidRPr="00CC2F74" w:rsidRDefault="00A71A78" w:rsidP="00A71A78">
            <w:pPr>
              <w:rPr>
                <w:rFonts w:ascii="Arial" w:hAnsi="Arial" w:cs="Arial"/>
                <w:color w:val="0000FF"/>
                <w:lang w:val="es-ES" w:eastAsia="es-ES"/>
              </w:rPr>
            </w:pPr>
            <w:r w:rsidRPr="000463D8">
              <w:rPr>
                <w:rFonts w:ascii="Arial" w:hAnsi="Arial" w:cs="Arial"/>
                <w:b/>
              </w:rPr>
              <w:lastRenderedPageBreak/>
              <w:t>POSCONDICION:</w:t>
            </w:r>
          </w:p>
          <w:p w14:paraId="7500D784" w14:textId="77777777" w:rsidR="00A71A78" w:rsidRDefault="00A71A78" w:rsidP="00A71A7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3C58CB2E" w14:textId="77777777" w:rsidR="00A71A78" w:rsidRDefault="00A71A78" w:rsidP="00A71A78">
            <w:pPr>
              <w:rPr>
                <w:rFonts w:ascii="Arial" w:hAnsi="Arial" w:cs="Arial"/>
                <w:color w:val="0000FF"/>
                <w:lang w:val="es-ES" w:eastAsia="es-ES"/>
              </w:rPr>
            </w:pPr>
          </w:p>
          <w:p w14:paraId="357770AA" w14:textId="5687EFF4" w:rsidR="00A71A78" w:rsidRDefault="00A71A78" w:rsidP="00A71A78">
            <w:pPr>
              <w:rPr>
                <w:rFonts w:ascii="Arial" w:hAnsi="Arial" w:cs="Arial"/>
                <w:color w:val="0000FF"/>
                <w:lang w:val="es-ES" w:eastAsia="es-ES"/>
              </w:rPr>
            </w:pPr>
            <w:r>
              <w:rPr>
                <w:rFonts w:ascii="Arial" w:hAnsi="Arial" w:cs="Arial"/>
                <w:color w:val="0000FF"/>
                <w:lang w:val="es-ES" w:eastAsia="es-ES"/>
              </w:rPr>
              <w:t xml:space="preserve">El </w:t>
            </w:r>
            <w:r w:rsidR="000837D6">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w:t>
            </w:r>
            <w:r w:rsidR="000E0E85">
              <w:rPr>
                <w:rFonts w:ascii="Arial" w:hAnsi="Arial" w:cs="Arial"/>
                <w:color w:val="0000FF"/>
                <w:lang w:val="es-ES" w:eastAsia="es-ES"/>
              </w:rPr>
              <w:t xml:space="preserve"> las alarmas</w:t>
            </w:r>
          </w:p>
          <w:p w14:paraId="2900E79B" w14:textId="1AA68488" w:rsidR="000E0E85" w:rsidRDefault="000E0E85" w:rsidP="00A71A78">
            <w:pPr>
              <w:rPr>
                <w:rFonts w:ascii="Arial" w:hAnsi="Arial" w:cs="Arial"/>
                <w:color w:val="0000FF"/>
                <w:lang w:val="es-ES" w:eastAsia="es-ES"/>
              </w:rPr>
            </w:pPr>
            <w:r>
              <w:rPr>
                <w:rFonts w:ascii="Arial" w:hAnsi="Arial" w:cs="Arial"/>
                <w:color w:val="0000FF"/>
                <w:lang w:val="es-ES" w:eastAsia="es-ES"/>
              </w:rPr>
              <w:t>El cliente</w:t>
            </w:r>
            <w:r w:rsidR="000837D6">
              <w:rPr>
                <w:rFonts w:ascii="Arial" w:hAnsi="Arial" w:cs="Arial"/>
                <w:color w:val="0000FF"/>
                <w:lang w:val="es-ES" w:eastAsia="es-ES"/>
              </w:rPr>
              <w:t>/componente</w:t>
            </w:r>
            <w:r>
              <w:rPr>
                <w:rFonts w:ascii="Arial" w:hAnsi="Arial" w:cs="Arial"/>
                <w:color w:val="0000FF"/>
                <w:lang w:val="es-ES" w:eastAsia="es-ES"/>
              </w:rPr>
              <w:t xml:space="preserve"> debe estar previamente creado y debidamente configurado.</w:t>
            </w:r>
          </w:p>
          <w:p w14:paraId="0A01A6DF" w14:textId="77777777" w:rsidR="000E0E85" w:rsidRDefault="000E0E85" w:rsidP="00A71A78">
            <w:pPr>
              <w:rPr>
                <w:rFonts w:ascii="Arial" w:hAnsi="Arial" w:cs="Arial"/>
                <w:color w:val="0000FF"/>
                <w:lang w:val="es-ES" w:eastAsia="es-ES"/>
              </w:rPr>
            </w:pPr>
          </w:p>
          <w:p w14:paraId="4229F224" w14:textId="77777777" w:rsidR="00A71A78" w:rsidRDefault="00A71A78" w:rsidP="00A71A78">
            <w:pPr>
              <w:rPr>
                <w:rFonts w:ascii="Arial" w:hAnsi="Arial" w:cs="Arial"/>
                <w:color w:val="0000FF"/>
                <w:lang w:val="es-ES" w:eastAsia="es-ES"/>
              </w:rPr>
            </w:pPr>
          </w:p>
          <w:p w14:paraId="5E3B1463" w14:textId="77777777" w:rsidR="00A71A78" w:rsidRDefault="00A71A78" w:rsidP="00A71A78">
            <w:pPr>
              <w:rPr>
                <w:rFonts w:ascii="Arial" w:hAnsi="Arial" w:cs="Arial"/>
                <w:color w:val="0000FF"/>
                <w:lang w:val="es-ES" w:eastAsia="es-ES"/>
              </w:rPr>
            </w:pPr>
          </w:p>
          <w:p w14:paraId="1B89F47B" w14:textId="77777777" w:rsidR="00A71A78" w:rsidRPr="00684CDA" w:rsidRDefault="00A71A78" w:rsidP="00A71A78">
            <w:pPr>
              <w:rPr>
                <w:rFonts w:ascii="Arial" w:hAnsi="Arial" w:cs="Arial"/>
                <w:color w:val="0000FF"/>
                <w:lang w:val="es-ES" w:eastAsia="es-ES"/>
              </w:rPr>
            </w:pPr>
          </w:p>
        </w:tc>
      </w:tr>
      <w:tr w:rsidR="00A71A78" w:rsidRPr="000463D8" w14:paraId="3564FD29" w14:textId="77777777" w:rsidTr="00A71A78">
        <w:tc>
          <w:tcPr>
            <w:tcW w:w="9658" w:type="dxa"/>
            <w:gridSpan w:val="9"/>
            <w:tcBorders>
              <w:bottom w:val="single" w:sz="4" w:space="0" w:color="auto"/>
            </w:tcBorders>
          </w:tcPr>
          <w:p w14:paraId="1B4FC8A2" w14:textId="77777777" w:rsidR="00A71A78" w:rsidRPr="000463D8" w:rsidRDefault="00A71A78" w:rsidP="00A71A78">
            <w:pPr>
              <w:rPr>
                <w:rFonts w:ascii="Arial" w:eastAsia="Arial Unicode MS" w:hAnsi="Arial" w:cs="Arial"/>
                <w:b/>
                <w:lang w:val="es-ES"/>
              </w:rPr>
            </w:pPr>
            <w:r w:rsidRPr="000463D8">
              <w:rPr>
                <w:rFonts w:ascii="Arial" w:eastAsia="Arial Unicode MS" w:hAnsi="Arial" w:cs="Arial"/>
                <w:b/>
                <w:lang w:val="es-ES"/>
              </w:rPr>
              <w:t>FLUJO ALTERNATIVO:</w:t>
            </w:r>
          </w:p>
          <w:p w14:paraId="5ED0C072" w14:textId="77777777" w:rsidR="00A71A78" w:rsidRPr="000463D8" w:rsidRDefault="00A71A78" w:rsidP="00A71A78">
            <w:pPr>
              <w:rPr>
                <w:rFonts w:ascii="Arial" w:eastAsia="Arial Unicode MS" w:hAnsi="Arial" w:cs="Arial"/>
                <w:lang w:val="es-ES"/>
              </w:rPr>
            </w:pPr>
            <w:r w:rsidRPr="000463D8">
              <w:rPr>
                <w:rFonts w:ascii="Arial" w:eastAsia="Arial Unicode MS" w:hAnsi="Arial" w:cs="Arial"/>
                <w:lang w:val="es-ES"/>
              </w:rPr>
              <w:t>FA01 Nombre Flujo Alternativo</w:t>
            </w:r>
          </w:p>
          <w:p w14:paraId="0973CE34"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3ABA4CE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1823F8C1"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370AD39D" w14:textId="77777777" w:rsidR="00A71A78" w:rsidRPr="00684CDA" w:rsidRDefault="00A71A78" w:rsidP="00A71A78">
            <w:pPr>
              <w:widowControl/>
              <w:autoSpaceDE w:val="0"/>
              <w:autoSpaceDN w:val="0"/>
              <w:adjustRightInd w:val="0"/>
              <w:spacing w:line="240" w:lineRule="auto"/>
              <w:rPr>
                <w:rFonts w:ascii="Arial" w:eastAsia="Arial Unicode MS" w:hAnsi="Arial" w:cs="Arial"/>
                <w:color w:val="0000FF"/>
                <w:lang w:val="es-ES"/>
              </w:rPr>
            </w:pPr>
          </w:p>
        </w:tc>
      </w:tr>
      <w:tr w:rsidR="00A71A78" w:rsidRPr="000463D8" w14:paraId="16284EA0" w14:textId="77777777" w:rsidTr="00A71A78">
        <w:tc>
          <w:tcPr>
            <w:tcW w:w="804" w:type="dxa"/>
            <w:gridSpan w:val="2"/>
            <w:shd w:val="clear" w:color="auto" w:fill="D9D9D9"/>
          </w:tcPr>
          <w:p w14:paraId="7E50E089" w14:textId="77777777" w:rsidR="00A71A78" w:rsidRPr="000463D8" w:rsidRDefault="00A71A78" w:rsidP="00A71A78">
            <w:pPr>
              <w:jc w:val="center"/>
              <w:rPr>
                <w:rFonts w:ascii="Arial" w:hAnsi="Arial" w:cs="Arial"/>
                <w:b/>
              </w:rPr>
            </w:pPr>
            <w:r w:rsidRPr="000463D8">
              <w:rPr>
                <w:rFonts w:ascii="Arial" w:hAnsi="Arial" w:cs="Arial"/>
                <w:b/>
              </w:rPr>
              <w:t>Paso</w:t>
            </w:r>
          </w:p>
        </w:tc>
        <w:tc>
          <w:tcPr>
            <w:tcW w:w="4250" w:type="dxa"/>
            <w:gridSpan w:val="5"/>
            <w:shd w:val="clear" w:color="auto" w:fill="D9D9D9"/>
          </w:tcPr>
          <w:p w14:paraId="7FC2F561"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754C9620"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CEF0899" w14:textId="77777777" w:rsidTr="00A71A78">
        <w:tc>
          <w:tcPr>
            <w:tcW w:w="804" w:type="dxa"/>
            <w:gridSpan w:val="2"/>
          </w:tcPr>
          <w:p w14:paraId="235D137D" w14:textId="77777777" w:rsidR="00A71A78" w:rsidRPr="000463D8" w:rsidRDefault="00A71A78" w:rsidP="00A71A78">
            <w:pPr>
              <w:jc w:val="center"/>
              <w:rPr>
                <w:rFonts w:ascii="Arial" w:hAnsi="Arial" w:cs="Arial"/>
                <w:b/>
              </w:rPr>
            </w:pPr>
          </w:p>
        </w:tc>
        <w:tc>
          <w:tcPr>
            <w:tcW w:w="4250" w:type="dxa"/>
            <w:gridSpan w:val="5"/>
          </w:tcPr>
          <w:p w14:paraId="44C16133" w14:textId="77777777" w:rsidR="00A71A78" w:rsidRPr="000463D8" w:rsidRDefault="00A71A78" w:rsidP="00A71A78">
            <w:pPr>
              <w:jc w:val="both"/>
              <w:rPr>
                <w:rFonts w:ascii="Arial" w:hAnsi="Arial" w:cs="Arial"/>
                <w:b/>
              </w:rPr>
            </w:pPr>
          </w:p>
        </w:tc>
        <w:tc>
          <w:tcPr>
            <w:tcW w:w="4604" w:type="dxa"/>
            <w:gridSpan w:val="2"/>
          </w:tcPr>
          <w:p w14:paraId="49BAC39C" w14:textId="77777777" w:rsidR="00A71A78" w:rsidRPr="000463D8" w:rsidRDefault="00A71A78" w:rsidP="00A71A78">
            <w:pPr>
              <w:jc w:val="both"/>
              <w:rPr>
                <w:rFonts w:ascii="Arial" w:hAnsi="Arial" w:cs="Arial"/>
                <w:b/>
              </w:rPr>
            </w:pPr>
          </w:p>
        </w:tc>
      </w:tr>
      <w:tr w:rsidR="00A71A78" w:rsidRPr="000463D8" w14:paraId="14A932BD" w14:textId="77777777" w:rsidTr="00A71A78">
        <w:tc>
          <w:tcPr>
            <w:tcW w:w="804" w:type="dxa"/>
            <w:gridSpan w:val="2"/>
          </w:tcPr>
          <w:p w14:paraId="19298FA7" w14:textId="77777777" w:rsidR="00A71A78" w:rsidRPr="000463D8" w:rsidRDefault="00A71A78" w:rsidP="00A71A78">
            <w:pPr>
              <w:jc w:val="center"/>
              <w:rPr>
                <w:rFonts w:ascii="Arial" w:hAnsi="Arial" w:cs="Arial"/>
                <w:b/>
              </w:rPr>
            </w:pPr>
          </w:p>
        </w:tc>
        <w:tc>
          <w:tcPr>
            <w:tcW w:w="4250" w:type="dxa"/>
            <w:gridSpan w:val="5"/>
          </w:tcPr>
          <w:p w14:paraId="6A78CABD" w14:textId="77777777" w:rsidR="00A71A78" w:rsidRPr="000463D8" w:rsidRDefault="00A71A78" w:rsidP="00A71A78">
            <w:pPr>
              <w:jc w:val="both"/>
              <w:rPr>
                <w:rFonts w:ascii="Arial" w:hAnsi="Arial" w:cs="Arial"/>
                <w:b/>
              </w:rPr>
            </w:pPr>
          </w:p>
        </w:tc>
        <w:tc>
          <w:tcPr>
            <w:tcW w:w="4604" w:type="dxa"/>
            <w:gridSpan w:val="2"/>
          </w:tcPr>
          <w:p w14:paraId="3706A308" w14:textId="77777777" w:rsidR="00A71A78" w:rsidRPr="000463D8" w:rsidRDefault="00A71A78" w:rsidP="00A71A78">
            <w:pPr>
              <w:jc w:val="both"/>
              <w:rPr>
                <w:rFonts w:ascii="Arial" w:hAnsi="Arial" w:cs="Arial"/>
                <w:b/>
              </w:rPr>
            </w:pPr>
          </w:p>
        </w:tc>
      </w:tr>
      <w:tr w:rsidR="00A71A78" w:rsidRPr="000463D8" w14:paraId="582AA84D" w14:textId="77777777" w:rsidTr="00A71A78">
        <w:tc>
          <w:tcPr>
            <w:tcW w:w="9658" w:type="dxa"/>
            <w:gridSpan w:val="9"/>
          </w:tcPr>
          <w:p w14:paraId="3A0C456B" w14:textId="77777777" w:rsidR="00A71A78" w:rsidRPr="000463D8" w:rsidRDefault="00A71A78" w:rsidP="00A71A78">
            <w:pPr>
              <w:rPr>
                <w:rFonts w:ascii="Arial" w:hAnsi="Arial" w:cs="Arial"/>
                <w:b/>
              </w:rPr>
            </w:pPr>
            <w:r w:rsidRPr="000463D8">
              <w:rPr>
                <w:rFonts w:ascii="Arial" w:hAnsi="Arial" w:cs="Arial"/>
                <w:b/>
              </w:rPr>
              <w:t>POSCONDICION:</w:t>
            </w:r>
          </w:p>
          <w:p w14:paraId="03CFDBAA" w14:textId="77777777" w:rsidR="00A71A78" w:rsidRPr="000463D8" w:rsidRDefault="00A71A78" w:rsidP="00A71A7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71A78" w:rsidRPr="000463D8" w14:paraId="6A429917" w14:textId="77777777" w:rsidTr="00A71A78">
        <w:tc>
          <w:tcPr>
            <w:tcW w:w="9658" w:type="dxa"/>
            <w:gridSpan w:val="9"/>
            <w:tcBorders>
              <w:bottom w:val="single" w:sz="4" w:space="0" w:color="auto"/>
            </w:tcBorders>
          </w:tcPr>
          <w:p w14:paraId="77877DDE" w14:textId="77777777" w:rsidR="00A71A78" w:rsidRPr="000463D8" w:rsidRDefault="00A71A78" w:rsidP="00A71A78">
            <w:pPr>
              <w:rPr>
                <w:rFonts w:ascii="Arial" w:hAnsi="Arial" w:cs="Arial"/>
                <w:b/>
              </w:rPr>
            </w:pPr>
            <w:r w:rsidRPr="000463D8">
              <w:rPr>
                <w:rFonts w:ascii="Arial" w:hAnsi="Arial" w:cs="Arial"/>
                <w:b/>
              </w:rPr>
              <w:t>EXCEPCIONES</w:t>
            </w:r>
          </w:p>
          <w:p w14:paraId="2F573767" w14:textId="77777777" w:rsidR="00A71A78" w:rsidRDefault="00A71A78" w:rsidP="00A71A78">
            <w:pPr>
              <w:rPr>
                <w:rFonts w:ascii="Arial" w:eastAsia="Arial Unicode MS" w:hAnsi="Arial" w:cs="Arial"/>
                <w:color w:val="0000FF"/>
                <w:lang w:val="es-ES"/>
              </w:rPr>
            </w:pPr>
          </w:p>
          <w:p w14:paraId="3D7BCEDA" w14:textId="516A8FC1"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ED4E9D">
              <w:rPr>
                <w:rFonts w:ascii="Arial" w:hAnsi="Arial" w:cs="Arial"/>
                <w:color w:val="0000FF"/>
                <w:lang w:val="es-ES" w:eastAsia="es-ES"/>
              </w:rPr>
              <w:t>LeerDatos</w:t>
            </w:r>
            <w:proofErr w:type="spellEnd"/>
            <w:r w:rsidR="00ED4E9D">
              <w:rPr>
                <w:rFonts w:ascii="Arial" w:hAnsi="Arial" w:cs="Arial"/>
                <w:color w:val="0000FF"/>
                <w:lang w:val="es-ES" w:eastAsia="es-ES"/>
              </w:rPr>
              <w:t xml:space="preserve">  FN</w:t>
            </w:r>
          </w:p>
          <w:p w14:paraId="3FF52D7B" w14:textId="51BB55DD" w:rsidR="00A71A78" w:rsidRPr="00ED4E9D" w:rsidRDefault="00A71A78" w:rsidP="00ED4E9D">
            <w:pPr>
              <w:rPr>
                <w:rFonts w:ascii="Arial" w:eastAsia="Arial Unicode MS" w:hAnsi="Arial" w:cs="Arial"/>
                <w:color w:val="0000FF"/>
                <w:lang w:val="es-ES"/>
              </w:rPr>
            </w:pPr>
          </w:p>
          <w:p w14:paraId="3BDE90F7" w14:textId="0F36E1EB" w:rsidR="00A71A78" w:rsidRPr="001D0168" w:rsidRDefault="00CE0420" w:rsidP="00E647AD">
            <w:pPr>
              <w:numPr>
                <w:ilvl w:val="0"/>
                <w:numId w:val="3"/>
              </w:numPr>
              <w:jc w:val="both"/>
              <w:rPr>
                <w:rFonts w:ascii="Arial" w:hAnsi="Arial" w:cs="Arial"/>
                <w:b/>
                <w:color w:val="0000FF"/>
              </w:rPr>
            </w:pPr>
            <w:r>
              <w:rPr>
                <w:rFonts w:ascii="Arial" w:eastAsia="Arial Unicode MS" w:hAnsi="Arial" w:cs="Arial"/>
                <w:color w:val="0000FF"/>
                <w:lang w:val="es-ES"/>
              </w:rPr>
              <w:t>Cliente no posee datos para reportar</w:t>
            </w:r>
          </w:p>
          <w:p w14:paraId="646C1FEE" w14:textId="6E8A95BC"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Este cliente no posee datos a reportar</w:t>
            </w:r>
            <w:r w:rsidRPr="001D0168">
              <w:rPr>
                <w:rFonts w:ascii="Arial" w:hAnsi="Arial" w:cs="Arial"/>
                <w:color w:val="800000"/>
              </w:rPr>
              <w:t>”</w:t>
            </w:r>
          </w:p>
          <w:p w14:paraId="2311E340" w14:textId="77777777" w:rsidR="00A71A78" w:rsidRDefault="00A71A78" w:rsidP="00A71A78">
            <w:pPr>
              <w:jc w:val="both"/>
              <w:rPr>
                <w:rFonts w:ascii="Arial" w:hAnsi="Arial" w:cs="Arial"/>
                <w:color w:val="800000"/>
              </w:rPr>
            </w:pPr>
          </w:p>
          <w:p w14:paraId="65AB668F" w14:textId="77777777" w:rsidR="00A71A78" w:rsidRDefault="00A71A78" w:rsidP="00A71A78">
            <w:pPr>
              <w:jc w:val="both"/>
              <w:rPr>
                <w:rFonts w:ascii="Arial" w:hAnsi="Arial" w:cs="Arial"/>
                <w:color w:val="800000"/>
              </w:rPr>
            </w:pPr>
          </w:p>
          <w:p w14:paraId="0C1EA2A5" w14:textId="77777777"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ED4E9D">
              <w:rPr>
                <w:rFonts w:ascii="Arial" w:hAnsi="Arial" w:cs="Arial"/>
                <w:color w:val="0000FF"/>
                <w:lang w:val="es-ES" w:eastAsia="es-ES"/>
              </w:rPr>
              <w:t>almacenarDatos</w:t>
            </w:r>
            <w:proofErr w:type="spellEnd"/>
          </w:p>
          <w:p w14:paraId="7B8A7362" w14:textId="0E524207" w:rsidR="00A71A78" w:rsidRPr="005B2C17" w:rsidRDefault="00A71A78" w:rsidP="00ED4E9D">
            <w:pPr>
              <w:jc w:val="both"/>
              <w:rPr>
                <w:rFonts w:ascii="Arial" w:hAnsi="Arial" w:cs="Arial"/>
                <w:b/>
              </w:rPr>
            </w:pPr>
          </w:p>
          <w:p w14:paraId="097964F9" w14:textId="1A896878" w:rsidR="00A71A78" w:rsidRPr="005B2C17" w:rsidRDefault="00ED4E9D" w:rsidP="00A71A78">
            <w:pPr>
              <w:pStyle w:val="Prrafodelista"/>
              <w:rPr>
                <w:rFonts w:ascii="Arial" w:hAnsi="Arial" w:cs="Arial"/>
                <w:b/>
              </w:rPr>
            </w:pPr>
            <w:r>
              <w:rPr>
                <w:rFonts w:ascii="Arial" w:hAnsi="Arial" w:cs="Arial"/>
                <w:b/>
              </w:rPr>
              <w:t xml:space="preserve">evidenciar una alarma al almacenar los datos en el sistema </w:t>
            </w:r>
          </w:p>
          <w:p w14:paraId="11236D5E" w14:textId="12D9DFF3"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existen NNNN alarmas</w:t>
            </w:r>
            <w:r>
              <w:rPr>
                <w:rFonts w:ascii="Arial" w:hAnsi="Arial" w:cs="Arial"/>
                <w:color w:val="800000"/>
              </w:rPr>
              <w:t>”</w:t>
            </w:r>
          </w:p>
          <w:p w14:paraId="17275883" w14:textId="333EF26C" w:rsidR="00A71A78" w:rsidRDefault="00A71A78" w:rsidP="00CE0420">
            <w:pPr>
              <w:ind w:left="360"/>
              <w:jc w:val="both"/>
              <w:rPr>
                <w:rFonts w:ascii="Arial" w:hAnsi="Arial" w:cs="Arial"/>
                <w:color w:val="800000"/>
              </w:rPr>
            </w:pPr>
          </w:p>
          <w:p w14:paraId="4DA0A22F" w14:textId="46E00D76" w:rsidR="00CE0420" w:rsidRDefault="00CE0420"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1C715291" w14:textId="77777777" w:rsidR="00CE0420" w:rsidRDefault="00CE0420" w:rsidP="00CE0420">
            <w:pPr>
              <w:ind w:left="360"/>
              <w:jc w:val="both"/>
              <w:rPr>
                <w:rFonts w:ascii="Arial" w:hAnsi="Arial" w:cs="Arial"/>
                <w:color w:val="800000"/>
              </w:rPr>
            </w:pPr>
          </w:p>
          <w:p w14:paraId="5B7B5741" w14:textId="05900DE0"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w:t>
            </w:r>
            <w:r w:rsidR="00CE0420">
              <w:rPr>
                <w:rFonts w:ascii="Arial" w:hAnsi="Arial" w:cs="Arial"/>
                <w:color w:val="800000"/>
              </w:rPr>
              <w:t>mostrara la interfaz donde se muestran las alarmas generadas en el almacenamiento de los datos,</w:t>
            </w:r>
          </w:p>
          <w:p w14:paraId="0270FF5A" w14:textId="7132AFE0" w:rsidR="00CE0420" w:rsidRDefault="00CE0420"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741A626D" w14:textId="77777777" w:rsidR="00CE0420" w:rsidRDefault="00CE0420" w:rsidP="00CE0420">
            <w:pPr>
              <w:ind w:left="360"/>
              <w:jc w:val="both"/>
              <w:rPr>
                <w:rFonts w:ascii="Arial" w:hAnsi="Arial" w:cs="Arial"/>
                <w:color w:val="800000"/>
              </w:rPr>
            </w:pPr>
          </w:p>
          <w:p w14:paraId="25CF4543" w14:textId="77777777"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1BA0DD5B" w14:textId="77777777" w:rsidR="00A71A78" w:rsidRDefault="00A71A78" w:rsidP="00A71A78">
            <w:pPr>
              <w:jc w:val="both"/>
              <w:rPr>
                <w:rFonts w:ascii="Arial" w:hAnsi="Arial" w:cs="Arial"/>
                <w:color w:val="800000"/>
              </w:rPr>
            </w:pPr>
          </w:p>
          <w:p w14:paraId="55BA61B1" w14:textId="013714BA" w:rsidR="00A71A78" w:rsidRPr="002F1D15" w:rsidRDefault="00A71A78" w:rsidP="00E647AD">
            <w:pPr>
              <w:numPr>
                <w:ilvl w:val="0"/>
                <w:numId w:val="3"/>
              </w:numPr>
              <w:jc w:val="both"/>
              <w:rPr>
                <w:rFonts w:ascii="Arial" w:hAnsi="Arial" w:cs="Arial"/>
                <w:b/>
              </w:rPr>
            </w:pPr>
          </w:p>
        </w:tc>
      </w:tr>
      <w:tr w:rsidR="00A71A78" w:rsidRPr="000463D8" w14:paraId="5E82A729" w14:textId="77777777" w:rsidTr="00A71A78">
        <w:tc>
          <w:tcPr>
            <w:tcW w:w="815" w:type="dxa"/>
            <w:gridSpan w:val="3"/>
            <w:shd w:val="clear" w:color="auto" w:fill="D9D9D9"/>
          </w:tcPr>
          <w:p w14:paraId="17F806BD" w14:textId="77777777" w:rsidR="00A71A78" w:rsidRPr="000463D8" w:rsidRDefault="00A71A78" w:rsidP="00A71A78">
            <w:pPr>
              <w:jc w:val="center"/>
              <w:rPr>
                <w:rFonts w:ascii="Arial" w:hAnsi="Arial" w:cs="Arial"/>
                <w:b/>
              </w:rPr>
            </w:pPr>
            <w:r w:rsidRPr="000463D8">
              <w:rPr>
                <w:rFonts w:ascii="Arial" w:hAnsi="Arial" w:cs="Arial"/>
                <w:b/>
              </w:rPr>
              <w:t>Paso</w:t>
            </w:r>
          </w:p>
        </w:tc>
        <w:tc>
          <w:tcPr>
            <w:tcW w:w="3262" w:type="dxa"/>
            <w:shd w:val="clear" w:color="auto" w:fill="D9D9D9"/>
          </w:tcPr>
          <w:p w14:paraId="21272C0C" w14:textId="77777777" w:rsidR="00A71A78" w:rsidRPr="000463D8" w:rsidRDefault="00A71A78" w:rsidP="00A71A7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6D1825A" w14:textId="77777777" w:rsidR="00A71A78" w:rsidRPr="000463D8" w:rsidRDefault="00A71A78" w:rsidP="00A71A78">
            <w:pPr>
              <w:jc w:val="center"/>
              <w:rPr>
                <w:rFonts w:ascii="Arial" w:hAnsi="Arial" w:cs="Arial"/>
                <w:b/>
              </w:rPr>
            </w:pPr>
            <w:r w:rsidRPr="000463D8">
              <w:rPr>
                <w:rFonts w:ascii="Arial" w:hAnsi="Arial" w:cs="Arial"/>
                <w:b/>
              </w:rPr>
              <w:t>Sistema</w:t>
            </w:r>
            <w:r>
              <w:rPr>
                <w:rFonts w:ascii="Arial" w:hAnsi="Arial" w:cs="Arial"/>
                <w:b/>
              </w:rPr>
              <w:t xml:space="preserve"> </w:t>
            </w:r>
          </w:p>
        </w:tc>
      </w:tr>
      <w:tr w:rsidR="00A71A78" w:rsidRPr="000463D8" w14:paraId="3A10672D" w14:textId="77777777" w:rsidTr="00A71A78">
        <w:tc>
          <w:tcPr>
            <w:tcW w:w="815" w:type="dxa"/>
            <w:gridSpan w:val="3"/>
          </w:tcPr>
          <w:p w14:paraId="5553C275" w14:textId="10E6F8C5" w:rsidR="00A71A78" w:rsidRPr="000463D8" w:rsidRDefault="00CE0420" w:rsidP="00A71A78">
            <w:pPr>
              <w:jc w:val="center"/>
              <w:rPr>
                <w:rFonts w:ascii="Arial" w:hAnsi="Arial" w:cs="Arial"/>
                <w:b/>
              </w:rPr>
            </w:pPr>
            <w:r>
              <w:rPr>
                <w:rFonts w:ascii="Arial" w:hAnsi="Arial" w:cs="Arial"/>
                <w:b/>
              </w:rPr>
              <w:t>1</w:t>
            </w:r>
          </w:p>
        </w:tc>
        <w:tc>
          <w:tcPr>
            <w:tcW w:w="3262" w:type="dxa"/>
          </w:tcPr>
          <w:p w14:paraId="65C7346F"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cliente no posee datos a reportar</w:t>
            </w:r>
            <w:r w:rsidRPr="001D0168">
              <w:rPr>
                <w:rFonts w:ascii="Arial" w:hAnsi="Arial" w:cs="Arial"/>
                <w:color w:val="800000"/>
              </w:rPr>
              <w:t>”</w:t>
            </w:r>
          </w:p>
          <w:p w14:paraId="0957F84B" w14:textId="77777777" w:rsidR="00A71A78" w:rsidRPr="001D0168" w:rsidRDefault="00A71A78" w:rsidP="00A71A78">
            <w:pPr>
              <w:jc w:val="both"/>
              <w:rPr>
                <w:rFonts w:ascii="Arial" w:hAnsi="Arial" w:cs="Arial"/>
              </w:rPr>
            </w:pPr>
          </w:p>
        </w:tc>
        <w:tc>
          <w:tcPr>
            <w:tcW w:w="5581" w:type="dxa"/>
            <w:gridSpan w:val="5"/>
          </w:tcPr>
          <w:p w14:paraId="0EDD1D68" w14:textId="110C5845" w:rsidR="00A71A78" w:rsidRPr="00C1111C" w:rsidRDefault="00CE0420" w:rsidP="00A71A78">
            <w:pPr>
              <w:jc w:val="both"/>
              <w:rPr>
                <w:rFonts w:ascii="Arial" w:hAnsi="Arial" w:cs="Arial"/>
              </w:rPr>
            </w:pPr>
            <w:r>
              <w:rPr>
                <w:rFonts w:ascii="Arial" w:hAnsi="Arial" w:cs="Arial"/>
              </w:rPr>
              <w:t>Id1 si el cliente no posee datos para reportar el sistema externo procederá a informarle al administrador/usuario que dicho cliente no posee datos disponibles</w:t>
            </w:r>
          </w:p>
          <w:p w14:paraId="53BDCF2F" w14:textId="77777777" w:rsidR="00A71A78" w:rsidRDefault="00A71A78" w:rsidP="00A71A78">
            <w:pPr>
              <w:jc w:val="both"/>
              <w:rPr>
                <w:rFonts w:ascii="Arial" w:hAnsi="Arial" w:cs="Arial"/>
              </w:rPr>
            </w:pPr>
          </w:p>
          <w:p w14:paraId="33C224F4" w14:textId="6DFBE0C0" w:rsidR="00A71A78" w:rsidRPr="000463D8" w:rsidRDefault="00A71A78" w:rsidP="00A71A78">
            <w:pPr>
              <w:jc w:val="both"/>
              <w:rPr>
                <w:rFonts w:ascii="Arial" w:hAnsi="Arial" w:cs="Arial"/>
                <w:b/>
              </w:rPr>
            </w:pPr>
          </w:p>
        </w:tc>
      </w:tr>
      <w:tr w:rsidR="00A71A78" w:rsidRPr="000463D8" w14:paraId="32296A5C" w14:textId="77777777" w:rsidTr="00A71A78">
        <w:tc>
          <w:tcPr>
            <w:tcW w:w="815" w:type="dxa"/>
            <w:gridSpan w:val="3"/>
          </w:tcPr>
          <w:p w14:paraId="22530E94" w14:textId="21A31A99" w:rsidR="00A71A78" w:rsidRPr="000463D8" w:rsidRDefault="00CE0420" w:rsidP="00A71A78">
            <w:pPr>
              <w:jc w:val="center"/>
              <w:rPr>
                <w:rFonts w:ascii="Arial" w:hAnsi="Arial" w:cs="Arial"/>
                <w:b/>
              </w:rPr>
            </w:pPr>
            <w:r>
              <w:rPr>
                <w:rFonts w:ascii="Arial" w:hAnsi="Arial" w:cs="Arial"/>
                <w:b/>
              </w:rPr>
              <w:lastRenderedPageBreak/>
              <w:t>2</w:t>
            </w:r>
          </w:p>
        </w:tc>
        <w:tc>
          <w:tcPr>
            <w:tcW w:w="3262" w:type="dxa"/>
          </w:tcPr>
          <w:p w14:paraId="7E246A35"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existen NNNN alarmas”</w:t>
            </w:r>
          </w:p>
          <w:p w14:paraId="67630673" w14:textId="77777777" w:rsidR="00A71A78" w:rsidRPr="001D0168" w:rsidRDefault="00A71A78" w:rsidP="00A71A78">
            <w:pPr>
              <w:jc w:val="both"/>
              <w:rPr>
                <w:rFonts w:ascii="Arial" w:hAnsi="Arial" w:cs="Arial"/>
              </w:rPr>
            </w:pPr>
          </w:p>
        </w:tc>
        <w:tc>
          <w:tcPr>
            <w:tcW w:w="5581" w:type="dxa"/>
            <w:gridSpan w:val="5"/>
          </w:tcPr>
          <w:p w14:paraId="5CFB5CF1" w14:textId="25396875" w:rsidR="00A71A78" w:rsidRPr="00C1111C" w:rsidRDefault="00CE0420" w:rsidP="00A71A78">
            <w:pPr>
              <w:jc w:val="both"/>
              <w:rPr>
                <w:rFonts w:ascii="Arial" w:hAnsi="Arial" w:cs="Arial"/>
              </w:rPr>
            </w:pPr>
            <w:r>
              <w:rPr>
                <w:rFonts w:ascii="Arial" w:hAnsi="Arial" w:cs="Arial"/>
              </w:rPr>
              <w:t xml:space="preserve">Id2 </w:t>
            </w:r>
            <w:r w:rsidR="006A4CAA">
              <w:rPr>
                <w:rFonts w:ascii="Arial" w:hAnsi="Arial" w:cs="Arial"/>
              </w:rPr>
              <w:t xml:space="preserve">al almacenar los datos de los clientes se mostrarán las alarmas generadas identificando de donde provienen </w:t>
            </w:r>
          </w:p>
        </w:tc>
      </w:tr>
      <w:tr w:rsidR="00A71A78" w:rsidRPr="000463D8" w14:paraId="47A16C62" w14:textId="77777777" w:rsidTr="00A71A78">
        <w:tc>
          <w:tcPr>
            <w:tcW w:w="9658" w:type="dxa"/>
            <w:gridSpan w:val="9"/>
          </w:tcPr>
          <w:p w14:paraId="79E218F8" w14:textId="77777777" w:rsidR="00A71A78" w:rsidRDefault="00A71A78" w:rsidP="00A71A7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71A78" w:rsidRDefault="00A71A78" w:rsidP="00A71A78">
            <w:pPr>
              <w:rPr>
                <w:rFonts w:ascii="Arial" w:hAnsi="Arial" w:cs="Arial"/>
                <w:b/>
              </w:rPr>
            </w:pPr>
          </w:p>
          <w:p w14:paraId="1019C4D9" w14:textId="1C7B07DA" w:rsidR="00A71A78" w:rsidRPr="006C4B76" w:rsidRDefault="00A71A78" w:rsidP="008F56CC">
            <w:pPr>
              <w:pStyle w:val="listparagraph"/>
              <w:snapToGrid w:val="0"/>
              <w:jc w:val="both"/>
              <w:rPr>
                <w:rFonts w:ascii="Arial" w:hAnsi="Arial" w:cs="Arial"/>
                <w:i/>
                <w:color w:val="800000"/>
                <w:lang w:val="es-CO" w:eastAsia="en-US"/>
              </w:rPr>
            </w:pPr>
          </w:p>
        </w:tc>
      </w:tr>
      <w:tr w:rsidR="00A71A78" w:rsidRPr="000463D8" w14:paraId="7EC66FE7" w14:textId="77777777" w:rsidTr="00A71A78">
        <w:trPr>
          <w:trHeight w:val="1836"/>
        </w:trPr>
        <w:tc>
          <w:tcPr>
            <w:tcW w:w="9658" w:type="dxa"/>
            <w:gridSpan w:val="9"/>
          </w:tcPr>
          <w:p w14:paraId="16C7C43F" w14:textId="77777777" w:rsidR="00A71A78" w:rsidRDefault="00A71A78" w:rsidP="00A71A78">
            <w:pPr>
              <w:rPr>
                <w:rFonts w:ascii="Arial" w:hAnsi="Arial" w:cs="Arial"/>
                <w:b/>
              </w:rPr>
            </w:pPr>
            <w:r w:rsidRPr="000463D8">
              <w:rPr>
                <w:rFonts w:ascii="Arial" w:hAnsi="Arial" w:cs="Arial"/>
                <w:b/>
              </w:rPr>
              <w:t>RIESGOS:</w:t>
            </w:r>
          </w:p>
          <w:p w14:paraId="08C053CC" w14:textId="77777777" w:rsidR="00A71A78" w:rsidRDefault="00A71A78" w:rsidP="00A71A78">
            <w:pPr>
              <w:rPr>
                <w:rFonts w:ascii="Arial" w:hAnsi="Arial" w:cs="Arial"/>
                <w:b/>
              </w:rPr>
            </w:pPr>
          </w:p>
          <w:p w14:paraId="2E6F810D" w14:textId="3FE6E2AF" w:rsidR="00A71A78" w:rsidRPr="008743D7" w:rsidRDefault="006A4CAA"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242A1DD0" w14:textId="7F1E01FE" w:rsidR="000837D6" w:rsidRPr="000837D6" w:rsidRDefault="006A4CAA"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A71A78" w:rsidRPr="000463D8" w14:paraId="10AA0480" w14:textId="77777777" w:rsidTr="00A71A78">
        <w:trPr>
          <w:trHeight w:val="744"/>
        </w:trPr>
        <w:tc>
          <w:tcPr>
            <w:tcW w:w="9658" w:type="dxa"/>
            <w:gridSpan w:val="9"/>
          </w:tcPr>
          <w:p w14:paraId="1DBFEBBA" w14:textId="77777777" w:rsidR="00A71A78" w:rsidRDefault="00A71A78" w:rsidP="00A71A78">
            <w:pPr>
              <w:rPr>
                <w:rFonts w:ascii="Arial" w:hAnsi="Arial" w:cs="Arial"/>
                <w:b/>
              </w:rPr>
            </w:pPr>
            <w:r w:rsidRPr="000463D8">
              <w:rPr>
                <w:rFonts w:ascii="Arial" w:hAnsi="Arial" w:cs="Arial"/>
                <w:b/>
              </w:rPr>
              <w:t>CRITERIOS DE ACEPTACIÓN:</w:t>
            </w:r>
          </w:p>
          <w:p w14:paraId="66C30D51" w14:textId="77777777" w:rsidR="00A71A78" w:rsidRPr="00CB2208" w:rsidRDefault="00A71A78" w:rsidP="00A71A7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6A4CAA" w:rsidRDefault="006A4CAA" w:rsidP="00A71A78">
            <w:pPr>
              <w:jc w:val="both"/>
              <w:rPr>
                <w:rFonts w:ascii="Arial" w:hAnsi="Arial" w:cs="Arial"/>
                <w:i/>
                <w:color w:val="800000"/>
              </w:rPr>
            </w:pPr>
          </w:p>
          <w:p w14:paraId="0D7BE9C2"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6A4CAA" w:rsidRDefault="006A4CAA" w:rsidP="00A71A78">
            <w:pPr>
              <w:jc w:val="both"/>
              <w:rPr>
                <w:rFonts w:ascii="Arial" w:hAnsi="Arial" w:cs="Arial"/>
                <w:i/>
                <w:color w:val="800000"/>
              </w:rPr>
            </w:pPr>
          </w:p>
          <w:p w14:paraId="4443CE4D"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71A78" w:rsidRPr="002B6FAA" w:rsidRDefault="006A4CAA" w:rsidP="00A71A78">
            <w:pPr>
              <w:jc w:val="both"/>
              <w:rPr>
                <w:rFonts w:ascii="Arial" w:hAnsi="Arial" w:cs="Arial"/>
                <w:i/>
                <w:color w:val="800000"/>
              </w:rPr>
            </w:pPr>
            <w:r>
              <w:rPr>
                <w:rFonts w:ascii="Arial" w:hAnsi="Arial" w:cs="Arial"/>
                <w:i/>
                <w:color w:val="800000"/>
              </w:rPr>
              <w:t xml:space="preserve"> </w:t>
            </w:r>
          </w:p>
        </w:tc>
      </w:tr>
      <w:tr w:rsidR="00A71A78" w:rsidRPr="000463D8" w14:paraId="6B43A3A3" w14:textId="77777777" w:rsidTr="00A71A78">
        <w:trPr>
          <w:trHeight w:val="609"/>
        </w:trPr>
        <w:tc>
          <w:tcPr>
            <w:tcW w:w="9658" w:type="dxa"/>
            <w:gridSpan w:val="9"/>
          </w:tcPr>
          <w:p w14:paraId="657B5FA4" w14:textId="77777777" w:rsidR="00A71A78" w:rsidRDefault="00A71A78" w:rsidP="00A71A78">
            <w:pPr>
              <w:rPr>
                <w:rFonts w:ascii="Arial" w:hAnsi="Arial" w:cs="Arial"/>
                <w:b/>
              </w:rPr>
            </w:pPr>
            <w:r>
              <w:rPr>
                <w:rFonts w:ascii="Arial" w:hAnsi="Arial" w:cs="Arial"/>
                <w:b/>
              </w:rPr>
              <w:t>PROTOTIPO EXPLORATORIO</w:t>
            </w:r>
          </w:p>
          <w:p w14:paraId="2B25FC0F" w14:textId="77777777" w:rsidR="00A71A78" w:rsidRPr="00AD2D68" w:rsidRDefault="00A71A78" w:rsidP="006A4CAA">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5273FC35" w:rsidR="000837D6" w:rsidRDefault="000837D6" w:rsidP="00632B15">
      <w:pPr>
        <w:rPr>
          <w:rFonts w:ascii="Arial" w:hAnsi="Arial" w:cs="Arial"/>
          <w:b/>
          <w:bCs/>
          <w:lang w:val="es-ES"/>
        </w:rPr>
      </w:pPr>
    </w:p>
    <w:p w14:paraId="469F4E8D" w14:textId="68955422" w:rsidR="006F45B0" w:rsidRDefault="006F45B0" w:rsidP="00632B15">
      <w:pPr>
        <w:rPr>
          <w:rFonts w:ascii="Arial" w:hAnsi="Arial" w:cs="Arial"/>
          <w:b/>
          <w:bCs/>
          <w:lang w:val="es-ES"/>
        </w:rPr>
      </w:pPr>
    </w:p>
    <w:p w14:paraId="43C97F2F" w14:textId="2420F7F5" w:rsidR="006F45B0" w:rsidRDefault="006F45B0" w:rsidP="00632B15">
      <w:pPr>
        <w:rPr>
          <w:rFonts w:ascii="Arial" w:hAnsi="Arial" w:cs="Arial"/>
          <w:b/>
          <w:bCs/>
          <w:lang w:val="es-ES"/>
        </w:rPr>
      </w:pPr>
    </w:p>
    <w:p w14:paraId="1FD5293A" w14:textId="4F9B6AE3" w:rsidR="006F45B0" w:rsidRDefault="006F45B0" w:rsidP="00632B15">
      <w:pPr>
        <w:rPr>
          <w:rFonts w:ascii="Arial" w:hAnsi="Arial" w:cs="Arial"/>
          <w:b/>
          <w:bCs/>
          <w:lang w:val="es-ES"/>
        </w:rPr>
      </w:pPr>
    </w:p>
    <w:p w14:paraId="186077FC" w14:textId="47E7B924" w:rsidR="006F45B0" w:rsidRDefault="006F45B0" w:rsidP="00632B15">
      <w:pPr>
        <w:rPr>
          <w:rFonts w:ascii="Arial" w:hAnsi="Arial" w:cs="Arial"/>
          <w:b/>
          <w:bCs/>
          <w:lang w:val="es-ES"/>
        </w:rPr>
      </w:pPr>
    </w:p>
    <w:p w14:paraId="1FB67591" w14:textId="35C90D33" w:rsidR="006F45B0" w:rsidRDefault="006F45B0" w:rsidP="00632B15">
      <w:pPr>
        <w:rPr>
          <w:rFonts w:ascii="Arial" w:hAnsi="Arial" w:cs="Arial"/>
          <w:b/>
          <w:bCs/>
          <w:lang w:val="es-ES"/>
        </w:rPr>
      </w:pPr>
    </w:p>
    <w:p w14:paraId="7D0C28FA" w14:textId="568CFBA6" w:rsidR="006F45B0" w:rsidRDefault="006F45B0" w:rsidP="00632B15">
      <w:pPr>
        <w:rPr>
          <w:rFonts w:ascii="Arial" w:hAnsi="Arial" w:cs="Arial"/>
          <w:b/>
          <w:bCs/>
          <w:lang w:val="es-ES"/>
        </w:rPr>
      </w:pPr>
    </w:p>
    <w:p w14:paraId="799F00D1" w14:textId="63EF593F" w:rsidR="006F45B0" w:rsidRDefault="006F45B0" w:rsidP="00632B15">
      <w:pPr>
        <w:rPr>
          <w:rFonts w:ascii="Arial" w:hAnsi="Arial" w:cs="Arial"/>
          <w:b/>
          <w:bCs/>
          <w:lang w:val="es-ES"/>
        </w:rPr>
      </w:pPr>
    </w:p>
    <w:p w14:paraId="703FA185" w14:textId="54247123" w:rsidR="006F45B0" w:rsidRDefault="006F45B0" w:rsidP="00632B15">
      <w:pPr>
        <w:rPr>
          <w:rFonts w:ascii="Arial" w:hAnsi="Arial" w:cs="Arial"/>
          <w:b/>
          <w:bCs/>
          <w:lang w:val="es-ES"/>
        </w:rPr>
      </w:pPr>
    </w:p>
    <w:p w14:paraId="15153571" w14:textId="69AFEED7" w:rsidR="006F45B0" w:rsidRDefault="006F45B0" w:rsidP="00632B15">
      <w:pPr>
        <w:rPr>
          <w:rFonts w:ascii="Arial" w:hAnsi="Arial" w:cs="Arial"/>
          <w:b/>
          <w:bCs/>
          <w:lang w:val="es-ES"/>
        </w:rPr>
      </w:pPr>
    </w:p>
    <w:p w14:paraId="1D6A9030" w14:textId="1C2A525D" w:rsidR="006F45B0" w:rsidRDefault="006F45B0" w:rsidP="00632B15">
      <w:pPr>
        <w:rPr>
          <w:rFonts w:ascii="Arial" w:hAnsi="Arial" w:cs="Arial"/>
          <w:b/>
          <w:bCs/>
          <w:lang w:val="es-ES"/>
        </w:rPr>
      </w:pPr>
    </w:p>
    <w:p w14:paraId="1EA673DB" w14:textId="72B769A1" w:rsidR="006F45B0" w:rsidRDefault="006F45B0" w:rsidP="00632B15">
      <w:pPr>
        <w:rPr>
          <w:rFonts w:ascii="Arial" w:hAnsi="Arial" w:cs="Arial"/>
          <w:b/>
          <w:bCs/>
          <w:lang w:val="es-ES"/>
        </w:rPr>
      </w:pPr>
    </w:p>
    <w:p w14:paraId="015C33DD" w14:textId="493E47D4" w:rsidR="006F45B0" w:rsidRDefault="006F45B0" w:rsidP="00632B15">
      <w:pPr>
        <w:rPr>
          <w:rFonts w:ascii="Arial" w:hAnsi="Arial" w:cs="Arial"/>
          <w:b/>
          <w:bCs/>
          <w:lang w:val="es-ES"/>
        </w:rPr>
      </w:pPr>
    </w:p>
    <w:p w14:paraId="75565FBD" w14:textId="0DA3C528" w:rsidR="006F45B0" w:rsidRDefault="006F45B0" w:rsidP="00632B15">
      <w:pPr>
        <w:rPr>
          <w:rFonts w:ascii="Arial" w:hAnsi="Arial" w:cs="Arial"/>
          <w:b/>
          <w:bCs/>
          <w:lang w:val="es-ES"/>
        </w:rPr>
      </w:pPr>
    </w:p>
    <w:p w14:paraId="5ECF4DCC" w14:textId="51E862C6" w:rsidR="006F45B0" w:rsidRDefault="006F45B0" w:rsidP="00632B15">
      <w:pPr>
        <w:rPr>
          <w:rFonts w:ascii="Arial" w:hAnsi="Arial" w:cs="Arial"/>
          <w:b/>
          <w:bCs/>
          <w:lang w:val="es-ES"/>
        </w:rPr>
      </w:pPr>
    </w:p>
    <w:p w14:paraId="5B2233B3" w14:textId="4A2637D6" w:rsidR="006F45B0" w:rsidRDefault="006F45B0" w:rsidP="00632B15">
      <w:pPr>
        <w:rPr>
          <w:rFonts w:ascii="Arial" w:hAnsi="Arial" w:cs="Arial"/>
          <w:b/>
          <w:bCs/>
          <w:lang w:val="es-ES"/>
        </w:rPr>
      </w:pPr>
    </w:p>
    <w:p w14:paraId="3738F678" w14:textId="1F541863" w:rsidR="006F45B0" w:rsidRDefault="006F45B0" w:rsidP="00632B15">
      <w:pPr>
        <w:rPr>
          <w:rFonts w:ascii="Arial" w:hAnsi="Arial" w:cs="Arial"/>
          <w:b/>
          <w:bCs/>
          <w:lang w:val="es-ES"/>
        </w:rPr>
      </w:pPr>
    </w:p>
    <w:p w14:paraId="783849AE" w14:textId="226F8F80" w:rsidR="006F45B0" w:rsidRDefault="006F45B0" w:rsidP="00632B15">
      <w:pPr>
        <w:rPr>
          <w:rFonts w:ascii="Arial" w:hAnsi="Arial" w:cs="Arial"/>
          <w:b/>
          <w:bCs/>
          <w:lang w:val="es-ES"/>
        </w:rPr>
      </w:pPr>
    </w:p>
    <w:p w14:paraId="2CE0DB92" w14:textId="77777777" w:rsidR="006F45B0" w:rsidRDefault="006F45B0" w:rsidP="00632B15">
      <w:pPr>
        <w:rPr>
          <w:rFonts w:ascii="Arial" w:hAnsi="Arial" w:cs="Arial"/>
          <w:b/>
          <w:bCs/>
          <w:lang w:val="es-ES"/>
        </w:rPr>
      </w:pPr>
    </w:p>
    <w:p w14:paraId="42E50902" w14:textId="081AA4CB" w:rsidR="000837D6" w:rsidRDefault="000837D6" w:rsidP="00632B15">
      <w:pPr>
        <w:rPr>
          <w:rFonts w:ascii="Arial" w:hAnsi="Arial" w:cs="Arial"/>
          <w:b/>
          <w:bCs/>
          <w:lang w:val="es-ES"/>
        </w:rPr>
      </w:pPr>
      <w:r>
        <w:rPr>
          <w:rFonts w:ascii="Arial" w:hAnsi="Arial" w:cs="Arial"/>
          <w:b/>
          <w:bCs/>
          <w:lang w:val="es-ES"/>
        </w:rPr>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7F8C48AA" w:rsidR="000837D6" w:rsidRDefault="000837D6" w:rsidP="00632B15">
      <w:pPr>
        <w:rPr>
          <w:rFonts w:ascii="Arial" w:hAnsi="Arial" w:cs="Arial"/>
          <w:b/>
          <w:bCs/>
          <w:lang w:val="es-ES"/>
        </w:rPr>
      </w:pPr>
      <w:r>
        <w:rPr>
          <w:noProof/>
          <w:lang w:eastAsia="es-CO"/>
        </w:rPr>
        <w:drawing>
          <wp:inline distT="0" distB="0" distL="0" distR="0" wp14:anchorId="66F1D7D1" wp14:editId="757957CB">
            <wp:extent cx="6319552" cy="3498574"/>
            <wp:effectExtent l="0" t="0" r="508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r="23077"/>
                    <a:stretch/>
                  </pic:blipFill>
                  <pic:spPr bwMode="auto">
                    <a:xfrm>
                      <a:off x="0" y="0"/>
                      <a:ext cx="6324540" cy="350133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0837D6" w:rsidRPr="000463D8" w14:paraId="32C0F1A3" w14:textId="77777777" w:rsidTr="004F20F9">
        <w:trPr>
          <w:tblHeader/>
        </w:trPr>
        <w:tc>
          <w:tcPr>
            <w:tcW w:w="4903" w:type="dxa"/>
            <w:gridSpan w:val="5"/>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4"/>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7FFECCD9" w:rsidR="000837D6" w:rsidRPr="000463D8" w:rsidRDefault="000837D6" w:rsidP="004F20F9">
            <w:pPr>
              <w:rPr>
                <w:rFonts w:ascii="Arial" w:hAnsi="Arial" w:cs="Arial"/>
                <w:color w:val="0000FF"/>
              </w:rPr>
            </w:pPr>
            <w:proofErr w:type="spellStart"/>
            <w:r>
              <w:rPr>
                <w:rFonts w:ascii="Arial" w:eastAsia="Arial Unicode MS" w:hAnsi="Arial" w:cs="Arial"/>
                <w:iCs/>
                <w:color w:val="0000FF"/>
                <w:lang w:val="es-ES"/>
              </w:rPr>
              <w:t>Administrar_</w:t>
            </w:r>
            <w:r w:rsidR="00465779">
              <w:rPr>
                <w:rFonts w:ascii="Arial" w:eastAsia="Arial Unicode MS" w:hAnsi="Arial" w:cs="Arial"/>
                <w:iCs/>
                <w:color w:val="0000FF"/>
                <w:lang w:val="es-ES"/>
              </w:rPr>
              <w:t>información</w:t>
            </w:r>
            <w:proofErr w:type="spellEnd"/>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8"/>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9"/>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9"/>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9"/>
          </w:tcPr>
          <w:p w14:paraId="44F57BC4" w14:textId="77777777" w:rsidR="000837D6" w:rsidRPr="000463D8" w:rsidRDefault="000837D6" w:rsidP="004F20F9">
            <w:pPr>
              <w:rPr>
                <w:rFonts w:ascii="Arial" w:hAnsi="Arial" w:cs="Arial"/>
                <w:b/>
              </w:rPr>
            </w:pPr>
            <w:r w:rsidRPr="000463D8">
              <w:rPr>
                <w:rFonts w:ascii="Arial" w:hAnsi="Arial" w:cs="Arial"/>
                <w:b/>
              </w:rPr>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0B819A0D" w:rsidR="00465779" w:rsidRDefault="0046577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 eventos/alarmas</w:t>
            </w:r>
          </w:p>
          <w:p w14:paraId="05FFA7A3" w14:textId="03358DE7" w:rsidR="004F20F9" w:rsidRPr="00465779" w:rsidRDefault="004F20F9" w:rsidP="00E647AD">
            <w:pPr>
              <w:pStyle w:val="Prrafodelista"/>
              <w:numPr>
                <w:ilvl w:val="0"/>
                <w:numId w:val="15"/>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gestionar_componentes</w:t>
            </w:r>
            <w:proofErr w:type="spellEnd"/>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9"/>
          </w:tcPr>
          <w:p w14:paraId="69FBE432" w14:textId="77777777" w:rsidR="000837D6" w:rsidRDefault="000837D6" w:rsidP="004F20F9">
            <w:pPr>
              <w:rPr>
                <w:rFonts w:ascii="Arial" w:hAnsi="Arial" w:cs="Arial"/>
                <w:b/>
              </w:rPr>
            </w:pPr>
            <w:r w:rsidRPr="000463D8">
              <w:rPr>
                <w:rFonts w:ascii="Arial" w:hAnsi="Arial" w:cs="Arial"/>
                <w:b/>
              </w:rPr>
              <w:t>PROPÓSITO:</w:t>
            </w:r>
          </w:p>
          <w:p w14:paraId="7F6E50DD" w14:textId="77777777" w:rsidR="000837D6" w:rsidRDefault="000837D6" w:rsidP="004F20F9">
            <w:pPr>
              <w:rPr>
                <w:rFonts w:ascii="Arial" w:hAnsi="Arial" w:cs="Arial"/>
                <w:color w:val="0000FF"/>
                <w:lang w:eastAsia="es-ES"/>
              </w:rPr>
            </w:pPr>
          </w:p>
          <w:p w14:paraId="46213468" w14:textId="129C843B" w:rsidR="000837D6" w:rsidRDefault="000837D6" w:rsidP="004F20F9">
            <w:pPr>
              <w:rPr>
                <w:rFonts w:ascii="Arial" w:eastAsia="Arial Unicode MS" w:hAnsi="Arial" w:cs="Arial"/>
                <w:iCs/>
                <w:color w:val="0000FF"/>
                <w:lang w:val="es-ES"/>
              </w:rPr>
            </w:pPr>
            <w:r>
              <w:rPr>
                <w:rFonts w:ascii="Arial" w:eastAsia="Arial Unicode MS" w:hAnsi="Arial" w:cs="Arial"/>
                <w:iCs/>
                <w:color w:val="0000FF"/>
                <w:lang w:val="es-ES"/>
              </w:rPr>
              <w:t xml:space="preserve">El </w:t>
            </w: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r>
              <w:rPr>
                <w:rFonts w:ascii="Arial" w:eastAsia="Arial Unicode MS" w:hAnsi="Arial" w:cs="Arial"/>
                <w:iCs/>
                <w:color w:val="0000FF"/>
                <w:lang w:val="es-ES"/>
              </w:rPr>
              <w:t xml:space="preserve">podrá gestionar </w:t>
            </w:r>
            <w:r w:rsidR="00465779">
              <w:rPr>
                <w:rFonts w:ascii="Arial" w:eastAsia="Arial Unicode MS" w:hAnsi="Arial" w:cs="Arial"/>
                <w:iCs/>
                <w:color w:val="0000FF"/>
                <w:lang w:val="es-ES"/>
              </w:rPr>
              <w:t>la información</w:t>
            </w:r>
            <w:r>
              <w:rPr>
                <w:rFonts w:ascii="Arial" w:eastAsia="Arial Unicode MS" w:hAnsi="Arial" w:cs="Arial"/>
                <w:iCs/>
                <w:color w:val="0000FF"/>
                <w:lang w:val="es-ES"/>
              </w:rPr>
              <w:t xml:space="preserve"> que se genere por parte del cliente/componentes </w:t>
            </w:r>
          </w:p>
          <w:p w14:paraId="438682B3" w14:textId="1A50EDC3" w:rsidR="00465779" w:rsidRDefault="00465779" w:rsidP="004F20F9">
            <w:pPr>
              <w:rPr>
                <w:rFonts w:ascii="Arial" w:eastAsia="Arial Unicode MS" w:hAnsi="Arial" w:cs="Arial"/>
                <w:iCs/>
                <w:color w:val="0000FF"/>
                <w:lang w:val="es-ES"/>
              </w:rPr>
            </w:pPr>
          </w:p>
          <w:p w14:paraId="2DBE186C" w14:textId="6ED4BA8D"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lastRenderedPageBreak/>
              <w:t>gestionarLecturas</w:t>
            </w:r>
            <w:proofErr w:type="spellEnd"/>
          </w:p>
          <w:p w14:paraId="7576B58C" w14:textId="369213EC" w:rsidR="00465779" w:rsidRP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9"/>
            <w:tcBorders>
              <w:bottom w:val="single" w:sz="4" w:space="0" w:color="auto"/>
            </w:tcBorders>
          </w:tcPr>
          <w:p w14:paraId="137ABB4D" w14:textId="77777777" w:rsidR="000837D6" w:rsidRDefault="000837D6" w:rsidP="004F20F9">
            <w:pPr>
              <w:rPr>
                <w:rFonts w:ascii="Arial" w:hAnsi="Arial" w:cs="Arial"/>
                <w:b/>
              </w:rPr>
            </w:pPr>
            <w:r w:rsidRPr="000463D8">
              <w:rPr>
                <w:rFonts w:ascii="Arial" w:hAnsi="Arial" w:cs="Arial"/>
                <w:b/>
              </w:rPr>
              <w:lastRenderedPageBreak/>
              <w:t>DATOS DE ENTRADA:</w:t>
            </w:r>
          </w:p>
          <w:p w14:paraId="66703B65" w14:textId="77777777" w:rsidR="000837D6" w:rsidRPr="005A1F2E" w:rsidRDefault="000837D6" w:rsidP="004F20F9">
            <w:pPr>
              <w:rPr>
                <w:rFonts w:ascii="Arial" w:hAnsi="Arial" w:cs="Arial"/>
              </w:rPr>
            </w:pPr>
            <w:r w:rsidRPr="005A1F2E">
              <w:rPr>
                <w:rFonts w:ascii="Arial" w:hAnsi="Arial" w:cs="Arial"/>
                <w:color w:val="0000FF"/>
                <w:lang w:val="es-ES" w:eastAsia="es-ES"/>
              </w:rPr>
              <w:t>[Listar los datos que sirven de entrada para el caso de uso]</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0837D6" w:rsidRPr="009B2573" w14:paraId="70A01471" w14:textId="77777777" w:rsidTr="004F20F9">
        <w:tc>
          <w:tcPr>
            <w:tcW w:w="559" w:type="dxa"/>
            <w:tcBorders>
              <w:bottom w:val="single" w:sz="4" w:space="0" w:color="auto"/>
            </w:tcBorders>
            <w:vAlign w:val="center"/>
          </w:tcPr>
          <w:p w14:paraId="62458C7F" w14:textId="77777777" w:rsidR="000837D6" w:rsidRPr="00F4293F" w:rsidRDefault="000837D6" w:rsidP="004F20F9">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60DEE875" w14:textId="77777777" w:rsidR="004F20F9" w:rsidRDefault="004F20F9" w:rsidP="003725A0">
            <w:pPr>
              <w:pStyle w:val="Prrafodelista"/>
              <w:rPr>
                <w:rFonts w:ascii="Arial" w:hAnsi="Arial" w:cs="Arial"/>
                <w:color w:val="0000FF"/>
                <w:lang w:val="es-ES" w:eastAsia="es-ES"/>
              </w:rPr>
            </w:pPr>
          </w:p>
          <w:p w14:paraId="7C675304" w14:textId="4A6D5EE9"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68E4CB5" w14:textId="77777777" w:rsidR="000837D6" w:rsidRDefault="000837D6" w:rsidP="004F20F9">
            <w:pPr>
              <w:spacing w:line="240" w:lineRule="auto"/>
              <w:rPr>
                <w:rFonts w:ascii="Arial" w:eastAsia="Arial Unicode MS" w:hAnsi="Arial" w:cs="Arial"/>
                <w:color w:val="0000FF"/>
                <w:lang w:val="es-ES"/>
              </w:rPr>
            </w:pPr>
          </w:p>
          <w:p w14:paraId="3C21961E" w14:textId="77777777" w:rsidR="000837D6" w:rsidRPr="000B0B27"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0837D6" w14:paraId="431218FD" w14:textId="77777777" w:rsidTr="004F20F9">
              <w:tc>
                <w:tcPr>
                  <w:tcW w:w="2689" w:type="dxa"/>
                </w:tcPr>
                <w:p w14:paraId="6F88D8FC" w14:textId="6C56ABF3" w:rsidR="000837D6" w:rsidRPr="004762D8"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w:t>
                  </w:r>
                  <w:r w:rsidR="00465779">
                    <w:rPr>
                      <w:rFonts w:ascii="Arial" w:eastAsia="Arial Unicode MS" w:hAnsi="Arial" w:cs="Arial"/>
                      <w:color w:val="0000FF"/>
                      <w:lang w:val="es-ES"/>
                    </w:rPr>
                    <w:t>reporte</w:t>
                  </w:r>
                  <w:proofErr w:type="spellEnd"/>
                </w:p>
              </w:tc>
              <w:tc>
                <w:tcPr>
                  <w:tcW w:w="1701" w:type="dxa"/>
                </w:tcPr>
                <w:p w14:paraId="6FF91E7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837D6" w14:paraId="7875CF0F" w14:textId="77777777" w:rsidTr="004F20F9">
              <w:tc>
                <w:tcPr>
                  <w:tcW w:w="2689" w:type="dxa"/>
                </w:tcPr>
                <w:p w14:paraId="28557B74" w14:textId="0A3274B4" w:rsidR="000837D6" w:rsidRPr="006746ED"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726DC6F0"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2490C3E4" w14:textId="77777777" w:rsidTr="004F20F9">
              <w:tc>
                <w:tcPr>
                  <w:tcW w:w="2689" w:type="dxa"/>
                </w:tcPr>
                <w:p w14:paraId="5A95659D" w14:textId="3C221D3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306818E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1F8B1B43" w14:textId="77777777" w:rsidTr="004F20F9">
              <w:tc>
                <w:tcPr>
                  <w:tcW w:w="2689" w:type="dxa"/>
                </w:tcPr>
                <w:p w14:paraId="60B7D778" w14:textId="0539026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07D2080A"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4FBF438D" w14:textId="77777777" w:rsidTr="004F20F9">
              <w:tc>
                <w:tcPr>
                  <w:tcW w:w="2689" w:type="dxa"/>
                </w:tcPr>
                <w:p w14:paraId="36A19296" w14:textId="3E214523"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6F8155A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7EB1C237" w14:textId="77777777" w:rsidTr="004F20F9">
              <w:tc>
                <w:tcPr>
                  <w:tcW w:w="2689" w:type="dxa"/>
                </w:tcPr>
                <w:p w14:paraId="778F6371"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52E6E37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837D6" w14:paraId="4779B042" w14:textId="77777777" w:rsidTr="004F20F9">
              <w:tc>
                <w:tcPr>
                  <w:tcW w:w="2689" w:type="dxa"/>
                </w:tcPr>
                <w:p w14:paraId="0474C4B3"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EAABF4D"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DD9042C" w14:textId="77777777" w:rsidTr="004F20F9">
              <w:tc>
                <w:tcPr>
                  <w:tcW w:w="2689" w:type="dxa"/>
                </w:tcPr>
                <w:p w14:paraId="5FDCAF9C" w14:textId="4066A37A" w:rsidR="00465779"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3049E4BD" w14:textId="5F77D5FB"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65779" w14:paraId="64C6D414" w14:textId="77777777" w:rsidTr="004F20F9">
              <w:tc>
                <w:tcPr>
                  <w:tcW w:w="2689" w:type="dxa"/>
                </w:tcPr>
                <w:p w14:paraId="6D0AF039" w14:textId="7783E1FF"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57AEB79D" w14:textId="1201AE53"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BA2D51D" w14:textId="77777777" w:rsidTr="004F20F9">
              <w:tc>
                <w:tcPr>
                  <w:tcW w:w="2689" w:type="dxa"/>
                </w:tcPr>
                <w:p w14:paraId="0C75F1E4" w14:textId="2D2FEA28"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3CD7233" w14:textId="7DA5744D"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0C98DF37" w14:textId="77777777" w:rsidTr="004F20F9">
              <w:tc>
                <w:tcPr>
                  <w:tcW w:w="2689" w:type="dxa"/>
                </w:tcPr>
                <w:p w14:paraId="3D17B4C6" w14:textId="4BDA29C7"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517EE80B" w14:textId="655CCC59"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189EB519" w14:textId="77777777" w:rsidR="000837D6" w:rsidRPr="00D03F51" w:rsidRDefault="000837D6" w:rsidP="004F20F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DF61C02" w14:textId="0EE4B194" w:rsidR="004F20F9" w:rsidRDefault="004F20F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767D459E" w14:textId="77777777" w:rsidR="004F20F9" w:rsidRPr="004F20F9" w:rsidRDefault="004F20F9" w:rsidP="004F20F9">
            <w:pPr>
              <w:rPr>
                <w:rFonts w:ascii="Arial" w:hAnsi="Arial" w:cs="Arial"/>
                <w:color w:val="0000FF"/>
                <w:lang w:val="es-ES" w:eastAsia="es-ES"/>
              </w:rPr>
            </w:pPr>
          </w:p>
          <w:tbl>
            <w:tblPr>
              <w:tblStyle w:val="Tablaconcuadrcula"/>
              <w:tblpPr w:leftFromText="141" w:rightFromText="141" w:vertAnchor="text" w:horzAnchor="margin" w:tblpY="316"/>
              <w:tblOverlap w:val="never"/>
              <w:tblW w:w="4390" w:type="dxa"/>
              <w:tblLayout w:type="fixed"/>
              <w:tblLook w:val="04A0" w:firstRow="1" w:lastRow="0" w:firstColumn="1" w:lastColumn="0" w:noHBand="0" w:noVBand="1"/>
            </w:tblPr>
            <w:tblGrid>
              <w:gridCol w:w="2689"/>
              <w:gridCol w:w="1701"/>
            </w:tblGrid>
            <w:tr w:rsidR="004F20F9" w14:paraId="5A209EDB" w14:textId="77777777" w:rsidTr="004F20F9">
              <w:tc>
                <w:tcPr>
                  <w:tcW w:w="2689" w:type="dxa"/>
                </w:tcPr>
                <w:p w14:paraId="4CA14472" w14:textId="1A25CB0F"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61CB950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F20F9" w14:paraId="1B83E5A8" w14:textId="77777777" w:rsidTr="004F20F9">
              <w:tc>
                <w:tcPr>
                  <w:tcW w:w="2689" w:type="dxa"/>
                </w:tcPr>
                <w:p w14:paraId="307B20AF" w14:textId="0A81A3FB" w:rsidR="004F20F9" w:rsidRPr="006746ED"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7EA1AD5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929B33C" w14:textId="77777777" w:rsidTr="004F20F9">
              <w:tc>
                <w:tcPr>
                  <w:tcW w:w="2689" w:type="dxa"/>
                </w:tcPr>
                <w:p w14:paraId="2E0E2C08" w14:textId="52BD1DA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70BC0C1D"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494B70FF" w14:textId="77777777" w:rsidTr="004F20F9">
              <w:tc>
                <w:tcPr>
                  <w:tcW w:w="2689" w:type="dxa"/>
                </w:tcPr>
                <w:p w14:paraId="4FCE0AFE" w14:textId="005E640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2E88986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5855E4" w14:textId="77777777" w:rsidTr="004F20F9">
              <w:tc>
                <w:tcPr>
                  <w:tcW w:w="2689" w:type="dxa"/>
                </w:tcPr>
                <w:p w14:paraId="6E3ACEB6" w14:textId="5BCC6C04"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119016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EB662D" w14:textId="77777777" w:rsidTr="004F20F9">
              <w:tc>
                <w:tcPr>
                  <w:tcW w:w="2689" w:type="dxa"/>
                </w:tcPr>
                <w:p w14:paraId="32E3D482" w14:textId="2E9CE682"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95C6068"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18C14EBE" w14:textId="77777777" w:rsidTr="004F20F9">
              <w:tc>
                <w:tcPr>
                  <w:tcW w:w="2689" w:type="dxa"/>
                </w:tcPr>
                <w:p w14:paraId="3CBB9182" w14:textId="4B7635BA"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w:t>
                  </w:r>
                  <w:r w:rsidR="003725A0">
                    <w:rPr>
                      <w:rFonts w:ascii="Arial" w:eastAsia="Arial Unicode MS" w:hAnsi="Arial" w:cs="Arial"/>
                      <w:color w:val="0000FF"/>
                      <w:lang w:val="es-ES"/>
                    </w:rPr>
                    <w:t>sistema_externo</w:t>
                  </w:r>
                  <w:proofErr w:type="spellEnd"/>
                </w:p>
              </w:tc>
              <w:tc>
                <w:tcPr>
                  <w:tcW w:w="1701" w:type="dxa"/>
                </w:tcPr>
                <w:p w14:paraId="02C9F4CF"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EF2658F" w14:textId="77777777" w:rsidTr="004F20F9">
              <w:tc>
                <w:tcPr>
                  <w:tcW w:w="2689" w:type="dxa"/>
                </w:tcPr>
                <w:p w14:paraId="4AF68293" w14:textId="4C067C9C"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6DFC310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27FA9875" w14:textId="77777777" w:rsidTr="004F20F9">
              <w:tc>
                <w:tcPr>
                  <w:tcW w:w="2689" w:type="dxa"/>
                </w:tcPr>
                <w:p w14:paraId="342F14D0" w14:textId="7E9FD426"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0D3E3EC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5ADF3664" w14:textId="77777777" w:rsidTr="004F20F9">
              <w:tc>
                <w:tcPr>
                  <w:tcW w:w="2689" w:type="dxa"/>
                </w:tcPr>
                <w:p w14:paraId="53B77D45" w14:textId="41041C35" w:rsidR="004F20F9" w:rsidRDefault="004F20F9" w:rsidP="003725A0">
                  <w:pPr>
                    <w:spacing w:line="240" w:lineRule="auto"/>
                    <w:rPr>
                      <w:rFonts w:ascii="Arial" w:eastAsia="Arial Unicode MS" w:hAnsi="Arial" w:cs="Arial"/>
                      <w:color w:val="0000FF"/>
                      <w:lang w:val="es-ES"/>
                    </w:rPr>
                  </w:pPr>
                </w:p>
              </w:tc>
              <w:tc>
                <w:tcPr>
                  <w:tcW w:w="1701" w:type="dxa"/>
                </w:tcPr>
                <w:p w14:paraId="414DA5D2" w14:textId="4E2BDCE1" w:rsidR="004F20F9" w:rsidRDefault="004F20F9" w:rsidP="004F20F9">
                  <w:pPr>
                    <w:spacing w:line="240" w:lineRule="auto"/>
                    <w:jc w:val="center"/>
                    <w:rPr>
                      <w:rFonts w:ascii="Arial" w:eastAsia="Arial Unicode MS" w:hAnsi="Arial" w:cs="Arial"/>
                      <w:color w:val="0000FF"/>
                      <w:lang w:val="es-ES"/>
                    </w:rPr>
                  </w:pPr>
                </w:p>
              </w:tc>
            </w:tr>
            <w:tr w:rsidR="004F20F9" w14:paraId="388110C6" w14:textId="77777777" w:rsidTr="004F20F9">
              <w:tc>
                <w:tcPr>
                  <w:tcW w:w="2689" w:type="dxa"/>
                </w:tcPr>
                <w:p w14:paraId="403670A5" w14:textId="41982178" w:rsidR="004F20F9" w:rsidRDefault="004F20F9" w:rsidP="004F20F9">
                  <w:pPr>
                    <w:spacing w:line="240" w:lineRule="auto"/>
                    <w:jc w:val="center"/>
                    <w:rPr>
                      <w:rFonts w:ascii="Arial" w:eastAsia="Arial Unicode MS" w:hAnsi="Arial" w:cs="Arial"/>
                      <w:color w:val="0000FF"/>
                      <w:lang w:val="es-ES"/>
                    </w:rPr>
                  </w:pPr>
                </w:p>
              </w:tc>
              <w:tc>
                <w:tcPr>
                  <w:tcW w:w="1701" w:type="dxa"/>
                </w:tcPr>
                <w:p w14:paraId="038C4D60" w14:textId="60420932" w:rsidR="004F20F9" w:rsidRDefault="004F20F9" w:rsidP="003725A0">
                  <w:pPr>
                    <w:spacing w:line="240" w:lineRule="auto"/>
                    <w:rPr>
                      <w:rFonts w:ascii="Arial" w:eastAsia="Arial Unicode MS" w:hAnsi="Arial" w:cs="Arial"/>
                      <w:color w:val="0000FF"/>
                      <w:lang w:val="es-ES"/>
                    </w:rPr>
                  </w:pPr>
                </w:p>
              </w:tc>
            </w:tr>
          </w:tbl>
          <w:p w14:paraId="1B9650A2" w14:textId="77777777" w:rsidR="000837D6" w:rsidRPr="00214CA5" w:rsidRDefault="000837D6" w:rsidP="004F20F9">
            <w:pPr>
              <w:spacing w:line="240" w:lineRule="auto"/>
              <w:jc w:val="both"/>
              <w:rPr>
                <w:rFonts w:ascii="Arial" w:eastAsia="Arial Unicode MS" w:hAnsi="Arial" w:cs="Arial"/>
                <w:color w:val="0000FF"/>
                <w:lang w:val="es-ES"/>
              </w:rPr>
            </w:pPr>
          </w:p>
        </w:tc>
      </w:tr>
      <w:tr w:rsidR="000837D6" w:rsidRPr="000463D8" w14:paraId="6AEA8424" w14:textId="77777777" w:rsidTr="004F20F9">
        <w:tc>
          <w:tcPr>
            <w:tcW w:w="9658" w:type="dxa"/>
            <w:gridSpan w:val="9"/>
            <w:tcBorders>
              <w:top w:val="nil"/>
              <w:bottom w:val="single" w:sz="4" w:space="0" w:color="auto"/>
            </w:tcBorders>
          </w:tcPr>
          <w:p w14:paraId="483D18BA" w14:textId="77777777" w:rsidR="000837D6" w:rsidRPr="00F4293F" w:rsidRDefault="000837D6" w:rsidP="004F20F9">
            <w:pPr>
              <w:rPr>
                <w:rFonts w:ascii="Arial" w:hAnsi="Arial" w:cs="Arial"/>
                <w:b/>
              </w:rPr>
            </w:pPr>
            <w:r w:rsidRPr="000463D8">
              <w:rPr>
                <w:rFonts w:ascii="Arial" w:hAnsi="Arial" w:cs="Arial"/>
                <w:b/>
              </w:rPr>
              <w:t>DATOS DE SALIDA:</w:t>
            </w:r>
          </w:p>
        </w:tc>
      </w:tr>
      <w:tr w:rsidR="000837D6" w:rsidRPr="009B2573" w14:paraId="700E76AB" w14:textId="77777777" w:rsidTr="004F20F9">
        <w:tc>
          <w:tcPr>
            <w:tcW w:w="559" w:type="dxa"/>
            <w:tcBorders>
              <w:bottom w:val="single" w:sz="4" w:space="0" w:color="auto"/>
            </w:tcBorders>
            <w:shd w:val="clear" w:color="auto" w:fill="D9D9D9"/>
          </w:tcPr>
          <w:p w14:paraId="41DC3A7C"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8BC85FB"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36CCD58" w14:textId="77777777" w:rsidR="000837D6" w:rsidRPr="009B2573" w:rsidRDefault="000837D6" w:rsidP="004F20F9">
            <w:pPr>
              <w:jc w:val="center"/>
              <w:rPr>
                <w:rFonts w:ascii="Arial" w:hAnsi="Arial" w:cs="Arial"/>
                <w:b/>
              </w:rPr>
            </w:pPr>
            <w:r w:rsidRPr="009B2573">
              <w:rPr>
                <w:rFonts w:ascii="Arial" w:hAnsi="Arial" w:cs="Arial"/>
                <w:b/>
              </w:rPr>
              <w:t>Validaciones</w:t>
            </w:r>
          </w:p>
        </w:tc>
      </w:tr>
      <w:tr w:rsidR="000837D6" w:rsidRPr="009B2573" w14:paraId="233EB519" w14:textId="77777777" w:rsidTr="004F20F9">
        <w:tc>
          <w:tcPr>
            <w:tcW w:w="559" w:type="dxa"/>
            <w:tcBorders>
              <w:bottom w:val="single" w:sz="4" w:space="0" w:color="auto"/>
            </w:tcBorders>
            <w:vAlign w:val="center"/>
          </w:tcPr>
          <w:p w14:paraId="75EB65D2" w14:textId="77777777" w:rsidR="000837D6" w:rsidRPr="009B2573" w:rsidRDefault="000837D6" w:rsidP="004F20F9">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3725A0" w14:paraId="1BF7C33D" w14:textId="77777777" w:rsidTr="00941483">
              <w:tc>
                <w:tcPr>
                  <w:tcW w:w="2689" w:type="dxa"/>
                </w:tcPr>
                <w:p w14:paraId="4889CC6A"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c>
                <w:tcPr>
                  <w:tcW w:w="1701" w:type="dxa"/>
                </w:tcPr>
                <w:p w14:paraId="6973D679" w14:textId="5E2F60BB"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DDEB622" w14:textId="77777777" w:rsidTr="00941483">
              <w:tc>
                <w:tcPr>
                  <w:tcW w:w="2689" w:type="dxa"/>
                </w:tcPr>
                <w:p w14:paraId="0B09C87D" w14:textId="77777777" w:rsidR="003725A0" w:rsidRPr="006746ED"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115D2846" w14:textId="6A73ED04"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92C80A1" w14:textId="77777777" w:rsidTr="00941483">
              <w:tc>
                <w:tcPr>
                  <w:tcW w:w="2689" w:type="dxa"/>
                </w:tcPr>
                <w:p w14:paraId="23FE12BD"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6521B513" w14:textId="6D557C0B"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357D130" w14:textId="77777777" w:rsidTr="00941483">
              <w:tc>
                <w:tcPr>
                  <w:tcW w:w="2689" w:type="dxa"/>
                </w:tcPr>
                <w:p w14:paraId="1B4F7B74"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533FD83F" w14:textId="129E785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ADBD084" w14:textId="77777777" w:rsidTr="00941483">
              <w:tc>
                <w:tcPr>
                  <w:tcW w:w="2689" w:type="dxa"/>
                </w:tcPr>
                <w:p w14:paraId="6B00F248"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1E5B97D0" w14:textId="5FD9B2C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17BAAA0" w14:textId="77777777" w:rsidTr="00941483">
              <w:tc>
                <w:tcPr>
                  <w:tcW w:w="2689" w:type="dxa"/>
                </w:tcPr>
                <w:p w14:paraId="1DDB3C82"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EAD17EC" w14:textId="10109CFE"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4DF3818F" w14:textId="77777777" w:rsidTr="00941483">
              <w:tc>
                <w:tcPr>
                  <w:tcW w:w="2689" w:type="dxa"/>
                </w:tcPr>
                <w:p w14:paraId="104D9990"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C08F033" w14:textId="4D01A50C"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275FBA2F" w14:textId="77777777" w:rsidTr="00941483">
              <w:tc>
                <w:tcPr>
                  <w:tcW w:w="2689" w:type="dxa"/>
                </w:tcPr>
                <w:p w14:paraId="11BE2B29"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478A8010" w14:textId="5D8A0FD0"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42A8930F" w14:textId="77777777" w:rsidTr="00941483">
              <w:tc>
                <w:tcPr>
                  <w:tcW w:w="2689" w:type="dxa"/>
                </w:tcPr>
                <w:p w14:paraId="1E7664C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3F051FFA" w14:textId="17205F82"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5CBCA447" w14:textId="77777777" w:rsidTr="00941483">
              <w:tc>
                <w:tcPr>
                  <w:tcW w:w="2689" w:type="dxa"/>
                </w:tcPr>
                <w:p w14:paraId="581E8D1A"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717F271" w14:textId="11172029"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3069C284" w14:textId="77777777" w:rsidTr="00941483">
              <w:tc>
                <w:tcPr>
                  <w:tcW w:w="2689" w:type="dxa"/>
                </w:tcPr>
                <w:p w14:paraId="4BF71FB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6288AD35" w14:textId="7BE86BE4"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04E230C8" w14:textId="77777777" w:rsidR="000837D6" w:rsidRPr="009B2573" w:rsidRDefault="000837D6" w:rsidP="004F20F9">
            <w:pPr>
              <w:spacing w:line="240" w:lineRule="auto"/>
              <w:rPr>
                <w:rFonts w:ascii="Arial" w:hAnsi="Arial" w:cs="Arial"/>
              </w:rPr>
            </w:pPr>
          </w:p>
        </w:tc>
        <w:tc>
          <w:tcPr>
            <w:tcW w:w="4731" w:type="dxa"/>
            <w:gridSpan w:val="3"/>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AF0D34" w14:paraId="6B3F6264" w14:textId="77777777" w:rsidTr="00941483">
              <w:tc>
                <w:tcPr>
                  <w:tcW w:w="2689" w:type="dxa"/>
                </w:tcPr>
                <w:p w14:paraId="645809E2" w14:textId="4AF59DA4"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20800B54" w14:textId="5AA2D23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4EDB2D3E" w14:textId="77777777" w:rsidTr="00941483">
              <w:tc>
                <w:tcPr>
                  <w:tcW w:w="2689" w:type="dxa"/>
                </w:tcPr>
                <w:p w14:paraId="79AE7E1A" w14:textId="57F2808F" w:rsidR="00AF0D34" w:rsidRPr="006746ED"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36289B50" w14:textId="0D8E1CDF"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6AAD24FB" w14:textId="77777777" w:rsidTr="00941483">
              <w:tc>
                <w:tcPr>
                  <w:tcW w:w="2689" w:type="dxa"/>
                </w:tcPr>
                <w:p w14:paraId="496393EA" w14:textId="26C9B71F"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0C2E6389" w14:textId="44A6055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0F9FAF1" w14:textId="77777777" w:rsidTr="00941483">
              <w:tc>
                <w:tcPr>
                  <w:tcW w:w="2689" w:type="dxa"/>
                </w:tcPr>
                <w:p w14:paraId="0F70A374" w14:textId="6EDEF5DD"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6F3B4CB0" w14:textId="69EF752A"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338AEF2" w14:textId="77777777" w:rsidTr="00941483">
              <w:tc>
                <w:tcPr>
                  <w:tcW w:w="2689" w:type="dxa"/>
                </w:tcPr>
                <w:p w14:paraId="211CC4E5" w14:textId="416A0807"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7BA5AC2" w14:textId="0C53C2D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6E82831" w14:textId="77777777" w:rsidTr="00941483">
              <w:tc>
                <w:tcPr>
                  <w:tcW w:w="2689" w:type="dxa"/>
                </w:tcPr>
                <w:p w14:paraId="609C7E63" w14:textId="19077336"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EA97B32" w14:textId="4F18ADE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9FA419" w14:textId="77777777" w:rsidTr="00941483">
              <w:tc>
                <w:tcPr>
                  <w:tcW w:w="2689" w:type="dxa"/>
                </w:tcPr>
                <w:p w14:paraId="435AE9E5" w14:textId="7C9A27B7"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701" w:type="dxa"/>
                </w:tcPr>
                <w:p w14:paraId="11CBC70B" w14:textId="540C89F1"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20768F3" w14:textId="77777777" w:rsidTr="00941483">
              <w:tc>
                <w:tcPr>
                  <w:tcW w:w="2689" w:type="dxa"/>
                </w:tcPr>
                <w:p w14:paraId="74672846" w14:textId="32988A04"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3480F36D" w14:textId="34FF7750"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81A74A" w14:textId="77777777" w:rsidTr="00941483">
              <w:tc>
                <w:tcPr>
                  <w:tcW w:w="2689" w:type="dxa"/>
                </w:tcPr>
                <w:p w14:paraId="01520FA4" w14:textId="3AA7DBF2"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442EC67E" w14:textId="2121247B"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7476239F" w14:textId="77777777" w:rsidR="000837D6" w:rsidRDefault="000837D6" w:rsidP="004F20F9">
            <w:pPr>
              <w:spacing w:line="240" w:lineRule="auto"/>
              <w:rPr>
                <w:rFonts w:ascii="Arial" w:eastAsia="Arial Unicode MS" w:hAnsi="Arial" w:cs="Arial"/>
                <w:color w:val="0000FF"/>
                <w:lang w:val="es-ES"/>
              </w:rPr>
            </w:pPr>
          </w:p>
          <w:p w14:paraId="73418917" w14:textId="77777777" w:rsidR="000837D6" w:rsidRDefault="000837D6" w:rsidP="004F20F9">
            <w:pPr>
              <w:spacing w:line="240" w:lineRule="auto"/>
              <w:rPr>
                <w:rFonts w:ascii="Arial" w:eastAsia="Arial Unicode MS" w:hAnsi="Arial" w:cs="Arial"/>
                <w:color w:val="0000FF"/>
                <w:lang w:val="es-ES"/>
              </w:rPr>
            </w:pPr>
          </w:p>
          <w:p w14:paraId="34351AC9" w14:textId="77777777" w:rsidR="000837D6" w:rsidRDefault="000837D6" w:rsidP="004F20F9">
            <w:pPr>
              <w:spacing w:line="240" w:lineRule="auto"/>
              <w:rPr>
                <w:rFonts w:ascii="Arial" w:eastAsia="Arial Unicode MS" w:hAnsi="Arial" w:cs="Arial"/>
                <w:color w:val="0000FF"/>
                <w:lang w:val="es-ES"/>
              </w:rPr>
            </w:pPr>
          </w:p>
          <w:p w14:paraId="74516C5B" w14:textId="77777777" w:rsidR="000837D6" w:rsidRDefault="000837D6" w:rsidP="004F20F9">
            <w:pPr>
              <w:spacing w:line="240" w:lineRule="auto"/>
              <w:rPr>
                <w:rFonts w:ascii="Arial" w:eastAsia="Arial Unicode MS" w:hAnsi="Arial" w:cs="Arial"/>
                <w:color w:val="0000FF"/>
                <w:lang w:val="es-ES"/>
              </w:rPr>
            </w:pPr>
          </w:p>
          <w:p w14:paraId="72B6C901" w14:textId="77777777" w:rsidR="000837D6" w:rsidRDefault="000837D6" w:rsidP="004F20F9">
            <w:pPr>
              <w:spacing w:line="240" w:lineRule="auto"/>
              <w:rPr>
                <w:rFonts w:ascii="Arial" w:eastAsia="Arial Unicode MS" w:hAnsi="Arial" w:cs="Arial"/>
                <w:color w:val="0000FF"/>
                <w:lang w:val="es-ES"/>
              </w:rPr>
            </w:pPr>
          </w:p>
          <w:p w14:paraId="694A2592" w14:textId="77777777" w:rsidR="000837D6" w:rsidRDefault="000837D6" w:rsidP="004F20F9">
            <w:pPr>
              <w:spacing w:line="240" w:lineRule="auto"/>
              <w:rPr>
                <w:rFonts w:ascii="Arial" w:eastAsia="Arial Unicode MS" w:hAnsi="Arial" w:cs="Arial"/>
                <w:color w:val="0000FF"/>
                <w:lang w:val="es-ES"/>
              </w:rPr>
            </w:pPr>
          </w:p>
          <w:p w14:paraId="5C9035C4" w14:textId="77777777" w:rsidR="000837D6" w:rsidRDefault="000837D6" w:rsidP="004F20F9">
            <w:pPr>
              <w:spacing w:line="240" w:lineRule="auto"/>
              <w:rPr>
                <w:rFonts w:ascii="Arial" w:eastAsia="Arial Unicode MS" w:hAnsi="Arial" w:cs="Arial"/>
                <w:color w:val="0000FF"/>
                <w:lang w:val="es-ES"/>
              </w:rPr>
            </w:pPr>
          </w:p>
          <w:p w14:paraId="236B9757" w14:textId="77777777" w:rsidR="000837D6" w:rsidRDefault="000837D6" w:rsidP="004F20F9">
            <w:pPr>
              <w:spacing w:line="240" w:lineRule="auto"/>
              <w:rPr>
                <w:rFonts w:ascii="Arial" w:eastAsia="Arial Unicode MS" w:hAnsi="Arial" w:cs="Arial"/>
                <w:color w:val="0000FF"/>
                <w:lang w:val="es-ES"/>
              </w:rPr>
            </w:pPr>
          </w:p>
          <w:p w14:paraId="7199B719" w14:textId="77777777" w:rsidR="000837D6" w:rsidRDefault="000837D6" w:rsidP="004F20F9">
            <w:pPr>
              <w:spacing w:line="240" w:lineRule="auto"/>
              <w:rPr>
                <w:rFonts w:ascii="Arial" w:eastAsia="Arial Unicode MS" w:hAnsi="Arial" w:cs="Arial"/>
                <w:color w:val="0000FF"/>
                <w:lang w:val="es-ES"/>
              </w:rPr>
            </w:pPr>
          </w:p>
          <w:p w14:paraId="311239C3" w14:textId="77777777" w:rsidR="000837D6" w:rsidRPr="00236317" w:rsidRDefault="000837D6" w:rsidP="004F20F9">
            <w:pPr>
              <w:spacing w:line="240" w:lineRule="auto"/>
              <w:ind w:left="720"/>
              <w:rPr>
                <w:rFonts w:ascii="Arial" w:hAnsi="Arial" w:cs="Arial"/>
                <w:i/>
                <w:color w:val="800000"/>
              </w:rPr>
            </w:pPr>
          </w:p>
        </w:tc>
      </w:tr>
      <w:tr w:rsidR="000837D6" w:rsidRPr="000463D8" w14:paraId="1B85BBC1" w14:textId="77777777" w:rsidTr="004F20F9">
        <w:tc>
          <w:tcPr>
            <w:tcW w:w="9658" w:type="dxa"/>
            <w:gridSpan w:val="9"/>
          </w:tcPr>
          <w:p w14:paraId="37B64FF5" w14:textId="77777777" w:rsidR="000837D6" w:rsidRDefault="000837D6" w:rsidP="004F20F9">
            <w:pPr>
              <w:rPr>
                <w:rFonts w:ascii="Arial" w:hAnsi="Arial" w:cs="Arial"/>
                <w:b/>
              </w:rPr>
            </w:pPr>
            <w:r w:rsidRPr="000463D8">
              <w:rPr>
                <w:rFonts w:ascii="Arial" w:hAnsi="Arial" w:cs="Arial"/>
                <w:b/>
              </w:rPr>
              <w:t>PRECONDICIÓN:</w:t>
            </w:r>
          </w:p>
          <w:p w14:paraId="6826359B" w14:textId="1F425841" w:rsidR="000837D6" w:rsidRDefault="000837D6" w:rsidP="004F20F9">
            <w:pPr>
              <w:rPr>
                <w:rFonts w:ascii="Arial" w:hAnsi="Arial" w:cs="Arial"/>
                <w:b/>
              </w:rPr>
            </w:pPr>
          </w:p>
          <w:p w14:paraId="589EC734" w14:textId="4CCE79FA"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82A5C97" w14:textId="6F79E4F4" w:rsidR="00AF0D34" w:rsidRDefault="00AF0D34" w:rsidP="00AF0D34">
            <w:pPr>
              <w:rPr>
                <w:rFonts w:ascii="Arial" w:hAnsi="Arial" w:cs="Arial"/>
                <w:color w:val="0000FF"/>
                <w:lang w:val="es-ES" w:eastAsia="es-ES"/>
              </w:rPr>
            </w:pPr>
          </w:p>
          <w:p w14:paraId="325168E4" w14:textId="115544F5"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lastRenderedPageBreak/>
              <w:t>el sistema externo debe poseer información generada por los clientes/componentes</w:t>
            </w:r>
          </w:p>
          <w:p w14:paraId="27356870" w14:textId="77777777" w:rsidR="00AF0D34" w:rsidRPr="00AF0D34" w:rsidRDefault="00AF0D34" w:rsidP="00AF0D34">
            <w:pPr>
              <w:rPr>
                <w:rFonts w:ascii="Arial" w:hAnsi="Arial" w:cs="Arial"/>
                <w:color w:val="0000FF"/>
                <w:lang w:val="es-ES" w:eastAsia="es-ES"/>
              </w:rPr>
            </w:pPr>
          </w:p>
          <w:p w14:paraId="5E4D0BE7" w14:textId="77777777" w:rsidR="00AF0D34" w:rsidRPr="00465779"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4F40706E" w14:textId="77777777" w:rsidR="00AF0D34" w:rsidRPr="000463D8" w:rsidRDefault="00AF0D34" w:rsidP="004F20F9">
            <w:pPr>
              <w:rPr>
                <w:rFonts w:ascii="Arial" w:hAnsi="Arial" w:cs="Arial"/>
                <w:b/>
              </w:rPr>
            </w:pPr>
          </w:p>
          <w:p w14:paraId="21F46C3D" w14:textId="75BD05FC"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para gestionar la factura debe de haber pasado por lo menos un periodo de facturación.</w:t>
            </w:r>
          </w:p>
          <w:p w14:paraId="73B5F34C" w14:textId="0F637646"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Los rangos de fechas deben ser validos</w:t>
            </w:r>
          </w:p>
          <w:p w14:paraId="62F941F0" w14:textId="77777777"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18F7515E" w14:textId="77777777" w:rsidR="00AF0D34" w:rsidRDefault="00AF0D34" w:rsidP="00AF0D34">
            <w:pPr>
              <w:jc w:val="both"/>
              <w:rPr>
                <w:rFonts w:ascii="Arial" w:hAnsi="Arial" w:cs="Arial"/>
                <w:color w:val="0000FF"/>
                <w:lang w:eastAsia="es-ES"/>
              </w:rPr>
            </w:pPr>
          </w:p>
          <w:p w14:paraId="487DC1EF" w14:textId="1A98D1D1" w:rsidR="00AF0D34" w:rsidRPr="00AD0CCF" w:rsidRDefault="00AF0D34" w:rsidP="00AF0D34">
            <w:pPr>
              <w:jc w:val="both"/>
              <w:rPr>
                <w:rFonts w:ascii="Arial" w:hAnsi="Arial" w:cs="Arial"/>
                <w:color w:val="0000FF"/>
                <w:lang w:val="es-ES" w:eastAsia="es-ES"/>
              </w:rPr>
            </w:pPr>
          </w:p>
        </w:tc>
      </w:tr>
      <w:tr w:rsidR="000837D6" w:rsidRPr="000463D8" w14:paraId="79035E79" w14:textId="77777777" w:rsidTr="004F20F9">
        <w:tc>
          <w:tcPr>
            <w:tcW w:w="9658" w:type="dxa"/>
            <w:gridSpan w:val="9"/>
            <w:tcBorders>
              <w:bottom w:val="single" w:sz="4" w:space="0" w:color="auto"/>
            </w:tcBorders>
          </w:tcPr>
          <w:p w14:paraId="74808AFD" w14:textId="77777777" w:rsidR="000837D6" w:rsidRDefault="000837D6" w:rsidP="004F20F9">
            <w:pPr>
              <w:rPr>
                <w:rFonts w:ascii="Arial" w:hAnsi="Arial" w:cs="Arial"/>
                <w:b/>
              </w:rPr>
            </w:pPr>
            <w:r w:rsidRPr="000463D8">
              <w:rPr>
                <w:rFonts w:ascii="Arial" w:hAnsi="Arial" w:cs="Arial"/>
                <w:b/>
              </w:rPr>
              <w:lastRenderedPageBreak/>
              <w:t>FLUJO NORMAL DE TRABAJO:</w:t>
            </w:r>
          </w:p>
          <w:p w14:paraId="02610EBD" w14:textId="77777777" w:rsidR="000837D6" w:rsidRDefault="000837D6" w:rsidP="004F20F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607F21D4" w14:textId="5AC2201B"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5FDF202C" w14:textId="77777777"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64568EA3" w14:textId="67AAF375"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244AAD17" w14:textId="77777777"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0841B290" w14:textId="723996C4" w:rsidR="000837D6" w:rsidRDefault="00AF0D34"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administrador/cliente podrá gestionar lecturas de la información generada por los clientes/componentes en el sistema externo, permitiéndole generar reportes de dichas lecturas.</w:t>
            </w:r>
          </w:p>
          <w:p w14:paraId="5B6C020C" w14:textId="1B4BEE12"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00224" behindDoc="0" locked="0" layoutInCell="1" allowOverlap="1" wp14:anchorId="2E2EB5A7" wp14:editId="2C6CC4AA">
                      <wp:simplePos x="0" y="0"/>
                      <wp:positionH relativeFrom="column">
                        <wp:posOffset>2138542</wp:posOffset>
                      </wp:positionH>
                      <wp:positionV relativeFrom="paragraph">
                        <wp:posOffset>134868</wp:posOffset>
                      </wp:positionV>
                      <wp:extent cx="2258336" cy="1162547"/>
                      <wp:effectExtent l="76200" t="57150" r="85090" b="95250"/>
                      <wp:wrapNone/>
                      <wp:docPr id="98" name="Rectángulo: esquinas redondeadas 98"/>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333E35" w14:textId="01640D9E" w:rsidR="00AA7042" w:rsidRPr="00E83D51" w:rsidRDefault="00AA7042" w:rsidP="004E28CF">
                                  <w:pPr>
                                    <w:jc w:val="center"/>
                                    <w:rPr>
                                      <w:b/>
                                      <w:bCs/>
                                    </w:rPr>
                                  </w:pPr>
                                  <w:proofErr w:type="spellStart"/>
                                  <w:r w:rsidRPr="00E83D51">
                                    <w:rPr>
                                      <w:b/>
                                      <w:bCs/>
                                    </w:rPr>
                                    <w:t>leerEventosAlarmas</w:t>
                                  </w:r>
                                  <w:proofErr w:type="spellEnd"/>
                                </w:p>
                                <w:p w14:paraId="766B13BA" w14:textId="1E801306" w:rsidR="00AA7042" w:rsidRDefault="00AA7042" w:rsidP="004E28CF">
                                  <w:pPr>
                                    <w:jc w:val="center"/>
                                  </w:pPr>
                                </w:p>
                                <w:p w14:paraId="32669723" w14:textId="7A9B55B7" w:rsidR="00AA7042" w:rsidRDefault="00AA7042" w:rsidP="004E28CF">
                                  <w:pPr>
                                    <w:jc w:val="center"/>
                                  </w:pPr>
                                  <w:r>
                                    <w:t>el administrador/usuario podrá visualizar los eventos y/o alarmas generadas por los clientes/componentes del sistema externo.</w:t>
                                  </w:r>
                                </w:p>
                                <w:p w14:paraId="3D985E41" w14:textId="77777777" w:rsidR="00AA7042" w:rsidRDefault="00AA7042"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EB5A7" id="Rectángulo: esquinas redondeadas 98" o:spid="_x0000_s1031" style="position:absolute;margin-left:168.4pt;margin-top:10.6pt;width:177.8pt;height:9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74333E35" w14:textId="01640D9E" w:rsidR="00AA7042" w:rsidRPr="00E83D51" w:rsidRDefault="00AA7042" w:rsidP="004E28CF">
                            <w:pPr>
                              <w:jc w:val="center"/>
                              <w:rPr>
                                <w:b/>
                                <w:bCs/>
                              </w:rPr>
                            </w:pPr>
                            <w:r w:rsidRPr="00E83D51">
                              <w:rPr>
                                <w:b/>
                                <w:bCs/>
                              </w:rPr>
                              <w:t>leerEventosAlarmas</w:t>
                            </w:r>
                          </w:p>
                          <w:p w14:paraId="766B13BA" w14:textId="1E801306" w:rsidR="00AA7042" w:rsidRDefault="00AA7042" w:rsidP="004E28CF">
                            <w:pPr>
                              <w:jc w:val="center"/>
                            </w:pPr>
                          </w:p>
                          <w:p w14:paraId="32669723" w14:textId="7A9B55B7" w:rsidR="00AA7042" w:rsidRDefault="00AA7042" w:rsidP="004E28CF">
                            <w:pPr>
                              <w:jc w:val="center"/>
                            </w:pPr>
                            <w:r>
                              <w:t>el administrador/usuario podrá visualizar los eventos y/o alarmas generadas por los clientes/componentes del sistema externo.</w:t>
                            </w:r>
                          </w:p>
                          <w:p w14:paraId="3D985E41" w14:textId="77777777" w:rsidR="00AA7042" w:rsidRDefault="00AA7042" w:rsidP="004E28CF">
                            <w:pPr>
                              <w:jc w:val="center"/>
                            </w:pPr>
                          </w:p>
                        </w:txbxContent>
                      </v:textbox>
                    </v:roundrect>
                  </w:pict>
                </mc:Fallback>
              </mc:AlternateContent>
            </w:r>
          </w:p>
          <w:p w14:paraId="599767FD" w14:textId="243F0EDF"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02272" behindDoc="0" locked="0" layoutInCell="1" allowOverlap="1" wp14:anchorId="6C10BDAA" wp14:editId="03062289">
                      <wp:simplePos x="0" y="0"/>
                      <wp:positionH relativeFrom="column">
                        <wp:posOffset>2132551</wp:posOffset>
                      </wp:positionH>
                      <wp:positionV relativeFrom="paragraph">
                        <wp:posOffset>1315830</wp:posOffset>
                      </wp:positionV>
                      <wp:extent cx="2258336" cy="1162547"/>
                      <wp:effectExtent l="76200" t="57150" r="85090" b="95250"/>
                      <wp:wrapNone/>
                      <wp:docPr id="99" name="Rectángulo: esquinas redondeadas 99"/>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F254C8F" w14:textId="750F0CD6" w:rsidR="00AA7042" w:rsidRPr="00E83D51" w:rsidRDefault="00AA7042" w:rsidP="004E28CF">
                                  <w:pPr>
                                    <w:jc w:val="center"/>
                                    <w:rPr>
                                      <w:b/>
                                      <w:bCs/>
                                    </w:rPr>
                                  </w:pPr>
                                  <w:proofErr w:type="spellStart"/>
                                  <w:r w:rsidRPr="00E83D51">
                                    <w:rPr>
                                      <w:b/>
                                      <w:bCs/>
                                    </w:rPr>
                                    <w:t>leerMedidas</w:t>
                                  </w:r>
                                  <w:proofErr w:type="spellEnd"/>
                                </w:p>
                                <w:p w14:paraId="74F6BF72" w14:textId="77777777" w:rsidR="00AA7042" w:rsidRDefault="00AA7042" w:rsidP="004E28CF">
                                  <w:pPr>
                                    <w:jc w:val="center"/>
                                  </w:pPr>
                                </w:p>
                                <w:p w14:paraId="391B6CC7" w14:textId="56A3382A" w:rsidR="00AA7042" w:rsidRDefault="00AA7042" w:rsidP="004E28CF">
                                  <w:pPr>
                                    <w:jc w:val="center"/>
                                  </w:pPr>
                                  <w:r>
                                    <w:t>el administrador/usuario podrá visualizar las medidas generadas por los clientes/componentes del sistema externo.</w:t>
                                  </w:r>
                                </w:p>
                                <w:p w14:paraId="6C28EB94" w14:textId="77777777" w:rsidR="00AA7042" w:rsidRDefault="00AA7042"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0BDAA" id="Rectángulo: esquinas redondeadas 99" o:spid="_x0000_s1032" style="position:absolute;margin-left:167.9pt;margin-top:103.6pt;width:177.8pt;height:9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" fillcolor="#254163 [1636]" stroked="f">
                      <v:fill color2="#4477b6 [3012]" rotate="t" angle="180" colors="0 #2c5d98;52429f #3c7bc7;1 #3a7ccb" focus="100%" type="gradient">
                        <o:fill v:ext="view" type="gradientUnscaled"/>
                      </v:fill>
                      <v:shadow on="t" color="black" opacity="22937f" origin=",.5" offset="0,.63889mm"/>
                      <v:textbox>
                        <w:txbxContent>
                          <w:p w14:paraId="1F254C8F" w14:textId="750F0CD6" w:rsidR="00AA7042" w:rsidRPr="00E83D51" w:rsidRDefault="00AA7042" w:rsidP="004E28CF">
                            <w:pPr>
                              <w:jc w:val="center"/>
                              <w:rPr>
                                <w:b/>
                                <w:bCs/>
                              </w:rPr>
                            </w:pPr>
                            <w:r w:rsidRPr="00E83D51">
                              <w:rPr>
                                <w:b/>
                                <w:bCs/>
                              </w:rPr>
                              <w:t>leerMedidas</w:t>
                            </w:r>
                          </w:p>
                          <w:p w14:paraId="74F6BF72" w14:textId="77777777" w:rsidR="00AA7042" w:rsidRDefault="00AA7042" w:rsidP="004E28CF">
                            <w:pPr>
                              <w:jc w:val="center"/>
                            </w:pPr>
                          </w:p>
                          <w:p w14:paraId="391B6CC7" w14:textId="56A3382A" w:rsidR="00AA7042" w:rsidRDefault="00AA7042" w:rsidP="004E28CF">
                            <w:pPr>
                              <w:jc w:val="center"/>
                            </w:pPr>
                            <w:r>
                              <w:t>el administrador/usuario podrá visualizar las medidas generadas por los clientes/componentes del sistema externo.</w:t>
                            </w:r>
                          </w:p>
                          <w:p w14:paraId="6C28EB94" w14:textId="77777777" w:rsidR="00AA7042" w:rsidRDefault="00AA7042" w:rsidP="004E28CF">
                            <w:pPr>
                              <w:jc w:val="center"/>
                            </w:pPr>
                          </w:p>
                        </w:txbxContent>
                      </v:textbox>
                    </v:roundrect>
                  </w:pict>
                </mc:Fallback>
              </mc:AlternateContent>
            </w:r>
          </w:p>
          <w:p w14:paraId="05BFF182" w14:textId="222A43C7"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04320" behindDoc="0" locked="0" layoutInCell="1" allowOverlap="1" wp14:anchorId="2B2A5125" wp14:editId="549CF8D3">
                      <wp:simplePos x="0" y="0"/>
                      <wp:positionH relativeFrom="column">
                        <wp:posOffset>4619294</wp:posOffset>
                      </wp:positionH>
                      <wp:positionV relativeFrom="paragraph">
                        <wp:posOffset>89121</wp:posOffset>
                      </wp:positionV>
                      <wp:extent cx="1426596" cy="1922725"/>
                      <wp:effectExtent l="95250" t="57150" r="97790" b="116205"/>
                      <wp:wrapNone/>
                      <wp:docPr id="100" name="Rectángulo: esquinas redondeadas 100"/>
                      <wp:cNvGraphicFramePr/>
                      <a:graphic xmlns:a="http://schemas.openxmlformats.org/drawingml/2006/main">
                        <a:graphicData uri="http://schemas.microsoft.com/office/word/2010/wordprocessingShape">
                          <wps:wsp>
                            <wps:cNvSpPr/>
                            <wps:spPr>
                              <a:xfrm>
                                <a:off x="0" y="0"/>
                                <a:ext cx="1426596" cy="19227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3913F45" w14:textId="176DE64D" w:rsidR="00AA7042" w:rsidRPr="00E83D51" w:rsidRDefault="00AA7042" w:rsidP="004E28CF">
                                  <w:pPr>
                                    <w:jc w:val="center"/>
                                    <w:rPr>
                                      <w:b/>
                                      <w:bCs/>
                                    </w:rPr>
                                  </w:pPr>
                                  <w:proofErr w:type="spellStart"/>
                                  <w:r w:rsidRPr="00E83D51">
                                    <w:rPr>
                                      <w:b/>
                                      <w:bCs/>
                                    </w:rPr>
                                    <w:t>generarReportes</w:t>
                                  </w:r>
                                  <w:proofErr w:type="spellEnd"/>
                                </w:p>
                                <w:p w14:paraId="56351939" w14:textId="77777777" w:rsidR="00AA7042" w:rsidRDefault="00AA7042" w:rsidP="004E28CF">
                                  <w:pPr>
                                    <w:jc w:val="center"/>
                                  </w:pPr>
                                </w:p>
                                <w:p w14:paraId="4E1593C5" w14:textId="176C54F9" w:rsidR="00AA7042" w:rsidRDefault="00AA7042" w:rsidP="004E28CF">
                                  <w:pPr>
                                    <w:jc w:val="center"/>
                                  </w:pPr>
                                  <w:r>
                                    <w:t xml:space="preserve">el administrador/usuario podrá generar cualquier tipo de reporte que requiera, permitiéndole guardarlo en formato </w:t>
                                  </w:r>
                                  <w:proofErr w:type="spellStart"/>
                                  <w:r>
                                    <w:t>pdf</w:t>
                                  </w:r>
                                  <w:proofErr w:type="spellEnd"/>
                                  <w:r>
                                    <w:t xml:space="preserve"> o enviar por correo</w:t>
                                  </w:r>
                                </w:p>
                                <w:p w14:paraId="2CD2D445" w14:textId="77777777" w:rsidR="00AA7042" w:rsidRDefault="00AA7042"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A5125" id="Rectángulo: esquinas redondeadas 100" o:spid="_x0000_s1033" style="position:absolute;margin-left:363.7pt;margin-top:7pt;width:112.35pt;height:1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63913F45" w14:textId="176DE64D" w:rsidR="00AA7042" w:rsidRPr="00E83D51" w:rsidRDefault="00AA7042" w:rsidP="004E28CF">
                            <w:pPr>
                              <w:jc w:val="center"/>
                              <w:rPr>
                                <w:b/>
                                <w:bCs/>
                              </w:rPr>
                            </w:pPr>
                            <w:r w:rsidRPr="00E83D51">
                              <w:rPr>
                                <w:b/>
                                <w:bCs/>
                              </w:rPr>
                              <w:t>generarReportes</w:t>
                            </w:r>
                          </w:p>
                          <w:p w14:paraId="56351939" w14:textId="77777777" w:rsidR="00AA7042" w:rsidRDefault="00AA7042" w:rsidP="004E28CF">
                            <w:pPr>
                              <w:jc w:val="center"/>
                            </w:pPr>
                          </w:p>
                          <w:p w14:paraId="4E1593C5" w14:textId="176C54F9" w:rsidR="00AA7042" w:rsidRDefault="00AA7042" w:rsidP="004E28CF">
                            <w:pPr>
                              <w:jc w:val="center"/>
                            </w:pPr>
                            <w:r>
                              <w:t>el administrador/usuario podrá generar cualquier tipo de reporte que requiera, permitiéndole guardarlo en formato pdf o enviar por correo</w:t>
                            </w:r>
                          </w:p>
                          <w:p w14:paraId="2CD2D445" w14:textId="77777777" w:rsidR="00AA7042" w:rsidRDefault="00AA7042" w:rsidP="004E28CF">
                            <w:pPr>
                              <w:jc w:val="center"/>
                            </w:pPr>
                          </w:p>
                        </w:txbxContent>
                      </v:textbox>
                    </v:roundrect>
                  </w:pict>
                </mc:Fallback>
              </mc:AlternateContent>
            </w:r>
          </w:p>
          <w:p w14:paraId="5442E4B4" w14:textId="0027921E"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C3EEB80" w14:textId="04A3FEC9"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1A1067D3" wp14:editId="646673F7">
                  <wp:extent cx="1796995" cy="1359535"/>
                  <wp:effectExtent l="0" t="0" r="89535" b="1206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188DF76D" w14:textId="1959BCBC"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AA2B40" w14:textId="7549FD81"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328F341A" w14:textId="3ACE9533"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3E9182"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07D48C0" w14:textId="55A5E042"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5CC08D" w14:textId="46906490"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EB9DE8" w14:textId="77777777" w:rsidR="004E28CF" w:rsidRPr="00465779" w:rsidRDefault="004E28C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2C6EB03F"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A69B982" w14:textId="6FB9B1F6" w:rsidR="000837D6" w:rsidRDefault="009911B1" w:rsidP="009911B1">
            <w:pPr>
              <w:widowControl/>
              <w:tabs>
                <w:tab w:val="left" w:pos="7075"/>
              </w:tabs>
              <w:autoSpaceDE w:val="0"/>
              <w:autoSpaceDN w:val="0"/>
              <w:adjustRightInd w:val="0"/>
              <w:spacing w:line="240" w:lineRule="auto"/>
              <w:rPr>
                <w:rFonts w:ascii="Arial" w:hAnsi="Arial" w:cs="Arial"/>
                <w:color w:val="0000FF"/>
                <w:lang w:val="es-ES" w:eastAsia="es-ES"/>
              </w:rPr>
            </w:pPr>
            <w:r>
              <w:rPr>
                <w:noProof/>
                <w:lang w:eastAsia="es-CO"/>
              </w:rPr>
              <w:lastRenderedPageBreak/>
              <mc:AlternateContent>
                <mc:Choice Requires="wps">
                  <w:drawing>
                    <wp:anchor distT="0" distB="0" distL="114300" distR="114300" simplePos="0" relativeHeight="251709440" behindDoc="0" locked="0" layoutInCell="1" allowOverlap="1" wp14:anchorId="1C1C50C0" wp14:editId="1393D65B">
                      <wp:simplePos x="0" y="0"/>
                      <wp:positionH relativeFrom="column">
                        <wp:posOffset>4157980</wp:posOffset>
                      </wp:positionH>
                      <wp:positionV relativeFrom="paragraph">
                        <wp:posOffset>529866</wp:posOffset>
                      </wp:positionV>
                      <wp:extent cx="1915795" cy="1477452"/>
                      <wp:effectExtent l="95250" t="57150" r="103505" b="123190"/>
                      <wp:wrapNone/>
                      <wp:docPr id="103" name="Rectángulo: esquinas redondeadas 103"/>
                      <wp:cNvGraphicFramePr/>
                      <a:graphic xmlns:a="http://schemas.openxmlformats.org/drawingml/2006/main">
                        <a:graphicData uri="http://schemas.microsoft.com/office/word/2010/wordprocessingShape">
                          <wps:wsp>
                            <wps:cNvSpPr/>
                            <wps:spPr>
                              <a:xfrm>
                                <a:off x="0" y="0"/>
                                <a:ext cx="1915795" cy="1477452"/>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33C0E6F1" w14:textId="7D29A3E2" w:rsidR="00AA7042" w:rsidRDefault="00AA7042" w:rsidP="009911B1">
                                  <w:pPr>
                                    <w:jc w:val="center"/>
                                  </w:pPr>
                                  <w:proofErr w:type="spellStart"/>
                                  <w:r>
                                    <w:t>GenerarReporte</w:t>
                                  </w:r>
                                  <w:proofErr w:type="spellEnd"/>
                                </w:p>
                                <w:p w14:paraId="4180FDC7" w14:textId="0C948BB2" w:rsidR="00AA7042" w:rsidRDefault="00AA7042" w:rsidP="009911B1">
                                  <w:pPr>
                                    <w:jc w:val="center"/>
                                  </w:pPr>
                                </w:p>
                                <w:p w14:paraId="39BFDB52" w14:textId="67FFEF29" w:rsidR="00AA7042" w:rsidRDefault="00AA7042" w:rsidP="009911B1">
                                  <w:pPr>
                                    <w:jc w:val="center"/>
                                  </w:pPr>
                                  <w:r>
                                    <w:t xml:space="preserve">El administrador/cliente podrá generar un reporte de esa facturación permitiéndole exportarla en formato </w:t>
                                  </w:r>
                                  <w:proofErr w:type="spellStart"/>
                                  <w:r>
                                    <w:t>pdf</w:t>
                                  </w:r>
                                  <w:proofErr w:type="spellEnd"/>
                                  <w:r>
                                    <w:t xml:space="preserve"> y/o enviarla por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1C50C0" id="Rectángulo: esquinas redondeadas 103" o:spid="_x0000_s1034" style="position:absolute;margin-left:327.4pt;margin-top:41.7pt;width:150.85pt;height:116.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33C0E6F1" w14:textId="7D29A3E2" w:rsidR="00AA7042" w:rsidRDefault="00AA7042" w:rsidP="009911B1">
                            <w:pPr>
                              <w:jc w:val="center"/>
                            </w:pPr>
                            <w:r>
                              <w:t>GenerarReporte</w:t>
                            </w:r>
                          </w:p>
                          <w:p w14:paraId="4180FDC7" w14:textId="0C948BB2" w:rsidR="00AA7042" w:rsidRDefault="00AA7042" w:rsidP="009911B1">
                            <w:pPr>
                              <w:jc w:val="center"/>
                            </w:pPr>
                          </w:p>
                          <w:p w14:paraId="39BFDB52" w14:textId="67FFEF29" w:rsidR="00AA7042" w:rsidRDefault="00AA7042" w:rsidP="009911B1">
                            <w:pPr>
                              <w:jc w:val="center"/>
                            </w:pPr>
                            <w:r>
                              <w:t>El administrador/cliente podrá generar un reporte de esa facturación permitiéndole exportarla en formato pdf y/o enviarla por correo</w:t>
                            </w:r>
                          </w:p>
                        </w:txbxContent>
                      </v:textbox>
                    </v:roundrect>
                  </w:pict>
                </mc:Fallback>
              </mc:AlternateContent>
            </w:r>
            <w:r>
              <w:rPr>
                <w:noProof/>
                <w:lang w:eastAsia="es-CO"/>
              </w:rPr>
              <mc:AlternateContent>
                <mc:Choice Requires="wps">
                  <w:drawing>
                    <wp:anchor distT="0" distB="0" distL="114300" distR="114300" simplePos="0" relativeHeight="251707392" behindDoc="0" locked="0" layoutInCell="1" allowOverlap="1" wp14:anchorId="0871A193" wp14:editId="60A037B9">
                      <wp:simplePos x="0" y="0"/>
                      <wp:positionH relativeFrom="column">
                        <wp:posOffset>2178298</wp:posOffset>
                      </wp:positionH>
                      <wp:positionV relativeFrom="paragraph">
                        <wp:posOffset>1325217</wp:posOffset>
                      </wp:positionV>
                      <wp:extent cx="1915795" cy="992423"/>
                      <wp:effectExtent l="95250" t="57150" r="103505" b="113030"/>
                      <wp:wrapNone/>
                      <wp:docPr id="102" name="Rectángulo: esquinas redondeadas 102"/>
                      <wp:cNvGraphicFramePr/>
                      <a:graphic xmlns:a="http://schemas.openxmlformats.org/drawingml/2006/main">
                        <a:graphicData uri="http://schemas.microsoft.com/office/word/2010/wordprocessingShape">
                          <wps:wsp>
                            <wps:cNvSpPr/>
                            <wps:spPr>
                              <a:xfrm>
                                <a:off x="0" y="0"/>
                                <a:ext cx="1915795" cy="992423"/>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25179D7" w14:textId="3E6FF14C" w:rsidR="00AA7042" w:rsidRDefault="00AA7042" w:rsidP="009911B1">
                                  <w:pPr>
                                    <w:jc w:val="center"/>
                                  </w:pPr>
                                  <w:r>
                                    <w:t>Consultar factura periodo actual</w:t>
                                  </w:r>
                                </w:p>
                                <w:p w14:paraId="6788B744" w14:textId="02EB9090" w:rsidR="00AA7042" w:rsidRDefault="00AA7042" w:rsidP="009911B1">
                                  <w:pPr>
                                    <w:jc w:val="center"/>
                                  </w:pPr>
                                </w:p>
                                <w:p w14:paraId="22158429" w14:textId="72F3CC97" w:rsidR="00AA7042" w:rsidRDefault="00AA7042" w:rsidP="009911B1">
                                  <w:pPr>
                                    <w:jc w:val="center"/>
                                  </w:pPr>
                                  <w:r>
                                    <w:t>El administrador/usuario consultará la facturación generada en el presente periodo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1A193" id="Rectángulo: esquinas redondeadas 102" o:spid="_x0000_s1035" style="position:absolute;margin-left:171.5pt;margin-top:104.35pt;width:150.85pt;height:78.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625179D7" w14:textId="3E6FF14C" w:rsidR="00AA7042" w:rsidRDefault="00AA7042" w:rsidP="009911B1">
                            <w:pPr>
                              <w:jc w:val="center"/>
                            </w:pPr>
                            <w:r>
                              <w:t>Consultar factura periodo actual</w:t>
                            </w:r>
                          </w:p>
                          <w:p w14:paraId="6788B744" w14:textId="02EB9090" w:rsidR="00AA7042" w:rsidRDefault="00AA7042" w:rsidP="009911B1">
                            <w:pPr>
                              <w:jc w:val="center"/>
                            </w:pPr>
                          </w:p>
                          <w:p w14:paraId="22158429" w14:textId="72F3CC97" w:rsidR="00AA7042" w:rsidRDefault="00AA7042" w:rsidP="009911B1">
                            <w:pPr>
                              <w:jc w:val="center"/>
                            </w:pPr>
                            <w:r>
                              <w:t>El administrador/usuario consultará la facturación generada en el presente periodo</w:t>
                            </w:r>
                          </w:p>
                        </w:txbxContent>
                      </v:textbox>
                    </v:roundrect>
                  </w:pict>
                </mc:Fallback>
              </mc:AlternateContent>
            </w:r>
            <w:r>
              <w:rPr>
                <w:noProof/>
                <w:lang w:eastAsia="es-CO"/>
              </w:rPr>
              <mc:AlternateContent>
                <mc:Choice Requires="wps">
                  <w:drawing>
                    <wp:anchor distT="0" distB="0" distL="114300" distR="114300" simplePos="0" relativeHeight="251705344" behindDoc="0" locked="0" layoutInCell="1" allowOverlap="1" wp14:anchorId="1113BD53" wp14:editId="7B113F2F">
                      <wp:simplePos x="0" y="0"/>
                      <wp:positionH relativeFrom="column">
                        <wp:posOffset>2154445</wp:posOffset>
                      </wp:positionH>
                      <wp:positionV relativeFrom="paragraph">
                        <wp:posOffset>100717</wp:posOffset>
                      </wp:positionV>
                      <wp:extent cx="1915795" cy="1032178"/>
                      <wp:effectExtent l="95250" t="57150" r="103505" b="92075"/>
                      <wp:wrapNone/>
                      <wp:docPr id="101" name="Rectángulo: esquinas redondeadas 101"/>
                      <wp:cNvGraphicFramePr/>
                      <a:graphic xmlns:a="http://schemas.openxmlformats.org/drawingml/2006/main">
                        <a:graphicData uri="http://schemas.microsoft.com/office/word/2010/wordprocessingShape">
                          <wps:wsp>
                            <wps:cNvSpPr/>
                            <wps:spPr>
                              <a:xfrm>
                                <a:off x="0" y="0"/>
                                <a:ext cx="1915795" cy="1032178"/>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9CFC886" w14:textId="1A0F980E" w:rsidR="00AA7042" w:rsidRDefault="00AA7042" w:rsidP="009911B1">
                                  <w:pPr>
                                    <w:jc w:val="center"/>
                                  </w:pPr>
                                  <w:r>
                                    <w:t>Facturación por periodo</w:t>
                                  </w:r>
                                </w:p>
                                <w:p w14:paraId="63490336" w14:textId="030D1C51" w:rsidR="00AA7042" w:rsidRDefault="00AA7042" w:rsidP="009911B1">
                                  <w:pPr>
                                    <w:jc w:val="center"/>
                                  </w:pPr>
                                </w:p>
                                <w:p w14:paraId="2903FFE8" w14:textId="09CE31A9" w:rsidR="00AA7042" w:rsidRDefault="00AA7042" w:rsidP="009911B1">
                                  <w:pPr>
                                    <w:jc w:val="center"/>
                                  </w:pPr>
                                  <w:r>
                                    <w:t xml:space="preserve">El administrador/usuario podrá escoger el periodo de la facturación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13BD53" id="Rectángulo: esquinas redondeadas 101" o:spid="_x0000_s1036" style="position:absolute;margin-left:169.65pt;margin-top:7.95pt;width:150.85pt;height:8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14:paraId="69CFC886" w14:textId="1A0F980E" w:rsidR="00AA7042" w:rsidRDefault="00AA7042" w:rsidP="009911B1">
                            <w:pPr>
                              <w:jc w:val="center"/>
                            </w:pPr>
                            <w:r>
                              <w:t>Facturación por periodo</w:t>
                            </w:r>
                          </w:p>
                          <w:p w14:paraId="63490336" w14:textId="030D1C51" w:rsidR="00AA7042" w:rsidRDefault="00AA7042" w:rsidP="009911B1">
                            <w:pPr>
                              <w:jc w:val="center"/>
                            </w:pPr>
                          </w:p>
                          <w:p w14:paraId="2903FFE8" w14:textId="09CE31A9" w:rsidR="00AA7042" w:rsidRDefault="00AA7042" w:rsidP="009911B1">
                            <w:pPr>
                              <w:jc w:val="center"/>
                            </w:pPr>
                            <w:r>
                              <w:t xml:space="preserve">El administrador/usuario podrá escoger el periodo de la facturación </w:t>
                            </w:r>
                          </w:p>
                        </w:txbxContent>
                      </v:textbox>
                    </v:roundrect>
                  </w:pict>
                </mc:Fallback>
              </mc:AlternateContent>
            </w:r>
            <w:r w:rsidR="000837D6">
              <w:rPr>
                <w:noProof/>
                <w:lang w:eastAsia="es-CO"/>
              </w:rPr>
              <w:drawing>
                <wp:inline distT="0" distB="0" distL="0" distR="0" wp14:anchorId="03CA7662" wp14:editId="4797860C">
                  <wp:extent cx="1776454" cy="2527300"/>
                  <wp:effectExtent l="76200" t="0" r="71755"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r>
              <w:rPr>
                <w:rFonts w:ascii="Arial" w:hAnsi="Arial" w:cs="Arial"/>
                <w:color w:val="0000FF"/>
                <w:lang w:val="es-ES" w:eastAsia="es-ES"/>
              </w:rPr>
              <w:tab/>
            </w:r>
          </w:p>
          <w:p w14:paraId="14FE57DE" w14:textId="77777777" w:rsidR="000837D6" w:rsidRDefault="000837D6" w:rsidP="004F20F9">
            <w:pPr>
              <w:widowControl/>
              <w:autoSpaceDE w:val="0"/>
              <w:autoSpaceDN w:val="0"/>
              <w:adjustRightInd w:val="0"/>
              <w:spacing w:line="240" w:lineRule="auto"/>
              <w:ind w:left="360"/>
              <w:rPr>
                <w:rFonts w:ascii="Arial" w:hAnsi="Arial" w:cs="Arial"/>
                <w:color w:val="0000FF"/>
                <w:lang w:val="es-ES" w:eastAsia="es-ES"/>
              </w:rPr>
            </w:pPr>
          </w:p>
          <w:p w14:paraId="7C7D967E" w14:textId="77777777" w:rsidR="000837D6" w:rsidRPr="00DE4ABE" w:rsidRDefault="000837D6" w:rsidP="004F20F9">
            <w:pPr>
              <w:widowControl/>
              <w:autoSpaceDE w:val="0"/>
              <w:autoSpaceDN w:val="0"/>
              <w:adjustRightInd w:val="0"/>
              <w:spacing w:line="240" w:lineRule="auto"/>
              <w:ind w:left="360"/>
              <w:rPr>
                <w:rFonts w:ascii="Arial" w:eastAsia="Arial Unicode MS" w:hAnsi="Arial" w:cs="Arial"/>
                <w:color w:val="0000FF"/>
                <w:lang w:val="es-ES"/>
              </w:rPr>
            </w:pPr>
          </w:p>
        </w:tc>
      </w:tr>
      <w:tr w:rsidR="000837D6" w:rsidRPr="000463D8" w14:paraId="20F52684" w14:textId="77777777" w:rsidTr="004F20F9">
        <w:tc>
          <w:tcPr>
            <w:tcW w:w="804" w:type="dxa"/>
            <w:gridSpan w:val="2"/>
            <w:shd w:val="clear" w:color="auto" w:fill="D9D9D9"/>
          </w:tcPr>
          <w:p w14:paraId="114C4E28" w14:textId="77777777" w:rsidR="000837D6" w:rsidRPr="000463D8" w:rsidRDefault="000837D6" w:rsidP="004F20F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75F144C"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559A713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3485174C" w14:textId="77777777" w:rsidTr="004F20F9">
        <w:tc>
          <w:tcPr>
            <w:tcW w:w="804" w:type="dxa"/>
            <w:gridSpan w:val="2"/>
          </w:tcPr>
          <w:p w14:paraId="77D354E4" w14:textId="77777777" w:rsidR="000837D6" w:rsidRPr="006779C3" w:rsidRDefault="000837D6" w:rsidP="004F20F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39857E3" w14:textId="77777777" w:rsidR="00E83D51" w:rsidRDefault="00E83D51" w:rsidP="00E83D51">
            <w:pPr>
              <w:pStyle w:val="Prrafodelista"/>
              <w:rPr>
                <w:rFonts w:ascii="Arial" w:hAnsi="Arial" w:cs="Arial"/>
                <w:color w:val="0000FF"/>
                <w:lang w:val="es-ES" w:eastAsia="es-ES"/>
              </w:rPr>
            </w:pPr>
          </w:p>
          <w:p w14:paraId="515DF45D" w14:textId="1C747C03" w:rsidR="00E83D51" w:rsidRDefault="00E83D51" w:rsidP="00E83D51">
            <w:pPr>
              <w:pStyle w:val="Prrafodelista"/>
              <w:rPr>
                <w:rFonts w:ascii="Arial" w:hAnsi="Arial" w:cs="Arial"/>
                <w:color w:val="0000FF"/>
                <w:lang w:val="es-ES" w:eastAsia="es-ES"/>
              </w:rPr>
            </w:pPr>
          </w:p>
          <w:p w14:paraId="3BC64BF8" w14:textId="415D2A82" w:rsidR="00E83D51" w:rsidRDefault="00E83D51" w:rsidP="00E83D51">
            <w:pPr>
              <w:pStyle w:val="Prrafodelista"/>
              <w:rPr>
                <w:rFonts w:ascii="Arial" w:hAnsi="Arial" w:cs="Arial"/>
                <w:color w:val="0000FF"/>
                <w:lang w:val="es-ES" w:eastAsia="es-ES"/>
              </w:rPr>
            </w:pPr>
          </w:p>
          <w:p w14:paraId="2E3486A8" w14:textId="301EB52C" w:rsidR="00E83D51" w:rsidRDefault="00E83D51" w:rsidP="00E83D51">
            <w:pPr>
              <w:pStyle w:val="Prrafodelista"/>
              <w:rPr>
                <w:rFonts w:ascii="Arial" w:hAnsi="Arial" w:cs="Arial"/>
                <w:color w:val="0000FF"/>
                <w:lang w:val="es-ES" w:eastAsia="es-ES"/>
              </w:rPr>
            </w:pPr>
          </w:p>
          <w:p w14:paraId="2519202B" w14:textId="4FF3DA87" w:rsidR="00E83D51" w:rsidRDefault="00E83D51" w:rsidP="00E83D51">
            <w:pPr>
              <w:pStyle w:val="Prrafodelista"/>
              <w:rPr>
                <w:rFonts w:ascii="Arial" w:hAnsi="Arial" w:cs="Arial"/>
                <w:color w:val="0000FF"/>
                <w:lang w:val="es-ES" w:eastAsia="es-ES"/>
              </w:rPr>
            </w:pPr>
          </w:p>
          <w:p w14:paraId="59133CC4" w14:textId="520F0F3B" w:rsidR="00E83D51" w:rsidRDefault="00E83D51" w:rsidP="00E83D51">
            <w:pPr>
              <w:pStyle w:val="Prrafodelista"/>
              <w:rPr>
                <w:rFonts w:ascii="Arial" w:hAnsi="Arial" w:cs="Arial"/>
                <w:color w:val="0000FF"/>
                <w:lang w:val="es-ES" w:eastAsia="es-ES"/>
              </w:rPr>
            </w:pPr>
          </w:p>
          <w:p w14:paraId="26C83715" w14:textId="69F5E2A3" w:rsidR="00E83D51" w:rsidRDefault="00E83D51" w:rsidP="00E83D51">
            <w:pPr>
              <w:pStyle w:val="Prrafodelista"/>
              <w:rPr>
                <w:rFonts w:ascii="Arial" w:hAnsi="Arial" w:cs="Arial"/>
                <w:color w:val="0000FF"/>
                <w:lang w:val="es-ES" w:eastAsia="es-ES"/>
              </w:rPr>
            </w:pPr>
          </w:p>
          <w:p w14:paraId="19048865" w14:textId="5DF143DC" w:rsidR="00E83D51" w:rsidRDefault="00E83D51" w:rsidP="00E83D51">
            <w:pPr>
              <w:pStyle w:val="Prrafodelista"/>
              <w:rPr>
                <w:rFonts w:ascii="Arial" w:hAnsi="Arial" w:cs="Arial"/>
                <w:color w:val="0000FF"/>
                <w:lang w:val="es-ES" w:eastAsia="es-ES"/>
              </w:rPr>
            </w:pPr>
          </w:p>
          <w:p w14:paraId="0BC53F78" w14:textId="29208B54" w:rsidR="00E83D51" w:rsidRDefault="00E83D51" w:rsidP="00E83D51">
            <w:pPr>
              <w:pStyle w:val="Prrafodelista"/>
              <w:rPr>
                <w:rFonts w:ascii="Arial" w:hAnsi="Arial" w:cs="Arial"/>
                <w:color w:val="0000FF"/>
                <w:lang w:val="es-ES" w:eastAsia="es-ES"/>
              </w:rPr>
            </w:pPr>
          </w:p>
          <w:p w14:paraId="608DD9D9" w14:textId="77777777" w:rsidR="00E83D51" w:rsidRDefault="00E83D51" w:rsidP="00E83D51">
            <w:pPr>
              <w:pStyle w:val="Prrafodelista"/>
              <w:rPr>
                <w:rFonts w:ascii="Arial" w:hAnsi="Arial" w:cs="Arial"/>
                <w:color w:val="0000FF"/>
                <w:lang w:val="es-ES" w:eastAsia="es-ES"/>
              </w:rPr>
            </w:pPr>
          </w:p>
          <w:p w14:paraId="7E0026FE" w14:textId="7670684B"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2A64F462" w14:textId="77777777" w:rsidR="009911B1" w:rsidRDefault="009911B1" w:rsidP="004F20F9">
            <w:pPr>
              <w:jc w:val="both"/>
              <w:rPr>
                <w:rFonts w:ascii="Arial" w:hAnsi="Arial" w:cs="Arial"/>
                <w:color w:val="0000FF"/>
                <w:lang w:val="es-ES" w:eastAsia="es-ES"/>
              </w:rPr>
            </w:pPr>
          </w:p>
          <w:p w14:paraId="17EBF2A0" w14:textId="3CEB4CD9" w:rsidR="000837D6" w:rsidRDefault="009911B1" w:rsidP="004F20F9">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29EFF3B4" w14:textId="7565162E" w:rsidR="00E83D51" w:rsidRDefault="00E83D51" w:rsidP="004F20F9">
            <w:pPr>
              <w:jc w:val="both"/>
              <w:rPr>
                <w:rFonts w:ascii="Arial" w:hAnsi="Arial" w:cs="Arial"/>
                <w:color w:val="0000FF"/>
                <w:lang w:val="es-ES" w:eastAsia="es-ES"/>
              </w:rPr>
            </w:pPr>
          </w:p>
          <w:p w14:paraId="4210E217" w14:textId="1CBE5E1B" w:rsidR="00E83D51" w:rsidRDefault="00E83D51" w:rsidP="004F20F9">
            <w:pPr>
              <w:jc w:val="both"/>
              <w:rPr>
                <w:rFonts w:ascii="Arial" w:hAnsi="Arial" w:cs="Arial"/>
                <w:color w:val="0000FF"/>
                <w:lang w:val="es-ES" w:eastAsia="es-ES"/>
              </w:rPr>
            </w:pPr>
          </w:p>
          <w:p w14:paraId="4E2CEBCD" w14:textId="2C5F07F1" w:rsidR="00E83D51" w:rsidRDefault="00E83D51" w:rsidP="004F20F9">
            <w:pPr>
              <w:jc w:val="both"/>
              <w:rPr>
                <w:rFonts w:ascii="Arial" w:hAnsi="Arial" w:cs="Arial"/>
                <w:color w:val="0000FF"/>
                <w:lang w:val="es-ES" w:eastAsia="es-ES"/>
              </w:rPr>
            </w:pPr>
          </w:p>
          <w:p w14:paraId="54C074AD" w14:textId="7648FFAA" w:rsidR="00E83D51" w:rsidRDefault="00E83D51" w:rsidP="004F20F9">
            <w:pPr>
              <w:jc w:val="both"/>
              <w:rPr>
                <w:rFonts w:ascii="Arial" w:hAnsi="Arial" w:cs="Arial"/>
                <w:color w:val="0000FF"/>
                <w:lang w:val="es-ES" w:eastAsia="es-ES"/>
              </w:rPr>
            </w:pPr>
          </w:p>
          <w:p w14:paraId="69850F65" w14:textId="30AC9299" w:rsidR="00E83D51" w:rsidRDefault="00E83D51" w:rsidP="004F20F9">
            <w:pPr>
              <w:jc w:val="both"/>
              <w:rPr>
                <w:rFonts w:ascii="Arial" w:hAnsi="Arial" w:cs="Arial"/>
                <w:color w:val="0000FF"/>
                <w:lang w:val="es-ES" w:eastAsia="es-ES"/>
              </w:rPr>
            </w:pPr>
          </w:p>
          <w:p w14:paraId="6780C98D" w14:textId="52C11B7C" w:rsidR="00E83D51" w:rsidRDefault="00E83D51" w:rsidP="004F20F9">
            <w:pPr>
              <w:jc w:val="both"/>
              <w:rPr>
                <w:rFonts w:ascii="Arial" w:hAnsi="Arial" w:cs="Arial"/>
                <w:color w:val="0000FF"/>
                <w:lang w:val="es-ES" w:eastAsia="es-ES"/>
              </w:rPr>
            </w:pPr>
          </w:p>
          <w:p w14:paraId="55484826" w14:textId="5104CD6B" w:rsidR="00E83D51" w:rsidRDefault="00E83D51" w:rsidP="004F20F9">
            <w:pPr>
              <w:jc w:val="both"/>
              <w:rPr>
                <w:rFonts w:ascii="Arial" w:hAnsi="Arial" w:cs="Arial"/>
                <w:color w:val="0000FF"/>
                <w:lang w:val="es-ES" w:eastAsia="es-ES"/>
              </w:rPr>
            </w:pPr>
          </w:p>
          <w:p w14:paraId="40496620" w14:textId="49D22D19" w:rsidR="00E83D51" w:rsidRDefault="00E83D51" w:rsidP="004F20F9">
            <w:pPr>
              <w:jc w:val="both"/>
              <w:rPr>
                <w:rFonts w:ascii="Arial" w:hAnsi="Arial" w:cs="Arial"/>
                <w:color w:val="0000FF"/>
                <w:lang w:val="es-ES" w:eastAsia="es-ES"/>
              </w:rPr>
            </w:pPr>
          </w:p>
          <w:p w14:paraId="1F18E4A9" w14:textId="1908F34D" w:rsidR="00E77BAF" w:rsidRDefault="00E77BAF" w:rsidP="004F20F9">
            <w:pPr>
              <w:jc w:val="both"/>
              <w:rPr>
                <w:rFonts w:ascii="Arial" w:hAnsi="Arial" w:cs="Arial"/>
                <w:color w:val="0000FF"/>
                <w:lang w:val="es-ES" w:eastAsia="es-ES"/>
              </w:rPr>
            </w:pPr>
          </w:p>
          <w:p w14:paraId="076A8487" w14:textId="1C6AE153" w:rsidR="00E77BAF" w:rsidRDefault="00E77BAF" w:rsidP="004F20F9">
            <w:pPr>
              <w:jc w:val="both"/>
              <w:rPr>
                <w:rFonts w:ascii="Arial" w:hAnsi="Arial" w:cs="Arial"/>
                <w:color w:val="0000FF"/>
                <w:lang w:val="es-ES" w:eastAsia="es-ES"/>
              </w:rPr>
            </w:pPr>
          </w:p>
          <w:p w14:paraId="4B52DC0F" w14:textId="77777777" w:rsidR="00E77BAF" w:rsidRDefault="00E77BAF" w:rsidP="004F20F9">
            <w:pPr>
              <w:jc w:val="both"/>
              <w:rPr>
                <w:rFonts w:ascii="Arial" w:hAnsi="Arial" w:cs="Arial"/>
                <w:color w:val="0000FF"/>
                <w:lang w:val="es-ES" w:eastAsia="es-ES"/>
              </w:rPr>
            </w:pPr>
          </w:p>
          <w:p w14:paraId="73F55F40" w14:textId="44D0FA0D" w:rsidR="009911B1" w:rsidRDefault="009911B1" w:rsidP="004F20F9">
            <w:pPr>
              <w:jc w:val="both"/>
              <w:rPr>
                <w:rFonts w:ascii="Arial" w:hAnsi="Arial" w:cs="Arial"/>
                <w:color w:val="0000FF"/>
                <w:lang w:val="es-ES" w:eastAsia="es-ES"/>
              </w:rPr>
            </w:pPr>
          </w:p>
          <w:p w14:paraId="20158CF5" w14:textId="75CD4A5F" w:rsidR="00E77BAF" w:rsidRDefault="00E77BAF" w:rsidP="004F20F9">
            <w:pPr>
              <w:jc w:val="both"/>
              <w:rPr>
                <w:rFonts w:ascii="Arial" w:hAnsi="Arial" w:cs="Arial"/>
                <w:color w:val="0000FF"/>
                <w:lang w:val="es-ES" w:eastAsia="es-ES"/>
              </w:rPr>
            </w:pPr>
          </w:p>
          <w:p w14:paraId="5FAB27A1" w14:textId="441C34EA" w:rsidR="00E77BAF" w:rsidRDefault="00E77BAF" w:rsidP="004F20F9">
            <w:pPr>
              <w:jc w:val="both"/>
              <w:rPr>
                <w:rFonts w:ascii="Arial" w:hAnsi="Arial" w:cs="Arial"/>
                <w:color w:val="0000FF"/>
                <w:lang w:val="es-ES" w:eastAsia="es-ES"/>
              </w:rPr>
            </w:pPr>
          </w:p>
          <w:p w14:paraId="0926BE4B" w14:textId="2E5EE916" w:rsidR="00E77BAF" w:rsidRDefault="00E77BAF" w:rsidP="004F20F9">
            <w:pPr>
              <w:jc w:val="both"/>
              <w:rPr>
                <w:rFonts w:ascii="Arial" w:hAnsi="Arial" w:cs="Arial"/>
                <w:color w:val="0000FF"/>
                <w:lang w:val="es-ES" w:eastAsia="es-ES"/>
              </w:rPr>
            </w:pPr>
          </w:p>
          <w:p w14:paraId="0A20C06B" w14:textId="25829107" w:rsidR="00E77BAF" w:rsidRDefault="00E77BAF" w:rsidP="004F20F9">
            <w:pPr>
              <w:jc w:val="both"/>
              <w:rPr>
                <w:rFonts w:ascii="Arial" w:hAnsi="Arial" w:cs="Arial"/>
                <w:color w:val="0000FF"/>
                <w:lang w:val="es-ES" w:eastAsia="es-ES"/>
              </w:rPr>
            </w:pPr>
          </w:p>
          <w:p w14:paraId="1D029050" w14:textId="06670D94" w:rsidR="00E77BAF" w:rsidRDefault="00E77BAF" w:rsidP="004F20F9">
            <w:pPr>
              <w:jc w:val="both"/>
              <w:rPr>
                <w:rFonts w:ascii="Arial" w:hAnsi="Arial" w:cs="Arial"/>
                <w:color w:val="0000FF"/>
                <w:lang w:val="es-ES" w:eastAsia="es-ES"/>
              </w:rPr>
            </w:pPr>
          </w:p>
          <w:p w14:paraId="3A80A94D" w14:textId="74EBD433" w:rsidR="00E77BAF" w:rsidRDefault="00E77BAF" w:rsidP="004F20F9">
            <w:pPr>
              <w:jc w:val="both"/>
              <w:rPr>
                <w:rFonts w:ascii="Arial" w:hAnsi="Arial" w:cs="Arial"/>
                <w:color w:val="0000FF"/>
                <w:lang w:val="es-ES" w:eastAsia="es-ES"/>
              </w:rPr>
            </w:pPr>
          </w:p>
          <w:p w14:paraId="16389194" w14:textId="1335A7B8" w:rsidR="00E77BAF" w:rsidRDefault="00E77BAF" w:rsidP="004F20F9">
            <w:pPr>
              <w:jc w:val="both"/>
              <w:rPr>
                <w:rFonts w:ascii="Arial" w:hAnsi="Arial" w:cs="Arial"/>
                <w:color w:val="0000FF"/>
                <w:lang w:val="es-ES" w:eastAsia="es-ES"/>
              </w:rPr>
            </w:pPr>
          </w:p>
          <w:p w14:paraId="0C70063A" w14:textId="40ABA461" w:rsidR="00E77BAF" w:rsidRDefault="00E77BAF" w:rsidP="004F20F9">
            <w:pPr>
              <w:jc w:val="both"/>
              <w:rPr>
                <w:rFonts w:ascii="Arial" w:hAnsi="Arial" w:cs="Arial"/>
                <w:color w:val="0000FF"/>
                <w:lang w:val="es-ES" w:eastAsia="es-ES"/>
              </w:rPr>
            </w:pPr>
          </w:p>
          <w:p w14:paraId="13CDF7C1" w14:textId="5FA66AC6" w:rsidR="00E77BAF" w:rsidRDefault="00E77BAF" w:rsidP="004F20F9">
            <w:pPr>
              <w:jc w:val="both"/>
              <w:rPr>
                <w:rFonts w:ascii="Arial" w:hAnsi="Arial" w:cs="Arial"/>
                <w:color w:val="0000FF"/>
                <w:lang w:val="es-ES" w:eastAsia="es-ES"/>
              </w:rPr>
            </w:pPr>
          </w:p>
          <w:p w14:paraId="0E5B0899" w14:textId="5A0A5397" w:rsidR="00E77BAF" w:rsidRDefault="00E77BAF" w:rsidP="004F20F9">
            <w:pPr>
              <w:jc w:val="both"/>
              <w:rPr>
                <w:rFonts w:ascii="Arial" w:hAnsi="Arial" w:cs="Arial"/>
                <w:color w:val="0000FF"/>
                <w:lang w:val="es-ES" w:eastAsia="es-ES"/>
              </w:rPr>
            </w:pPr>
          </w:p>
          <w:p w14:paraId="5935A97C" w14:textId="7AB3EDE2" w:rsidR="005B6B07" w:rsidRDefault="005B6B07" w:rsidP="004F20F9">
            <w:pPr>
              <w:jc w:val="both"/>
              <w:rPr>
                <w:rFonts w:ascii="Arial" w:hAnsi="Arial" w:cs="Arial"/>
                <w:color w:val="0000FF"/>
                <w:lang w:val="es-ES" w:eastAsia="es-ES"/>
              </w:rPr>
            </w:pPr>
          </w:p>
          <w:p w14:paraId="63B9F042" w14:textId="6F43093D" w:rsidR="005B6B07" w:rsidRDefault="005B6B07" w:rsidP="004F20F9">
            <w:pPr>
              <w:jc w:val="both"/>
              <w:rPr>
                <w:rFonts w:ascii="Arial" w:hAnsi="Arial" w:cs="Arial"/>
                <w:color w:val="0000FF"/>
                <w:lang w:val="es-ES" w:eastAsia="es-ES"/>
              </w:rPr>
            </w:pPr>
          </w:p>
          <w:p w14:paraId="79C64D43" w14:textId="478EF6F4" w:rsidR="005B6B07" w:rsidRDefault="005B6B07" w:rsidP="004F20F9">
            <w:pPr>
              <w:jc w:val="both"/>
              <w:rPr>
                <w:rFonts w:ascii="Arial" w:hAnsi="Arial" w:cs="Arial"/>
                <w:color w:val="0000FF"/>
                <w:lang w:val="es-ES" w:eastAsia="es-ES"/>
              </w:rPr>
            </w:pPr>
          </w:p>
          <w:p w14:paraId="52A4D2F8" w14:textId="183E5641" w:rsidR="005B6B07" w:rsidRDefault="005B6B07" w:rsidP="004F20F9">
            <w:pPr>
              <w:jc w:val="both"/>
              <w:rPr>
                <w:rFonts w:ascii="Arial" w:hAnsi="Arial" w:cs="Arial"/>
                <w:color w:val="0000FF"/>
                <w:lang w:val="es-ES" w:eastAsia="es-ES"/>
              </w:rPr>
            </w:pPr>
          </w:p>
          <w:p w14:paraId="2A7FAD24" w14:textId="7F221A63" w:rsidR="005B6B07" w:rsidRDefault="005B6B07" w:rsidP="004F20F9">
            <w:pPr>
              <w:jc w:val="both"/>
              <w:rPr>
                <w:rFonts w:ascii="Arial" w:hAnsi="Arial" w:cs="Arial"/>
                <w:color w:val="0000FF"/>
                <w:lang w:val="es-ES" w:eastAsia="es-ES"/>
              </w:rPr>
            </w:pPr>
          </w:p>
          <w:p w14:paraId="5A5B3FC6" w14:textId="79AA79D9" w:rsidR="005B6B07" w:rsidRDefault="005B6B07" w:rsidP="004F20F9">
            <w:pPr>
              <w:jc w:val="both"/>
              <w:rPr>
                <w:rFonts w:ascii="Arial" w:hAnsi="Arial" w:cs="Arial"/>
                <w:color w:val="0000FF"/>
                <w:lang w:val="es-ES" w:eastAsia="es-ES"/>
              </w:rPr>
            </w:pPr>
          </w:p>
          <w:p w14:paraId="1C1181C1" w14:textId="66AB8FC5" w:rsidR="005B6B07" w:rsidRDefault="005B6B07" w:rsidP="004F20F9">
            <w:pPr>
              <w:jc w:val="both"/>
              <w:rPr>
                <w:rFonts w:ascii="Arial" w:hAnsi="Arial" w:cs="Arial"/>
                <w:color w:val="0000FF"/>
                <w:lang w:val="es-ES" w:eastAsia="es-ES"/>
              </w:rPr>
            </w:pPr>
          </w:p>
          <w:p w14:paraId="5EB75D6B" w14:textId="3B87BE71" w:rsidR="005B6B07" w:rsidRDefault="005B6B07" w:rsidP="004F20F9">
            <w:pPr>
              <w:jc w:val="both"/>
              <w:rPr>
                <w:rFonts w:ascii="Arial" w:hAnsi="Arial" w:cs="Arial"/>
                <w:color w:val="0000FF"/>
                <w:lang w:val="es-ES" w:eastAsia="es-ES"/>
              </w:rPr>
            </w:pPr>
          </w:p>
          <w:p w14:paraId="61A1D675" w14:textId="18AD2571" w:rsidR="005B6B07" w:rsidRDefault="005B6B07" w:rsidP="004F20F9">
            <w:pPr>
              <w:jc w:val="both"/>
              <w:rPr>
                <w:rFonts w:ascii="Arial" w:hAnsi="Arial" w:cs="Arial"/>
                <w:color w:val="0000FF"/>
                <w:lang w:val="es-ES" w:eastAsia="es-ES"/>
              </w:rPr>
            </w:pPr>
          </w:p>
          <w:p w14:paraId="458218D9" w14:textId="2B000A89" w:rsidR="005B6B07" w:rsidRDefault="005B6B07" w:rsidP="004F20F9">
            <w:pPr>
              <w:jc w:val="both"/>
              <w:rPr>
                <w:rFonts w:ascii="Arial" w:hAnsi="Arial" w:cs="Arial"/>
                <w:color w:val="0000FF"/>
                <w:lang w:val="es-ES" w:eastAsia="es-ES"/>
              </w:rPr>
            </w:pPr>
          </w:p>
          <w:p w14:paraId="3BA0EB1C" w14:textId="276853A3" w:rsidR="005B6B07" w:rsidRDefault="005B6B07" w:rsidP="004F20F9">
            <w:pPr>
              <w:jc w:val="both"/>
              <w:rPr>
                <w:rFonts w:ascii="Arial" w:hAnsi="Arial" w:cs="Arial"/>
                <w:color w:val="0000FF"/>
                <w:lang w:val="es-ES" w:eastAsia="es-ES"/>
              </w:rPr>
            </w:pPr>
          </w:p>
          <w:p w14:paraId="685D4C1C" w14:textId="5E3DBB57" w:rsidR="005B6B07" w:rsidRDefault="005B6B07" w:rsidP="004F20F9">
            <w:pPr>
              <w:jc w:val="both"/>
              <w:rPr>
                <w:rFonts w:ascii="Arial" w:hAnsi="Arial" w:cs="Arial"/>
                <w:color w:val="0000FF"/>
                <w:lang w:val="es-ES" w:eastAsia="es-ES"/>
              </w:rPr>
            </w:pPr>
          </w:p>
          <w:p w14:paraId="0148EB66" w14:textId="657B6605" w:rsidR="005B6B07" w:rsidRDefault="005B6B07" w:rsidP="004F20F9">
            <w:pPr>
              <w:jc w:val="both"/>
              <w:rPr>
                <w:rFonts w:ascii="Arial" w:hAnsi="Arial" w:cs="Arial"/>
                <w:color w:val="0000FF"/>
                <w:lang w:val="es-ES" w:eastAsia="es-ES"/>
              </w:rPr>
            </w:pPr>
          </w:p>
          <w:p w14:paraId="4A05AFF9" w14:textId="573CC6D0" w:rsidR="005B6B07" w:rsidRDefault="005B6B07" w:rsidP="004F20F9">
            <w:pPr>
              <w:jc w:val="both"/>
              <w:rPr>
                <w:rFonts w:ascii="Arial" w:hAnsi="Arial" w:cs="Arial"/>
                <w:color w:val="0000FF"/>
                <w:lang w:val="es-ES" w:eastAsia="es-ES"/>
              </w:rPr>
            </w:pPr>
          </w:p>
          <w:p w14:paraId="51A3EDDB" w14:textId="18E8D1AA" w:rsidR="005B6B07" w:rsidRDefault="005B6B07" w:rsidP="004F20F9">
            <w:pPr>
              <w:jc w:val="both"/>
              <w:rPr>
                <w:rFonts w:ascii="Arial" w:hAnsi="Arial" w:cs="Arial"/>
                <w:color w:val="0000FF"/>
                <w:lang w:val="es-ES" w:eastAsia="es-ES"/>
              </w:rPr>
            </w:pPr>
          </w:p>
          <w:p w14:paraId="36C017D6" w14:textId="025F459C" w:rsidR="005B6B07" w:rsidRDefault="005B6B07" w:rsidP="004F20F9">
            <w:pPr>
              <w:jc w:val="both"/>
              <w:rPr>
                <w:rFonts w:ascii="Arial" w:hAnsi="Arial" w:cs="Arial"/>
                <w:color w:val="0000FF"/>
                <w:lang w:val="es-ES" w:eastAsia="es-ES"/>
              </w:rPr>
            </w:pPr>
          </w:p>
          <w:p w14:paraId="1BFE357C" w14:textId="0256984A" w:rsidR="005B6B07" w:rsidRDefault="005B6B07" w:rsidP="004F20F9">
            <w:pPr>
              <w:jc w:val="both"/>
              <w:rPr>
                <w:rFonts w:ascii="Arial" w:hAnsi="Arial" w:cs="Arial"/>
                <w:color w:val="0000FF"/>
                <w:lang w:val="es-ES" w:eastAsia="es-ES"/>
              </w:rPr>
            </w:pPr>
          </w:p>
          <w:p w14:paraId="4F1D08E0" w14:textId="27EA69D9" w:rsidR="005B6B07" w:rsidRDefault="005B6B07" w:rsidP="004F20F9">
            <w:pPr>
              <w:jc w:val="both"/>
              <w:rPr>
                <w:rFonts w:ascii="Arial" w:hAnsi="Arial" w:cs="Arial"/>
                <w:color w:val="0000FF"/>
                <w:lang w:val="es-ES" w:eastAsia="es-ES"/>
              </w:rPr>
            </w:pPr>
          </w:p>
          <w:p w14:paraId="66EB6699" w14:textId="6FCBE155" w:rsidR="005B6B07" w:rsidRDefault="005B6B07" w:rsidP="004F20F9">
            <w:pPr>
              <w:jc w:val="both"/>
              <w:rPr>
                <w:rFonts w:ascii="Arial" w:hAnsi="Arial" w:cs="Arial"/>
                <w:color w:val="0000FF"/>
                <w:lang w:val="es-ES" w:eastAsia="es-ES"/>
              </w:rPr>
            </w:pPr>
          </w:p>
          <w:p w14:paraId="7B906D57" w14:textId="6EBF9F5C" w:rsidR="005B6B07" w:rsidRDefault="005B6B07" w:rsidP="004F20F9">
            <w:pPr>
              <w:jc w:val="both"/>
              <w:rPr>
                <w:rFonts w:ascii="Arial" w:hAnsi="Arial" w:cs="Arial"/>
                <w:color w:val="0000FF"/>
                <w:lang w:val="es-ES" w:eastAsia="es-ES"/>
              </w:rPr>
            </w:pPr>
          </w:p>
          <w:p w14:paraId="485176E5" w14:textId="784B0D60" w:rsidR="005B6B07" w:rsidRDefault="005B6B07" w:rsidP="004F20F9">
            <w:pPr>
              <w:jc w:val="both"/>
              <w:rPr>
                <w:rFonts w:ascii="Arial" w:hAnsi="Arial" w:cs="Arial"/>
                <w:color w:val="0000FF"/>
                <w:lang w:val="es-ES" w:eastAsia="es-ES"/>
              </w:rPr>
            </w:pPr>
          </w:p>
          <w:p w14:paraId="724D0213" w14:textId="0F5589D1" w:rsidR="005B6B07" w:rsidRDefault="005B6B07" w:rsidP="004F20F9">
            <w:pPr>
              <w:jc w:val="both"/>
              <w:rPr>
                <w:rFonts w:ascii="Arial" w:hAnsi="Arial" w:cs="Arial"/>
                <w:color w:val="0000FF"/>
                <w:lang w:val="es-ES" w:eastAsia="es-ES"/>
              </w:rPr>
            </w:pPr>
          </w:p>
          <w:p w14:paraId="5F94D497" w14:textId="6BAC9180" w:rsidR="005B6B07" w:rsidRDefault="005B6B07" w:rsidP="004F20F9">
            <w:pPr>
              <w:jc w:val="both"/>
              <w:rPr>
                <w:rFonts w:ascii="Arial" w:hAnsi="Arial" w:cs="Arial"/>
                <w:color w:val="0000FF"/>
                <w:lang w:val="es-ES" w:eastAsia="es-ES"/>
              </w:rPr>
            </w:pPr>
          </w:p>
          <w:p w14:paraId="5656C3E0" w14:textId="59A54343" w:rsidR="005B6B07" w:rsidRDefault="005B6B07" w:rsidP="004F20F9">
            <w:pPr>
              <w:jc w:val="both"/>
              <w:rPr>
                <w:rFonts w:ascii="Arial" w:hAnsi="Arial" w:cs="Arial"/>
                <w:color w:val="0000FF"/>
                <w:lang w:val="es-ES" w:eastAsia="es-ES"/>
              </w:rPr>
            </w:pPr>
          </w:p>
          <w:p w14:paraId="341247D8" w14:textId="3C5AEF87" w:rsidR="005B6B07" w:rsidRDefault="005B6B07" w:rsidP="004F20F9">
            <w:pPr>
              <w:jc w:val="both"/>
              <w:rPr>
                <w:rFonts w:ascii="Arial" w:hAnsi="Arial" w:cs="Arial"/>
                <w:color w:val="0000FF"/>
                <w:lang w:val="es-ES" w:eastAsia="es-ES"/>
              </w:rPr>
            </w:pPr>
          </w:p>
          <w:p w14:paraId="07A3E184" w14:textId="350F45C4" w:rsidR="005B6B07" w:rsidRDefault="005B6B07" w:rsidP="004F20F9">
            <w:pPr>
              <w:jc w:val="both"/>
              <w:rPr>
                <w:rFonts w:ascii="Arial" w:hAnsi="Arial" w:cs="Arial"/>
                <w:color w:val="0000FF"/>
                <w:lang w:val="es-ES" w:eastAsia="es-ES"/>
              </w:rPr>
            </w:pPr>
          </w:p>
          <w:p w14:paraId="25F44E9D" w14:textId="2878B1C8" w:rsidR="005B6B07" w:rsidRDefault="005B6B07" w:rsidP="004F20F9">
            <w:pPr>
              <w:jc w:val="both"/>
              <w:rPr>
                <w:rFonts w:ascii="Arial" w:hAnsi="Arial" w:cs="Arial"/>
                <w:color w:val="0000FF"/>
                <w:lang w:val="es-ES" w:eastAsia="es-ES"/>
              </w:rPr>
            </w:pPr>
          </w:p>
          <w:p w14:paraId="394909D7" w14:textId="420B622F" w:rsidR="005B6B07" w:rsidRDefault="005B6B07" w:rsidP="004F20F9">
            <w:pPr>
              <w:jc w:val="both"/>
              <w:rPr>
                <w:rFonts w:ascii="Arial" w:hAnsi="Arial" w:cs="Arial"/>
                <w:color w:val="0000FF"/>
                <w:lang w:val="es-ES" w:eastAsia="es-ES"/>
              </w:rPr>
            </w:pPr>
          </w:p>
          <w:p w14:paraId="49C28030" w14:textId="45BC867B" w:rsidR="005B6B07" w:rsidRDefault="005B6B07" w:rsidP="004F20F9">
            <w:pPr>
              <w:jc w:val="both"/>
              <w:rPr>
                <w:rFonts w:ascii="Arial" w:hAnsi="Arial" w:cs="Arial"/>
                <w:color w:val="0000FF"/>
                <w:lang w:val="es-ES" w:eastAsia="es-ES"/>
              </w:rPr>
            </w:pPr>
          </w:p>
          <w:p w14:paraId="6C7FFCBD" w14:textId="050FD99F" w:rsidR="005B6B07" w:rsidRDefault="005B6B07" w:rsidP="004F20F9">
            <w:pPr>
              <w:jc w:val="both"/>
              <w:rPr>
                <w:rFonts w:ascii="Arial" w:hAnsi="Arial" w:cs="Arial"/>
                <w:color w:val="0000FF"/>
                <w:lang w:val="es-ES" w:eastAsia="es-ES"/>
              </w:rPr>
            </w:pPr>
          </w:p>
          <w:p w14:paraId="4C1C5F16" w14:textId="77789CEA" w:rsidR="005B6B07" w:rsidRDefault="005B6B07" w:rsidP="004F20F9">
            <w:pPr>
              <w:jc w:val="both"/>
              <w:rPr>
                <w:rFonts w:ascii="Arial" w:hAnsi="Arial" w:cs="Arial"/>
                <w:color w:val="0000FF"/>
                <w:lang w:val="es-ES" w:eastAsia="es-ES"/>
              </w:rPr>
            </w:pPr>
          </w:p>
          <w:p w14:paraId="6928B99D" w14:textId="5A659892" w:rsidR="005B6B07" w:rsidRDefault="005B6B07" w:rsidP="004F20F9">
            <w:pPr>
              <w:jc w:val="both"/>
              <w:rPr>
                <w:rFonts w:ascii="Arial" w:hAnsi="Arial" w:cs="Arial"/>
                <w:color w:val="0000FF"/>
                <w:lang w:val="es-ES" w:eastAsia="es-ES"/>
              </w:rPr>
            </w:pPr>
          </w:p>
          <w:p w14:paraId="069AFF65" w14:textId="03447DD1" w:rsidR="005B6B07" w:rsidRDefault="005B6B07" w:rsidP="004F20F9">
            <w:pPr>
              <w:jc w:val="both"/>
              <w:rPr>
                <w:rFonts w:ascii="Arial" w:hAnsi="Arial" w:cs="Arial"/>
                <w:color w:val="0000FF"/>
                <w:lang w:val="es-ES" w:eastAsia="es-ES"/>
              </w:rPr>
            </w:pPr>
          </w:p>
          <w:p w14:paraId="759B7046" w14:textId="672F13DB" w:rsidR="005B6B07" w:rsidRDefault="005B6B07" w:rsidP="004F20F9">
            <w:pPr>
              <w:jc w:val="both"/>
              <w:rPr>
                <w:rFonts w:ascii="Arial" w:hAnsi="Arial" w:cs="Arial"/>
                <w:color w:val="0000FF"/>
                <w:lang w:val="es-ES" w:eastAsia="es-ES"/>
              </w:rPr>
            </w:pPr>
          </w:p>
          <w:p w14:paraId="1419B504" w14:textId="394228FB" w:rsidR="005B6B07" w:rsidRDefault="005B6B07" w:rsidP="004F20F9">
            <w:pPr>
              <w:jc w:val="both"/>
              <w:rPr>
                <w:rFonts w:ascii="Arial" w:hAnsi="Arial" w:cs="Arial"/>
                <w:color w:val="0000FF"/>
                <w:lang w:val="es-ES" w:eastAsia="es-ES"/>
              </w:rPr>
            </w:pPr>
          </w:p>
          <w:p w14:paraId="3A2AE672" w14:textId="1AD78546" w:rsidR="005B6B07" w:rsidRDefault="005B6B07" w:rsidP="004F20F9">
            <w:pPr>
              <w:jc w:val="both"/>
              <w:rPr>
                <w:rFonts w:ascii="Arial" w:hAnsi="Arial" w:cs="Arial"/>
                <w:color w:val="0000FF"/>
                <w:lang w:val="es-ES" w:eastAsia="es-ES"/>
              </w:rPr>
            </w:pPr>
          </w:p>
          <w:p w14:paraId="59208A72" w14:textId="506C2436" w:rsidR="005B6B07" w:rsidRDefault="005B6B07" w:rsidP="004F20F9">
            <w:pPr>
              <w:jc w:val="both"/>
              <w:rPr>
                <w:rFonts w:ascii="Arial" w:hAnsi="Arial" w:cs="Arial"/>
                <w:color w:val="0000FF"/>
                <w:lang w:val="es-ES" w:eastAsia="es-ES"/>
              </w:rPr>
            </w:pPr>
          </w:p>
          <w:p w14:paraId="5FB5FB90" w14:textId="6380BC3F" w:rsidR="005B6B07" w:rsidRDefault="005B6B07" w:rsidP="004F20F9">
            <w:pPr>
              <w:jc w:val="both"/>
              <w:rPr>
                <w:rFonts w:ascii="Arial" w:hAnsi="Arial" w:cs="Arial"/>
                <w:color w:val="0000FF"/>
                <w:lang w:val="es-ES" w:eastAsia="es-ES"/>
              </w:rPr>
            </w:pPr>
          </w:p>
          <w:p w14:paraId="5CC29D2B" w14:textId="3114641F" w:rsidR="005B6B07" w:rsidRDefault="005B6B07" w:rsidP="004F20F9">
            <w:pPr>
              <w:jc w:val="both"/>
              <w:rPr>
                <w:rFonts w:ascii="Arial" w:hAnsi="Arial" w:cs="Arial"/>
                <w:color w:val="0000FF"/>
                <w:lang w:val="es-ES" w:eastAsia="es-ES"/>
              </w:rPr>
            </w:pPr>
          </w:p>
          <w:p w14:paraId="7651C982" w14:textId="3AAC6EAC" w:rsidR="005B6B07" w:rsidRDefault="005B6B07" w:rsidP="004F20F9">
            <w:pPr>
              <w:jc w:val="both"/>
              <w:rPr>
                <w:rFonts w:ascii="Arial" w:hAnsi="Arial" w:cs="Arial"/>
                <w:color w:val="0000FF"/>
                <w:lang w:val="es-ES" w:eastAsia="es-ES"/>
              </w:rPr>
            </w:pPr>
          </w:p>
          <w:p w14:paraId="041E8C70" w14:textId="22FE50E6" w:rsidR="005B6B07" w:rsidRDefault="005B6B07" w:rsidP="004F20F9">
            <w:pPr>
              <w:jc w:val="both"/>
              <w:rPr>
                <w:rFonts w:ascii="Arial" w:hAnsi="Arial" w:cs="Arial"/>
                <w:color w:val="0000FF"/>
                <w:lang w:val="es-ES" w:eastAsia="es-ES"/>
              </w:rPr>
            </w:pPr>
          </w:p>
          <w:p w14:paraId="1172417A" w14:textId="6746A874" w:rsidR="005B6B07" w:rsidRDefault="005B6B07" w:rsidP="004F20F9">
            <w:pPr>
              <w:jc w:val="both"/>
              <w:rPr>
                <w:rFonts w:ascii="Arial" w:hAnsi="Arial" w:cs="Arial"/>
                <w:color w:val="0000FF"/>
                <w:lang w:val="es-ES" w:eastAsia="es-ES"/>
              </w:rPr>
            </w:pPr>
          </w:p>
          <w:p w14:paraId="1CB960C1" w14:textId="0EC19433" w:rsidR="005B6B07" w:rsidRDefault="005B6B07" w:rsidP="004F20F9">
            <w:pPr>
              <w:jc w:val="both"/>
              <w:rPr>
                <w:rFonts w:ascii="Arial" w:hAnsi="Arial" w:cs="Arial"/>
                <w:color w:val="0000FF"/>
                <w:lang w:val="es-ES" w:eastAsia="es-ES"/>
              </w:rPr>
            </w:pPr>
          </w:p>
          <w:p w14:paraId="335F11F7" w14:textId="6140F55D" w:rsidR="005B6B07" w:rsidRDefault="005B6B07" w:rsidP="004F20F9">
            <w:pPr>
              <w:jc w:val="both"/>
              <w:rPr>
                <w:rFonts w:ascii="Arial" w:hAnsi="Arial" w:cs="Arial"/>
                <w:color w:val="0000FF"/>
                <w:lang w:val="es-ES" w:eastAsia="es-ES"/>
              </w:rPr>
            </w:pPr>
          </w:p>
          <w:p w14:paraId="1411D950" w14:textId="0BCA9474" w:rsidR="005B6B07" w:rsidRDefault="005B6B07" w:rsidP="004F20F9">
            <w:pPr>
              <w:jc w:val="both"/>
              <w:rPr>
                <w:rFonts w:ascii="Arial" w:hAnsi="Arial" w:cs="Arial"/>
                <w:color w:val="0000FF"/>
                <w:lang w:val="es-ES" w:eastAsia="es-ES"/>
              </w:rPr>
            </w:pPr>
          </w:p>
          <w:p w14:paraId="75ADD711" w14:textId="29209878" w:rsidR="005B6B07" w:rsidRDefault="005B6B07" w:rsidP="004F20F9">
            <w:pPr>
              <w:jc w:val="both"/>
              <w:rPr>
                <w:rFonts w:ascii="Arial" w:hAnsi="Arial" w:cs="Arial"/>
                <w:color w:val="0000FF"/>
                <w:lang w:val="es-ES" w:eastAsia="es-ES"/>
              </w:rPr>
            </w:pPr>
          </w:p>
          <w:p w14:paraId="6285FFA5" w14:textId="49AD44CB" w:rsidR="005B6B07" w:rsidRDefault="005B6B07" w:rsidP="004F20F9">
            <w:pPr>
              <w:jc w:val="both"/>
              <w:rPr>
                <w:rFonts w:ascii="Arial" w:hAnsi="Arial" w:cs="Arial"/>
                <w:color w:val="0000FF"/>
                <w:lang w:val="es-ES" w:eastAsia="es-ES"/>
              </w:rPr>
            </w:pPr>
          </w:p>
          <w:p w14:paraId="1734F026" w14:textId="64ED9175" w:rsidR="005B6B07" w:rsidRDefault="005B6B07" w:rsidP="004F20F9">
            <w:pPr>
              <w:jc w:val="both"/>
              <w:rPr>
                <w:rFonts w:ascii="Arial" w:hAnsi="Arial" w:cs="Arial"/>
                <w:color w:val="0000FF"/>
                <w:lang w:val="es-ES" w:eastAsia="es-ES"/>
              </w:rPr>
            </w:pPr>
          </w:p>
          <w:p w14:paraId="08F2236D" w14:textId="4C45D1FB" w:rsidR="005B6B07" w:rsidRDefault="005B6B07" w:rsidP="004F20F9">
            <w:pPr>
              <w:jc w:val="both"/>
              <w:rPr>
                <w:rFonts w:ascii="Arial" w:hAnsi="Arial" w:cs="Arial"/>
                <w:color w:val="0000FF"/>
                <w:lang w:val="es-ES" w:eastAsia="es-ES"/>
              </w:rPr>
            </w:pPr>
          </w:p>
          <w:p w14:paraId="2D956BAB" w14:textId="58503EA9" w:rsidR="005B6B07" w:rsidRDefault="005B6B07" w:rsidP="004F20F9">
            <w:pPr>
              <w:jc w:val="both"/>
              <w:rPr>
                <w:rFonts w:ascii="Arial" w:hAnsi="Arial" w:cs="Arial"/>
                <w:color w:val="0000FF"/>
                <w:lang w:val="es-ES" w:eastAsia="es-ES"/>
              </w:rPr>
            </w:pPr>
          </w:p>
          <w:p w14:paraId="1980B46F" w14:textId="7996D465" w:rsidR="005B6B07" w:rsidRDefault="005B6B07" w:rsidP="004F20F9">
            <w:pPr>
              <w:jc w:val="both"/>
              <w:rPr>
                <w:rFonts w:ascii="Arial" w:hAnsi="Arial" w:cs="Arial"/>
                <w:color w:val="0000FF"/>
                <w:lang w:val="es-ES" w:eastAsia="es-ES"/>
              </w:rPr>
            </w:pPr>
          </w:p>
          <w:p w14:paraId="2A5F313C" w14:textId="20F09F18" w:rsidR="005B6B07" w:rsidRDefault="005B6B07" w:rsidP="004F20F9">
            <w:pPr>
              <w:jc w:val="both"/>
              <w:rPr>
                <w:rFonts w:ascii="Arial" w:hAnsi="Arial" w:cs="Arial"/>
                <w:color w:val="0000FF"/>
                <w:lang w:val="es-ES" w:eastAsia="es-ES"/>
              </w:rPr>
            </w:pPr>
          </w:p>
          <w:p w14:paraId="4A141C75" w14:textId="00948BF3" w:rsidR="005B6B07" w:rsidRDefault="005B6B07" w:rsidP="004F20F9">
            <w:pPr>
              <w:jc w:val="both"/>
              <w:rPr>
                <w:rFonts w:ascii="Arial" w:hAnsi="Arial" w:cs="Arial"/>
                <w:color w:val="0000FF"/>
                <w:lang w:val="es-ES" w:eastAsia="es-ES"/>
              </w:rPr>
            </w:pPr>
          </w:p>
          <w:p w14:paraId="5DC99BC7" w14:textId="1A6A0B78" w:rsidR="005B6B07" w:rsidRDefault="005B6B07" w:rsidP="004F20F9">
            <w:pPr>
              <w:jc w:val="both"/>
              <w:rPr>
                <w:rFonts w:ascii="Arial" w:hAnsi="Arial" w:cs="Arial"/>
                <w:color w:val="0000FF"/>
                <w:lang w:val="es-ES" w:eastAsia="es-ES"/>
              </w:rPr>
            </w:pPr>
          </w:p>
          <w:p w14:paraId="7146C84B" w14:textId="437ECCF2" w:rsidR="005B6B07" w:rsidRDefault="005B6B07" w:rsidP="004F20F9">
            <w:pPr>
              <w:jc w:val="both"/>
              <w:rPr>
                <w:rFonts w:ascii="Arial" w:hAnsi="Arial" w:cs="Arial"/>
                <w:color w:val="0000FF"/>
                <w:lang w:val="es-ES" w:eastAsia="es-ES"/>
              </w:rPr>
            </w:pPr>
          </w:p>
          <w:p w14:paraId="728948BC" w14:textId="17B858EC" w:rsidR="005B6B07" w:rsidRDefault="005B6B07" w:rsidP="004F20F9">
            <w:pPr>
              <w:jc w:val="both"/>
              <w:rPr>
                <w:rFonts w:ascii="Arial" w:hAnsi="Arial" w:cs="Arial"/>
                <w:color w:val="0000FF"/>
                <w:lang w:val="es-ES" w:eastAsia="es-ES"/>
              </w:rPr>
            </w:pPr>
          </w:p>
          <w:p w14:paraId="16381CB2" w14:textId="77777777" w:rsidR="005B6B07" w:rsidRDefault="005B6B07" w:rsidP="004F20F9">
            <w:pPr>
              <w:jc w:val="both"/>
              <w:rPr>
                <w:rFonts w:ascii="Arial" w:hAnsi="Arial" w:cs="Arial"/>
                <w:color w:val="0000FF"/>
                <w:lang w:val="es-ES" w:eastAsia="es-ES"/>
              </w:rPr>
            </w:pPr>
          </w:p>
          <w:p w14:paraId="320BA459" w14:textId="227F7F25" w:rsidR="00E77BAF" w:rsidRDefault="00E77BAF" w:rsidP="004F20F9">
            <w:pPr>
              <w:jc w:val="both"/>
              <w:rPr>
                <w:rFonts w:ascii="Arial" w:hAnsi="Arial" w:cs="Arial"/>
                <w:color w:val="0000FF"/>
                <w:lang w:val="es-ES" w:eastAsia="es-ES"/>
              </w:rPr>
            </w:pPr>
          </w:p>
          <w:p w14:paraId="103D7AB9" w14:textId="77777777" w:rsidR="00644E32" w:rsidRDefault="00644E32" w:rsidP="004F20F9">
            <w:pPr>
              <w:jc w:val="both"/>
              <w:rPr>
                <w:rFonts w:ascii="Arial" w:hAnsi="Arial" w:cs="Arial"/>
                <w:color w:val="0000FF"/>
                <w:lang w:val="es-ES" w:eastAsia="es-ES"/>
              </w:rPr>
            </w:pPr>
          </w:p>
          <w:p w14:paraId="14CF2A97" w14:textId="77777777" w:rsidR="00E77BAF" w:rsidRDefault="00E77BAF" w:rsidP="004F20F9">
            <w:pPr>
              <w:jc w:val="both"/>
              <w:rPr>
                <w:rFonts w:ascii="Arial" w:hAnsi="Arial" w:cs="Arial"/>
                <w:color w:val="0000FF"/>
                <w:lang w:val="es-ES" w:eastAsia="es-ES"/>
              </w:rPr>
            </w:pPr>
          </w:p>
          <w:p w14:paraId="2753FE95" w14:textId="307A3E54" w:rsidR="009911B1" w:rsidRDefault="009911B1"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5CB5EE56" w14:textId="77777777" w:rsidR="009911B1" w:rsidRPr="00465779" w:rsidRDefault="009911B1" w:rsidP="009911B1">
            <w:pPr>
              <w:pStyle w:val="Prrafodelista"/>
              <w:rPr>
                <w:rFonts w:ascii="Arial" w:hAnsi="Arial" w:cs="Arial"/>
                <w:color w:val="0000FF"/>
                <w:lang w:val="es-ES" w:eastAsia="es-ES"/>
              </w:rPr>
            </w:pPr>
          </w:p>
          <w:p w14:paraId="10A1F680" w14:textId="103D7C2D" w:rsidR="009911B1" w:rsidRDefault="009911B1" w:rsidP="009911B1">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016C9EDA" w14:textId="51C7AAEE" w:rsidR="009911B1" w:rsidRPr="006779C3" w:rsidRDefault="009911B1" w:rsidP="004F20F9">
            <w:pPr>
              <w:jc w:val="both"/>
              <w:rPr>
                <w:rFonts w:ascii="Arial" w:hAnsi="Arial" w:cs="Arial"/>
                <w:color w:val="0000FF"/>
                <w:lang w:val="es-ES" w:eastAsia="es-ES"/>
              </w:rPr>
            </w:pPr>
          </w:p>
        </w:tc>
        <w:tc>
          <w:tcPr>
            <w:tcW w:w="4604" w:type="dxa"/>
            <w:gridSpan w:val="2"/>
          </w:tcPr>
          <w:p w14:paraId="68AE3B71" w14:textId="38BD964E" w:rsidR="009911B1" w:rsidRDefault="009911B1" w:rsidP="009911B1">
            <w:pPr>
              <w:rPr>
                <w:rFonts w:ascii="Arial" w:hAnsi="Arial" w:cs="Arial"/>
                <w:color w:val="0000FF"/>
                <w:lang w:val="es-ES" w:eastAsia="es-ES"/>
              </w:rPr>
            </w:pPr>
            <w:r>
              <w:rPr>
                <w:rFonts w:ascii="Arial" w:hAnsi="Arial" w:cs="Arial"/>
                <w:color w:val="0000FF"/>
                <w:lang w:val="es-ES" w:eastAsia="es-ES"/>
              </w:rPr>
              <w:lastRenderedPageBreak/>
              <w:t>Ambiente:</w:t>
            </w:r>
          </w:p>
          <w:p w14:paraId="5C3BF3CB" w14:textId="4AA94970" w:rsidR="009911B1" w:rsidRDefault="009911B1" w:rsidP="009911B1">
            <w:pPr>
              <w:rPr>
                <w:rFonts w:ascii="Arial" w:hAnsi="Arial" w:cs="Arial"/>
                <w:color w:val="0000FF"/>
                <w:lang w:val="es-ES" w:eastAsia="es-ES"/>
              </w:rPr>
            </w:pPr>
            <w:r>
              <w:rPr>
                <w:rFonts w:ascii="Arial" w:hAnsi="Arial" w:cs="Arial"/>
                <w:color w:val="0000FF"/>
                <w:lang w:val="es-ES" w:eastAsia="es-ES"/>
              </w:rPr>
              <w:t>Administrar Información.</w:t>
            </w:r>
          </w:p>
          <w:p w14:paraId="5B731CE3" w14:textId="1D178466" w:rsidR="009911B1" w:rsidRDefault="009911B1" w:rsidP="009911B1">
            <w:pPr>
              <w:rPr>
                <w:rFonts w:ascii="Arial" w:hAnsi="Arial" w:cs="Arial"/>
                <w:color w:val="0000FF"/>
                <w:lang w:val="es-ES" w:eastAsia="es-ES"/>
              </w:rPr>
            </w:pPr>
          </w:p>
          <w:p w14:paraId="2A3EFC72" w14:textId="6845C7C8" w:rsidR="009911B1" w:rsidRDefault="009911B1" w:rsidP="009911B1">
            <w:pPr>
              <w:rPr>
                <w:rFonts w:ascii="Arial" w:hAnsi="Arial" w:cs="Arial"/>
                <w:b/>
                <w:bCs/>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Pr>
                <w:rFonts w:ascii="Arial" w:hAnsi="Arial" w:cs="Arial"/>
                <w:color w:val="0000FF"/>
                <w:lang w:val="es-ES" w:eastAsia="es-ES"/>
              </w:rPr>
              <w:t xml:space="preserve"> se encuentra en la interfaz de </w:t>
            </w:r>
            <w:r w:rsidRPr="009911B1">
              <w:rPr>
                <w:rFonts w:ascii="Arial" w:hAnsi="Arial" w:cs="Arial"/>
                <w:b/>
                <w:bCs/>
                <w:color w:val="0000FF"/>
                <w:lang w:val="es-ES" w:eastAsia="es-ES"/>
              </w:rPr>
              <w:t>administrar la información</w:t>
            </w:r>
            <w:r w:rsidR="00EF2515">
              <w:rPr>
                <w:rFonts w:ascii="Arial" w:hAnsi="Arial" w:cs="Arial"/>
                <w:b/>
                <w:bCs/>
                <w:color w:val="0000FF"/>
                <w:lang w:val="es-ES" w:eastAsia="es-ES"/>
              </w:rPr>
              <w:t xml:space="preserve">, donde podrá </w:t>
            </w:r>
          </w:p>
          <w:p w14:paraId="40DDFA46" w14:textId="1ED71484" w:rsidR="00EF2515" w:rsidRDefault="00EF2515" w:rsidP="009911B1">
            <w:pPr>
              <w:rPr>
                <w:rFonts w:ascii="Arial" w:hAnsi="Arial" w:cs="Arial"/>
                <w:b/>
                <w:bCs/>
                <w:color w:val="0000FF"/>
                <w:lang w:val="es-ES" w:eastAsia="es-ES"/>
              </w:rPr>
            </w:pPr>
          </w:p>
          <w:p w14:paraId="3C3AD190" w14:textId="4E6E8607" w:rsid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0118943C" w14:textId="5114244E" w:rsidR="00EF2515" w:rsidRP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18DFCAD8" w14:textId="77777777" w:rsidR="009911B1" w:rsidRPr="009911B1" w:rsidRDefault="009911B1" w:rsidP="009911B1">
            <w:pPr>
              <w:rPr>
                <w:rFonts w:ascii="Arial" w:hAnsi="Arial" w:cs="Arial"/>
                <w:color w:val="0000FF"/>
                <w:lang w:val="es-ES" w:eastAsia="es-ES"/>
              </w:rPr>
            </w:pPr>
          </w:p>
          <w:p w14:paraId="6E3D77BC" w14:textId="1D5BE007"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64F469A4"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337978F7" w14:textId="2D357992" w:rsidR="00DA2732" w:rsidRDefault="009911B1" w:rsidP="009911B1">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sidRPr="009911B1">
              <w:rPr>
                <w:rFonts w:ascii="Arial" w:hAnsi="Arial" w:cs="Arial"/>
                <w:color w:val="0000FF"/>
                <w:lang w:val="es-ES" w:eastAsia="es-ES"/>
              </w:rPr>
              <w:t xml:space="preserve"> </w:t>
            </w:r>
            <w:r w:rsidR="00E83D51">
              <w:rPr>
                <w:rFonts w:ascii="Arial" w:hAnsi="Arial" w:cs="Arial"/>
                <w:color w:val="0000FF"/>
                <w:lang w:val="es-ES" w:eastAsia="es-ES"/>
              </w:rPr>
              <w:t xml:space="preserve">se ubica en el ambiente Administrar información e ingresa al </w:t>
            </w:r>
            <w:r w:rsidR="00E77BAF">
              <w:rPr>
                <w:rFonts w:ascii="Arial" w:hAnsi="Arial" w:cs="Arial"/>
                <w:color w:val="0000FF"/>
                <w:lang w:val="es-ES" w:eastAsia="es-ES"/>
              </w:rPr>
              <w:t>botón</w:t>
            </w:r>
            <w:r w:rsidR="00E83D51">
              <w:rPr>
                <w:rFonts w:ascii="Arial" w:hAnsi="Arial" w:cs="Arial"/>
                <w:color w:val="0000FF"/>
                <w:lang w:val="es-ES" w:eastAsia="es-ES"/>
              </w:rPr>
              <w:t xml:space="preserve"> </w:t>
            </w:r>
            <w:r w:rsidR="00E83D51" w:rsidRPr="00E83D51">
              <w:rPr>
                <w:rFonts w:ascii="Arial" w:hAnsi="Arial" w:cs="Arial"/>
                <w:b/>
                <w:bCs/>
                <w:color w:val="0000FF"/>
                <w:lang w:val="es-ES" w:eastAsia="es-ES"/>
              </w:rPr>
              <w:t>Gestionar Lecturas</w:t>
            </w:r>
            <w:r w:rsidR="00E83D51">
              <w:rPr>
                <w:rFonts w:ascii="Arial" w:hAnsi="Arial" w:cs="Arial"/>
                <w:color w:val="0000FF"/>
                <w:lang w:val="es-ES" w:eastAsia="es-ES"/>
              </w:rPr>
              <w:t xml:space="preserve">, al ingresar </w:t>
            </w:r>
            <w:r w:rsidR="00DA2732">
              <w:rPr>
                <w:rFonts w:ascii="Arial" w:hAnsi="Arial" w:cs="Arial"/>
                <w:color w:val="0000FF"/>
                <w:lang w:val="es-ES" w:eastAsia="es-ES"/>
              </w:rPr>
              <w:t>visualizará dos opciones</w:t>
            </w:r>
          </w:p>
          <w:p w14:paraId="77859E1E" w14:textId="77777777" w:rsidR="00DA2732" w:rsidRDefault="00DA2732" w:rsidP="009911B1">
            <w:pPr>
              <w:autoSpaceDE w:val="0"/>
              <w:autoSpaceDN w:val="0"/>
              <w:adjustRightInd w:val="0"/>
              <w:rPr>
                <w:rFonts w:ascii="Arial" w:hAnsi="Arial" w:cs="Arial"/>
                <w:color w:val="0000FF"/>
                <w:lang w:val="es-ES" w:eastAsia="es-ES"/>
              </w:rPr>
            </w:pPr>
          </w:p>
          <w:p w14:paraId="4226C708" w14:textId="120112D0" w:rsidR="00DA2732" w:rsidRPr="0082635F"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leer</w:t>
            </w:r>
            <w:r w:rsidR="00E77BAF" w:rsidRPr="0082635F">
              <w:rPr>
                <w:rFonts w:ascii="Arial" w:hAnsi="Arial" w:cs="Arial"/>
                <w:b/>
                <w:bCs/>
                <w:color w:val="0000FF"/>
                <w:lang w:val="es-ES" w:eastAsia="es-ES"/>
              </w:rPr>
              <w:t xml:space="preserve"> información de las medidas </w:t>
            </w:r>
          </w:p>
          <w:p w14:paraId="4E3B73D4" w14:textId="79A27988" w:rsidR="00DA2732" w:rsidRDefault="00DA2732" w:rsidP="00DA2732">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ingresar a esta opción, </w:t>
            </w:r>
            <w:r w:rsidR="0082635F">
              <w:rPr>
                <w:rFonts w:ascii="Arial" w:hAnsi="Arial" w:cs="Arial"/>
                <w:color w:val="0000FF"/>
                <w:lang w:val="es-ES" w:eastAsia="es-ES"/>
              </w:rPr>
              <w:t xml:space="preserve">se le proporcionará una interfaz que le muestra de que cliente/componente desea leer las medidas, facilitándole la percepción de su sistema </w:t>
            </w:r>
          </w:p>
          <w:p w14:paraId="6753B985" w14:textId="77777777" w:rsidR="00DA2732" w:rsidRDefault="00DA2732" w:rsidP="009911B1">
            <w:pPr>
              <w:autoSpaceDE w:val="0"/>
              <w:autoSpaceDN w:val="0"/>
              <w:adjustRightInd w:val="0"/>
              <w:rPr>
                <w:rFonts w:ascii="Arial" w:hAnsi="Arial" w:cs="Arial"/>
                <w:color w:val="0000FF"/>
                <w:lang w:val="es-ES" w:eastAsia="es-ES"/>
              </w:rPr>
            </w:pPr>
          </w:p>
          <w:p w14:paraId="11A81957" w14:textId="691D4BBE" w:rsidR="00DA2732"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w:t>
            </w:r>
            <w:r w:rsidR="00E77BAF" w:rsidRPr="0082635F">
              <w:rPr>
                <w:rFonts w:ascii="Arial" w:hAnsi="Arial" w:cs="Arial"/>
                <w:b/>
                <w:bCs/>
                <w:color w:val="0000FF"/>
                <w:lang w:val="es-ES" w:eastAsia="es-ES"/>
              </w:rPr>
              <w:t xml:space="preserve">eventos y alarmas </w:t>
            </w:r>
          </w:p>
          <w:p w14:paraId="7C01A858" w14:textId="77777777" w:rsidR="0082635F" w:rsidRPr="0082635F" w:rsidRDefault="0082635F" w:rsidP="0082635F">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 xml:space="preserve">al ingresar a esta opción se le </w:t>
            </w:r>
            <w:r w:rsidRPr="0082635F">
              <w:rPr>
                <w:rFonts w:ascii="Arial" w:hAnsi="Arial" w:cs="Arial"/>
                <w:color w:val="0000FF"/>
                <w:lang w:val="es-ES" w:eastAsia="es-ES"/>
              </w:rPr>
              <w:lastRenderedPageBreak/>
              <w:t>proporcionará una interfaz intuitiva que le mostrará las siguientes opciones para ver los eventos y alarmas creados en el sistema externo:</w:t>
            </w:r>
          </w:p>
          <w:p w14:paraId="390A1B1B" w14:textId="0DC5A592" w:rsidR="0082635F" w:rsidRDefault="0082635F" w:rsidP="0082635F">
            <w:pPr>
              <w:autoSpaceDE w:val="0"/>
              <w:autoSpaceDN w:val="0"/>
              <w:adjustRightInd w:val="0"/>
              <w:rPr>
                <w:rFonts w:ascii="Arial" w:hAnsi="Arial" w:cs="Arial"/>
                <w:b/>
                <w:bCs/>
                <w:color w:val="0000FF"/>
                <w:lang w:val="es-ES" w:eastAsia="es-ES"/>
              </w:rPr>
            </w:pPr>
          </w:p>
          <w:p w14:paraId="726D7E65" w14:textId="501E720B" w:rsidR="005B6B07" w:rsidRDefault="005B6B07" w:rsidP="0082635F">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eventos</w:t>
            </w:r>
          </w:p>
          <w:p w14:paraId="05AA5070" w14:textId="25483F11"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5FA832E9" w14:textId="42B7EDF4"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200EB371" w14:textId="3B09E531" w:rsidR="0082635F" w:rsidRDefault="0082635F"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4AE290C9" w14:textId="1B7FB814" w:rsidR="0082635F" w:rsidRPr="005B6B07" w:rsidRDefault="0082635F" w:rsidP="0082635F">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día </w:t>
            </w:r>
            <w:r w:rsidR="005B6B07" w:rsidRPr="005B6B07">
              <w:rPr>
                <w:rFonts w:ascii="Arial" w:hAnsi="Arial" w:cs="Arial"/>
                <w:color w:val="0000FF"/>
                <w:lang w:val="es-ES" w:eastAsia="es-ES"/>
              </w:rPr>
              <w:t>en el cual el administrador /usuario desea ver los eventos</w:t>
            </w:r>
          </w:p>
          <w:p w14:paraId="0D39A7DE"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77E9A106" w14:textId="77777777"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5FBF6A44" w14:textId="0F9CC8A8"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54870AFF" w14:textId="40B9050A"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9FA9315" w14:textId="77777777"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p>
          <w:p w14:paraId="23EFA33F" w14:textId="18DD454C" w:rsidR="0082635F"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 xml:space="preserve">los datos mostrados serán </w:t>
            </w:r>
            <w:r w:rsidR="0082635F" w:rsidRPr="005B6B07">
              <w:rPr>
                <w:rFonts w:ascii="Arial" w:hAnsi="Arial" w:cs="Arial"/>
                <w:color w:val="0000FF"/>
                <w:lang w:val="es-ES" w:eastAsia="es-ES"/>
              </w:rPr>
              <w:t>organizados de manera lógica</w:t>
            </w:r>
            <w:r w:rsidRPr="005B6B07">
              <w:rPr>
                <w:rFonts w:ascii="Arial" w:hAnsi="Arial" w:cs="Arial"/>
                <w:color w:val="0000FF"/>
                <w:lang w:val="es-ES" w:eastAsia="es-ES"/>
              </w:rPr>
              <w:t xml:space="preserve"> e intuitiva.</w:t>
            </w:r>
          </w:p>
          <w:p w14:paraId="7BB840CF" w14:textId="669B3AFC" w:rsidR="005B6B07" w:rsidRDefault="005B6B07" w:rsidP="005B6B07">
            <w:pPr>
              <w:autoSpaceDE w:val="0"/>
              <w:autoSpaceDN w:val="0"/>
              <w:adjustRightInd w:val="0"/>
              <w:rPr>
                <w:rFonts w:ascii="Arial" w:hAnsi="Arial" w:cs="Arial"/>
                <w:color w:val="0000FF"/>
                <w:lang w:val="es-ES" w:eastAsia="es-ES"/>
              </w:rPr>
            </w:pPr>
          </w:p>
          <w:p w14:paraId="729896F1" w14:textId="1F9CEBB9" w:rsidR="005B6B07" w:rsidRDefault="005B6B07" w:rsidP="005B6B07">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alarmas</w:t>
            </w:r>
          </w:p>
          <w:p w14:paraId="62E38293"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D153850" w14:textId="66CAE3A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421E3904"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C7E3422" w14:textId="0D9D192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0A2C27C"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6F0BE97C" w14:textId="3318D0D8"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7091D1A"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73AE4D60" w14:textId="4DD3738C"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C32C410" w14:textId="77777777" w:rsidR="005B6B07" w:rsidRPr="005B6B07" w:rsidRDefault="005B6B07" w:rsidP="005B6B07">
            <w:pPr>
              <w:autoSpaceDE w:val="0"/>
              <w:autoSpaceDN w:val="0"/>
              <w:adjustRightInd w:val="0"/>
              <w:rPr>
                <w:rFonts w:ascii="Arial" w:hAnsi="Arial" w:cs="Arial"/>
                <w:color w:val="0000FF"/>
                <w:lang w:val="es-ES" w:eastAsia="es-ES"/>
              </w:rPr>
            </w:pPr>
          </w:p>
          <w:p w14:paraId="771ACBD3" w14:textId="77777777" w:rsidR="005B6B07"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lastRenderedPageBreak/>
              <w:t>los datos mostrados serán organizados de manera lógica e intuitiva.</w:t>
            </w:r>
          </w:p>
          <w:p w14:paraId="6227D579" w14:textId="77777777" w:rsidR="00DA2732" w:rsidRDefault="00DA2732" w:rsidP="009911B1">
            <w:pPr>
              <w:autoSpaceDE w:val="0"/>
              <w:autoSpaceDN w:val="0"/>
              <w:adjustRightInd w:val="0"/>
              <w:rPr>
                <w:rFonts w:ascii="Arial" w:hAnsi="Arial" w:cs="Arial"/>
                <w:color w:val="0000FF"/>
                <w:lang w:val="es-ES" w:eastAsia="es-ES"/>
              </w:rPr>
            </w:pPr>
          </w:p>
          <w:p w14:paraId="15E0F2A6" w14:textId="25646880" w:rsidR="00E77BAF" w:rsidRPr="00644E32" w:rsidRDefault="00644E32" w:rsidP="009911B1">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92EC66F" w14:textId="77777777" w:rsidR="00644E32" w:rsidRDefault="00644E32" w:rsidP="009911B1">
            <w:pPr>
              <w:autoSpaceDE w:val="0"/>
              <w:autoSpaceDN w:val="0"/>
              <w:adjustRightInd w:val="0"/>
              <w:rPr>
                <w:rFonts w:ascii="Arial" w:hAnsi="Arial" w:cs="Arial"/>
                <w:color w:val="0000FF"/>
                <w:lang w:val="es-ES" w:eastAsia="es-ES"/>
              </w:rPr>
            </w:pPr>
          </w:p>
          <w:p w14:paraId="590DDD49" w14:textId="1809C09B" w:rsidR="00E77BAF" w:rsidRDefault="00644E32" w:rsidP="009911B1">
            <w:pPr>
              <w:autoSpaceDE w:val="0"/>
              <w:autoSpaceDN w:val="0"/>
              <w:adjustRightInd w:val="0"/>
              <w:rPr>
                <w:rFonts w:ascii="Arial" w:hAnsi="Arial" w:cs="Arial"/>
                <w:color w:val="0000FF"/>
                <w:lang w:val="es-ES" w:eastAsia="es-ES"/>
              </w:rPr>
            </w:pPr>
            <w:r>
              <w:rPr>
                <w:rFonts w:ascii="Arial" w:hAnsi="Arial" w:cs="Arial"/>
                <w:color w:val="0000FF"/>
                <w:lang w:val="es-ES" w:eastAsia="es-ES"/>
              </w:rPr>
              <w:t>al</w:t>
            </w:r>
            <w:r w:rsidR="00E77BAF">
              <w:rPr>
                <w:rFonts w:ascii="Arial" w:hAnsi="Arial" w:cs="Arial"/>
                <w:color w:val="0000FF"/>
                <w:lang w:val="es-ES" w:eastAsia="es-ES"/>
              </w:rPr>
              <w:t xml:space="preserve"> seleccionar la información requerida </w:t>
            </w:r>
            <w:r>
              <w:rPr>
                <w:rFonts w:ascii="Arial" w:hAnsi="Arial" w:cs="Arial"/>
                <w:color w:val="0000FF"/>
                <w:lang w:val="es-ES" w:eastAsia="es-ES"/>
              </w:rPr>
              <w:t>le mostrará</w:t>
            </w:r>
            <w:r w:rsidR="00E77BAF">
              <w:rPr>
                <w:rFonts w:ascii="Arial" w:hAnsi="Arial" w:cs="Arial"/>
                <w:color w:val="0000FF"/>
                <w:lang w:val="es-ES" w:eastAsia="es-ES"/>
              </w:rPr>
              <w:t xml:space="preserve"> un informe permitiéndole exportar a </w:t>
            </w:r>
            <w:proofErr w:type="spellStart"/>
            <w:r w:rsidR="00E77BAF">
              <w:rPr>
                <w:rFonts w:ascii="Arial" w:hAnsi="Arial" w:cs="Arial"/>
                <w:color w:val="0000FF"/>
                <w:lang w:val="es-ES" w:eastAsia="es-ES"/>
              </w:rPr>
              <w:t>pdf</w:t>
            </w:r>
            <w:proofErr w:type="spellEnd"/>
            <w:r w:rsidR="00E77BAF">
              <w:rPr>
                <w:rFonts w:ascii="Arial" w:hAnsi="Arial" w:cs="Arial"/>
                <w:color w:val="0000FF"/>
                <w:lang w:val="es-ES" w:eastAsia="es-ES"/>
              </w:rPr>
              <w:t xml:space="preserve"> y/o enviar por correo.</w:t>
            </w:r>
          </w:p>
          <w:p w14:paraId="5796A8AF" w14:textId="77777777" w:rsidR="00E77BAF" w:rsidRPr="009911B1" w:rsidRDefault="00E77BAF" w:rsidP="009911B1">
            <w:pPr>
              <w:autoSpaceDE w:val="0"/>
              <w:autoSpaceDN w:val="0"/>
              <w:adjustRightInd w:val="0"/>
              <w:rPr>
                <w:rFonts w:ascii="Arial" w:hAnsi="Arial" w:cs="Arial"/>
                <w:color w:val="0000FF"/>
                <w:lang w:eastAsia="es-ES"/>
              </w:rPr>
            </w:pPr>
          </w:p>
          <w:p w14:paraId="16C9D0F2"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57618C42" w14:textId="77777777" w:rsidR="000837D6" w:rsidRDefault="000837D6" w:rsidP="004F20F9">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44EB098" w14:textId="77777777" w:rsidR="000837D6"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E83D51" w:rsidRPr="004762D8" w14:paraId="79169304" w14:textId="77777777" w:rsidTr="00E77BAF">
              <w:tc>
                <w:tcPr>
                  <w:tcW w:w="3114" w:type="dxa"/>
                </w:tcPr>
                <w:p w14:paraId="237C780F"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r>
            <w:tr w:rsidR="00E83D51" w:rsidRPr="006746ED" w14:paraId="5AA0464C" w14:textId="77777777" w:rsidTr="00E77BAF">
              <w:tc>
                <w:tcPr>
                  <w:tcW w:w="3114" w:type="dxa"/>
                </w:tcPr>
                <w:p w14:paraId="7212E9CD" w14:textId="77777777" w:rsidR="00E83D51" w:rsidRPr="006746ED"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E83D51" w:rsidRPr="004762D8" w14:paraId="422BA4B1" w14:textId="77777777" w:rsidTr="00E77BAF">
              <w:tc>
                <w:tcPr>
                  <w:tcW w:w="3114" w:type="dxa"/>
                </w:tcPr>
                <w:p w14:paraId="51B5AFF1"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r>
            <w:tr w:rsidR="00E83D51" w:rsidRPr="004762D8" w14:paraId="56573903" w14:textId="77777777" w:rsidTr="00E77BAF">
              <w:tc>
                <w:tcPr>
                  <w:tcW w:w="3114" w:type="dxa"/>
                </w:tcPr>
                <w:p w14:paraId="1F59E29C"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r>
            <w:tr w:rsidR="00E83D51" w:rsidRPr="004762D8" w14:paraId="1F95D0DC" w14:textId="77777777" w:rsidTr="00E77BAF">
              <w:tc>
                <w:tcPr>
                  <w:tcW w:w="3114" w:type="dxa"/>
                </w:tcPr>
                <w:p w14:paraId="6B3306B9"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E83D51" w14:paraId="59F201F7" w14:textId="77777777" w:rsidTr="00E77BAF">
              <w:tc>
                <w:tcPr>
                  <w:tcW w:w="3114" w:type="dxa"/>
                </w:tcPr>
                <w:p w14:paraId="517A3FE4"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E83D51" w14:paraId="6EECE0C1" w14:textId="77777777" w:rsidTr="00E77BAF">
              <w:tc>
                <w:tcPr>
                  <w:tcW w:w="3114" w:type="dxa"/>
                </w:tcPr>
                <w:p w14:paraId="34424F67"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r w:rsidR="00E83D51" w14:paraId="4C6F88E5" w14:textId="77777777" w:rsidTr="00E77BAF">
              <w:tc>
                <w:tcPr>
                  <w:tcW w:w="3114" w:type="dxa"/>
                </w:tcPr>
                <w:p w14:paraId="1077511D"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r>
            <w:tr w:rsidR="00E83D51" w14:paraId="503E780D" w14:textId="77777777" w:rsidTr="00E77BAF">
              <w:tc>
                <w:tcPr>
                  <w:tcW w:w="3114" w:type="dxa"/>
                </w:tcPr>
                <w:p w14:paraId="6DE39E58"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E83D51" w14:paraId="481B893F" w14:textId="77777777" w:rsidTr="00E77BAF">
              <w:tc>
                <w:tcPr>
                  <w:tcW w:w="3114" w:type="dxa"/>
                </w:tcPr>
                <w:p w14:paraId="07905BB9"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r>
            <w:tr w:rsidR="00E83D51" w14:paraId="6812BA7C" w14:textId="77777777" w:rsidTr="00E77BAF">
              <w:tc>
                <w:tcPr>
                  <w:tcW w:w="3114" w:type="dxa"/>
                </w:tcPr>
                <w:p w14:paraId="636D02D6"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bl>
          <w:p w14:paraId="0DCBFC5F" w14:textId="77777777" w:rsidR="000837D6" w:rsidRDefault="000837D6" w:rsidP="004F20F9">
            <w:pPr>
              <w:pStyle w:val="Prrafodelista"/>
              <w:widowControl/>
              <w:autoSpaceDE w:val="0"/>
              <w:autoSpaceDN w:val="0"/>
              <w:adjustRightInd w:val="0"/>
              <w:spacing w:line="240" w:lineRule="auto"/>
              <w:ind w:left="0"/>
              <w:rPr>
                <w:rFonts w:ascii="Arial" w:hAnsi="Arial" w:cs="Arial"/>
                <w:b/>
              </w:rPr>
            </w:pPr>
          </w:p>
          <w:p w14:paraId="6510A180" w14:textId="77777777" w:rsidR="00E77BAF" w:rsidRPr="00E77BAF" w:rsidRDefault="00E77BAF" w:rsidP="00E77BAF"/>
          <w:p w14:paraId="7833FCA0" w14:textId="77777777" w:rsidR="00E77BAF" w:rsidRPr="00E77BAF" w:rsidRDefault="00E77BAF" w:rsidP="00E77BAF"/>
          <w:p w14:paraId="3A72B6FC" w14:textId="77777777" w:rsidR="00E77BAF" w:rsidRPr="00E77BAF" w:rsidRDefault="00E77BAF" w:rsidP="00E77BAF"/>
          <w:p w14:paraId="5D9A9DE1" w14:textId="77777777" w:rsidR="00E77BAF" w:rsidRPr="00E77BAF" w:rsidRDefault="00E77BAF" w:rsidP="00E77BAF"/>
          <w:p w14:paraId="2BE7B12E" w14:textId="77777777" w:rsidR="00E77BAF" w:rsidRPr="00E77BAF" w:rsidRDefault="00E77BAF" w:rsidP="00E77BAF"/>
          <w:p w14:paraId="73CB80E5" w14:textId="77777777" w:rsidR="00E77BAF" w:rsidRPr="00E77BAF" w:rsidRDefault="00E77BAF" w:rsidP="00E77BAF"/>
          <w:p w14:paraId="267505A7" w14:textId="77777777" w:rsidR="00E77BAF" w:rsidRPr="00E77BAF" w:rsidRDefault="00E77BAF" w:rsidP="00E77BAF"/>
          <w:p w14:paraId="6461EBB0" w14:textId="77777777" w:rsidR="00E77BAF" w:rsidRPr="00E77BAF" w:rsidRDefault="00E77BAF" w:rsidP="00E77BAF"/>
          <w:p w14:paraId="3D4084F2" w14:textId="77777777" w:rsidR="00E77BAF" w:rsidRPr="00E77BAF" w:rsidRDefault="00E77BAF" w:rsidP="00E77BAF"/>
          <w:p w14:paraId="7AA77393" w14:textId="77777777" w:rsidR="00E77BAF" w:rsidRPr="00E77BAF" w:rsidRDefault="00E77BAF" w:rsidP="00E77BAF"/>
          <w:p w14:paraId="3F373DB6" w14:textId="77777777" w:rsidR="00E77BAF" w:rsidRDefault="00E77BA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65FCCE65" w14:textId="77777777" w:rsidR="00E77BAF" w:rsidRDefault="00E77BAF" w:rsidP="00E77BAF"/>
          <w:p w14:paraId="03025289" w14:textId="3E7D6D9A" w:rsidR="00E77BAF" w:rsidRDefault="00E77BAF" w:rsidP="00E77BAF">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Pr>
                <w:rFonts w:ascii="Arial" w:hAnsi="Arial" w:cs="Arial"/>
                <w:color w:val="0000FF"/>
                <w:lang w:val="es-ES" w:eastAsia="es-ES"/>
              </w:rPr>
              <w:t>usuario</w:t>
            </w:r>
            <w:r w:rsidRPr="009911B1">
              <w:rPr>
                <w:rFonts w:ascii="Arial" w:hAnsi="Arial" w:cs="Arial"/>
                <w:color w:val="0000FF"/>
                <w:lang w:val="es-ES" w:eastAsia="es-ES"/>
              </w:rPr>
              <w:t xml:space="preserve"> </w:t>
            </w:r>
            <w:r>
              <w:rPr>
                <w:rFonts w:ascii="Arial" w:hAnsi="Arial" w:cs="Arial"/>
                <w:color w:val="0000FF"/>
                <w:lang w:val="es-ES" w:eastAsia="es-ES"/>
              </w:rPr>
              <w:t xml:space="preserve">se ubica en el ambiente Administrar información e ingresa al botón </w:t>
            </w:r>
            <w:r w:rsidRPr="00E83D51">
              <w:rPr>
                <w:rFonts w:ascii="Arial" w:hAnsi="Arial" w:cs="Arial"/>
                <w:b/>
                <w:bCs/>
                <w:color w:val="0000FF"/>
                <w:lang w:val="es-ES" w:eastAsia="es-ES"/>
              </w:rPr>
              <w:t xml:space="preserve">Gestionar </w:t>
            </w:r>
            <w:r>
              <w:rPr>
                <w:rFonts w:ascii="Arial" w:hAnsi="Arial" w:cs="Arial"/>
                <w:b/>
                <w:bCs/>
                <w:color w:val="0000FF"/>
                <w:lang w:val="es-ES" w:eastAsia="es-ES"/>
              </w:rPr>
              <w:t>Facturas</w:t>
            </w:r>
            <w:r>
              <w:rPr>
                <w:rFonts w:ascii="Arial" w:hAnsi="Arial" w:cs="Arial"/>
                <w:color w:val="0000FF"/>
                <w:lang w:val="es-ES" w:eastAsia="es-ES"/>
              </w:rPr>
              <w:t>, al ingresar podrá escoger como desea ver la facturación de su sistema externo:</w:t>
            </w:r>
          </w:p>
          <w:p w14:paraId="6CE28249" w14:textId="7D41B9A6" w:rsidR="00E77BAF" w:rsidRPr="00644E32" w:rsidRDefault="008A39C0"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 de facturación:</w:t>
            </w:r>
          </w:p>
          <w:p w14:paraId="5D7BFEE1" w14:textId="78EDD507" w:rsidR="008A39C0" w:rsidRDefault="008A39C0" w:rsidP="008A39C0">
            <w:pPr>
              <w:pStyle w:val="Prrafodelista"/>
              <w:autoSpaceDE w:val="0"/>
              <w:autoSpaceDN w:val="0"/>
              <w:adjustRightInd w:val="0"/>
              <w:rPr>
                <w:rFonts w:ascii="Arial" w:hAnsi="Arial" w:cs="Arial"/>
                <w:color w:val="0000FF"/>
                <w:lang w:val="es-ES" w:eastAsia="es-ES"/>
              </w:rPr>
            </w:pPr>
          </w:p>
          <w:p w14:paraId="57125ED5" w14:textId="5081D8B7" w:rsidR="008A39C0" w:rsidRDefault="008A39C0"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ingresar a esta opción el administrador/usuario debe </w:t>
            </w:r>
            <w:r w:rsidR="002C05ED">
              <w:rPr>
                <w:rFonts w:ascii="Arial" w:hAnsi="Arial" w:cs="Arial"/>
                <w:color w:val="0000FF"/>
                <w:lang w:val="es-ES" w:eastAsia="es-ES"/>
              </w:rPr>
              <w:t>seleccionar el rango de fechas o periodo que desea para ver la facturación.</w:t>
            </w:r>
          </w:p>
          <w:p w14:paraId="2063BD6C" w14:textId="2D66A304" w:rsidR="002C05ED" w:rsidRDefault="002C05ED" w:rsidP="008A39C0">
            <w:pPr>
              <w:pStyle w:val="Prrafodelista"/>
              <w:autoSpaceDE w:val="0"/>
              <w:autoSpaceDN w:val="0"/>
              <w:adjustRightInd w:val="0"/>
              <w:rPr>
                <w:rFonts w:ascii="Arial" w:hAnsi="Arial" w:cs="Arial"/>
                <w:color w:val="0000FF"/>
                <w:lang w:val="es-ES" w:eastAsia="es-ES"/>
              </w:rPr>
            </w:pPr>
          </w:p>
          <w:p w14:paraId="55888E91" w14:textId="39E0C0CE"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rango de fechas:</w:t>
            </w:r>
          </w:p>
          <w:p w14:paraId="7E5184E3" w14:textId="4232133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Se selecciona la fecha inicial y la fecha final.</w:t>
            </w:r>
          </w:p>
          <w:p w14:paraId="16183884" w14:textId="21FBD4D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Aceptar: se muestra la facturación para los rangos de fechas seleccionados.</w:t>
            </w:r>
          </w:p>
          <w:p w14:paraId="55214ED0" w14:textId="79D9746D" w:rsidR="002C05ED" w:rsidRDefault="002C05ED" w:rsidP="008A39C0">
            <w:pPr>
              <w:pStyle w:val="Prrafodelista"/>
              <w:autoSpaceDE w:val="0"/>
              <w:autoSpaceDN w:val="0"/>
              <w:adjustRightInd w:val="0"/>
              <w:rPr>
                <w:rFonts w:ascii="Arial" w:hAnsi="Arial" w:cs="Arial"/>
                <w:color w:val="0000FF"/>
                <w:lang w:val="es-ES" w:eastAsia="es-ES"/>
              </w:rPr>
            </w:pPr>
          </w:p>
          <w:p w14:paraId="265464E6" w14:textId="0D4C5FD4"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información se muestra en una interfaz del sistema externo y le permitirá guardar como PDF, y/o enviar por </w:t>
            </w:r>
            <w:r>
              <w:rPr>
                <w:rFonts w:ascii="Arial" w:hAnsi="Arial" w:cs="Arial"/>
                <w:color w:val="0000FF"/>
                <w:lang w:val="es-ES" w:eastAsia="es-ES"/>
              </w:rPr>
              <w:lastRenderedPageBreak/>
              <w:t>correo.</w:t>
            </w:r>
          </w:p>
          <w:p w14:paraId="46050049" w14:textId="77777777" w:rsidR="002C05ED" w:rsidRDefault="002C05ED" w:rsidP="008A39C0">
            <w:pPr>
              <w:pStyle w:val="Prrafodelista"/>
              <w:autoSpaceDE w:val="0"/>
              <w:autoSpaceDN w:val="0"/>
              <w:adjustRightInd w:val="0"/>
              <w:rPr>
                <w:rFonts w:ascii="Arial" w:hAnsi="Arial" w:cs="Arial"/>
                <w:color w:val="0000FF"/>
                <w:lang w:val="es-ES" w:eastAsia="es-ES"/>
              </w:rPr>
            </w:pPr>
          </w:p>
          <w:p w14:paraId="4A6443AC" w14:textId="5757CE68"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w:t>
            </w:r>
          </w:p>
          <w:p w14:paraId="5EED073B"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seleccionar el periodo se </w:t>
            </w:r>
            <w:proofErr w:type="spellStart"/>
            <w:r>
              <w:rPr>
                <w:rFonts w:ascii="Arial" w:hAnsi="Arial" w:cs="Arial"/>
                <w:color w:val="0000FF"/>
                <w:lang w:val="es-ES" w:eastAsia="es-ES"/>
              </w:rPr>
              <w:t>el</w:t>
            </w:r>
            <w:proofErr w:type="spellEnd"/>
            <w:r>
              <w:rPr>
                <w:rFonts w:ascii="Arial" w:hAnsi="Arial" w:cs="Arial"/>
                <w:color w:val="0000FF"/>
                <w:lang w:val="es-ES" w:eastAsia="es-ES"/>
              </w:rPr>
              <w:t xml:space="preserve"> mostrarán los meses para los cuales desea ver la información de facturación</w:t>
            </w:r>
          </w:p>
          <w:p w14:paraId="472E428D"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Escoge mes:</w:t>
            </w:r>
          </w:p>
          <w:p w14:paraId="5E964CA9" w14:textId="0E240F5B" w:rsidR="002C05ED" w:rsidRP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escoger el mes y dar aceptar se mostrará la información de la facturación del periodo seleccionado. </w:t>
            </w:r>
          </w:p>
          <w:p w14:paraId="48E8DA2B" w14:textId="77777777" w:rsidR="002C05ED" w:rsidRDefault="002C05ED" w:rsidP="002C05ED">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La información se muestra en una interfaz del sistema externo y le permitirá guardar como PDF, y/o enviar por correo.</w:t>
            </w:r>
          </w:p>
          <w:p w14:paraId="6D38C790" w14:textId="0870FC20" w:rsidR="00E77BAF" w:rsidRDefault="00E77BAF" w:rsidP="00E77BAF">
            <w:pPr>
              <w:autoSpaceDE w:val="0"/>
              <w:autoSpaceDN w:val="0"/>
              <w:adjustRightInd w:val="0"/>
              <w:rPr>
                <w:rFonts w:ascii="Arial" w:hAnsi="Arial" w:cs="Arial"/>
                <w:color w:val="0000FF"/>
                <w:lang w:val="es-ES" w:eastAsia="es-ES"/>
              </w:rPr>
            </w:pPr>
          </w:p>
          <w:p w14:paraId="71851F67" w14:textId="3D656962" w:rsidR="00E77BAF" w:rsidRPr="00644E32" w:rsidRDefault="00E77BAF"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Ver facturación actual</w:t>
            </w:r>
          </w:p>
          <w:p w14:paraId="31B07504" w14:textId="29505AC0" w:rsidR="00E77BAF" w:rsidRDefault="00E77BAF" w:rsidP="00E77BAF">
            <w:pPr>
              <w:rPr>
                <w:lang w:val="es-ES"/>
              </w:rPr>
            </w:pPr>
          </w:p>
          <w:p w14:paraId="350BA5A0" w14:textId="571E7A0F" w:rsidR="00DA2732" w:rsidRPr="00DA2732" w:rsidRDefault="00DA2732" w:rsidP="00DA2732">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al ingresar a esta opción se creará la interfaz en el sistema externo que le muestra al administrador/usuario la facturación generada en el presente periodo y le permitirá guardar como PDF, y/o enviar por correo.</w:t>
            </w:r>
          </w:p>
          <w:p w14:paraId="45229436" w14:textId="77777777" w:rsidR="00DA2732" w:rsidRPr="00DA2732" w:rsidRDefault="00DA2732" w:rsidP="00DA2732">
            <w:pPr>
              <w:pStyle w:val="Prrafodelista"/>
              <w:autoSpaceDE w:val="0"/>
              <w:autoSpaceDN w:val="0"/>
              <w:adjustRightInd w:val="0"/>
              <w:rPr>
                <w:rFonts w:ascii="Arial" w:hAnsi="Arial" w:cs="Arial"/>
                <w:color w:val="0000FF"/>
                <w:lang w:val="es-ES" w:eastAsia="es-ES"/>
              </w:rPr>
            </w:pPr>
          </w:p>
          <w:tbl>
            <w:tblPr>
              <w:tblStyle w:val="Tablaconcuadrcula"/>
              <w:tblpPr w:leftFromText="141" w:rightFromText="141" w:vertAnchor="text" w:horzAnchor="margin" w:tblpX="562" w:tblpY="316"/>
              <w:tblOverlap w:val="never"/>
              <w:tblW w:w="3256" w:type="dxa"/>
              <w:tblLayout w:type="fixed"/>
              <w:tblLook w:val="04A0" w:firstRow="1" w:lastRow="0" w:firstColumn="1" w:lastColumn="0" w:noHBand="0" w:noVBand="1"/>
            </w:tblPr>
            <w:tblGrid>
              <w:gridCol w:w="3256"/>
            </w:tblGrid>
            <w:tr w:rsidR="00DA2732" w:rsidRPr="004762D8" w14:paraId="372A9449" w14:textId="77777777" w:rsidTr="00DA2732">
              <w:tc>
                <w:tcPr>
                  <w:tcW w:w="3256" w:type="dxa"/>
                </w:tcPr>
                <w:p w14:paraId="544005C7"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r>
            <w:tr w:rsidR="00DA2732" w:rsidRPr="006746ED" w14:paraId="25EEB6C9" w14:textId="77777777" w:rsidTr="00DA2732">
              <w:tc>
                <w:tcPr>
                  <w:tcW w:w="3256" w:type="dxa"/>
                </w:tcPr>
                <w:p w14:paraId="77878B0F" w14:textId="77777777" w:rsidR="00DA2732" w:rsidRPr="006746ED"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r>
            <w:tr w:rsidR="00DA2732" w:rsidRPr="004762D8" w14:paraId="27C6DA38" w14:textId="77777777" w:rsidTr="00DA2732">
              <w:tc>
                <w:tcPr>
                  <w:tcW w:w="3256" w:type="dxa"/>
                </w:tcPr>
                <w:p w14:paraId="51E70C11"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r>
            <w:tr w:rsidR="00DA2732" w:rsidRPr="004762D8" w14:paraId="45F370B3" w14:textId="77777777" w:rsidTr="00DA2732">
              <w:tc>
                <w:tcPr>
                  <w:tcW w:w="3256" w:type="dxa"/>
                </w:tcPr>
                <w:p w14:paraId="12AE5B5B"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r>
            <w:tr w:rsidR="00DA2732" w:rsidRPr="004762D8" w14:paraId="11180C27" w14:textId="77777777" w:rsidTr="00DA2732">
              <w:tc>
                <w:tcPr>
                  <w:tcW w:w="3256" w:type="dxa"/>
                </w:tcPr>
                <w:p w14:paraId="2737572C"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r>
            <w:tr w:rsidR="00DA2732" w14:paraId="5321AC86" w14:textId="77777777" w:rsidTr="00DA2732">
              <w:tc>
                <w:tcPr>
                  <w:tcW w:w="3256" w:type="dxa"/>
                </w:tcPr>
                <w:p w14:paraId="6296ED7D"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r>
            <w:tr w:rsidR="00DA2732" w14:paraId="525819A3" w14:textId="77777777" w:rsidTr="00DA2732">
              <w:tc>
                <w:tcPr>
                  <w:tcW w:w="3256" w:type="dxa"/>
                </w:tcPr>
                <w:p w14:paraId="4DE481E5"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r>
            <w:tr w:rsidR="00DA2732" w14:paraId="5B7BF776" w14:textId="77777777" w:rsidTr="00DA2732">
              <w:tc>
                <w:tcPr>
                  <w:tcW w:w="3256" w:type="dxa"/>
                </w:tcPr>
                <w:p w14:paraId="18DC6E30"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r>
            <w:tr w:rsidR="00DA2732" w14:paraId="2013C8F2" w14:textId="77777777" w:rsidTr="00DA2732">
              <w:tc>
                <w:tcPr>
                  <w:tcW w:w="3256" w:type="dxa"/>
                </w:tcPr>
                <w:p w14:paraId="3DD14368"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r>
          </w:tbl>
          <w:p w14:paraId="724E4CB6" w14:textId="77777777" w:rsidR="00DA2732" w:rsidRDefault="00DA2732" w:rsidP="00DA2732">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0908D636" w14:textId="77777777" w:rsidR="00DA2732" w:rsidRDefault="00DA2732" w:rsidP="00E77BAF">
            <w:pPr>
              <w:rPr>
                <w:lang w:val="es-ES"/>
              </w:rPr>
            </w:pPr>
          </w:p>
          <w:p w14:paraId="706A2E74" w14:textId="0509D9FF" w:rsidR="00E77BAF" w:rsidRPr="00E77BAF" w:rsidRDefault="00E77BAF" w:rsidP="002C05ED"/>
        </w:tc>
      </w:tr>
      <w:tr w:rsidR="000837D6" w:rsidRPr="000463D8" w14:paraId="5F979FDB" w14:textId="77777777" w:rsidTr="004F20F9">
        <w:tc>
          <w:tcPr>
            <w:tcW w:w="804" w:type="dxa"/>
            <w:gridSpan w:val="2"/>
          </w:tcPr>
          <w:p w14:paraId="70DB7B86" w14:textId="09BADD72" w:rsidR="000837D6" w:rsidRPr="000463D8" w:rsidRDefault="000837D6" w:rsidP="004F20F9">
            <w:pPr>
              <w:jc w:val="center"/>
              <w:rPr>
                <w:rFonts w:ascii="Arial" w:hAnsi="Arial" w:cs="Arial"/>
                <w:b/>
              </w:rPr>
            </w:pPr>
          </w:p>
        </w:tc>
        <w:tc>
          <w:tcPr>
            <w:tcW w:w="4250" w:type="dxa"/>
            <w:gridSpan w:val="5"/>
          </w:tcPr>
          <w:p w14:paraId="2F1EB75F" w14:textId="46C746A8" w:rsidR="000837D6" w:rsidRPr="000463D8" w:rsidRDefault="000837D6" w:rsidP="00644E32">
            <w:pPr>
              <w:jc w:val="both"/>
              <w:rPr>
                <w:rFonts w:ascii="Arial" w:hAnsi="Arial" w:cs="Arial"/>
                <w:b/>
              </w:rPr>
            </w:pPr>
          </w:p>
        </w:tc>
        <w:tc>
          <w:tcPr>
            <w:tcW w:w="4604" w:type="dxa"/>
            <w:gridSpan w:val="2"/>
          </w:tcPr>
          <w:p w14:paraId="4395A995" w14:textId="77777777" w:rsidR="000837D6" w:rsidRPr="000463D8" w:rsidRDefault="000837D6" w:rsidP="00644E32">
            <w:pPr>
              <w:widowControl/>
              <w:autoSpaceDE w:val="0"/>
              <w:autoSpaceDN w:val="0"/>
              <w:adjustRightInd w:val="0"/>
              <w:spacing w:line="240" w:lineRule="auto"/>
              <w:rPr>
                <w:rFonts w:ascii="Arial" w:hAnsi="Arial" w:cs="Arial"/>
                <w:b/>
              </w:rPr>
            </w:pPr>
          </w:p>
        </w:tc>
      </w:tr>
      <w:tr w:rsidR="000837D6" w:rsidRPr="000463D8" w14:paraId="34B9B98B" w14:textId="77777777" w:rsidTr="004F20F9">
        <w:tc>
          <w:tcPr>
            <w:tcW w:w="804" w:type="dxa"/>
            <w:gridSpan w:val="2"/>
          </w:tcPr>
          <w:p w14:paraId="56DC6F85" w14:textId="2E44353B" w:rsidR="000837D6" w:rsidRPr="009B5A5F" w:rsidRDefault="000837D6" w:rsidP="004F20F9">
            <w:pPr>
              <w:jc w:val="center"/>
              <w:rPr>
                <w:rFonts w:ascii="Arial" w:hAnsi="Arial" w:cs="Arial"/>
                <w:color w:val="0000FF"/>
                <w:lang w:val="es-ES" w:eastAsia="es-ES"/>
              </w:rPr>
            </w:pPr>
          </w:p>
        </w:tc>
        <w:tc>
          <w:tcPr>
            <w:tcW w:w="4250" w:type="dxa"/>
            <w:gridSpan w:val="5"/>
          </w:tcPr>
          <w:p w14:paraId="61AF2EC9" w14:textId="04382921" w:rsidR="000837D6" w:rsidRDefault="000837D6" w:rsidP="00644E32">
            <w:pPr>
              <w:jc w:val="both"/>
              <w:rPr>
                <w:rFonts w:ascii="Arial" w:hAnsi="Arial" w:cs="Arial"/>
                <w:color w:val="0000FF"/>
                <w:lang w:val="es-ES" w:eastAsia="es-ES"/>
              </w:rPr>
            </w:pPr>
          </w:p>
        </w:tc>
        <w:tc>
          <w:tcPr>
            <w:tcW w:w="4604" w:type="dxa"/>
            <w:gridSpan w:val="2"/>
          </w:tcPr>
          <w:p w14:paraId="55D2FD08"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1A41F287"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6F01D79E" w14:textId="77777777" w:rsidR="000837D6" w:rsidRPr="00CB439A"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tc>
      </w:tr>
      <w:tr w:rsidR="000837D6" w:rsidRPr="000463D8" w14:paraId="032C4DE1" w14:textId="77777777" w:rsidTr="004F20F9">
        <w:tc>
          <w:tcPr>
            <w:tcW w:w="9658" w:type="dxa"/>
            <w:gridSpan w:val="9"/>
          </w:tcPr>
          <w:p w14:paraId="540FC7C3" w14:textId="77777777" w:rsidR="000837D6" w:rsidRPr="00CC2F74" w:rsidRDefault="000837D6" w:rsidP="004F20F9">
            <w:pPr>
              <w:rPr>
                <w:rFonts w:ascii="Arial" w:hAnsi="Arial" w:cs="Arial"/>
                <w:color w:val="0000FF"/>
                <w:lang w:val="es-ES" w:eastAsia="es-ES"/>
              </w:rPr>
            </w:pPr>
            <w:r w:rsidRPr="000463D8">
              <w:rPr>
                <w:rFonts w:ascii="Arial" w:hAnsi="Arial" w:cs="Arial"/>
                <w:b/>
              </w:rPr>
              <w:t>POSCONDICION:</w:t>
            </w:r>
          </w:p>
          <w:p w14:paraId="7C6F5B81" w14:textId="77777777" w:rsidR="000837D6" w:rsidRDefault="000837D6" w:rsidP="004F20F9">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571651A2" w14:textId="77777777" w:rsidR="000837D6" w:rsidRDefault="000837D6" w:rsidP="004F20F9">
            <w:pPr>
              <w:rPr>
                <w:rFonts w:ascii="Arial" w:hAnsi="Arial" w:cs="Arial"/>
                <w:color w:val="0000FF"/>
                <w:lang w:val="es-ES" w:eastAsia="es-ES"/>
              </w:rPr>
            </w:pPr>
          </w:p>
          <w:p w14:paraId="0E4691BD" w14:textId="50B5491C" w:rsidR="000837D6" w:rsidRDefault="000837D6" w:rsidP="004F20F9">
            <w:pPr>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w:t>
            </w:r>
            <w:r w:rsidR="00B94A7F">
              <w:rPr>
                <w:rFonts w:ascii="Arial" w:hAnsi="Arial" w:cs="Arial"/>
                <w:color w:val="0000FF"/>
                <w:lang w:val="es-ES" w:eastAsia="es-ES"/>
              </w:rPr>
              <w:t xml:space="preserve">administrar la información </w:t>
            </w:r>
          </w:p>
          <w:p w14:paraId="4451C9FD" w14:textId="55C28D0A" w:rsidR="000837D6" w:rsidRDefault="000837D6" w:rsidP="004F20F9">
            <w:pPr>
              <w:rPr>
                <w:rFonts w:ascii="Arial" w:hAnsi="Arial" w:cs="Arial"/>
                <w:color w:val="0000FF"/>
                <w:lang w:val="es-ES" w:eastAsia="es-ES"/>
              </w:rPr>
            </w:pPr>
            <w:r>
              <w:rPr>
                <w:rFonts w:ascii="Arial" w:hAnsi="Arial" w:cs="Arial"/>
                <w:color w:val="0000FF"/>
                <w:lang w:val="es-ES" w:eastAsia="es-ES"/>
              </w:rPr>
              <w:t>El cliente/componente debe estar previamente creado y debidamente configurado.</w:t>
            </w:r>
          </w:p>
          <w:p w14:paraId="23A9989E" w14:textId="5689C3EB" w:rsidR="00B94A7F" w:rsidRDefault="00B94A7F" w:rsidP="004F20F9">
            <w:pPr>
              <w:rPr>
                <w:rFonts w:ascii="Arial" w:hAnsi="Arial" w:cs="Arial"/>
                <w:color w:val="0000FF"/>
                <w:lang w:val="es-ES" w:eastAsia="es-ES"/>
              </w:rPr>
            </w:pPr>
            <w:r>
              <w:rPr>
                <w:rFonts w:ascii="Arial" w:hAnsi="Arial" w:cs="Arial"/>
                <w:color w:val="0000FF"/>
                <w:lang w:val="es-ES" w:eastAsia="es-ES"/>
              </w:rPr>
              <w:t>Debe seleccionar fechas validas</w:t>
            </w:r>
          </w:p>
          <w:p w14:paraId="7E2DDF84" w14:textId="77777777" w:rsidR="00B94A7F" w:rsidRDefault="00B94A7F" w:rsidP="004F20F9">
            <w:pPr>
              <w:rPr>
                <w:rFonts w:ascii="Arial" w:hAnsi="Arial" w:cs="Arial"/>
                <w:color w:val="0000FF"/>
                <w:lang w:val="es-ES" w:eastAsia="es-ES"/>
              </w:rPr>
            </w:pPr>
          </w:p>
          <w:p w14:paraId="10BECFF2" w14:textId="77777777" w:rsidR="000837D6" w:rsidRDefault="000837D6" w:rsidP="004F20F9">
            <w:pPr>
              <w:rPr>
                <w:rFonts w:ascii="Arial" w:hAnsi="Arial" w:cs="Arial"/>
                <w:color w:val="0000FF"/>
                <w:lang w:val="es-ES" w:eastAsia="es-ES"/>
              </w:rPr>
            </w:pPr>
          </w:p>
          <w:p w14:paraId="033C3303" w14:textId="77777777" w:rsidR="000837D6" w:rsidRDefault="000837D6" w:rsidP="004F20F9">
            <w:pPr>
              <w:rPr>
                <w:rFonts w:ascii="Arial" w:hAnsi="Arial" w:cs="Arial"/>
                <w:color w:val="0000FF"/>
                <w:lang w:val="es-ES" w:eastAsia="es-ES"/>
              </w:rPr>
            </w:pPr>
          </w:p>
          <w:p w14:paraId="377DA121" w14:textId="77777777" w:rsidR="000837D6" w:rsidRDefault="000837D6" w:rsidP="004F20F9">
            <w:pPr>
              <w:rPr>
                <w:rFonts w:ascii="Arial" w:hAnsi="Arial" w:cs="Arial"/>
                <w:color w:val="0000FF"/>
                <w:lang w:val="es-ES" w:eastAsia="es-ES"/>
              </w:rPr>
            </w:pPr>
          </w:p>
          <w:p w14:paraId="699B3AD1" w14:textId="77777777" w:rsidR="000837D6" w:rsidRPr="00684CDA" w:rsidRDefault="000837D6" w:rsidP="004F20F9">
            <w:pPr>
              <w:rPr>
                <w:rFonts w:ascii="Arial" w:hAnsi="Arial" w:cs="Arial"/>
                <w:color w:val="0000FF"/>
                <w:lang w:val="es-ES" w:eastAsia="es-ES"/>
              </w:rPr>
            </w:pPr>
          </w:p>
        </w:tc>
      </w:tr>
      <w:tr w:rsidR="000837D6" w:rsidRPr="000463D8" w14:paraId="06AD3B3D" w14:textId="77777777" w:rsidTr="004F20F9">
        <w:tc>
          <w:tcPr>
            <w:tcW w:w="9658" w:type="dxa"/>
            <w:gridSpan w:val="9"/>
            <w:tcBorders>
              <w:bottom w:val="single" w:sz="4" w:space="0" w:color="auto"/>
            </w:tcBorders>
          </w:tcPr>
          <w:p w14:paraId="55B45E12" w14:textId="77777777" w:rsidR="000837D6" w:rsidRPr="000463D8" w:rsidRDefault="000837D6" w:rsidP="004F20F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0389AE43" w14:textId="77777777" w:rsidR="000837D6" w:rsidRPr="000463D8" w:rsidRDefault="000837D6" w:rsidP="004F20F9">
            <w:pPr>
              <w:rPr>
                <w:rFonts w:ascii="Arial" w:eastAsia="Arial Unicode MS" w:hAnsi="Arial" w:cs="Arial"/>
                <w:lang w:val="es-ES"/>
              </w:rPr>
            </w:pPr>
            <w:r w:rsidRPr="000463D8">
              <w:rPr>
                <w:rFonts w:ascii="Arial" w:eastAsia="Arial Unicode MS" w:hAnsi="Arial" w:cs="Arial"/>
                <w:lang w:val="es-ES"/>
              </w:rPr>
              <w:t>FA01 Nombre Flujo Alternativo</w:t>
            </w:r>
          </w:p>
          <w:p w14:paraId="53EF0306"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353F059"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163840C7"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719DFD9" w14:textId="77777777" w:rsidR="000837D6" w:rsidRPr="00684CDA" w:rsidRDefault="000837D6" w:rsidP="004F20F9">
            <w:pPr>
              <w:widowControl/>
              <w:autoSpaceDE w:val="0"/>
              <w:autoSpaceDN w:val="0"/>
              <w:adjustRightInd w:val="0"/>
              <w:spacing w:line="240" w:lineRule="auto"/>
              <w:rPr>
                <w:rFonts w:ascii="Arial" w:eastAsia="Arial Unicode MS" w:hAnsi="Arial" w:cs="Arial"/>
                <w:color w:val="0000FF"/>
                <w:lang w:val="es-ES"/>
              </w:rPr>
            </w:pPr>
          </w:p>
        </w:tc>
      </w:tr>
      <w:tr w:rsidR="000837D6" w:rsidRPr="000463D8" w14:paraId="395DABD3" w14:textId="77777777" w:rsidTr="004F20F9">
        <w:tc>
          <w:tcPr>
            <w:tcW w:w="804" w:type="dxa"/>
            <w:gridSpan w:val="2"/>
            <w:shd w:val="clear" w:color="auto" w:fill="D9D9D9"/>
          </w:tcPr>
          <w:p w14:paraId="3EC63780" w14:textId="77777777" w:rsidR="000837D6" w:rsidRPr="000463D8" w:rsidRDefault="000837D6" w:rsidP="004F20F9">
            <w:pPr>
              <w:jc w:val="center"/>
              <w:rPr>
                <w:rFonts w:ascii="Arial" w:hAnsi="Arial" w:cs="Arial"/>
                <w:b/>
              </w:rPr>
            </w:pPr>
            <w:r w:rsidRPr="000463D8">
              <w:rPr>
                <w:rFonts w:ascii="Arial" w:hAnsi="Arial" w:cs="Arial"/>
                <w:b/>
              </w:rPr>
              <w:t>Paso</w:t>
            </w:r>
          </w:p>
        </w:tc>
        <w:tc>
          <w:tcPr>
            <w:tcW w:w="4250" w:type="dxa"/>
            <w:gridSpan w:val="5"/>
            <w:shd w:val="clear" w:color="auto" w:fill="D9D9D9"/>
          </w:tcPr>
          <w:p w14:paraId="554C0702"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60B5CBF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6221D34F" w14:textId="77777777" w:rsidTr="004F20F9">
        <w:tc>
          <w:tcPr>
            <w:tcW w:w="804" w:type="dxa"/>
            <w:gridSpan w:val="2"/>
          </w:tcPr>
          <w:p w14:paraId="59959E3C" w14:textId="77777777" w:rsidR="000837D6" w:rsidRPr="000463D8" w:rsidRDefault="000837D6" w:rsidP="004F20F9">
            <w:pPr>
              <w:jc w:val="center"/>
              <w:rPr>
                <w:rFonts w:ascii="Arial" w:hAnsi="Arial" w:cs="Arial"/>
                <w:b/>
              </w:rPr>
            </w:pPr>
          </w:p>
        </w:tc>
        <w:tc>
          <w:tcPr>
            <w:tcW w:w="4250" w:type="dxa"/>
            <w:gridSpan w:val="5"/>
          </w:tcPr>
          <w:p w14:paraId="5BE442CE" w14:textId="77777777" w:rsidR="000837D6" w:rsidRPr="000463D8" w:rsidRDefault="000837D6" w:rsidP="004F20F9">
            <w:pPr>
              <w:jc w:val="both"/>
              <w:rPr>
                <w:rFonts w:ascii="Arial" w:hAnsi="Arial" w:cs="Arial"/>
                <w:b/>
              </w:rPr>
            </w:pPr>
          </w:p>
        </w:tc>
        <w:tc>
          <w:tcPr>
            <w:tcW w:w="4604" w:type="dxa"/>
            <w:gridSpan w:val="2"/>
          </w:tcPr>
          <w:p w14:paraId="5EE3BEF6" w14:textId="77777777" w:rsidR="000837D6" w:rsidRPr="000463D8" w:rsidRDefault="000837D6" w:rsidP="004F20F9">
            <w:pPr>
              <w:jc w:val="both"/>
              <w:rPr>
                <w:rFonts w:ascii="Arial" w:hAnsi="Arial" w:cs="Arial"/>
                <w:b/>
              </w:rPr>
            </w:pPr>
          </w:p>
        </w:tc>
      </w:tr>
      <w:tr w:rsidR="000837D6" w:rsidRPr="000463D8" w14:paraId="2D7847D3" w14:textId="77777777" w:rsidTr="004F20F9">
        <w:tc>
          <w:tcPr>
            <w:tcW w:w="804" w:type="dxa"/>
            <w:gridSpan w:val="2"/>
          </w:tcPr>
          <w:p w14:paraId="46B465C6" w14:textId="77777777" w:rsidR="000837D6" w:rsidRPr="000463D8" w:rsidRDefault="000837D6" w:rsidP="004F20F9">
            <w:pPr>
              <w:jc w:val="center"/>
              <w:rPr>
                <w:rFonts w:ascii="Arial" w:hAnsi="Arial" w:cs="Arial"/>
                <w:b/>
              </w:rPr>
            </w:pPr>
          </w:p>
        </w:tc>
        <w:tc>
          <w:tcPr>
            <w:tcW w:w="4250" w:type="dxa"/>
            <w:gridSpan w:val="5"/>
          </w:tcPr>
          <w:p w14:paraId="11B1423C" w14:textId="77777777" w:rsidR="000837D6" w:rsidRPr="000463D8" w:rsidRDefault="000837D6" w:rsidP="004F20F9">
            <w:pPr>
              <w:jc w:val="both"/>
              <w:rPr>
                <w:rFonts w:ascii="Arial" w:hAnsi="Arial" w:cs="Arial"/>
                <w:b/>
              </w:rPr>
            </w:pPr>
          </w:p>
        </w:tc>
        <w:tc>
          <w:tcPr>
            <w:tcW w:w="4604" w:type="dxa"/>
            <w:gridSpan w:val="2"/>
          </w:tcPr>
          <w:p w14:paraId="5846C173" w14:textId="77777777" w:rsidR="000837D6" w:rsidRPr="000463D8" w:rsidRDefault="000837D6" w:rsidP="004F20F9">
            <w:pPr>
              <w:jc w:val="both"/>
              <w:rPr>
                <w:rFonts w:ascii="Arial" w:hAnsi="Arial" w:cs="Arial"/>
                <w:b/>
              </w:rPr>
            </w:pPr>
          </w:p>
        </w:tc>
      </w:tr>
      <w:tr w:rsidR="000837D6" w:rsidRPr="000463D8" w14:paraId="66A85211" w14:textId="77777777" w:rsidTr="004F20F9">
        <w:tc>
          <w:tcPr>
            <w:tcW w:w="9658" w:type="dxa"/>
            <w:gridSpan w:val="9"/>
          </w:tcPr>
          <w:p w14:paraId="7A682478" w14:textId="77777777" w:rsidR="000837D6" w:rsidRPr="000463D8" w:rsidRDefault="000837D6" w:rsidP="004F20F9">
            <w:pPr>
              <w:rPr>
                <w:rFonts w:ascii="Arial" w:hAnsi="Arial" w:cs="Arial"/>
                <w:b/>
              </w:rPr>
            </w:pPr>
            <w:r w:rsidRPr="000463D8">
              <w:rPr>
                <w:rFonts w:ascii="Arial" w:hAnsi="Arial" w:cs="Arial"/>
                <w:b/>
              </w:rPr>
              <w:t>POSCONDICION:</w:t>
            </w:r>
          </w:p>
          <w:p w14:paraId="084BFFFD" w14:textId="77777777" w:rsidR="000837D6" w:rsidRPr="000463D8" w:rsidRDefault="000837D6" w:rsidP="004F20F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0837D6" w:rsidRPr="000463D8" w14:paraId="0C799C02" w14:textId="77777777" w:rsidTr="004F20F9">
        <w:tc>
          <w:tcPr>
            <w:tcW w:w="9658" w:type="dxa"/>
            <w:gridSpan w:val="9"/>
            <w:tcBorders>
              <w:bottom w:val="single" w:sz="4" w:space="0" w:color="auto"/>
            </w:tcBorders>
          </w:tcPr>
          <w:p w14:paraId="6261491D" w14:textId="77777777" w:rsidR="000837D6" w:rsidRPr="000463D8" w:rsidRDefault="000837D6" w:rsidP="004F20F9">
            <w:pPr>
              <w:rPr>
                <w:rFonts w:ascii="Arial" w:hAnsi="Arial" w:cs="Arial"/>
                <w:b/>
              </w:rPr>
            </w:pPr>
            <w:r w:rsidRPr="000463D8">
              <w:rPr>
                <w:rFonts w:ascii="Arial" w:hAnsi="Arial" w:cs="Arial"/>
                <w:b/>
              </w:rPr>
              <w:t>EXCEPCIONES</w:t>
            </w:r>
          </w:p>
          <w:p w14:paraId="493ECFCD" w14:textId="77777777" w:rsidR="000837D6" w:rsidRDefault="000837D6" w:rsidP="004F20F9">
            <w:pPr>
              <w:rPr>
                <w:rFonts w:ascii="Arial" w:eastAsia="Arial Unicode MS" w:hAnsi="Arial" w:cs="Arial"/>
                <w:color w:val="0000FF"/>
                <w:lang w:val="es-ES"/>
              </w:rPr>
            </w:pPr>
          </w:p>
          <w:p w14:paraId="09B6C564" w14:textId="4E3729D9"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B94A7F">
              <w:rPr>
                <w:rFonts w:ascii="Arial" w:hAnsi="Arial" w:cs="Arial"/>
                <w:color w:val="0000FF"/>
                <w:lang w:val="es-ES" w:eastAsia="es-ES"/>
              </w:rPr>
              <w:t>generarReporte</w:t>
            </w:r>
            <w:proofErr w:type="spellEnd"/>
          </w:p>
          <w:p w14:paraId="43BF3F9B" w14:textId="77777777" w:rsidR="000837D6" w:rsidRPr="00ED4E9D" w:rsidRDefault="000837D6" w:rsidP="004F20F9">
            <w:pPr>
              <w:rPr>
                <w:rFonts w:ascii="Arial" w:eastAsia="Arial Unicode MS" w:hAnsi="Arial" w:cs="Arial"/>
                <w:color w:val="0000FF"/>
                <w:lang w:val="es-ES"/>
              </w:rPr>
            </w:pPr>
          </w:p>
          <w:p w14:paraId="1AF7F294" w14:textId="6C6CAB5B" w:rsidR="000837D6"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reportes se debe seleccionar la fecha </w:t>
            </w:r>
          </w:p>
          <w:p w14:paraId="3521E65E" w14:textId="3795ABE2"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fecha del reporte</w:t>
            </w:r>
            <w:r w:rsidRPr="001D0168">
              <w:rPr>
                <w:rFonts w:ascii="Arial" w:hAnsi="Arial" w:cs="Arial"/>
                <w:color w:val="800000"/>
              </w:rPr>
              <w:t>”</w:t>
            </w:r>
          </w:p>
          <w:p w14:paraId="708F6C60" w14:textId="77777777" w:rsidR="000837D6" w:rsidRDefault="000837D6" w:rsidP="004F20F9">
            <w:pPr>
              <w:jc w:val="both"/>
              <w:rPr>
                <w:rFonts w:ascii="Arial" w:hAnsi="Arial" w:cs="Arial"/>
                <w:color w:val="800000"/>
              </w:rPr>
            </w:pPr>
          </w:p>
          <w:p w14:paraId="607EBFB6" w14:textId="6119AECD" w:rsidR="00B94A7F" w:rsidRDefault="00B94A7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Pr>
                <w:rFonts w:ascii="Arial" w:hAnsi="Arial" w:cs="Arial"/>
                <w:color w:val="0000FF"/>
                <w:lang w:val="es-ES" w:eastAsia="es-ES"/>
              </w:rPr>
              <w:t>generarFactura</w:t>
            </w:r>
            <w:proofErr w:type="spellEnd"/>
          </w:p>
          <w:p w14:paraId="798D88CC" w14:textId="77777777" w:rsidR="00B94A7F" w:rsidRPr="00ED4E9D" w:rsidRDefault="00B94A7F" w:rsidP="00B94A7F">
            <w:pPr>
              <w:rPr>
                <w:rFonts w:ascii="Arial" w:eastAsia="Arial Unicode MS" w:hAnsi="Arial" w:cs="Arial"/>
                <w:color w:val="0000FF"/>
                <w:lang w:val="es-ES"/>
              </w:rPr>
            </w:pPr>
          </w:p>
          <w:p w14:paraId="45C5F897" w14:textId="624D83FA"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Factura se debe seleccionar la fecha </w:t>
            </w:r>
          </w:p>
          <w:p w14:paraId="56DE83B5" w14:textId="69F87998" w:rsidR="00B94A7F" w:rsidRDefault="00B94A7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seleccionar el periodo de la facturación</w:t>
            </w:r>
            <w:r w:rsidRPr="001D0168">
              <w:rPr>
                <w:rFonts w:ascii="Arial" w:hAnsi="Arial" w:cs="Arial"/>
                <w:color w:val="800000"/>
              </w:rPr>
              <w:t>”</w:t>
            </w:r>
          </w:p>
          <w:p w14:paraId="493DA2F9" w14:textId="77777777" w:rsidR="000837D6" w:rsidRDefault="000837D6" w:rsidP="004F20F9">
            <w:pPr>
              <w:jc w:val="both"/>
              <w:rPr>
                <w:rFonts w:ascii="Arial" w:hAnsi="Arial" w:cs="Arial"/>
                <w:color w:val="800000"/>
              </w:rPr>
            </w:pPr>
          </w:p>
          <w:p w14:paraId="5CA20D49" w14:textId="09584A7D"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B94A7F">
              <w:rPr>
                <w:rFonts w:ascii="Arial" w:hAnsi="Arial" w:cs="Arial"/>
                <w:color w:val="0000FF"/>
                <w:lang w:val="es-ES" w:eastAsia="es-ES"/>
              </w:rPr>
              <w:t>leer eventos/alarmas</w:t>
            </w:r>
          </w:p>
          <w:p w14:paraId="4FE499C3" w14:textId="77777777" w:rsidR="000837D6" w:rsidRPr="005B2C17" w:rsidRDefault="000837D6" w:rsidP="004F20F9">
            <w:pPr>
              <w:jc w:val="both"/>
              <w:rPr>
                <w:rFonts w:ascii="Arial" w:hAnsi="Arial" w:cs="Arial"/>
                <w:b/>
              </w:rPr>
            </w:pPr>
          </w:p>
          <w:p w14:paraId="5B49617B" w14:textId="6089B82B"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Seleccionar la fecha para eventos y alarmas</w:t>
            </w:r>
          </w:p>
          <w:p w14:paraId="5F1C496A" w14:textId="2EC45488"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la fecha o rango para mostrar los eventos/alarmas</w:t>
            </w:r>
            <w:r>
              <w:rPr>
                <w:rFonts w:ascii="Arial" w:hAnsi="Arial" w:cs="Arial"/>
                <w:color w:val="800000"/>
              </w:rPr>
              <w:t>”</w:t>
            </w:r>
          </w:p>
          <w:p w14:paraId="5B395906" w14:textId="77777777" w:rsidR="000837D6" w:rsidRDefault="000837D6" w:rsidP="004F20F9">
            <w:pPr>
              <w:ind w:left="360"/>
              <w:jc w:val="both"/>
              <w:rPr>
                <w:rFonts w:ascii="Arial" w:hAnsi="Arial" w:cs="Arial"/>
                <w:color w:val="800000"/>
              </w:rPr>
            </w:pPr>
          </w:p>
          <w:p w14:paraId="42191C23" w14:textId="77777777" w:rsidR="000837D6" w:rsidRDefault="000837D6"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58594633" w14:textId="77777777" w:rsidR="000837D6" w:rsidRDefault="000837D6" w:rsidP="004F20F9">
            <w:pPr>
              <w:ind w:left="360"/>
              <w:jc w:val="both"/>
              <w:rPr>
                <w:rFonts w:ascii="Arial" w:hAnsi="Arial" w:cs="Arial"/>
                <w:color w:val="800000"/>
              </w:rPr>
            </w:pPr>
          </w:p>
          <w:p w14:paraId="73E70A69"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mostrara la interfaz donde se muestran las alarmas generadas en el almacenamiento de los datos,</w:t>
            </w:r>
          </w:p>
          <w:p w14:paraId="01874FF7" w14:textId="3EDB540E" w:rsidR="000837D6" w:rsidRDefault="000837D6"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3F1366E9" w14:textId="77777777" w:rsidR="000837D6" w:rsidRDefault="000837D6" w:rsidP="004F20F9">
            <w:pPr>
              <w:ind w:left="360"/>
              <w:jc w:val="both"/>
              <w:rPr>
                <w:rFonts w:ascii="Arial" w:hAnsi="Arial" w:cs="Arial"/>
                <w:color w:val="800000"/>
              </w:rPr>
            </w:pPr>
          </w:p>
          <w:p w14:paraId="665FCA9E"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03ECE9C4" w14:textId="77777777" w:rsidR="000837D6" w:rsidRDefault="000837D6" w:rsidP="004F20F9">
            <w:pPr>
              <w:jc w:val="both"/>
              <w:rPr>
                <w:rFonts w:ascii="Arial" w:hAnsi="Arial" w:cs="Arial"/>
                <w:color w:val="800000"/>
              </w:rPr>
            </w:pPr>
          </w:p>
          <w:p w14:paraId="32D0B9EE" w14:textId="77777777" w:rsidR="000837D6" w:rsidRPr="002F1D15" w:rsidRDefault="000837D6" w:rsidP="00E647AD">
            <w:pPr>
              <w:numPr>
                <w:ilvl w:val="0"/>
                <w:numId w:val="3"/>
              </w:numPr>
              <w:jc w:val="both"/>
              <w:rPr>
                <w:rFonts w:ascii="Arial" w:hAnsi="Arial" w:cs="Arial"/>
                <w:b/>
              </w:rPr>
            </w:pPr>
          </w:p>
        </w:tc>
      </w:tr>
      <w:tr w:rsidR="000837D6" w:rsidRPr="000463D8" w14:paraId="31B9A049" w14:textId="77777777" w:rsidTr="004F20F9">
        <w:tc>
          <w:tcPr>
            <w:tcW w:w="815" w:type="dxa"/>
            <w:gridSpan w:val="3"/>
            <w:shd w:val="clear" w:color="auto" w:fill="D9D9D9"/>
          </w:tcPr>
          <w:p w14:paraId="3062A336" w14:textId="77777777" w:rsidR="000837D6" w:rsidRPr="000463D8" w:rsidRDefault="000837D6" w:rsidP="004F20F9">
            <w:pPr>
              <w:jc w:val="center"/>
              <w:rPr>
                <w:rFonts w:ascii="Arial" w:hAnsi="Arial" w:cs="Arial"/>
                <w:b/>
              </w:rPr>
            </w:pPr>
            <w:r w:rsidRPr="000463D8">
              <w:rPr>
                <w:rFonts w:ascii="Arial" w:hAnsi="Arial" w:cs="Arial"/>
                <w:b/>
              </w:rPr>
              <w:t>Paso</w:t>
            </w:r>
          </w:p>
        </w:tc>
        <w:tc>
          <w:tcPr>
            <w:tcW w:w="3262" w:type="dxa"/>
            <w:shd w:val="clear" w:color="auto" w:fill="D9D9D9"/>
          </w:tcPr>
          <w:p w14:paraId="531C2815" w14:textId="77777777" w:rsidR="000837D6" w:rsidRPr="000463D8" w:rsidRDefault="000837D6" w:rsidP="004F20F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A3A82D2" w14:textId="77777777" w:rsidR="000837D6" w:rsidRPr="000463D8" w:rsidRDefault="000837D6" w:rsidP="004F20F9">
            <w:pPr>
              <w:jc w:val="center"/>
              <w:rPr>
                <w:rFonts w:ascii="Arial" w:hAnsi="Arial" w:cs="Arial"/>
                <w:b/>
              </w:rPr>
            </w:pPr>
            <w:r w:rsidRPr="000463D8">
              <w:rPr>
                <w:rFonts w:ascii="Arial" w:hAnsi="Arial" w:cs="Arial"/>
                <w:b/>
              </w:rPr>
              <w:t>Sistema</w:t>
            </w:r>
            <w:r>
              <w:rPr>
                <w:rFonts w:ascii="Arial" w:hAnsi="Arial" w:cs="Arial"/>
                <w:b/>
              </w:rPr>
              <w:t xml:space="preserve"> </w:t>
            </w:r>
          </w:p>
        </w:tc>
      </w:tr>
      <w:tr w:rsidR="000837D6" w:rsidRPr="000463D8" w14:paraId="6CABDFA1" w14:textId="77777777" w:rsidTr="004F20F9">
        <w:tc>
          <w:tcPr>
            <w:tcW w:w="815" w:type="dxa"/>
            <w:gridSpan w:val="3"/>
          </w:tcPr>
          <w:p w14:paraId="3946DCDF" w14:textId="77777777" w:rsidR="000837D6" w:rsidRPr="000463D8" w:rsidRDefault="000837D6" w:rsidP="004F20F9">
            <w:pPr>
              <w:jc w:val="center"/>
              <w:rPr>
                <w:rFonts w:ascii="Arial" w:hAnsi="Arial" w:cs="Arial"/>
                <w:b/>
              </w:rPr>
            </w:pPr>
            <w:r>
              <w:rPr>
                <w:rFonts w:ascii="Arial" w:hAnsi="Arial" w:cs="Arial"/>
                <w:b/>
              </w:rPr>
              <w:t>1</w:t>
            </w:r>
          </w:p>
        </w:tc>
        <w:tc>
          <w:tcPr>
            <w:tcW w:w="3262" w:type="dxa"/>
          </w:tcPr>
          <w:p w14:paraId="46AA06CA" w14:textId="77777777" w:rsidR="000837D6" w:rsidRPr="001D0168" w:rsidRDefault="000837D6" w:rsidP="00E647AD">
            <w:pPr>
              <w:numPr>
                <w:ilvl w:val="0"/>
                <w:numId w:val="3"/>
              </w:numPr>
              <w:jc w:val="both"/>
              <w:rPr>
                <w:rFonts w:ascii="Arial" w:hAnsi="Arial" w:cs="Arial"/>
              </w:rPr>
            </w:pPr>
          </w:p>
        </w:tc>
        <w:tc>
          <w:tcPr>
            <w:tcW w:w="5581" w:type="dxa"/>
            <w:gridSpan w:val="5"/>
          </w:tcPr>
          <w:p w14:paraId="5BF01942" w14:textId="77777777" w:rsidR="000837D6" w:rsidRDefault="000837D6" w:rsidP="004F20F9">
            <w:pPr>
              <w:jc w:val="both"/>
              <w:rPr>
                <w:rFonts w:ascii="Arial" w:hAnsi="Arial" w:cs="Arial"/>
              </w:rPr>
            </w:pPr>
          </w:p>
          <w:p w14:paraId="2505DAE9" w14:textId="77777777" w:rsidR="000837D6" w:rsidRPr="000463D8" w:rsidRDefault="000837D6" w:rsidP="004F20F9">
            <w:pPr>
              <w:jc w:val="both"/>
              <w:rPr>
                <w:rFonts w:ascii="Arial" w:hAnsi="Arial" w:cs="Arial"/>
                <w:b/>
              </w:rPr>
            </w:pPr>
          </w:p>
        </w:tc>
      </w:tr>
      <w:tr w:rsidR="000837D6" w:rsidRPr="000463D8" w14:paraId="0750CF8B" w14:textId="77777777" w:rsidTr="004F20F9">
        <w:tc>
          <w:tcPr>
            <w:tcW w:w="815" w:type="dxa"/>
            <w:gridSpan w:val="3"/>
          </w:tcPr>
          <w:p w14:paraId="18AF0C2A" w14:textId="560CA2A6" w:rsidR="000837D6" w:rsidRPr="000463D8" w:rsidRDefault="000837D6" w:rsidP="004F20F9">
            <w:pPr>
              <w:jc w:val="center"/>
              <w:rPr>
                <w:rFonts w:ascii="Arial" w:hAnsi="Arial" w:cs="Arial"/>
                <w:b/>
              </w:rPr>
            </w:pPr>
          </w:p>
        </w:tc>
        <w:tc>
          <w:tcPr>
            <w:tcW w:w="3262" w:type="dxa"/>
          </w:tcPr>
          <w:p w14:paraId="58653E0C" w14:textId="77777777" w:rsidR="000837D6" w:rsidRPr="001D0168" w:rsidRDefault="000837D6" w:rsidP="00B94A7F">
            <w:pPr>
              <w:ind w:left="360"/>
              <w:jc w:val="both"/>
              <w:rPr>
                <w:rFonts w:ascii="Arial" w:hAnsi="Arial" w:cs="Arial"/>
              </w:rPr>
            </w:pPr>
          </w:p>
        </w:tc>
        <w:tc>
          <w:tcPr>
            <w:tcW w:w="5581" w:type="dxa"/>
            <w:gridSpan w:val="5"/>
          </w:tcPr>
          <w:p w14:paraId="3F0A4048" w14:textId="4867ED6F" w:rsidR="000837D6" w:rsidRPr="00C1111C" w:rsidRDefault="000837D6" w:rsidP="004F20F9">
            <w:pPr>
              <w:jc w:val="both"/>
              <w:rPr>
                <w:rFonts w:ascii="Arial" w:hAnsi="Arial" w:cs="Arial"/>
              </w:rPr>
            </w:pPr>
          </w:p>
        </w:tc>
      </w:tr>
      <w:tr w:rsidR="000837D6" w:rsidRPr="000463D8" w14:paraId="7AF45F24" w14:textId="77777777" w:rsidTr="004F20F9">
        <w:tc>
          <w:tcPr>
            <w:tcW w:w="9658" w:type="dxa"/>
            <w:gridSpan w:val="9"/>
          </w:tcPr>
          <w:p w14:paraId="4236C29D" w14:textId="77777777" w:rsidR="000837D6" w:rsidRDefault="000837D6" w:rsidP="004F20F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9D4E6F0" w14:textId="77777777" w:rsidR="000837D6" w:rsidRDefault="000837D6" w:rsidP="004F20F9">
            <w:pPr>
              <w:rPr>
                <w:rFonts w:ascii="Arial" w:hAnsi="Arial" w:cs="Arial"/>
                <w:b/>
              </w:rPr>
            </w:pPr>
          </w:p>
          <w:p w14:paraId="07AC603B" w14:textId="77777777" w:rsidR="000837D6" w:rsidRPr="006C4B76" w:rsidRDefault="000837D6" w:rsidP="004F20F9">
            <w:pPr>
              <w:pStyle w:val="listparagraph"/>
              <w:snapToGrid w:val="0"/>
              <w:jc w:val="both"/>
              <w:rPr>
                <w:rFonts w:ascii="Arial" w:hAnsi="Arial" w:cs="Arial"/>
                <w:i/>
                <w:color w:val="800000"/>
                <w:lang w:val="es-CO" w:eastAsia="en-US"/>
              </w:rPr>
            </w:pPr>
          </w:p>
        </w:tc>
      </w:tr>
      <w:tr w:rsidR="000837D6" w:rsidRPr="000463D8" w14:paraId="2019699C" w14:textId="77777777" w:rsidTr="004F20F9">
        <w:trPr>
          <w:trHeight w:val="1836"/>
        </w:trPr>
        <w:tc>
          <w:tcPr>
            <w:tcW w:w="9658" w:type="dxa"/>
            <w:gridSpan w:val="9"/>
          </w:tcPr>
          <w:p w14:paraId="0BF2F2A0" w14:textId="77777777" w:rsidR="000837D6" w:rsidRDefault="000837D6" w:rsidP="004F20F9">
            <w:pPr>
              <w:rPr>
                <w:rFonts w:ascii="Arial" w:hAnsi="Arial" w:cs="Arial"/>
                <w:b/>
              </w:rPr>
            </w:pPr>
            <w:r w:rsidRPr="000463D8">
              <w:rPr>
                <w:rFonts w:ascii="Arial" w:hAnsi="Arial" w:cs="Arial"/>
                <w:b/>
              </w:rPr>
              <w:lastRenderedPageBreak/>
              <w:t>RIESGOS:</w:t>
            </w:r>
          </w:p>
          <w:p w14:paraId="0252920F" w14:textId="77777777" w:rsidR="000837D6" w:rsidRDefault="000837D6" w:rsidP="004F20F9">
            <w:pPr>
              <w:rPr>
                <w:rFonts w:ascii="Arial" w:hAnsi="Arial" w:cs="Arial"/>
                <w:b/>
              </w:rPr>
            </w:pPr>
          </w:p>
          <w:p w14:paraId="34BA0A30" w14:textId="77777777" w:rsidR="000837D6" w:rsidRPr="008743D7" w:rsidRDefault="000837D6"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0837D6" w:rsidRPr="000837D6" w:rsidRDefault="000837D6"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0837D6" w:rsidRPr="000463D8" w14:paraId="71A11D10" w14:textId="77777777" w:rsidTr="004F20F9">
        <w:trPr>
          <w:trHeight w:val="744"/>
        </w:trPr>
        <w:tc>
          <w:tcPr>
            <w:tcW w:w="9658" w:type="dxa"/>
            <w:gridSpan w:val="9"/>
          </w:tcPr>
          <w:p w14:paraId="09F5406B" w14:textId="77777777" w:rsidR="000837D6" w:rsidRDefault="000837D6" w:rsidP="004F20F9">
            <w:pPr>
              <w:rPr>
                <w:rFonts w:ascii="Arial" w:hAnsi="Arial" w:cs="Arial"/>
                <w:b/>
              </w:rPr>
            </w:pPr>
            <w:r w:rsidRPr="000463D8">
              <w:rPr>
                <w:rFonts w:ascii="Arial" w:hAnsi="Arial" w:cs="Arial"/>
                <w:b/>
              </w:rPr>
              <w:t>CRITERIOS DE ACEPTACIÓN:</w:t>
            </w:r>
          </w:p>
          <w:p w14:paraId="20B50BEF" w14:textId="77777777" w:rsidR="000837D6" w:rsidRPr="00CB2208" w:rsidRDefault="000837D6" w:rsidP="004F20F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0837D6" w:rsidRDefault="000837D6" w:rsidP="004F20F9">
            <w:pPr>
              <w:jc w:val="both"/>
              <w:rPr>
                <w:rFonts w:ascii="Arial" w:hAnsi="Arial" w:cs="Arial"/>
                <w:i/>
                <w:color w:val="800000"/>
              </w:rPr>
            </w:pPr>
          </w:p>
          <w:p w14:paraId="3ED96D03" w14:textId="20D0858F" w:rsid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 xml:space="preserve">Se debe poder generar el </w:t>
            </w:r>
            <w:proofErr w:type="spellStart"/>
            <w:r>
              <w:rPr>
                <w:rFonts w:ascii="Arial" w:hAnsi="Arial" w:cs="Arial"/>
                <w:i/>
                <w:color w:val="800000"/>
              </w:rPr>
              <w:t>pdf</w:t>
            </w:r>
            <w:proofErr w:type="spellEnd"/>
            <w:r>
              <w:rPr>
                <w:rFonts w:ascii="Arial" w:hAnsi="Arial" w:cs="Arial"/>
                <w:i/>
                <w:color w:val="800000"/>
              </w:rPr>
              <w:t xml:space="preserve"> y envío por correo de los reportes/facturas generados</w:t>
            </w:r>
          </w:p>
          <w:p w14:paraId="2B925CE4" w14:textId="5B4D6F4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B94A7F" w:rsidRP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0837D6" w:rsidRPr="002B6FAA" w:rsidRDefault="000837D6" w:rsidP="004F20F9">
            <w:pPr>
              <w:jc w:val="both"/>
              <w:rPr>
                <w:rFonts w:ascii="Arial" w:hAnsi="Arial" w:cs="Arial"/>
                <w:i/>
                <w:color w:val="800000"/>
              </w:rPr>
            </w:pPr>
          </w:p>
        </w:tc>
      </w:tr>
      <w:tr w:rsidR="000837D6" w:rsidRPr="000463D8" w14:paraId="18C4D0C8" w14:textId="77777777" w:rsidTr="004F20F9">
        <w:trPr>
          <w:trHeight w:val="609"/>
        </w:trPr>
        <w:tc>
          <w:tcPr>
            <w:tcW w:w="9658" w:type="dxa"/>
            <w:gridSpan w:val="9"/>
          </w:tcPr>
          <w:p w14:paraId="4CE4D7C9" w14:textId="77777777" w:rsidR="000837D6" w:rsidRDefault="000837D6" w:rsidP="004F20F9">
            <w:pPr>
              <w:rPr>
                <w:rFonts w:ascii="Arial" w:hAnsi="Arial" w:cs="Arial"/>
                <w:b/>
              </w:rPr>
            </w:pPr>
            <w:r>
              <w:rPr>
                <w:rFonts w:ascii="Arial" w:hAnsi="Arial" w:cs="Arial"/>
                <w:b/>
              </w:rPr>
              <w:t>PROTOTIPO EXPLORATORIO</w:t>
            </w:r>
          </w:p>
          <w:p w14:paraId="0237264C" w14:textId="77777777" w:rsidR="000837D6" w:rsidRPr="00AD2D68" w:rsidRDefault="000837D6" w:rsidP="004F20F9">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1872B479" w:rsidR="00BF3A73" w:rsidRDefault="00BF3A73" w:rsidP="00632B15">
      <w:pPr>
        <w:rPr>
          <w:rFonts w:ascii="Arial" w:hAnsi="Arial" w:cs="Arial"/>
          <w:b/>
          <w:bCs/>
          <w:lang w:val="es-ES"/>
        </w:rPr>
      </w:pPr>
    </w:p>
    <w:p w14:paraId="03823BAF" w14:textId="3638651E" w:rsidR="006F45B0" w:rsidRDefault="006F45B0" w:rsidP="00632B15">
      <w:pPr>
        <w:rPr>
          <w:rFonts w:ascii="Arial" w:hAnsi="Arial" w:cs="Arial"/>
          <w:b/>
          <w:bCs/>
          <w:lang w:val="es-ES"/>
        </w:rPr>
      </w:pPr>
    </w:p>
    <w:p w14:paraId="2C8C00BF" w14:textId="77777777" w:rsidR="006F45B0" w:rsidRDefault="006F45B0"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74639FBB" w14:textId="5E84B59A" w:rsidR="00632B15" w:rsidRDefault="00632B15" w:rsidP="00632B15">
      <w:pPr>
        <w:rPr>
          <w:szCs w:val="22"/>
        </w:rPr>
      </w:pPr>
    </w:p>
    <w:p w14:paraId="2437C843" w14:textId="6AEAAB86" w:rsidR="008F56CC" w:rsidRPr="00BF3A73" w:rsidRDefault="00BF3A73" w:rsidP="00632B15">
      <w:pPr>
        <w:rPr>
          <w:b/>
          <w:bCs/>
          <w:sz w:val="32"/>
          <w:szCs w:val="36"/>
        </w:rPr>
      </w:pPr>
      <w:r w:rsidRPr="00BF3A73">
        <w:rPr>
          <w:b/>
          <w:bCs/>
          <w:sz w:val="32"/>
          <w:szCs w:val="36"/>
        </w:rPr>
        <w:lastRenderedPageBreak/>
        <w:t>Caso de uso 5</w:t>
      </w:r>
    </w:p>
    <w:p w14:paraId="34A0B3B8" w14:textId="65C0BF52" w:rsidR="00A660B6" w:rsidRDefault="00A660B6" w:rsidP="00E647AD">
      <w:pPr>
        <w:pStyle w:val="Ttulo1"/>
        <w:numPr>
          <w:ilvl w:val="0"/>
          <w:numId w:val="14"/>
        </w:numPr>
        <w:rPr>
          <w:szCs w:val="22"/>
        </w:rPr>
      </w:pPr>
      <w:r>
        <w:rPr>
          <w:szCs w:val="22"/>
        </w:rPr>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lang w:eastAsia="es-CO"/>
        </w:rPr>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157"/>
        <w:gridCol w:w="1105"/>
        <w:gridCol w:w="826"/>
        <w:gridCol w:w="24"/>
        <w:gridCol w:w="1558"/>
        <w:gridCol w:w="3173"/>
      </w:tblGrid>
      <w:tr w:rsidR="00A660B6" w:rsidRPr="000463D8" w14:paraId="54D6F536" w14:textId="77777777" w:rsidTr="00A660B6">
        <w:trPr>
          <w:tblHeader/>
        </w:trPr>
        <w:tc>
          <w:tcPr>
            <w:tcW w:w="4903" w:type="dxa"/>
            <w:gridSpan w:val="6"/>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lastRenderedPageBreak/>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3"/>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7B3B657C" w:rsidR="00A660B6" w:rsidRPr="000463D8" w:rsidRDefault="00A660B6" w:rsidP="00A660B6">
            <w:pPr>
              <w:rPr>
                <w:rFonts w:ascii="Arial" w:hAnsi="Arial" w:cs="Arial"/>
                <w:color w:val="0000FF"/>
              </w:rPr>
            </w:pPr>
            <w:proofErr w:type="spellStart"/>
            <w:r>
              <w:rPr>
                <w:rFonts w:ascii="Arial" w:eastAsia="Arial Unicode MS" w:hAnsi="Arial" w:cs="Arial"/>
                <w:iCs/>
                <w:color w:val="0000FF"/>
                <w:lang w:val="es-ES"/>
              </w:rPr>
              <w:t>Administrar_Componentes</w:t>
            </w:r>
            <w:proofErr w:type="spellEnd"/>
          </w:p>
          <w:p w14:paraId="08CA52CB" w14:textId="77777777" w:rsidR="00A660B6" w:rsidRPr="000463D8" w:rsidRDefault="00A660B6" w:rsidP="00A660B6">
            <w:pPr>
              <w:rPr>
                <w:rFonts w:ascii="Arial" w:hAnsi="Arial" w:cs="Arial"/>
                <w:b/>
              </w:rPr>
            </w:pPr>
          </w:p>
        </w:tc>
      </w:tr>
      <w:tr w:rsidR="00A660B6" w:rsidRPr="000463D8" w14:paraId="793F8BCD" w14:textId="77777777" w:rsidTr="00A660B6">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A660B6">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7777777" w:rsidR="00A660B6" w:rsidRDefault="00A660B6" w:rsidP="00A660B6">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A660B6">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23466C81" w:rsidR="00A660B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04C4D28" w14:textId="00773EC2"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075DCABE" w14:textId="77777777" w:rsidR="00A660B6" w:rsidRDefault="00A660B6" w:rsidP="00E647AD">
            <w:pPr>
              <w:pStyle w:val="Prrafodelista"/>
              <w:numPr>
                <w:ilvl w:val="0"/>
                <w:numId w:val="9"/>
              </w:numPr>
              <w:rPr>
                <w:rFonts w:ascii="Arial" w:hAnsi="Arial" w:cs="Arial"/>
                <w:color w:val="0000FF"/>
              </w:rPr>
            </w:pPr>
            <w:r>
              <w:rPr>
                <w:rFonts w:ascii="Arial" w:hAnsi="Arial" w:cs="Arial"/>
                <w:color w:val="0000FF"/>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A660B6">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Default="00A660B6" w:rsidP="00A660B6">
            <w:pPr>
              <w:rPr>
                <w:rFonts w:ascii="Arial" w:eastAsia="Arial Unicode MS" w:hAnsi="Arial" w:cs="Arial"/>
                <w:iCs/>
                <w:color w:val="0000FF"/>
                <w:lang w:val="es-ES"/>
              </w:rPr>
            </w:pPr>
          </w:p>
          <w:p w14:paraId="64BB1CB9" w14:textId="00CFB949" w:rsidR="00A660B6"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información</w:t>
            </w:r>
          </w:p>
          <w:p w14:paraId="5CE27EB2" w14:textId="65DCDD72" w:rsidR="00EA31D5" w:rsidRPr="006F75C5" w:rsidRDefault="00EA31D5" w:rsidP="006F75C5">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datos</w:t>
            </w: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A660B6">
        <w:tc>
          <w:tcPr>
            <w:tcW w:w="9658" w:type="dxa"/>
            <w:gridSpan w:val="9"/>
          </w:tcPr>
          <w:p w14:paraId="4FCB4496" w14:textId="70A96562" w:rsidR="00A660B6" w:rsidRPr="006F75C5" w:rsidRDefault="00A660B6" w:rsidP="00A660B6">
            <w:pPr>
              <w:rPr>
                <w:rFonts w:ascii="Arial" w:hAnsi="Arial" w:cs="Arial"/>
                <w:b/>
              </w:rPr>
            </w:pPr>
            <w:r w:rsidRPr="000463D8">
              <w:rPr>
                <w:rFonts w:ascii="Arial" w:hAnsi="Arial" w:cs="Arial"/>
                <w:b/>
              </w:rPr>
              <w:t>PROPÓSITO:</w:t>
            </w:r>
          </w:p>
          <w:p w14:paraId="122B849B" w14:textId="65284EF4" w:rsidR="004C7796" w:rsidRPr="006F75C5" w:rsidRDefault="00A660B6" w:rsidP="00A660B6">
            <w:pPr>
              <w:rPr>
                <w:rFonts w:ascii="Arial" w:hAnsi="Arial" w:cs="Arial"/>
                <w:color w:val="0000FF"/>
              </w:rPr>
            </w:pPr>
            <w:r w:rsidRPr="00A660B6">
              <w:rPr>
                <w:rFonts w:ascii="Arial" w:hAnsi="Arial" w:cs="Arial"/>
                <w:color w:val="0000FF"/>
              </w:rPr>
              <w:t xml:space="preserve">El </w:t>
            </w:r>
            <w:r w:rsidR="006C212A">
              <w:rPr>
                <w:rFonts w:ascii="Arial" w:hAnsi="Arial" w:cs="Arial"/>
                <w:color w:val="0000FF"/>
              </w:rPr>
              <w:t>administrador</w:t>
            </w:r>
            <w:r w:rsidRPr="00A660B6">
              <w:rPr>
                <w:rFonts w:ascii="Arial" w:hAnsi="Arial" w:cs="Arial"/>
                <w:color w:val="0000FF"/>
              </w:rPr>
              <w:t>/usuario del sistema externo podrá gestionar los componentes de su sistema</w:t>
            </w:r>
            <w:r>
              <w:rPr>
                <w:rFonts w:ascii="Arial" w:hAnsi="Arial" w:cs="Arial"/>
                <w:color w:val="0000FF"/>
              </w:rPr>
              <w:t xml:space="preserve">, mediante </w:t>
            </w:r>
            <w:r w:rsidR="00C000BF">
              <w:rPr>
                <w:rFonts w:ascii="Arial" w:hAnsi="Arial" w:cs="Arial"/>
                <w:color w:val="0000FF"/>
              </w:rPr>
              <w:t>una interfaz dedicada para tal fin</w:t>
            </w: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A660B6">
        <w:tc>
          <w:tcPr>
            <w:tcW w:w="9658" w:type="dxa"/>
            <w:gridSpan w:val="9"/>
            <w:tcBorders>
              <w:bottom w:val="single" w:sz="4" w:space="0" w:color="auto"/>
            </w:tcBorders>
          </w:tcPr>
          <w:p w14:paraId="1D95EA67" w14:textId="77777777" w:rsidR="00A660B6" w:rsidRDefault="00A660B6" w:rsidP="00A660B6">
            <w:pPr>
              <w:rPr>
                <w:rFonts w:ascii="Arial" w:hAnsi="Arial" w:cs="Arial"/>
                <w:b/>
              </w:rPr>
            </w:pPr>
            <w:r w:rsidRPr="000463D8">
              <w:rPr>
                <w:rFonts w:ascii="Arial" w:hAnsi="Arial" w:cs="Arial"/>
                <w:b/>
              </w:rPr>
              <w:t>DATOS DE ENTRADA:</w:t>
            </w:r>
          </w:p>
          <w:p w14:paraId="1B4E3276" w14:textId="77777777" w:rsidR="00A660B6" w:rsidRPr="005A1F2E" w:rsidRDefault="00A660B6" w:rsidP="00A660B6">
            <w:pPr>
              <w:rPr>
                <w:rFonts w:ascii="Arial" w:hAnsi="Arial" w:cs="Arial"/>
              </w:rPr>
            </w:pPr>
            <w:r w:rsidRPr="005A1F2E">
              <w:rPr>
                <w:rFonts w:ascii="Arial" w:hAnsi="Arial" w:cs="Arial"/>
                <w:color w:val="0000FF"/>
                <w:lang w:val="es-ES" w:eastAsia="es-ES"/>
              </w:rPr>
              <w:t>[Listar los datos que sirven de entrada para el caso de uso]</w:t>
            </w:r>
          </w:p>
        </w:tc>
      </w:tr>
      <w:tr w:rsidR="00A660B6" w:rsidRPr="009B2573" w14:paraId="6A350A05" w14:textId="77777777" w:rsidTr="00A660B6">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60B6" w:rsidRPr="009B2573" w14:paraId="033F4579" w14:textId="77777777" w:rsidTr="00A660B6">
        <w:tc>
          <w:tcPr>
            <w:tcW w:w="559" w:type="dxa"/>
            <w:tcBorders>
              <w:bottom w:val="single" w:sz="4" w:space="0" w:color="auto"/>
            </w:tcBorders>
            <w:vAlign w:val="center"/>
          </w:tcPr>
          <w:p w14:paraId="0FCE4B8B" w14:textId="77777777" w:rsidR="00A660B6" w:rsidRPr="00F4293F" w:rsidRDefault="00A660B6" w:rsidP="00A660B6">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7834D248" w14:textId="3C4F1CF5" w:rsidR="00A660B6" w:rsidRPr="006F75C5" w:rsidRDefault="00A660B6"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Crear_</w:t>
            </w:r>
            <w:r w:rsidR="00C000BF" w:rsidRPr="006F75C5">
              <w:rPr>
                <w:rFonts w:ascii="Arial" w:eastAsia="Arial Unicode MS" w:hAnsi="Arial" w:cs="Arial"/>
                <w:color w:val="0000FF"/>
                <w:lang w:val="es-ES"/>
              </w:rPr>
              <w:t>componente</w:t>
            </w:r>
            <w:proofErr w:type="spellEnd"/>
          </w:p>
          <w:p w14:paraId="4216A730" w14:textId="1DB6FDCD" w:rsidR="00C000BF" w:rsidRPr="006F75C5"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Editar_componente</w:t>
            </w:r>
            <w:proofErr w:type="spellEnd"/>
          </w:p>
          <w:p w14:paraId="1033570D" w14:textId="21C7299A" w:rsidR="00C000BF"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Registrar_componente</w:t>
            </w:r>
            <w:proofErr w:type="spellEnd"/>
          </w:p>
          <w:p w14:paraId="7093B1BD" w14:textId="6D16A21C" w:rsidR="00EF69EF" w:rsidRPr="006F75C5" w:rsidRDefault="00EF69E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Configurar_componente</w:t>
            </w:r>
            <w:proofErr w:type="spellEnd"/>
          </w:p>
          <w:p w14:paraId="453E108A" w14:textId="002836B3" w:rsidR="003356BB" w:rsidRPr="00EF69EF" w:rsidRDefault="003356BB" w:rsidP="00EF69EF">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14" w:type="dxa"/>
              <w:tblLayout w:type="fixed"/>
              <w:tblLook w:val="04A0" w:firstRow="1" w:lastRow="0" w:firstColumn="1" w:lastColumn="0" w:noHBand="0" w:noVBand="1"/>
            </w:tblPr>
            <w:tblGrid>
              <w:gridCol w:w="2520"/>
              <w:gridCol w:w="1594"/>
            </w:tblGrid>
            <w:tr w:rsidR="007730E3" w:rsidRPr="006F75C5" w14:paraId="41305113" w14:textId="77777777" w:rsidTr="00670A59">
              <w:trPr>
                <w:trHeight w:val="473"/>
              </w:trPr>
              <w:tc>
                <w:tcPr>
                  <w:tcW w:w="2520" w:type="dxa"/>
                </w:tcPr>
                <w:p w14:paraId="3021AB9E"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Id_componente</w:t>
                  </w:r>
                  <w:proofErr w:type="spellEnd"/>
                  <w:r w:rsidRPr="006F75C5">
                    <w:rPr>
                      <w:rFonts w:ascii="Arial" w:eastAsia="Arial Unicode MS" w:hAnsi="Arial" w:cs="Arial"/>
                      <w:color w:val="0000FF"/>
                      <w:lang w:val="es-ES"/>
                    </w:rPr>
                    <w:t xml:space="preserve"> (único)</w:t>
                  </w:r>
                </w:p>
                <w:p w14:paraId="22C12835" w14:textId="4EB92733" w:rsidR="007730E3" w:rsidRPr="006F75C5" w:rsidRDefault="007730E3" w:rsidP="007730E3">
                  <w:pPr>
                    <w:spacing w:line="240" w:lineRule="auto"/>
                    <w:jc w:val="center"/>
                    <w:rPr>
                      <w:rFonts w:ascii="Arial" w:eastAsia="Arial Unicode MS" w:hAnsi="Arial" w:cs="Arial"/>
                      <w:color w:val="0000FF"/>
                      <w:lang w:val="es-ES"/>
                    </w:rPr>
                  </w:pPr>
                </w:p>
              </w:tc>
              <w:tc>
                <w:tcPr>
                  <w:tcW w:w="1594" w:type="dxa"/>
                </w:tcPr>
                <w:p w14:paraId="673040B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69EF" w:rsidRPr="006F75C5" w14:paraId="38215C91" w14:textId="77777777" w:rsidTr="00670A59">
              <w:trPr>
                <w:trHeight w:val="229"/>
              </w:trPr>
              <w:tc>
                <w:tcPr>
                  <w:tcW w:w="2520" w:type="dxa"/>
                </w:tcPr>
                <w:p w14:paraId="513EF003" w14:textId="4F71AAC1" w:rsidR="00EF69EF" w:rsidRPr="006F75C5" w:rsidRDefault="00EF69EF" w:rsidP="007730E3">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Ip_componente</w:t>
                  </w:r>
                  <w:proofErr w:type="spellEnd"/>
                </w:p>
              </w:tc>
              <w:tc>
                <w:tcPr>
                  <w:tcW w:w="1594" w:type="dxa"/>
                </w:tcPr>
                <w:p w14:paraId="768A7116" w14:textId="77777777" w:rsidR="00EF69EF" w:rsidRPr="006F75C5" w:rsidRDefault="00EF69EF" w:rsidP="007730E3">
                  <w:pPr>
                    <w:spacing w:line="240" w:lineRule="auto"/>
                    <w:jc w:val="center"/>
                    <w:rPr>
                      <w:rFonts w:ascii="Arial" w:eastAsia="Arial Unicode MS" w:hAnsi="Arial" w:cs="Arial"/>
                      <w:color w:val="0000FF"/>
                      <w:lang w:val="es-ES"/>
                    </w:rPr>
                  </w:pPr>
                </w:p>
              </w:tc>
            </w:tr>
            <w:tr w:rsidR="007730E3" w:rsidRPr="006F75C5" w14:paraId="2748AFF7" w14:textId="77777777" w:rsidTr="00670A59">
              <w:trPr>
                <w:trHeight w:val="229"/>
              </w:trPr>
              <w:tc>
                <w:tcPr>
                  <w:tcW w:w="2520" w:type="dxa"/>
                </w:tcPr>
                <w:p w14:paraId="75A32B81" w14:textId="4E5DCBF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3D5484" w:rsidRPr="006F75C5">
                    <w:rPr>
                      <w:rFonts w:ascii="Arial" w:eastAsia="Arial Unicode MS" w:hAnsi="Arial" w:cs="Arial"/>
                      <w:color w:val="0000FF"/>
                      <w:lang w:val="es-ES"/>
                    </w:rPr>
                    <w:t>cliente</w:t>
                  </w:r>
                  <w:proofErr w:type="spellEnd"/>
                </w:p>
              </w:tc>
              <w:tc>
                <w:tcPr>
                  <w:tcW w:w="1594" w:type="dxa"/>
                </w:tcPr>
                <w:p w14:paraId="0FC8D96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4BD7386B" w14:textId="77777777" w:rsidTr="00670A59">
              <w:trPr>
                <w:trHeight w:val="229"/>
              </w:trPr>
              <w:tc>
                <w:tcPr>
                  <w:tcW w:w="2520" w:type="dxa"/>
                </w:tcPr>
                <w:p w14:paraId="2A935A05" w14:textId="3D6D8E5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Marca_componente</w:t>
                  </w:r>
                  <w:proofErr w:type="spellEnd"/>
                </w:p>
              </w:tc>
              <w:tc>
                <w:tcPr>
                  <w:tcW w:w="1594" w:type="dxa"/>
                </w:tcPr>
                <w:p w14:paraId="71F129A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385B956" w14:textId="77777777" w:rsidTr="00670A59">
              <w:trPr>
                <w:trHeight w:val="229"/>
              </w:trPr>
              <w:tc>
                <w:tcPr>
                  <w:tcW w:w="2520" w:type="dxa"/>
                </w:tcPr>
                <w:p w14:paraId="4520C39C"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Tipo_componente</w:t>
                  </w:r>
                  <w:proofErr w:type="spellEnd"/>
                </w:p>
                <w:p w14:paraId="4A0EB1DA" w14:textId="77777777" w:rsidR="003D5484" w:rsidRPr="006F75C5" w:rsidRDefault="003D5484" w:rsidP="007730E3">
                  <w:pPr>
                    <w:spacing w:line="240" w:lineRule="auto"/>
                    <w:jc w:val="center"/>
                    <w:rPr>
                      <w:rFonts w:ascii="Arial" w:eastAsia="Arial Unicode MS" w:hAnsi="Arial" w:cs="Arial"/>
                      <w:color w:val="0000FF"/>
                      <w:lang w:val="es-ES"/>
                    </w:rPr>
                  </w:pPr>
                </w:p>
                <w:p w14:paraId="30C9C29A"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Modem</w:t>
                  </w:r>
                </w:p>
                <w:p w14:paraId="473B4F95"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Unidad de medida</w:t>
                  </w:r>
                </w:p>
                <w:p w14:paraId="4968E577"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p w14:paraId="5837D401"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70CD1908"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Transformador</w:t>
                  </w:r>
                </w:p>
                <w:p w14:paraId="1A9C316C" w14:textId="14FD0753" w:rsidR="003D5484" w:rsidRPr="006F75C5" w:rsidRDefault="003D5484" w:rsidP="007730E3">
                  <w:pPr>
                    <w:spacing w:line="240" w:lineRule="auto"/>
                    <w:jc w:val="center"/>
                    <w:rPr>
                      <w:rFonts w:ascii="Arial" w:eastAsia="Arial Unicode MS" w:hAnsi="Arial" w:cs="Arial"/>
                      <w:color w:val="0000FF"/>
                      <w:lang w:val="es-ES"/>
                    </w:rPr>
                  </w:pPr>
                </w:p>
              </w:tc>
              <w:tc>
                <w:tcPr>
                  <w:tcW w:w="1594" w:type="dxa"/>
                </w:tcPr>
                <w:p w14:paraId="46F07C4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p w14:paraId="7520B9D3" w14:textId="71096A58" w:rsidR="003D5484" w:rsidRPr="006F75C5" w:rsidRDefault="003D5484" w:rsidP="003D5484">
                  <w:pPr>
                    <w:spacing w:line="240" w:lineRule="auto"/>
                    <w:jc w:val="center"/>
                    <w:rPr>
                      <w:rFonts w:ascii="Arial" w:eastAsia="Arial Unicode MS" w:hAnsi="Arial" w:cs="Arial"/>
                      <w:color w:val="0000FF"/>
                      <w:lang w:val="es-ES"/>
                    </w:rPr>
                  </w:pPr>
                </w:p>
              </w:tc>
            </w:tr>
            <w:tr w:rsidR="007730E3" w:rsidRPr="006F75C5" w14:paraId="358DF8FD" w14:textId="77777777" w:rsidTr="00670A59">
              <w:trPr>
                <w:trHeight w:val="229"/>
              </w:trPr>
              <w:tc>
                <w:tcPr>
                  <w:tcW w:w="2520" w:type="dxa"/>
                </w:tcPr>
                <w:p w14:paraId="3C23B816" w14:textId="75EACCB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Tecnología_componente</w:t>
                  </w:r>
                  <w:proofErr w:type="spellEnd"/>
                </w:p>
              </w:tc>
              <w:tc>
                <w:tcPr>
                  <w:tcW w:w="1594" w:type="dxa"/>
                </w:tcPr>
                <w:p w14:paraId="415A0566"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6A8234DC" w14:textId="77777777" w:rsidTr="00670A59">
              <w:trPr>
                <w:trHeight w:val="229"/>
              </w:trPr>
              <w:tc>
                <w:tcPr>
                  <w:tcW w:w="2520" w:type="dxa"/>
                </w:tcPr>
                <w:p w14:paraId="2295E112" w14:textId="5605DC3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Serie_componente</w:t>
                  </w:r>
                  <w:proofErr w:type="spellEnd"/>
                </w:p>
              </w:tc>
              <w:tc>
                <w:tcPr>
                  <w:tcW w:w="1594" w:type="dxa"/>
                </w:tcPr>
                <w:p w14:paraId="6AE83D3D" w14:textId="6F975031"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2055F41D" w14:textId="77777777" w:rsidTr="00670A59">
              <w:trPr>
                <w:trHeight w:val="243"/>
              </w:trPr>
              <w:tc>
                <w:tcPr>
                  <w:tcW w:w="2520" w:type="dxa"/>
                </w:tcPr>
                <w:p w14:paraId="2032C4C0" w14:textId="0B566C2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Modelo_componente</w:t>
                  </w:r>
                  <w:proofErr w:type="spellEnd"/>
                </w:p>
              </w:tc>
              <w:tc>
                <w:tcPr>
                  <w:tcW w:w="1594" w:type="dxa"/>
                </w:tcPr>
                <w:p w14:paraId="56B2B1A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737B3D3" w14:textId="77777777" w:rsidTr="00670A59">
              <w:trPr>
                <w:trHeight w:val="229"/>
              </w:trPr>
              <w:tc>
                <w:tcPr>
                  <w:tcW w:w="2520" w:type="dxa"/>
                </w:tcPr>
                <w:p w14:paraId="1C82C8F7" w14:textId="1B80963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Estado_componente</w:t>
                  </w:r>
                  <w:proofErr w:type="spellEnd"/>
                </w:p>
              </w:tc>
              <w:tc>
                <w:tcPr>
                  <w:tcW w:w="1594" w:type="dxa"/>
                </w:tcPr>
                <w:p w14:paraId="606469B2" w14:textId="0C01F42F"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7E2C14C" w14:textId="724863AF" w:rsidR="00304A57" w:rsidRDefault="00304A57" w:rsidP="006F75C5">
            <w:pPr>
              <w:spacing w:line="240" w:lineRule="auto"/>
              <w:rPr>
                <w:rFonts w:ascii="Arial" w:eastAsia="Arial Unicode MS" w:hAnsi="Arial" w:cs="Arial"/>
                <w:color w:val="0000FF"/>
                <w:lang w:val="es-ES"/>
              </w:rPr>
            </w:pPr>
          </w:p>
          <w:p w14:paraId="5E251640" w14:textId="77777777" w:rsidR="00EF69EF" w:rsidRPr="006F75C5" w:rsidRDefault="00EF69EF" w:rsidP="006F75C5">
            <w:pPr>
              <w:spacing w:line="240" w:lineRule="auto"/>
              <w:rPr>
                <w:rFonts w:ascii="Arial" w:eastAsia="Arial Unicode MS" w:hAnsi="Arial" w:cs="Arial"/>
                <w:color w:val="0000FF"/>
                <w:lang w:val="es-ES"/>
              </w:rPr>
            </w:pPr>
          </w:p>
          <w:p w14:paraId="7FF27675" w14:textId="7461140B" w:rsidR="00304A57" w:rsidRPr="006F75C5" w:rsidRDefault="00304A57"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409CFADD" w14:textId="6488D5A2" w:rsidR="00304A57" w:rsidRDefault="00304A57" w:rsidP="00304A57">
            <w:pPr>
              <w:spacing w:line="240" w:lineRule="auto"/>
              <w:rPr>
                <w:rFonts w:ascii="Arial" w:eastAsia="Arial Unicode MS" w:hAnsi="Arial" w:cs="Arial"/>
                <w:color w:val="0000FF"/>
                <w:lang w:val="es-ES"/>
              </w:rPr>
            </w:pPr>
          </w:p>
          <w:p w14:paraId="70788177" w14:textId="5A0B955C" w:rsidR="00DC772B" w:rsidRDefault="00DC772B" w:rsidP="00304A57">
            <w:pPr>
              <w:spacing w:line="240" w:lineRule="auto"/>
              <w:rPr>
                <w:rFonts w:ascii="Arial" w:eastAsia="Arial Unicode MS" w:hAnsi="Arial" w:cs="Arial"/>
                <w:color w:val="0000FF"/>
                <w:lang w:val="es-ES"/>
              </w:rPr>
            </w:pPr>
          </w:p>
          <w:p w14:paraId="096DD041" w14:textId="77777777" w:rsidR="00DC772B" w:rsidRPr="006F75C5" w:rsidRDefault="00DC772B"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689"/>
              <w:gridCol w:w="1473"/>
            </w:tblGrid>
            <w:tr w:rsidR="00304A57" w:rsidRPr="006F75C5" w14:paraId="3E11DFAC" w14:textId="6D128014" w:rsidTr="00EF69EF">
              <w:trPr>
                <w:trHeight w:val="472"/>
              </w:trPr>
              <w:tc>
                <w:tcPr>
                  <w:tcW w:w="2689" w:type="dxa"/>
                </w:tcPr>
                <w:p w14:paraId="5DDCF37B" w14:textId="1B3C8CD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 concentrador (único)</w:t>
                  </w:r>
                </w:p>
                <w:p w14:paraId="0075B0F2" w14:textId="77777777" w:rsidR="00304A57" w:rsidRPr="006F75C5" w:rsidRDefault="00304A57" w:rsidP="00304A57">
                  <w:pPr>
                    <w:spacing w:line="240" w:lineRule="auto"/>
                    <w:jc w:val="center"/>
                    <w:rPr>
                      <w:rFonts w:ascii="Arial" w:eastAsia="Arial Unicode MS" w:hAnsi="Arial" w:cs="Arial"/>
                      <w:color w:val="0000FF"/>
                      <w:lang w:val="es-ES"/>
                    </w:rPr>
                  </w:pPr>
                </w:p>
              </w:tc>
              <w:tc>
                <w:tcPr>
                  <w:tcW w:w="1473" w:type="dxa"/>
                </w:tcPr>
                <w:p w14:paraId="79C8793F" w14:textId="11DFA0FC" w:rsidR="00304A57" w:rsidRPr="006F75C5" w:rsidRDefault="00E81F82"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Único privado</w:t>
                  </w:r>
                </w:p>
              </w:tc>
            </w:tr>
            <w:tr w:rsidR="0089302F" w:rsidRPr="006F75C5" w14:paraId="795BE7B7" w14:textId="77777777" w:rsidTr="00EF69EF">
              <w:trPr>
                <w:trHeight w:val="472"/>
              </w:trPr>
              <w:tc>
                <w:tcPr>
                  <w:tcW w:w="2689" w:type="dxa"/>
                </w:tcPr>
                <w:p w14:paraId="503FECB7" w14:textId="1A5DB3F3" w:rsidR="0089302F" w:rsidRPr="006F75C5" w:rsidRDefault="0089302F"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Ip_concentrador</w:t>
                  </w:r>
                  <w:proofErr w:type="spellEnd"/>
                </w:p>
                <w:p w14:paraId="534574F2" w14:textId="4486CEAF"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w:t>
                  </w:r>
                  <w:proofErr w:type="spellEnd"/>
                  <w:r w:rsidRPr="006F75C5">
                    <w:rPr>
                      <w:rFonts w:ascii="Arial" w:eastAsia="Arial Unicode MS" w:hAnsi="Arial" w:cs="Arial"/>
                      <w:color w:val="0000FF"/>
                      <w:lang w:val="es-ES"/>
                    </w:rPr>
                    <w:t xml:space="preserve"> fija</w:t>
                  </w:r>
                </w:p>
              </w:tc>
              <w:tc>
                <w:tcPr>
                  <w:tcW w:w="1473" w:type="dxa"/>
                </w:tcPr>
                <w:p w14:paraId="2AA43A43" w14:textId="072AE406"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304A57" w:rsidRPr="006F75C5" w14:paraId="02FF7F1F" w14:textId="1AE05B01" w:rsidTr="00EF69EF">
              <w:trPr>
                <w:trHeight w:val="229"/>
              </w:trPr>
              <w:tc>
                <w:tcPr>
                  <w:tcW w:w="2689" w:type="dxa"/>
                </w:tcPr>
                <w:p w14:paraId="4EBEA652" w14:textId="3380130F"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 concentrador</w:t>
                  </w:r>
                </w:p>
              </w:tc>
              <w:tc>
                <w:tcPr>
                  <w:tcW w:w="1473" w:type="dxa"/>
                </w:tcPr>
                <w:p w14:paraId="2C0FE53E" w14:textId="47E4D2A0"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29380</w:t>
                  </w:r>
                </w:p>
              </w:tc>
            </w:tr>
            <w:tr w:rsidR="00304A57" w:rsidRPr="006F75C5" w14:paraId="22C1C0DC" w14:textId="7F4AB623" w:rsidTr="00EF69EF">
              <w:trPr>
                <w:trHeight w:val="229"/>
              </w:trPr>
              <w:tc>
                <w:tcPr>
                  <w:tcW w:w="2689" w:type="dxa"/>
                </w:tcPr>
                <w:p w14:paraId="7B4BB73E" w14:textId="64E483A5"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tc>
              <w:tc>
                <w:tcPr>
                  <w:tcW w:w="1473" w:type="dxa"/>
                </w:tcPr>
                <w:p w14:paraId="7812B3DE" w14:textId="5D1BB613"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Power</w:t>
                  </w:r>
                  <w:proofErr w:type="spellEnd"/>
                  <w:r w:rsidRPr="006F75C5">
                    <w:rPr>
                      <w:rFonts w:ascii="Arial" w:eastAsia="Arial Unicode MS" w:hAnsi="Arial" w:cs="Arial"/>
                      <w:color w:val="0000FF"/>
                      <w:lang w:val="es-ES"/>
                    </w:rPr>
                    <w:t xml:space="preserve"> line </w:t>
                  </w:r>
                  <w:proofErr w:type="spellStart"/>
                  <w:r w:rsidRPr="006F75C5">
                    <w:rPr>
                      <w:rFonts w:ascii="Arial" w:eastAsia="Arial Unicode MS" w:hAnsi="Arial" w:cs="Arial"/>
                      <w:color w:val="0000FF"/>
                      <w:lang w:val="es-ES"/>
                    </w:rPr>
                    <w:t>comunication</w:t>
                  </w:r>
                  <w:proofErr w:type="spellEnd"/>
                </w:p>
                <w:p w14:paraId="0B24D311" w14:textId="77777777" w:rsidR="00304A57" w:rsidRPr="006F75C5" w:rsidRDefault="00304A57" w:rsidP="00304A57">
                  <w:pPr>
                    <w:spacing w:line="240" w:lineRule="auto"/>
                    <w:jc w:val="center"/>
                    <w:rPr>
                      <w:rFonts w:ascii="Arial" w:eastAsia="Arial Unicode MS" w:hAnsi="Arial" w:cs="Arial"/>
                      <w:color w:val="0000FF"/>
                      <w:lang w:val="es-ES"/>
                    </w:rPr>
                  </w:pPr>
                </w:p>
                <w:p w14:paraId="3F4D83C1" w14:textId="77777777"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RF</w:t>
                  </w:r>
                </w:p>
                <w:p w14:paraId="5950F5BD" w14:textId="77777777" w:rsidR="00304A57" w:rsidRPr="006F75C5" w:rsidRDefault="00304A57" w:rsidP="00304A57">
                  <w:pPr>
                    <w:spacing w:line="240" w:lineRule="auto"/>
                    <w:jc w:val="center"/>
                    <w:rPr>
                      <w:rFonts w:ascii="Arial" w:eastAsia="Arial Unicode MS" w:hAnsi="Arial" w:cs="Arial"/>
                      <w:color w:val="0000FF"/>
                      <w:lang w:val="es-ES"/>
                    </w:rPr>
                  </w:pPr>
                </w:p>
                <w:p w14:paraId="59D3331B" w14:textId="6AAADBF4"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RS232</w:t>
                  </w:r>
                </w:p>
                <w:p w14:paraId="703A6575" w14:textId="25BEF97B"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RS485</w:t>
                  </w:r>
                </w:p>
              </w:tc>
            </w:tr>
            <w:tr w:rsidR="003D5484" w:rsidRPr="006F75C5" w14:paraId="531C42B6" w14:textId="1FDEA512" w:rsidTr="00EF69EF">
              <w:trPr>
                <w:trHeight w:val="229"/>
              </w:trPr>
              <w:tc>
                <w:tcPr>
                  <w:tcW w:w="2689" w:type="dxa"/>
                </w:tcPr>
                <w:p w14:paraId="1CE9DEFD" w14:textId="785A07DE"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Estado_tiemporeal_concentrador</w:t>
                  </w:r>
                  <w:proofErr w:type="spellEnd"/>
                </w:p>
              </w:tc>
              <w:tc>
                <w:tcPr>
                  <w:tcW w:w="1473" w:type="dxa"/>
                </w:tcPr>
                <w:p w14:paraId="3B6F59B6" w14:textId="1E653A10"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4A28D397" w14:textId="39D18178" w:rsidTr="00EF69EF">
              <w:trPr>
                <w:trHeight w:val="242"/>
              </w:trPr>
              <w:tc>
                <w:tcPr>
                  <w:tcW w:w="2689" w:type="dxa"/>
                </w:tcPr>
                <w:p w14:paraId="7E381FCC" w14:textId="5536B71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Referencia_ concentrador</w:t>
                  </w:r>
                </w:p>
              </w:tc>
              <w:tc>
                <w:tcPr>
                  <w:tcW w:w="1473" w:type="dxa"/>
                </w:tcPr>
                <w:p w14:paraId="3560B714"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7BF1086D" w14:textId="77777777" w:rsidTr="00EF69EF">
              <w:trPr>
                <w:trHeight w:val="229"/>
              </w:trPr>
              <w:tc>
                <w:tcPr>
                  <w:tcW w:w="2689" w:type="dxa"/>
                </w:tcPr>
                <w:p w14:paraId="20745D27" w14:textId="2E0785D6"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IMEI_concentrador</w:t>
                  </w:r>
                  <w:proofErr w:type="spellEnd"/>
                </w:p>
              </w:tc>
              <w:tc>
                <w:tcPr>
                  <w:tcW w:w="1473" w:type="dxa"/>
                </w:tcPr>
                <w:p w14:paraId="2B266B59"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530A4B86" w14:textId="7E6FDC56" w:rsidTr="00EF69EF">
              <w:trPr>
                <w:trHeight w:val="229"/>
              </w:trPr>
              <w:tc>
                <w:tcPr>
                  <w:tcW w:w="2689" w:type="dxa"/>
                </w:tcPr>
                <w:p w14:paraId="74B4B17F" w14:textId="71A63E14"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Sn_modem</w:t>
                  </w:r>
                  <w:proofErr w:type="spellEnd"/>
                </w:p>
              </w:tc>
              <w:tc>
                <w:tcPr>
                  <w:tcW w:w="1473" w:type="dxa"/>
                </w:tcPr>
                <w:p w14:paraId="11A86F38" w14:textId="77777777" w:rsidR="003D5484" w:rsidRPr="006F75C5" w:rsidRDefault="003D548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Interno</w:t>
                  </w:r>
                </w:p>
                <w:p w14:paraId="05BF64D4" w14:textId="77777777" w:rsidR="003D5484" w:rsidRPr="006F75C5" w:rsidRDefault="003D5484" w:rsidP="003D5484">
                  <w:pPr>
                    <w:spacing w:line="240" w:lineRule="auto"/>
                    <w:jc w:val="center"/>
                    <w:rPr>
                      <w:rFonts w:ascii="Arial" w:eastAsia="Arial Unicode MS" w:hAnsi="Arial" w:cs="Arial"/>
                      <w:i/>
                      <w:iCs/>
                      <w:color w:val="0000FF"/>
                      <w:lang w:val="es-ES"/>
                    </w:rPr>
                  </w:pPr>
                </w:p>
                <w:p w14:paraId="2464CD33" w14:textId="1A8BD64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i/>
                      <w:iCs/>
                      <w:color w:val="0000FF"/>
                      <w:lang w:val="es-ES"/>
                    </w:rPr>
                    <w:t>embebido</w:t>
                  </w:r>
                </w:p>
              </w:tc>
            </w:tr>
            <w:tr w:rsidR="003D5484" w:rsidRPr="006F75C5" w14:paraId="78144778" w14:textId="77777777" w:rsidTr="00EF69EF">
              <w:trPr>
                <w:trHeight w:val="229"/>
              </w:trPr>
              <w:tc>
                <w:tcPr>
                  <w:tcW w:w="2689" w:type="dxa"/>
                </w:tcPr>
                <w:p w14:paraId="01A95E82"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Entradas_salidas_concentrador</w:t>
                  </w:r>
                  <w:proofErr w:type="spellEnd"/>
                </w:p>
                <w:p w14:paraId="44E7B9F2" w14:textId="79AEEA06" w:rsidR="003D5484" w:rsidRPr="006F75C5" w:rsidRDefault="003D5484" w:rsidP="003D5484">
                  <w:pPr>
                    <w:spacing w:line="240" w:lineRule="auto"/>
                    <w:jc w:val="center"/>
                    <w:rPr>
                      <w:rFonts w:ascii="Arial" w:eastAsia="Arial Unicode MS" w:hAnsi="Arial" w:cs="Arial"/>
                      <w:color w:val="0000FF"/>
                      <w:lang w:val="es-ES"/>
                    </w:rPr>
                  </w:pPr>
                </w:p>
              </w:tc>
              <w:tc>
                <w:tcPr>
                  <w:tcW w:w="1473" w:type="dxa"/>
                </w:tcPr>
                <w:p w14:paraId="08D54066" w14:textId="77777777" w:rsidR="003D5484" w:rsidRPr="006F75C5" w:rsidRDefault="003D5484" w:rsidP="003D5484">
                  <w:pPr>
                    <w:spacing w:line="240" w:lineRule="auto"/>
                    <w:jc w:val="center"/>
                    <w:rPr>
                      <w:rFonts w:ascii="Arial" w:eastAsia="Arial Unicode MS" w:hAnsi="Arial" w:cs="Arial"/>
                      <w:color w:val="0000FF"/>
                      <w:lang w:val="es-ES"/>
                    </w:rPr>
                  </w:pPr>
                </w:p>
              </w:tc>
            </w:tr>
            <w:tr w:rsidR="00966A06" w:rsidRPr="006F75C5" w14:paraId="7A2BD6EE" w14:textId="77777777" w:rsidTr="00EF69EF">
              <w:trPr>
                <w:trHeight w:val="229"/>
              </w:trPr>
              <w:tc>
                <w:tcPr>
                  <w:tcW w:w="2689" w:type="dxa"/>
                </w:tcPr>
                <w:p w14:paraId="660DF076" w14:textId="09BD9AFD"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c>
                <w:tcPr>
                  <w:tcW w:w="1473" w:type="dxa"/>
                </w:tcPr>
                <w:p w14:paraId="3FCEC36C" w14:textId="0F31EDF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r>
            <w:tr w:rsidR="00966A06" w:rsidRPr="006F75C5" w14:paraId="3DFCE1E7" w14:textId="77777777" w:rsidTr="00EF69EF">
              <w:trPr>
                <w:trHeight w:val="229"/>
              </w:trPr>
              <w:tc>
                <w:tcPr>
                  <w:tcW w:w="2689" w:type="dxa"/>
                </w:tcPr>
                <w:p w14:paraId="7CFF3217" w14:textId="7777777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Tiempo_conectado</w:t>
                  </w:r>
                  <w:proofErr w:type="spellEnd"/>
                </w:p>
                <w:p w14:paraId="3A83D4CE" w14:textId="30817A11" w:rsidR="00966A06" w:rsidRPr="006F75C5" w:rsidRDefault="00966A06" w:rsidP="003D5484">
                  <w:pPr>
                    <w:spacing w:line="240" w:lineRule="auto"/>
                    <w:jc w:val="center"/>
                    <w:rPr>
                      <w:rFonts w:ascii="Arial" w:eastAsia="Arial Unicode MS" w:hAnsi="Arial" w:cs="Arial"/>
                      <w:color w:val="0000FF"/>
                      <w:lang w:val="es-ES"/>
                    </w:rPr>
                  </w:pPr>
                </w:p>
                <w:p w14:paraId="7234ABE0" w14:textId="69B29813"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a</w:t>
                  </w:r>
                </w:p>
                <w:p w14:paraId="1F1B3AE8" w14:textId="56C580CC"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Tf</w:t>
                  </w:r>
                  <w:proofErr w:type="spellEnd"/>
                </w:p>
                <w:p w14:paraId="01623B50" w14:textId="5F27FB64"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pf</w:t>
                  </w:r>
                  <w:proofErr w:type="spellEnd"/>
                </w:p>
              </w:tc>
              <w:tc>
                <w:tcPr>
                  <w:tcW w:w="1473" w:type="dxa"/>
                </w:tcPr>
                <w:p w14:paraId="308A2010" w14:textId="6D109719"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C51A0" w:rsidRPr="006F75C5" w14:paraId="2D30014E" w14:textId="77777777" w:rsidTr="00EF69EF">
              <w:trPr>
                <w:trHeight w:val="229"/>
              </w:trPr>
              <w:tc>
                <w:tcPr>
                  <w:tcW w:w="2689" w:type="dxa"/>
                </w:tcPr>
                <w:p w14:paraId="1DDCE839" w14:textId="77777777"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Tareas programadas</w:t>
                  </w:r>
                </w:p>
                <w:p w14:paraId="3AE788AD" w14:textId="77777777" w:rsidR="008C51A0" w:rsidRPr="006F75C5" w:rsidRDefault="008C51A0" w:rsidP="003D5484">
                  <w:pPr>
                    <w:spacing w:line="240" w:lineRule="auto"/>
                    <w:jc w:val="center"/>
                    <w:rPr>
                      <w:rFonts w:ascii="Arial" w:eastAsia="Arial Unicode MS" w:hAnsi="Arial" w:cs="Arial"/>
                      <w:color w:val="0000FF"/>
                      <w:lang w:val="es-ES"/>
                    </w:rPr>
                  </w:pPr>
                </w:p>
                <w:p w14:paraId="206297CB"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medidas</w:t>
                  </w:r>
                </w:p>
                <w:p w14:paraId="3B000451"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Informes </w:t>
                  </w:r>
                  <w:proofErr w:type="spellStart"/>
                  <w:r w:rsidRPr="006F75C5">
                    <w:rPr>
                      <w:rFonts w:ascii="Arial" w:eastAsia="Arial Unicode MS" w:hAnsi="Arial" w:cs="Arial"/>
                      <w:color w:val="0000FF"/>
                      <w:lang w:val="es-ES"/>
                    </w:rPr>
                    <w:t>parametros</w:t>
                  </w:r>
                  <w:proofErr w:type="spellEnd"/>
                </w:p>
                <w:p w14:paraId="5C948096" w14:textId="00E0F23D"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Estadísticas de </w:t>
                  </w:r>
                  <w:proofErr w:type="spellStart"/>
                  <w:r w:rsidRPr="006F75C5">
                    <w:rPr>
                      <w:rFonts w:ascii="Arial" w:eastAsia="Arial Unicode MS" w:hAnsi="Arial" w:cs="Arial"/>
                      <w:color w:val="0000FF"/>
                      <w:lang w:val="es-ES"/>
                    </w:rPr>
                    <w:t>conmunicacion</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plc</w:t>
                  </w:r>
                  <w:proofErr w:type="spellEnd"/>
                </w:p>
                <w:p w14:paraId="2BF439B2" w14:textId="640CDD59" w:rsidR="008C51A0" w:rsidRPr="00DC772B" w:rsidRDefault="008C51A0" w:rsidP="00DC772B">
                  <w:pPr>
                    <w:pStyle w:val="Prrafodelista"/>
                    <w:spacing w:line="240" w:lineRule="auto"/>
                    <w:rPr>
                      <w:rFonts w:ascii="Arial" w:eastAsia="Arial Unicode MS" w:hAnsi="Arial" w:cs="Arial"/>
                      <w:color w:val="0000FF"/>
                      <w:lang w:val="es-ES"/>
                    </w:rPr>
                  </w:pPr>
                </w:p>
              </w:tc>
              <w:tc>
                <w:tcPr>
                  <w:tcW w:w="1473" w:type="dxa"/>
                </w:tcPr>
                <w:p w14:paraId="535634AF" w14:textId="013A93E8"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Una muchas o ninguna</w:t>
                  </w:r>
                </w:p>
              </w:tc>
            </w:tr>
            <w:tr w:rsidR="0089302F" w:rsidRPr="006F75C5" w14:paraId="3205B605" w14:textId="77777777" w:rsidTr="00EF69EF">
              <w:trPr>
                <w:trHeight w:val="229"/>
              </w:trPr>
              <w:tc>
                <w:tcPr>
                  <w:tcW w:w="2689" w:type="dxa"/>
                </w:tcPr>
                <w:p w14:paraId="2024A932" w14:textId="77777777" w:rsidR="0089302F" w:rsidRPr="006F75C5" w:rsidRDefault="0089302F" w:rsidP="0089302F">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397BB2AA" w14:textId="77777777" w:rsidR="0089302F" w:rsidRPr="006F75C5" w:rsidRDefault="0089302F" w:rsidP="0089302F">
                  <w:pPr>
                    <w:spacing w:line="240" w:lineRule="auto"/>
                    <w:rPr>
                      <w:rFonts w:ascii="Arial" w:eastAsia="Arial Unicode MS" w:hAnsi="Arial" w:cs="Arial"/>
                      <w:color w:val="0000FF"/>
                      <w:lang w:val="es-ES"/>
                    </w:rPr>
                  </w:pPr>
                </w:p>
                <w:p w14:paraId="5981F2E1"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Claro</w:t>
                  </w:r>
                </w:p>
                <w:p w14:paraId="694F9ABF"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Tigo </w:t>
                  </w:r>
                </w:p>
                <w:p w14:paraId="37258EF0" w14:textId="2DF078A4"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1473" w:type="dxa"/>
                </w:tcPr>
                <w:p w14:paraId="36E95F9C" w14:textId="7C16BC5F" w:rsidR="0089302F" w:rsidRPr="006F75C5" w:rsidRDefault="0089302F"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367B6499" w14:textId="77777777" w:rsidR="00A04CD6" w:rsidRPr="006F75C5" w:rsidRDefault="00A04CD6" w:rsidP="00304A57">
            <w:pPr>
              <w:spacing w:line="240" w:lineRule="auto"/>
              <w:rPr>
                <w:rFonts w:ascii="Arial" w:eastAsia="Arial Unicode MS" w:hAnsi="Arial" w:cs="Arial"/>
                <w:color w:val="0000FF"/>
                <w:lang w:val="es-ES"/>
              </w:rPr>
            </w:pPr>
          </w:p>
          <w:p w14:paraId="37E013BF" w14:textId="4159D19D" w:rsidR="00304A57" w:rsidRPr="006F75C5" w:rsidRDefault="006F75C5" w:rsidP="006F75C5">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lastRenderedPageBreak/>
              <w:t>MEDIDOR</w:t>
            </w:r>
          </w:p>
          <w:p w14:paraId="1C5CF3DF" w14:textId="35047DD7" w:rsidR="00304A57" w:rsidRPr="006F75C5" w:rsidRDefault="00304A57"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3D5484" w:rsidRPr="006F75C5" w14:paraId="35AB77A9" w14:textId="77777777" w:rsidTr="006F75C5">
              <w:trPr>
                <w:trHeight w:val="472"/>
              </w:trPr>
              <w:tc>
                <w:tcPr>
                  <w:tcW w:w="2547" w:type="dxa"/>
                </w:tcPr>
                <w:p w14:paraId="3C1AA21D" w14:textId="64B960E7" w:rsidR="003D5484" w:rsidRPr="006F75C5" w:rsidRDefault="003D5484"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Id_ medidor</w:t>
                  </w:r>
                </w:p>
              </w:tc>
              <w:tc>
                <w:tcPr>
                  <w:tcW w:w="1615" w:type="dxa"/>
                </w:tcPr>
                <w:p w14:paraId="64CA0840" w14:textId="4651B3F9" w:rsidR="003D5484" w:rsidRPr="006F75C5" w:rsidRDefault="00E81F82"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3D5484" w:rsidRPr="006F75C5" w14:paraId="2EFB982F" w14:textId="77777777" w:rsidTr="006F75C5">
              <w:trPr>
                <w:trHeight w:val="229"/>
              </w:trPr>
              <w:tc>
                <w:tcPr>
                  <w:tcW w:w="2547" w:type="dxa"/>
                </w:tcPr>
                <w:p w14:paraId="6F517AE0" w14:textId="77777777" w:rsidR="003D5484"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Tipo_medidor</w:t>
                  </w:r>
                  <w:proofErr w:type="spellEnd"/>
                </w:p>
                <w:p w14:paraId="74E141A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183BF67" w14:textId="4BB12C2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693BF43E" w14:textId="264BB7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Trifasico</w:t>
                  </w:r>
                  <w:proofErr w:type="spellEnd"/>
                  <w:r w:rsidR="00A44CC3" w:rsidRPr="006F75C5">
                    <w:rPr>
                      <w:rFonts w:ascii="Arial" w:eastAsia="Arial Unicode MS" w:hAnsi="Arial" w:cs="Arial"/>
                      <w:color w:val="0000FF"/>
                      <w:sz w:val="18"/>
                      <w:szCs w:val="18"/>
                      <w:lang w:val="es-ES"/>
                    </w:rPr>
                    <w:t xml:space="preserve"> : DIRECTA Y SEMIDIRECTA</w:t>
                  </w:r>
                </w:p>
              </w:tc>
              <w:tc>
                <w:tcPr>
                  <w:tcW w:w="1615" w:type="dxa"/>
                </w:tcPr>
                <w:p w14:paraId="78E97EC6" w14:textId="77777777" w:rsidR="003D5484"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201B8F34" w14:textId="77777777" w:rsidR="00A44CC3" w:rsidRPr="006F75C5" w:rsidRDefault="00A44CC3" w:rsidP="006F75C5">
                  <w:pPr>
                    <w:jc w:val="center"/>
                    <w:rPr>
                      <w:rFonts w:ascii="Arial" w:eastAsia="Arial Unicode MS" w:hAnsi="Arial" w:cs="Arial"/>
                      <w:i/>
                      <w:iCs/>
                      <w:color w:val="0000FF"/>
                      <w:sz w:val="18"/>
                      <w:szCs w:val="18"/>
                      <w:lang w:val="es-ES"/>
                    </w:rPr>
                  </w:pPr>
                </w:p>
                <w:p w14:paraId="3C15E4E9" w14:textId="30B16279" w:rsidR="00A44CC3" w:rsidRPr="006F75C5" w:rsidRDefault="00A44CC3" w:rsidP="006F75C5">
                  <w:pPr>
                    <w:jc w:val="center"/>
                    <w:rPr>
                      <w:rFonts w:ascii="Arial" w:eastAsia="Arial Unicode MS" w:hAnsi="Arial" w:cs="Arial"/>
                      <w:sz w:val="18"/>
                      <w:szCs w:val="18"/>
                      <w:lang w:val="es-ES"/>
                    </w:rPr>
                  </w:pPr>
                </w:p>
              </w:tc>
            </w:tr>
            <w:tr w:rsidR="00A44CC3" w:rsidRPr="006F75C5" w14:paraId="1268731A" w14:textId="77777777" w:rsidTr="006F75C5">
              <w:trPr>
                <w:trHeight w:val="229"/>
              </w:trPr>
              <w:tc>
                <w:tcPr>
                  <w:tcW w:w="2547" w:type="dxa"/>
                </w:tcPr>
                <w:p w14:paraId="66A63551" w14:textId="18384F02" w:rsidR="00A44CC3" w:rsidRPr="006F75C5" w:rsidRDefault="00A44CC3"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Magnitud_medidor</w:t>
                  </w:r>
                  <w:proofErr w:type="spellEnd"/>
                </w:p>
                <w:p w14:paraId="68A6F6BD" w14:textId="47CADA68" w:rsidR="00A44CC3" w:rsidRPr="006F75C5" w:rsidRDefault="00A44CC3"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6854A5C5" w14:textId="299BF875" w:rsidR="00A44CC3" w:rsidRPr="006F75C5" w:rsidRDefault="006F75C5"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11BD5195" w14:textId="77777777" w:rsidTr="006F75C5">
              <w:trPr>
                <w:trHeight w:val="229"/>
              </w:trPr>
              <w:tc>
                <w:tcPr>
                  <w:tcW w:w="2547" w:type="dxa"/>
                </w:tcPr>
                <w:p w14:paraId="5A0606CA" w14:textId="5F977253"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numero_cuadrantes</w:t>
                  </w:r>
                  <w:proofErr w:type="spellEnd"/>
                </w:p>
                <w:p w14:paraId="2314E72C" w14:textId="0E9213C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6F3F0F05" w14:textId="73F5357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61303710" w14:textId="6CE84923"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70C772D0" w14:textId="77777777" w:rsidTr="006F75C5">
              <w:trPr>
                <w:trHeight w:val="229"/>
              </w:trPr>
              <w:tc>
                <w:tcPr>
                  <w:tcW w:w="2547" w:type="dxa"/>
                </w:tcPr>
                <w:p w14:paraId="1CD678B0" w14:textId="5009C17A"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Tipo_puerto</w:t>
                  </w:r>
                  <w:proofErr w:type="spellEnd"/>
                </w:p>
                <w:p w14:paraId="31540E27" w14:textId="6B1436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10ABA2F7" w14:textId="4838C36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40DFAD41" w14:textId="38BAA33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600667C2" w14:textId="321E4557"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1B5DE2D5" w14:textId="77777777" w:rsidTr="006F75C5">
              <w:trPr>
                <w:trHeight w:val="229"/>
              </w:trPr>
              <w:tc>
                <w:tcPr>
                  <w:tcW w:w="2547" w:type="dxa"/>
                </w:tcPr>
                <w:p w14:paraId="10F30570" w14:textId="682B0C6E"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Cuenta_prepago</w:t>
                  </w:r>
                  <w:proofErr w:type="spellEnd"/>
                </w:p>
                <w:p w14:paraId="7E27C4E3" w14:textId="410B18B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56B93CCA" w14:textId="3ECEA62D"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04CD6" w:rsidRPr="006F75C5" w14:paraId="63FFCBB8" w14:textId="77777777" w:rsidTr="006F75C5">
              <w:trPr>
                <w:trHeight w:val="229"/>
              </w:trPr>
              <w:tc>
                <w:tcPr>
                  <w:tcW w:w="2547" w:type="dxa"/>
                </w:tcPr>
                <w:p w14:paraId="339576A4" w14:textId="7B4447F0"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Saldo_prepago</w:t>
                  </w:r>
                  <w:proofErr w:type="spellEnd"/>
                </w:p>
              </w:tc>
              <w:tc>
                <w:tcPr>
                  <w:tcW w:w="1615" w:type="dxa"/>
                </w:tcPr>
                <w:p w14:paraId="07F52E59" w14:textId="383C96D2"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04CD6" w:rsidRPr="006F75C5" w14:paraId="57A1F94C" w14:textId="77777777" w:rsidTr="006F75C5">
              <w:trPr>
                <w:trHeight w:val="229"/>
              </w:trPr>
              <w:tc>
                <w:tcPr>
                  <w:tcW w:w="2547" w:type="dxa"/>
                </w:tcPr>
                <w:p w14:paraId="64C9CA8D" w14:textId="5688C488"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Recarga_prepago</w:t>
                  </w:r>
                  <w:proofErr w:type="spellEnd"/>
                </w:p>
              </w:tc>
              <w:tc>
                <w:tcPr>
                  <w:tcW w:w="1615" w:type="dxa"/>
                </w:tcPr>
                <w:p w14:paraId="2C6C73C4" w14:textId="06DB9EF1"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5336EF1" w14:textId="77777777" w:rsidTr="006F75C5">
              <w:trPr>
                <w:trHeight w:val="229"/>
              </w:trPr>
              <w:tc>
                <w:tcPr>
                  <w:tcW w:w="2547" w:type="dxa"/>
                </w:tcPr>
                <w:p w14:paraId="491F3003" w14:textId="57E876D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Sincronización_reloj</w:t>
                  </w:r>
                  <w:proofErr w:type="spellEnd"/>
                </w:p>
                <w:p w14:paraId="165DEA71" w14:textId="50A07D3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2BF79C49" w14:textId="13711E0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37527A93" w14:textId="77777777" w:rsidTr="006F75C5">
              <w:trPr>
                <w:trHeight w:val="229"/>
              </w:trPr>
              <w:tc>
                <w:tcPr>
                  <w:tcW w:w="2547" w:type="dxa"/>
                </w:tcPr>
                <w:p w14:paraId="0907A1AB" w14:textId="0C22E88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Dispositivo_corte</w:t>
                  </w:r>
                  <w:proofErr w:type="spellEnd"/>
                </w:p>
                <w:p w14:paraId="499BAF46" w14:textId="05F10CCD"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749FF3A2" w14:textId="31A624B3"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5B19F69B" w14:textId="77777777" w:rsidTr="006F75C5">
              <w:trPr>
                <w:trHeight w:val="229"/>
              </w:trPr>
              <w:tc>
                <w:tcPr>
                  <w:tcW w:w="2547" w:type="dxa"/>
                </w:tcPr>
                <w:p w14:paraId="5C6049DB" w14:textId="2D7F23E8"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Modelo_fabricante</w:t>
                  </w:r>
                  <w:proofErr w:type="spellEnd"/>
                </w:p>
              </w:tc>
              <w:tc>
                <w:tcPr>
                  <w:tcW w:w="1615" w:type="dxa"/>
                </w:tcPr>
                <w:p w14:paraId="74FE4E97" w14:textId="18A8119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541F7D2" w14:textId="77777777" w:rsidTr="006F75C5">
              <w:trPr>
                <w:trHeight w:val="229"/>
              </w:trPr>
              <w:tc>
                <w:tcPr>
                  <w:tcW w:w="2547" w:type="dxa"/>
                </w:tcPr>
                <w:p w14:paraId="168C4F92" w14:textId="1E9C979E"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Serial_fabricante</w:t>
                  </w:r>
                  <w:proofErr w:type="spellEnd"/>
                </w:p>
              </w:tc>
              <w:tc>
                <w:tcPr>
                  <w:tcW w:w="1615" w:type="dxa"/>
                </w:tcPr>
                <w:p w14:paraId="1FD54EEF" w14:textId="2A6FBDE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362DB44" w14:textId="77777777" w:rsidTr="006F75C5">
              <w:trPr>
                <w:trHeight w:val="229"/>
              </w:trPr>
              <w:tc>
                <w:tcPr>
                  <w:tcW w:w="2547" w:type="dxa"/>
                </w:tcPr>
                <w:p w14:paraId="5804CEAC"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Tipo_comunicacion</w:t>
                  </w:r>
                  <w:proofErr w:type="spellEnd"/>
                </w:p>
                <w:p w14:paraId="0E1EDB6E"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0B38B9B" w14:textId="16165E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Plc</w:t>
                  </w:r>
                  <w:proofErr w:type="spellEnd"/>
                </w:p>
                <w:p w14:paraId="7343FABD" w14:textId="468E84CC"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70F5D408" w14:textId="6267A08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06357350" w14:textId="16A94450" w:rsidR="00EF087D" w:rsidRPr="006F75C5" w:rsidRDefault="006F75C5"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w:t>
                  </w:r>
                  <w:r w:rsidR="00EF087D" w:rsidRPr="006F75C5">
                    <w:rPr>
                      <w:rFonts w:ascii="Arial" w:eastAsia="Arial Unicode MS" w:hAnsi="Arial" w:cs="Arial"/>
                      <w:color w:val="0000FF"/>
                      <w:sz w:val="18"/>
                      <w:szCs w:val="18"/>
                      <w:lang w:val="es-ES"/>
                    </w:rPr>
                    <w:t>485</w:t>
                  </w:r>
                </w:p>
                <w:p w14:paraId="7C3E3DC6" w14:textId="6A88EE0D"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7AD4DE58" w14:textId="705526C5"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31767BE" w14:textId="77777777" w:rsidTr="006F75C5">
              <w:trPr>
                <w:trHeight w:val="287"/>
              </w:trPr>
              <w:tc>
                <w:tcPr>
                  <w:tcW w:w="2547" w:type="dxa"/>
                </w:tcPr>
                <w:p w14:paraId="668656B8" w14:textId="41DB61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4AB9C069" w14:textId="3C3BF7E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62950F9" w14:textId="77777777" w:rsidTr="006F75C5">
              <w:trPr>
                <w:trHeight w:val="229"/>
              </w:trPr>
              <w:tc>
                <w:tcPr>
                  <w:tcW w:w="2547" w:type="dxa"/>
                </w:tcPr>
                <w:p w14:paraId="217DBA05" w14:textId="4BE8CC2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Direcciones_registro</w:t>
                  </w:r>
                  <w:proofErr w:type="spellEnd"/>
                </w:p>
              </w:tc>
              <w:tc>
                <w:tcPr>
                  <w:tcW w:w="1615" w:type="dxa"/>
                </w:tcPr>
                <w:p w14:paraId="7FA96E3F" w14:textId="287A6ED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6F56207D" w14:textId="3EE4EFE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restriccion</w:t>
                  </w:r>
                  <w:proofErr w:type="spellEnd"/>
                </w:p>
              </w:tc>
            </w:tr>
            <w:tr w:rsidR="00EF087D" w:rsidRPr="006F75C5" w14:paraId="19EDD5AB" w14:textId="77777777" w:rsidTr="006F75C5">
              <w:trPr>
                <w:trHeight w:val="229"/>
              </w:trPr>
              <w:tc>
                <w:tcPr>
                  <w:tcW w:w="2547" w:type="dxa"/>
                </w:tcPr>
                <w:p w14:paraId="07621AC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Técnica_medida</w:t>
                  </w:r>
                  <w:proofErr w:type="spellEnd"/>
                </w:p>
                <w:p w14:paraId="61D0A017"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AC29BF1" w14:textId="32C1F369"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4CF5956F" w14:textId="3C54A24F"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6A66A4F8" w14:textId="3366A16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7ED3AF02" w14:textId="398AACEA"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62A84435" w14:textId="77777777" w:rsidTr="006F75C5">
              <w:trPr>
                <w:trHeight w:val="229"/>
              </w:trPr>
              <w:tc>
                <w:tcPr>
                  <w:tcW w:w="2547" w:type="dxa"/>
                </w:tcPr>
                <w:p w14:paraId="51990E9D" w14:textId="76AE7266" w:rsidR="00021A82"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Relación_tc</w:t>
                  </w:r>
                  <w:proofErr w:type="spellEnd"/>
                </w:p>
              </w:tc>
              <w:tc>
                <w:tcPr>
                  <w:tcW w:w="1615" w:type="dxa"/>
                </w:tcPr>
                <w:p w14:paraId="77D28795" w14:textId="60981D07" w:rsidR="00EF087D" w:rsidRPr="006F75C5" w:rsidRDefault="00021A82"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296114" w:rsidRPr="006F75C5" w14:paraId="176D7EC9" w14:textId="77777777" w:rsidTr="006F75C5">
              <w:trPr>
                <w:trHeight w:val="229"/>
              </w:trPr>
              <w:tc>
                <w:tcPr>
                  <w:tcW w:w="2547" w:type="dxa"/>
                </w:tcPr>
                <w:p w14:paraId="10DB4DFD" w14:textId="127FB027" w:rsidR="00296114" w:rsidRPr="006F75C5" w:rsidRDefault="00296114"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 xml:space="preserve">Periodo </w:t>
                  </w:r>
                  <w:proofErr w:type="spellStart"/>
                  <w:r w:rsidRPr="006F75C5">
                    <w:rPr>
                      <w:rFonts w:ascii="Arial" w:eastAsia="Arial Unicode MS" w:hAnsi="Arial" w:cs="Arial"/>
                      <w:color w:val="0000FF"/>
                      <w:sz w:val="18"/>
                      <w:szCs w:val="18"/>
                      <w:lang w:val="es-ES"/>
                    </w:rPr>
                    <w:t>curva_carga</w:t>
                  </w:r>
                  <w:proofErr w:type="spellEnd"/>
                </w:p>
              </w:tc>
              <w:tc>
                <w:tcPr>
                  <w:tcW w:w="1615" w:type="dxa"/>
                </w:tcPr>
                <w:p w14:paraId="484B9A5B" w14:textId="6F7735CD" w:rsidR="00296114" w:rsidRPr="006F75C5" w:rsidRDefault="00296114"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296114" w:rsidRPr="006F75C5" w14:paraId="261FF01A" w14:textId="77777777" w:rsidTr="006F75C5">
              <w:trPr>
                <w:trHeight w:val="229"/>
              </w:trPr>
              <w:tc>
                <w:tcPr>
                  <w:tcW w:w="2547" w:type="dxa"/>
                </w:tcPr>
                <w:p w14:paraId="34B88114" w14:textId="4FE2A499" w:rsidR="00296114" w:rsidRPr="006F75C5" w:rsidRDefault="0029611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4CE45637" w14:textId="333E25D8"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253CBCB3" w14:textId="74804D99"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085C740E" w14:textId="6FD522EC" w:rsidR="00304A57" w:rsidRPr="006F75C5" w:rsidRDefault="00304A57" w:rsidP="00304A57">
            <w:pPr>
              <w:spacing w:line="240" w:lineRule="auto"/>
              <w:rPr>
                <w:rFonts w:ascii="Arial" w:eastAsia="Arial Unicode MS" w:hAnsi="Arial" w:cs="Arial"/>
                <w:color w:val="0000FF"/>
                <w:lang w:val="es-ES"/>
              </w:rPr>
            </w:pPr>
          </w:p>
          <w:p w14:paraId="5EA9B10B" w14:textId="4F3037CC"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Modem</w:t>
            </w:r>
          </w:p>
          <w:p w14:paraId="07D96A66" w14:textId="3AD38400" w:rsidR="00EF087D" w:rsidRPr="006F75C5" w:rsidRDefault="00EF087D" w:rsidP="00304A57">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EF087D" w:rsidRPr="006F75C5" w14:paraId="7B9BF1D7" w14:textId="77777777" w:rsidTr="00EF087D">
              <w:tc>
                <w:tcPr>
                  <w:tcW w:w="2071" w:type="dxa"/>
                </w:tcPr>
                <w:p w14:paraId="2911AA71" w14:textId="3B79FD1D"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Id_modem</w:t>
                  </w:r>
                  <w:proofErr w:type="spellEnd"/>
                </w:p>
              </w:tc>
              <w:tc>
                <w:tcPr>
                  <w:tcW w:w="2071" w:type="dxa"/>
                </w:tcPr>
                <w:p w14:paraId="25C46D25" w14:textId="593E8E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unico</w:t>
                  </w:r>
                  <w:proofErr w:type="spellEnd"/>
                </w:p>
              </w:tc>
            </w:tr>
            <w:tr w:rsidR="00EF087D" w:rsidRPr="006F75C5" w14:paraId="70BD7158" w14:textId="77777777" w:rsidTr="00EF087D">
              <w:tc>
                <w:tcPr>
                  <w:tcW w:w="2071" w:type="dxa"/>
                </w:tcPr>
                <w:p w14:paraId="2899B74C" w14:textId="5C2D4A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Marca_modem</w:t>
                  </w:r>
                  <w:proofErr w:type="spellEnd"/>
                </w:p>
              </w:tc>
              <w:tc>
                <w:tcPr>
                  <w:tcW w:w="2071" w:type="dxa"/>
                </w:tcPr>
                <w:p w14:paraId="2C19B18E" w14:textId="0C5C3C11"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289FA382" w14:textId="77777777" w:rsidTr="00EF087D">
              <w:tc>
                <w:tcPr>
                  <w:tcW w:w="2071" w:type="dxa"/>
                </w:tcPr>
                <w:p w14:paraId="706431CF"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p w14:paraId="44BE987C" w14:textId="77777777" w:rsidR="009337DE" w:rsidRPr="006F75C5" w:rsidRDefault="009337DE" w:rsidP="006F75C5">
                  <w:pPr>
                    <w:spacing w:line="240" w:lineRule="auto"/>
                    <w:jc w:val="center"/>
                    <w:rPr>
                      <w:rFonts w:ascii="Arial" w:eastAsia="Arial Unicode MS" w:hAnsi="Arial" w:cs="Arial"/>
                      <w:color w:val="0000FF"/>
                      <w:lang w:val="es-ES"/>
                    </w:rPr>
                  </w:pPr>
                </w:p>
                <w:p w14:paraId="339420D9" w14:textId="692731FD"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485</w:t>
                  </w:r>
                </w:p>
                <w:p w14:paraId="2EB2383A" w14:textId="6224504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output</w:t>
                  </w:r>
                </w:p>
              </w:tc>
              <w:tc>
                <w:tcPr>
                  <w:tcW w:w="2071" w:type="dxa"/>
                </w:tcPr>
                <w:p w14:paraId="0623DB45" w14:textId="5948FD4A"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9767E49" w14:textId="77777777" w:rsidTr="00EF087D">
              <w:tc>
                <w:tcPr>
                  <w:tcW w:w="2071" w:type="dxa"/>
                </w:tcPr>
                <w:p w14:paraId="21558C6D"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Tecnología_modem</w:t>
                  </w:r>
                  <w:proofErr w:type="spellEnd"/>
                </w:p>
                <w:p w14:paraId="0DB50D5A" w14:textId="77777777" w:rsidR="00EF087D" w:rsidRPr="006F75C5" w:rsidRDefault="00EF087D" w:rsidP="006F75C5">
                  <w:pPr>
                    <w:spacing w:line="240" w:lineRule="auto"/>
                    <w:jc w:val="center"/>
                    <w:rPr>
                      <w:rFonts w:ascii="Arial" w:eastAsia="Arial Unicode MS" w:hAnsi="Arial" w:cs="Arial"/>
                      <w:color w:val="0000FF"/>
                      <w:lang w:val="es-ES"/>
                    </w:rPr>
                  </w:pPr>
                </w:p>
                <w:p w14:paraId="62E27B1E"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3g</w:t>
                  </w:r>
                </w:p>
                <w:p w14:paraId="1599B06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4g</w:t>
                  </w:r>
                </w:p>
                <w:p w14:paraId="64CF7D60"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5g</w:t>
                  </w:r>
                </w:p>
                <w:p w14:paraId="0F5089F9" w14:textId="39895226" w:rsidR="00EF087D" w:rsidRPr="006F75C5" w:rsidRDefault="00EF087D" w:rsidP="006F75C5">
                  <w:pPr>
                    <w:spacing w:line="240" w:lineRule="auto"/>
                    <w:jc w:val="center"/>
                    <w:rPr>
                      <w:rFonts w:ascii="Arial" w:eastAsia="Arial Unicode MS" w:hAnsi="Arial" w:cs="Arial"/>
                      <w:color w:val="0000FF"/>
                      <w:lang w:val="es-ES"/>
                    </w:rPr>
                  </w:pPr>
                </w:p>
              </w:tc>
              <w:tc>
                <w:tcPr>
                  <w:tcW w:w="2071" w:type="dxa"/>
                </w:tcPr>
                <w:p w14:paraId="1FC9BD79" w14:textId="0A6FBB1B"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76C05C04" w14:textId="77777777" w:rsidTr="00EF087D">
              <w:tc>
                <w:tcPr>
                  <w:tcW w:w="2071" w:type="dxa"/>
                </w:tcPr>
                <w:p w14:paraId="2EF7A49A"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58AE1E72" w14:textId="77777777" w:rsidR="00EF087D" w:rsidRPr="006F75C5" w:rsidRDefault="00EF087D" w:rsidP="006F75C5">
                  <w:pPr>
                    <w:spacing w:line="240" w:lineRule="auto"/>
                    <w:jc w:val="center"/>
                    <w:rPr>
                      <w:rFonts w:ascii="Arial" w:eastAsia="Arial Unicode MS" w:hAnsi="Arial" w:cs="Arial"/>
                      <w:color w:val="0000FF"/>
                      <w:lang w:val="es-ES"/>
                    </w:rPr>
                  </w:pPr>
                </w:p>
                <w:p w14:paraId="74096226" w14:textId="5CE7C6E3"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Claro</w:t>
                  </w:r>
                </w:p>
                <w:p w14:paraId="4B91C99E" w14:textId="1FB5B41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Tigo</w:t>
                  </w:r>
                </w:p>
                <w:p w14:paraId="563BBC5B" w14:textId="65A1A169"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2071" w:type="dxa"/>
                </w:tcPr>
                <w:p w14:paraId="4CB5D52F" w14:textId="61A53242"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9337DE" w:rsidRPr="006F75C5" w14:paraId="245592B0" w14:textId="77777777" w:rsidTr="009337DE">
              <w:trPr>
                <w:trHeight w:val="345"/>
              </w:trPr>
              <w:tc>
                <w:tcPr>
                  <w:tcW w:w="2071" w:type="dxa"/>
                </w:tcPr>
                <w:p w14:paraId="766EA2D4" w14:textId="1E19E6EA"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imei_modem</w:t>
                  </w:r>
                  <w:proofErr w:type="spellEnd"/>
                </w:p>
                <w:p w14:paraId="5830E669" w14:textId="4F57CD5F" w:rsidR="009337DE" w:rsidRPr="006F75C5" w:rsidRDefault="009337DE" w:rsidP="006F75C5">
                  <w:pPr>
                    <w:spacing w:line="240" w:lineRule="auto"/>
                    <w:jc w:val="center"/>
                    <w:rPr>
                      <w:rFonts w:ascii="Arial" w:eastAsia="Arial Unicode MS" w:hAnsi="Arial" w:cs="Arial"/>
                      <w:color w:val="0000FF"/>
                      <w:lang w:val="es-ES"/>
                    </w:rPr>
                  </w:pPr>
                </w:p>
              </w:tc>
              <w:tc>
                <w:tcPr>
                  <w:tcW w:w="2071" w:type="dxa"/>
                </w:tcPr>
                <w:p w14:paraId="6704203C" w14:textId="0A0229AE"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337DE" w:rsidRPr="006F75C5" w14:paraId="6FE8897D" w14:textId="77777777" w:rsidTr="00EF087D">
              <w:tc>
                <w:tcPr>
                  <w:tcW w:w="2071" w:type="dxa"/>
                </w:tcPr>
                <w:p w14:paraId="44FD17C5" w14:textId="45B12920"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Serial_modem</w:t>
                  </w:r>
                  <w:proofErr w:type="spellEnd"/>
                </w:p>
              </w:tc>
              <w:tc>
                <w:tcPr>
                  <w:tcW w:w="2071" w:type="dxa"/>
                </w:tcPr>
                <w:p w14:paraId="3C85B11D" w14:textId="693273F7"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5F7BCFA3" w14:textId="1985F9A7" w:rsidR="00EF087D" w:rsidRPr="006F75C5" w:rsidRDefault="00EF087D" w:rsidP="00304A57">
            <w:pPr>
              <w:spacing w:line="240" w:lineRule="auto"/>
              <w:rPr>
                <w:rFonts w:ascii="Arial" w:eastAsia="Arial Unicode MS" w:hAnsi="Arial" w:cs="Arial"/>
                <w:color w:val="0000FF"/>
                <w:lang w:val="es-ES"/>
              </w:rPr>
            </w:pPr>
          </w:p>
          <w:p w14:paraId="43C72FD1" w14:textId="4B824EF3" w:rsidR="00EF087D" w:rsidRPr="006F75C5" w:rsidRDefault="00EF087D" w:rsidP="00304A57">
            <w:pPr>
              <w:spacing w:line="240" w:lineRule="auto"/>
              <w:rPr>
                <w:rFonts w:ascii="Arial" w:eastAsia="Arial Unicode MS" w:hAnsi="Arial" w:cs="Arial"/>
                <w:color w:val="0000FF"/>
                <w:lang w:val="es-ES"/>
              </w:rPr>
            </w:pPr>
          </w:p>
          <w:p w14:paraId="611B9AF0" w14:textId="2A15A406"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tbl>
            <w:tblPr>
              <w:tblStyle w:val="Tablaconcuadrcula"/>
              <w:tblW w:w="0" w:type="auto"/>
              <w:tblLayout w:type="fixed"/>
              <w:tblLook w:val="04A0" w:firstRow="1" w:lastRow="0" w:firstColumn="1" w:lastColumn="0" w:noHBand="0" w:noVBand="1"/>
            </w:tblPr>
            <w:tblGrid>
              <w:gridCol w:w="2071"/>
              <w:gridCol w:w="2071"/>
            </w:tblGrid>
            <w:tr w:rsidR="00EF087D" w:rsidRPr="006F75C5" w14:paraId="139B5250" w14:textId="77777777" w:rsidTr="00EF087D">
              <w:tc>
                <w:tcPr>
                  <w:tcW w:w="2071" w:type="dxa"/>
                </w:tcPr>
                <w:p w14:paraId="23E5D984" w14:textId="598E8F0B"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Id_handheld</w:t>
                  </w:r>
                  <w:proofErr w:type="spellEnd"/>
                </w:p>
              </w:tc>
              <w:tc>
                <w:tcPr>
                  <w:tcW w:w="2071" w:type="dxa"/>
                </w:tcPr>
                <w:p w14:paraId="43D66988" w14:textId="19377F0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EF087D" w:rsidRPr="006F75C5" w14:paraId="7DE20F1D" w14:textId="77777777" w:rsidTr="00EF087D">
              <w:tc>
                <w:tcPr>
                  <w:tcW w:w="2071" w:type="dxa"/>
                </w:tcPr>
                <w:p w14:paraId="15778F91" w14:textId="7777777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Tipo_puerto</w:t>
                  </w:r>
                  <w:proofErr w:type="spellEnd"/>
                </w:p>
                <w:p w14:paraId="67153BE7" w14:textId="77777777" w:rsidR="00EF087D" w:rsidRPr="006F75C5" w:rsidRDefault="00EF087D" w:rsidP="00304A57">
                  <w:pPr>
                    <w:spacing w:line="240" w:lineRule="auto"/>
                    <w:rPr>
                      <w:rFonts w:ascii="Arial" w:eastAsia="Arial Unicode MS" w:hAnsi="Arial" w:cs="Arial"/>
                      <w:color w:val="0000FF"/>
                      <w:lang w:val="es-ES"/>
                    </w:rPr>
                  </w:pPr>
                </w:p>
                <w:p w14:paraId="0A1A9FB1" w14:textId="05186E3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Ethernet</w:t>
                  </w:r>
                </w:p>
                <w:p w14:paraId="105D9FAA" w14:textId="3B5061ED"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Wifi</w:t>
                  </w:r>
                </w:p>
                <w:p w14:paraId="4752B27C" w14:textId="3AA6F73E"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Usb</w:t>
                  </w:r>
                  <w:proofErr w:type="spellEnd"/>
                </w:p>
                <w:p w14:paraId="3267E043" w14:textId="5BD1667A"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Rs232</w:t>
                  </w:r>
                </w:p>
                <w:p w14:paraId="0B5549F0" w14:textId="0D6BD4F5"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Bluethooth</w:t>
                  </w:r>
                  <w:proofErr w:type="spellEnd"/>
                </w:p>
                <w:p w14:paraId="41FA98C8" w14:textId="364D57F4"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rs485</w:t>
                  </w:r>
                </w:p>
                <w:p w14:paraId="5033F0F3" w14:textId="69592723"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rf</w:t>
                  </w:r>
                  <w:proofErr w:type="spellEnd"/>
                </w:p>
                <w:p w14:paraId="48B17A9D" w14:textId="6CBDC59B" w:rsidR="00EF087D" w:rsidRPr="006F75C5" w:rsidRDefault="00EF087D" w:rsidP="00304A57">
                  <w:pPr>
                    <w:spacing w:line="240" w:lineRule="auto"/>
                    <w:rPr>
                      <w:rFonts w:ascii="Arial" w:eastAsia="Arial Unicode MS" w:hAnsi="Arial" w:cs="Arial"/>
                      <w:color w:val="0000FF"/>
                      <w:lang w:val="es-ES"/>
                    </w:rPr>
                  </w:pPr>
                </w:p>
              </w:tc>
              <w:tc>
                <w:tcPr>
                  <w:tcW w:w="2071" w:type="dxa"/>
                </w:tcPr>
                <w:p w14:paraId="5BB9B1AD" w14:textId="2539EF88" w:rsidR="00EF087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BDCE18B" w14:textId="77777777" w:rsidTr="00EF087D">
              <w:tc>
                <w:tcPr>
                  <w:tcW w:w="2071" w:type="dxa"/>
                </w:tcPr>
                <w:p w14:paraId="646AC07F" w14:textId="76A14523" w:rsidR="00EF087D" w:rsidRPr="006F75C5" w:rsidRDefault="00EF087D" w:rsidP="00304A57">
                  <w:pPr>
                    <w:spacing w:line="240" w:lineRule="auto"/>
                    <w:rPr>
                      <w:rFonts w:ascii="Arial" w:eastAsia="Arial Unicode MS" w:hAnsi="Arial" w:cs="Arial"/>
                      <w:color w:val="0000FF"/>
                      <w:lang w:val="es-ES"/>
                    </w:rPr>
                  </w:pPr>
                </w:p>
              </w:tc>
              <w:tc>
                <w:tcPr>
                  <w:tcW w:w="2071" w:type="dxa"/>
                </w:tcPr>
                <w:p w14:paraId="6E67B6CE" w14:textId="77777777" w:rsidR="00EF087D" w:rsidRPr="006F75C5" w:rsidRDefault="00EF087D" w:rsidP="00304A57">
                  <w:pPr>
                    <w:spacing w:line="240" w:lineRule="auto"/>
                    <w:rPr>
                      <w:rFonts w:ascii="Arial" w:eastAsia="Arial Unicode MS" w:hAnsi="Arial" w:cs="Arial"/>
                      <w:color w:val="0000FF"/>
                      <w:lang w:val="es-ES"/>
                    </w:rPr>
                  </w:pPr>
                </w:p>
              </w:tc>
            </w:tr>
            <w:tr w:rsidR="00EF087D" w:rsidRPr="006F75C5" w14:paraId="54050261" w14:textId="77777777" w:rsidTr="00EF087D">
              <w:tc>
                <w:tcPr>
                  <w:tcW w:w="2071" w:type="dxa"/>
                </w:tcPr>
                <w:p w14:paraId="03C549C5" w14:textId="77777777" w:rsidR="00EF087D" w:rsidRPr="006F75C5" w:rsidRDefault="00EF087D" w:rsidP="00304A57">
                  <w:pPr>
                    <w:spacing w:line="240" w:lineRule="auto"/>
                    <w:rPr>
                      <w:rFonts w:ascii="Arial" w:eastAsia="Arial Unicode MS" w:hAnsi="Arial" w:cs="Arial"/>
                      <w:color w:val="0000FF"/>
                      <w:lang w:val="es-ES"/>
                    </w:rPr>
                  </w:pPr>
                </w:p>
              </w:tc>
              <w:tc>
                <w:tcPr>
                  <w:tcW w:w="2071" w:type="dxa"/>
                </w:tcPr>
                <w:p w14:paraId="42ABCDDA" w14:textId="77777777" w:rsidR="00EF087D" w:rsidRPr="006F75C5" w:rsidRDefault="00EF087D" w:rsidP="00304A57">
                  <w:pPr>
                    <w:spacing w:line="240" w:lineRule="auto"/>
                    <w:rPr>
                      <w:rFonts w:ascii="Arial" w:eastAsia="Arial Unicode MS" w:hAnsi="Arial" w:cs="Arial"/>
                      <w:color w:val="0000FF"/>
                      <w:lang w:val="es-ES"/>
                    </w:rPr>
                  </w:pPr>
                </w:p>
              </w:tc>
            </w:tr>
          </w:tbl>
          <w:p w14:paraId="1AD39982" w14:textId="1C085EC3" w:rsidR="00304A57" w:rsidRPr="006F75C5" w:rsidRDefault="00304A57" w:rsidP="00304A57">
            <w:pPr>
              <w:spacing w:line="240" w:lineRule="auto"/>
              <w:rPr>
                <w:rFonts w:ascii="Arial" w:eastAsia="Arial Unicode MS" w:hAnsi="Arial" w:cs="Arial"/>
                <w:color w:val="0000FF"/>
                <w:lang w:val="es-ES"/>
              </w:rPr>
            </w:pPr>
          </w:p>
          <w:p w14:paraId="082829D9" w14:textId="4600335F"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transformador</w:t>
            </w:r>
          </w:p>
          <w:tbl>
            <w:tblPr>
              <w:tblStyle w:val="Tablaconcuadrcula"/>
              <w:tblW w:w="0" w:type="auto"/>
              <w:tblLayout w:type="fixed"/>
              <w:tblLook w:val="04A0" w:firstRow="1" w:lastRow="0" w:firstColumn="1" w:lastColumn="0" w:noHBand="0" w:noVBand="1"/>
            </w:tblPr>
            <w:tblGrid>
              <w:gridCol w:w="2862"/>
              <w:gridCol w:w="1280"/>
            </w:tblGrid>
            <w:tr w:rsidR="00800E43" w:rsidRPr="006F75C5" w14:paraId="0243A8B4" w14:textId="77777777" w:rsidTr="00910236">
              <w:tc>
                <w:tcPr>
                  <w:tcW w:w="2862" w:type="dxa"/>
                </w:tcPr>
                <w:p w14:paraId="1BDFCC80" w14:textId="697D907D"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Id_transformador</w:t>
                  </w:r>
                  <w:proofErr w:type="spellEnd"/>
                </w:p>
              </w:tc>
              <w:tc>
                <w:tcPr>
                  <w:tcW w:w="1280" w:type="dxa"/>
                </w:tcPr>
                <w:p w14:paraId="73B503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5C1AA6E6" w14:textId="77777777" w:rsidTr="00910236">
              <w:tc>
                <w:tcPr>
                  <w:tcW w:w="2862" w:type="dxa"/>
                </w:tcPr>
                <w:p w14:paraId="47F4757B" w14:textId="11CBEA2B"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910236" w:rsidRPr="006F75C5">
                    <w:rPr>
                      <w:rFonts w:ascii="Arial" w:eastAsia="Arial Unicode MS" w:hAnsi="Arial" w:cs="Arial"/>
                      <w:color w:val="0000FF"/>
                      <w:lang w:val="es-ES"/>
                    </w:rPr>
                    <w:t>transformador</w:t>
                  </w:r>
                  <w:proofErr w:type="spellEnd"/>
                  <w:r w:rsidR="00910236" w:rsidRPr="006F75C5">
                    <w:rPr>
                      <w:rFonts w:ascii="Arial" w:eastAsia="Arial Unicode MS" w:hAnsi="Arial" w:cs="Arial"/>
                      <w:color w:val="0000FF"/>
                      <w:lang w:val="es-ES"/>
                    </w:rPr>
                    <w:t xml:space="preserve"> (</w:t>
                  </w:r>
                  <w:proofErr w:type="spellStart"/>
                  <w:r w:rsidR="00910236" w:rsidRPr="006F75C5">
                    <w:rPr>
                      <w:rFonts w:ascii="Arial" w:eastAsia="Arial Unicode MS" w:hAnsi="Arial" w:cs="Arial"/>
                      <w:color w:val="0000FF"/>
                      <w:lang w:val="es-ES"/>
                    </w:rPr>
                    <w:t>código_tr</w:t>
                  </w:r>
                  <w:proofErr w:type="spellEnd"/>
                  <w:r w:rsidR="00910236" w:rsidRPr="006F75C5">
                    <w:rPr>
                      <w:rFonts w:ascii="Arial" w:eastAsia="Arial Unicode MS" w:hAnsi="Arial" w:cs="Arial"/>
                      <w:color w:val="0000FF"/>
                      <w:lang w:val="es-ES"/>
                    </w:rPr>
                    <w:t>)</w:t>
                  </w:r>
                </w:p>
              </w:tc>
              <w:tc>
                <w:tcPr>
                  <w:tcW w:w="1280" w:type="dxa"/>
                </w:tcPr>
                <w:p w14:paraId="084BB99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64358D80" w14:textId="77777777" w:rsidTr="00910236">
              <w:tc>
                <w:tcPr>
                  <w:tcW w:w="2862" w:type="dxa"/>
                </w:tcPr>
                <w:p w14:paraId="05819A61" w14:textId="2C1B6C10"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Dirección_transformador</w:t>
                  </w:r>
                  <w:proofErr w:type="spellEnd"/>
                </w:p>
              </w:tc>
              <w:tc>
                <w:tcPr>
                  <w:tcW w:w="1280" w:type="dxa"/>
                </w:tcPr>
                <w:p w14:paraId="580C2007" w14:textId="747C9499"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304D2EC7" w14:textId="77777777" w:rsidTr="00910236">
              <w:tc>
                <w:tcPr>
                  <w:tcW w:w="2862" w:type="dxa"/>
                </w:tcPr>
                <w:p w14:paraId="758242FC" w14:textId="004FF22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Capacidad_transformador</w:t>
                  </w:r>
                  <w:proofErr w:type="spellEnd"/>
                </w:p>
              </w:tc>
              <w:tc>
                <w:tcPr>
                  <w:tcW w:w="1280" w:type="dxa"/>
                </w:tcPr>
                <w:p w14:paraId="2150B56F" w14:textId="0B8BB99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618C551F" w14:textId="77777777" w:rsidTr="00910236">
              <w:tc>
                <w:tcPr>
                  <w:tcW w:w="2862" w:type="dxa"/>
                </w:tcPr>
                <w:p w14:paraId="26119543" w14:textId="1591D479"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Nodo_transformador</w:t>
                  </w:r>
                  <w:proofErr w:type="spellEnd"/>
                </w:p>
              </w:tc>
              <w:tc>
                <w:tcPr>
                  <w:tcW w:w="1280" w:type="dxa"/>
                </w:tcPr>
                <w:p w14:paraId="0B9801DE" w14:textId="6CFA85F4"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368A43A1" w14:textId="77777777" w:rsidTr="00910236">
              <w:tc>
                <w:tcPr>
                  <w:tcW w:w="2862" w:type="dxa"/>
                </w:tcPr>
                <w:p w14:paraId="406D2280"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Carga_aforada</w:t>
                  </w:r>
                  <w:proofErr w:type="spellEnd"/>
                </w:p>
                <w:p w14:paraId="3C437A73" w14:textId="77777777" w:rsidR="00910236" w:rsidRPr="006F75C5" w:rsidRDefault="00910236" w:rsidP="00800E43">
                  <w:pPr>
                    <w:spacing w:line="240" w:lineRule="auto"/>
                    <w:rPr>
                      <w:rFonts w:ascii="Arial" w:eastAsia="Arial Unicode MS" w:hAnsi="Arial" w:cs="Arial"/>
                      <w:color w:val="0000FF"/>
                      <w:lang w:val="es-ES"/>
                    </w:rPr>
                  </w:pPr>
                </w:p>
                <w:p w14:paraId="09CBE53B" w14:textId="4106708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Cargas que no están </w:t>
                  </w:r>
                  <w:r w:rsidRPr="006F75C5">
                    <w:rPr>
                      <w:rFonts w:ascii="Arial" w:eastAsia="Arial Unicode MS" w:hAnsi="Arial" w:cs="Arial"/>
                      <w:color w:val="0000FF"/>
                      <w:lang w:val="es-ES"/>
                    </w:rPr>
                    <w:lastRenderedPageBreak/>
                    <w:t>medidas en el transformador</w:t>
                  </w:r>
                </w:p>
              </w:tc>
              <w:tc>
                <w:tcPr>
                  <w:tcW w:w="1280" w:type="dxa"/>
                </w:tcPr>
                <w:p w14:paraId="6E25ADD2" w14:textId="3483226D"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int</w:t>
                  </w:r>
                  <w:proofErr w:type="spellEnd"/>
                </w:p>
              </w:tc>
            </w:tr>
            <w:tr w:rsidR="00910236" w:rsidRPr="006F75C5" w14:paraId="68CE177B" w14:textId="77777777" w:rsidTr="00910236">
              <w:tc>
                <w:tcPr>
                  <w:tcW w:w="2862" w:type="dxa"/>
                </w:tcPr>
                <w:p w14:paraId="568B83FF"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Tipo_transformador</w:t>
                  </w:r>
                  <w:proofErr w:type="spellEnd"/>
                </w:p>
                <w:p w14:paraId="44EA725A" w14:textId="77777777" w:rsidR="00910236" w:rsidRPr="006F75C5" w:rsidRDefault="00910236" w:rsidP="00800E43">
                  <w:pPr>
                    <w:spacing w:line="240" w:lineRule="auto"/>
                    <w:rPr>
                      <w:rFonts w:ascii="Arial" w:eastAsia="Arial Unicode MS" w:hAnsi="Arial" w:cs="Arial"/>
                      <w:color w:val="0000FF"/>
                      <w:lang w:val="es-ES"/>
                    </w:rPr>
                  </w:pPr>
                </w:p>
                <w:p w14:paraId="78F73771" w14:textId="6C147D92"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Trifasico</w:t>
                  </w:r>
                  <w:proofErr w:type="spellEnd"/>
                </w:p>
                <w:p w14:paraId="03CC217C" w14:textId="28A7146E"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Monofasico</w:t>
                  </w:r>
                  <w:proofErr w:type="spellEnd"/>
                  <w:r w:rsidRPr="006F75C5">
                    <w:rPr>
                      <w:rFonts w:ascii="Arial" w:eastAsia="Arial Unicode MS" w:hAnsi="Arial" w:cs="Arial"/>
                      <w:color w:val="0000FF"/>
                      <w:lang w:val="es-ES"/>
                    </w:rPr>
                    <w:t xml:space="preserve"> trifilar</w:t>
                  </w:r>
                </w:p>
              </w:tc>
              <w:tc>
                <w:tcPr>
                  <w:tcW w:w="1280" w:type="dxa"/>
                </w:tcPr>
                <w:p w14:paraId="492D4573" w14:textId="636DD385"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lista</w:t>
                  </w:r>
                </w:p>
              </w:tc>
            </w:tr>
            <w:tr w:rsidR="00910236" w:rsidRPr="006F75C5" w14:paraId="460FEC9F" w14:textId="77777777" w:rsidTr="00910236">
              <w:tc>
                <w:tcPr>
                  <w:tcW w:w="2862" w:type="dxa"/>
                </w:tcPr>
                <w:p w14:paraId="27C7A94C" w14:textId="77777777" w:rsidR="00910236" w:rsidRPr="006F75C5" w:rsidRDefault="00910236" w:rsidP="00800E43">
                  <w:pPr>
                    <w:spacing w:line="240" w:lineRule="auto"/>
                    <w:rPr>
                      <w:rFonts w:ascii="Arial" w:eastAsia="Arial Unicode MS" w:hAnsi="Arial" w:cs="Arial"/>
                      <w:color w:val="0000FF"/>
                      <w:lang w:val="es-ES"/>
                    </w:rPr>
                  </w:pPr>
                </w:p>
              </w:tc>
              <w:tc>
                <w:tcPr>
                  <w:tcW w:w="1280" w:type="dxa"/>
                </w:tcPr>
                <w:p w14:paraId="31B69F74" w14:textId="77777777" w:rsidR="00910236" w:rsidRPr="006F75C5" w:rsidRDefault="00910236" w:rsidP="00800E43">
                  <w:pPr>
                    <w:spacing w:line="240" w:lineRule="auto"/>
                    <w:rPr>
                      <w:rFonts w:ascii="Arial" w:eastAsia="Arial Unicode MS" w:hAnsi="Arial" w:cs="Arial"/>
                      <w:color w:val="0000FF"/>
                      <w:lang w:val="es-ES"/>
                    </w:rPr>
                  </w:pPr>
                </w:p>
              </w:tc>
            </w:tr>
          </w:tbl>
          <w:p w14:paraId="0B333DC8" w14:textId="6DD9692F" w:rsidR="00800E43" w:rsidRPr="006F75C5" w:rsidRDefault="00800E43" w:rsidP="00304A57">
            <w:pPr>
              <w:spacing w:line="240" w:lineRule="auto"/>
              <w:rPr>
                <w:rFonts w:ascii="Arial" w:eastAsia="Arial Unicode MS" w:hAnsi="Arial" w:cs="Arial"/>
                <w:color w:val="0000FF"/>
                <w:lang w:val="es-ES"/>
              </w:rPr>
            </w:pPr>
          </w:p>
          <w:p w14:paraId="48A52D94" w14:textId="03D26A33" w:rsidR="00800E43" w:rsidRPr="006F75C5" w:rsidRDefault="00800E43" w:rsidP="00304A57">
            <w:pPr>
              <w:spacing w:line="240" w:lineRule="auto"/>
              <w:rPr>
                <w:rFonts w:ascii="Arial" w:eastAsia="Arial Unicode MS" w:hAnsi="Arial" w:cs="Arial"/>
                <w:color w:val="0000FF"/>
                <w:lang w:val="es-ES"/>
              </w:rPr>
            </w:pPr>
          </w:p>
          <w:p w14:paraId="3A40DB6D" w14:textId="1D5ECF96" w:rsidR="00800E43" w:rsidRPr="006F75C5" w:rsidRDefault="00800E43"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Macro</w:t>
            </w:r>
            <w:r w:rsidR="00910236" w:rsidRPr="006F75C5">
              <w:rPr>
                <w:rFonts w:ascii="Arial" w:eastAsia="Arial Unicode MS" w:hAnsi="Arial" w:cs="Arial"/>
                <w:color w:val="0000FF"/>
                <w:lang w:val="es-ES"/>
              </w:rPr>
              <w:t>Medidor</w:t>
            </w:r>
            <w:proofErr w:type="spellEnd"/>
          </w:p>
          <w:tbl>
            <w:tblPr>
              <w:tblStyle w:val="Tablaconcuadrcula"/>
              <w:tblW w:w="0" w:type="auto"/>
              <w:tblLayout w:type="fixed"/>
              <w:tblLook w:val="04A0" w:firstRow="1" w:lastRow="0" w:firstColumn="1" w:lastColumn="0" w:noHBand="0" w:noVBand="1"/>
            </w:tblPr>
            <w:tblGrid>
              <w:gridCol w:w="2071"/>
              <w:gridCol w:w="2071"/>
            </w:tblGrid>
            <w:tr w:rsidR="00800E43" w:rsidRPr="006F75C5" w14:paraId="4B72B334" w14:textId="77777777" w:rsidTr="006F75C5">
              <w:tc>
                <w:tcPr>
                  <w:tcW w:w="2071" w:type="dxa"/>
                </w:tcPr>
                <w:p w14:paraId="139D8DB5" w14:textId="6958F115"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Id_macro</w:t>
                  </w:r>
                  <w:proofErr w:type="spellEnd"/>
                </w:p>
              </w:tc>
              <w:tc>
                <w:tcPr>
                  <w:tcW w:w="2071" w:type="dxa"/>
                </w:tcPr>
                <w:p w14:paraId="1E5204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3EA054A5" w14:textId="77777777" w:rsidTr="006F75C5">
              <w:tc>
                <w:tcPr>
                  <w:tcW w:w="2071" w:type="dxa"/>
                </w:tcPr>
                <w:p w14:paraId="0A51A01F" w14:textId="02F3A058"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Serie_medidor</w:t>
                  </w:r>
                  <w:proofErr w:type="spellEnd"/>
                </w:p>
              </w:tc>
              <w:tc>
                <w:tcPr>
                  <w:tcW w:w="2071" w:type="dxa"/>
                </w:tcPr>
                <w:p w14:paraId="78786AA6"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1FD19669" w14:textId="77777777" w:rsidTr="006F75C5">
              <w:tc>
                <w:tcPr>
                  <w:tcW w:w="2071" w:type="dxa"/>
                </w:tcPr>
                <w:p w14:paraId="27DC1EFA"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429D18EA" w14:textId="77777777" w:rsidR="00800E43" w:rsidRPr="006F75C5" w:rsidRDefault="00800E43" w:rsidP="00800E43">
                  <w:pPr>
                    <w:spacing w:line="240" w:lineRule="auto"/>
                    <w:rPr>
                      <w:rFonts w:ascii="Arial" w:eastAsia="Arial Unicode MS" w:hAnsi="Arial" w:cs="Arial"/>
                      <w:color w:val="0000FF"/>
                      <w:lang w:val="es-ES"/>
                    </w:rPr>
                  </w:pPr>
                </w:p>
              </w:tc>
            </w:tr>
            <w:tr w:rsidR="00800E43" w:rsidRPr="006F75C5" w14:paraId="7DDDF02D" w14:textId="77777777" w:rsidTr="006F75C5">
              <w:tc>
                <w:tcPr>
                  <w:tcW w:w="2071" w:type="dxa"/>
                </w:tcPr>
                <w:p w14:paraId="468405F9"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51E5F467" w14:textId="77777777" w:rsidR="00800E43" w:rsidRPr="006F75C5" w:rsidRDefault="00800E43" w:rsidP="00800E43">
                  <w:pPr>
                    <w:spacing w:line="240" w:lineRule="auto"/>
                    <w:rPr>
                      <w:rFonts w:ascii="Arial" w:eastAsia="Arial Unicode MS" w:hAnsi="Arial" w:cs="Arial"/>
                      <w:color w:val="0000FF"/>
                      <w:lang w:val="es-ES"/>
                    </w:rPr>
                  </w:pPr>
                </w:p>
              </w:tc>
            </w:tr>
          </w:tbl>
          <w:p w14:paraId="0E1CB1C4" w14:textId="77777777" w:rsidR="00800E43" w:rsidRPr="006F75C5" w:rsidRDefault="00800E43" w:rsidP="00304A57">
            <w:pPr>
              <w:spacing w:line="240" w:lineRule="auto"/>
              <w:rPr>
                <w:rFonts w:ascii="Arial" w:eastAsia="Arial Unicode MS" w:hAnsi="Arial" w:cs="Arial"/>
                <w:color w:val="0000FF"/>
                <w:lang w:val="es-ES"/>
              </w:rPr>
            </w:pPr>
          </w:p>
          <w:p w14:paraId="5241E266" w14:textId="3FBE527D" w:rsidR="003F30CD"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 xml:space="preserve">Macro   </w:t>
            </w:r>
          </w:p>
          <w:p w14:paraId="036F53B7" w14:textId="29AD65DD" w:rsidR="004A4901"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Intermedia entre medidor y concentrador</w:t>
            </w:r>
          </w:p>
          <w:p w14:paraId="2E2BC663" w14:textId="60669DCD" w:rsidR="00304A57" w:rsidRPr="006F75C5" w:rsidRDefault="00304A57" w:rsidP="00304A57">
            <w:pPr>
              <w:spacing w:line="240" w:lineRule="auto"/>
              <w:rPr>
                <w:rFonts w:ascii="Arial" w:eastAsia="Arial Unicode MS" w:hAnsi="Arial" w:cs="Arial"/>
                <w:color w:val="0000FF"/>
                <w:lang w:val="es-ES"/>
              </w:rPr>
            </w:pPr>
          </w:p>
          <w:p w14:paraId="5BC0B982" w14:textId="0B99899F" w:rsidR="00304A57" w:rsidRPr="006F75C5" w:rsidRDefault="00304A57" w:rsidP="00304A57">
            <w:pPr>
              <w:spacing w:line="240" w:lineRule="auto"/>
              <w:rPr>
                <w:rFonts w:ascii="Arial" w:eastAsia="Arial Unicode MS" w:hAnsi="Arial" w:cs="Arial"/>
                <w:color w:val="0000FF"/>
                <w:lang w:val="es-ES"/>
              </w:rPr>
            </w:pPr>
          </w:p>
          <w:p w14:paraId="1C4140A0" w14:textId="77777777" w:rsidR="00304A57" w:rsidRPr="006F75C5" w:rsidRDefault="00304A57" w:rsidP="00304A57">
            <w:pPr>
              <w:spacing w:line="240" w:lineRule="auto"/>
              <w:rPr>
                <w:rFonts w:ascii="Arial" w:eastAsia="Arial Unicode MS" w:hAnsi="Arial" w:cs="Arial"/>
                <w:color w:val="0000FF"/>
                <w:lang w:val="es-ES"/>
              </w:rPr>
            </w:pPr>
          </w:p>
          <w:p w14:paraId="18D49E8A" w14:textId="77777777" w:rsidR="00304A57" w:rsidRPr="006F75C5" w:rsidRDefault="00304A57" w:rsidP="00304A57">
            <w:pPr>
              <w:spacing w:line="240" w:lineRule="auto"/>
              <w:rPr>
                <w:rFonts w:ascii="Arial" w:eastAsia="Arial Unicode MS" w:hAnsi="Arial" w:cs="Arial"/>
                <w:color w:val="0000FF"/>
                <w:lang w:val="es-ES"/>
              </w:rPr>
            </w:pPr>
          </w:p>
          <w:p w14:paraId="30FBDE71" w14:textId="2F83F089" w:rsidR="00354CFA" w:rsidRPr="006F75C5" w:rsidRDefault="00354CFA" w:rsidP="00AD21BA">
            <w:pPr>
              <w:spacing w:line="240" w:lineRule="auto"/>
              <w:rPr>
                <w:rFonts w:ascii="Arial" w:eastAsia="Arial Unicode MS" w:hAnsi="Arial" w:cs="Arial"/>
                <w:color w:val="0000FF"/>
                <w:lang w:val="es-ES"/>
              </w:rPr>
            </w:pPr>
          </w:p>
          <w:p w14:paraId="6BD09920" w14:textId="77777777" w:rsidR="00A660B6" w:rsidRPr="006F75C5" w:rsidRDefault="00A660B6" w:rsidP="00A660B6">
            <w:pPr>
              <w:pStyle w:val="Prrafodelista"/>
              <w:spacing w:line="240" w:lineRule="auto"/>
              <w:rPr>
                <w:rFonts w:ascii="Arial" w:eastAsia="Arial Unicode MS" w:hAnsi="Arial" w:cs="Arial"/>
                <w:color w:val="0000FF"/>
                <w:lang w:val="es-ES"/>
              </w:rPr>
            </w:pPr>
          </w:p>
          <w:p w14:paraId="3C8F4AA6" w14:textId="77777777" w:rsidR="00A660B6" w:rsidRPr="006F75C5" w:rsidRDefault="00A660B6" w:rsidP="00A660B6">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602F9D0B" w14:textId="0BDFFAE7" w:rsidR="007730E3" w:rsidRPr="00214CA5" w:rsidRDefault="007730E3" w:rsidP="007730E3">
            <w:pPr>
              <w:spacing w:line="240" w:lineRule="auto"/>
              <w:rPr>
                <w:rFonts w:ascii="Arial" w:eastAsia="Arial Unicode MS" w:hAnsi="Arial" w:cs="Arial"/>
                <w:color w:val="0000FF"/>
                <w:lang w:val="es-ES"/>
              </w:rPr>
            </w:pPr>
          </w:p>
          <w:p w14:paraId="6189EC68" w14:textId="147F6981" w:rsidR="00A660B6" w:rsidRPr="00214CA5" w:rsidRDefault="00A660B6" w:rsidP="00A660B6">
            <w:pPr>
              <w:spacing w:line="240" w:lineRule="auto"/>
              <w:jc w:val="both"/>
              <w:rPr>
                <w:rFonts w:ascii="Arial" w:eastAsia="Arial Unicode MS" w:hAnsi="Arial" w:cs="Arial"/>
                <w:color w:val="0000FF"/>
                <w:lang w:val="es-ES"/>
              </w:rPr>
            </w:pPr>
          </w:p>
        </w:tc>
      </w:tr>
      <w:tr w:rsidR="00A660B6" w:rsidRPr="000463D8" w14:paraId="4927E3FF" w14:textId="77777777" w:rsidTr="00A660B6">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A660B6">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A660B6">
        <w:tc>
          <w:tcPr>
            <w:tcW w:w="559" w:type="dxa"/>
            <w:tcBorders>
              <w:bottom w:val="single" w:sz="4" w:space="0" w:color="auto"/>
            </w:tcBorders>
            <w:vAlign w:val="center"/>
          </w:tcPr>
          <w:p w14:paraId="7E172333" w14:textId="77777777" w:rsidR="00A660B6" w:rsidRPr="009B2573" w:rsidRDefault="00A660B6" w:rsidP="00A660B6">
            <w:pPr>
              <w:spacing w:line="240" w:lineRule="auto"/>
              <w:rPr>
                <w:rFonts w:ascii="Arial" w:hAnsi="Arial" w:cs="Arial"/>
              </w:rPr>
            </w:pPr>
          </w:p>
        </w:tc>
        <w:tc>
          <w:tcPr>
            <w:tcW w:w="4368" w:type="dxa"/>
            <w:gridSpan w:val="6"/>
            <w:tcBorders>
              <w:bottom w:val="single" w:sz="4" w:space="0" w:color="auto"/>
            </w:tcBorders>
            <w:vAlign w:val="center"/>
          </w:tcPr>
          <w:p w14:paraId="58AE47F3" w14:textId="77777777" w:rsidR="00A660B6" w:rsidRPr="009B2573" w:rsidRDefault="00A660B6" w:rsidP="00A660B6">
            <w:pPr>
              <w:spacing w:line="240" w:lineRule="auto"/>
              <w:rPr>
                <w:rFonts w:ascii="Arial" w:hAnsi="Arial" w:cs="Arial"/>
              </w:rPr>
            </w:pPr>
          </w:p>
        </w:tc>
        <w:tc>
          <w:tcPr>
            <w:tcW w:w="4731" w:type="dxa"/>
            <w:gridSpan w:val="2"/>
            <w:tcBorders>
              <w:bottom w:val="single" w:sz="4" w:space="0" w:color="auto"/>
            </w:tcBorders>
            <w:vAlign w:val="center"/>
          </w:tcPr>
          <w:p w14:paraId="302B9C05" w14:textId="77777777" w:rsidR="00A660B6" w:rsidRDefault="00A660B6" w:rsidP="00A660B6">
            <w:pPr>
              <w:spacing w:line="240" w:lineRule="auto"/>
              <w:rPr>
                <w:rFonts w:ascii="Arial" w:eastAsia="Arial Unicode MS" w:hAnsi="Arial" w:cs="Arial"/>
                <w:color w:val="0000FF"/>
                <w:lang w:val="es-ES"/>
              </w:rPr>
            </w:pPr>
          </w:p>
          <w:p w14:paraId="140D473B" w14:textId="77777777" w:rsidR="00A660B6" w:rsidRPr="00236317" w:rsidRDefault="00A660B6" w:rsidP="00A660B6">
            <w:pPr>
              <w:spacing w:line="240" w:lineRule="auto"/>
              <w:ind w:left="720"/>
              <w:rPr>
                <w:rFonts w:ascii="Arial" w:hAnsi="Arial" w:cs="Arial"/>
                <w:i/>
                <w:color w:val="800000"/>
              </w:rPr>
            </w:pPr>
          </w:p>
        </w:tc>
      </w:tr>
      <w:tr w:rsidR="00A660B6" w:rsidRPr="000463D8" w14:paraId="7F9D8E7C" w14:textId="77777777" w:rsidTr="00A660B6">
        <w:tc>
          <w:tcPr>
            <w:tcW w:w="9658" w:type="dxa"/>
            <w:gridSpan w:val="9"/>
          </w:tcPr>
          <w:p w14:paraId="2CCBF57C" w14:textId="77777777" w:rsidR="00A660B6" w:rsidRDefault="00A660B6" w:rsidP="00A660B6">
            <w:pPr>
              <w:rPr>
                <w:rFonts w:ascii="Arial" w:hAnsi="Arial" w:cs="Arial"/>
                <w:b/>
              </w:rPr>
            </w:pPr>
            <w:r w:rsidRPr="000463D8">
              <w:rPr>
                <w:rFonts w:ascii="Arial" w:hAnsi="Arial" w:cs="Arial"/>
                <w:b/>
              </w:rPr>
              <w:t>PRECONDICIÓN:</w:t>
            </w:r>
          </w:p>
          <w:p w14:paraId="27956C24" w14:textId="77777777" w:rsidR="00A660B6" w:rsidRPr="000463D8" w:rsidRDefault="00A660B6" w:rsidP="00A660B6">
            <w:pPr>
              <w:rPr>
                <w:rFonts w:ascii="Arial" w:hAnsi="Arial" w:cs="Arial"/>
                <w:b/>
              </w:rPr>
            </w:pPr>
          </w:p>
          <w:p w14:paraId="6F34DDB0" w14:textId="17754B41" w:rsidR="00A660B6" w:rsidRDefault="00C000BF" w:rsidP="00C000BF">
            <w:pPr>
              <w:ind w:left="720"/>
              <w:jc w:val="both"/>
              <w:rPr>
                <w:rFonts w:ascii="Arial" w:hAnsi="Arial" w:cs="Arial"/>
                <w:color w:val="0000FF"/>
                <w:lang w:eastAsia="es-ES"/>
              </w:rPr>
            </w:pPr>
            <w:r>
              <w:rPr>
                <w:rFonts w:ascii="Arial" w:hAnsi="Arial" w:cs="Arial"/>
                <w:color w:val="0000FF"/>
                <w:lang w:eastAsia="es-ES"/>
              </w:rPr>
              <w:t xml:space="preserve">Si el usuario que pretende ver, crear, modificar, registrar o configurar los componentes no posee los atributos necesarios, no podrá generar ninguna acción </w:t>
            </w:r>
          </w:p>
          <w:p w14:paraId="09D4AE4B" w14:textId="708431CF" w:rsidR="003356BB" w:rsidRDefault="003356BB" w:rsidP="00C000BF">
            <w:pPr>
              <w:ind w:left="720"/>
              <w:jc w:val="both"/>
              <w:rPr>
                <w:rFonts w:ascii="Arial" w:hAnsi="Arial" w:cs="Arial"/>
                <w:color w:val="0000FF"/>
                <w:lang w:eastAsia="es-ES"/>
              </w:rPr>
            </w:pPr>
            <w:r>
              <w:rPr>
                <w:rFonts w:ascii="Arial" w:hAnsi="Arial" w:cs="Arial"/>
                <w:color w:val="0000FF"/>
                <w:lang w:eastAsia="es-ES"/>
              </w:rPr>
              <w:t>Los componentes deberán estar previamente registrados y asociados para su gestión.</w:t>
            </w:r>
          </w:p>
          <w:p w14:paraId="5A29A1DF" w14:textId="77777777" w:rsidR="00A660B6" w:rsidRDefault="00A660B6" w:rsidP="00A660B6">
            <w:pPr>
              <w:jc w:val="both"/>
              <w:rPr>
                <w:rFonts w:ascii="Arial" w:hAnsi="Arial" w:cs="Arial"/>
                <w:color w:val="0000FF"/>
                <w:lang w:eastAsia="es-ES"/>
              </w:rPr>
            </w:pP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A660B6">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t>FLUJO NORMAL DE TRABAJO:</w:t>
            </w:r>
          </w:p>
          <w:p w14:paraId="198BE6C7" w14:textId="77777777" w:rsidR="00A660B6" w:rsidRDefault="00A660B6" w:rsidP="00A660B6">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912745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405A2E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746DFB7"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50155F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4F4C6A9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41A28FD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lastRenderedPageBreak/>
              <w:drawing>
                <wp:inline distT="0" distB="0" distL="0" distR="0" wp14:anchorId="6830A1FB" wp14:editId="0A2DFD7A">
                  <wp:extent cx="5353050" cy="2714625"/>
                  <wp:effectExtent l="0" t="0" r="7620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14758C58"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C95BFE4" w14:textId="36C97473" w:rsidR="00A660B6" w:rsidRDefault="00A660B6" w:rsidP="00A660B6">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52BE664F" wp14:editId="3BF37C51">
                  <wp:extent cx="5572125" cy="3124200"/>
                  <wp:effectExtent l="76200" t="0" r="66675"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69852336" w14:textId="33A4BABD" w:rsidR="00D50EAB" w:rsidRDefault="00D50EAB" w:rsidP="00A660B6">
            <w:pPr>
              <w:widowControl/>
              <w:autoSpaceDE w:val="0"/>
              <w:autoSpaceDN w:val="0"/>
              <w:adjustRightInd w:val="0"/>
              <w:spacing w:line="240" w:lineRule="auto"/>
              <w:rPr>
                <w:rFonts w:ascii="Arial" w:hAnsi="Arial" w:cs="Arial"/>
                <w:color w:val="0000FF"/>
                <w:lang w:val="es-ES" w:eastAsia="es-ES"/>
              </w:rPr>
            </w:pPr>
          </w:p>
          <w:p w14:paraId="519CC29F" w14:textId="05E31F10" w:rsidR="00D50EAB" w:rsidRDefault="00D50EAB" w:rsidP="00A660B6">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752B5F5B" wp14:editId="39B13BDC">
                  <wp:extent cx="5572125" cy="3124200"/>
                  <wp:effectExtent l="76200" t="0" r="66675"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66197AFF" w14:textId="77777777" w:rsidR="00A660B6" w:rsidRDefault="00A660B6" w:rsidP="007730E3">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42FC63AA" wp14:editId="059A01AC">
                  <wp:extent cx="5572125" cy="3124200"/>
                  <wp:effectExtent l="76200" t="0" r="66675"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14:paraId="11F05F0B"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00C738D6"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16FB0ECC"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3ED2010A"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2C7BBCAA" w14:textId="38736AB9" w:rsidR="007730E3" w:rsidRPr="007730E3" w:rsidRDefault="007730E3" w:rsidP="007730E3">
            <w:pPr>
              <w:widowControl/>
              <w:autoSpaceDE w:val="0"/>
              <w:autoSpaceDN w:val="0"/>
              <w:adjustRightInd w:val="0"/>
              <w:spacing w:line="240" w:lineRule="auto"/>
              <w:rPr>
                <w:rFonts w:ascii="Arial" w:hAnsi="Arial" w:cs="Arial"/>
                <w:color w:val="0000FF"/>
                <w:lang w:val="es-ES" w:eastAsia="es-ES"/>
              </w:rPr>
            </w:pPr>
          </w:p>
        </w:tc>
      </w:tr>
      <w:tr w:rsidR="00A660B6" w:rsidRPr="000463D8" w14:paraId="31CFDC69" w14:textId="77777777" w:rsidTr="00A44CC3">
        <w:tc>
          <w:tcPr>
            <w:tcW w:w="804" w:type="dxa"/>
            <w:gridSpan w:val="2"/>
            <w:shd w:val="clear" w:color="auto" w:fill="D9D9D9"/>
          </w:tcPr>
          <w:p w14:paraId="3323A47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968C8DC"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43EE8E24"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31885210" w14:textId="77777777" w:rsidTr="00A44CC3">
        <w:tc>
          <w:tcPr>
            <w:tcW w:w="804" w:type="dxa"/>
            <w:gridSpan w:val="2"/>
          </w:tcPr>
          <w:p w14:paraId="0E47801D" w14:textId="77777777" w:rsidR="00A660B6" w:rsidRPr="006779C3" w:rsidRDefault="00A660B6" w:rsidP="00A660B6">
            <w:pPr>
              <w:jc w:val="center"/>
              <w:rPr>
                <w:rFonts w:ascii="Arial" w:hAnsi="Arial" w:cs="Arial"/>
                <w:color w:val="0000FF"/>
                <w:lang w:val="es-ES" w:eastAsia="es-ES"/>
              </w:rPr>
            </w:pPr>
            <w:r>
              <w:rPr>
                <w:rFonts w:ascii="Arial" w:hAnsi="Arial" w:cs="Arial"/>
                <w:color w:val="0000FF"/>
                <w:lang w:val="es-ES" w:eastAsia="es-ES"/>
              </w:rPr>
              <w:t>1</w:t>
            </w:r>
          </w:p>
        </w:tc>
        <w:tc>
          <w:tcPr>
            <w:tcW w:w="2168" w:type="dxa"/>
            <w:gridSpan w:val="2"/>
          </w:tcPr>
          <w:p w14:paraId="680A9573" w14:textId="3CA23C76" w:rsidR="00A660B6" w:rsidRPr="006779C3" w:rsidRDefault="006C212A" w:rsidP="00A660B6">
            <w:pPr>
              <w:jc w:val="both"/>
              <w:rPr>
                <w:rFonts w:ascii="Arial" w:hAnsi="Arial" w:cs="Arial"/>
                <w:color w:val="0000FF"/>
                <w:lang w:val="es-ES" w:eastAsia="es-ES"/>
              </w:rPr>
            </w:pPr>
            <w:r>
              <w:rPr>
                <w:rFonts w:ascii="Arial" w:hAnsi="Arial" w:cs="Arial"/>
                <w:color w:val="0000FF"/>
                <w:lang w:val="es-ES" w:eastAsia="es-ES"/>
              </w:rPr>
              <w:t>Administrador</w:t>
            </w:r>
            <w:r w:rsidR="001E04CC">
              <w:rPr>
                <w:rFonts w:ascii="Arial" w:hAnsi="Arial" w:cs="Arial"/>
                <w:color w:val="0000FF"/>
                <w:lang w:val="es-ES" w:eastAsia="es-ES"/>
              </w:rPr>
              <w:t>/usuario</w:t>
            </w:r>
          </w:p>
        </w:tc>
        <w:tc>
          <w:tcPr>
            <w:tcW w:w="6686" w:type="dxa"/>
            <w:gridSpan w:val="5"/>
          </w:tcPr>
          <w:p w14:paraId="79145077" w14:textId="6EBEA561" w:rsidR="00A660B6" w:rsidRDefault="001E04CC"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crearComponente</w:t>
            </w:r>
            <w:proofErr w:type="spellEnd"/>
          </w:p>
          <w:p w14:paraId="1B5FD075"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BEF1595" w14:textId="17124E75" w:rsidR="001E04CC" w:rsidRPr="001E04CC" w:rsidRDefault="001E04CC" w:rsidP="001E04CC">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sidR="00D210F3">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C507F9"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sidR="003356BB">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sidR="003356BB">
              <w:rPr>
                <w:rFonts w:ascii="Arial" w:hAnsi="Arial" w:cs="Arial"/>
                <w:color w:val="0000FF"/>
                <w:lang w:val="es-ES" w:eastAsia="es-ES"/>
              </w:rPr>
              <w:t xml:space="preserve"> presionando en el botón: Crear Componente</w:t>
            </w:r>
          </w:p>
          <w:p w14:paraId="5C52B282"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B971FE2" w14:textId="77777777" w:rsidR="00A660B6" w:rsidRDefault="00A660B6" w:rsidP="00A660B6">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337A75CF"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r>
              <w:rPr>
                <w:rFonts w:ascii="Arial" w:eastAsia="Arial Unicode MS" w:hAnsi="Arial" w:cs="Arial"/>
                <w:color w:val="0000FF"/>
                <w:lang w:val="es-ES"/>
              </w:rPr>
              <w:t xml:space="preserve"> (único)</w:t>
            </w:r>
          </w:p>
          <w:p w14:paraId="7C0644D6"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p w14:paraId="178BC041"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Marca_componente</w:t>
            </w:r>
            <w:proofErr w:type="spellEnd"/>
          </w:p>
          <w:p w14:paraId="675B307D"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p w14:paraId="30601210"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Tecnología_componente</w:t>
            </w:r>
            <w:proofErr w:type="spellEnd"/>
          </w:p>
          <w:p w14:paraId="70A1C3C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Serie_componente</w:t>
            </w:r>
            <w:proofErr w:type="spellEnd"/>
          </w:p>
          <w:p w14:paraId="08E1A76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Modelo_componente</w:t>
            </w:r>
            <w:proofErr w:type="spellEnd"/>
          </w:p>
          <w:p w14:paraId="53E0E886" w14:textId="7645340B"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Estado_componente</w:t>
            </w:r>
            <w:proofErr w:type="spellEnd"/>
          </w:p>
          <w:p w14:paraId="57EA8241" w14:textId="651CA224"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Referencia_componente</w:t>
            </w:r>
            <w:proofErr w:type="spellEnd"/>
          </w:p>
          <w:p w14:paraId="6280D0C5" w14:textId="02D5F9C0"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5DAE89B" w14:textId="77777777"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43D5E736" w14:textId="397A5B3C" w:rsidR="00A660B6" w:rsidRDefault="00A660B6"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Podrá </w:t>
            </w:r>
            <w:r w:rsidR="001E04CC">
              <w:rPr>
                <w:rFonts w:ascii="Arial" w:hAnsi="Arial" w:cs="Arial"/>
                <w:color w:val="0000FF"/>
                <w:lang w:val="es-ES" w:eastAsia="es-ES"/>
              </w:rPr>
              <w:t xml:space="preserve">crear los componentes </w:t>
            </w:r>
            <w:r w:rsidR="0091052B">
              <w:rPr>
                <w:rFonts w:ascii="Arial" w:hAnsi="Arial" w:cs="Arial"/>
                <w:color w:val="0000FF"/>
                <w:lang w:val="es-ES" w:eastAsia="es-ES"/>
              </w:rPr>
              <w:t>que crea convenientes</w:t>
            </w:r>
            <w:r w:rsidR="003356BB">
              <w:rPr>
                <w:rFonts w:ascii="Arial" w:hAnsi="Arial" w:cs="Arial"/>
                <w:color w:val="0000FF"/>
                <w:lang w:val="es-ES" w:eastAsia="es-ES"/>
              </w:rPr>
              <w:t>,</w:t>
            </w:r>
            <w:r w:rsidR="0091052B">
              <w:rPr>
                <w:rFonts w:ascii="Arial" w:hAnsi="Arial" w:cs="Arial"/>
                <w:color w:val="0000FF"/>
                <w:lang w:val="es-ES" w:eastAsia="es-ES"/>
              </w:rPr>
              <w:t xml:space="preserve"> permitiéndole seleccionar entre una lista de componentes previamente definida y que se muestra en la interfaz actual, a continuación, se le otorgan los atributos al componente, los cuales algunos deberán ser únicos, pulsa el botón </w:t>
            </w:r>
            <w:r w:rsidR="0091052B" w:rsidRPr="0091052B">
              <w:rPr>
                <w:rFonts w:ascii="Arial" w:hAnsi="Arial" w:cs="Arial"/>
                <w:b/>
                <w:bCs/>
                <w:color w:val="0000FF"/>
                <w:lang w:val="es-ES" w:eastAsia="es-ES"/>
              </w:rPr>
              <w:t>crear componente</w:t>
            </w:r>
            <w:r w:rsidR="0091052B">
              <w:rPr>
                <w:rFonts w:ascii="Arial" w:hAnsi="Arial" w:cs="Arial"/>
                <w:b/>
                <w:bCs/>
                <w:color w:val="0000FF"/>
                <w:lang w:val="es-ES" w:eastAsia="es-ES"/>
              </w:rPr>
              <w:t xml:space="preserve"> y</w:t>
            </w:r>
          </w:p>
          <w:p w14:paraId="246BBCF7" w14:textId="46F733BB" w:rsid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14886CFF" w14:textId="77777777" w:rsidR="0091052B" w:rsidRDefault="0091052B" w:rsidP="00BD02B1">
            <w:pPr>
              <w:autoSpaceDE w:val="0"/>
              <w:autoSpaceDN w:val="0"/>
              <w:adjustRightInd w:val="0"/>
              <w:jc w:val="both"/>
              <w:rPr>
                <w:rFonts w:ascii="Arial" w:hAnsi="Arial" w:cs="Arial"/>
                <w:color w:val="0000FF"/>
                <w:lang w:eastAsia="es-ES"/>
              </w:rPr>
            </w:pPr>
          </w:p>
          <w:p w14:paraId="755BC142" w14:textId="77777777"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 xml:space="preserve">existe? </w:t>
            </w:r>
          </w:p>
          <w:p w14:paraId="001E2242" w14:textId="50CA20DE"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 xml:space="preserve">Si: muestra mensaje donde se informa que el componente con </w:t>
            </w:r>
            <w:proofErr w:type="spellStart"/>
            <w:r>
              <w:rPr>
                <w:rFonts w:ascii="Arial" w:hAnsi="Arial" w:cs="Arial"/>
                <w:color w:val="0000FF"/>
                <w:lang w:eastAsia="es-ES"/>
              </w:rPr>
              <w:t>id_componente</w:t>
            </w:r>
            <w:proofErr w:type="spellEnd"/>
            <w:r>
              <w:rPr>
                <w:rFonts w:ascii="Arial" w:hAnsi="Arial" w:cs="Arial"/>
                <w:color w:val="0000FF"/>
                <w:lang w:eastAsia="es-ES"/>
              </w:rPr>
              <w:t xml:space="preserve">, </w:t>
            </w:r>
            <w:proofErr w:type="spellStart"/>
            <w:r>
              <w:rPr>
                <w:rFonts w:ascii="Arial" w:hAnsi="Arial" w:cs="Arial"/>
                <w:color w:val="0000FF"/>
                <w:lang w:eastAsia="es-ES"/>
              </w:rPr>
              <w:t>marca_componente</w:t>
            </w:r>
            <w:proofErr w:type="spellEnd"/>
            <w:r>
              <w:rPr>
                <w:rFonts w:ascii="Arial" w:hAnsi="Arial" w:cs="Arial"/>
                <w:color w:val="0000FF"/>
                <w:lang w:eastAsia="es-ES"/>
              </w:rPr>
              <w:t xml:space="preserve"> y </w:t>
            </w:r>
            <w:proofErr w:type="spellStart"/>
            <w:r>
              <w:rPr>
                <w:rFonts w:ascii="Arial" w:hAnsi="Arial" w:cs="Arial"/>
                <w:color w:val="0000FF"/>
                <w:lang w:eastAsia="es-ES"/>
              </w:rPr>
              <w:t>tipo_componente</w:t>
            </w:r>
            <w:proofErr w:type="spellEnd"/>
            <w:r>
              <w:rPr>
                <w:rFonts w:ascii="Arial" w:hAnsi="Arial" w:cs="Arial"/>
                <w:color w:val="0000FF"/>
                <w:lang w:eastAsia="es-ES"/>
              </w:rPr>
              <w:t xml:space="preserve"> ya existe</w:t>
            </w:r>
          </w:p>
          <w:p w14:paraId="01D8F7A3" w14:textId="7BA0DAF0" w:rsidR="0091052B" w:rsidRDefault="0091052B" w:rsidP="00BD02B1">
            <w:pPr>
              <w:autoSpaceDE w:val="0"/>
              <w:autoSpaceDN w:val="0"/>
              <w:adjustRightInd w:val="0"/>
              <w:jc w:val="both"/>
              <w:rPr>
                <w:rFonts w:ascii="Arial" w:hAnsi="Arial" w:cs="Arial"/>
                <w:color w:val="0000FF"/>
                <w:lang w:eastAsia="es-ES"/>
              </w:rPr>
            </w:pPr>
          </w:p>
          <w:p w14:paraId="64FC2844" w14:textId="6B340504"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No: muestra mensaje: el componente ha sido creado exitosamente.</w:t>
            </w:r>
          </w:p>
          <w:p w14:paraId="7FA5440D" w14:textId="77777777" w:rsidR="0091052B" w:rsidRP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126AE9EE" w14:textId="77777777" w:rsidR="0091052B" w:rsidRPr="0091052B" w:rsidRDefault="0091052B" w:rsidP="0091052B">
            <w:pPr>
              <w:autoSpaceDE w:val="0"/>
              <w:autoSpaceDN w:val="0"/>
              <w:adjustRightInd w:val="0"/>
              <w:rPr>
                <w:rFonts w:ascii="Arial" w:hAnsi="Arial" w:cs="Arial"/>
                <w:color w:val="0000FF"/>
                <w:lang w:eastAsia="es-ES"/>
              </w:rPr>
            </w:pPr>
          </w:p>
          <w:p w14:paraId="534B4806" w14:textId="77777777" w:rsidR="0091052B" w:rsidRDefault="0091052B"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84E847A"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73D3DDE"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037B701A" w14:textId="77777777" w:rsidR="00A660B6" w:rsidRPr="000463D8" w:rsidRDefault="00A660B6" w:rsidP="00A660B6">
            <w:pPr>
              <w:jc w:val="both"/>
              <w:rPr>
                <w:rFonts w:ascii="Arial" w:hAnsi="Arial" w:cs="Arial"/>
                <w:b/>
              </w:rPr>
            </w:pPr>
          </w:p>
        </w:tc>
      </w:tr>
      <w:tr w:rsidR="00A660B6" w:rsidRPr="000463D8" w14:paraId="00176563" w14:textId="77777777" w:rsidTr="00A44CC3">
        <w:tc>
          <w:tcPr>
            <w:tcW w:w="804" w:type="dxa"/>
            <w:gridSpan w:val="2"/>
          </w:tcPr>
          <w:p w14:paraId="55C107A1" w14:textId="77777777" w:rsidR="00A660B6" w:rsidRPr="000463D8" w:rsidRDefault="00A660B6" w:rsidP="00A660B6">
            <w:pPr>
              <w:jc w:val="center"/>
              <w:rPr>
                <w:rFonts w:ascii="Arial" w:hAnsi="Arial" w:cs="Arial"/>
                <w:b/>
              </w:rPr>
            </w:pPr>
            <w:r w:rsidRPr="009B5A5F">
              <w:rPr>
                <w:rFonts w:ascii="Arial" w:hAnsi="Arial" w:cs="Arial"/>
                <w:color w:val="0000FF"/>
                <w:lang w:val="es-ES" w:eastAsia="es-ES"/>
              </w:rPr>
              <w:t>2</w:t>
            </w:r>
          </w:p>
        </w:tc>
        <w:tc>
          <w:tcPr>
            <w:tcW w:w="2168" w:type="dxa"/>
            <w:gridSpan w:val="2"/>
          </w:tcPr>
          <w:p w14:paraId="694E80D4" w14:textId="7F20DF2A" w:rsidR="00A660B6" w:rsidRPr="000463D8" w:rsidRDefault="00701370" w:rsidP="00A660B6">
            <w:pPr>
              <w:jc w:val="both"/>
              <w:rPr>
                <w:rFonts w:ascii="Arial" w:hAnsi="Arial" w:cs="Arial"/>
                <w:b/>
              </w:rPr>
            </w:pPr>
            <w:r>
              <w:rPr>
                <w:rFonts w:ascii="Arial" w:hAnsi="Arial" w:cs="Arial"/>
                <w:color w:val="0000FF"/>
                <w:lang w:val="es-ES" w:eastAsia="es-ES"/>
              </w:rPr>
              <w:t>Usuario</w:t>
            </w:r>
          </w:p>
        </w:tc>
        <w:tc>
          <w:tcPr>
            <w:tcW w:w="6686" w:type="dxa"/>
            <w:gridSpan w:val="5"/>
          </w:tcPr>
          <w:p w14:paraId="03B140F3" w14:textId="24AA091B" w:rsidR="00A660B6" w:rsidRPr="00E94CBD" w:rsidRDefault="00E94CBD"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editarComponente</w:t>
            </w:r>
            <w:proofErr w:type="spellEnd"/>
          </w:p>
          <w:p w14:paraId="1EB648DB" w14:textId="77777777" w:rsidR="0091052B" w:rsidRPr="00E94CBD" w:rsidRDefault="0091052B" w:rsidP="0091052B">
            <w:pPr>
              <w:widowControl/>
              <w:autoSpaceDE w:val="0"/>
              <w:autoSpaceDN w:val="0"/>
              <w:adjustRightInd w:val="0"/>
              <w:spacing w:line="240" w:lineRule="auto"/>
              <w:rPr>
                <w:rFonts w:ascii="Arial" w:hAnsi="Arial" w:cs="Arial"/>
                <w:color w:val="0000FF"/>
                <w:lang w:val="es-ES" w:eastAsia="es-ES"/>
              </w:rPr>
            </w:pPr>
          </w:p>
          <w:p w14:paraId="7B251735" w14:textId="4109C16E" w:rsidR="00E94CBD" w:rsidRDefault="00E94CBD" w:rsidP="00E94CBD">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5258CEDE" w14:textId="101C36EB" w:rsidR="00E94CBD" w:rsidRDefault="00E94CBD" w:rsidP="00E94CBD">
            <w:pPr>
              <w:autoSpaceDE w:val="0"/>
              <w:autoSpaceDN w:val="0"/>
              <w:adjustRightInd w:val="0"/>
              <w:rPr>
                <w:rFonts w:ascii="Arial" w:hAnsi="Arial" w:cs="Arial"/>
                <w:color w:val="0000FF"/>
                <w:lang w:val="es-ES" w:eastAsia="es-ES"/>
              </w:rPr>
            </w:pPr>
          </w:p>
          <w:p w14:paraId="402FF618" w14:textId="1810541C" w:rsidR="00D210F3" w:rsidRPr="001E04CC" w:rsidRDefault="00E94CBD"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lastRenderedPageBreak/>
              <w:t>se muestran los componentes disponibles en el instante</w:t>
            </w:r>
            <w:r w:rsidR="00D210F3">
              <w:rPr>
                <w:rFonts w:ascii="Arial" w:hAnsi="Arial" w:cs="Arial"/>
                <w:color w:val="0000FF"/>
                <w:lang w:val="es-ES" w:eastAsia="es-ES"/>
              </w:rPr>
              <w:t xml:space="preserve"> (para esto se realiza una verificación de los componentes activos en la base de datos)</w:t>
            </w:r>
          </w:p>
          <w:p w14:paraId="25738268" w14:textId="457778EF" w:rsidR="00E94CBD" w:rsidRDefault="00E94CBD"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permitiéndole seleccionar el componente que desea editar</w:t>
            </w:r>
            <w:r w:rsidR="00D210F3">
              <w:rPr>
                <w:rFonts w:ascii="Arial" w:hAnsi="Arial" w:cs="Arial"/>
                <w:color w:val="0000FF"/>
                <w:lang w:val="es-ES" w:eastAsia="es-ES"/>
              </w:rPr>
              <w:t xml:space="preserve">, </w:t>
            </w:r>
          </w:p>
          <w:p w14:paraId="13673C99" w14:textId="7A8C6FE7" w:rsidR="00D210F3" w:rsidRDefault="00D210F3" w:rsidP="00BD02B1">
            <w:pPr>
              <w:autoSpaceDE w:val="0"/>
              <w:autoSpaceDN w:val="0"/>
              <w:adjustRightInd w:val="0"/>
              <w:jc w:val="both"/>
              <w:rPr>
                <w:rFonts w:ascii="Arial" w:hAnsi="Arial" w:cs="Arial"/>
                <w:color w:val="0000FF"/>
                <w:lang w:val="es-ES" w:eastAsia="es-ES"/>
              </w:rPr>
            </w:pPr>
          </w:p>
          <w:p w14:paraId="78ADE534" w14:textId="42FD8AF2" w:rsidR="00D210F3" w:rsidRDefault="00D210F3"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13C834F7" w14:textId="02A4B36A" w:rsidR="009A3D1A" w:rsidRDefault="009A3D1A" w:rsidP="00E94CBD">
            <w:pPr>
              <w:autoSpaceDE w:val="0"/>
              <w:autoSpaceDN w:val="0"/>
              <w:adjustRightInd w:val="0"/>
              <w:rPr>
                <w:rFonts w:ascii="Arial" w:hAnsi="Arial" w:cs="Arial"/>
                <w:color w:val="0000FF"/>
                <w:lang w:val="es-ES" w:eastAsia="es-ES"/>
              </w:rPr>
            </w:pPr>
          </w:p>
          <w:p w14:paraId="680B252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MODIFICAR </w:t>
            </w:r>
            <w:proofErr w:type="spellStart"/>
            <w:r>
              <w:rPr>
                <w:rFonts w:ascii="Arial" w:hAnsi="Arial" w:cs="Arial"/>
                <w:color w:val="0000FF"/>
                <w:sz w:val="14"/>
                <w:szCs w:val="14"/>
                <w:lang w:val="es-ES" w:eastAsia="es-ES"/>
              </w:rPr>
              <w:t>Perido</w:t>
            </w:r>
            <w:proofErr w:type="spellEnd"/>
            <w:r>
              <w:rPr>
                <w:rFonts w:ascii="Arial" w:hAnsi="Arial" w:cs="Arial"/>
                <w:color w:val="0000FF"/>
                <w:sz w:val="14"/>
                <w:szCs w:val="14"/>
                <w:lang w:val="es-ES" w:eastAsia="es-ES"/>
              </w:rPr>
              <w:t xml:space="preserve"> de carga curva</w:t>
            </w:r>
          </w:p>
          <w:p w14:paraId="0E9DF420" w14:textId="1D037C1F" w:rsidR="009A3D1A" w:rsidRDefault="009A3D1A" w:rsidP="009A3D1A">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Deacuerdo</w:t>
            </w:r>
            <w:proofErr w:type="spellEnd"/>
            <w:r>
              <w:rPr>
                <w:rFonts w:ascii="Arial" w:hAnsi="Arial" w:cs="Arial"/>
                <w:color w:val="0000FF"/>
                <w:sz w:val="14"/>
                <w:szCs w:val="14"/>
                <w:lang w:val="es-ES" w:eastAsia="es-ES"/>
              </w:rPr>
              <w:t xml:space="preserve"> a la marca se define la configuración.</w:t>
            </w:r>
          </w:p>
          <w:p w14:paraId="04151526" w14:textId="77777777" w:rsidR="009A3D1A" w:rsidRDefault="009A3D1A" w:rsidP="009A3D1A">
            <w:pPr>
              <w:autoSpaceDE w:val="0"/>
              <w:autoSpaceDN w:val="0"/>
              <w:adjustRightInd w:val="0"/>
              <w:rPr>
                <w:rFonts w:ascii="Arial" w:hAnsi="Arial" w:cs="Arial"/>
                <w:color w:val="0000FF"/>
                <w:sz w:val="14"/>
                <w:szCs w:val="14"/>
                <w:lang w:val="es-ES" w:eastAsia="es-ES"/>
              </w:rPr>
            </w:pPr>
          </w:p>
          <w:p w14:paraId="5CAB3070" w14:textId="39C75319"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r>
              <w:rPr>
                <w:rFonts w:ascii="Arial" w:hAnsi="Arial" w:cs="Arial"/>
                <w:color w:val="0000FF"/>
                <w:sz w:val="14"/>
                <w:szCs w:val="14"/>
                <w:lang w:val="es-ES" w:eastAsia="es-ES"/>
              </w:rPr>
              <w:t>click</w:t>
            </w:r>
            <w:proofErr w:type="spellEnd"/>
            <w:r>
              <w:rPr>
                <w:rFonts w:ascii="Arial" w:hAnsi="Arial" w:cs="Arial"/>
                <w:color w:val="0000FF"/>
                <w:sz w:val="14"/>
                <w:szCs w:val="14"/>
                <w:lang w:val="es-ES" w:eastAsia="es-ES"/>
              </w:rPr>
              <w:t xml:space="preserve"> en modificar periodo de carga curva</w:t>
            </w:r>
          </w:p>
          <w:p w14:paraId="30E77CF7" w14:textId="7905D18A"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17DE6E7C" w14:textId="2CD3058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3688FD11" w14:textId="28F15485"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2364A76D" w14:textId="7554EE6B"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4945C771" w14:textId="402A6064"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5C8E7C20" w14:textId="6135F47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27F27CBA" w14:textId="23909E02"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0A69B8" w14:textId="7086C47B" w:rsidR="009A3D1A" w:rsidRDefault="009A3D1A" w:rsidP="009A3D1A">
            <w:pPr>
              <w:autoSpaceDE w:val="0"/>
              <w:autoSpaceDN w:val="0"/>
              <w:adjustRightInd w:val="0"/>
              <w:rPr>
                <w:rFonts w:ascii="Arial" w:hAnsi="Arial" w:cs="Arial"/>
                <w:color w:val="0000FF"/>
                <w:sz w:val="14"/>
                <w:szCs w:val="14"/>
                <w:lang w:val="es-ES" w:eastAsia="es-ES"/>
              </w:rPr>
            </w:pPr>
          </w:p>
          <w:p w14:paraId="7D2CA0A2" w14:textId="341B7418" w:rsidR="009A3D1A" w:rsidRDefault="009A3D1A" w:rsidP="009A3D1A">
            <w:pPr>
              <w:autoSpaceDE w:val="0"/>
              <w:autoSpaceDN w:val="0"/>
              <w:adjustRightInd w:val="0"/>
              <w:rPr>
                <w:rFonts w:ascii="Arial" w:hAnsi="Arial" w:cs="Arial"/>
                <w:color w:val="0000FF"/>
                <w:sz w:val="14"/>
                <w:szCs w:val="14"/>
                <w:lang w:val="es-ES" w:eastAsia="es-ES"/>
              </w:rPr>
            </w:pPr>
          </w:p>
          <w:p w14:paraId="1C417F55" w14:textId="07E81C0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Configuración de limitador de potencia</w:t>
            </w:r>
          </w:p>
          <w:p w14:paraId="6E88C588" w14:textId="2DF72D80" w:rsidR="009A3D1A" w:rsidRDefault="009A3D1A" w:rsidP="009A3D1A">
            <w:pPr>
              <w:autoSpaceDE w:val="0"/>
              <w:autoSpaceDN w:val="0"/>
              <w:adjustRightInd w:val="0"/>
              <w:rPr>
                <w:rFonts w:ascii="Arial" w:hAnsi="Arial" w:cs="Arial"/>
                <w:color w:val="0000FF"/>
                <w:sz w:val="14"/>
                <w:szCs w:val="14"/>
                <w:lang w:val="es-ES" w:eastAsia="es-ES"/>
              </w:rPr>
            </w:pPr>
          </w:p>
          <w:p w14:paraId="5A555983" w14:textId="7CF7012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r>
              <w:rPr>
                <w:rFonts w:ascii="Arial" w:hAnsi="Arial" w:cs="Arial"/>
                <w:color w:val="0000FF"/>
                <w:sz w:val="14"/>
                <w:szCs w:val="14"/>
                <w:lang w:val="es-ES" w:eastAsia="es-ES"/>
              </w:rPr>
              <w:t>click</w:t>
            </w:r>
            <w:proofErr w:type="spellEnd"/>
            <w:r>
              <w:rPr>
                <w:rFonts w:ascii="Arial" w:hAnsi="Arial" w:cs="Arial"/>
                <w:color w:val="0000FF"/>
                <w:sz w:val="14"/>
                <w:szCs w:val="14"/>
                <w:lang w:val="es-ES" w:eastAsia="es-ES"/>
              </w:rPr>
              <w:t xml:space="preserve"> en modificar configuración de limitador</w:t>
            </w:r>
          </w:p>
          <w:p w14:paraId="1757E75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22537610"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76E4FBC8"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499C1BCB"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04E32992"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19BE6BF5"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39404609"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994E14" w14:textId="77777777" w:rsidR="009A3D1A" w:rsidRDefault="009A3D1A" w:rsidP="009A3D1A">
            <w:pPr>
              <w:autoSpaceDE w:val="0"/>
              <w:autoSpaceDN w:val="0"/>
              <w:adjustRightInd w:val="0"/>
              <w:rPr>
                <w:rFonts w:ascii="Arial" w:hAnsi="Arial" w:cs="Arial"/>
                <w:color w:val="0000FF"/>
                <w:sz w:val="14"/>
                <w:szCs w:val="14"/>
                <w:lang w:val="es-ES" w:eastAsia="es-ES"/>
              </w:rPr>
            </w:pPr>
          </w:p>
          <w:p w14:paraId="174FA9F4" w14:textId="498C7A9B"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zona horaria</w:t>
            </w:r>
          </w:p>
          <w:p w14:paraId="2D487B34" w14:textId="3E1C05C3"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 en modificar zona horaria</w:t>
            </w:r>
          </w:p>
          <w:p w14:paraId="5415D2D2" w14:textId="4F4D24F4"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zona horaria que desea</w:t>
            </w:r>
          </w:p>
          <w:p w14:paraId="5D8F76C3" w14:textId="7425135E" w:rsidR="004B37C4" w:rsidRP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establecer zona horaria.</w:t>
            </w:r>
          </w:p>
          <w:p w14:paraId="4094C7D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637C3F0" w14:textId="4D64FF39"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 xml:space="preserve">Configurar parámetros ftp (enviar parámetros </w:t>
            </w:r>
            <w:proofErr w:type="spellStart"/>
            <w:r w:rsidRPr="004B37C4">
              <w:rPr>
                <w:rFonts w:ascii="Arial" w:hAnsi="Arial" w:cs="Arial"/>
                <w:color w:val="0000FF"/>
                <w:sz w:val="14"/>
                <w:szCs w:val="14"/>
                <w:lang w:val="es-ES" w:eastAsia="es-ES"/>
              </w:rPr>
              <w:t>ej</w:t>
            </w:r>
            <w:proofErr w:type="spellEnd"/>
            <w:r w:rsidRPr="004B37C4">
              <w:rPr>
                <w:rFonts w:ascii="Arial" w:hAnsi="Arial" w:cs="Arial"/>
                <w:color w:val="0000FF"/>
                <w:sz w:val="14"/>
                <w:szCs w:val="14"/>
                <w:lang w:val="es-ES" w:eastAsia="es-ES"/>
              </w:rPr>
              <w:t>: usuario, contraseña, ruta carpeta de archivos, ruta de actualizar archivos, entre otros)</w:t>
            </w:r>
          </w:p>
          <w:p w14:paraId="36A0142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AE9FD65" w14:textId="62F0F191"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Reiniciar componente</w:t>
            </w:r>
          </w:p>
          <w:p w14:paraId="2DAAF33E" w14:textId="77777777" w:rsidR="00A04CD6" w:rsidRDefault="00A04CD6" w:rsidP="00A04CD6">
            <w:pPr>
              <w:autoSpaceDE w:val="0"/>
              <w:autoSpaceDN w:val="0"/>
              <w:adjustRightInd w:val="0"/>
              <w:rPr>
                <w:rFonts w:ascii="Arial" w:hAnsi="Arial" w:cs="Arial"/>
                <w:color w:val="0000FF"/>
                <w:sz w:val="14"/>
                <w:szCs w:val="14"/>
                <w:lang w:val="es-ES" w:eastAsia="es-ES"/>
              </w:rPr>
            </w:pPr>
          </w:p>
          <w:p w14:paraId="0C4F1903" w14:textId="77777777" w:rsidR="009A3D1A" w:rsidRDefault="009A3D1A" w:rsidP="009A3D1A">
            <w:pPr>
              <w:autoSpaceDE w:val="0"/>
              <w:autoSpaceDN w:val="0"/>
              <w:adjustRightInd w:val="0"/>
              <w:rPr>
                <w:rFonts w:ascii="Arial" w:hAnsi="Arial" w:cs="Arial"/>
                <w:color w:val="0000FF"/>
                <w:sz w:val="14"/>
                <w:szCs w:val="14"/>
                <w:lang w:val="es-ES" w:eastAsia="es-ES"/>
              </w:rPr>
            </w:pPr>
          </w:p>
          <w:p w14:paraId="2E6E1719" w14:textId="3834FAFC" w:rsidR="009A3D1A" w:rsidRDefault="009A3D1A" w:rsidP="009A3D1A">
            <w:pPr>
              <w:autoSpaceDE w:val="0"/>
              <w:autoSpaceDN w:val="0"/>
              <w:adjustRightInd w:val="0"/>
              <w:rPr>
                <w:rFonts w:ascii="Arial" w:hAnsi="Arial" w:cs="Arial"/>
                <w:color w:val="0000FF"/>
                <w:sz w:val="14"/>
                <w:szCs w:val="14"/>
                <w:lang w:val="es-ES" w:eastAsia="es-ES"/>
              </w:rPr>
            </w:pPr>
          </w:p>
          <w:p w14:paraId="5078EED3"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w:t>
            </w:r>
          </w:p>
          <w:p w14:paraId="03838828" w14:textId="77777777" w:rsidR="009A3D1A" w:rsidRDefault="009A3D1A" w:rsidP="00E94CBD">
            <w:pPr>
              <w:autoSpaceDE w:val="0"/>
              <w:autoSpaceDN w:val="0"/>
              <w:adjustRightInd w:val="0"/>
              <w:rPr>
                <w:rFonts w:ascii="Arial" w:hAnsi="Arial" w:cs="Arial"/>
                <w:color w:val="0000FF"/>
                <w:lang w:val="es-ES" w:eastAsia="es-ES"/>
              </w:rPr>
            </w:pPr>
          </w:p>
          <w:p w14:paraId="2EB1304B" w14:textId="5E968642" w:rsidR="00D210F3" w:rsidRDefault="00D210F3" w:rsidP="00BD02B1">
            <w:pPr>
              <w:autoSpaceDE w:val="0"/>
              <w:autoSpaceDN w:val="0"/>
              <w:adjustRightInd w:val="0"/>
              <w:jc w:val="both"/>
              <w:rPr>
                <w:rFonts w:ascii="Arial" w:hAnsi="Arial" w:cs="Arial"/>
                <w:color w:val="0000FF"/>
                <w:lang w:val="es-ES" w:eastAsia="es-ES"/>
              </w:rPr>
            </w:pPr>
          </w:p>
          <w:p w14:paraId="36234E5A" w14:textId="44DD14CE"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03819CCE"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1E69309A"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FA98A16" w14:textId="77777777" w:rsidR="00D210F3" w:rsidRPr="001E04CC" w:rsidRDefault="00D210F3" w:rsidP="00E94CBD">
            <w:pPr>
              <w:autoSpaceDE w:val="0"/>
              <w:autoSpaceDN w:val="0"/>
              <w:adjustRightInd w:val="0"/>
              <w:rPr>
                <w:rFonts w:ascii="Arial" w:hAnsi="Arial" w:cs="Arial"/>
                <w:color w:val="0000FF"/>
                <w:lang w:eastAsia="es-ES"/>
              </w:rPr>
            </w:pPr>
          </w:p>
          <w:p w14:paraId="4B38AA13"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57E17A23" w14:textId="77777777" w:rsidR="00A660B6" w:rsidRPr="000463D8" w:rsidRDefault="00A660B6" w:rsidP="00A660B6">
            <w:pPr>
              <w:jc w:val="both"/>
              <w:rPr>
                <w:rFonts w:ascii="Arial" w:hAnsi="Arial" w:cs="Arial"/>
                <w:b/>
              </w:rPr>
            </w:pPr>
          </w:p>
        </w:tc>
      </w:tr>
      <w:tr w:rsidR="00A660B6" w:rsidRPr="000463D8" w14:paraId="00562D3F" w14:textId="77777777" w:rsidTr="00A44CC3">
        <w:tc>
          <w:tcPr>
            <w:tcW w:w="804" w:type="dxa"/>
            <w:gridSpan w:val="2"/>
          </w:tcPr>
          <w:p w14:paraId="1C99442F" w14:textId="77777777" w:rsidR="00A660B6" w:rsidRPr="009B5A5F" w:rsidRDefault="00A660B6" w:rsidP="00A660B6">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168" w:type="dxa"/>
            <w:gridSpan w:val="2"/>
          </w:tcPr>
          <w:p w14:paraId="3ED981E9" w14:textId="2AC5C0A3" w:rsidR="00A660B6"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3959B005" w14:textId="10BF6A87" w:rsidR="00A660B6" w:rsidRDefault="00D210F3" w:rsidP="00BD02B1">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registrarComponente</w:t>
            </w:r>
            <w:proofErr w:type="spellEnd"/>
          </w:p>
          <w:p w14:paraId="1A667504" w14:textId="45361E80"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666A9BF0" w14:textId="0B1770EC" w:rsidR="00AD21BA" w:rsidRDefault="00AD21BA"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Pr>
                <w:rFonts w:ascii="Arial" w:hAnsi="Arial" w:cs="Arial"/>
                <w:color w:val="0000FF"/>
                <w:lang w:val="es-ES" w:eastAsia="es-ES"/>
              </w:rPr>
              <w:t xml:space="preserve">registrar </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registrar Componente</w:t>
            </w:r>
          </w:p>
          <w:p w14:paraId="483CFAB4" w14:textId="3E5C64C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27939BB2" w14:textId="533E2896" w:rsidR="00B90EA3" w:rsidRPr="00194139" w:rsidRDefault="00B90EA3" w:rsidP="00BD02B1">
            <w:pPr>
              <w:widowControl/>
              <w:autoSpaceDE w:val="0"/>
              <w:autoSpaceDN w:val="0"/>
              <w:adjustRightInd w:val="0"/>
              <w:spacing w:line="240" w:lineRule="auto"/>
              <w:jc w:val="both"/>
              <w:rPr>
                <w:rFonts w:ascii="Arial" w:hAnsi="Arial" w:cs="Arial"/>
                <w:color w:val="0000FF"/>
                <w:lang w:val="es-ES" w:eastAsia="es-ES"/>
              </w:rPr>
            </w:pPr>
            <w:r w:rsidRPr="00194139">
              <w:rPr>
                <w:rFonts w:ascii="Arial" w:hAnsi="Arial" w:cs="Arial"/>
                <w:color w:val="0000FF"/>
                <w:lang w:val="es-ES" w:eastAsia="es-ES"/>
              </w:rPr>
              <w:t xml:space="preserve">se </w:t>
            </w:r>
            <w:r w:rsidR="006C17D5" w:rsidRPr="00194139">
              <w:rPr>
                <w:rFonts w:ascii="Arial" w:hAnsi="Arial" w:cs="Arial"/>
                <w:color w:val="0000FF"/>
                <w:lang w:val="es-ES" w:eastAsia="es-ES"/>
              </w:rPr>
              <w:t>mostrará</w:t>
            </w:r>
            <w:r w:rsidRPr="00194139">
              <w:rPr>
                <w:rFonts w:ascii="Arial" w:hAnsi="Arial" w:cs="Arial"/>
                <w:color w:val="0000FF"/>
                <w:lang w:val="es-ES" w:eastAsia="es-ES"/>
              </w:rPr>
              <w:t xml:space="preserve"> el componente previamente creado y se le asignarán los mismos atributos</w:t>
            </w:r>
          </w:p>
          <w:p w14:paraId="3FA0F146" w14:textId="77777777" w:rsidR="00941483" w:rsidRPr="00194139" w:rsidRDefault="00941483" w:rsidP="00BD02B1">
            <w:pPr>
              <w:widowControl/>
              <w:autoSpaceDE w:val="0"/>
              <w:autoSpaceDN w:val="0"/>
              <w:adjustRightInd w:val="0"/>
              <w:spacing w:line="240" w:lineRule="auto"/>
              <w:jc w:val="both"/>
              <w:rPr>
                <w:rFonts w:ascii="Arial" w:hAnsi="Arial" w:cs="Arial"/>
                <w:color w:val="0000FF"/>
                <w:lang w:val="es-ES" w:eastAsia="es-ES"/>
              </w:rPr>
            </w:pPr>
          </w:p>
          <w:p w14:paraId="4D710D83" w14:textId="77777777" w:rsidR="00AD21BA" w:rsidRPr="00194139" w:rsidRDefault="00AD21BA" w:rsidP="00BD02B1">
            <w:pPr>
              <w:autoSpaceDE w:val="0"/>
              <w:autoSpaceDN w:val="0"/>
              <w:adjustRightInd w:val="0"/>
              <w:jc w:val="both"/>
              <w:rPr>
                <w:rFonts w:ascii="Arial" w:hAnsi="Arial" w:cs="Arial"/>
                <w:color w:val="0000FF"/>
                <w:lang w:eastAsia="es-ES"/>
              </w:rPr>
            </w:pPr>
            <w:r w:rsidRPr="00194139">
              <w:rPr>
                <w:rFonts w:ascii="Arial" w:hAnsi="Arial" w:cs="Arial"/>
                <w:color w:val="0000FF"/>
                <w:lang w:val="es-ES" w:eastAsia="es-ES"/>
              </w:rPr>
              <w:t>se muestran los componentes disponibles en el instante (para esto se realiza una verificación de los componentes activos en la base de datos)</w:t>
            </w:r>
          </w:p>
          <w:p w14:paraId="05203495" w14:textId="369751D0" w:rsidR="00AD21BA" w:rsidRDefault="00AD21BA" w:rsidP="00BD02B1">
            <w:pPr>
              <w:autoSpaceDE w:val="0"/>
              <w:autoSpaceDN w:val="0"/>
              <w:adjustRightInd w:val="0"/>
              <w:jc w:val="both"/>
              <w:rPr>
                <w:rFonts w:ascii="Arial" w:hAnsi="Arial" w:cs="Arial"/>
                <w:color w:val="0000FF"/>
                <w:lang w:val="es-ES" w:eastAsia="es-ES"/>
              </w:rPr>
            </w:pPr>
            <w:r w:rsidRPr="00194139">
              <w:rPr>
                <w:rFonts w:ascii="Arial" w:hAnsi="Arial" w:cs="Arial"/>
                <w:color w:val="0000FF"/>
                <w:lang w:val="es-ES" w:eastAsia="es-ES"/>
              </w:rPr>
              <w:t xml:space="preserve">, permitiéndole seleccionar el componente que desea </w:t>
            </w:r>
            <w:r w:rsidRPr="00194139">
              <w:rPr>
                <w:rFonts w:ascii="Arial" w:hAnsi="Arial" w:cs="Arial"/>
                <w:b/>
                <w:bCs/>
                <w:color w:val="0000FF"/>
                <w:lang w:val="es-ES" w:eastAsia="es-ES"/>
              </w:rPr>
              <w:t>registrar</w:t>
            </w:r>
            <w:r w:rsidRPr="00194139">
              <w:rPr>
                <w:rFonts w:ascii="Arial" w:hAnsi="Arial" w:cs="Arial"/>
                <w:color w:val="0000FF"/>
                <w:lang w:val="es-ES" w:eastAsia="es-ES"/>
              </w:rPr>
              <w:t>,</w:t>
            </w:r>
            <w:r>
              <w:rPr>
                <w:rFonts w:ascii="Arial" w:hAnsi="Arial" w:cs="Arial"/>
                <w:color w:val="0000FF"/>
                <w:lang w:val="es-ES" w:eastAsia="es-ES"/>
              </w:rPr>
              <w:t xml:space="preserve"> </w:t>
            </w:r>
          </w:p>
          <w:p w14:paraId="3F8DF160" w14:textId="77777777" w:rsidR="00AD21BA" w:rsidRDefault="00AD21BA" w:rsidP="00BD02B1">
            <w:pPr>
              <w:autoSpaceDE w:val="0"/>
              <w:autoSpaceDN w:val="0"/>
              <w:adjustRightInd w:val="0"/>
              <w:jc w:val="both"/>
              <w:rPr>
                <w:rFonts w:ascii="Arial" w:hAnsi="Arial" w:cs="Arial"/>
                <w:color w:val="0000FF"/>
                <w:lang w:val="es-ES" w:eastAsia="es-ES"/>
              </w:rPr>
            </w:pPr>
          </w:p>
          <w:p w14:paraId="5074B754" w14:textId="77777777" w:rsidR="00E81F82" w:rsidRDefault="00AD21BA"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registrar, se le permitirá registrar el componente</w:t>
            </w:r>
          </w:p>
          <w:p w14:paraId="4371C106" w14:textId="32919D91" w:rsidR="00AD21BA" w:rsidRDefault="00E81F8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Se activa el componente</w:t>
            </w:r>
            <w:r w:rsidR="00AD21BA">
              <w:rPr>
                <w:rFonts w:ascii="Arial" w:hAnsi="Arial" w:cs="Arial"/>
                <w:color w:val="0000FF"/>
                <w:lang w:val="es-ES" w:eastAsia="es-ES"/>
              </w:rPr>
              <w:t xml:space="preserve"> </w:t>
            </w:r>
          </w:p>
          <w:p w14:paraId="27DC673B" w14:textId="08CE8269"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7F768CC1" w14:textId="0202B49D"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3CD79F1C" w14:textId="1756998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TIENE QUE ESTAR PREVIAMENTE CREADO</w:t>
            </w:r>
          </w:p>
          <w:p w14:paraId="704D497A" w14:textId="37251465" w:rsidR="00E81F82" w:rsidRPr="00AD21BA" w:rsidRDefault="00E81F82"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No debe estar en uso (validar)</w:t>
            </w:r>
          </w:p>
          <w:p w14:paraId="76C9017D" w14:textId="699F902F" w:rsidR="00D210F3" w:rsidRDefault="00D210F3" w:rsidP="00BD02B1">
            <w:pPr>
              <w:widowControl/>
              <w:autoSpaceDE w:val="0"/>
              <w:autoSpaceDN w:val="0"/>
              <w:adjustRightInd w:val="0"/>
              <w:spacing w:line="240" w:lineRule="auto"/>
              <w:jc w:val="both"/>
              <w:rPr>
                <w:rFonts w:ascii="Arial" w:hAnsi="Arial" w:cs="Arial"/>
                <w:color w:val="0000FF"/>
                <w:lang w:val="es-ES" w:eastAsia="es-ES"/>
              </w:rPr>
            </w:pPr>
          </w:p>
          <w:p w14:paraId="76A4AF93" w14:textId="5078A02D" w:rsidR="00A660B6"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75F80E9B"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B88A8B8"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3C0B21A1"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6C62A9DA"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3DAEA2B" w14:textId="1215E0ED" w:rsidR="00EC1C5A" w:rsidRPr="00CB439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tc>
      </w:tr>
      <w:tr w:rsidR="00D210F3" w:rsidRPr="000463D8" w14:paraId="77D699A8" w14:textId="77777777" w:rsidTr="00A44CC3">
        <w:tc>
          <w:tcPr>
            <w:tcW w:w="804" w:type="dxa"/>
            <w:gridSpan w:val="2"/>
          </w:tcPr>
          <w:p w14:paraId="73519A02" w14:textId="7ED1C993" w:rsidR="00D210F3" w:rsidRDefault="00D210F3" w:rsidP="00A660B6">
            <w:pPr>
              <w:jc w:val="center"/>
              <w:rPr>
                <w:rFonts w:ascii="Arial" w:hAnsi="Arial" w:cs="Arial"/>
                <w:color w:val="0000FF"/>
                <w:lang w:val="es-ES" w:eastAsia="es-ES"/>
              </w:rPr>
            </w:pPr>
            <w:r>
              <w:rPr>
                <w:rFonts w:ascii="Arial" w:hAnsi="Arial" w:cs="Arial"/>
                <w:color w:val="0000FF"/>
                <w:lang w:val="es-ES" w:eastAsia="es-ES"/>
              </w:rPr>
              <w:t>4</w:t>
            </w:r>
          </w:p>
        </w:tc>
        <w:tc>
          <w:tcPr>
            <w:tcW w:w="2168" w:type="dxa"/>
            <w:gridSpan w:val="2"/>
          </w:tcPr>
          <w:p w14:paraId="1C8E24DB" w14:textId="77E54C1B" w:rsidR="00D210F3"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1CAC7487" w14:textId="77777777" w:rsidR="00D210F3"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configurarComponente</w:t>
            </w:r>
            <w:proofErr w:type="spellEnd"/>
            <w:r>
              <w:rPr>
                <w:rFonts w:ascii="Arial" w:hAnsi="Arial" w:cs="Arial"/>
                <w:color w:val="0000FF"/>
                <w:lang w:val="es-ES" w:eastAsia="es-ES"/>
              </w:rPr>
              <w:t xml:space="preserve"> </w:t>
            </w:r>
          </w:p>
          <w:p w14:paraId="5C7104E3" w14:textId="74F9B2F8"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07B1F7E6" w14:textId="45655991" w:rsidR="00D210F3" w:rsidRDefault="00D210F3"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del  sistema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00487842">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w:t>
            </w:r>
            <w:r w:rsidR="00487842">
              <w:rPr>
                <w:rFonts w:ascii="Arial" w:hAnsi="Arial" w:cs="Arial"/>
                <w:color w:val="0000FF"/>
                <w:lang w:val="es-ES" w:eastAsia="es-ES"/>
              </w:rPr>
              <w:t>configurar</w:t>
            </w:r>
            <w:r>
              <w:rPr>
                <w:rFonts w:ascii="Arial" w:hAnsi="Arial" w:cs="Arial"/>
                <w:color w:val="0000FF"/>
                <w:lang w:val="es-ES" w:eastAsia="es-ES"/>
              </w:rPr>
              <w:t xml:space="preserve"> Componente</w:t>
            </w:r>
          </w:p>
          <w:p w14:paraId="5C29FBF2" w14:textId="51B35ECF" w:rsidR="00487842" w:rsidRDefault="00487842" w:rsidP="00BD02B1">
            <w:pPr>
              <w:autoSpaceDE w:val="0"/>
              <w:autoSpaceDN w:val="0"/>
              <w:adjustRightInd w:val="0"/>
              <w:jc w:val="both"/>
              <w:rPr>
                <w:rFonts w:ascii="Arial" w:hAnsi="Arial" w:cs="Arial"/>
                <w:color w:val="0000FF"/>
                <w:lang w:val="es-ES" w:eastAsia="es-ES"/>
              </w:rPr>
            </w:pPr>
          </w:p>
          <w:p w14:paraId="6C8F043C" w14:textId="05B33D4B" w:rsidR="00487842" w:rsidRPr="00B90EA3" w:rsidRDefault="00487842"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t>se muestran lo</w:t>
            </w:r>
            <w:r w:rsidR="00EC1C5A">
              <w:rPr>
                <w:rFonts w:ascii="Arial" w:hAnsi="Arial" w:cs="Arial"/>
                <w:color w:val="0000FF"/>
                <w:lang w:val="es-ES" w:eastAsia="es-ES"/>
              </w:rPr>
              <w:t>s</w:t>
            </w:r>
            <w:r>
              <w:rPr>
                <w:rFonts w:ascii="Arial" w:hAnsi="Arial" w:cs="Arial"/>
                <w:color w:val="0000FF"/>
                <w:lang w:val="es-ES" w:eastAsia="es-ES"/>
              </w:rPr>
              <w:t xml:space="preserve"> componentes disponibles en el instante (para esto se realiza una verificación de los componentes </w:t>
            </w:r>
            <w:r w:rsidR="00B90EA3">
              <w:rPr>
                <w:rFonts w:ascii="Arial" w:hAnsi="Arial" w:cs="Arial"/>
                <w:color w:val="0000FF"/>
                <w:lang w:val="es-ES" w:eastAsia="es-ES"/>
              </w:rPr>
              <w:t>registrados</w:t>
            </w:r>
            <w:r>
              <w:rPr>
                <w:rFonts w:ascii="Arial" w:hAnsi="Arial" w:cs="Arial"/>
                <w:color w:val="0000FF"/>
                <w:lang w:val="es-ES" w:eastAsia="es-ES"/>
              </w:rPr>
              <w:t xml:space="preserve"> en la base de datos),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1A6B2680" w14:textId="1BB0BC0B" w:rsidR="00487842" w:rsidRDefault="00487842" w:rsidP="00BD02B1">
            <w:pPr>
              <w:autoSpaceDE w:val="0"/>
              <w:autoSpaceDN w:val="0"/>
              <w:adjustRightInd w:val="0"/>
              <w:jc w:val="both"/>
              <w:rPr>
                <w:rFonts w:ascii="Arial" w:hAnsi="Arial" w:cs="Arial"/>
                <w:color w:val="0000FF"/>
                <w:lang w:val="es-ES" w:eastAsia="es-ES"/>
              </w:rPr>
            </w:pPr>
          </w:p>
          <w:p w14:paraId="0D48E290" w14:textId="1CEBEF23" w:rsidR="00487842" w:rsidRDefault="0048784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xml:space="preserve">Al seleccionar el componente a configurar, se le mostrarán </w:t>
            </w:r>
            <w:r w:rsidR="00EC1C5A">
              <w:rPr>
                <w:rFonts w:ascii="Arial" w:hAnsi="Arial" w:cs="Arial"/>
                <w:color w:val="0000FF"/>
                <w:lang w:val="es-ES" w:eastAsia="es-ES"/>
              </w:rPr>
              <w:t>las siguientes opciones para el componente seleccionado:</w:t>
            </w:r>
          </w:p>
          <w:p w14:paraId="2241CE69" w14:textId="51984A91" w:rsidR="004A4901" w:rsidRDefault="004A4901" w:rsidP="00BD02B1">
            <w:pPr>
              <w:autoSpaceDE w:val="0"/>
              <w:autoSpaceDN w:val="0"/>
              <w:adjustRightInd w:val="0"/>
              <w:jc w:val="both"/>
              <w:rPr>
                <w:rFonts w:ascii="Arial" w:hAnsi="Arial" w:cs="Arial"/>
                <w:color w:val="0000FF"/>
                <w:lang w:val="es-ES" w:eastAsia="es-ES"/>
              </w:rPr>
            </w:pPr>
          </w:p>
          <w:p w14:paraId="15E46D08"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ejecutar Acciones del componente</w:t>
            </w:r>
          </w:p>
          <w:p w14:paraId="4C91E67F" w14:textId="38EE84AB" w:rsidR="004A4901" w:rsidRP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Asociaciones del componente</w:t>
            </w:r>
          </w:p>
          <w:p w14:paraId="14447D17"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programar Acciones del componente</w:t>
            </w:r>
          </w:p>
          <w:p w14:paraId="5A716DE6" w14:textId="77777777" w:rsidR="004A4901" w:rsidRDefault="004A4901" w:rsidP="00BD02B1">
            <w:pPr>
              <w:autoSpaceDE w:val="0"/>
              <w:autoSpaceDN w:val="0"/>
              <w:adjustRightInd w:val="0"/>
              <w:jc w:val="both"/>
              <w:rPr>
                <w:rFonts w:ascii="Arial" w:hAnsi="Arial" w:cs="Arial"/>
                <w:color w:val="0000FF"/>
                <w:lang w:val="es-ES" w:eastAsia="es-ES"/>
              </w:rPr>
            </w:pPr>
          </w:p>
          <w:p w14:paraId="3735A853" w14:textId="20873AD7" w:rsidR="00EC1C5A" w:rsidRDefault="00EC1C5A" w:rsidP="00BD02B1">
            <w:pPr>
              <w:autoSpaceDE w:val="0"/>
              <w:autoSpaceDN w:val="0"/>
              <w:adjustRightInd w:val="0"/>
              <w:jc w:val="both"/>
              <w:rPr>
                <w:rFonts w:ascii="Arial" w:hAnsi="Arial" w:cs="Arial"/>
                <w:color w:val="0000FF"/>
                <w:lang w:val="es-ES" w:eastAsia="es-ES"/>
              </w:rPr>
            </w:pPr>
          </w:p>
          <w:p w14:paraId="4F20A317" w14:textId="1DA5E120" w:rsidR="00EC1C5A" w:rsidRDefault="00EC1C5A"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Acciones del componente</w:t>
            </w:r>
          </w:p>
          <w:p w14:paraId="7FBA3C19" w14:textId="764E0AE9" w:rsidR="00EC1C5A" w:rsidRDefault="00EC1C5A" w:rsidP="00EC1C5A">
            <w:pPr>
              <w:autoSpaceDE w:val="0"/>
              <w:autoSpaceDN w:val="0"/>
              <w:adjustRightInd w:val="0"/>
              <w:rPr>
                <w:rFonts w:ascii="Arial" w:hAnsi="Arial" w:cs="Arial"/>
                <w:color w:val="0000FF"/>
                <w:lang w:val="es-ES" w:eastAsia="es-ES"/>
              </w:rPr>
            </w:pPr>
          </w:p>
          <w:tbl>
            <w:tblPr>
              <w:tblStyle w:val="Tablaconcuadrcula"/>
              <w:tblW w:w="5983" w:type="dxa"/>
              <w:tblLayout w:type="fixed"/>
              <w:tblLook w:val="04A0" w:firstRow="1" w:lastRow="0" w:firstColumn="1" w:lastColumn="0" w:noHBand="0" w:noVBand="1"/>
            </w:tblPr>
            <w:tblGrid>
              <w:gridCol w:w="3290"/>
              <w:gridCol w:w="2693"/>
            </w:tblGrid>
            <w:tr w:rsidR="00722359" w14:paraId="59724C5A" w14:textId="3D0BA88F" w:rsidTr="00722359">
              <w:trPr>
                <w:trHeight w:val="235"/>
              </w:trPr>
              <w:tc>
                <w:tcPr>
                  <w:tcW w:w="3290" w:type="dxa"/>
                </w:tcPr>
                <w:p w14:paraId="0E18FCAB" w14:textId="7DD722A7"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693" w:type="dxa"/>
                </w:tcPr>
                <w:p w14:paraId="6FA1F4A6" w14:textId="0E46F218"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A04CD6" w14:paraId="10A70493" w14:textId="1DFAC76F" w:rsidTr="00722359">
              <w:trPr>
                <w:trHeight w:val="1439"/>
              </w:trPr>
              <w:tc>
                <w:tcPr>
                  <w:tcW w:w="3290" w:type="dxa"/>
                </w:tcPr>
                <w:p w14:paraId="11EBDE8E"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roofErr w:type="spellStart"/>
                  <w:r w:rsidRPr="00194139">
                    <w:rPr>
                      <w:rFonts w:ascii="Arial" w:hAnsi="Arial" w:cs="Arial"/>
                      <w:color w:val="0000FF"/>
                      <w:sz w:val="14"/>
                      <w:szCs w:val="14"/>
                      <w:lang w:val="es-ES" w:eastAsia="es-ES"/>
                    </w:rPr>
                    <w:t>Monitorear_conexion</w:t>
                  </w:r>
                  <w:proofErr w:type="spellEnd"/>
                  <w:r w:rsidRPr="00194139">
                    <w:rPr>
                      <w:rFonts w:ascii="Arial" w:hAnsi="Arial" w:cs="Arial"/>
                      <w:color w:val="0000FF"/>
                      <w:sz w:val="14"/>
                      <w:szCs w:val="14"/>
                      <w:lang w:val="es-ES" w:eastAsia="es-ES"/>
                    </w:rPr>
                    <w:t xml:space="preserve"> red</w:t>
                  </w:r>
                </w:p>
                <w:p w14:paraId="5B72957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
                <w:p w14:paraId="7E4375FE" w14:textId="01B92155"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1 guardar fecha y hora de ultima transmisión</w:t>
                  </w:r>
                </w:p>
                <w:p w14:paraId="1D3AE44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2 consultar en base datos, tiempo conectado</w:t>
                  </w:r>
                </w:p>
                <w:p w14:paraId="7737A7FB" w14:textId="7E2AABE8" w:rsidR="00A04CD6" w:rsidRPr="00A8098A"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3 compara y actualiza el status</w:t>
                  </w:r>
                </w:p>
              </w:tc>
              <w:tc>
                <w:tcPr>
                  <w:tcW w:w="2693" w:type="dxa"/>
                </w:tcPr>
                <w:p w14:paraId="262B008D" w14:textId="0ECFE1C4"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Antes se debe verificar firmware</w:t>
                  </w:r>
                </w:p>
                <w:p w14:paraId="5814D286" w14:textId="1523548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Petición </w:t>
                  </w:r>
                  <w:proofErr w:type="spellStart"/>
                  <w:r>
                    <w:rPr>
                      <w:rFonts w:ascii="Arial" w:hAnsi="Arial" w:cs="Arial"/>
                      <w:color w:val="0000FF"/>
                      <w:sz w:val="14"/>
                      <w:szCs w:val="14"/>
                      <w:lang w:val="es-ES" w:eastAsia="es-ES"/>
                    </w:rPr>
                    <w:t>bd</w:t>
                  </w:r>
                  <w:proofErr w:type="spellEnd"/>
                  <w:r>
                    <w:rPr>
                      <w:rFonts w:ascii="Arial" w:hAnsi="Arial" w:cs="Arial"/>
                      <w:color w:val="0000FF"/>
                      <w:sz w:val="14"/>
                      <w:szCs w:val="14"/>
                      <w:lang w:val="es-ES" w:eastAsia="es-ES"/>
                    </w:rPr>
                    <w:t xml:space="preserve"> verificando tipo firmware si es prepago</w:t>
                  </w:r>
                </w:p>
                <w:p w14:paraId="4F1A37DE" w14:textId="1828096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Y cambiarlo si es necesario</w:t>
                  </w:r>
                </w:p>
                <w:p w14:paraId="52FEAA16" w14:textId="77777777" w:rsidR="00121CBC" w:rsidRDefault="00121CBC" w:rsidP="00A04CD6">
                  <w:pPr>
                    <w:autoSpaceDE w:val="0"/>
                    <w:autoSpaceDN w:val="0"/>
                    <w:adjustRightInd w:val="0"/>
                    <w:rPr>
                      <w:rFonts w:ascii="Arial" w:hAnsi="Arial" w:cs="Arial"/>
                      <w:color w:val="0000FF"/>
                      <w:sz w:val="14"/>
                      <w:szCs w:val="14"/>
                      <w:lang w:val="es-ES" w:eastAsia="es-ES"/>
                    </w:rPr>
                  </w:pPr>
                </w:p>
                <w:p w14:paraId="4B356038" w14:textId="15C448D6" w:rsidR="00A04CD6" w:rsidRPr="00E136E7" w:rsidRDefault="00A04CD6" w:rsidP="00A04CD6">
                  <w:pPr>
                    <w:autoSpaceDE w:val="0"/>
                    <w:autoSpaceDN w:val="0"/>
                    <w:adjustRightInd w:val="0"/>
                    <w:rPr>
                      <w:rFonts w:ascii="Arial" w:hAnsi="Arial" w:cs="Arial"/>
                      <w:b/>
                      <w:bCs/>
                      <w:color w:val="0000FF"/>
                      <w:sz w:val="14"/>
                      <w:szCs w:val="14"/>
                      <w:lang w:val="es-ES" w:eastAsia="es-ES"/>
                    </w:rPr>
                  </w:pPr>
                  <w:r w:rsidRPr="00E136E7">
                    <w:rPr>
                      <w:rFonts w:ascii="Arial" w:hAnsi="Arial" w:cs="Arial"/>
                      <w:b/>
                      <w:bCs/>
                      <w:color w:val="0000FF"/>
                      <w:sz w:val="14"/>
                      <w:szCs w:val="14"/>
                      <w:lang w:val="es-ES" w:eastAsia="es-ES"/>
                    </w:rPr>
                    <w:t>Configuración prepago</w:t>
                  </w:r>
                </w:p>
                <w:p w14:paraId="5FFF25B8" w14:textId="77777777" w:rsidR="00121CBC" w:rsidRDefault="00A04CD6" w:rsidP="00A04CD6">
                  <w:pPr>
                    <w:autoSpaceDE w:val="0"/>
                    <w:autoSpaceDN w:val="0"/>
                    <w:adjustRightInd w:val="0"/>
                    <w:rPr>
                      <w:rFonts w:ascii="Arial" w:hAnsi="Arial" w:cs="Arial"/>
                      <w:color w:val="0000FF"/>
                      <w:sz w:val="14"/>
                      <w:szCs w:val="14"/>
                      <w:lang w:val="es-ES" w:eastAsia="es-ES"/>
                    </w:rPr>
                  </w:pPr>
                  <w:proofErr w:type="spellStart"/>
                  <w:r w:rsidRPr="00296114">
                    <w:rPr>
                      <w:rFonts w:ascii="Arial" w:hAnsi="Arial" w:cs="Arial"/>
                      <w:b/>
                      <w:bCs/>
                      <w:color w:val="0000FF"/>
                      <w:sz w:val="14"/>
                      <w:szCs w:val="14"/>
                      <w:lang w:val="es-ES" w:eastAsia="es-ES"/>
                    </w:rPr>
                    <w:t>Circutor</w:t>
                  </w:r>
                  <w:proofErr w:type="spellEnd"/>
                  <w:r>
                    <w:rPr>
                      <w:rFonts w:ascii="Arial" w:hAnsi="Arial" w:cs="Arial"/>
                      <w:color w:val="0000FF"/>
                      <w:sz w:val="14"/>
                      <w:szCs w:val="14"/>
                      <w:lang w:val="es-ES" w:eastAsia="es-ES"/>
                    </w:rPr>
                    <w:t xml:space="preserve">: </w:t>
                  </w:r>
                </w:p>
                <w:p w14:paraId="69452B58" w14:textId="5F405C26" w:rsidR="00121CBC" w:rsidRDefault="00121CBC"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59B9302A" w14:textId="1CC3E996"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saldo, cambiar firmware de medidor</w:t>
                  </w:r>
                </w:p>
                <w:p w14:paraId="22E4E5C7" w14:textId="77777777" w:rsidR="00121CBC" w:rsidRDefault="00121CBC" w:rsidP="00A04CD6">
                  <w:pPr>
                    <w:autoSpaceDE w:val="0"/>
                    <w:autoSpaceDN w:val="0"/>
                    <w:adjustRightInd w:val="0"/>
                    <w:rPr>
                      <w:rFonts w:ascii="Arial" w:hAnsi="Arial" w:cs="Arial"/>
                      <w:color w:val="0000FF"/>
                      <w:sz w:val="14"/>
                      <w:szCs w:val="14"/>
                      <w:lang w:val="es-ES" w:eastAsia="es-ES"/>
                    </w:rPr>
                  </w:pPr>
                </w:p>
                <w:p w14:paraId="5ACE7B61" w14:textId="77777777" w:rsidR="00121CBC" w:rsidRDefault="00A04CD6" w:rsidP="00121CBC">
                  <w:pPr>
                    <w:autoSpaceDE w:val="0"/>
                    <w:autoSpaceDN w:val="0"/>
                    <w:adjustRightInd w:val="0"/>
                    <w:rPr>
                      <w:rFonts w:ascii="Arial" w:hAnsi="Arial" w:cs="Arial"/>
                      <w:b/>
                      <w:bCs/>
                      <w:color w:val="0000FF"/>
                      <w:sz w:val="14"/>
                      <w:szCs w:val="14"/>
                      <w:lang w:val="es-ES" w:eastAsia="es-ES"/>
                    </w:rPr>
                  </w:pPr>
                  <w:proofErr w:type="spellStart"/>
                  <w:r w:rsidRPr="00296114">
                    <w:rPr>
                      <w:rFonts w:ascii="Arial" w:hAnsi="Arial" w:cs="Arial"/>
                      <w:b/>
                      <w:bCs/>
                      <w:color w:val="0000FF"/>
                      <w:sz w:val="14"/>
                      <w:szCs w:val="14"/>
                      <w:lang w:val="es-ES" w:eastAsia="es-ES"/>
                    </w:rPr>
                    <w:t>M&amp;c</w:t>
                  </w:r>
                  <w:proofErr w:type="spellEnd"/>
                  <w:r w:rsidRPr="00296114">
                    <w:rPr>
                      <w:rFonts w:ascii="Arial" w:hAnsi="Arial" w:cs="Arial"/>
                      <w:b/>
                      <w:bCs/>
                      <w:color w:val="0000FF"/>
                      <w:sz w:val="14"/>
                      <w:szCs w:val="14"/>
                      <w:lang w:val="es-ES" w:eastAsia="es-ES"/>
                    </w:rPr>
                    <w:t xml:space="preserve">: </w:t>
                  </w:r>
                </w:p>
                <w:p w14:paraId="0B606D0F" w14:textId="1A4B6E2D" w:rsidR="00121CBC" w:rsidRDefault="00121CBC" w:rsidP="00121CBC">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4BC3152F" w14:textId="7BDE0710" w:rsidR="00A04CD6" w:rsidRDefault="00121CBC"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Generar token </w:t>
                  </w:r>
                </w:p>
                <w:p w14:paraId="0FC1E6E7" w14:textId="77777777" w:rsidR="00121CBC" w:rsidRDefault="00121CBC" w:rsidP="00A04CD6">
                  <w:pPr>
                    <w:autoSpaceDE w:val="0"/>
                    <w:autoSpaceDN w:val="0"/>
                    <w:adjustRightInd w:val="0"/>
                    <w:rPr>
                      <w:rFonts w:ascii="Arial" w:hAnsi="Arial" w:cs="Arial"/>
                      <w:b/>
                      <w:bCs/>
                      <w:color w:val="0000FF"/>
                      <w:sz w:val="14"/>
                      <w:szCs w:val="14"/>
                      <w:lang w:val="es-ES" w:eastAsia="es-ES"/>
                    </w:rPr>
                  </w:pPr>
                </w:p>
                <w:p w14:paraId="04D4F5C9" w14:textId="77777777" w:rsidR="00121CBC" w:rsidRDefault="00121CBC" w:rsidP="00121CBC">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ADD: </w:t>
                  </w:r>
                </w:p>
                <w:p w14:paraId="688F32E2" w14:textId="08642465" w:rsidR="00121CBC" w:rsidRDefault="00121CBC" w:rsidP="00121CBC">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25FD83D4" w14:textId="589FF3FF" w:rsidR="00121CBC" w:rsidRDefault="00121CBC" w:rsidP="00A04CD6">
                  <w:pPr>
                    <w:autoSpaceDE w:val="0"/>
                    <w:autoSpaceDN w:val="0"/>
                    <w:adjustRightInd w:val="0"/>
                    <w:rPr>
                      <w:rFonts w:ascii="Arial" w:hAnsi="Arial" w:cs="Arial"/>
                      <w:b/>
                      <w:bCs/>
                      <w:color w:val="0000FF"/>
                      <w:sz w:val="14"/>
                      <w:szCs w:val="14"/>
                      <w:lang w:val="es-ES" w:eastAsia="es-ES"/>
                    </w:rPr>
                  </w:pPr>
                </w:p>
                <w:p w14:paraId="13C00A3E" w14:textId="77777777" w:rsidR="00A04CD6" w:rsidRDefault="00A04CD6" w:rsidP="00A04CD6">
                  <w:pPr>
                    <w:autoSpaceDE w:val="0"/>
                    <w:autoSpaceDN w:val="0"/>
                    <w:adjustRightInd w:val="0"/>
                    <w:rPr>
                      <w:rFonts w:ascii="Arial" w:hAnsi="Arial" w:cs="Arial"/>
                      <w:b/>
                      <w:bCs/>
                      <w:color w:val="0000FF"/>
                      <w:sz w:val="14"/>
                      <w:szCs w:val="14"/>
                      <w:lang w:val="es-ES" w:eastAsia="es-ES"/>
                    </w:rPr>
                  </w:pPr>
                </w:p>
                <w:p w14:paraId="3541E369" w14:textId="77777777"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Consultar saldo</w:t>
                  </w:r>
                </w:p>
                <w:p w14:paraId="705BD949" w14:textId="5DD5A5A0"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Recarga saldo </w:t>
                  </w:r>
                </w:p>
                <w:p w14:paraId="46F29082" w14:textId="7D5C6D2F" w:rsidR="00A04CD6" w:rsidRPr="00A8098A" w:rsidRDefault="00A04CD6"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b/>
                      <w:bCs/>
                      <w:color w:val="0000FF"/>
                      <w:sz w:val="14"/>
                      <w:szCs w:val="14"/>
                      <w:lang w:val="es-ES" w:eastAsia="es-ES"/>
                    </w:rPr>
                    <w:t>Reset</w:t>
                  </w:r>
                  <w:proofErr w:type="spellEnd"/>
                  <w:r>
                    <w:rPr>
                      <w:rFonts w:ascii="Arial" w:hAnsi="Arial" w:cs="Arial"/>
                      <w:b/>
                      <w:bCs/>
                      <w:color w:val="0000FF"/>
                      <w:sz w:val="14"/>
                      <w:szCs w:val="14"/>
                      <w:lang w:val="es-ES" w:eastAsia="es-ES"/>
                    </w:rPr>
                    <w:t xml:space="preserve"> saldo (</w:t>
                  </w:r>
                  <w:proofErr w:type="spellStart"/>
                  <w:r>
                    <w:rPr>
                      <w:rFonts w:ascii="Arial" w:hAnsi="Arial" w:cs="Arial"/>
                      <w:b/>
                      <w:bCs/>
                      <w:color w:val="0000FF"/>
                      <w:sz w:val="14"/>
                      <w:szCs w:val="14"/>
                      <w:lang w:val="es-ES" w:eastAsia="es-ES"/>
                    </w:rPr>
                    <w:t>circutor</w:t>
                  </w:r>
                  <w:proofErr w:type="spellEnd"/>
                  <w:r>
                    <w:rPr>
                      <w:rFonts w:ascii="Arial" w:hAnsi="Arial" w:cs="Arial"/>
                      <w:b/>
                      <w:bCs/>
                      <w:color w:val="0000FF"/>
                      <w:sz w:val="14"/>
                      <w:szCs w:val="14"/>
                      <w:lang w:val="es-ES" w:eastAsia="es-ES"/>
                    </w:rPr>
                    <w:t>)</w:t>
                  </w:r>
                </w:p>
              </w:tc>
            </w:tr>
            <w:tr w:rsidR="00A04CD6" w14:paraId="67306A40" w14:textId="77777777" w:rsidTr="00722359">
              <w:trPr>
                <w:trHeight w:val="955"/>
              </w:trPr>
              <w:tc>
                <w:tcPr>
                  <w:tcW w:w="3290" w:type="dxa"/>
                </w:tcPr>
                <w:p w14:paraId="576A60F6" w14:textId="2483401E" w:rsidR="00A04CD6" w:rsidRDefault="00A04CD6" w:rsidP="00A04CD6">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t>Programar tarea</w:t>
                  </w:r>
                  <w:r>
                    <w:rPr>
                      <w:rFonts w:ascii="Arial" w:hAnsi="Arial" w:cs="Arial"/>
                      <w:color w:val="0000FF"/>
                      <w:sz w:val="14"/>
                      <w:szCs w:val="14"/>
                      <w:lang w:val="es-ES" w:eastAsia="es-ES"/>
                    </w:rPr>
                    <w:t xml:space="preserve">  </w:t>
                  </w:r>
                </w:p>
                <w:p w14:paraId="5A3F7A04" w14:textId="77777777" w:rsidR="00A04CD6" w:rsidRDefault="00A04CD6" w:rsidP="00A04CD6">
                  <w:pPr>
                    <w:autoSpaceDE w:val="0"/>
                    <w:autoSpaceDN w:val="0"/>
                    <w:adjustRightInd w:val="0"/>
                    <w:rPr>
                      <w:rFonts w:ascii="Arial" w:hAnsi="Arial" w:cs="Arial"/>
                      <w:color w:val="0000FF"/>
                      <w:sz w:val="14"/>
                      <w:szCs w:val="14"/>
                      <w:lang w:val="es-ES" w:eastAsia="es-ES"/>
                    </w:rPr>
                  </w:pPr>
                </w:p>
                <w:p w14:paraId="4B18232F" w14:textId="62D3D579" w:rsidR="00AD0E2A" w:rsidRPr="00AD0E2A" w:rsidRDefault="00A04CD6" w:rsidP="00AD0E2A">
                  <w:pPr>
                    <w:pStyle w:val="Prrafodelista"/>
                    <w:numPr>
                      <w:ilvl w:val="0"/>
                      <w:numId w:val="21"/>
                    </w:numPr>
                    <w:spacing w:line="240" w:lineRule="auto"/>
                    <w:rPr>
                      <w:rFonts w:ascii="Arial" w:hAnsi="Arial" w:cs="Arial"/>
                      <w:color w:val="0000FF"/>
                      <w:sz w:val="14"/>
                      <w:szCs w:val="14"/>
                      <w:lang w:val="es-ES" w:eastAsia="es-ES"/>
                    </w:rPr>
                  </w:pPr>
                  <w:commentRangeStart w:id="27"/>
                  <w:r w:rsidRPr="008C51A0">
                    <w:rPr>
                      <w:rFonts w:ascii="Arial" w:hAnsi="Arial" w:cs="Arial"/>
                      <w:color w:val="0000FF"/>
                      <w:sz w:val="14"/>
                      <w:szCs w:val="14"/>
                      <w:lang w:val="es-ES" w:eastAsia="es-ES"/>
                    </w:rPr>
                    <w:t>Informes medidas</w:t>
                  </w:r>
                </w:p>
                <w:p w14:paraId="780A8E46"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hora</w:t>
                  </w:r>
                </w:p>
                <w:p w14:paraId="48010937"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día</w:t>
                  </w:r>
                </w:p>
                <w:p w14:paraId="6ACB717F"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mes</w:t>
                  </w:r>
                </w:p>
                <w:p w14:paraId="61906D10" w14:textId="77777777" w:rsidR="00A04CD6" w:rsidRDefault="00A04CD6" w:rsidP="003C5EC1">
                  <w:pPr>
                    <w:pStyle w:val="Prrafodelista"/>
                    <w:spacing w:line="240" w:lineRule="auto"/>
                    <w:ind w:left="1080"/>
                    <w:rPr>
                      <w:rFonts w:ascii="Arial" w:hAnsi="Arial" w:cs="Arial"/>
                      <w:color w:val="0000FF"/>
                      <w:sz w:val="14"/>
                      <w:szCs w:val="14"/>
                      <w:lang w:val="es-ES" w:eastAsia="es-ES"/>
                    </w:rPr>
                  </w:pPr>
                </w:p>
                <w:p w14:paraId="0B56A1ED" w14:textId="2CB119C4" w:rsidR="00D4357D" w:rsidRDefault="00D4357D" w:rsidP="00AD0E2A">
                  <w:pPr>
                    <w:pStyle w:val="Prrafodelista"/>
                    <w:numPr>
                      <w:ilvl w:val="0"/>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Datos instantáneos </w:t>
                  </w:r>
                </w:p>
                <w:p w14:paraId="213637FA" w14:textId="4CBF16C4"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Tensión</w:t>
                  </w:r>
                </w:p>
                <w:p w14:paraId="36E19E1E" w14:textId="03FE45FA"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Corriente</w:t>
                  </w:r>
                </w:p>
                <w:p w14:paraId="59D71561" w14:textId="3E760297"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Potencia</w:t>
                  </w:r>
                </w:p>
                <w:p w14:paraId="3ECF1BB4" w14:textId="10A875E1"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Estado relee</w:t>
                  </w:r>
                </w:p>
                <w:p w14:paraId="2CC14F3E" w14:textId="329B4FF1" w:rsidR="00A04CD6"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parámetros</w:t>
                  </w:r>
                </w:p>
                <w:p w14:paraId="59BD7267" w14:textId="1A1842AF" w:rsidR="00AD0E2A" w:rsidRDefault="00AD0E2A" w:rsidP="003C5EC1">
                  <w:pPr>
                    <w:pStyle w:val="Prrafodelista"/>
                    <w:spacing w:line="240" w:lineRule="auto"/>
                    <w:ind w:left="1080"/>
                    <w:rPr>
                      <w:rFonts w:ascii="Arial" w:hAnsi="Arial" w:cs="Arial"/>
                      <w:color w:val="0000FF"/>
                      <w:sz w:val="14"/>
                      <w:szCs w:val="14"/>
                      <w:lang w:val="es-ES" w:eastAsia="es-ES"/>
                    </w:rPr>
                  </w:pPr>
                </w:p>
                <w:p w14:paraId="31463962" w14:textId="35D82CF1" w:rsidR="00A04CD6" w:rsidRDefault="00D4357D" w:rsidP="00AD0E2A">
                  <w:pPr>
                    <w:pStyle w:val="Prrafodelista"/>
                    <w:numPr>
                      <w:ilvl w:val="1"/>
                      <w:numId w:val="21"/>
                    </w:numPr>
                    <w:spacing w:line="240" w:lineRule="auto"/>
                    <w:rPr>
                      <w:rFonts w:ascii="Arial" w:hAnsi="Arial" w:cs="Arial"/>
                      <w:color w:val="0000FF"/>
                      <w:sz w:val="14"/>
                      <w:szCs w:val="14"/>
                      <w:highlight w:val="yellow"/>
                      <w:lang w:val="es-ES" w:eastAsia="es-ES"/>
                    </w:rPr>
                  </w:pPr>
                  <w:r>
                    <w:rPr>
                      <w:rFonts w:ascii="Arial" w:hAnsi="Arial" w:cs="Arial"/>
                      <w:color w:val="0000FF"/>
                      <w:sz w:val="14"/>
                      <w:szCs w:val="14"/>
                      <w:highlight w:val="yellow"/>
                      <w:lang w:val="es-ES" w:eastAsia="es-ES"/>
                    </w:rPr>
                    <w:t>Limitación corriente</w:t>
                  </w:r>
                  <w:commentRangeEnd w:id="27"/>
                  <w:r w:rsidR="006F45B0">
                    <w:rPr>
                      <w:rStyle w:val="Refdecomentario"/>
                    </w:rPr>
                    <w:commentReference w:id="27"/>
                  </w:r>
                </w:p>
                <w:p w14:paraId="4140E3E1" w14:textId="74338F25" w:rsidR="00D4357D" w:rsidRPr="003C5EC1" w:rsidRDefault="00D4357D" w:rsidP="00AD0E2A">
                  <w:pPr>
                    <w:pStyle w:val="Prrafodelista"/>
                    <w:numPr>
                      <w:ilvl w:val="1"/>
                      <w:numId w:val="21"/>
                    </w:numPr>
                    <w:spacing w:line="240" w:lineRule="auto"/>
                    <w:rPr>
                      <w:rFonts w:ascii="Arial" w:hAnsi="Arial" w:cs="Arial"/>
                      <w:color w:val="0000FF"/>
                      <w:sz w:val="14"/>
                      <w:szCs w:val="14"/>
                      <w:highlight w:val="yellow"/>
                      <w:lang w:val="es-ES" w:eastAsia="es-ES"/>
                    </w:rPr>
                  </w:pPr>
                  <w:r>
                    <w:rPr>
                      <w:rFonts w:ascii="Arial" w:hAnsi="Arial" w:cs="Arial"/>
                      <w:color w:val="0000FF"/>
                      <w:sz w:val="14"/>
                      <w:szCs w:val="14"/>
                      <w:highlight w:val="yellow"/>
                      <w:lang w:val="es-ES" w:eastAsia="es-ES"/>
                    </w:rPr>
                    <w:t>Tipo medidor</w:t>
                  </w:r>
                </w:p>
                <w:p w14:paraId="4232F96B" w14:textId="6E1424AA" w:rsidR="00A04CD6" w:rsidRPr="008C51A0" w:rsidRDefault="00A04CD6" w:rsidP="00A04CD6">
                  <w:pPr>
                    <w:pStyle w:val="Prrafodelista"/>
                    <w:spacing w:line="240" w:lineRule="auto"/>
                    <w:ind w:left="1080"/>
                    <w:rPr>
                      <w:rFonts w:ascii="Arial" w:hAnsi="Arial" w:cs="Arial"/>
                      <w:color w:val="0000FF"/>
                      <w:sz w:val="14"/>
                      <w:szCs w:val="14"/>
                      <w:lang w:val="es-ES" w:eastAsia="es-ES"/>
                    </w:rPr>
                  </w:pPr>
                </w:p>
                <w:p w14:paraId="0F09B905" w14:textId="1A445DEF" w:rsidR="00A04CD6" w:rsidRPr="008C51A0"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 xml:space="preserve">Estadísticas de comunicación </w:t>
                  </w:r>
                  <w:proofErr w:type="spellStart"/>
                  <w:r w:rsidRPr="008C51A0">
                    <w:rPr>
                      <w:rFonts w:ascii="Arial" w:hAnsi="Arial" w:cs="Arial"/>
                      <w:color w:val="0000FF"/>
                      <w:sz w:val="14"/>
                      <w:szCs w:val="14"/>
                      <w:lang w:val="es-ES" w:eastAsia="es-ES"/>
                    </w:rPr>
                    <w:t>plc</w:t>
                  </w:r>
                  <w:proofErr w:type="spellEnd"/>
                </w:p>
                <w:p w14:paraId="4DAF1583" w14:textId="00D86602"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w:t>
                  </w:r>
                  <w:proofErr w:type="spellStart"/>
                  <w:r w:rsidRPr="008C51A0">
                    <w:rPr>
                      <w:rFonts w:ascii="Arial" w:hAnsi="Arial" w:cs="Arial"/>
                      <w:color w:val="0000FF"/>
                      <w:sz w:val="14"/>
                      <w:szCs w:val="14"/>
                      <w:lang w:val="es-ES" w:eastAsia="es-ES"/>
                    </w:rPr>
                    <w:t>mtp</w:t>
                  </w:r>
                  <w:proofErr w:type="spellEnd"/>
                  <w:r>
                    <w:rPr>
                      <w:rFonts w:ascii="Arial" w:hAnsi="Arial" w:cs="Arial"/>
                      <w:color w:val="0000FF"/>
                      <w:sz w:val="14"/>
                      <w:szCs w:val="14"/>
                      <w:lang w:val="es-ES" w:eastAsia="es-ES"/>
                    </w:rPr>
                    <w:t xml:space="preserve"> - concentrador</w:t>
                  </w:r>
                </w:p>
                <w:p w14:paraId="32D95CDC" w14:textId="01CD18AE"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Vpn</w:t>
                  </w:r>
                  <w:proofErr w:type="spellEnd"/>
                  <w:r>
                    <w:rPr>
                      <w:rFonts w:ascii="Arial" w:hAnsi="Arial" w:cs="Arial"/>
                      <w:color w:val="0000FF"/>
                      <w:sz w:val="14"/>
                      <w:szCs w:val="14"/>
                      <w:lang w:val="es-ES" w:eastAsia="es-ES"/>
                    </w:rPr>
                    <w:t xml:space="preserve"> </w:t>
                  </w:r>
                </w:p>
                <w:p w14:paraId="1620F3CE" w14:textId="08CDFEEC"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 con medidores</w:t>
                  </w:r>
                </w:p>
                <w:p w14:paraId="61B94CF2" w14:textId="262AE57A"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Programar el concentrador para que sincronice el reloj en una hora determinada</w:t>
                  </w:r>
                </w:p>
                <w:p w14:paraId="70E49525" w14:textId="48B9FADF"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Reinicio del concentrador</w:t>
                  </w:r>
                </w:p>
                <w:p w14:paraId="21DA2191" w14:textId="444EBBDB" w:rsidR="00A04CD6" w:rsidRDefault="00A04CD6" w:rsidP="00A04CD6">
                  <w:pPr>
                    <w:pStyle w:val="Prrafodelista"/>
                    <w:autoSpaceDE w:val="0"/>
                    <w:autoSpaceDN w:val="0"/>
                    <w:adjustRightInd w:val="0"/>
                    <w:rPr>
                      <w:rFonts w:ascii="Arial" w:hAnsi="Arial" w:cs="Arial"/>
                      <w:b/>
                      <w:bCs/>
                      <w:color w:val="0000FF"/>
                      <w:sz w:val="14"/>
                      <w:szCs w:val="14"/>
                      <w:lang w:val="es-ES" w:eastAsia="es-ES"/>
                    </w:rPr>
                  </w:pPr>
                  <w:r w:rsidRPr="004B37C4">
                    <w:rPr>
                      <w:rFonts w:ascii="Arial" w:hAnsi="Arial" w:cs="Arial"/>
                      <w:b/>
                      <w:bCs/>
                      <w:color w:val="0000FF"/>
                      <w:sz w:val="14"/>
                      <w:szCs w:val="14"/>
                      <w:lang w:val="es-ES" w:eastAsia="es-ES"/>
                    </w:rPr>
                    <w:t>(rol con privilegios)</w:t>
                  </w:r>
                </w:p>
                <w:p w14:paraId="1B89A424" w14:textId="77777777" w:rsidR="00A04CD6" w:rsidRPr="004B37C4" w:rsidRDefault="00A04CD6" w:rsidP="00A04CD6">
                  <w:pPr>
                    <w:pStyle w:val="Prrafodelista"/>
                    <w:autoSpaceDE w:val="0"/>
                    <w:autoSpaceDN w:val="0"/>
                    <w:adjustRightInd w:val="0"/>
                    <w:rPr>
                      <w:rFonts w:ascii="Arial" w:hAnsi="Arial" w:cs="Arial"/>
                      <w:b/>
                      <w:bCs/>
                      <w:color w:val="0000FF"/>
                      <w:sz w:val="14"/>
                      <w:szCs w:val="14"/>
                      <w:lang w:val="es-ES" w:eastAsia="es-ES"/>
                    </w:rPr>
                  </w:pPr>
                </w:p>
                <w:p w14:paraId="67862803" w14:textId="77777777" w:rsidR="00A04CD6" w:rsidRPr="008C51A0" w:rsidRDefault="00A04CD6" w:rsidP="00A04CD6">
                  <w:pPr>
                    <w:autoSpaceDE w:val="0"/>
                    <w:autoSpaceDN w:val="0"/>
                    <w:adjustRightInd w:val="0"/>
                    <w:rPr>
                      <w:rFonts w:ascii="Arial" w:hAnsi="Arial" w:cs="Arial"/>
                      <w:color w:val="0000FF"/>
                      <w:sz w:val="14"/>
                      <w:szCs w:val="14"/>
                      <w:lang w:val="es-ES" w:eastAsia="es-ES"/>
                    </w:rPr>
                  </w:pPr>
                </w:p>
                <w:p w14:paraId="7F17C35F" w14:textId="77777777" w:rsidR="00A04CD6" w:rsidRDefault="00A04CD6" w:rsidP="00A04CD6">
                  <w:pPr>
                    <w:spacing w:line="240" w:lineRule="auto"/>
                    <w:rPr>
                      <w:rFonts w:ascii="Arial" w:hAnsi="Arial" w:cs="Arial"/>
                      <w:color w:val="0000FF"/>
                      <w:sz w:val="14"/>
                      <w:szCs w:val="14"/>
                      <w:lang w:val="es-ES" w:eastAsia="es-ES"/>
                    </w:rPr>
                  </w:pPr>
                </w:p>
                <w:p w14:paraId="2EC46B19" w14:textId="578C1CD5"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Formato </w:t>
                  </w: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configurable en la interfaz</w:t>
                  </w:r>
                </w:p>
                <w:p w14:paraId="4B16DFAF" w14:textId="1EF3A581"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Falta definir cuales tareas son las que se ejecutan</w:t>
                  </w:r>
                </w:p>
                <w:p w14:paraId="51731C66" w14:textId="4B444BE9" w:rsidR="00A04CD6" w:rsidRDefault="00A04CD6" w:rsidP="00AD0E2A">
                  <w:pPr>
                    <w:spacing w:line="240" w:lineRule="auto"/>
                    <w:rPr>
                      <w:rFonts w:ascii="Arial" w:hAnsi="Arial" w:cs="Arial"/>
                      <w:color w:val="0000FF"/>
                      <w:sz w:val="14"/>
                      <w:szCs w:val="14"/>
                      <w:lang w:val="es-ES" w:eastAsia="es-ES"/>
                    </w:rPr>
                  </w:pPr>
                </w:p>
              </w:tc>
              <w:tc>
                <w:tcPr>
                  <w:tcW w:w="2693" w:type="dxa"/>
                </w:tcPr>
                <w:p w14:paraId="458A3889" w14:textId="4CC81CA3" w:rsidR="00A04CD6" w:rsidRPr="00117180" w:rsidRDefault="00A04CD6"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lastRenderedPageBreak/>
                    <w:t>(configurar corte / reconexión)</w:t>
                  </w:r>
                </w:p>
                <w:p w14:paraId="33FF77C7" w14:textId="6AA2C99C" w:rsidR="003A3A5A" w:rsidRPr="00117180" w:rsidRDefault="003A3A5A" w:rsidP="00A04CD6">
                  <w:pPr>
                    <w:autoSpaceDE w:val="0"/>
                    <w:autoSpaceDN w:val="0"/>
                    <w:adjustRightInd w:val="0"/>
                    <w:rPr>
                      <w:rFonts w:ascii="Arial" w:hAnsi="Arial" w:cs="Arial"/>
                      <w:color w:val="0000FF"/>
                      <w:sz w:val="14"/>
                      <w:szCs w:val="14"/>
                      <w:lang w:val="es-ES" w:eastAsia="es-ES"/>
                    </w:rPr>
                  </w:pPr>
                </w:p>
                <w:p w14:paraId="021D47FB" w14:textId="7E299F10"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Arma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w:t>
                  </w:r>
                  <w:r w:rsidR="00117180" w:rsidRPr="00117180">
                    <w:rPr>
                      <w:rFonts w:ascii="Arial" w:hAnsi="Arial" w:cs="Arial"/>
                      <w:color w:val="0000FF"/>
                      <w:sz w:val="14"/>
                      <w:szCs w:val="14"/>
                      <w:lang w:val="es-ES" w:eastAsia="es-ES"/>
                    </w:rPr>
                    <w:t>envía</w:t>
                  </w:r>
                  <w:r w:rsidRPr="00117180">
                    <w:rPr>
                      <w:rFonts w:ascii="Arial" w:hAnsi="Arial" w:cs="Arial"/>
                      <w:color w:val="0000FF"/>
                      <w:sz w:val="14"/>
                      <w:szCs w:val="14"/>
                      <w:lang w:val="es-ES" w:eastAsia="es-ES"/>
                    </w:rPr>
                    <w:t xml:space="preserve"> al medidor</w:t>
                  </w:r>
                </w:p>
                <w:p w14:paraId="0FC90BB0" w14:textId="2ED21BC8" w:rsidR="00117180" w:rsidRPr="00117180" w:rsidRDefault="00117180" w:rsidP="00A04CD6">
                  <w:pPr>
                    <w:autoSpaceDE w:val="0"/>
                    <w:autoSpaceDN w:val="0"/>
                    <w:adjustRightInd w:val="0"/>
                    <w:rPr>
                      <w:rFonts w:ascii="Arial" w:hAnsi="Arial" w:cs="Arial"/>
                      <w:color w:val="0000FF"/>
                      <w:sz w:val="14"/>
                      <w:szCs w:val="14"/>
                      <w:lang w:val="es-ES" w:eastAsia="es-ES"/>
                    </w:rPr>
                  </w:pPr>
                </w:p>
                <w:p w14:paraId="4D808E03" w14:textId="5DAC09D6" w:rsidR="00117180" w:rsidRPr="00117180" w:rsidRDefault="00117180" w:rsidP="00A04CD6">
                  <w:pPr>
                    <w:autoSpaceDE w:val="0"/>
                    <w:autoSpaceDN w:val="0"/>
                    <w:adjustRightInd w:val="0"/>
                    <w:rPr>
                      <w:rFonts w:ascii="Arial" w:hAnsi="Arial" w:cs="Arial"/>
                      <w:b/>
                      <w:bCs/>
                      <w:color w:val="0000FF"/>
                      <w:sz w:val="14"/>
                      <w:szCs w:val="14"/>
                      <w:lang w:val="es-ES" w:eastAsia="es-ES"/>
                    </w:rPr>
                  </w:pPr>
                  <w:r w:rsidRPr="00117180">
                    <w:rPr>
                      <w:rFonts w:ascii="Arial" w:hAnsi="Arial" w:cs="Arial"/>
                      <w:b/>
                      <w:bCs/>
                      <w:color w:val="0000FF"/>
                      <w:sz w:val="14"/>
                      <w:szCs w:val="14"/>
                      <w:lang w:val="es-ES" w:eastAsia="es-ES"/>
                    </w:rPr>
                    <w:t xml:space="preserve">NOTA : para cada marca se debe realizar un </w:t>
                  </w:r>
                  <w:proofErr w:type="spellStart"/>
                  <w:r w:rsidRPr="00117180">
                    <w:rPr>
                      <w:rFonts w:ascii="Arial" w:hAnsi="Arial" w:cs="Arial"/>
                      <w:b/>
                      <w:bCs/>
                      <w:color w:val="0000FF"/>
                      <w:sz w:val="14"/>
                      <w:szCs w:val="14"/>
                      <w:lang w:val="es-ES" w:eastAsia="es-ES"/>
                    </w:rPr>
                    <w:t>xml</w:t>
                  </w:r>
                  <w:proofErr w:type="spellEnd"/>
                </w:p>
                <w:p w14:paraId="4BC331DD" w14:textId="77777777" w:rsidR="00A04CD6" w:rsidRPr="00117180" w:rsidRDefault="00A04CD6" w:rsidP="00A04CD6">
                  <w:pPr>
                    <w:autoSpaceDE w:val="0"/>
                    <w:autoSpaceDN w:val="0"/>
                    <w:adjustRightInd w:val="0"/>
                    <w:rPr>
                      <w:rFonts w:ascii="Arial" w:hAnsi="Arial" w:cs="Arial"/>
                      <w:color w:val="0000FF"/>
                      <w:sz w:val="14"/>
                      <w:szCs w:val="14"/>
                      <w:lang w:val="es-ES" w:eastAsia="es-ES"/>
                    </w:rPr>
                  </w:pPr>
                </w:p>
                <w:p w14:paraId="7D16D6C6" w14:textId="7777777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1 se seleccionan los medidores a los cuales se les realizará corte y reconexión </w:t>
                  </w:r>
                </w:p>
                <w:p w14:paraId="1DC22407" w14:textId="0A79F3DE"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2 se arma el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con los medidores identificados para corte y reconexión</w:t>
                  </w:r>
                </w:p>
                <w:p w14:paraId="5DA900FB" w14:textId="4C2D8B4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3 se valida si el medidor acepta </w:t>
                  </w:r>
                  <w:r w:rsidRPr="00117180">
                    <w:rPr>
                      <w:rFonts w:ascii="Arial" w:hAnsi="Arial" w:cs="Arial"/>
                      <w:color w:val="0000FF"/>
                      <w:sz w:val="14"/>
                      <w:szCs w:val="14"/>
                      <w:lang w:val="es-ES" w:eastAsia="es-ES"/>
                    </w:rPr>
                    <w:lastRenderedPageBreak/>
                    <w:t>corte/reconexión</w:t>
                  </w:r>
                </w:p>
                <w:p w14:paraId="4632B033" w14:textId="584A234F"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4 se ejecuta corte / reconexión</w:t>
                  </w:r>
                </w:p>
                <w:p w14:paraId="481561ED" w14:textId="23E23B77" w:rsidR="0022248A" w:rsidRPr="00E136E7"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5 se informa </w:t>
                  </w:r>
                  <w:r w:rsidR="00117180" w:rsidRPr="00117180">
                    <w:rPr>
                      <w:rFonts w:ascii="Arial" w:hAnsi="Arial" w:cs="Arial"/>
                      <w:color w:val="0000FF"/>
                      <w:sz w:val="14"/>
                      <w:szCs w:val="14"/>
                      <w:lang w:val="es-ES" w:eastAsia="es-ES"/>
                    </w:rPr>
                    <w:t>si se realizó satisfactoriamente el proceso.</w:t>
                  </w:r>
                </w:p>
              </w:tc>
            </w:tr>
            <w:tr w:rsidR="00A04CD6" w14:paraId="146FAABE" w14:textId="77777777" w:rsidTr="00722359">
              <w:trPr>
                <w:trHeight w:val="955"/>
              </w:trPr>
              <w:tc>
                <w:tcPr>
                  <w:tcW w:w="3290" w:type="dxa"/>
                </w:tcPr>
                <w:p w14:paraId="7E52B741" w14:textId="77777777" w:rsidR="00A04CD6" w:rsidRDefault="00A04CD6" w:rsidP="00A04CD6">
                  <w:pPr>
                    <w:autoSpaceDE w:val="0"/>
                    <w:autoSpaceDN w:val="0"/>
                    <w:adjustRightInd w:val="0"/>
                    <w:rPr>
                      <w:rFonts w:ascii="Arial" w:hAnsi="Arial" w:cs="Arial"/>
                      <w:color w:val="0000FF"/>
                      <w:lang w:val="es-ES" w:eastAsia="es-ES"/>
                    </w:rPr>
                  </w:pPr>
                  <w:r w:rsidRPr="0022248A">
                    <w:rPr>
                      <w:rFonts w:ascii="Arial" w:hAnsi="Arial" w:cs="Arial"/>
                      <w:color w:val="0000FF"/>
                      <w:lang w:val="es-ES" w:eastAsia="es-ES"/>
                    </w:rPr>
                    <w:lastRenderedPageBreak/>
                    <w:t>Actualizar firmware</w:t>
                  </w:r>
                </w:p>
                <w:p w14:paraId="597CCBF0" w14:textId="149EAEBC" w:rsidR="0022248A" w:rsidRDefault="00E136E7"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A</w:t>
                  </w:r>
                  <w:r w:rsidR="00021A82">
                    <w:rPr>
                      <w:rFonts w:ascii="Arial" w:hAnsi="Arial" w:cs="Arial"/>
                      <w:color w:val="0000FF"/>
                      <w:lang w:val="es-ES" w:eastAsia="es-ES"/>
                    </w:rPr>
                    <w:t>cción</w:t>
                  </w:r>
                </w:p>
                <w:p w14:paraId="359142ED" w14:textId="77777777" w:rsidR="00E136E7" w:rsidRDefault="00E136E7" w:rsidP="00A04CD6">
                  <w:pPr>
                    <w:autoSpaceDE w:val="0"/>
                    <w:autoSpaceDN w:val="0"/>
                    <w:adjustRightInd w:val="0"/>
                    <w:rPr>
                      <w:rFonts w:ascii="Arial" w:hAnsi="Arial" w:cs="Arial"/>
                      <w:color w:val="0000FF"/>
                      <w:lang w:val="es-ES" w:eastAsia="es-ES"/>
                    </w:rPr>
                  </w:pPr>
                </w:p>
                <w:p w14:paraId="158205D8" w14:textId="179EC850" w:rsidR="00E136E7" w:rsidRDefault="00E136E7"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lang w:val="es-ES" w:eastAsia="es-ES"/>
                    </w:rPr>
                    <w:t>xml</w:t>
                  </w:r>
                  <w:proofErr w:type="spellEnd"/>
                </w:p>
              </w:tc>
              <w:tc>
                <w:tcPr>
                  <w:tcW w:w="2693" w:type="dxa"/>
                </w:tcPr>
                <w:p w14:paraId="4EAE1B1A" w14:textId="77777777" w:rsidR="0022248A" w:rsidRPr="00AD0E2A" w:rsidRDefault="0022248A" w:rsidP="0022248A">
                  <w:pPr>
                    <w:autoSpaceDE w:val="0"/>
                    <w:autoSpaceDN w:val="0"/>
                    <w:adjustRightInd w:val="0"/>
                    <w:rPr>
                      <w:rFonts w:ascii="Arial" w:hAnsi="Arial" w:cs="Arial"/>
                      <w:color w:val="0000FF"/>
                      <w:sz w:val="14"/>
                      <w:szCs w:val="14"/>
                      <w:lang w:val="es-ES" w:eastAsia="es-ES"/>
                    </w:rPr>
                  </w:pPr>
                  <w:r w:rsidRPr="00AD0E2A">
                    <w:rPr>
                      <w:rFonts w:ascii="Arial" w:hAnsi="Arial" w:cs="Arial"/>
                      <w:b/>
                      <w:bCs/>
                      <w:color w:val="0000FF"/>
                      <w:sz w:val="14"/>
                      <w:szCs w:val="14"/>
                      <w:lang w:val="es-ES" w:eastAsia="es-ES"/>
                    </w:rPr>
                    <w:t>Programar tarea</w:t>
                  </w:r>
                  <w:r w:rsidRPr="00AD0E2A">
                    <w:rPr>
                      <w:rFonts w:ascii="Arial" w:hAnsi="Arial" w:cs="Arial"/>
                      <w:color w:val="0000FF"/>
                      <w:sz w:val="14"/>
                      <w:szCs w:val="14"/>
                      <w:lang w:val="es-ES" w:eastAsia="es-ES"/>
                    </w:rPr>
                    <w:t xml:space="preserve">  </w:t>
                  </w:r>
                </w:p>
                <w:p w14:paraId="4FC188E8" w14:textId="77777777" w:rsidR="0022248A" w:rsidRPr="00AD0E2A" w:rsidRDefault="0022248A" w:rsidP="00A04CD6">
                  <w:pPr>
                    <w:autoSpaceDE w:val="0"/>
                    <w:autoSpaceDN w:val="0"/>
                    <w:adjustRightInd w:val="0"/>
                    <w:rPr>
                      <w:rFonts w:ascii="Arial" w:hAnsi="Arial" w:cs="Arial"/>
                      <w:color w:val="0000FF"/>
                      <w:lang w:val="es-ES" w:eastAsia="es-ES"/>
                    </w:rPr>
                  </w:pPr>
                </w:p>
                <w:p w14:paraId="09511C27" w14:textId="354201A6"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Sincronizar reloj</w:t>
                  </w:r>
                </w:p>
                <w:p w14:paraId="48B97CC9" w14:textId="77777777" w:rsidR="00121CBC" w:rsidRPr="00AD0E2A" w:rsidRDefault="00121CBC" w:rsidP="00A04CD6">
                  <w:pPr>
                    <w:autoSpaceDE w:val="0"/>
                    <w:autoSpaceDN w:val="0"/>
                    <w:adjustRightInd w:val="0"/>
                    <w:rPr>
                      <w:rFonts w:ascii="Arial" w:hAnsi="Arial" w:cs="Arial"/>
                      <w:color w:val="0000FF"/>
                      <w:lang w:val="es-ES" w:eastAsia="es-ES"/>
                    </w:rPr>
                  </w:pPr>
                </w:p>
                <w:p w14:paraId="3826DB87" w14:textId="202E8F73" w:rsidR="00121CBC" w:rsidRPr="00AD0E2A" w:rsidRDefault="00121CBC"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4A3E47B3" w14:textId="77777777" w:rsidTr="00923B31">
              <w:trPr>
                <w:trHeight w:val="200"/>
              </w:trPr>
              <w:tc>
                <w:tcPr>
                  <w:tcW w:w="3290" w:type="dxa"/>
                </w:tcPr>
                <w:p w14:paraId="21E1757D" w14:textId="3BF96D7C" w:rsidR="00A04CD6"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60210F99"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Actualizar firmware</w:t>
                  </w:r>
                </w:p>
                <w:p w14:paraId="57239EEA" w14:textId="77777777"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2FE8DDBD" w14:textId="77777777" w:rsidR="00E136E7" w:rsidRPr="00AD0E2A" w:rsidRDefault="00E136E7" w:rsidP="00A04CD6">
                  <w:pPr>
                    <w:autoSpaceDE w:val="0"/>
                    <w:autoSpaceDN w:val="0"/>
                    <w:adjustRightInd w:val="0"/>
                    <w:rPr>
                      <w:rFonts w:ascii="Arial" w:hAnsi="Arial" w:cs="Arial"/>
                      <w:color w:val="0000FF"/>
                      <w:lang w:val="es-ES" w:eastAsia="es-ES"/>
                    </w:rPr>
                  </w:pPr>
                </w:p>
                <w:p w14:paraId="6164F248" w14:textId="0F00FF4E" w:rsidR="00E136E7" w:rsidRPr="00AD0E2A" w:rsidRDefault="00E136E7"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03B48659" w14:textId="76D28F2F" w:rsidTr="00923B31">
              <w:trPr>
                <w:trHeight w:val="418"/>
              </w:trPr>
              <w:tc>
                <w:tcPr>
                  <w:tcW w:w="3290" w:type="dxa"/>
                </w:tcPr>
                <w:p w14:paraId="4D1121FC" w14:textId="77777777" w:rsidR="00A04CD6" w:rsidRDefault="00A04CD6" w:rsidP="00A04CD6">
                  <w:pPr>
                    <w:autoSpaceDE w:val="0"/>
                    <w:autoSpaceDN w:val="0"/>
                    <w:adjustRightInd w:val="0"/>
                    <w:rPr>
                      <w:rFonts w:ascii="Arial" w:hAnsi="Arial" w:cs="Arial"/>
                      <w:color w:val="0000FF"/>
                      <w:sz w:val="14"/>
                      <w:szCs w:val="14"/>
                      <w:lang w:val="es-ES" w:eastAsia="es-ES"/>
                    </w:rPr>
                  </w:pPr>
                </w:p>
                <w:p w14:paraId="7D7828A5" w14:textId="5FAB6366" w:rsidR="00A04CD6" w:rsidRPr="00A8098A"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35E568F5"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w:t>
                  </w:r>
                  <w:proofErr w:type="spellStart"/>
                  <w:r w:rsidRPr="00AD0E2A">
                    <w:rPr>
                      <w:rFonts w:ascii="Arial" w:hAnsi="Arial" w:cs="Arial"/>
                      <w:color w:val="0000FF"/>
                      <w:lang w:val="es-ES" w:eastAsia="es-ES"/>
                    </w:rPr>
                    <w:t>scroll</w:t>
                  </w:r>
                  <w:proofErr w:type="spellEnd"/>
                </w:p>
                <w:p w14:paraId="17E89F54" w14:textId="7D7971D8"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37116826" w14:textId="25350A40"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lo que muestra en el </w:t>
                  </w:r>
                  <w:proofErr w:type="spellStart"/>
                  <w:r w:rsidRPr="00AD0E2A">
                    <w:rPr>
                      <w:rFonts w:ascii="Arial" w:hAnsi="Arial" w:cs="Arial"/>
                      <w:color w:val="0000FF"/>
                      <w:lang w:val="es-ES" w:eastAsia="es-ES"/>
                    </w:rPr>
                    <w:t>display</w:t>
                  </w:r>
                  <w:proofErr w:type="spellEnd"/>
                  <w:r w:rsidRPr="00AD0E2A">
                    <w:rPr>
                      <w:rFonts w:ascii="Arial" w:hAnsi="Arial" w:cs="Arial"/>
                      <w:color w:val="0000FF"/>
                      <w:lang w:val="es-ES" w:eastAsia="es-ES"/>
                    </w:rPr>
                    <w:t xml:space="preserve"> del medidor</w:t>
                  </w:r>
                </w:p>
                <w:p w14:paraId="487A6073" w14:textId="42FF5A2B" w:rsidR="0022248A" w:rsidRPr="00AD0E2A" w:rsidRDefault="0022248A" w:rsidP="00A04CD6">
                  <w:pPr>
                    <w:autoSpaceDE w:val="0"/>
                    <w:autoSpaceDN w:val="0"/>
                    <w:adjustRightInd w:val="0"/>
                    <w:rPr>
                      <w:rFonts w:ascii="Arial" w:hAnsi="Arial" w:cs="Arial"/>
                      <w:color w:val="0000FF"/>
                      <w:lang w:val="es-ES" w:eastAsia="es-ES"/>
                    </w:rPr>
                  </w:pPr>
                </w:p>
                <w:p w14:paraId="5932EBDA" w14:textId="4A8FD227"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22C0D180" w14:textId="2FC2E075" w:rsidR="0022248A" w:rsidRPr="00AD0E2A" w:rsidRDefault="0022248A" w:rsidP="00A04CD6">
                  <w:pPr>
                    <w:autoSpaceDE w:val="0"/>
                    <w:autoSpaceDN w:val="0"/>
                    <w:adjustRightInd w:val="0"/>
                    <w:rPr>
                      <w:rFonts w:ascii="Arial" w:hAnsi="Arial" w:cs="Arial"/>
                      <w:color w:val="0000FF"/>
                      <w:lang w:val="es-ES" w:eastAsia="es-ES"/>
                    </w:rPr>
                  </w:pPr>
                </w:p>
              </w:tc>
            </w:tr>
            <w:tr w:rsidR="00A04CD6" w14:paraId="64C574DD" w14:textId="5BEC4FD8" w:rsidTr="00923B31">
              <w:trPr>
                <w:trHeight w:val="383"/>
              </w:trPr>
              <w:tc>
                <w:tcPr>
                  <w:tcW w:w="3290" w:type="dxa"/>
                </w:tcPr>
                <w:p w14:paraId="7A23D78F" w14:textId="77777777" w:rsidR="00A04CD6" w:rsidRPr="006C212A" w:rsidRDefault="00A04CD6" w:rsidP="00A04CD6">
                  <w:pPr>
                    <w:autoSpaceDE w:val="0"/>
                    <w:autoSpaceDN w:val="0"/>
                    <w:adjustRightInd w:val="0"/>
                    <w:rPr>
                      <w:rFonts w:ascii="Arial" w:hAnsi="Arial" w:cs="Arial"/>
                      <w:color w:val="0000FF"/>
                      <w:sz w:val="14"/>
                      <w:szCs w:val="14"/>
                      <w:highlight w:val="yellow"/>
                      <w:lang w:val="es-ES" w:eastAsia="es-ES"/>
                    </w:rPr>
                  </w:pPr>
                </w:p>
              </w:tc>
              <w:tc>
                <w:tcPr>
                  <w:tcW w:w="2693" w:type="dxa"/>
                </w:tcPr>
                <w:p w14:paraId="2A07D83C" w14:textId="1DB1ED3E" w:rsidR="00A04CD6"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Tiempo </w:t>
                  </w:r>
                  <w:proofErr w:type="spellStart"/>
                  <w:r w:rsidRPr="00AD0E2A">
                    <w:rPr>
                      <w:rFonts w:ascii="Arial" w:hAnsi="Arial" w:cs="Arial"/>
                      <w:color w:val="0000FF"/>
                      <w:lang w:val="es-ES" w:eastAsia="es-ES"/>
                    </w:rPr>
                    <w:t>scroll</w:t>
                  </w:r>
                  <w:proofErr w:type="spellEnd"/>
                </w:p>
                <w:p w14:paraId="4DE71B58" w14:textId="2ACFB1CC" w:rsidR="00021A82"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20F2A529" w14:textId="22C674D7" w:rsidR="0022248A" w:rsidRPr="00AD0E2A" w:rsidRDefault="00021A82"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cada cuanto cambia el parámetro </w:t>
                  </w:r>
                </w:p>
                <w:p w14:paraId="372397A9" w14:textId="5D5C53FA"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5623C1CC" w14:textId="6229BAC6" w:rsidR="007F6B4A" w:rsidRPr="00AD0E2A" w:rsidRDefault="007F6B4A" w:rsidP="00A04CD6">
                  <w:pPr>
                    <w:autoSpaceDE w:val="0"/>
                    <w:autoSpaceDN w:val="0"/>
                    <w:adjustRightInd w:val="0"/>
                    <w:rPr>
                      <w:rFonts w:ascii="Arial" w:hAnsi="Arial" w:cs="Arial"/>
                      <w:b/>
                      <w:bCs/>
                      <w:color w:val="0000FF"/>
                      <w:sz w:val="14"/>
                      <w:szCs w:val="14"/>
                      <w:lang w:val="es-ES" w:eastAsia="es-ES"/>
                    </w:rPr>
                  </w:pPr>
                </w:p>
              </w:tc>
            </w:tr>
            <w:tr w:rsidR="0022248A" w14:paraId="65072CCC" w14:textId="48030138" w:rsidTr="00722359">
              <w:trPr>
                <w:trHeight w:val="483"/>
              </w:trPr>
              <w:tc>
                <w:tcPr>
                  <w:tcW w:w="3290" w:type="dxa"/>
                </w:tcPr>
                <w:p w14:paraId="0621414B" w14:textId="753B1EB5" w:rsidR="0022248A" w:rsidRPr="006C212A" w:rsidRDefault="0022248A" w:rsidP="0022248A">
                  <w:pPr>
                    <w:autoSpaceDE w:val="0"/>
                    <w:autoSpaceDN w:val="0"/>
                    <w:adjustRightInd w:val="0"/>
                    <w:rPr>
                      <w:rFonts w:ascii="Arial" w:hAnsi="Arial" w:cs="Arial"/>
                      <w:color w:val="0000FF"/>
                      <w:highlight w:val="yellow"/>
                      <w:lang w:val="es-ES" w:eastAsia="es-ES"/>
                    </w:rPr>
                  </w:pPr>
                </w:p>
              </w:tc>
              <w:tc>
                <w:tcPr>
                  <w:tcW w:w="2693" w:type="dxa"/>
                </w:tcPr>
                <w:p w14:paraId="6634512D" w14:textId="77777777" w:rsidR="0022248A" w:rsidRPr="00AD0E2A" w:rsidRDefault="0022248A"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relación </w:t>
                  </w:r>
                  <w:proofErr w:type="spellStart"/>
                  <w:r w:rsidRPr="00AD0E2A">
                    <w:rPr>
                      <w:rFonts w:ascii="Arial" w:hAnsi="Arial" w:cs="Arial"/>
                      <w:color w:val="0000FF"/>
                      <w:lang w:val="es-ES" w:eastAsia="es-ES"/>
                    </w:rPr>
                    <w:t>tc</w:t>
                  </w:r>
                  <w:proofErr w:type="spellEnd"/>
                </w:p>
                <w:p w14:paraId="2C48DE92" w14:textId="266CA1AB"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7F5912C0" w14:textId="77777777" w:rsidR="00021A82" w:rsidRPr="00AD0E2A" w:rsidRDefault="00021A82" w:rsidP="0022248A">
                  <w:pPr>
                    <w:autoSpaceDE w:val="0"/>
                    <w:autoSpaceDN w:val="0"/>
                    <w:adjustRightInd w:val="0"/>
                    <w:rPr>
                      <w:rFonts w:ascii="Arial" w:hAnsi="Arial" w:cs="Arial"/>
                      <w:color w:val="0000FF"/>
                      <w:lang w:val="es-ES" w:eastAsia="es-ES"/>
                    </w:rPr>
                  </w:pPr>
                </w:p>
                <w:p w14:paraId="4D845EBF" w14:textId="77777777"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aplica para medidores de semidirecta</w:t>
                  </w:r>
                </w:p>
                <w:p w14:paraId="65D79EAE" w14:textId="42B9322F" w:rsidR="00E136E7"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solo para macro del medidor </w:t>
                  </w:r>
                  <w:proofErr w:type="spellStart"/>
                  <w:r w:rsidRPr="00AD0E2A">
                    <w:rPr>
                      <w:rFonts w:ascii="Arial" w:hAnsi="Arial" w:cs="Arial"/>
                      <w:color w:val="0000FF"/>
                      <w:lang w:val="es-ES" w:eastAsia="es-ES"/>
                    </w:rPr>
                    <w:t>circutor</w:t>
                  </w:r>
                  <w:proofErr w:type="spellEnd"/>
                </w:p>
                <w:p w14:paraId="44D28927" w14:textId="240CC4DE" w:rsidR="00E136E7" w:rsidRPr="00AD0E2A" w:rsidRDefault="00E136E7" w:rsidP="0022248A">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xml</w:t>
                  </w:r>
                  <w:proofErr w:type="spellEnd"/>
                </w:p>
              </w:tc>
            </w:tr>
            <w:tr w:rsidR="00E136E7" w14:paraId="68B3E3B5" w14:textId="77777777" w:rsidTr="00722359">
              <w:trPr>
                <w:trHeight w:val="483"/>
              </w:trPr>
              <w:tc>
                <w:tcPr>
                  <w:tcW w:w="3290" w:type="dxa"/>
                </w:tcPr>
                <w:p w14:paraId="72E8A5C7" w14:textId="77777777" w:rsidR="00E136E7" w:rsidRPr="006C212A" w:rsidRDefault="00E136E7" w:rsidP="0022248A">
                  <w:pPr>
                    <w:autoSpaceDE w:val="0"/>
                    <w:autoSpaceDN w:val="0"/>
                    <w:adjustRightInd w:val="0"/>
                    <w:rPr>
                      <w:rFonts w:ascii="Arial" w:hAnsi="Arial" w:cs="Arial"/>
                      <w:color w:val="0000FF"/>
                      <w:highlight w:val="yellow"/>
                      <w:lang w:val="es-ES" w:eastAsia="es-ES"/>
                    </w:rPr>
                  </w:pPr>
                </w:p>
              </w:tc>
              <w:tc>
                <w:tcPr>
                  <w:tcW w:w="2693" w:type="dxa"/>
                </w:tcPr>
                <w:p w14:paraId="7467ABDC" w14:textId="77777777" w:rsidR="00E136E7" w:rsidRDefault="00E136E7" w:rsidP="0022248A">
                  <w:pPr>
                    <w:autoSpaceDE w:val="0"/>
                    <w:autoSpaceDN w:val="0"/>
                    <w:adjustRightInd w:val="0"/>
                    <w:rPr>
                      <w:rFonts w:ascii="Arial" w:hAnsi="Arial" w:cs="Arial"/>
                      <w:color w:val="0000FF"/>
                      <w:highlight w:val="green"/>
                      <w:lang w:val="es-ES" w:eastAsia="es-ES"/>
                    </w:rPr>
                  </w:pPr>
                </w:p>
                <w:p w14:paraId="5238CCC9" w14:textId="77777777" w:rsidR="00E136E7" w:rsidRDefault="00E136E7" w:rsidP="0022248A">
                  <w:pPr>
                    <w:autoSpaceDE w:val="0"/>
                    <w:autoSpaceDN w:val="0"/>
                    <w:adjustRightInd w:val="0"/>
                    <w:rPr>
                      <w:rFonts w:ascii="Arial" w:hAnsi="Arial" w:cs="Arial"/>
                      <w:color w:val="0000FF"/>
                      <w:highlight w:val="green"/>
                      <w:lang w:val="es-ES" w:eastAsia="es-ES"/>
                    </w:rPr>
                  </w:pPr>
                </w:p>
                <w:p w14:paraId="0E439146" w14:textId="77777777" w:rsidR="00E136E7" w:rsidRDefault="00E136E7" w:rsidP="0022248A">
                  <w:pPr>
                    <w:autoSpaceDE w:val="0"/>
                    <w:autoSpaceDN w:val="0"/>
                    <w:adjustRightInd w:val="0"/>
                    <w:rPr>
                      <w:rFonts w:ascii="Arial" w:hAnsi="Arial" w:cs="Arial"/>
                      <w:color w:val="0000FF"/>
                      <w:highlight w:val="green"/>
                      <w:lang w:val="es-ES" w:eastAsia="es-ES"/>
                    </w:rPr>
                  </w:pPr>
                </w:p>
                <w:p w14:paraId="2A7F204E" w14:textId="77777777" w:rsidR="00E136E7" w:rsidRDefault="00E136E7" w:rsidP="0022248A">
                  <w:pPr>
                    <w:autoSpaceDE w:val="0"/>
                    <w:autoSpaceDN w:val="0"/>
                    <w:adjustRightInd w:val="0"/>
                    <w:rPr>
                      <w:rFonts w:ascii="Arial" w:hAnsi="Arial" w:cs="Arial"/>
                      <w:color w:val="0000FF"/>
                      <w:highlight w:val="green"/>
                      <w:lang w:val="es-ES" w:eastAsia="es-ES"/>
                    </w:rPr>
                  </w:pPr>
                </w:p>
                <w:p w14:paraId="2D351130" w14:textId="77777777" w:rsidR="00E136E7" w:rsidRDefault="00E136E7" w:rsidP="0022248A">
                  <w:pPr>
                    <w:autoSpaceDE w:val="0"/>
                    <w:autoSpaceDN w:val="0"/>
                    <w:adjustRightInd w:val="0"/>
                    <w:rPr>
                      <w:rFonts w:ascii="Arial" w:hAnsi="Arial" w:cs="Arial"/>
                      <w:color w:val="0000FF"/>
                      <w:highlight w:val="green"/>
                      <w:lang w:val="es-ES" w:eastAsia="es-ES"/>
                    </w:rPr>
                  </w:pPr>
                </w:p>
                <w:p w14:paraId="4583B59D" w14:textId="77777777" w:rsidR="00E136E7" w:rsidRDefault="00E136E7" w:rsidP="0022248A">
                  <w:pPr>
                    <w:autoSpaceDE w:val="0"/>
                    <w:autoSpaceDN w:val="0"/>
                    <w:adjustRightInd w:val="0"/>
                    <w:rPr>
                      <w:rFonts w:ascii="Arial" w:hAnsi="Arial" w:cs="Arial"/>
                      <w:color w:val="0000FF"/>
                      <w:highlight w:val="green"/>
                      <w:lang w:val="es-ES" w:eastAsia="es-ES"/>
                    </w:rPr>
                  </w:pPr>
                </w:p>
                <w:p w14:paraId="5E3F2C70" w14:textId="67E1338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Petición de lecturas</w:t>
                  </w:r>
                </w:p>
                <w:p w14:paraId="6B36048D" w14:textId="12598D90" w:rsidR="00E136E7" w:rsidRPr="00E136E7" w:rsidRDefault="00E136E7" w:rsidP="0022248A">
                  <w:pPr>
                    <w:autoSpaceDE w:val="0"/>
                    <w:autoSpaceDN w:val="0"/>
                    <w:adjustRightInd w:val="0"/>
                    <w:rPr>
                      <w:rFonts w:ascii="Arial" w:hAnsi="Arial" w:cs="Arial"/>
                      <w:color w:val="0000FF"/>
                      <w:lang w:val="es-ES" w:eastAsia="es-ES"/>
                    </w:rPr>
                  </w:pPr>
                </w:p>
                <w:p w14:paraId="10987600" w14:textId="36BC867C"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Prime:</w:t>
                  </w:r>
                </w:p>
                <w:p w14:paraId="798001D5" w14:textId="1A37AFAA"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CIRCUTOR</w:t>
                  </w:r>
                </w:p>
                <w:p w14:paraId="655ABB49" w14:textId="21A57CAB"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petición se hace al concentrador </w:t>
                  </w:r>
                </w:p>
                <w:p w14:paraId="40446DDD" w14:textId="27440B46"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archivo</w:t>
                  </w:r>
                </w:p>
                <w:p w14:paraId="3E7DCACE" w14:textId="74FD83CF" w:rsidR="00E136E7" w:rsidRPr="00E136E7" w:rsidRDefault="00E136E7" w:rsidP="0022248A">
                  <w:pPr>
                    <w:autoSpaceDE w:val="0"/>
                    <w:autoSpaceDN w:val="0"/>
                    <w:adjustRightInd w:val="0"/>
                    <w:rPr>
                      <w:rFonts w:ascii="Arial" w:hAnsi="Arial" w:cs="Arial"/>
                      <w:color w:val="0000FF"/>
                      <w:lang w:val="es-ES" w:eastAsia="es-ES"/>
                    </w:rPr>
                  </w:pPr>
                </w:p>
                <w:p w14:paraId="45F3DDA5" w14:textId="63BB7AC6"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r w:rsidR="00AD0E2A">
                    <w:rPr>
                      <w:rFonts w:ascii="Arial" w:hAnsi="Arial" w:cs="Arial"/>
                      <w:color w:val="0000FF"/>
                      <w:lang w:val="es-ES" w:eastAsia="es-ES"/>
                    </w:rPr>
                    <w:t xml:space="preserve"> </w:t>
                  </w:r>
                </w:p>
                <w:p w14:paraId="378AE77F"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66DFC3D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3168B44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18D89881" w14:textId="77777777"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485F53BF" w14:textId="49D4BB59" w:rsid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2EF04122" w14:textId="29B3F30A" w:rsidR="00AD0E2A" w:rsidRDefault="00AD0E2A" w:rsidP="00AD0E2A">
                  <w:pPr>
                    <w:pStyle w:val="Prrafodelista"/>
                    <w:numPr>
                      <w:ilvl w:val="0"/>
                      <w:numId w:val="30"/>
                    </w:numPr>
                    <w:autoSpaceDE w:val="0"/>
                    <w:autoSpaceDN w:val="0"/>
                    <w:adjustRightInd w:val="0"/>
                    <w:rPr>
                      <w:rFonts w:ascii="Arial" w:hAnsi="Arial" w:cs="Arial"/>
                      <w:color w:val="0000FF"/>
                      <w:lang w:val="es-ES" w:eastAsia="es-ES"/>
                    </w:rPr>
                  </w:pPr>
                  <w:r>
                    <w:rPr>
                      <w:rFonts w:ascii="Arial" w:hAnsi="Arial" w:cs="Arial"/>
                      <w:color w:val="0000FF"/>
                      <w:lang w:val="es-ES" w:eastAsia="es-ES"/>
                    </w:rPr>
                    <w:t>Cambio umbral potencia</w:t>
                  </w:r>
                </w:p>
                <w:p w14:paraId="5C7E4AC5" w14:textId="77777777" w:rsidR="00AD0E2A" w:rsidRPr="00AD0E2A" w:rsidRDefault="00AD0E2A" w:rsidP="00AD0E2A">
                  <w:pPr>
                    <w:pStyle w:val="Prrafodelista"/>
                    <w:autoSpaceDE w:val="0"/>
                    <w:autoSpaceDN w:val="0"/>
                    <w:adjustRightInd w:val="0"/>
                    <w:rPr>
                      <w:rFonts w:ascii="Arial" w:hAnsi="Arial" w:cs="Arial"/>
                      <w:color w:val="0000FF"/>
                      <w:lang w:val="es-ES" w:eastAsia="es-ES"/>
                    </w:rPr>
                  </w:pPr>
                </w:p>
                <w:p w14:paraId="3CB6A565" w14:textId="21507C5B" w:rsidR="00E136E7" w:rsidRDefault="00E136E7" w:rsidP="0022248A">
                  <w:pPr>
                    <w:autoSpaceDE w:val="0"/>
                    <w:autoSpaceDN w:val="0"/>
                    <w:adjustRightInd w:val="0"/>
                    <w:rPr>
                      <w:rFonts w:ascii="Arial" w:hAnsi="Arial" w:cs="Arial"/>
                      <w:color w:val="0000FF"/>
                      <w:lang w:val="es-ES" w:eastAsia="es-ES"/>
                    </w:rPr>
                  </w:pPr>
                </w:p>
                <w:p w14:paraId="27BF6BC1" w14:textId="73FCF788"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7D067C6A" w14:textId="0BD26A57"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224649B9" w14:textId="05F431D2"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6CC9BD0C" w14:textId="0E201620"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61BCE7E6" w14:textId="3D13A4D4"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23AFB647" w14:textId="77777777" w:rsidR="00E136E7" w:rsidRPr="00E136E7" w:rsidRDefault="00E136E7" w:rsidP="0022248A">
                  <w:pPr>
                    <w:autoSpaceDE w:val="0"/>
                    <w:autoSpaceDN w:val="0"/>
                    <w:adjustRightInd w:val="0"/>
                    <w:rPr>
                      <w:rFonts w:ascii="Arial" w:hAnsi="Arial" w:cs="Arial"/>
                      <w:color w:val="0000FF"/>
                      <w:lang w:val="es-ES" w:eastAsia="es-ES"/>
                    </w:rPr>
                  </w:pPr>
                </w:p>
                <w:p w14:paraId="1AC5A177" w14:textId="06E0CD81"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G3:</w:t>
                  </w:r>
                </w:p>
                <w:p w14:paraId="793888AE" w14:textId="7708732E"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La petición se hace al medidor</w:t>
                  </w:r>
                </w:p>
                <w:p w14:paraId="71DFD9CA" w14:textId="4125AD70"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M&amp;C y ADD</w:t>
                  </w:r>
                </w:p>
                <w:p w14:paraId="2C9A9F96" w14:textId="45E67FAA"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el mismo canal</w:t>
                  </w:r>
                </w:p>
                <w:p w14:paraId="529BEBFD" w14:textId="390FF77B" w:rsidR="00E136E7" w:rsidRPr="00E136E7" w:rsidRDefault="00E136E7" w:rsidP="0022248A">
                  <w:pPr>
                    <w:autoSpaceDE w:val="0"/>
                    <w:autoSpaceDN w:val="0"/>
                    <w:adjustRightInd w:val="0"/>
                    <w:rPr>
                      <w:rFonts w:ascii="Arial" w:hAnsi="Arial" w:cs="Arial"/>
                      <w:color w:val="0000FF"/>
                      <w:lang w:val="es-ES" w:eastAsia="es-ES"/>
                    </w:rPr>
                  </w:pPr>
                </w:p>
                <w:p w14:paraId="34960CD1" w14:textId="495B810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p>
                <w:p w14:paraId="68464814" w14:textId="555EF38D"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36B23AB8" w14:textId="5214F20F"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5C604E07" w14:textId="5266EA33"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51337E6B" w14:textId="1414CC1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lastRenderedPageBreak/>
                    <w:t>Estadísticas de comunicación</w:t>
                  </w:r>
                </w:p>
                <w:p w14:paraId="7C22D9A1" w14:textId="5931A59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60ABAFAF" w14:textId="65781221" w:rsidR="00E136E7" w:rsidRDefault="00E136E7" w:rsidP="0022248A">
                  <w:pPr>
                    <w:autoSpaceDE w:val="0"/>
                    <w:autoSpaceDN w:val="0"/>
                    <w:adjustRightInd w:val="0"/>
                    <w:rPr>
                      <w:rFonts w:ascii="Arial" w:hAnsi="Arial" w:cs="Arial"/>
                      <w:color w:val="0000FF"/>
                      <w:highlight w:val="green"/>
                      <w:lang w:val="es-ES" w:eastAsia="es-ES"/>
                    </w:rPr>
                  </w:pPr>
                </w:p>
                <w:p w14:paraId="53A5F411" w14:textId="6C33F7C3"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20910945" w14:textId="77777777"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771D4E6A" w14:textId="5429539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3A563B1C" w14:textId="5EEEAA1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19266BBA" w14:textId="0CA3E6FA" w:rsidR="00AD0E2A" w:rsidRPr="00E136E7"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4A5C57ED" w14:textId="77777777" w:rsidR="00AD0E2A" w:rsidRDefault="00AD0E2A" w:rsidP="0022248A">
                  <w:pPr>
                    <w:autoSpaceDE w:val="0"/>
                    <w:autoSpaceDN w:val="0"/>
                    <w:adjustRightInd w:val="0"/>
                    <w:rPr>
                      <w:rFonts w:ascii="Arial" w:hAnsi="Arial" w:cs="Arial"/>
                      <w:color w:val="0000FF"/>
                      <w:highlight w:val="green"/>
                      <w:lang w:val="es-ES" w:eastAsia="es-ES"/>
                    </w:rPr>
                  </w:pPr>
                </w:p>
                <w:p w14:paraId="622CB8A1" w14:textId="6E26B6C9" w:rsidR="00E136E7" w:rsidRPr="00296114" w:rsidRDefault="00E136E7" w:rsidP="0022248A">
                  <w:pPr>
                    <w:autoSpaceDE w:val="0"/>
                    <w:autoSpaceDN w:val="0"/>
                    <w:adjustRightInd w:val="0"/>
                    <w:rPr>
                      <w:rFonts w:ascii="Arial" w:hAnsi="Arial" w:cs="Arial"/>
                      <w:color w:val="0000FF"/>
                      <w:highlight w:val="green"/>
                      <w:lang w:val="es-ES" w:eastAsia="es-ES"/>
                    </w:rPr>
                  </w:pPr>
                </w:p>
              </w:tc>
            </w:tr>
            <w:tr w:rsidR="00AD0E2A" w14:paraId="4126EF54" w14:textId="77777777" w:rsidTr="00722359">
              <w:trPr>
                <w:trHeight w:val="483"/>
              </w:trPr>
              <w:tc>
                <w:tcPr>
                  <w:tcW w:w="3290" w:type="dxa"/>
                </w:tcPr>
                <w:p w14:paraId="5A7AB937" w14:textId="77777777" w:rsidR="00AD0E2A" w:rsidRPr="006C212A" w:rsidRDefault="00AD0E2A" w:rsidP="0022248A">
                  <w:pPr>
                    <w:autoSpaceDE w:val="0"/>
                    <w:autoSpaceDN w:val="0"/>
                    <w:adjustRightInd w:val="0"/>
                    <w:rPr>
                      <w:rFonts w:ascii="Arial" w:hAnsi="Arial" w:cs="Arial"/>
                      <w:color w:val="0000FF"/>
                      <w:highlight w:val="yellow"/>
                      <w:lang w:val="es-ES" w:eastAsia="es-ES"/>
                    </w:rPr>
                  </w:pPr>
                </w:p>
              </w:tc>
              <w:tc>
                <w:tcPr>
                  <w:tcW w:w="2693" w:type="dxa"/>
                </w:tcPr>
                <w:p w14:paraId="312059EF" w14:textId="77777777" w:rsidR="00AD0E2A" w:rsidRDefault="00AD0E2A" w:rsidP="0022248A">
                  <w:pPr>
                    <w:autoSpaceDE w:val="0"/>
                    <w:autoSpaceDN w:val="0"/>
                    <w:adjustRightInd w:val="0"/>
                    <w:rPr>
                      <w:rFonts w:ascii="Arial" w:hAnsi="Arial" w:cs="Arial"/>
                      <w:color w:val="0000FF"/>
                      <w:highlight w:val="green"/>
                      <w:lang w:val="es-ES" w:eastAsia="es-ES"/>
                    </w:rPr>
                  </w:pPr>
                </w:p>
              </w:tc>
            </w:tr>
          </w:tbl>
          <w:p w14:paraId="0C42421E" w14:textId="77777777" w:rsidR="00722359" w:rsidRPr="00EC1C5A" w:rsidRDefault="00722359" w:rsidP="00EC1C5A">
            <w:pPr>
              <w:autoSpaceDE w:val="0"/>
              <w:autoSpaceDN w:val="0"/>
              <w:adjustRightInd w:val="0"/>
              <w:rPr>
                <w:rFonts w:ascii="Arial" w:hAnsi="Arial" w:cs="Arial"/>
                <w:color w:val="0000FF"/>
                <w:lang w:val="es-ES" w:eastAsia="es-ES"/>
              </w:rPr>
            </w:pPr>
          </w:p>
          <w:p w14:paraId="321D76E8" w14:textId="5F4E6BD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E8C2039" w14:textId="77777777" w:rsidR="00EC1C5A" w:rsidRPr="00EC1C5A" w:rsidRDefault="00EC1C5A" w:rsidP="00EC1C5A">
            <w:pPr>
              <w:autoSpaceDE w:val="0"/>
              <w:autoSpaceDN w:val="0"/>
              <w:adjustRightInd w:val="0"/>
              <w:rPr>
                <w:rFonts w:ascii="Arial" w:hAnsi="Arial" w:cs="Arial"/>
                <w:color w:val="0000FF"/>
                <w:lang w:val="es-ES" w:eastAsia="es-ES"/>
              </w:rPr>
            </w:pPr>
          </w:p>
          <w:p w14:paraId="2F677C0C" w14:textId="49088E9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7CB4F087" w14:textId="77777777" w:rsidR="00EC1C5A" w:rsidRPr="00EC1C5A" w:rsidRDefault="00EC1C5A" w:rsidP="00EC1C5A">
            <w:pPr>
              <w:autoSpaceDE w:val="0"/>
              <w:autoSpaceDN w:val="0"/>
              <w:adjustRightInd w:val="0"/>
              <w:rPr>
                <w:rFonts w:ascii="Arial" w:hAnsi="Arial" w:cs="Arial"/>
                <w:color w:val="0000FF"/>
                <w:lang w:val="es-ES" w:eastAsia="es-ES"/>
              </w:rPr>
            </w:pPr>
          </w:p>
          <w:p w14:paraId="300EA310" w14:textId="78CD88E6"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8393" w:type="dxa"/>
              <w:tblLayout w:type="fixed"/>
              <w:tblLook w:val="04A0" w:firstRow="1" w:lastRow="0" w:firstColumn="1" w:lastColumn="0" w:noHBand="0" w:noVBand="1"/>
            </w:tblPr>
            <w:tblGrid>
              <w:gridCol w:w="3148"/>
              <w:gridCol w:w="5245"/>
            </w:tblGrid>
            <w:tr w:rsidR="00E320E2" w14:paraId="016BA9FC" w14:textId="2C47C516" w:rsidTr="00E320E2">
              <w:trPr>
                <w:trHeight w:val="235"/>
              </w:trPr>
              <w:tc>
                <w:tcPr>
                  <w:tcW w:w="3148" w:type="dxa"/>
                </w:tcPr>
                <w:p w14:paraId="4273A16E" w14:textId="77777777" w:rsidR="00E320E2" w:rsidRPr="00A8098A" w:rsidRDefault="00E320E2"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5245" w:type="dxa"/>
                </w:tcPr>
                <w:p w14:paraId="58609A82" w14:textId="54EBC258" w:rsidR="00E320E2" w:rsidRPr="00A8098A" w:rsidRDefault="00E320E2" w:rsidP="00A44CC3">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transformador</w:t>
                  </w:r>
                </w:p>
              </w:tc>
            </w:tr>
            <w:tr w:rsidR="00E320E2" w14:paraId="3FA8ABC1" w14:textId="0D144BF0" w:rsidTr="00E320E2">
              <w:trPr>
                <w:trHeight w:val="277"/>
              </w:trPr>
              <w:tc>
                <w:tcPr>
                  <w:tcW w:w="3148" w:type="dxa"/>
                </w:tcPr>
                <w:p w14:paraId="52A6F42D" w14:textId="77777777"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Apuntar a concentrador (</w:t>
                  </w:r>
                  <w:proofErr w:type="spellStart"/>
                  <w:r>
                    <w:rPr>
                      <w:rFonts w:ascii="Arial" w:hAnsi="Arial" w:cs="Arial"/>
                      <w:color w:val="0000FF"/>
                      <w:sz w:val="14"/>
                      <w:szCs w:val="14"/>
                      <w:lang w:val="es-ES" w:eastAsia="es-ES"/>
                    </w:rPr>
                    <w:t>ip_concentrador</w:t>
                  </w:r>
                  <w:proofErr w:type="spellEnd"/>
                  <w:r>
                    <w:rPr>
                      <w:rFonts w:ascii="Arial" w:hAnsi="Arial" w:cs="Arial"/>
                      <w:color w:val="0000FF"/>
                      <w:sz w:val="14"/>
                      <w:szCs w:val="14"/>
                      <w:lang w:val="es-ES" w:eastAsia="es-ES"/>
                    </w:rPr>
                    <w:t>)</w:t>
                  </w:r>
                </w:p>
                <w:p w14:paraId="2A1A66B3" w14:textId="2EAA3459"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EB20071"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0FBF2F93" w14:textId="6DC7C91D" w:rsidTr="00E320E2">
              <w:trPr>
                <w:trHeight w:val="305"/>
              </w:trPr>
              <w:tc>
                <w:tcPr>
                  <w:tcW w:w="3148" w:type="dxa"/>
                </w:tcPr>
                <w:p w14:paraId="46650A57" w14:textId="2D4A8DFD" w:rsidR="00E320E2" w:rsidRDefault="00E320E2" w:rsidP="00A44CC3">
                  <w:pPr>
                    <w:autoSpaceDE w:val="0"/>
                    <w:autoSpaceDN w:val="0"/>
                    <w:adjustRightInd w:val="0"/>
                    <w:rPr>
                      <w:rFonts w:ascii="Arial" w:hAnsi="Arial" w:cs="Arial"/>
                      <w:color w:val="0000FF"/>
                      <w:sz w:val="14"/>
                      <w:szCs w:val="14"/>
                      <w:lang w:val="es-ES" w:eastAsia="es-ES"/>
                    </w:rPr>
                  </w:pPr>
                </w:p>
                <w:p w14:paraId="01DA0E26" w14:textId="55FAA64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2035E958" w14:textId="74056C2B"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medidor</w:t>
                  </w:r>
                </w:p>
                <w:p w14:paraId="7BE39833" w14:textId="4577D5A3"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seleccione número medidor</w:t>
                  </w:r>
                </w:p>
                <w:p w14:paraId="3F94A81F" w14:textId="6DDFB9B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medidor</w:t>
                  </w:r>
                </w:p>
                <w:p w14:paraId="1A085F04" w14:textId="67A4D826"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3A050571" w14:textId="632BCBBE"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6B5C48C6" w14:textId="46BFED5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7359A65" w14:textId="07F7917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p w14:paraId="693956B4" w14:textId="77777777" w:rsidR="00E320E2" w:rsidRDefault="00E320E2" w:rsidP="00A44CC3">
                  <w:pPr>
                    <w:autoSpaceDE w:val="0"/>
                    <w:autoSpaceDN w:val="0"/>
                    <w:adjustRightInd w:val="0"/>
                    <w:rPr>
                      <w:rFonts w:ascii="Arial" w:hAnsi="Arial" w:cs="Arial"/>
                      <w:color w:val="0000FF"/>
                      <w:sz w:val="14"/>
                      <w:szCs w:val="14"/>
                      <w:lang w:val="es-ES" w:eastAsia="es-ES"/>
                    </w:rPr>
                  </w:pPr>
                </w:p>
                <w:p w14:paraId="44D1D631" w14:textId="69F244E0"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37F189B9" w14:textId="77777777" w:rsidR="00E320E2" w:rsidRDefault="00E320E2" w:rsidP="00A44CC3">
                  <w:pPr>
                    <w:autoSpaceDE w:val="0"/>
                    <w:autoSpaceDN w:val="0"/>
                    <w:adjustRightInd w:val="0"/>
                    <w:rPr>
                      <w:rFonts w:ascii="Arial" w:hAnsi="Arial" w:cs="Arial"/>
                      <w:color w:val="0000FF"/>
                      <w:sz w:val="14"/>
                      <w:szCs w:val="14"/>
                      <w:lang w:val="es-ES" w:eastAsia="es-ES"/>
                    </w:rPr>
                  </w:pPr>
                </w:p>
                <w:p w14:paraId="483D56D9"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74399819" w14:textId="77A96010"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concentrador</w:t>
                  </w:r>
                </w:p>
                <w:p w14:paraId="608CEC0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seleccione número concentrador </w:t>
                  </w:r>
                </w:p>
                <w:p w14:paraId="194850A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componente</w:t>
                  </w:r>
                </w:p>
                <w:p w14:paraId="064B6E77"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16D98381"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3196AF26"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47B441D" w14:textId="3490F41B"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3A850ECB" w14:textId="27F0D9A3" w:rsidTr="00E320E2">
              <w:trPr>
                <w:trHeight w:val="269"/>
              </w:trPr>
              <w:tc>
                <w:tcPr>
                  <w:tcW w:w="3148" w:type="dxa"/>
                </w:tcPr>
                <w:p w14:paraId="31E3A629"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DDA1888" w14:textId="67758A4C" w:rsidR="00B30791" w:rsidRPr="00A8098A" w:rsidRDefault="00B30791"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tc>
            </w:tr>
          </w:tbl>
          <w:p w14:paraId="0009C78F" w14:textId="77777777" w:rsidR="00EC1C5A" w:rsidRPr="00EC1C5A" w:rsidRDefault="00EC1C5A" w:rsidP="00EC1C5A">
            <w:pPr>
              <w:autoSpaceDE w:val="0"/>
              <w:autoSpaceDN w:val="0"/>
              <w:adjustRightInd w:val="0"/>
              <w:rPr>
                <w:rFonts w:ascii="Arial" w:hAnsi="Arial" w:cs="Arial"/>
                <w:color w:val="0000FF"/>
                <w:lang w:val="es-ES" w:eastAsia="es-ES"/>
              </w:rPr>
            </w:pPr>
          </w:p>
          <w:p w14:paraId="7EE916E7" w14:textId="77777777" w:rsidR="00EC1C5A" w:rsidRDefault="00EC1C5A" w:rsidP="00487842">
            <w:pPr>
              <w:autoSpaceDE w:val="0"/>
              <w:autoSpaceDN w:val="0"/>
              <w:adjustRightInd w:val="0"/>
              <w:rPr>
                <w:rFonts w:ascii="Arial" w:hAnsi="Arial" w:cs="Arial"/>
                <w:color w:val="0000FF"/>
                <w:lang w:val="es-ES" w:eastAsia="es-ES"/>
              </w:rPr>
            </w:pPr>
          </w:p>
          <w:p w14:paraId="40286C21" w14:textId="77777777" w:rsidR="00487842" w:rsidRDefault="00487842" w:rsidP="00487842">
            <w:pPr>
              <w:autoSpaceDE w:val="0"/>
              <w:autoSpaceDN w:val="0"/>
              <w:adjustRightInd w:val="0"/>
              <w:rPr>
                <w:rFonts w:ascii="Arial" w:hAnsi="Arial" w:cs="Arial"/>
                <w:color w:val="0000FF"/>
                <w:lang w:val="es-ES" w:eastAsia="es-ES"/>
              </w:rPr>
            </w:pPr>
          </w:p>
          <w:p w14:paraId="69C90235" w14:textId="1573AC23"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w:t>
            </w:r>
            <w:r w:rsidR="006C212A">
              <w:rPr>
                <w:rFonts w:ascii="Arial" w:hAnsi="Arial" w:cs="Arial"/>
                <w:color w:val="0000FF"/>
                <w:lang w:val="es-ES" w:eastAsia="es-ES"/>
              </w:rPr>
              <w:t>configuración</w:t>
            </w:r>
            <w:r>
              <w:rPr>
                <w:rFonts w:ascii="Arial" w:hAnsi="Arial" w:cs="Arial"/>
                <w:color w:val="0000FF"/>
                <w:lang w:val="es-ES" w:eastAsia="es-ES"/>
              </w:rPr>
              <w:t xml:space="preserve"> según desee.</w:t>
            </w:r>
          </w:p>
          <w:p w14:paraId="5F668B63" w14:textId="77777777"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BFE3086" w14:textId="1C657AE1"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cancelar la edición se mostrará un mensaje preguntando si está seguro de cancelar, al confirmar saldrá de la pantalla a la vista anterior, de lo contrario seguirá en la </w:t>
            </w:r>
            <w:r w:rsidR="00B90EA3">
              <w:rPr>
                <w:rFonts w:ascii="Arial" w:hAnsi="Arial" w:cs="Arial"/>
                <w:color w:val="0000FF"/>
                <w:lang w:val="es-ES" w:eastAsia="es-ES"/>
              </w:rPr>
              <w:t>configuración</w:t>
            </w:r>
            <w:r>
              <w:rPr>
                <w:rFonts w:ascii="Arial" w:hAnsi="Arial" w:cs="Arial"/>
                <w:color w:val="0000FF"/>
                <w:lang w:val="es-ES" w:eastAsia="es-ES"/>
              </w:rPr>
              <w:t>.</w:t>
            </w:r>
          </w:p>
          <w:p w14:paraId="662AA6AB" w14:textId="77777777" w:rsidR="00487842" w:rsidRDefault="00487842" w:rsidP="00487842">
            <w:pPr>
              <w:autoSpaceDE w:val="0"/>
              <w:autoSpaceDN w:val="0"/>
              <w:adjustRightInd w:val="0"/>
              <w:rPr>
                <w:rFonts w:ascii="Arial" w:hAnsi="Arial" w:cs="Arial"/>
                <w:color w:val="0000FF"/>
                <w:lang w:val="es-ES" w:eastAsia="es-ES"/>
              </w:rPr>
            </w:pPr>
          </w:p>
          <w:p w14:paraId="69491A9E" w14:textId="77777777" w:rsidR="00487842" w:rsidRPr="001E04CC" w:rsidRDefault="00487842" w:rsidP="00D210F3">
            <w:pPr>
              <w:autoSpaceDE w:val="0"/>
              <w:autoSpaceDN w:val="0"/>
              <w:adjustRightInd w:val="0"/>
              <w:rPr>
                <w:rFonts w:ascii="Arial" w:hAnsi="Arial" w:cs="Arial"/>
                <w:color w:val="0000FF"/>
                <w:lang w:eastAsia="es-ES"/>
              </w:rPr>
            </w:pPr>
          </w:p>
          <w:p w14:paraId="2A53C384"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4FEFB40"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1428AF37" w14:textId="76D56E8C"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p>
        </w:tc>
      </w:tr>
      <w:tr w:rsidR="00A660B6" w:rsidRPr="000463D8" w14:paraId="05C7A171" w14:textId="77777777" w:rsidTr="00A660B6">
        <w:tc>
          <w:tcPr>
            <w:tcW w:w="9658" w:type="dxa"/>
            <w:gridSpan w:val="9"/>
          </w:tcPr>
          <w:p w14:paraId="05127127" w14:textId="77777777" w:rsidR="00A660B6" w:rsidRPr="00CC2F74" w:rsidRDefault="00A660B6" w:rsidP="00A660B6">
            <w:pPr>
              <w:rPr>
                <w:rFonts w:ascii="Arial" w:hAnsi="Arial" w:cs="Arial"/>
                <w:color w:val="0000FF"/>
                <w:lang w:val="es-ES" w:eastAsia="es-ES"/>
              </w:rPr>
            </w:pPr>
            <w:r w:rsidRPr="000463D8">
              <w:rPr>
                <w:rFonts w:ascii="Arial" w:hAnsi="Arial" w:cs="Arial"/>
                <w:b/>
              </w:rPr>
              <w:lastRenderedPageBreak/>
              <w:t>POSCONDICION:</w:t>
            </w:r>
          </w:p>
          <w:p w14:paraId="2F8B9F8A" w14:textId="77777777" w:rsidR="00A660B6" w:rsidRDefault="00A660B6" w:rsidP="00A660B6">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A744617" w14:textId="77777777" w:rsidR="00A660B6" w:rsidRDefault="00A660B6" w:rsidP="00A660B6">
            <w:pPr>
              <w:rPr>
                <w:rFonts w:ascii="Arial" w:hAnsi="Arial" w:cs="Arial"/>
                <w:color w:val="0000FF"/>
                <w:lang w:val="es-ES" w:eastAsia="es-ES"/>
              </w:rPr>
            </w:pPr>
          </w:p>
          <w:p w14:paraId="79B1A28D" w14:textId="2D47747B" w:rsidR="00A660B6" w:rsidRDefault="00A660B6" w:rsidP="00A660B6">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1FEE48BB" w14:textId="2BD57BE2" w:rsidR="00A8098A" w:rsidRDefault="00A8098A" w:rsidP="00A660B6">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7FE5D0D" w14:textId="77777777" w:rsidR="00A8098A" w:rsidRDefault="00A8098A" w:rsidP="00A660B6">
            <w:pPr>
              <w:rPr>
                <w:rFonts w:ascii="Arial" w:hAnsi="Arial" w:cs="Arial"/>
                <w:color w:val="0000FF"/>
                <w:lang w:val="es-ES" w:eastAsia="es-ES"/>
              </w:rPr>
            </w:pPr>
          </w:p>
          <w:p w14:paraId="2EB5FAA4" w14:textId="77777777" w:rsidR="00A660B6" w:rsidRDefault="00A660B6" w:rsidP="00A660B6">
            <w:pPr>
              <w:rPr>
                <w:rFonts w:ascii="Arial" w:hAnsi="Arial" w:cs="Arial"/>
                <w:color w:val="0000FF"/>
                <w:lang w:val="es-ES" w:eastAsia="es-ES"/>
              </w:rPr>
            </w:pPr>
          </w:p>
          <w:p w14:paraId="165D27BE" w14:textId="77777777" w:rsidR="00A660B6" w:rsidRDefault="00A660B6" w:rsidP="00A660B6">
            <w:pPr>
              <w:rPr>
                <w:rFonts w:ascii="Arial" w:hAnsi="Arial" w:cs="Arial"/>
                <w:color w:val="0000FF"/>
                <w:lang w:val="es-ES" w:eastAsia="es-ES"/>
              </w:rPr>
            </w:pPr>
          </w:p>
          <w:p w14:paraId="0ECA666A" w14:textId="77777777" w:rsidR="00A660B6" w:rsidRPr="00684CDA" w:rsidRDefault="00A660B6" w:rsidP="00A660B6">
            <w:pPr>
              <w:rPr>
                <w:rFonts w:ascii="Arial" w:hAnsi="Arial" w:cs="Arial"/>
                <w:color w:val="0000FF"/>
                <w:lang w:val="es-ES" w:eastAsia="es-ES"/>
              </w:rPr>
            </w:pPr>
          </w:p>
        </w:tc>
      </w:tr>
      <w:tr w:rsidR="00A660B6" w:rsidRPr="000463D8" w14:paraId="3F1CD795" w14:textId="77777777" w:rsidTr="00A660B6">
        <w:tc>
          <w:tcPr>
            <w:tcW w:w="9658" w:type="dxa"/>
            <w:gridSpan w:val="9"/>
            <w:tcBorders>
              <w:bottom w:val="single" w:sz="4" w:space="0" w:color="auto"/>
            </w:tcBorders>
          </w:tcPr>
          <w:p w14:paraId="5689109D" w14:textId="77777777" w:rsidR="00A660B6" w:rsidRPr="000463D8" w:rsidRDefault="00A660B6" w:rsidP="00A660B6">
            <w:pPr>
              <w:rPr>
                <w:rFonts w:ascii="Arial" w:eastAsia="Arial Unicode MS" w:hAnsi="Arial" w:cs="Arial"/>
                <w:b/>
                <w:lang w:val="es-ES"/>
              </w:rPr>
            </w:pPr>
            <w:r w:rsidRPr="000463D8">
              <w:rPr>
                <w:rFonts w:ascii="Arial" w:eastAsia="Arial Unicode MS" w:hAnsi="Arial" w:cs="Arial"/>
                <w:b/>
                <w:lang w:val="es-ES"/>
              </w:rPr>
              <w:t>FLUJO ALTERNATIVO:</w:t>
            </w:r>
          </w:p>
          <w:p w14:paraId="634F4973" w14:textId="77777777" w:rsidR="00A660B6" w:rsidRPr="000463D8" w:rsidRDefault="00A660B6" w:rsidP="00A660B6">
            <w:pPr>
              <w:rPr>
                <w:rFonts w:ascii="Arial" w:eastAsia="Arial Unicode MS" w:hAnsi="Arial" w:cs="Arial"/>
                <w:lang w:val="es-ES"/>
              </w:rPr>
            </w:pPr>
            <w:r w:rsidRPr="000463D8">
              <w:rPr>
                <w:rFonts w:ascii="Arial" w:eastAsia="Arial Unicode MS" w:hAnsi="Arial" w:cs="Arial"/>
                <w:lang w:val="es-ES"/>
              </w:rPr>
              <w:t>FA01 Nombre Flujo Alternativo</w:t>
            </w:r>
          </w:p>
          <w:p w14:paraId="73C1A8A0"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76EF8E2"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274EF28F"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ABC267A" w14:textId="77777777" w:rsidR="00A660B6" w:rsidRPr="00684CDA" w:rsidRDefault="00A660B6" w:rsidP="00A660B6">
            <w:pPr>
              <w:widowControl/>
              <w:autoSpaceDE w:val="0"/>
              <w:autoSpaceDN w:val="0"/>
              <w:adjustRightInd w:val="0"/>
              <w:spacing w:line="240" w:lineRule="auto"/>
              <w:rPr>
                <w:rFonts w:ascii="Arial" w:eastAsia="Arial Unicode MS" w:hAnsi="Arial" w:cs="Arial"/>
                <w:color w:val="0000FF"/>
                <w:lang w:val="es-ES"/>
              </w:rPr>
            </w:pPr>
          </w:p>
        </w:tc>
      </w:tr>
      <w:tr w:rsidR="00A660B6" w:rsidRPr="000463D8" w14:paraId="3F20EE24" w14:textId="77777777" w:rsidTr="00A44CC3">
        <w:tc>
          <w:tcPr>
            <w:tcW w:w="804" w:type="dxa"/>
            <w:gridSpan w:val="2"/>
            <w:shd w:val="clear" w:color="auto" w:fill="D9D9D9"/>
          </w:tcPr>
          <w:p w14:paraId="508750FC" w14:textId="77777777" w:rsidR="00A660B6" w:rsidRPr="000463D8" w:rsidRDefault="00A660B6" w:rsidP="00A660B6">
            <w:pPr>
              <w:jc w:val="center"/>
              <w:rPr>
                <w:rFonts w:ascii="Arial" w:hAnsi="Arial" w:cs="Arial"/>
                <w:b/>
              </w:rPr>
            </w:pPr>
            <w:r w:rsidRPr="000463D8">
              <w:rPr>
                <w:rFonts w:ascii="Arial" w:hAnsi="Arial" w:cs="Arial"/>
                <w:b/>
              </w:rPr>
              <w:t>Paso</w:t>
            </w:r>
          </w:p>
        </w:tc>
        <w:tc>
          <w:tcPr>
            <w:tcW w:w="2168" w:type="dxa"/>
            <w:gridSpan w:val="2"/>
            <w:shd w:val="clear" w:color="auto" w:fill="D9D9D9"/>
          </w:tcPr>
          <w:p w14:paraId="723AB5ED"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516231E5"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481DD864" w14:textId="77777777" w:rsidTr="00A44CC3">
        <w:tc>
          <w:tcPr>
            <w:tcW w:w="804" w:type="dxa"/>
            <w:gridSpan w:val="2"/>
          </w:tcPr>
          <w:p w14:paraId="6D5CADA6" w14:textId="77777777" w:rsidR="00A660B6" w:rsidRPr="000463D8" w:rsidRDefault="00A660B6" w:rsidP="00A660B6">
            <w:pPr>
              <w:jc w:val="center"/>
              <w:rPr>
                <w:rFonts w:ascii="Arial" w:hAnsi="Arial" w:cs="Arial"/>
                <w:b/>
              </w:rPr>
            </w:pPr>
          </w:p>
        </w:tc>
        <w:tc>
          <w:tcPr>
            <w:tcW w:w="2168" w:type="dxa"/>
            <w:gridSpan w:val="2"/>
          </w:tcPr>
          <w:p w14:paraId="177E9997" w14:textId="77777777" w:rsidR="00A660B6" w:rsidRPr="000463D8" w:rsidRDefault="00A660B6" w:rsidP="00A660B6">
            <w:pPr>
              <w:jc w:val="both"/>
              <w:rPr>
                <w:rFonts w:ascii="Arial" w:hAnsi="Arial" w:cs="Arial"/>
                <w:b/>
              </w:rPr>
            </w:pPr>
          </w:p>
        </w:tc>
        <w:tc>
          <w:tcPr>
            <w:tcW w:w="6686" w:type="dxa"/>
            <w:gridSpan w:val="5"/>
          </w:tcPr>
          <w:p w14:paraId="6ED6F910" w14:textId="77777777" w:rsidR="00A660B6" w:rsidRPr="000463D8" w:rsidRDefault="00A660B6" w:rsidP="00A660B6">
            <w:pPr>
              <w:jc w:val="both"/>
              <w:rPr>
                <w:rFonts w:ascii="Arial" w:hAnsi="Arial" w:cs="Arial"/>
                <w:b/>
              </w:rPr>
            </w:pPr>
          </w:p>
        </w:tc>
      </w:tr>
      <w:tr w:rsidR="00A660B6" w:rsidRPr="000463D8" w14:paraId="5E55470C" w14:textId="77777777" w:rsidTr="00A44CC3">
        <w:tc>
          <w:tcPr>
            <w:tcW w:w="804" w:type="dxa"/>
            <w:gridSpan w:val="2"/>
          </w:tcPr>
          <w:p w14:paraId="3C035EA7" w14:textId="77777777" w:rsidR="00A660B6" w:rsidRPr="000463D8" w:rsidRDefault="00A660B6" w:rsidP="00A660B6">
            <w:pPr>
              <w:jc w:val="center"/>
              <w:rPr>
                <w:rFonts w:ascii="Arial" w:hAnsi="Arial" w:cs="Arial"/>
                <w:b/>
              </w:rPr>
            </w:pPr>
          </w:p>
        </w:tc>
        <w:tc>
          <w:tcPr>
            <w:tcW w:w="2168" w:type="dxa"/>
            <w:gridSpan w:val="2"/>
          </w:tcPr>
          <w:p w14:paraId="6852FCD7" w14:textId="77777777" w:rsidR="00A660B6" w:rsidRPr="000463D8" w:rsidRDefault="00A660B6" w:rsidP="00A660B6">
            <w:pPr>
              <w:jc w:val="both"/>
              <w:rPr>
                <w:rFonts w:ascii="Arial" w:hAnsi="Arial" w:cs="Arial"/>
                <w:b/>
              </w:rPr>
            </w:pPr>
          </w:p>
        </w:tc>
        <w:tc>
          <w:tcPr>
            <w:tcW w:w="6686" w:type="dxa"/>
            <w:gridSpan w:val="5"/>
          </w:tcPr>
          <w:p w14:paraId="52BAAB95" w14:textId="77777777" w:rsidR="00A660B6" w:rsidRPr="000463D8" w:rsidRDefault="00A660B6" w:rsidP="00A660B6">
            <w:pPr>
              <w:jc w:val="both"/>
              <w:rPr>
                <w:rFonts w:ascii="Arial" w:hAnsi="Arial" w:cs="Arial"/>
                <w:b/>
              </w:rPr>
            </w:pPr>
          </w:p>
        </w:tc>
      </w:tr>
      <w:tr w:rsidR="00A660B6" w:rsidRPr="000463D8" w14:paraId="5DD4BC6D" w14:textId="77777777" w:rsidTr="00A660B6">
        <w:tc>
          <w:tcPr>
            <w:tcW w:w="9658" w:type="dxa"/>
            <w:gridSpan w:val="9"/>
          </w:tcPr>
          <w:p w14:paraId="089381FC" w14:textId="77777777" w:rsidR="00A660B6" w:rsidRPr="000463D8" w:rsidRDefault="00A660B6" w:rsidP="00A660B6">
            <w:pPr>
              <w:rPr>
                <w:rFonts w:ascii="Arial" w:hAnsi="Arial" w:cs="Arial"/>
                <w:b/>
              </w:rPr>
            </w:pPr>
            <w:r w:rsidRPr="000463D8">
              <w:rPr>
                <w:rFonts w:ascii="Arial" w:hAnsi="Arial" w:cs="Arial"/>
                <w:b/>
              </w:rPr>
              <w:t>POSCONDICION:</w:t>
            </w:r>
          </w:p>
          <w:p w14:paraId="1DEE663C" w14:textId="77777777" w:rsidR="00A660B6" w:rsidRPr="000463D8" w:rsidRDefault="00A660B6" w:rsidP="00A660B6">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60B6" w:rsidRPr="000463D8" w14:paraId="68F4F6FD" w14:textId="77777777" w:rsidTr="00A660B6">
        <w:tc>
          <w:tcPr>
            <w:tcW w:w="9658" w:type="dxa"/>
            <w:gridSpan w:val="9"/>
            <w:tcBorders>
              <w:bottom w:val="single" w:sz="4" w:space="0" w:color="auto"/>
            </w:tcBorders>
          </w:tcPr>
          <w:p w14:paraId="454D7704" w14:textId="77777777" w:rsidR="00A660B6" w:rsidRPr="000463D8" w:rsidRDefault="00A660B6" w:rsidP="00A660B6">
            <w:pPr>
              <w:rPr>
                <w:rFonts w:ascii="Arial" w:hAnsi="Arial" w:cs="Arial"/>
                <w:b/>
              </w:rPr>
            </w:pPr>
            <w:r w:rsidRPr="000463D8">
              <w:rPr>
                <w:rFonts w:ascii="Arial" w:hAnsi="Arial" w:cs="Arial"/>
                <w:b/>
              </w:rPr>
              <w:t>EXCEPCIONES</w:t>
            </w:r>
          </w:p>
          <w:p w14:paraId="73D9A8D2" w14:textId="77777777" w:rsidR="00A660B6" w:rsidRDefault="00A660B6" w:rsidP="00A660B6">
            <w:pPr>
              <w:rPr>
                <w:rFonts w:ascii="Arial" w:eastAsia="Arial Unicode MS" w:hAnsi="Arial" w:cs="Arial"/>
                <w:color w:val="0000FF"/>
                <w:lang w:val="es-ES"/>
              </w:rPr>
            </w:pPr>
          </w:p>
          <w:p w14:paraId="2B562AE0" w14:textId="65BFDB29" w:rsidR="00A660B6" w:rsidRDefault="00A660B6" w:rsidP="00A660B6">
            <w:pPr>
              <w:jc w:val="both"/>
              <w:rPr>
                <w:rFonts w:ascii="Arial" w:hAnsi="Arial" w:cs="Arial"/>
                <w:color w:val="800000"/>
              </w:rPr>
            </w:pPr>
          </w:p>
          <w:p w14:paraId="352E3C41" w14:textId="6EBA1ECB" w:rsidR="00A8098A" w:rsidRP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crearComponente</w:t>
            </w:r>
            <w:proofErr w:type="spellEnd"/>
            <w:r w:rsidR="006C212A">
              <w:rPr>
                <w:rFonts w:ascii="Arial" w:hAnsi="Arial" w:cs="Arial"/>
                <w:color w:val="0000FF"/>
                <w:lang w:val="es-ES" w:eastAsia="es-ES"/>
              </w:rPr>
              <w:t xml:space="preserve"> </w:t>
            </w:r>
            <w:r w:rsidRPr="006C212A">
              <w:rPr>
                <w:rFonts w:ascii="Arial" w:hAnsi="Arial" w:cs="Arial"/>
                <w:color w:val="0000FF"/>
                <w:lang w:val="es-ES" w:eastAsia="es-ES"/>
              </w:rPr>
              <w:t>FN</w:t>
            </w:r>
          </w:p>
          <w:p w14:paraId="49CA6BD8" w14:textId="77777777" w:rsidR="00A8098A" w:rsidRPr="00ED4E9D" w:rsidRDefault="00A8098A" w:rsidP="00A8098A">
            <w:pPr>
              <w:rPr>
                <w:rFonts w:ascii="Arial" w:eastAsia="Arial Unicode MS" w:hAnsi="Arial" w:cs="Arial"/>
                <w:color w:val="0000FF"/>
                <w:lang w:val="es-ES"/>
              </w:rPr>
            </w:pPr>
          </w:p>
          <w:p w14:paraId="75981C53" w14:textId="3A65F36E" w:rsidR="00A8098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A8098A" w:rsidRDefault="00A8098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6C212A">
              <w:rPr>
                <w:rFonts w:ascii="Arial" w:hAnsi="Arial" w:cs="Arial"/>
                <w:color w:val="800000"/>
              </w:rPr>
              <w:t>datos insuficientes para la creación del componente</w:t>
            </w:r>
            <w:r w:rsidRPr="001D0168">
              <w:rPr>
                <w:rFonts w:ascii="Arial" w:hAnsi="Arial" w:cs="Arial"/>
                <w:color w:val="800000"/>
              </w:rPr>
              <w:t>”</w:t>
            </w:r>
          </w:p>
          <w:p w14:paraId="4C077479" w14:textId="550C2B42" w:rsidR="006C212A" w:rsidRDefault="006C212A" w:rsidP="006C212A">
            <w:pPr>
              <w:jc w:val="both"/>
              <w:rPr>
                <w:rFonts w:ascii="Arial" w:hAnsi="Arial" w:cs="Arial"/>
                <w:color w:val="800000"/>
              </w:rPr>
            </w:pPr>
          </w:p>
          <w:p w14:paraId="4EE472FE" w14:textId="05B02572" w:rsidR="006C212A" w:rsidRDefault="006C212A"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6C212A" w:rsidRPr="006C212A" w:rsidRDefault="006C212A" w:rsidP="006C212A">
            <w:pPr>
              <w:pStyle w:val="Prrafodelista"/>
              <w:jc w:val="both"/>
              <w:rPr>
                <w:rFonts w:ascii="Arial" w:hAnsi="Arial" w:cs="Arial"/>
                <w:color w:val="800000"/>
              </w:rPr>
            </w:pPr>
          </w:p>
          <w:p w14:paraId="4EE8CD52" w14:textId="4FE8843A" w:rsid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editarComponente</w:t>
            </w:r>
            <w:proofErr w:type="spellEnd"/>
          </w:p>
          <w:p w14:paraId="09CCE7F0" w14:textId="77777777" w:rsidR="006C212A" w:rsidRPr="006C212A" w:rsidRDefault="006C212A" w:rsidP="006C212A">
            <w:pPr>
              <w:pStyle w:val="Prrafodelista"/>
              <w:rPr>
                <w:rFonts w:ascii="Arial" w:hAnsi="Arial" w:cs="Arial"/>
                <w:color w:val="0000FF"/>
                <w:lang w:val="es-ES" w:eastAsia="es-ES"/>
              </w:rPr>
            </w:pPr>
          </w:p>
          <w:p w14:paraId="26258E32" w14:textId="77777777" w:rsidR="006C212A" w:rsidRPr="00E94CBD" w:rsidRDefault="006C212A" w:rsidP="006C212A">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6D722B00" w14:textId="47775E3D"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r w:rsidR="00C507F9">
              <w:rPr>
                <w:rFonts w:ascii="Arial" w:hAnsi="Arial" w:cs="Arial"/>
                <w:color w:val="800000"/>
              </w:rPr>
              <w:t>edición</w:t>
            </w:r>
            <w:r>
              <w:rPr>
                <w:rFonts w:ascii="Arial" w:hAnsi="Arial" w:cs="Arial"/>
                <w:color w:val="800000"/>
              </w:rPr>
              <w:t xml:space="preserve"> del componente</w:t>
            </w:r>
            <w:r w:rsidRPr="001D0168">
              <w:rPr>
                <w:rFonts w:ascii="Arial" w:hAnsi="Arial" w:cs="Arial"/>
                <w:color w:val="800000"/>
              </w:rPr>
              <w:t>”</w:t>
            </w:r>
          </w:p>
          <w:p w14:paraId="769EE6CE" w14:textId="5419A937" w:rsidR="00A8098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A8098A" w:rsidRDefault="00A8098A" w:rsidP="00A8098A">
            <w:pPr>
              <w:jc w:val="both"/>
              <w:rPr>
                <w:rFonts w:ascii="Arial" w:hAnsi="Arial" w:cs="Arial"/>
                <w:b/>
              </w:rPr>
            </w:pPr>
          </w:p>
          <w:p w14:paraId="084EF312" w14:textId="7BFD8989" w:rsid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configurarComponente</w:t>
            </w:r>
            <w:proofErr w:type="spellEnd"/>
          </w:p>
          <w:p w14:paraId="1F407ED8" w14:textId="77777777" w:rsidR="006C212A" w:rsidRPr="005B2C17" w:rsidRDefault="006C212A" w:rsidP="00A8098A">
            <w:pPr>
              <w:jc w:val="both"/>
              <w:rPr>
                <w:rFonts w:ascii="Arial" w:hAnsi="Arial" w:cs="Arial"/>
                <w:b/>
              </w:rPr>
            </w:pPr>
          </w:p>
          <w:p w14:paraId="3220211E" w14:textId="6B4ADCD2" w:rsidR="00C507F9" w:rsidRPr="001D0168" w:rsidRDefault="00C507F9"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C507F9" w:rsidRDefault="00C507F9" w:rsidP="00E647AD">
            <w:pPr>
              <w:numPr>
                <w:ilvl w:val="0"/>
                <w:numId w:val="11"/>
              </w:numPr>
              <w:jc w:val="both"/>
              <w:rPr>
                <w:rFonts w:ascii="Arial" w:hAnsi="Arial" w:cs="Arial"/>
                <w:color w:val="800000"/>
              </w:rPr>
            </w:pPr>
            <w:r w:rsidRPr="001D0168">
              <w:rPr>
                <w:rFonts w:ascii="Arial" w:eastAsia="Arial Unicode MS" w:hAnsi="Arial" w:cs="Arial"/>
                <w:color w:val="0000FF"/>
                <w:lang w:val="es-ES"/>
              </w:rPr>
              <w:lastRenderedPageBreak/>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A8098A" w:rsidRDefault="00A8098A" w:rsidP="006C212A">
            <w:pPr>
              <w:ind w:left="720"/>
              <w:jc w:val="both"/>
              <w:rPr>
                <w:rFonts w:ascii="Arial" w:hAnsi="Arial" w:cs="Arial"/>
                <w:color w:val="800000"/>
              </w:rPr>
            </w:pPr>
          </w:p>
          <w:p w14:paraId="7B2F8457" w14:textId="22BE76A6" w:rsidR="00A660B6" w:rsidRPr="002F1D15" w:rsidRDefault="00A660B6" w:rsidP="00C507F9">
            <w:pPr>
              <w:jc w:val="both"/>
              <w:rPr>
                <w:rFonts w:ascii="Arial" w:hAnsi="Arial" w:cs="Arial"/>
                <w:b/>
              </w:rPr>
            </w:pPr>
          </w:p>
        </w:tc>
      </w:tr>
      <w:tr w:rsidR="00A660B6" w:rsidRPr="000463D8" w14:paraId="10A93F1E" w14:textId="77777777" w:rsidTr="00A660B6">
        <w:tc>
          <w:tcPr>
            <w:tcW w:w="815" w:type="dxa"/>
            <w:gridSpan w:val="3"/>
            <w:shd w:val="clear" w:color="auto" w:fill="D9D9D9"/>
          </w:tcPr>
          <w:p w14:paraId="18B42BA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3262" w:type="dxa"/>
            <w:gridSpan w:val="2"/>
            <w:shd w:val="clear" w:color="auto" w:fill="D9D9D9"/>
          </w:tcPr>
          <w:p w14:paraId="52FB035A" w14:textId="77777777" w:rsidR="00A660B6" w:rsidRPr="000463D8" w:rsidRDefault="00A660B6" w:rsidP="00A660B6">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02BC6632" w14:textId="77777777" w:rsidR="00A660B6" w:rsidRPr="000463D8" w:rsidRDefault="00A660B6" w:rsidP="00A660B6">
            <w:pPr>
              <w:jc w:val="center"/>
              <w:rPr>
                <w:rFonts w:ascii="Arial" w:hAnsi="Arial" w:cs="Arial"/>
                <w:b/>
              </w:rPr>
            </w:pPr>
            <w:r w:rsidRPr="000463D8">
              <w:rPr>
                <w:rFonts w:ascii="Arial" w:hAnsi="Arial" w:cs="Arial"/>
                <w:b/>
              </w:rPr>
              <w:t>Sistema</w:t>
            </w:r>
            <w:r>
              <w:rPr>
                <w:rFonts w:ascii="Arial" w:hAnsi="Arial" w:cs="Arial"/>
                <w:b/>
              </w:rPr>
              <w:t xml:space="preserve"> </w:t>
            </w:r>
          </w:p>
        </w:tc>
      </w:tr>
      <w:tr w:rsidR="00A660B6" w:rsidRPr="000463D8" w14:paraId="25976456" w14:textId="77777777" w:rsidTr="00A660B6">
        <w:tc>
          <w:tcPr>
            <w:tcW w:w="815" w:type="dxa"/>
            <w:gridSpan w:val="3"/>
          </w:tcPr>
          <w:p w14:paraId="47E72928" w14:textId="77777777" w:rsidR="00A660B6" w:rsidRPr="000463D8" w:rsidRDefault="00A660B6" w:rsidP="00A660B6">
            <w:pPr>
              <w:jc w:val="center"/>
              <w:rPr>
                <w:rFonts w:ascii="Arial" w:hAnsi="Arial" w:cs="Arial"/>
                <w:b/>
              </w:rPr>
            </w:pPr>
          </w:p>
        </w:tc>
        <w:tc>
          <w:tcPr>
            <w:tcW w:w="3262" w:type="dxa"/>
            <w:gridSpan w:val="2"/>
          </w:tcPr>
          <w:p w14:paraId="0A22CA69" w14:textId="77777777" w:rsidR="00A660B6" w:rsidRPr="001D0168" w:rsidRDefault="00A660B6" w:rsidP="00A660B6">
            <w:pPr>
              <w:jc w:val="both"/>
              <w:rPr>
                <w:rFonts w:ascii="Arial" w:hAnsi="Arial" w:cs="Arial"/>
              </w:rPr>
            </w:pPr>
          </w:p>
        </w:tc>
        <w:tc>
          <w:tcPr>
            <w:tcW w:w="5581" w:type="dxa"/>
            <w:gridSpan w:val="4"/>
          </w:tcPr>
          <w:p w14:paraId="73F8A9CF" w14:textId="7FDA8961" w:rsidR="00A660B6" w:rsidRPr="000463D8" w:rsidRDefault="00A660B6" w:rsidP="00A660B6">
            <w:pPr>
              <w:jc w:val="both"/>
              <w:rPr>
                <w:rFonts w:ascii="Arial" w:hAnsi="Arial" w:cs="Arial"/>
                <w:b/>
              </w:rPr>
            </w:pPr>
          </w:p>
        </w:tc>
      </w:tr>
      <w:tr w:rsidR="00A660B6" w:rsidRPr="000463D8" w14:paraId="52D6194E" w14:textId="77777777" w:rsidTr="00A660B6">
        <w:tc>
          <w:tcPr>
            <w:tcW w:w="815" w:type="dxa"/>
            <w:gridSpan w:val="3"/>
          </w:tcPr>
          <w:p w14:paraId="3BF0EDB7" w14:textId="77777777" w:rsidR="00A660B6" w:rsidRPr="000463D8" w:rsidRDefault="00A660B6" w:rsidP="00A660B6">
            <w:pPr>
              <w:jc w:val="center"/>
              <w:rPr>
                <w:rFonts w:ascii="Arial" w:hAnsi="Arial" w:cs="Arial"/>
                <w:b/>
              </w:rPr>
            </w:pPr>
          </w:p>
        </w:tc>
        <w:tc>
          <w:tcPr>
            <w:tcW w:w="3262" w:type="dxa"/>
            <w:gridSpan w:val="2"/>
          </w:tcPr>
          <w:p w14:paraId="24DC6158" w14:textId="77777777" w:rsidR="00A660B6" w:rsidRPr="001D0168" w:rsidRDefault="00A660B6" w:rsidP="00A660B6">
            <w:pPr>
              <w:jc w:val="both"/>
              <w:rPr>
                <w:rFonts w:ascii="Arial" w:hAnsi="Arial" w:cs="Arial"/>
              </w:rPr>
            </w:pPr>
          </w:p>
        </w:tc>
        <w:tc>
          <w:tcPr>
            <w:tcW w:w="5581" w:type="dxa"/>
            <w:gridSpan w:val="4"/>
          </w:tcPr>
          <w:p w14:paraId="358F3AF8" w14:textId="77777777" w:rsidR="00A660B6" w:rsidRPr="00C1111C" w:rsidRDefault="00A660B6" w:rsidP="00A660B6">
            <w:pPr>
              <w:jc w:val="both"/>
              <w:rPr>
                <w:rFonts w:ascii="Arial" w:hAnsi="Arial" w:cs="Arial"/>
              </w:rPr>
            </w:pPr>
          </w:p>
        </w:tc>
      </w:tr>
      <w:tr w:rsidR="00A660B6" w:rsidRPr="000463D8" w14:paraId="2B9AFB2B" w14:textId="77777777" w:rsidTr="00A660B6">
        <w:tc>
          <w:tcPr>
            <w:tcW w:w="9658" w:type="dxa"/>
            <w:gridSpan w:val="9"/>
          </w:tcPr>
          <w:p w14:paraId="7A959DAC" w14:textId="77777777" w:rsidR="00A660B6" w:rsidRDefault="00A660B6" w:rsidP="00A660B6">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58CED59B" w14:textId="77777777" w:rsidR="00A660B6" w:rsidRDefault="00A660B6" w:rsidP="00A660B6">
            <w:pPr>
              <w:rPr>
                <w:rFonts w:ascii="Arial" w:hAnsi="Arial" w:cs="Arial"/>
                <w:b/>
              </w:rPr>
            </w:pPr>
          </w:p>
          <w:p w14:paraId="11E57A8C" w14:textId="77777777" w:rsidR="00A660B6" w:rsidRPr="006C4B76" w:rsidRDefault="00A660B6" w:rsidP="00A660B6">
            <w:pPr>
              <w:pStyle w:val="listparagraph"/>
              <w:snapToGrid w:val="0"/>
              <w:jc w:val="both"/>
              <w:rPr>
                <w:rFonts w:ascii="Arial" w:hAnsi="Arial" w:cs="Arial"/>
                <w:i/>
                <w:color w:val="800000"/>
                <w:lang w:val="es-CO" w:eastAsia="en-US"/>
              </w:rPr>
            </w:pPr>
          </w:p>
        </w:tc>
      </w:tr>
      <w:tr w:rsidR="00A660B6" w:rsidRPr="000463D8" w14:paraId="19AA9A76" w14:textId="77777777" w:rsidTr="00A660B6">
        <w:trPr>
          <w:trHeight w:val="1836"/>
        </w:trPr>
        <w:tc>
          <w:tcPr>
            <w:tcW w:w="9658" w:type="dxa"/>
            <w:gridSpan w:val="9"/>
          </w:tcPr>
          <w:p w14:paraId="73A25DD6" w14:textId="77777777" w:rsidR="00A660B6" w:rsidRDefault="00A660B6" w:rsidP="00A660B6">
            <w:pPr>
              <w:rPr>
                <w:rFonts w:ascii="Arial" w:hAnsi="Arial" w:cs="Arial"/>
                <w:b/>
              </w:rPr>
            </w:pPr>
            <w:r w:rsidRPr="000463D8">
              <w:rPr>
                <w:rFonts w:ascii="Arial" w:hAnsi="Arial" w:cs="Arial"/>
                <w:b/>
              </w:rPr>
              <w:t>RIESGOS:</w:t>
            </w:r>
          </w:p>
          <w:p w14:paraId="36F6C3F1" w14:textId="77777777" w:rsidR="00A660B6" w:rsidRDefault="00A660B6" w:rsidP="00A660B6">
            <w:pPr>
              <w:rPr>
                <w:rFonts w:ascii="Arial" w:hAnsi="Arial" w:cs="Arial"/>
                <w:b/>
              </w:rPr>
            </w:pPr>
          </w:p>
          <w:p w14:paraId="788822C3" w14:textId="553BFA8D" w:rsidR="00A660B6" w:rsidRPr="002E25D6" w:rsidRDefault="006C212A" w:rsidP="002E25D6">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tc>
      </w:tr>
      <w:tr w:rsidR="00A660B6" w:rsidRPr="000463D8" w14:paraId="3B6BB1B1" w14:textId="77777777" w:rsidTr="00A660B6">
        <w:trPr>
          <w:trHeight w:val="744"/>
        </w:trPr>
        <w:tc>
          <w:tcPr>
            <w:tcW w:w="9658" w:type="dxa"/>
            <w:gridSpan w:val="9"/>
          </w:tcPr>
          <w:p w14:paraId="40F47204" w14:textId="77777777" w:rsidR="00A660B6" w:rsidRDefault="00A660B6" w:rsidP="00A660B6">
            <w:pPr>
              <w:rPr>
                <w:rFonts w:ascii="Arial" w:hAnsi="Arial" w:cs="Arial"/>
                <w:b/>
              </w:rPr>
            </w:pPr>
            <w:r w:rsidRPr="000463D8">
              <w:rPr>
                <w:rFonts w:ascii="Arial" w:hAnsi="Arial" w:cs="Arial"/>
                <w:b/>
              </w:rPr>
              <w:t>CRITERIOS DE ACEPTACIÓN:</w:t>
            </w:r>
          </w:p>
          <w:p w14:paraId="7CC6D26D" w14:textId="77777777" w:rsidR="00A660B6" w:rsidRPr="00CB2208" w:rsidRDefault="00A660B6" w:rsidP="00A660B6">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660B6" w:rsidRDefault="00A660B6" w:rsidP="00A660B6">
            <w:pPr>
              <w:jc w:val="both"/>
              <w:rPr>
                <w:rFonts w:ascii="Arial" w:hAnsi="Arial" w:cs="Arial"/>
                <w:i/>
                <w:color w:val="800000"/>
              </w:rPr>
            </w:pPr>
          </w:p>
          <w:p w14:paraId="149F20B4" w14:textId="25C4D061" w:rsidR="006C212A" w:rsidRDefault="006C212A" w:rsidP="00A660B6">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6C212A" w:rsidRDefault="006C212A" w:rsidP="00A660B6">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6C212A" w:rsidRDefault="006C212A" w:rsidP="006C212A">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6C212A" w:rsidRDefault="006C212A" w:rsidP="006C212A">
            <w:pPr>
              <w:jc w:val="both"/>
              <w:rPr>
                <w:rFonts w:ascii="Arial" w:hAnsi="Arial" w:cs="Arial"/>
                <w:i/>
                <w:color w:val="800000"/>
              </w:rPr>
            </w:pPr>
            <w:r>
              <w:rPr>
                <w:rFonts w:ascii="Arial" w:hAnsi="Arial" w:cs="Arial"/>
                <w:i/>
                <w:color w:val="800000"/>
              </w:rPr>
              <w:t>El administrador/usuario debe poder configurarlos los componentes que requiera</w:t>
            </w:r>
          </w:p>
          <w:p w14:paraId="3D15FC2E" w14:textId="5DB3A045" w:rsidR="002E25D6" w:rsidRDefault="002E25D6" w:rsidP="002E25D6">
            <w:pPr>
              <w:jc w:val="both"/>
              <w:rPr>
                <w:rFonts w:ascii="Arial" w:hAnsi="Arial" w:cs="Arial"/>
                <w:i/>
                <w:color w:val="800000"/>
              </w:rPr>
            </w:pPr>
            <w:r>
              <w:rPr>
                <w:rFonts w:ascii="Arial" w:hAnsi="Arial" w:cs="Arial"/>
                <w:i/>
                <w:color w:val="800000"/>
              </w:rPr>
              <w:t>El administrador/usuario debe poder solicitar la información de los componentes que requiera</w:t>
            </w:r>
          </w:p>
          <w:p w14:paraId="7329A2D9" w14:textId="0D83772D" w:rsidR="002E25D6" w:rsidRDefault="002E25D6" w:rsidP="002E25D6">
            <w:pPr>
              <w:jc w:val="both"/>
              <w:rPr>
                <w:rFonts w:ascii="Arial" w:hAnsi="Arial" w:cs="Arial"/>
                <w:i/>
                <w:color w:val="800000"/>
              </w:rPr>
            </w:pPr>
            <w:r>
              <w:rPr>
                <w:rFonts w:ascii="Arial" w:hAnsi="Arial" w:cs="Arial"/>
                <w:i/>
                <w:color w:val="800000"/>
              </w:rPr>
              <w:t>El administrador/usuario debe poder gestionar los atributos de los componentes</w:t>
            </w:r>
          </w:p>
          <w:p w14:paraId="4F1852B4" w14:textId="77777777" w:rsidR="002E25D6" w:rsidRDefault="002E25D6" w:rsidP="002E25D6">
            <w:pPr>
              <w:jc w:val="both"/>
              <w:rPr>
                <w:rFonts w:ascii="Arial" w:hAnsi="Arial" w:cs="Arial"/>
                <w:i/>
                <w:color w:val="800000"/>
              </w:rPr>
            </w:pPr>
          </w:p>
          <w:p w14:paraId="76D47620" w14:textId="77777777" w:rsidR="006C212A" w:rsidRDefault="006C212A" w:rsidP="00A660B6">
            <w:pPr>
              <w:jc w:val="both"/>
              <w:rPr>
                <w:rFonts w:ascii="Arial" w:hAnsi="Arial" w:cs="Arial"/>
                <w:i/>
                <w:color w:val="800000"/>
              </w:rPr>
            </w:pPr>
          </w:p>
          <w:p w14:paraId="72838AAB" w14:textId="426415A5" w:rsidR="006C212A" w:rsidRPr="002B6FAA" w:rsidRDefault="006C212A" w:rsidP="00A660B6">
            <w:pPr>
              <w:jc w:val="both"/>
              <w:rPr>
                <w:rFonts w:ascii="Arial" w:hAnsi="Arial" w:cs="Arial"/>
                <w:i/>
                <w:color w:val="800000"/>
              </w:rPr>
            </w:pPr>
          </w:p>
        </w:tc>
      </w:tr>
      <w:tr w:rsidR="00A660B6" w:rsidRPr="000463D8" w14:paraId="7E2EE5BE" w14:textId="77777777" w:rsidTr="00A660B6">
        <w:trPr>
          <w:trHeight w:val="609"/>
        </w:trPr>
        <w:tc>
          <w:tcPr>
            <w:tcW w:w="9658" w:type="dxa"/>
            <w:gridSpan w:val="9"/>
          </w:tcPr>
          <w:p w14:paraId="2D8C989C" w14:textId="77777777" w:rsidR="00A660B6" w:rsidRDefault="00A660B6" w:rsidP="00A660B6">
            <w:pPr>
              <w:rPr>
                <w:rFonts w:ascii="Arial" w:hAnsi="Arial" w:cs="Arial"/>
                <w:b/>
              </w:rPr>
            </w:pPr>
            <w:r>
              <w:rPr>
                <w:rFonts w:ascii="Arial" w:hAnsi="Arial" w:cs="Arial"/>
                <w:b/>
              </w:rPr>
              <w:t>PROTOTIPO EXPLORATORIO</w:t>
            </w:r>
          </w:p>
          <w:p w14:paraId="4F9ABC19" w14:textId="77777777" w:rsidR="00A660B6" w:rsidRPr="00AD2D68" w:rsidRDefault="00A660B6" w:rsidP="006C212A">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077FA1E3" w:rsidR="00C507F9" w:rsidRDefault="00C507F9" w:rsidP="00632B15">
      <w:pPr>
        <w:rPr>
          <w:szCs w:val="22"/>
        </w:rPr>
      </w:pPr>
    </w:p>
    <w:p w14:paraId="46723F35" w14:textId="27EFA182" w:rsidR="002E25D6" w:rsidRDefault="002E25D6" w:rsidP="00632B15">
      <w:pPr>
        <w:rPr>
          <w:szCs w:val="22"/>
        </w:rPr>
      </w:pPr>
    </w:p>
    <w:p w14:paraId="2F13B61E" w14:textId="223E7817" w:rsidR="002E25D6" w:rsidRDefault="002E25D6" w:rsidP="00632B15">
      <w:pPr>
        <w:rPr>
          <w:szCs w:val="22"/>
        </w:rPr>
      </w:pPr>
    </w:p>
    <w:p w14:paraId="5191C001" w14:textId="5F7FC24C" w:rsidR="002E25D6" w:rsidRDefault="002E25D6" w:rsidP="00632B15">
      <w:pPr>
        <w:rPr>
          <w:szCs w:val="22"/>
        </w:rPr>
      </w:pPr>
    </w:p>
    <w:p w14:paraId="434DD8F1" w14:textId="1C886EA5" w:rsidR="002E25D6" w:rsidRDefault="002E25D6" w:rsidP="00632B15">
      <w:pPr>
        <w:rPr>
          <w:szCs w:val="22"/>
        </w:rPr>
      </w:pPr>
    </w:p>
    <w:p w14:paraId="12E46B62" w14:textId="77777777" w:rsidR="002E25D6" w:rsidRDefault="002E25D6" w:rsidP="00632B15">
      <w:pPr>
        <w:rPr>
          <w:szCs w:val="22"/>
        </w:rPr>
      </w:pPr>
    </w:p>
    <w:p w14:paraId="2EC5FF7D" w14:textId="77777777" w:rsidR="00C507F9" w:rsidRDefault="00C507F9" w:rsidP="00632B15">
      <w:pPr>
        <w:rPr>
          <w:szCs w:val="22"/>
        </w:rPr>
      </w:pPr>
    </w:p>
    <w:p w14:paraId="2468557B" w14:textId="3202A486" w:rsidR="00C507F9" w:rsidRPr="00C507F9" w:rsidRDefault="00C507F9" w:rsidP="00632B15">
      <w:pPr>
        <w:rPr>
          <w:b/>
          <w:bCs/>
          <w:szCs w:val="22"/>
        </w:rPr>
      </w:pPr>
      <w:r w:rsidRPr="00C507F9">
        <w:rPr>
          <w:b/>
          <w:bCs/>
          <w:szCs w:val="22"/>
        </w:rPr>
        <w:t>CASO DE USO 6</w:t>
      </w:r>
    </w:p>
    <w:p w14:paraId="2A6E7DA6" w14:textId="689ECE33" w:rsidR="00C507F9" w:rsidRPr="00C507F9" w:rsidRDefault="00C507F9" w:rsidP="00632B15">
      <w:pPr>
        <w:rPr>
          <w:b/>
          <w:bCs/>
          <w:szCs w:val="22"/>
        </w:rPr>
      </w:pPr>
      <w:r w:rsidRPr="00C507F9">
        <w:rPr>
          <w:b/>
          <w:bCs/>
          <w:szCs w:val="22"/>
        </w:rPr>
        <w:t>GESTIONAR EVENTOS Y ALARMAS</w:t>
      </w:r>
    </w:p>
    <w:p w14:paraId="31D437C9" w14:textId="380050DF" w:rsidR="00195DC1" w:rsidRDefault="00195DC1" w:rsidP="00632B15">
      <w:pPr>
        <w:rPr>
          <w:szCs w:val="22"/>
        </w:rPr>
      </w:pPr>
      <w:r>
        <w:rPr>
          <w:noProof/>
          <w:lang w:eastAsia="es-CO"/>
        </w:rPr>
        <w:drawing>
          <wp:anchor distT="0" distB="0" distL="114300" distR="114300" simplePos="0" relativeHeight="251710464" behindDoc="0" locked="0" layoutInCell="1" allowOverlap="1" wp14:anchorId="271A98A2" wp14:editId="375017FD">
            <wp:simplePos x="0" y="0"/>
            <wp:positionH relativeFrom="margin">
              <wp:align>left</wp:align>
            </wp:positionH>
            <wp:positionV relativeFrom="paragraph">
              <wp:posOffset>151130</wp:posOffset>
            </wp:positionV>
            <wp:extent cx="2494915" cy="1892300"/>
            <wp:effectExtent l="0" t="0" r="63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03232" cy="189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71E8E" w14:textId="661468AB" w:rsidR="006C212A" w:rsidRDefault="00195DC1" w:rsidP="00632B15">
      <w:pPr>
        <w:rPr>
          <w:szCs w:val="22"/>
        </w:rPr>
      </w:pPr>
      <w:r>
        <w:rPr>
          <w:szCs w:val="22"/>
        </w:rPr>
        <w:br w:type="textWrapping" w:clear="all"/>
      </w:r>
    </w:p>
    <w:p w14:paraId="287C70EC" w14:textId="1EF3833C" w:rsidR="006C212A" w:rsidRDefault="006C212A" w:rsidP="00632B15">
      <w:pPr>
        <w:rPr>
          <w:szCs w:val="22"/>
        </w:rPr>
      </w:pPr>
    </w:p>
    <w:p w14:paraId="7EFE5A07" w14:textId="38E1E905" w:rsidR="00195DC1" w:rsidRDefault="00A92BE2" w:rsidP="00632B15">
      <w:pPr>
        <w:rPr>
          <w:szCs w:val="22"/>
        </w:rPr>
      </w:pPr>
      <w:r>
        <w:rPr>
          <w:noProof/>
          <w:lang w:eastAsia="es-CO"/>
        </w:rPr>
        <w:drawing>
          <wp:inline distT="0" distB="0" distL="0" distR="0" wp14:anchorId="4F1433A3" wp14:editId="74DE27F2">
            <wp:extent cx="5943600" cy="45078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lastRenderedPageBreak/>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registrarEventosAlarmas</w:t>
            </w:r>
            <w:proofErr w:type="spellEnd"/>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gestionarEventosAlarmas</w:t>
            </w:r>
            <w:proofErr w:type="spellEnd"/>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ConfigurarEventosAlarmas</w:t>
            </w:r>
            <w:proofErr w:type="spellEnd"/>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A4FB25D" w14:textId="77777777" w:rsidTr="00195DC1">
              <w:trPr>
                <w:trHeight w:val="265"/>
              </w:trPr>
              <w:tc>
                <w:tcPr>
                  <w:tcW w:w="2427" w:type="dxa"/>
                </w:tcPr>
                <w:p w14:paraId="71832491" w14:textId="7848CAFD"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4F1EC3F0" w14:textId="44BAA2C9" w:rsidR="00EF69EF" w:rsidRDefault="00EF69EF"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4FF54FED" w14:textId="601AC17A"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5909A2E1" w14:textId="64928732"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Id_alarma</w:t>
                  </w:r>
                  <w:proofErr w:type="spellEnd"/>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176F895" w14:textId="77777777" w:rsidTr="00E96703">
              <w:trPr>
                <w:trHeight w:val="265"/>
              </w:trPr>
              <w:tc>
                <w:tcPr>
                  <w:tcW w:w="2427" w:type="dxa"/>
                </w:tcPr>
                <w:p w14:paraId="557EC673" w14:textId="762BADF0"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7B9014B2" w14:textId="5B28CE33"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732EFE9E" w14:textId="75F7A0B5" w:rsidR="00195DC1" w:rsidRDefault="00CC3A58"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EF69EF" w14:paraId="6A7F3A85" w14:textId="77777777" w:rsidTr="00E96703">
              <w:trPr>
                <w:trHeight w:val="217"/>
              </w:trPr>
              <w:tc>
                <w:tcPr>
                  <w:tcW w:w="2427" w:type="dxa"/>
                </w:tcPr>
                <w:p w14:paraId="668F7552" w14:textId="61256088"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Fecha_alarma</w:t>
                  </w:r>
                  <w:proofErr w:type="spellEnd"/>
                </w:p>
              </w:tc>
              <w:tc>
                <w:tcPr>
                  <w:tcW w:w="1535" w:type="dxa"/>
                </w:tcPr>
                <w:p w14:paraId="2894AB60" w14:textId="5B79C89F"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EF69EF" w14:paraId="010A79E0" w14:textId="77777777" w:rsidTr="00E96703">
              <w:trPr>
                <w:trHeight w:val="217"/>
              </w:trPr>
              <w:tc>
                <w:tcPr>
                  <w:tcW w:w="2427" w:type="dxa"/>
                </w:tcPr>
                <w:p w14:paraId="61173459" w14:textId="3FB8566A"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Hora_alarma</w:t>
                  </w:r>
                  <w:proofErr w:type="spellEnd"/>
                </w:p>
              </w:tc>
              <w:tc>
                <w:tcPr>
                  <w:tcW w:w="1535" w:type="dxa"/>
                </w:tcPr>
                <w:p w14:paraId="52401FA2" w14:textId="671C6B6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2A6A218D" w14:textId="77777777" w:rsidTr="00E96703">
              <w:trPr>
                <w:trHeight w:val="265"/>
              </w:trPr>
              <w:tc>
                <w:tcPr>
                  <w:tcW w:w="2427" w:type="dxa"/>
                </w:tcPr>
                <w:p w14:paraId="6E9CFACA" w14:textId="20A1B7E5"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174E1AE3" w14:textId="5926F9F0"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6412708C" w14:textId="77777777" w:rsidTr="00E96703">
              <w:trPr>
                <w:trHeight w:val="217"/>
              </w:trPr>
              <w:tc>
                <w:tcPr>
                  <w:tcW w:w="2427" w:type="dxa"/>
                </w:tcPr>
                <w:p w14:paraId="439A43A0" w14:textId="1E7340CB"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Fecha_alarma</w:t>
                  </w:r>
                  <w:proofErr w:type="spellEnd"/>
                </w:p>
              </w:tc>
              <w:tc>
                <w:tcPr>
                  <w:tcW w:w="1535" w:type="dxa"/>
                </w:tcPr>
                <w:p w14:paraId="10212EF0" w14:textId="04E48298" w:rsidR="00EF69EF" w:rsidRDefault="00DC772B"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5397B28D" w14:textId="77777777" w:rsidTr="00E96703">
              <w:trPr>
                <w:trHeight w:val="217"/>
              </w:trPr>
              <w:tc>
                <w:tcPr>
                  <w:tcW w:w="2427" w:type="dxa"/>
                </w:tcPr>
                <w:p w14:paraId="055E59E9" w14:textId="59CE6435"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Hora_alarma</w:t>
                  </w:r>
                  <w:proofErr w:type="spellEnd"/>
                </w:p>
              </w:tc>
              <w:tc>
                <w:tcPr>
                  <w:tcW w:w="1535" w:type="dxa"/>
                </w:tcPr>
                <w:p w14:paraId="0FABF9B8" w14:textId="68A424EE"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lastRenderedPageBreak/>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AA7042" w:rsidRDefault="00AA7042" w:rsidP="00195DC1">
                                  <w:pPr>
                                    <w:jc w:val="center"/>
                                  </w:pPr>
                                  <w:proofErr w:type="spellStart"/>
                                  <w:r>
                                    <w:t>GestionarEventosAlarmas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7"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Oin1J1/&#10;AgAASg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AA7042" w:rsidRDefault="00AA7042" w:rsidP="00195DC1">
                            <w:pPr>
                              <w:jc w:val="center"/>
                            </w:pPr>
                            <w:r>
                              <w:t>GestionarEventosAlarmas</w:t>
                            </w:r>
                          </w:p>
                        </w:txbxContent>
                      </v:textbox>
                    </v:roundrect>
                  </w:pict>
                </mc:Fallback>
              </mc:AlternateContent>
            </w:r>
            <w:r w:rsidR="00177ACB">
              <w:rPr>
                <w:rFonts w:ascii="Arial" w:hAnsi="Arial" w:cs="Arial"/>
                <w:noProof/>
                <w:color w:val="0000FF"/>
                <w:lang w:eastAsia="es-CO"/>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AA7042" w:rsidRDefault="00AA7042"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8"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AA7042" w:rsidRDefault="00AA7042" w:rsidP="00177ACB">
                            <w:pPr>
                              <w:jc w:val="center"/>
                            </w:pPr>
                            <w:r>
                              <w:t>Cliente (componente)</w:t>
                            </w:r>
                          </w:p>
                        </w:txbxContent>
                      </v:textbox>
                    </v:roundrect>
                  </w:pict>
                </mc:Fallback>
              </mc:AlternateContent>
            </w:r>
            <w:r w:rsidR="006C212A">
              <w:rPr>
                <w:rFonts w:ascii="Arial" w:hAnsi="Arial" w:cs="Arial"/>
                <w:noProof/>
                <w:color w:val="0000FF"/>
                <w:lang w:eastAsia="es-CO"/>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065A50A6" wp14:editId="48A4197F">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lastRenderedPageBreak/>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AA7042" w:rsidRPr="00195DC1" w:rsidRDefault="00AA7042" w:rsidP="00195DC1">
                                  <w:proofErr w:type="spellStart"/>
                                  <w:r w:rsidRPr="00195DC1">
                                    <w:rPr>
                                      <w:lang w:val="es-ES"/>
                                    </w:rPr>
                                    <w:t>configurarEventosAlarmas</w:t>
                                  </w:r>
                                  <w:proofErr w:type="spellEnd"/>
                                </w:p>
                                <w:p w14:paraId="11C635AE" w14:textId="22C38A3D" w:rsidR="00AA7042" w:rsidRDefault="00AA7042"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9"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AA7042" w:rsidRPr="00195DC1" w:rsidRDefault="00AA7042" w:rsidP="00195DC1">
                            <w:r w:rsidRPr="00195DC1">
                              <w:rPr>
                                <w:lang w:val="es-ES"/>
                              </w:rPr>
                              <w:t>configurarEventosAlarmas</w:t>
                            </w:r>
                          </w:p>
                          <w:p w14:paraId="11C635AE" w14:textId="22C38A3D" w:rsidR="00AA7042" w:rsidRDefault="00AA7042" w:rsidP="00177ACB">
                            <w:pPr>
                              <w:jc w:val="center"/>
                            </w:pPr>
                          </w:p>
                        </w:txbxContent>
                      </v:textbox>
                    </v:roundrect>
                  </w:pict>
                </mc:Fallback>
              </mc:AlternateContent>
            </w:r>
            <w:r w:rsidR="006C212A">
              <w:rPr>
                <w:noProof/>
                <w:lang w:eastAsia="es-CO"/>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LeerE</w:t>
            </w:r>
            <w:r>
              <w:rPr>
                <w:rFonts w:ascii="Arial" w:hAnsi="Arial" w:cs="Arial"/>
                <w:b/>
                <w:bCs/>
                <w:color w:val="0000FF"/>
                <w:lang w:val="es-ES" w:eastAsia="es-ES"/>
              </w:rPr>
              <w:t>ventos</w:t>
            </w:r>
            <w:proofErr w:type="spellEnd"/>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w:t>
            </w:r>
            <w:r w:rsidRPr="005B6B07">
              <w:rPr>
                <w:rFonts w:ascii="Arial" w:hAnsi="Arial" w:cs="Arial"/>
                <w:color w:val="0000FF"/>
                <w:lang w:val="es-ES" w:eastAsia="es-ES"/>
              </w:rPr>
              <w:lastRenderedPageBreak/>
              <w:t>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LeerA</w:t>
            </w:r>
            <w:r>
              <w:rPr>
                <w:rFonts w:ascii="Arial" w:hAnsi="Arial" w:cs="Arial"/>
                <w:b/>
                <w:bCs/>
                <w:color w:val="0000FF"/>
                <w:lang w:val="es-ES" w:eastAsia="es-ES"/>
              </w:rPr>
              <w:t>larmas</w:t>
            </w:r>
            <w:proofErr w:type="spellEnd"/>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5357F169" w:rsidR="006C212A"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1 ingresa a interfaz de leer eventos y alarmas</w:t>
            </w:r>
          </w:p>
          <w:p w14:paraId="6FD524B4" w14:textId="73DBA03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2 selecciona si va a leer eventos o alarmas</w:t>
            </w:r>
          </w:p>
          <w:p w14:paraId="4B9F1B3A" w14:textId="620045B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3 según lo seleccionado escoge la fecha día, hora, rango del cual desea ver el evento o alarma</w:t>
            </w:r>
          </w:p>
          <w:p w14:paraId="3F7E6D65" w14:textId="6D8FE706"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4 consulta a la base de datos </w:t>
            </w:r>
          </w:p>
          <w:p w14:paraId="449EB4AF" w14:textId="1901102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5 muestra los resultados</w:t>
            </w:r>
          </w:p>
          <w:p w14:paraId="52E37F74" w14:textId="5735045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6 permite generar reporte (</w:t>
            </w:r>
            <w:proofErr w:type="spellStart"/>
            <w:r>
              <w:rPr>
                <w:rFonts w:ascii="Arial" w:hAnsi="Arial" w:cs="Arial"/>
                <w:color w:val="0000FF"/>
                <w:lang w:val="es-ES" w:eastAsia="es-ES"/>
              </w:rPr>
              <w:t>csv</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txt</w:t>
            </w:r>
            <w:proofErr w:type="spellEnd"/>
            <w:r>
              <w:rPr>
                <w:rFonts w:ascii="Arial" w:hAnsi="Arial" w:cs="Arial"/>
                <w:color w:val="0000FF"/>
                <w:lang w:val="es-ES" w:eastAsia="es-ES"/>
              </w:rPr>
              <w:t xml:space="preserve"> o </w:t>
            </w:r>
            <w:proofErr w:type="spellStart"/>
            <w:r>
              <w:rPr>
                <w:rFonts w:ascii="Arial" w:hAnsi="Arial" w:cs="Arial"/>
                <w:color w:val="0000FF"/>
                <w:lang w:val="es-ES" w:eastAsia="es-ES"/>
              </w:rPr>
              <w:t>pdf</w:t>
            </w:r>
            <w:proofErr w:type="spellEnd"/>
            <w:r>
              <w:rPr>
                <w:rFonts w:ascii="Arial" w:hAnsi="Arial" w:cs="Arial"/>
                <w:color w:val="0000FF"/>
                <w:lang w:val="es-ES" w:eastAsia="es-ES"/>
              </w:rPr>
              <w:t>)</w:t>
            </w: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10DB1AD5" w:rsidR="00931B75" w:rsidRDefault="00931B75" w:rsidP="00931B75">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 xml:space="preserve">al seleccionar la información requerida le mostrará un informe permitiéndole exportar a </w:t>
            </w:r>
            <w:proofErr w:type="spellStart"/>
            <w:r w:rsidR="00DC772B">
              <w:rPr>
                <w:rFonts w:ascii="Arial" w:hAnsi="Arial" w:cs="Arial"/>
                <w:color w:val="0000FF"/>
                <w:lang w:val="es-ES" w:eastAsia="es-ES"/>
              </w:rPr>
              <w:t>csv</w:t>
            </w:r>
            <w:proofErr w:type="spellEnd"/>
            <w:r w:rsidR="00DC772B">
              <w:rPr>
                <w:rFonts w:ascii="Arial" w:hAnsi="Arial" w:cs="Arial"/>
                <w:color w:val="0000FF"/>
                <w:lang w:val="es-ES" w:eastAsia="es-ES"/>
              </w:rPr>
              <w:t xml:space="preserve">, </w:t>
            </w:r>
            <w:proofErr w:type="spellStart"/>
            <w:r w:rsidR="00DC772B">
              <w:rPr>
                <w:rFonts w:ascii="Arial" w:hAnsi="Arial" w:cs="Arial"/>
                <w:color w:val="0000FF"/>
                <w:lang w:val="es-ES" w:eastAsia="es-ES"/>
              </w:rPr>
              <w:t>txt</w:t>
            </w:r>
            <w:proofErr w:type="spellEnd"/>
            <w:r w:rsidR="00DC772B">
              <w:rPr>
                <w:rFonts w:ascii="Arial" w:hAnsi="Arial" w:cs="Arial"/>
                <w:color w:val="0000FF"/>
                <w:lang w:val="es-ES" w:eastAsia="es-ES"/>
              </w:rPr>
              <w:t xml:space="preserve"> o </w:t>
            </w:r>
            <w:proofErr w:type="spellStart"/>
            <w:r>
              <w:rPr>
                <w:rFonts w:ascii="Arial" w:hAnsi="Arial" w:cs="Arial"/>
                <w:color w:val="0000FF"/>
                <w:lang w:val="es-ES" w:eastAsia="es-ES"/>
              </w:rPr>
              <w:t>pdf</w:t>
            </w:r>
            <w:proofErr w:type="spellEnd"/>
            <w:r>
              <w:rPr>
                <w:rFonts w:ascii="Arial" w:hAnsi="Arial" w:cs="Arial"/>
                <w:color w:val="0000FF"/>
                <w:lang w:val="es-ES" w:eastAsia="es-ES"/>
              </w:rPr>
              <w:t xml:space="preserve">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7C3A2C" w:rsidRPr="004762D8" w14:paraId="0DE5E680" w14:textId="77777777" w:rsidTr="00E96703">
              <w:tc>
                <w:tcPr>
                  <w:tcW w:w="3114" w:type="dxa"/>
                </w:tcPr>
                <w:p w14:paraId="5B56040A" w14:textId="2EE4D793"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7C3A2C" w:rsidRPr="006746ED" w14:paraId="721A5D5B" w14:textId="77777777" w:rsidTr="00E96703">
              <w:tc>
                <w:tcPr>
                  <w:tcW w:w="3114" w:type="dxa"/>
                </w:tcPr>
                <w:p w14:paraId="47C8816F" w14:textId="1C2EF1D4" w:rsidR="007C3A2C" w:rsidRPr="006746ED"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Timestamp_reporte</w:t>
                  </w:r>
                  <w:proofErr w:type="spellEnd"/>
                </w:p>
              </w:tc>
            </w:tr>
            <w:tr w:rsidR="007C3A2C" w:rsidRPr="004762D8" w14:paraId="5815BAE0" w14:textId="77777777" w:rsidTr="00E96703">
              <w:tc>
                <w:tcPr>
                  <w:tcW w:w="3114" w:type="dxa"/>
                </w:tcPr>
                <w:p w14:paraId="787C6AAF" w14:textId="50001A2C"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7C3A2C" w:rsidRPr="004762D8" w14:paraId="5BB5D04D" w14:textId="77777777" w:rsidTr="00E96703">
              <w:tc>
                <w:tcPr>
                  <w:tcW w:w="3114" w:type="dxa"/>
                </w:tcPr>
                <w:p w14:paraId="54AF1497" w14:textId="2EF8E0C1"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tc>
            </w:tr>
            <w:tr w:rsidR="007C3A2C" w:rsidRPr="004762D8" w14:paraId="00C1E4F1" w14:textId="77777777" w:rsidTr="00E96703">
              <w:tc>
                <w:tcPr>
                  <w:tcW w:w="3114" w:type="dxa"/>
                </w:tcPr>
                <w:p w14:paraId="690505F1" w14:textId="1CD30CA1"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7C3A2C" w14:paraId="14544FBC" w14:textId="77777777" w:rsidTr="00E96703">
              <w:tc>
                <w:tcPr>
                  <w:tcW w:w="3114" w:type="dxa"/>
                </w:tcPr>
                <w:p w14:paraId="2978A4BA" w14:textId="67983F06"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r w:rsidR="007C3A2C" w14:paraId="33C2E813" w14:textId="77777777" w:rsidTr="00E96703">
              <w:tc>
                <w:tcPr>
                  <w:tcW w:w="3114" w:type="dxa"/>
                </w:tcPr>
                <w:p w14:paraId="0183AE50" w14:textId="56B6AE68"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Fecha_evento</w:t>
                  </w:r>
                  <w:proofErr w:type="spellEnd"/>
                </w:p>
              </w:tc>
            </w:tr>
            <w:tr w:rsidR="007C3A2C" w14:paraId="65A8F77C" w14:textId="77777777" w:rsidTr="00E96703">
              <w:tc>
                <w:tcPr>
                  <w:tcW w:w="3114" w:type="dxa"/>
                </w:tcPr>
                <w:p w14:paraId="574DFB27" w14:textId="394DB4D5"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Hora_evento</w:t>
                  </w:r>
                  <w:proofErr w:type="spellEnd"/>
                </w:p>
              </w:tc>
            </w:tr>
            <w:tr w:rsidR="007C3A2C" w14:paraId="7A8DC8A4" w14:textId="77777777" w:rsidTr="00E96703">
              <w:tc>
                <w:tcPr>
                  <w:tcW w:w="3114" w:type="dxa"/>
                </w:tcPr>
                <w:p w14:paraId="1E2B349A" w14:textId="751F1C2D"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Fecha_alarma</w:t>
                  </w:r>
                  <w:proofErr w:type="spellEnd"/>
                </w:p>
              </w:tc>
            </w:tr>
            <w:tr w:rsidR="007C3A2C" w14:paraId="27783208" w14:textId="77777777" w:rsidTr="00E96703">
              <w:tc>
                <w:tcPr>
                  <w:tcW w:w="3114" w:type="dxa"/>
                </w:tcPr>
                <w:p w14:paraId="2C572D78" w14:textId="4588F185"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Hora_alarma</w:t>
                  </w:r>
                  <w:proofErr w:type="spellEnd"/>
                </w:p>
              </w:tc>
            </w:tr>
            <w:tr w:rsidR="007C3A2C" w14:paraId="0A7DCFC8" w14:textId="77777777" w:rsidTr="00E96703">
              <w:tc>
                <w:tcPr>
                  <w:tcW w:w="3114" w:type="dxa"/>
                </w:tcPr>
                <w:p w14:paraId="492423CA" w14:textId="3C2BFDB2" w:rsidR="007C3A2C" w:rsidRDefault="007C3A2C" w:rsidP="007C3A2C">
                  <w:pPr>
                    <w:spacing w:line="240" w:lineRule="auto"/>
                    <w:jc w:val="center"/>
                    <w:rPr>
                      <w:rFonts w:ascii="Arial" w:eastAsia="Arial Unicode MS" w:hAnsi="Arial" w:cs="Arial"/>
                      <w:color w:val="0000FF"/>
                      <w:lang w:val="es-ES"/>
                    </w:rPr>
                  </w:pPr>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225AE0A6" w:rsidR="00195DC1" w:rsidRDefault="00195DC1" w:rsidP="00E96703">
            <w:pPr>
              <w:rPr>
                <w:rFonts w:ascii="Arial" w:hAnsi="Arial" w:cs="Arial"/>
                <w:b/>
                <w:bCs/>
                <w:color w:val="0000FF"/>
                <w:lang w:val="es-ES" w:eastAsia="es-ES"/>
              </w:rPr>
            </w:pPr>
            <w:proofErr w:type="spellStart"/>
            <w:r w:rsidRPr="00195DC1">
              <w:rPr>
                <w:rFonts w:ascii="Arial" w:hAnsi="Arial" w:cs="Arial"/>
                <w:b/>
                <w:bCs/>
                <w:color w:val="0000FF"/>
                <w:lang w:val="es-ES" w:eastAsia="es-ES"/>
              </w:rPr>
              <w:t>configurarEventosAlarmas</w:t>
            </w:r>
            <w:proofErr w:type="spellEnd"/>
          </w:p>
          <w:p w14:paraId="13690877" w14:textId="69163C1B"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únicamente para G3 CIRCUTOR</w:t>
            </w:r>
          </w:p>
          <w:p w14:paraId="150CB65F" w14:textId="43CB195C"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es el único que permite configurar eventos</w:t>
            </w:r>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el administrador/usuario podrá configurar su sistema externo para establecer una parametrización de los eventos y alarmas que 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6DACC30C" w14:textId="77777777" w:rsidR="005300AD"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w:t>
            </w:r>
          </w:p>
          <w:p w14:paraId="36AE9E7A" w14:textId="747D3914" w:rsidR="00E96703" w:rsidRDefault="005300AD"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selecciona </w:t>
            </w:r>
            <w:proofErr w:type="spellStart"/>
            <w:r w:rsidRPr="005300AD">
              <w:rPr>
                <w:rFonts w:ascii="Arial" w:hAnsi="Arial" w:cs="Arial"/>
                <w:b/>
                <w:bCs/>
                <w:color w:val="0000FF"/>
                <w:lang w:eastAsia="es-ES"/>
              </w:rPr>
              <w:t>circutor</w:t>
            </w:r>
            <w:proofErr w:type="spellEnd"/>
            <w:r>
              <w:rPr>
                <w:rFonts w:ascii="Arial" w:hAnsi="Arial" w:cs="Arial"/>
                <w:color w:val="0000FF"/>
                <w:lang w:eastAsia="es-ES"/>
              </w:rPr>
              <w:t xml:space="preserve"> y</w:t>
            </w:r>
            <w:r w:rsidR="00E96703">
              <w:rPr>
                <w:rFonts w:ascii="Arial" w:hAnsi="Arial" w:cs="Arial"/>
                <w:color w:val="0000FF"/>
                <w:lang w:eastAsia="es-ES"/>
              </w:rPr>
              <w:t xml:space="preserve">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B4F81FA" w14:textId="468A884A" w:rsidR="006C17D5" w:rsidRPr="005300AD" w:rsidRDefault="005300AD" w:rsidP="00E647AD">
            <w:pPr>
              <w:pStyle w:val="Prrafodelista"/>
              <w:numPr>
                <w:ilvl w:val="0"/>
                <w:numId w:val="16"/>
              </w:numPr>
              <w:autoSpaceDE w:val="0"/>
              <w:autoSpaceDN w:val="0"/>
              <w:adjustRightInd w:val="0"/>
              <w:rPr>
                <w:rFonts w:ascii="Arial" w:hAnsi="Arial" w:cs="Arial"/>
                <w:color w:val="0000FF"/>
                <w:highlight w:val="yellow"/>
                <w:lang w:eastAsia="es-ES"/>
              </w:rPr>
            </w:pPr>
            <w:r w:rsidRPr="005300AD">
              <w:rPr>
                <w:rFonts w:ascii="Arial" w:hAnsi="Arial" w:cs="Arial"/>
                <w:color w:val="0000FF"/>
                <w:highlight w:val="yellow"/>
                <w:lang w:eastAsia="es-ES"/>
              </w:rPr>
              <w:t xml:space="preserve">consultar </w:t>
            </w:r>
            <w:commentRangeStart w:id="28"/>
            <w:r w:rsidRPr="005300AD">
              <w:rPr>
                <w:rFonts w:ascii="Arial" w:hAnsi="Arial" w:cs="Arial"/>
                <w:color w:val="0000FF"/>
                <w:highlight w:val="yellow"/>
                <w:lang w:eastAsia="es-ES"/>
              </w:rPr>
              <w:t>con</w:t>
            </w:r>
            <w:commentRangeEnd w:id="28"/>
            <w:r w:rsidR="006F45B0">
              <w:rPr>
                <w:rStyle w:val="Refdecomentario"/>
              </w:rPr>
              <w:commentReference w:id="28"/>
            </w:r>
            <w:r w:rsidRPr="005300AD">
              <w:rPr>
                <w:rFonts w:ascii="Arial" w:hAnsi="Arial" w:cs="Arial"/>
                <w:color w:val="0000FF"/>
                <w:highlight w:val="yellow"/>
                <w:lang w:eastAsia="es-ES"/>
              </w:rPr>
              <w:t xml:space="preserve"> </w:t>
            </w:r>
            <w:r w:rsidR="009A540E">
              <w:rPr>
                <w:rFonts w:ascii="Arial" w:hAnsi="Arial" w:cs="Arial"/>
                <w:color w:val="0000FF"/>
                <w:highlight w:val="yellow"/>
                <w:lang w:eastAsia="es-ES"/>
              </w:rPr>
              <w:t xml:space="preserve">Luis </w:t>
            </w:r>
            <w:proofErr w:type="spellStart"/>
            <w:r w:rsidR="009A540E">
              <w:rPr>
                <w:rFonts w:ascii="Arial" w:hAnsi="Arial" w:cs="Arial"/>
                <w:color w:val="0000FF"/>
                <w:highlight w:val="yellow"/>
                <w:lang w:eastAsia="es-ES"/>
              </w:rPr>
              <w:t>fernando</w:t>
            </w:r>
            <w:proofErr w:type="spellEnd"/>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32BD0433" w14:textId="77777777" w:rsidTr="00F97BD8">
        <w:tc>
          <w:tcPr>
            <w:tcW w:w="804" w:type="dxa"/>
            <w:gridSpan w:val="2"/>
          </w:tcPr>
          <w:p w14:paraId="28BE919E" w14:textId="77777777" w:rsidR="006C212A" w:rsidRDefault="006C212A"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31E52B8C" w14:textId="6D9D5C6D" w:rsidR="006C212A"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54108B8" w14:textId="7F9CD9AD" w:rsidR="006C212A" w:rsidRPr="00195DC1" w:rsidRDefault="006C212A" w:rsidP="00195DC1">
            <w:pPr>
              <w:pStyle w:val="Prrafodelista"/>
              <w:widowControl/>
              <w:autoSpaceDE w:val="0"/>
              <w:autoSpaceDN w:val="0"/>
              <w:adjustRightInd w:val="0"/>
              <w:spacing w:line="240" w:lineRule="auto"/>
              <w:ind w:left="0"/>
              <w:rPr>
                <w:rFonts w:ascii="Arial" w:hAnsi="Arial" w:cs="Arial"/>
                <w:color w:val="0000FF"/>
                <w:lang w:val="es-ES" w:eastAsia="es-ES"/>
              </w:rPr>
            </w:pPr>
          </w:p>
          <w:p w14:paraId="7AF828C6"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D411B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65B6D958" w14:textId="77777777" w:rsidR="006C212A" w:rsidRPr="00D210F3" w:rsidRDefault="006C212A" w:rsidP="00F97BD8">
            <w:pPr>
              <w:widowControl/>
              <w:autoSpaceDE w:val="0"/>
              <w:autoSpaceDN w:val="0"/>
              <w:adjustRightInd w:val="0"/>
              <w:spacing w:line="240" w:lineRule="auto"/>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lastRenderedPageBreak/>
              <w:t>El componente debe estar creado en el sistema externo</w:t>
            </w: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923B31">
              <w:rPr>
                <w:rFonts w:ascii="Arial" w:hAnsi="Arial" w:cs="Arial"/>
                <w:color w:val="0000FF"/>
                <w:lang w:val="es-ES" w:eastAsia="es-ES"/>
              </w:rPr>
              <w:t>leerEventosAlarmas</w:t>
            </w:r>
            <w:proofErr w:type="spellEnd"/>
            <w:r w:rsidR="00923B31">
              <w:rPr>
                <w:rFonts w:ascii="Arial" w:hAnsi="Arial" w:cs="Arial"/>
                <w:color w:val="0000FF"/>
                <w:lang w:val="es-ES" w:eastAsia="es-ES"/>
              </w:rPr>
              <w:t xml:space="preserve">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50D19D73"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w:t>
            </w:r>
            <w:r w:rsidR="007774FC">
              <w:rPr>
                <w:rFonts w:ascii="Arial" w:hAnsi="Arial" w:cs="Arial"/>
                <w:color w:val="800000"/>
              </w:rPr>
              <w:t>eventos”</w:t>
            </w:r>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t xml:space="preserve">Paso </w:t>
            </w:r>
            <w:proofErr w:type="spellStart"/>
            <w:r w:rsidRPr="00195DC1">
              <w:rPr>
                <w:rFonts w:ascii="Arial" w:hAnsi="Arial" w:cs="Arial"/>
                <w:b/>
                <w:bCs/>
                <w:color w:val="0000FF"/>
                <w:lang w:val="es-ES" w:eastAsia="es-ES"/>
              </w:rPr>
              <w:t>configurarEventosAlarmas</w:t>
            </w:r>
            <w:proofErr w:type="spellEnd"/>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3F37DEAC" w14:textId="6E351CA4" w:rsidR="008C3807" w:rsidRPr="006F45B0"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42B0B852" w14:textId="69A173E6" w:rsidR="006C212A" w:rsidRPr="006F45B0" w:rsidRDefault="006C212A" w:rsidP="006F45B0">
            <w:pPr>
              <w:rPr>
                <w:rFonts w:ascii="Arial" w:hAnsi="Arial" w:cs="Arial"/>
                <w:b/>
              </w:rPr>
            </w:pPr>
            <w:r>
              <w:rPr>
                <w:rFonts w:ascii="Arial" w:hAnsi="Arial" w:cs="Arial"/>
                <w:b/>
              </w:rPr>
              <w:t>REQUERIMIENTOS ESPECIALES - REGLAS DEL NEGOCIO Y DEL SISTEMA</w:t>
            </w:r>
            <w:r w:rsidRPr="000463D8">
              <w:rPr>
                <w:rFonts w:ascii="Arial" w:hAnsi="Arial" w:cs="Arial"/>
                <w:b/>
              </w:rPr>
              <w:t>:</w:t>
            </w:r>
          </w:p>
        </w:tc>
      </w:tr>
      <w:tr w:rsidR="006C212A" w:rsidRPr="000463D8" w14:paraId="0D7C30A8" w14:textId="77777777" w:rsidTr="006F45B0">
        <w:trPr>
          <w:trHeight w:val="1163"/>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7774FC">
            <w:pPr>
              <w:ind w:left="360"/>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lastRenderedPageBreak/>
              <w:t xml:space="preserve">El administrador/usuario debe poder </w:t>
            </w:r>
            <w:r w:rsidR="008C3807">
              <w:rPr>
                <w:rFonts w:ascii="Arial" w:hAnsi="Arial" w:cs="Arial"/>
                <w:i/>
                <w:color w:val="800000"/>
              </w:rPr>
              <w:t>generar reporte en las fechas seleccionadas de los eventos y alarmas</w:t>
            </w:r>
          </w:p>
          <w:p w14:paraId="63CEC4C6" w14:textId="4F4A2779"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6F45B0">
        <w:trPr>
          <w:trHeight w:val="369"/>
        </w:trPr>
        <w:tc>
          <w:tcPr>
            <w:tcW w:w="9658" w:type="dxa"/>
            <w:gridSpan w:val="9"/>
          </w:tcPr>
          <w:p w14:paraId="682086E1" w14:textId="6AD934E1" w:rsidR="006C212A" w:rsidRPr="006F45B0" w:rsidRDefault="006C212A" w:rsidP="006F45B0">
            <w:pPr>
              <w:rPr>
                <w:rFonts w:ascii="Arial" w:hAnsi="Arial" w:cs="Arial"/>
                <w:b/>
              </w:rPr>
            </w:pPr>
            <w:r>
              <w:rPr>
                <w:rFonts w:ascii="Arial" w:hAnsi="Arial" w:cs="Arial"/>
                <w:b/>
              </w:rPr>
              <w:lastRenderedPageBreak/>
              <w:t>PROTOTIPO EXPLORATORIO</w:t>
            </w:r>
          </w:p>
        </w:tc>
      </w:tr>
    </w:tbl>
    <w:p w14:paraId="2C12D084" w14:textId="08712B1E" w:rsidR="008F56CC" w:rsidRDefault="008F56CC" w:rsidP="00632B15">
      <w:pPr>
        <w:rPr>
          <w:szCs w:val="22"/>
        </w:rPr>
      </w:pPr>
    </w:p>
    <w:p w14:paraId="6168EA29" w14:textId="0698C1F5" w:rsidR="006F45B0" w:rsidRDefault="006F45B0" w:rsidP="00632B15">
      <w:pPr>
        <w:rPr>
          <w:szCs w:val="22"/>
        </w:rPr>
      </w:pPr>
    </w:p>
    <w:p w14:paraId="2D558994" w14:textId="458BC7BC" w:rsidR="006F45B0" w:rsidRDefault="006F45B0" w:rsidP="00632B15">
      <w:pPr>
        <w:rPr>
          <w:szCs w:val="22"/>
        </w:rPr>
      </w:pPr>
    </w:p>
    <w:p w14:paraId="1E7A5064" w14:textId="556ABEAE" w:rsidR="006F45B0" w:rsidRDefault="006F45B0" w:rsidP="00632B15">
      <w:pPr>
        <w:rPr>
          <w:szCs w:val="22"/>
        </w:rPr>
      </w:pPr>
    </w:p>
    <w:p w14:paraId="7B21F572" w14:textId="77777777" w:rsidR="006F45B0" w:rsidRDefault="006F45B0"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0CD56E61" w:rsidR="00167436" w:rsidRDefault="00CA2D66" w:rsidP="00632B15">
      <w:pPr>
        <w:rPr>
          <w:szCs w:val="22"/>
        </w:rPr>
      </w:pPr>
      <w:r>
        <w:rPr>
          <w:noProof/>
        </w:rPr>
        <w:drawing>
          <wp:inline distT="0" distB="0" distL="0" distR="0" wp14:anchorId="550B7095" wp14:editId="1E2EA23D">
            <wp:extent cx="6652229" cy="4184650"/>
            <wp:effectExtent l="0" t="0" r="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654423" cy="4186030"/>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184153D5" w:rsidR="00167436" w:rsidRPr="000463D8" w:rsidRDefault="00167436" w:rsidP="00F97BD8">
            <w:pPr>
              <w:rPr>
                <w:rFonts w:ascii="Arial" w:hAnsi="Arial" w:cs="Arial"/>
                <w:b/>
              </w:rPr>
            </w:pPr>
            <w:r w:rsidRPr="000463D8">
              <w:rPr>
                <w:rFonts w:ascii="Arial" w:hAnsi="Arial" w:cs="Arial"/>
                <w:b/>
              </w:rPr>
              <w:lastRenderedPageBreak/>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El caso de uso gestionar seguridad está diseñado con el propósito de administrar y velar por la seguridad 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76F0E61C" w14:textId="61BCBB27" w:rsidR="00167436" w:rsidRPr="00390DF3" w:rsidRDefault="00F9656F" w:rsidP="006C6257">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52CA058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86912" behindDoc="0" locked="0" layoutInCell="1" allowOverlap="1" wp14:anchorId="5059B5AF" wp14:editId="0C347402">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AA7042" w:rsidRDefault="00AA7042" w:rsidP="00063A65">
                                  <w:pPr>
                                    <w:jc w:val="center"/>
                                  </w:pPr>
                                  <w:proofErr w:type="spellStart"/>
                                  <w:r>
                                    <w:t>GenerarRegistroAcceso</w:t>
                                  </w:r>
                                  <w:proofErr w:type="spellEnd"/>
                                </w:p>
                                <w:p w14:paraId="73AA38B0" w14:textId="77777777" w:rsidR="00AA7042" w:rsidRDefault="00AA7042" w:rsidP="00063A65">
                                  <w:pPr>
                                    <w:jc w:val="center"/>
                                  </w:pPr>
                                </w:p>
                                <w:p w14:paraId="644D9C44" w14:textId="77777777" w:rsidR="00AA7042" w:rsidRDefault="00AA7042"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40"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atOTsYQCAABI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AA7042" w:rsidRDefault="00AA7042" w:rsidP="00063A65">
                            <w:pPr>
                              <w:jc w:val="center"/>
                            </w:pPr>
                            <w:r>
                              <w:t>GenerarRegistroAcceso</w:t>
                            </w:r>
                          </w:p>
                          <w:p w14:paraId="73AA38B0" w14:textId="77777777" w:rsidR="00AA7042" w:rsidRDefault="00AA7042" w:rsidP="00063A65">
                            <w:pPr>
                              <w:jc w:val="center"/>
                            </w:pPr>
                          </w:p>
                          <w:p w14:paraId="644D9C44" w14:textId="77777777" w:rsidR="00AA7042" w:rsidRDefault="00AA7042"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2B3EDBED" w14:textId="48FAA648"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150850FF" w14:textId="7B17F7C9"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6189E037" w14:textId="016B841D"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14B7EFC1" w14:textId="6F7580D3"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09DC0F76" w14:textId="77777777"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lastRenderedPageBreak/>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AA7042" w:rsidRDefault="00AA7042" w:rsidP="00F97BD8">
                                  <w:pPr>
                                    <w:jc w:val="center"/>
                                  </w:pPr>
                                  <w:proofErr w:type="spellStart"/>
                                  <w:r>
                                    <w:t>GenerarReporte</w:t>
                                  </w:r>
                                  <w:proofErr w:type="spellEnd"/>
                                </w:p>
                                <w:p w14:paraId="3C7B81F2" w14:textId="77777777" w:rsidR="00AA7042" w:rsidRDefault="00AA7042"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41"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38CLH4MCAABI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AA7042" w:rsidRDefault="00AA7042" w:rsidP="00F97BD8">
                            <w:pPr>
                              <w:jc w:val="center"/>
                            </w:pPr>
                            <w:r>
                              <w:t>GenerarReporte</w:t>
                            </w:r>
                          </w:p>
                          <w:p w14:paraId="3C7B81F2" w14:textId="77777777" w:rsidR="00AA7042" w:rsidRDefault="00AA7042" w:rsidP="00F97BD8"/>
                        </w:txbxContent>
                      </v:textbox>
                    </v:roundrect>
                  </w:pict>
                </mc:Fallback>
              </mc:AlternateContent>
            </w:r>
            <w:r>
              <w:rPr>
                <w:rFonts w:ascii="Arial" w:hAnsi="Arial" w:cs="Arial"/>
                <w:noProof/>
                <w:color w:val="0000FF"/>
                <w:lang w:eastAsia="es-CO"/>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AA7042" w:rsidRDefault="00AA7042" w:rsidP="00063A65">
                                  <w:pPr>
                                    <w:jc w:val="center"/>
                                  </w:pPr>
                                  <w:proofErr w:type="spellStart"/>
                                  <w:r>
                                    <w:t>GenerarRegistroActividad</w:t>
                                  </w:r>
                                  <w:proofErr w:type="spellEnd"/>
                                </w:p>
                                <w:p w14:paraId="4BCFD85D" w14:textId="77777777" w:rsidR="00AA7042" w:rsidRDefault="00AA7042" w:rsidP="00063A65">
                                  <w:pPr>
                                    <w:jc w:val="center"/>
                                  </w:pPr>
                                </w:p>
                                <w:p w14:paraId="7FAC53C1" w14:textId="567E4ABE" w:rsidR="00AA7042" w:rsidRDefault="00AA7042"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42"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hhAIAAEg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EBCQeGEAgAASA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AA7042" w:rsidRDefault="00AA7042" w:rsidP="00063A65">
                            <w:pPr>
                              <w:jc w:val="center"/>
                            </w:pPr>
                            <w:r>
                              <w:t>GenerarRegistroActividad</w:t>
                            </w:r>
                          </w:p>
                          <w:p w14:paraId="4BCFD85D" w14:textId="77777777" w:rsidR="00AA7042" w:rsidRDefault="00AA7042" w:rsidP="00063A65">
                            <w:pPr>
                              <w:jc w:val="center"/>
                            </w:pPr>
                          </w:p>
                          <w:p w14:paraId="7FAC53C1" w14:textId="567E4ABE" w:rsidR="00AA7042" w:rsidRDefault="00AA7042"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eastAsia="es-CO"/>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0" r:lo="rId111" r:qs="rId112" r:cs="rId113"/>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AA7042" w:rsidRDefault="00AA7042" w:rsidP="00F97BD8">
                                  <w:pPr>
                                    <w:jc w:val="center"/>
                                  </w:pPr>
                                  <w:proofErr w:type="spellStart"/>
                                  <w:r>
                                    <w:t>GenerarRegistroModificaciones</w:t>
                                  </w:r>
                                  <w:proofErr w:type="spellEnd"/>
                                </w:p>
                                <w:p w14:paraId="3DA3397C" w14:textId="00082F0A" w:rsidR="00AA7042" w:rsidRDefault="00AA7042"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43"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AA7042" w:rsidRDefault="00AA7042" w:rsidP="00F97BD8">
                            <w:pPr>
                              <w:jc w:val="center"/>
                            </w:pPr>
                            <w:r>
                              <w:t>GenerarRegistroModificaciones</w:t>
                            </w:r>
                          </w:p>
                          <w:p w14:paraId="3DA3397C" w14:textId="00082F0A" w:rsidR="00AA7042" w:rsidRDefault="00AA7042"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6E72E3EB"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89EAA61" w14:textId="09FB1665"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0096DB4A" w14:textId="36675B02"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61B2D40" w14:textId="4BA3C72B"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651C8B12" w14:textId="77777777"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4E0A047" w:rsidR="00167436" w:rsidRDefault="00CD2021"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50F3F19" wp14:editId="26FDF0E5">
                  <wp:extent cx="5195515" cy="2544418"/>
                  <wp:effectExtent l="76200" t="57150" r="81915" b="85090"/>
                  <wp:docPr id="48" name="Diagrama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14:paraId="75758E9E" w14:textId="2D8D36C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583614E2" w14:textId="524447B3"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207F87AE" w14:textId="5784D608"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1E13D71C" w14:textId="7A301DB7"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22F0FFCD" w14:textId="12921AF1"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0A203D43" w14:textId="11DADF2D"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14B07ECB" w14:textId="2C037379"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1B71A07B" w14:textId="71265903"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6731A91F" w14:textId="7731ECCA"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155FC1D" w14:textId="6AB5D2C1"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C63175E" w14:textId="60846882"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2AA2AA0" w14:textId="65322F70"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152CA6E" w14:textId="702CC9A1"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0140265E" w14:textId="150CA7D0"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218E8ADE" w14:textId="74721D61"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8DE19AC" w14:textId="77777777"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16E2A67" wp14:editId="45432113">
                  <wp:extent cx="3668864" cy="899740"/>
                  <wp:effectExtent l="76200" t="19050" r="65405" b="5334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proofErr w:type="spellStart"/>
            <w:r w:rsidRPr="00361E68">
              <w:rPr>
                <w:rFonts w:ascii="Arial" w:hAnsi="Arial" w:cs="Arial"/>
                <w:color w:val="0000FF"/>
                <w:lang w:val="es-ES" w:eastAsia="es-ES"/>
              </w:rPr>
              <w:t>monitorearSeguridad</w:t>
            </w:r>
            <w:proofErr w:type="spellEnd"/>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proofErr w:type="spellStart"/>
            <w:r>
              <w:t>GenerarRegistroAcceso</w:t>
            </w:r>
            <w:proofErr w:type="spellEnd"/>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lastRenderedPageBreak/>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1C0AC2FF"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 xml:space="preserve">1 administrador/usuario ingresa a la plataforma </w:t>
            </w:r>
            <w:proofErr w:type="spellStart"/>
            <w:r w:rsidRPr="00215489">
              <w:rPr>
                <w:rFonts w:ascii="Arial" w:hAnsi="Arial" w:cs="Arial"/>
                <w:bCs/>
              </w:rPr>
              <w:t>login</w:t>
            </w:r>
            <w:proofErr w:type="spellEnd"/>
            <w:r w:rsidRPr="00215489">
              <w:rPr>
                <w:rFonts w:ascii="Arial" w:hAnsi="Arial" w:cs="Arial"/>
                <w:bCs/>
              </w:rPr>
              <w:t xml:space="preserve"> </w:t>
            </w:r>
            <w:proofErr w:type="spellStart"/>
            <w:r w:rsidRPr="00215489">
              <w:rPr>
                <w:rFonts w:ascii="Arial" w:hAnsi="Arial" w:cs="Arial"/>
                <w:bCs/>
              </w:rPr>
              <w:t>inpetel</w:t>
            </w:r>
            <w:proofErr w:type="spellEnd"/>
            <w:r w:rsidRPr="00215489">
              <w:rPr>
                <w:rFonts w:ascii="Arial" w:hAnsi="Arial" w:cs="Arial"/>
                <w:bCs/>
              </w:rPr>
              <w:t xml:space="preserve"> </w:t>
            </w:r>
            <w:proofErr w:type="spellStart"/>
            <w:r w:rsidRPr="00215489">
              <w:rPr>
                <w:rFonts w:ascii="Arial" w:hAnsi="Arial" w:cs="Arial"/>
                <w:bCs/>
              </w:rPr>
              <w:t>cloud</w:t>
            </w:r>
            <w:proofErr w:type="spellEnd"/>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289BBD04" w:rsidR="00DB7A3D" w:rsidRDefault="00215489" w:rsidP="00DB7A3D">
            <w:pPr>
              <w:jc w:val="both"/>
              <w:rPr>
                <w:rFonts w:ascii="Arial" w:hAnsi="Arial" w:cs="Arial"/>
                <w:bCs/>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79AEF973" w14:textId="00BE1518" w:rsidR="00A12F16" w:rsidRDefault="00A12F16" w:rsidP="00DB7A3D">
            <w:pPr>
              <w:jc w:val="both"/>
              <w:rPr>
                <w:rFonts w:ascii="Arial" w:hAnsi="Arial" w:cs="Arial"/>
                <w:bCs/>
              </w:rPr>
            </w:pPr>
          </w:p>
          <w:p w14:paraId="173BE734" w14:textId="77777777" w:rsidR="00B321C3" w:rsidRDefault="00B321C3" w:rsidP="00DB7A3D">
            <w:pPr>
              <w:jc w:val="both"/>
              <w:rPr>
                <w:rFonts w:ascii="Arial" w:hAnsi="Arial" w:cs="Arial"/>
                <w:bCs/>
              </w:rPr>
            </w:pPr>
          </w:p>
          <w:p w14:paraId="6D43CBAD" w14:textId="6CCD3B26" w:rsidR="00A12F16" w:rsidRDefault="00A12F16" w:rsidP="00DB7A3D">
            <w:pPr>
              <w:jc w:val="both"/>
              <w:rPr>
                <w:rFonts w:ascii="Arial" w:hAnsi="Arial" w:cs="Arial"/>
                <w:b/>
              </w:rPr>
            </w:pPr>
            <w:r>
              <w:rPr>
                <w:rFonts w:ascii="Arial" w:hAnsi="Arial" w:cs="Arial"/>
                <w:bCs/>
              </w:rPr>
              <w:t>Lo desbloquea el administrador del sistema externo.</w:t>
            </w:r>
          </w:p>
          <w:p w14:paraId="0D9FE8E3" w14:textId="2FC79C03" w:rsidR="00DB7A3D" w:rsidRPr="00DB7A3D" w:rsidRDefault="00B321C3" w:rsidP="00DB7A3D">
            <w:pPr>
              <w:jc w:val="both"/>
              <w:rPr>
                <w:rFonts w:ascii="Arial" w:hAnsi="Arial" w:cs="Arial"/>
                <w:b/>
              </w:rPr>
            </w:pPr>
            <w:r>
              <w:rPr>
                <w:rFonts w:ascii="Arial" w:hAnsi="Arial" w:cs="Arial"/>
                <w:b/>
              </w:rPr>
              <w:t>Si es administrador quien olvida la clave, solo el superadministrador podrá desbloquearlo</w:t>
            </w: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459A9F7C" w:rsidR="0071342C" w:rsidRDefault="006934EC" w:rsidP="0071342C">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Control Accesos</w:t>
            </w:r>
          </w:p>
          <w:p w14:paraId="7032F48B" w14:textId="05005442" w:rsidR="0071342C" w:rsidRDefault="0071342C" w:rsidP="0071342C">
            <w:pPr>
              <w:spacing w:line="240" w:lineRule="auto"/>
              <w:rPr>
                <w:rFonts w:ascii="Arial" w:eastAsia="Arial Unicode MS" w:hAnsi="Arial" w:cs="Arial"/>
                <w:color w:val="0000FF"/>
                <w:lang w:val="es-ES"/>
              </w:rPr>
            </w:pPr>
          </w:p>
          <w:p w14:paraId="0ADB9883" w14:textId="2E9CA1BA" w:rsidR="00A13917" w:rsidRDefault="008B5EC1" w:rsidP="00A13917">
            <w:pPr>
              <w:pStyle w:val="Ttulo3"/>
              <w:numPr>
                <w:ilvl w:val="0"/>
                <w:numId w:val="0"/>
              </w:numPr>
              <w:shd w:val="clear" w:color="auto" w:fill="FFFFFF"/>
              <w:spacing w:before="225" w:after="225"/>
              <w:rPr>
                <w:rFonts w:cs="Arial"/>
                <w:bCs/>
                <w:i w:val="0"/>
              </w:rPr>
            </w:pPr>
            <w:r>
              <w:rPr>
                <w:rFonts w:cs="Arial"/>
                <w:bCs/>
                <w:i w:val="0"/>
              </w:rPr>
              <w:t>Gestionar contraseñas</w:t>
            </w:r>
          </w:p>
          <w:p w14:paraId="49F5251A" w14:textId="745A748C" w:rsidR="008B5EC1" w:rsidRDefault="008B5EC1" w:rsidP="008B5EC1">
            <w:pPr>
              <w:pStyle w:val="Prrafodelista"/>
              <w:numPr>
                <w:ilvl w:val="0"/>
                <w:numId w:val="10"/>
              </w:numPr>
            </w:pPr>
            <w:r>
              <w:t>Acceso al sistema</w:t>
            </w:r>
          </w:p>
          <w:p w14:paraId="443AAAB3" w14:textId="2A04132A" w:rsidR="001877E8" w:rsidRDefault="008B5EC1" w:rsidP="0096229A">
            <w:pPr>
              <w:ind w:left="720"/>
              <w:jc w:val="both"/>
            </w:pPr>
            <w:r>
              <w:t xml:space="preserve">el sistema establecerá el método de acceso mediante token, implementado con: </w:t>
            </w:r>
            <w:proofErr w:type="spellStart"/>
            <w:r w:rsidR="00D70EE4">
              <w:t>keycloak</w:t>
            </w:r>
            <w:proofErr w:type="spellEnd"/>
            <w:r w:rsidR="00D70EE4">
              <w:t xml:space="preserve"> + OAuth2 proxy,</w:t>
            </w:r>
            <w:r w:rsidR="001877E8">
              <w:t xml:space="preserve"> y realizando una </w:t>
            </w:r>
            <w:r w:rsidR="0096229A">
              <w:t>encriptación</w:t>
            </w:r>
            <w:r w:rsidR="001877E8">
              <w:t xml:space="preserve"> mediante HASH MD5 proporcionada por sistema ya definido</w:t>
            </w:r>
            <w:r w:rsidR="00D70EE4">
              <w:t xml:space="preserve"> comprobando si se está registrado en el sistema y procederá a </w:t>
            </w:r>
            <w:r w:rsidR="001877E8">
              <w:t>validarlo, esta gestión incluye Contraseñas ftp u otras creando la encriptación y guardándolas en bases de datos</w:t>
            </w:r>
          </w:p>
          <w:p w14:paraId="4A36B7FA" w14:textId="2F2F5ECA" w:rsidR="001877E8" w:rsidRDefault="001877E8" w:rsidP="001877E8">
            <w:pPr>
              <w:ind w:left="720"/>
            </w:pPr>
          </w:p>
          <w:p w14:paraId="47543A82" w14:textId="36FEC7DC" w:rsidR="00F472AF" w:rsidRDefault="00F472AF" w:rsidP="001877E8">
            <w:pPr>
              <w:ind w:left="720"/>
            </w:pPr>
            <w:r>
              <w:t>almacenamiento</w:t>
            </w:r>
          </w:p>
          <w:p w14:paraId="3A3AB41D" w14:textId="60D00EB4" w:rsidR="00D70EE4" w:rsidRDefault="001877E8" w:rsidP="001877E8">
            <w:pPr>
              <w:pStyle w:val="Prrafodelista"/>
              <w:numPr>
                <w:ilvl w:val="0"/>
                <w:numId w:val="41"/>
              </w:numPr>
            </w:pPr>
            <w:r>
              <w:t>ingreso al sistema (usuario contraseña)</w:t>
            </w:r>
          </w:p>
          <w:p w14:paraId="622ECBCB" w14:textId="46228CE1" w:rsidR="001877E8" w:rsidRDefault="00F472AF" w:rsidP="001877E8">
            <w:pPr>
              <w:pStyle w:val="Prrafodelista"/>
              <w:numPr>
                <w:ilvl w:val="0"/>
                <w:numId w:val="41"/>
              </w:numPr>
            </w:pPr>
            <w:r>
              <w:t xml:space="preserve">Crear contraseña de acceso al sistema </w:t>
            </w:r>
          </w:p>
          <w:p w14:paraId="3683748C" w14:textId="6E616C4D" w:rsidR="00F472AF" w:rsidRDefault="00F472AF" w:rsidP="001877E8">
            <w:pPr>
              <w:pStyle w:val="Prrafodelista"/>
              <w:numPr>
                <w:ilvl w:val="0"/>
                <w:numId w:val="41"/>
              </w:numPr>
            </w:pPr>
            <w:r>
              <w:t>Encriptar contraseña creada (hash MD5)</w:t>
            </w:r>
          </w:p>
          <w:p w14:paraId="2A84B0AC" w14:textId="6746139E" w:rsidR="00F472AF" w:rsidRDefault="00F472AF" w:rsidP="001877E8">
            <w:pPr>
              <w:pStyle w:val="Prrafodelista"/>
              <w:numPr>
                <w:ilvl w:val="0"/>
                <w:numId w:val="41"/>
              </w:numPr>
            </w:pPr>
            <w:r>
              <w:t>Almacena contraseña en base de datos</w:t>
            </w:r>
          </w:p>
          <w:p w14:paraId="066B864B" w14:textId="4C984DC8" w:rsidR="00F472AF" w:rsidRDefault="00F472AF" w:rsidP="00F472AF"/>
          <w:p w14:paraId="2F7A1A83" w14:textId="6BE9AE5B" w:rsidR="00F472AF" w:rsidRDefault="00F472AF" w:rsidP="00F472AF">
            <w:pPr>
              <w:ind w:left="750"/>
            </w:pPr>
            <w:r>
              <w:t>Validación ingreso</w:t>
            </w:r>
          </w:p>
          <w:p w14:paraId="7ED2D18A" w14:textId="67CDB76A" w:rsidR="00F472AF" w:rsidRDefault="00F472AF" w:rsidP="00F472AF">
            <w:pPr>
              <w:pStyle w:val="Prrafodelista"/>
              <w:numPr>
                <w:ilvl w:val="0"/>
                <w:numId w:val="43"/>
              </w:numPr>
            </w:pPr>
            <w:r>
              <w:t>Ingreso al sistema</w:t>
            </w:r>
          </w:p>
          <w:p w14:paraId="5A023D0A" w14:textId="2437DE15" w:rsidR="00F472AF" w:rsidRDefault="00F472AF" w:rsidP="00F472AF">
            <w:pPr>
              <w:pStyle w:val="Prrafodelista"/>
              <w:numPr>
                <w:ilvl w:val="0"/>
                <w:numId w:val="43"/>
              </w:numPr>
            </w:pPr>
            <w:r>
              <w:t>Usuario digita contraseña</w:t>
            </w:r>
          </w:p>
          <w:p w14:paraId="0E4F8999" w14:textId="65D4F91A" w:rsidR="00F472AF" w:rsidRDefault="00F472AF" w:rsidP="00F472AF">
            <w:pPr>
              <w:pStyle w:val="Prrafodelista"/>
              <w:numPr>
                <w:ilvl w:val="0"/>
                <w:numId w:val="43"/>
              </w:numPr>
            </w:pPr>
            <w:r>
              <w:lastRenderedPageBreak/>
              <w:t>Se valida la contraseña a través de hash MD5</w:t>
            </w:r>
          </w:p>
          <w:p w14:paraId="36653868" w14:textId="02684C32" w:rsidR="00F472AF" w:rsidRDefault="00F472AF" w:rsidP="00F472AF">
            <w:pPr>
              <w:pStyle w:val="Prrafodelista"/>
              <w:numPr>
                <w:ilvl w:val="0"/>
                <w:numId w:val="43"/>
              </w:numPr>
            </w:pPr>
            <w:r>
              <w:t>Se compara</w:t>
            </w:r>
          </w:p>
          <w:p w14:paraId="763FC6F8" w14:textId="36AF928A" w:rsidR="00F472AF" w:rsidRDefault="00F472AF" w:rsidP="00F472AF">
            <w:pPr>
              <w:pStyle w:val="Prrafodelista"/>
              <w:ind w:left="1110"/>
            </w:pPr>
            <w:r>
              <w:t>Es igual: genera el acceso al sistema</w:t>
            </w:r>
          </w:p>
          <w:p w14:paraId="0A39FC17" w14:textId="4E25DE95" w:rsidR="00F472AF" w:rsidRDefault="00F472AF" w:rsidP="00F472AF">
            <w:pPr>
              <w:pStyle w:val="Prrafodelista"/>
              <w:ind w:left="1110"/>
            </w:pPr>
            <w:r>
              <w:t>No es igual: deniega el acceso al sistema</w:t>
            </w:r>
          </w:p>
          <w:p w14:paraId="53EE53A8" w14:textId="790C3F07" w:rsidR="001877E8" w:rsidRDefault="001877E8" w:rsidP="0096229A"/>
          <w:p w14:paraId="1DE25F22" w14:textId="10686888" w:rsidR="00D70EE4" w:rsidRDefault="00D70EE4" w:rsidP="008B5EC1">
            <w:pPr>
              <w:ind w:left="720"/>
            </w:pPr>
          </w:p>
          <w:p w14:paraId="14553D93" w14:textId="77777777" w:rsidR="008B5EC1" w:rsidRPr="008B5EC1" w:rsidRDefault="008B5EC1" w:rsidP="008B5EC1"/>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30" w:tgtFrame="_blank" w:history="1">
              <w:r w:rsidRPr="00A13917">
                <w:rPr>
                  <w:rFonts w:ascii="Arial" w:hAnsi="Arial" w:cs="Arial"/>
                  <w:bCs/>
                  <w:sz w:val="20"/>
                  <w:szCs w:val="20"/>
                  <w:lang w:eastAsia="en-US"/>
                </w:rPr>
                <w:t xml:space="preserve">AWS </w:t>
              </w:r>
              <w:proofErr w:type="spellStart"/>
              <w:r w:rsidRPr="00A13917">
                <w:rPr>
                  <w:rFonts w:ascii="Arial" w:hAnsi="Arial" w:cs="Arial"/>
                  <w:bCs/>
                  <w:sz w:val="20"/>
                  <w:szCs w:val="20"/>
                  <w:lang w:eastAsia="en-US"/>
                </w:rPr>
                <w:t>Organization</w:t>
              </w:r>
              <w:proofErr w:type="spellEnd"/>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t xml:space="preserve">Mediante el uso de AWS Firewall Manager, puede implementar fácilmente reglas de AWS WAF para sus balanceadores de carga de aplicaciones, </w:t>
            </w:r>
            <w:proofErr w:type="spellStart"/>
            <w:r w:rsidRPr="001860F4">
              <w:rPr>
                <w:rFonts w:ascii="Arial" w:hAnsi="Arial" w:cs="Arial"/>
                <w:bCs/>
                <w:sz w:val="20"/>
                <w:szCs w:val="20"/>
                <w:lang w:eastAsia="en-US"/>
              </w:rPr>
              <w:t>gateways</w:t>
            </w:r>
            <w:proofErr w:type="spellEnd"/>
            <w:r w:rsidRPr="001860F4">
              <w:rPr>
                <w:rFonts w:ascii="Arial" w:hAnsi="Arial" w:cs="Arial"/>
                <w:bCs/>
                <w:sz w:val="20"/>
                <w:szCs w:val="20"/>
                <w:lang w:eastAsia="en-US"/>
              </w:rPr>
              <w:t xml:space="preserve"> de API y distribuciones de Amazon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xml:space="preserve">. Del mismo modo, puede crear protecciones de AWS </w:t>
            </w:r>
            <w:proofErr w:type="spellStart"/>
            <w:r w:rsidRPr="001860F4">
              <w:rPr>
                <w:rFonts w:ascii="Arial" w:hAnsi="Arial" w:cs="Arial"/>
                <w:bCs/>
                <w:sz w:val="20"/>
                <w:szCs w:val="20"/>
                <w:lang w:eastAsia="en-US"/>
              </w:rPr>
              <w:t>Shield</w:t>
            </w:r>
            <w:proofErr w:type="spellEnd"/>
            <w:r w:rsidRPr="001860F4">
              <w:rPr>
                <w:rFonts w:ascii="Arial" w:hAnsi="Arial" w:cs="Arial"/>
                <w:bCs/>
                <w:sz w:val="20"/>
                <w:szCs w:val="20"/>
                <w:lang w:eastAsia="en-US"/>
              </w:rPr>
              <w:t xml:space="preserve"> </w:t>
            </w:r>
            <w:proofErr w:type="spellStart"/>
            <w:r w:rsidRPr="001860F4">
              <w:rPr>
                <w:rFonts w:ascii="Arial" w:hAnsi="Arial" w:cs="Arial"/>
                <w:bCs/>
                <w:sz w:val="20"/>
                <w:szCs w:val="20"/>
                <w:lang w:eastAsia="en-US"/>
              </w:rPr>
              <w:t>Advanced</w:t>
            </w:r>
            <w:proofErr w:type="spellEnd"/>
            <w:r w:rsidRPr="001860F4">
              <w:rPr>
                <w:rFonts w:ascii="Arial" w:hAnsi="Arial" w:cs="Arial"/>
                <w:bCs/>
                <w:sz w:val="20"/>
                <w:szCs w:val="20"/>
                <w:lang w:eastAsia="en-US"/>
              </w:rPr>
              <w:t xml:space="preserve"> para sus balanceadores de carga de aplicaciones y balanceadores de carga clásicos de ELB, direcciones IP elásticas y distribuciones de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 xml:space="preserve">AWS </w:t>
            </w:r>
            <w:proofErr w:type="spellStart"/>
            <w:r w:rsidRPr="001860F4">
              <w:rPr>
                <w:b/>
                <w:bCs/>
              </w:rPr>
              <w:t>Shield</w:t>
            </w:r>
            <w:proofErr w:type="spellEnd"/>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w:t>
            </w:r>
            <w:proofErr w:type="spellStart"/>
            <w:r w:rsidRPr="00A13917">
              <w:t>DDoS</w:t>
            </w:r>
            <w:proofErr w:type="spellEnd"/>
            <w:r w:rsidRPr="00A13917">
              <w:t xml:space="preserve">). Para protección adicional frente a los ataques </w:t>
            </w:r>
            <w:proofErr w:type="spellStart"/>
            <w:r w:rsidRPr="00A13917">
              <w:t>DDoS</w:t>
            </w:r>
            <w:proofErr w:type="spellEnd"/>
            <w:r w:rsidRPr="00A13917">
              <w:t xml:space="preserve">, AWS también proporciona AWS </w:t>
            </w:r>
            <w:proofErr w:type="spellStart"/>
            <w:r w:rsidRPr="00A13917">
              <w:t>Shield</w:t>
            </w:r>
            <w:proofErr w:type="spellEnd"/>
            <w:r w:rsidRPr="00A13917">
              <w:t xml:space="preserve"> Standard y AWS </w:t>
            </w:r>
            <w:proofErr w:type="spellStart"/>
            <w:r w:rsidRPr="00A13917">
              <w:t>Shield</w:t>
            </w:r>
            <w:proofErr w:type="spellEnd"/>
            <w:r w:rsidRPr="00A13917">
              <w:t xml:space="preserve"> </w:t>
            </w:r>
            <w:proofErr w:type="spellStart"/>
            <w:r w:rsidRPr="00A13917">
              <w:t>Advanced</w:t>
            </w:r>
            <w:proofErr w:type="spellEnd"/>
            <w:r w:rsidRPr="00A13917">
              <w:t xml:space="preserve">. AWS </w:t>
            </w:r>
            <w:proofErr w:type="spellStart"/>
            <w:r w:rsidRPr="00A13917">
              <w:t>Shield</w:t>
            </w:r>
            <w:proofErr w:type="spellEnd"/>
            <w:r w:rsidRPr="00A13917">
              <w:t xml:space="preserve"> Standard se incluye automáticamente sin costo adicional alguno, aparte de lo que ya haya pagado por AWS WAF y los demás servicios de AWS. AWS </w:t>
            </w:r>
            <w:proofErr w:type="spellStart"/>
            <w:r w:rsidRPr="00A13917">
              <w:t>Shield</w:t>
            </w:r>
            <w:proofErr w:type="spellEnd"/>
            <w:r w:rsidRPr="00A13917">
              <w:t xml:space="preserve"> </w:t>
            </w:r>
            <w:proofErr w:type="spellStart"/>
            <w:r w:rsidRPr="00A13917">
              <w:t>Advanced</w:t>
            </w:r>
            <w:proofErr w:type="spellEnd"/>
            <w:r w:rsidRPr="00A13917">
              <w:t xml:space="preserve"> proporciona una mayor protección contra ataques </w:t>
            </w:r>
            <w:proofErr w:type="spellStart"/>
            <w:r w:rsidRPr="00A13917">
              <w:t>DDoS</w:t>
            </w:r>
            <w:proofErr w:type="spellEnd"/>
            <w:r w:rsidRPr="00A13917">
              <w:t xml:space="preserve"> para las instancias de Amazon EC2, balanceadores de carga de </w:t>
            </w:r>
            <w:proofErr w:type="spellStart"/>
            <w:r w:rsidRPr="00A13917">
              <w:t>Elastic</w:t>
            </w:r>
            <w:proofErr w:type="spellEnd"/>
            <w:r w:rsidRPr="00A13917">
              <w:t xml:space="preserve"> Load </w:t>
            </w:r>
            <w:proofErr w:type="spellStart"/>
            <w:r w:rsidRPr="00A13917">
              <w:t>Balancing</w:t>
            </w:r>
            <w:proofErr w:type="spellEnd"/>
            <w:r w:rsidRPr="00A13917">
              <w:t xml:space="preserve">, distribuciones de </w:t>
            </w:r>
            <w:proofErr w:type="spellStart"/>
            <w:r w:rsidRPr="00A13917">
              <w:t>CloudFront</w:t>
            </w:r>
            <w:proofErr w:type="spellEnd"/>
            <w:r w:rsidRPr="00A13917">
              <w:t xml:space="preserve">, zonas hospedadas de </w:t>
            </w:r>
            <w:proofErr w:type="spellStart"/>
            <w:r w:rsidRPr="00A13917">
              <w:t>Route</w:t>
            </w:r>
            <w:proofErr w:type="spellEnd"/>
            <w:r w:rsidRPr="00A13917">
              <w:t xml:space="preserve"> 53 y aceleradores de AWS Global Accelerator. AWS </w:t>
            </w:r>
            <w:proofErr w:type="spellStart"/>
            <w:r w:rsidRPr="00A13917">
              <w:t>Shield</w:t>
            </w:r>
            <w:proofErr w:type="spellEnd"/>
            <w:r w:rsidRPr="00A13917">
              <w:t xml:space="preserve"> </w:t>
            </w:r>
            <w:proofErr w:type="spellStart"/>
            <w:r w:rsidRPr="00A13917">
              <w:t>Advanced</w:t>
            </w:r>
            <w:proofErr w:type="spellEnd"/>
            <w:r w:rsidRPr="00A13917">
              <w:t xml:space="preserve">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 xml:space="preserve">AWS Firewall Manager simplifica las tareas de administración y mantenimiento en varias cuentas y recursos de las reglas de AWS WAF, las protecciones de AWS </w:t>
            </w:r>
            <w:proofErr w:type="spellStart"/>
            <w:r w:rsidRPr="00A13917">
              <w:t>Shield</w:t>
            </w:r>
            <w:proofErr w:type="spellEnd"/>
            <w:r w:rsidRPr="00A13917">
              <w:t xml:space="preserve"> </w:t>
            </w:r>
            <w:proofErr w:type="spellStart"/>
            <w:r w:rsidRPr="00A13917">
              <w:t>Advanced</w:t>
            </w:r>
            <w:proofErr w:type="spellEnd"/>
            <w:r w:rsidRPr="00A13917">
              <w:t xml:space="preserve">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065802" w:rsidP="001860F4">
            <w:pPr>
              <w:pStyle w:val="Sinespaciado"/>
              <w:jc w:val="both"/>
            </w:pPr>
            <w:hyperlink r:id="rId131" w:anchor="waf-which-to-choose" w:history="1">
              <w:r w:rsidR="004C7015"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296E7FCC" w:rsidR="001860F4"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pruebas de intrusión. Es una excelente manera de identificar las vulnerabilidades antes de tiempo y diseñar un plan para solucionarlas.</w:t>
            </w:r>
          </w:p>
          <w:p w14:paraId="0F2986EF" w14:textId="472A3FC9" w:rsidR="007C7E53" w:rsidRDefault="007C7E53" w:rsidP="001860F4">
            <w:pPr>
              <w:pStyle w:val="NormalWeb"/>
              <w:shd w:val="clear" w:color="auto" w:fill="FFFFFF"/>
              <w:jc w:val="both"/>
              <w:rPr>
                <w:sz w:val="20"/>
                <w:szCs w:val="20"/>
                <w:lang w:eastAsia="en-US"/>
              </w:rPr>
            </w:pPr>
          </w:p>
          <w:p w14:paraId="6F0E58A6" w14:textId="77777777" w:rsidR="007C7E53" w:rsidRPr="00194627" w:rsidRDefault="007C7E53" w:rsidP="007C7E53">
            <w:pPr>
              <w:rPr>
                <w:b/>
                <w:bCs/>
              </w:rPr>
            </w:pPr>
            <w:r w:rsidRPr="00194627">
              <w:rPr>
                <w:b/>
                <w:bCs/>
              </w:rPr>
              <w:t>Conexión segura</w:t>
            </w:r>
          </w:p>
          <w:p w14:paraId="146BC39B" w14:textId="77777777" w:rsidR="007C7E53" w:rsidRDefault="007C7E53" w:rsidP="007C7E53"/>
          <w:p w14:paraId="053BC8FC" w14:textId="592D539F" w:rsidR="007C7E53" w:rsidRDefault="007C7E53" w:rsidP="007C7E53">
            <w:r>
              <w:t>El sistema establecerá una conexión segura HTTPS aplicando protocolos SSL Proporcionando seguridad en la interfaz de usuario.</w:t>
            </w:r>
          </w:p>
          <w:p w14:paraId="619A1D73" w14:textId="77777777" w:rsidR="007C7E53" w:rsidRDefault="007C7E53" w:rsidP="007C7E53"/>
          <w:p w14:paraId="70689D91" w14:textId="77777777" w:rsidR="007C7E53" w:rsidRDefault="007C7E53" w:rsidP="007C7E53"/>
          <w:p w14:paraId="7871A6E1" w14:textId="77777777" w:rsidR="007C7E53" w:rsidRDefault="007C7E53" w:rsidP="007C7E53">
            <w:r>
              <w:t>Acceso a servidores ajenos (dado el caso)</w:t>
            </w:r>
          </w:p>
          <w:p w14:paraId="3B1BF276" w14:textId="77777777" w:rsidR="007C7E53" w:rsidRDefault="007C7E53" w:rsidP="007C7E53"/>
          <w:p w14:paraId="3ADDEE5E" w14:textId="13867866" w:rsidR="007C7E53" w:rsidRPr="0097532C" w:rsidRDefault="007C7E53" w:rsidP="007C7E53">
            <w:r>
              <w:t>VPN</w:t>
            </w:r>
          </w:p>
          <w:p w14:paraId="35EAA378" w14:textId="71027085"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w:t>
            </w:r>
          </w:p>
          <w:p w14:paraId="058E0E89" w14:textId="02ED4A07" w:rsidR="001860F4" w:rsidRPr="0097532C" w:rsidRDefault="001860F4" w:rsidP="001860F4">
            <w:pPr>
              <w:pStyle w:val="NormalWeb"/>
              <w:shd w:val="clear" w:color="auto" w:fill="FFFFFF"/>
              <w:jc w:val="both"/>
              <w:rPr>
                <w:sz w:val="20"/>
                <w:szCs w:val="20"/>
                <w:lang w:eastAsia="en-US"/>
              </w:rPr>
            </w:pPr>
            <w:r w:rsidRPr="0097532C">
              <w:rPr>
                <w:sz w:val="20"/>
                <w:szCs w:val="20"/>
                <w:lang w:eastAsia="en-US"/>
              </w:rPr>
              <w:t>conexiones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 xml:space="preserve">con medidas de criptografía y métodos de encriptación como </w:t>
            </w:r>
            <w:proofErr w:type="spellStart"/>
            <w:r w:rsidRPr="0097532C">
              <w:rPr>
                <w:sz w:val="20"/>
                <w:szCs w:val="20"/>
                <w:lang w:eastAsia="en-US"/>
              </w:rPr>
              <w:t>Secure</w:t>
            </w:r>
            <w:proofErr w:type="spellEnd"/>
            <w:r w:rsidRPr="0097532C">
              <w:rPr>
                <w:sz w:val="20"/>
                <w:szCs w:val="20"/>
                <w:lang w:eastAsia="en-US"/>
              </w:rPr>
              <w:t xml:space="preserve"> Sockets </w:t>
            </w:r>
            <w:proofErr w:type="spellStart"/>
            <w:r w:rsidRPr="0097532C">
              <w:rPr>
                <w:sz w:val="20"/>
                <w:szCs w:val="20"/>
                <w:lang w:eastAsia="en-US"/>
              </w:rPr>
              <w:t>Layer</w:t>
            </w:r>
            <w:proofErr w:type="spellEnd"/>
            <w:r w:rsidRPr="0097532C">
              <w:rPr>
                <w:sz w:val="20"/>
                <w:szCs w:val="20"/>
                <w:lang w:eastAsia="en-US"/>
              </w:rPr>
              <w:t xml:space="preserve"> (SSL) </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lastRenderedPageBreak/>
              <w:t xml:space="preserve">Usar HTTPS con </w:t>
            </w:r>
            <w:proofErr w:type="spellStart"/>
            <w:r w:rsidRPr="0097532C">
              <w:rPr>
                <w:rFonts w:ascii="Times New Roman" w:hAnsi="Times New Roman"/>
                <w:bCs/>
                <w:sz w:val="20"/>
              </w:rPr>
              <w:t>CloudFront</w:t>
            </w:r>
            <w:proofErr w:type="spellEnd"/>
          </w:p>
          <w:p w14:paraId="30E777CF" w14:textId="77777777" w:rsidR="0097532C" w:rsidRPr="0097532C" w:rsidRDefault="0097532C" w:rsidP="0097532C"/>
          <w:p w14:paraId="344ADC0D" w14:textId="14855A3E" w:rsidR="00A82949" w:rsidRPr="00A82949" w:rsidRDefault="00A82949" w:rsidP="00A82949">
            <w:pPr>
              <w:jc w:val="both"/>
            </w:pPr>
            <w:r>
              <w:t>e</w:t>
            </w:r>
            <w:r w:rsidRPr="00A82949">
              <w:t xml:space="preserve">n el caso de distribuciones web, puede configurar </w:t>
            </w:r>
            <w:proofErr w:type="spellStart"/>
            <w:r w:rsidRPr="00A82949">
              <w:t>CloudFront</w:t>
            </w:r>
            <w:proofErr w:type="spellEnd"/>
            <w:r w:rsidRPr="00A82949">
              <w:t xml:space="preserve"> para exigir a los espectadores que utilicen HTTPS al solicitar sus objetos, de modo que las conexiones se cifren cuando </w:t>
            </w:r>
            <w:proofErr w:type="spellStart"/>
            <w:r w:rsidRPr="00A82949">
              <w:t>CloudFront</w:t>
            </w:r>
            <w:proofErr w:type="spellEnd"/>
            <w:r w:rsidRPr="00A82949">
              <w:t xml:space="preserve"> se comunique con los espectadores. También puede configurar </w:t>
            </w:r>
            <w:proofErr w:type="spellStart"/>
            <w:r w:rsidRPr="00A82949">
              <w:t>CloudFront</w:t>
            </w:r>
            <w:proofErr w:type="spellEnd"/>
            <w:r w:rsidRPr="00A82949">
              <w:t xml:space="preserve"> con el fin de usar HTTPS para obtener objetos del origen, de modo que las conexiones se cifren cuando </w:t>
            </w:r>
            <w:proofErr w:type="spellStart"/>
            <w:r w:rsidRPr="00A82949">
              <w:t>CloudFront</w:t>
            </w:r>
            <w:proofErr w:type="spellEnd"/>
            <w:r w:rsidRPr="00A82949">
              <w:t xml:space="preserve"> se comunique con su origen.</w:t>
            </w:r>
          </w:p>
          <w:p w14:paraId="36E8AE4C" w14:textId="77777777" w:rsidR="00A82949" w:rsidRPr="00A82949" w:rsidRDefault="00A82949" w:rsidP="00A82949">
            <w:pPr>
              <w:jc w:val="both"/>
            </w:pPr>
            <w:r w:rsidRPr="00A82949">
              <w:t xml:space="preserve">Si configura </w:t>
            </w:r>
            <w:proofErr w:type="spellStart"/>
            <w:r w:rsidRPr="00A82949">
              <w:t>CloudFront</w:t>
            </w:r>
            <w:proofErr w:type="spellEnd"/>
            <w:r w:rsidRPr="00A82949">
              <w:t xml:space="preserve"> para exigir HTTPS al comunicarse con los espectadores y con su origen, esto es lo que ocurre cuando </w:t>
            </w:r>
            <w:proofErr w:type="spellStart"/>
            <w:r w:rsidRPr="00A82949">
              <w:t>CloudFront</w:t>
            </w:r>
            <w:proofErr w:type="spellEnd"/>
            <w:r w:rsidRPr="00A82949">
              <w:t xml:space="preserve"> recibe una solicitud de un objeto.</w:t>
            </w:r>
          </w:p>
          <w:p w14:paraId="17736FB4" w14:textId="4104EB40"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Un espectador envía una solicitud HTTPS a </w:t>
            </w:r>
            <w:proofErr w:type="spellStart"/>
            <w:r w:rsidRPr="00A82949">
              <w:rPr>
                <w:sz w:val="20"/>
                <w:szCs w:val="20"/>
                <w:lang w:eastAsia="en-US"/>
              </w:rPr>
              <w:t>CloudFront</w:t>
            </w:r>
            <w:proofErr w:type="spellEnd"/>
            <w:r w:rsidRPr="00A82949">
              <w:rPr>
                <w:sz w:val="20"/>
                <w:szCs w:val="20"/>
                <w:lang w:eastAsia="en-US"/>
              </w:rPr>
              <w:t xml:space="preserve">. Hay una negociación SSL entre el espectador y </w:t>
            </w:r>
            <w:proofErr w:type="spellStart"/>
            <w:r w:rsidRPr="00A82949">
              <w:rPr>
                <w:sz w:val="20"/>
                <w:szCs w:val="20"/>
                <w:lang w:eastAsia="en-US"/>
              </w:rPr>
              <w:t>CloudFront</w:t>
            </w:r>
            <w:proofErr w:type="spellEnd"/>
            <w:r w:rsidRPr="00A82949">
              <w:rPr>
                <w:sz w:val="20"/>
                <w:szCs w:val="20"/>
                <w:lang w:eastAsia="en-US"/>
              </w:rPr>
              <w:t>. Al final, el espectador envía la solicitud en un formato cifrado.</w:t>
            </w:r>
            <w:r w:rsidR="00426FFD">
              <w:rPr>
                <w:sz w:val="20"/>
                <w:szCs w:val="20"/>
                <w:lang w:eastAsia="en-US"/>
              </w:rPr>
              <w:t>(KEYCLOAK + OAUTH2</w:t>
            </w:r>
            <w:r w:rsidR="00B617E4">
              <w:rPr>
                <w:sz w:val="20"/>
                <w:szCs w:val="20"/>
                <w:lang w:eastAsia="en-US"/>
              </w:rPr>
              <w:t>)</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se encuentra en la caché perimetral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cifra la respuesta y la devuelve al espectador, quien la descifra.</w:t>
            </w:r>
          </w:p>
          <w:p w14:paraId="53C26AA2" w14:textId="28FA34B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no se encuentra en la caché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realiza la negociación SS</w:t>
            </w:r>
            <w:r w:rsidR="002E7108">
              <w:rPr>
                <w:sz w:val="20"/>
                <w:szCs w:val="20"/>
                <w:lang w:eastAsia="en-US"/>
              </w:rPr>
              <w:t>L</w:t>
            </w:r>
            <w:r w:rsidRPr="00A82949">
              <w:rPr>
                <w:sz w:val="20"/>
                <w:szCs w:val="20"/>
                <w:lang w:eastAsia="en-US"/>
              </w:rPr>
              <w:t xml:space="preserve">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Su origen descifra la solicitud, cifra el objeto solicitado y lo devuelve a </w:t>
            </w:r>
            <w:proofErr w:type="spellStart"/>
            <w:r w:rsidRPr="00A82949">
              <w:rPr>
                <w:sz w:val="20"/>
                <w:szCs w:val="20"/>
                <w:lang w:eastAsia="en-US"/>
              </w:rPr>
              <w:t>CloudFront</w:t>
            </w:r>
            <w:proofErr w:type="spellEnd"/>
            <w:r w:rsidRPr="00A82949">
              <w:rPr>
                <w:sz w:val="20"/>
                <w:szCs w:val="20"/>
                <w:lang w:eastAsia="en-US"/>
              </w:rPr>
              <w: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proofErr w:type="spellStart"/>
            <w:r w:rsidRPr="00A82949">
              <w:rPr>
                <w:sz w:val="20"/>
                <w:szCs w:val="20"/>
                <w:lang w:eastAsia="en-US"/>
              </w:rPr>
              <w:t>CloudFront</w:t>
            </w:r>
            <w:proofErr w:type="spellEnd"/>
            <w:r w:rsidRPr="00A82949">
              <w:rPr>
                <w:sz w:val="20"/>
                <w:szCs w:val="20"/>
                <w:lang w:eastAsia="en-US"/>
              </w:rPr>
              <w:t xml:space="preserve"> descifra la respuesta, vuelve a cifrarla y reenvía el objeto al espectador. </w:t>
            </w:r>
            <w:proofErr w:type="spellStart"/>
            <w:r w:rsidRPr="00A82949">
              <w:rPr>
                <w:sz w:val="20"/>
                <w:szCs w:val="20"/>
                <w:lang w:eastAsia="en-US"/>
              </w:rPr>
              <w:t>CloudFront</w:t>
            </w:r>
            <w:proofErr w:type="spellEnd"/>
            <w:r w:rsidRPr="00A82949">
              <w:rPr>
                <w:sz w:val="20"/>
                <w:szCs w:val="20"/>
                <w:lang w:eastAsia="en-US"/>
              </w:rPr>
              <w:t xml:space="preserve">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065802" w:rsidP="001860F4">
            <w:pPr>
              <w:pStyle w:val="NormalWeb"/>
              <w:shd w:val="clear" w:color="auto" w:fill="FFFFFF"/>
              <w:jc w:val="both"/>
              <w:rPr>
                <w:sz w:val="20"/>
                <w:szCs w:val="20"/>
                <w:lang w:eastAsia="en-US"/>
              </w:rPr>
            </w:pPr>
            <w:hyperlink r:id="rId132" w:anchor="using-https" w:history="1">
              <w:r w:rsidR="004C7015"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Amazon </w:t>
            </w:r>
            <w:proofErr w:type="spellStart"/>
            <w:r w:rsidRPr="0056039A">
              <w:rPr>
                <w:sz w:val="20"/>
                <w:szCs w:val="20"/>
                <w:lang w:eastAsia="en-US"/>
              </w:rPr>
              <w:t>Elastic</w:t>
            </w:r>
            <w:proofErr w:type="spellEnd"/>
            <w:r w:rsidRPr="0056039A">
              <w:rPr>
                <w:sz w:val="20"/>
                <w:szCs w:val="20"/>
                <w:lang w:eastAsia="en-US"/>
              </w:rPr>
              <w:t xml:space="preserve"> Compute Cloud (Amazon EC2) cumple los requisitos del modelo de responsabilidad compartida de AWS, que incluye regulaciones y </w:t>
            </w:r>
            <w:r w:rsidRPr="0056039A">
              <w:rPr>
                <w:sz w:val="20"/>
                <w:szCs w:val="20"/>
                <w:lang w:eastAsia="en-US"/>
              </w:rPr>
              <w:lastRenderedPageBreak/>
              <w:t>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77BA3"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se recomienda</w:t>
            </w:r>
            <w:r w:rsidRPr="0056039A">
              <w:rPr>
                <w:sz w:val="20"/>
                <w:szCs w:val="20"/>
                <w:lang w:eastAsia="en-US"/>
              </w:rPr>
              <w:t xml:space="preserve"> proteger las credenciales de la cuenta de AWS y configurar cuentas de usuario individuales con AWS </w:t>
            </w:r>
            <w:proofErr w:type="spellStart"/>
            <w:r w:rsidRPr="0056039A">
              <w:rPr>
                <w:sz w:val="20"/>
                <w:szCs w:val="20"/>
                <w:lang w:eastAsia="en-US"/>
              </w:rPr>
              <w:t>Identity</w:t>
            </w:r>
            <w:proofErr w:type="spellEnd"/>
            <w:r w:rsidRPr="0056039A">
              <w:rPr>
                <w:sz w:val="20"/>
                <w:szCs w:val="20"/>
                <w:lang w:eastAsia="en-US"/>
              </w:rPr>
              <w:t xml:space="preserve">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w:t>
            </w:r>
            <w:proofErr w:type="spellStart"/>
            <w:r w:rsidRPr="0056039A">
              <w:rPr>
                <w:sz w:val="20"/>
                <w:szCs w:val="20"/>
                <w:lang w:eastAsia="en-US"/>
              </w:rPr>
              <w:t>multifactor</w:t>
            </w:r>
            <w:proofErr w:type="spellEnd"/>
            <w:r w:rsidRPr="0056039A">
              <w:rPr>
                <w:sz w:val="20"/>
                <w:szCs w:val="20"/>
                <w:lang w:eastAsia="en-US"/>
              </w:rPr>
              <w:t xml:space="preserve">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w:t>
            </w:r>
            <w:proofErr w:type="spellStart"/>
            <w:r w:rsidRPr="0056039A">
              <w:rPr>
                <w:sz w:val="20"/>
                <w:szCs w:val="20"/>
                <w:lang w:eastAsia="en-US"/>
              </w:rPr>
              <w:t>CloudTrail</w:t>
            </w:r>
            <w:proofErr w:type="spellEnd"/>
            <w:r w:rsidRPr="0056039A">
              <w:rPr>
                <w:sz w:val="20"/>
                <w:szCs w:val="20"/>
                <w:lang w:eastAsia="en-US"/>
              </w:rPr>
              <w:t>.</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w:t>
            </w:r>
            <w:proofErr w:type="spellStart"/>
            <w:r w:rsidRPr="0056039A">
              <w:rPr>
                <w:sz w:val="20"/>
                <w:szCs w:val="20"/>
                <w:lang w:eastAsia="en-US"/>
              </w:rPr>
              <w:t>Macie</w:t>
            </w:r>
            <w:proofErr w:type="spellEnd"/>
            <w:r w:rsidRPr="0056039A">
              <w:rPr>
                <w:sz w:val="20"/>
                <w:szCs w:val="20"/>
                <w:lang w:eastAsia="en-US"/>
              </w:rPr>
              <w:t>,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 xml:space="preserve">Mas información, </w:t>
            </w:r>
            <w:proofErr w:type="spellStart"/>
            <w:r>
              <w:rPr>
                <w:sz w:val="20"/>
                <w:szCs w:val="20"/>
                <w:lang w:eastAsia="en-US"/>
              </w:rPr>
              <w:t>pagina</w:t>
            </w:r>
            <w:proofErr w:type="spellEnd"/>
            <w:r>
              <w:rPr>
                <w:sz w:val="20"/>
                <w:szCs w:val="20"/>
                <w:lang w:eastAsia="en-US"/>
              </w:rPr>
              <w:t xml:space="preserve"> 960 del siguiente documento:</w:t>
            </w:r>
          </w:p>
          <w:p w14:paraId="7FE65559" w14:textId="6FB2C56E" w:rsidR="00A13917" w:rsidRPr="00B3356A" w:rsidRDefault="00065802" w:rsidP="00B3356A">
            <w:pPr>
              <w:pStyle w:val="NormalWeb"/>
              <w:shd w:val="clear" w:color="auto" w:fill="FFFFFF"/>
              <w:jc w:val="both"/>
              <w:rPr>
                <w:sz w:val="20"/>
                <w:szCs w:val="20"/>
                <w:lang w:eastAsia="en-US"/>
              </w:rPr>
            </w:pPr>
            <w:hyperlink r:id="rId133"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4917E7FF"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352C0465" w14:textId="2E79099E" w:rsidR="0089564E" w:rsidRDefault="0089564E" w:rsidP="0089564E">
            <w:pPr>
              <w:spacing w:line="240" w:lineRule="auto"/>
              <w:rPr>
                <w:rFonts w:ascii="Arial" w:eastAsia="Arial Unicode MS" w:hAnsi="Arial" w:cs="Arial"/>
                <w:color w:val="0000FF"/>
                <w:lang w:val="es-ES"/>
              </w:rPr>
            </w:pPr>
          </w:p>
          <w:p w14:paraId="3F085971" w14:textId="0FDC4555" w:rsidR="0089564E" w:rsidRDefault="0089564E" w:rsidP="0089564E">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contraseñas seguras  </w:t>
            </w:r>
          </w:p>
          <w:p w14:paraId="105C9A02" w14:textId="1E2E0A59"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 xml:space="preserve">alfanumérica </w:t>
            </w:r>
          </w:p>
          <w:p w14:paraId="674FB52C" w14:textId="0FBEBB3E"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letra mayúscula</w:t>
            </w:r>
          </w:p>
          <w:p w14:paraId="4EFC1F56" w14:textId="510281C1"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carácter especial</w:t>
            </w:r>
          </w:p>
          <w:p w14:paraId="6838A559" w14:textId="415E446D"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superior a 8 caracteres</w:t>
            </w: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 xml:space="preserve">el sistema tendrá una alta disponibilidad soportada en </w:t>
            </w:r>
            <w:proofErr w:type="spellStart"/>
            <w:r>
              <w:rPr>
                <w:rFonts w:ascii="Arial" w:hAnsi="Arial" w:cs="Arial"/>
                <w:color w:val="0000FF"/>
                <w:lang w:val="es-ES" w:eastAsia="es-ES"/>
              </w:rPr>
              <w:t>aws</w:t>
            </w:r>
            <w:proofErr w:type="spellEnd"/>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8946BC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las bases de datos tendrán un espejo para que en caso de que fallen el respaldo </w:t>
            </w:r>
            <w:proofErr w:type="spellStart"/>
            <w:r>
              <w:rPr>
                <w:rFonts w:ascii="Arial" w:hAnsi="Arial" w:cs="Arial"/>
                <w:color w:val="0000FF"/>
                <w:lang w:val="es-ES" w:eastAsia="es-ES"/>
              </w:rPr>
              <w:t>este</w:t>
            </w:r>
            <w:proofErr w:type="spellEnd"/>
            <w:r>
              <w:rPr>
                <w:rFonts w:ascii="Arial" w:hAnsi="Arial" w:cs="Arial"/>
                <w:color w:val="0000FF"/>
                <w:lang w:val="es-ES" w:eastAsia="es-ES"/>
              </w:rPr>
              <w:t xml:space="preserv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lastRenderedPageBreak/>
              <w:t>POSCONDICION:</w:t>
            </w:r>
          </w:p>
          <w:p w14:paraId="28DEE9C2" w14:textId="77777777" w:rsidR="00167436" w:rsidRPr="00684CDA" w:rsidRDefault="00167436" w:rsidP="0089564E">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2A42AF59" w14:textId="5D54AF5C" w:rsidR="00167436" w:rsidRPr="006F45B0" w:rsidRDefault="00167436" w:rsidP="00F97BD8">
            <w:pPr>
              <w:rPr>
                <w:rFonts w:ascii="Arial" w:hAnsi="Arial" w:cs="Arial"/>
                <w:b/>
              </w:rPr>
            </w:pPr>
            <w:r w:rsidRPr="000463D8">
              <w:rPr>
                <w:rFonts w:ascii="Arial" w:hAnsi="Arial" w:cs="Arial"/>
                <w:b/>
              </w:rPr>
              <w:t>EXCEPCIONES</w:t>
            </w:r>
          </w:p>
          <w:p w14:paraId="6F7C1E8F" w14:textId="77777777" w:rsidR="0089564E" w:rsidRDefault="0089564E" w:rsidP="00F97BD8">
            <w:pPr>
              <w:rPr>
                <w:rFonts w:ascii="Arial" w:eastAsia="Arial Unicode MS" w:hAnsi="Arial" w:cs="Arial"/>
                <w:color w:val="0000FF"/>
                <w:lang w:val="es-ES"/>
              </w:rPr>
            </w:pPr>
          </w:p>
          <w:p w14:paraId="26A25AC8" w14:textId="77777777" w:rsidR="00167436" w:rsidRDefault="0089564E" w:rsidP="00E647AD">
            <w:pPr>
              <w:numPr>
                <w:ilvl w:val="0"/>
                <w:numId w:val="11"/>
              </w:numPr>
              <w:jc w:val="both"/>
              <w:rPr>
                <w:rFonts w:ascii="Arial" w:hAnsi="Arial" w:cs="Arial"/>
                <w:b/>
              </w:rPr>
            </w:pPr>
            <w:r>
              <w:rPr>
                <w:rFonts w:ascii="Arial" w:hAnsi="Arial" w:cs="Arial"/>
                <w:b/>
              </w:rPr>
              <w:t>intentos de ingreso</w:t>
            </w:r>
          </w:p>
          <w:p w14:paraId="0150E2D0" w14:textId="403E00EA" w:rsidR="0089564E" w:rsidRPr="0089564E" w:rsidRDefault="0089564E" w:rsidP="00E647AD">
            <w:pPr>
              <w:numPr>
                <w:ilvl w:val="0"/>
                <w:numId w:val="11"/>
              </w:numPr>
              <w:jc w:val="both"/>
              <w:rPr>
                <w:rFonts w:ascii="Arial" w:hAnsi="Arial" w:cs="Arial"/>
                <w:bCs/>
              </w:rPr>
            </w:pPr>
            <w:r w:rsidRPr="0089564E">
              <w:rPr>
                <w:rFonts w:ascii="Arial" w:hAnsi="Arial" w:cs="Arial"/>
                <w:bCs/>
              </w:rPr>
              <w:t>“usted ha superado la cantidad máxima de intentos de ingreso al sistema, solicite ayuda al administrador”</w:t>
            </w:r>
          </w:p>
          <w:p w14:paraId="25B5DA71" w14:textId="63E56E2B" w:rsidR="0089564E" w:rsidRDefault="0089564E" w:rsidP="00E647AD">
            <w:pPr>
              <w:numPr>
                <w:ilvl w:val="0"/>
                <w:numId w:val="11"/>
              </w:numPr>
              <w:jc w:val="both"/>
              <w:rPr>
                <w:rFonts w:ascii="Arial" w:hAnsi="Arial" w:cs="Arial"/>
                <w:b/>
              </w:rPr>
            </w:pPr>
            <w:r>
              <w:rPr>
                <w:rFonts w:ascii="Arial" w:hAnsi="Arial" w:cs="Arial"/>
                <w:b/>
              </w:rPr>
              <w:t>Nota se bloquea el usuario</w:t>
            </w:r>
          </w:p>
          <w:p w14:paraId="73C040A2" w14:textId="23E515C8" w:rsidR="0089564E" w:rsidRDefault="0089564E" w:rsidP="00E647AD">
            <w:pPr>
              <w:numPr>
                <w:ilvl w:val="0"/>
                <w:numId w:val="11"/>
              </w:numPr>
              <w:jc w:val="both"/>
              <w:rPr>
                <w:rFonts w:ascii="Arial" w:hAnsi="Arial" w:cs="Arial"/>
                <w:b/>
              </w:rPr>
            </w:pPr>
            <w:r>
              <w:rPr>
                <w:rFonts w:ascii="Arial" w:hAnsi="Arial" w:cs="Arial"/>
                <w:b/>
              </w:rPr>
              <w:t>Intrusión al sistema</w:t>
            </w:r>
          </w:p>
          <w:p w14:paraId="59DE4D08" w14:textId="22A6353A" w:rsidR="0089564E" w:rsidRPr="006F45B0" w:rsidRDefault="0089564E" w:rsidP="006F45B0">
            <w:pPr>
              <w:numPr>
                <w:ilvl w:val="0"/>
                <w:numId w:val="11"/>
              </w:numPr>
              <w:jc w:val="both"/>
              <w:rPr>
                <w:rFonts w:ascii="Arial" w:hAnsi="Arial" w:cs="Arial"/>
                <w:bCs/>
              </w:rPr>
            </w:pPr>
            <w:r w:rsidRPr="0089564E">
              <w:rPr>
                <w:rFonts w:ascii="Arial" w:hAnsi="Arial" w:cs="Arial"/>
                <w:bCs/>
              </w:rPr>
              <w:t>“se ha detectado una intrusión al sistema, verificar”</w:t>
            </w:r>
          </w:p>
          <w:p w14:paraId="214FA068" w14:textId="1719F525" w:rsidR="0089564E" w:rsidRPr="002F1D15" w:rsidRDefault="0089564E" w:rsidP="0089564E">
            <w:p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4A71B2">
        <w:trPr>
          <w:trHeight w:val="627"/>
        </w:trPr>
        <w:tc>
          <w:tcPr>
            <w:tcW w:w="9658" w:type="dxa"/>
            <w:gridSpan w:val="9"/>
          </w:tcPr>
          <w:p w14:paraId="5266F1AC" w14:textId="77777777" w:rsidR="0089564E" w:rsidRDefault="00167436" w:rsidP="003350EC">
            <w:pPr>
              <w:rPr>
                <w:rFonts w:ascii="Arial" w:hAnsi="Arial" w:cs="Arial"/>
                <w:b/>
              </w:rPr>
            </w:pPr>
            <w:r w:rsidRPr="000463D8">
              <w:rPr>
                <w:rFonts w:ascii="Arial" w:hAnsi="Arial" w:cs="Arial"/>
                <w:b/>
              </w:rPr>
              <w:t>RIESGOS:</w:t>
            </w:r>
          </w:p>
          <w:p w14:paraId="350C218D" w14:textId="77777777" w:rsidR="00C15E7F" w:rsidRDefault="00C15E7F" w:rsidP="003350EC">
            <w:pPr>
              <w:rPr>
                <w:rFonts w:ascii="Arial" w:hAnsi="Arial" w:cs="Arial"/>
                <w:b/>
              </w:rPr>
            </w:pPr>
          </w:p>
          <w:p w14:paraId="22B074A1" w14:textId="7D02512D" w:rsidR="00C15E7F" w:rsidRDefault="00C15E7F" w:rsidP="003350EC">
            <w:pPr>
              <w:rPr>
                <w:rFonts w:ascii="Arial" w:hAnsi="Arial" w:cs="Arial"/>
                <w:b/>
              </w:rPr>
            </w:pPr>
            <w:r>
              <w:rPr>
                <w:rFonts w:ascii="Arial" w:hAnsi="Arial" w:cs="Arial"/>
                <w:b/>
              </w:rPr>
              <w:t>Ataques informáticos</w:t>
            </w:r>
          </w:p>
          <w:p w14:paraId="13BE0EF1" w14:textId="7F027654" w:rsidR="00C15E7F" w:rsidRDefault="00C15E7F" w:rsidP="003350EC">
            <w:pPr>
              <w:rPr>
                <w:rFonts w:ascii="Arial" w:hAnsi="Arial" w:cs="Arial"/>
                <w:b/>
              </w:rPr>
            </w:pPr>
            <w:r>
              <w:rPr>
                <w:rFonts w:ascii="Arial" w:hAnsi="Arial" w:cs="Arial"/>
                <w:b/>
              </w:rPr>
              <w:t>Fuga de la información</w:t>
            </w:r>
          </w:p>
          <w:p w14:paraId="6F710AE1" w14:textId="77777777" w:rsidR="00C15E7F" w:rsidRDefault="00C15E7F" w:rsidP="003350EC">
            <w:pPr>
              <w:rPr>
                <w:rFonts w:ascii="Arial" w:hAnsi="Arial" w:cs="Arial"/>
                <w:b/>
              </w:rPr>
            </w:pPr>
            <w:r>
              <w:rPr>
                <w:rFonts w:ascii="Arial" w:hAnsi="Arial" w:cs="Arial"/>
                <w:b/>
              </w:rPr>
              <w:t>Acceso no autorizado</w:t>
            </w:r>
          </w:p>
          <w:p w14:paraId="052750DE" w14:textId="7A74D735" w:rsidR="00C15E7F" w:rsidRPr="003350EC" w:rsidRDefault="00C15E7F" w:rsidP="003350EC">
            <w:pPr>
              <w:rPr>
                <w:rFonts w:ascii="Arial" w:hAnsi="Arial" w:cs="Arial"/>
                <w:b/>
              </w:rPr>
            </w:pP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1BDA1822" w:rsidR="00167436" w:rsidRDefault="00167436" w:rsidP="00F97BD8">
            <w:pPr>
              <w:jc w:val="both"/>
              <w:rPr>
                <w:rFonts w:ascii="Arial" w:hAnsi="Arial" w:cs="Arial"/>
                <w:i/>
                <w:color w:val="800000"/>
              </w:rPr>
            </w:pPr>
          </w:p>
          <w:p w14:paraId="18DC90F1" w14:textId="20331162" w:rsidR="003350EC" w:rsidRDefault="003350EC" w:rsidP="00F97BD8">
            <w:pPr>
              <w:jc w:val="both"/>
              <w:rPr>
                <w:rFonts w:ascii="Arial" w:hAnsi="Arial" w:cs="Arial"/>
                <w:i/>
                <w:color w:val="800000"/>
              </w:rPr>
            </w:pPr>
            <w:r>
              <w:rPr>
                <w:rFonts w:ascii="Arial" w:hAnsi="Arial" w:cs="Arial"/>
                <w:i/>
                <w:color w:val="800000"/>
              </w:rPr>
              <w:t>El sistema debe garantizar una seguridad para todos los sistemas externos y los datos manejados en la plataforma.</w:t>
            </w:r>
          </w:p>
          <w:p w14:paraId="622E9CBD" w14:textId="1D72C1FB" w:rsidR="003350EC" w:rsidRDefault="003350EC" w:rsidP="00F97BD8">
            <w:pPr>
              <w:jc w:val="both"/>
              <w:rPr>
                <w:rFonts w:ascii="Arial" w:hAnsi="Arial" w:cs="Arial"/>
                <w:i/>
                <w:color w:val="800000"/>
              </w:rPr>
            </w:pPr>
            <w:r>
              <w:rPr>
                <w:rFonts w:ascii="Arial" w:hAnsi="Arial" w:cs="Arial"/>
                <w:i/>
                <w:color w:val="800000"/>
              </w:rPr>
              <w:t>El sistema debe garantizar un acceso transparente y limpio</w:t>
            </w:r>
          </w:p>
          <w:p w14:paraId="262D406A" w14:textId="773138AE" w:rsidR="003350EC" w:rsidRDefault="003350EC" w:rsidP="00F97BD8">
            <w:pPr>
              <w:jc w:val="both"/>
              <w:rPr>
                <w:rFonts w:ascii="Arial" w:hAnsi="Arial" w:cs="Arial"/>
                <w:i/>
                <w:color w:val="800000"/>
              </w:rPr>
            </w:pPr>
            <w:r>
              <w:rPr>
                <w:rFonts w:ascii="Arial" w:hAnsi="Arial" w:cs="Arial"/>
                <w:i/>
                <w:color w:val="800000"/>
              </w:rPr>
              <w:lastRenderedPageBreak/>
              <w:t>El sistema debe garantizar seguridad ante ataques externos</w:t>
            </w: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lastRenderedPageBreak/>
              <w:t>PROTOTIPO EXPLORATORIO</w:t>
            </w:r>
          </w:p>
          <w:p w14:paraId="78377749" w14:textId="77777777" w:rsidR="00167436" w:rsidRPr="00AD2D68" w:rsidRDefault="00167436" w:rsidP="00F97BD8">
            <w:pPr>
              <w:jc w:val="both"/>
              <w:rPr>
                <w:rFonts w:ascii="Arial" w:hAnsi="Arial" w:cs="Arial"/>
                <w:b/>
                <w:lang w:val="es-ES"/>
              </w:rPr>
            </w:pPr>
          </w:p>
        </w:tc>
      </w:tr>
    </w:tbl>
    <w:p w14:paraId="1DB740F7" w14:textId="4A4494B3" w:rsidR="00851210" w:rsidRDefault="00851210" w:rsidP="00632B15">
      <w:pPr>
        <w:rPr>
          <w:szCs w:val="22"/>
        </w:rPr>
      </w:pPr>
    </w:p>
    <w:p w14:paraId="4409859F" w14:textId="3C58027F" w:rsidR="00C15E7F" w:rsidRDefault="00C15E7F" w:rsidP="00632B15">
      <w:pPr>
        <w:rPr>
          <w:szCs w:val="22"/>
        </w:rPr>
      </w:pPr>
    </w:p>
    <w:p w14:paraId="1764A4E5" w14:textId="77777777" w:rsidR="00C15E7F" w:rsidRDefault="00C15E7F" w:rsidP="00632B15">
      <w:pPr>
        <w:rPr>
          <w:szCs w:val="22"/>
        </w:rPr>
      </w:pPr>
    </w:p>
    <w:p w14:paraId="3C753DAB" w14:textId="78CB9A44" w:rsidR="00851210" w:rsidRDefault="00851210" w:rsidP="00632B15">
      <w:pPr>
        <w:rPr>
          <w:szCs w:val="22"/>
        </w:rPr>
      </w:pPr>
    </w:p>
    <w:p w14:paraId="35EA180B" w14:textId="3D481CCB" w:rsidR="00851210" w:rsidRDefault="00851210" w:rsidP="00632B15">
      <w:pPr>
        <w:rPr>
          <w:szCs w:val="22"/>
        </w:rPr>
      </w:pPr>
      <w:r>
        <w:rPr>
          <w:szCs w:val="22"/>
        </w:rPr>
        <w:t>CASO DE USO 8</w:t>
      </w:r>
    </w:p>
    <w:p w14:paraId="128561EE" w14:textId="6320BB5E" w:rsidR="00851210" w:rsidRDefault="00851210" w:rsidP="00632B15">
      <w:pPr>
        <w:rPr>
          <w:szCs w:val="22"/>
        </w:rPr>
      </w:pPr>
      <w:r>
        <w:rPr>
          <w:szCs w:val="22"/>
        </w:rPr>
        <w:t>GESTIONAR FACTURA</w:t>
      </w:r>
    </w:p>
    <w:p w14:paraId="7EF6D814" w14:textId="31EE0B0F" w:rsidR="00F97BD8" w:rsidRDefault="00851210" w:rsidP="00632B15">
      <w:pPr>
        <w:rPr>
          <w:szCs w:val="22"/>
        </w:rPr>
      </w:pPr>
      <w:r>
        <w:rPr>
          <w:noProof/>
          <w:lang w:eastAsia="es-CO"/>
        </w:rPr>
        <w:drawing>
          <wp:inline distT="0" distB="0" distL="0" distR="0" wp14:anchorId="1ED7D639" wp14:editId="613F08E1">
            <wp:extent cx="6519530" cy="3009014"/>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29028" cy="3013398"/>
                    </a:xfrm>
                    <a:prstGeom prst="rect">
                      <a:avLst/>
                    </a:prstGeom>
                    <a:noFill/>
                    <a:ln>
                      <a:noFill/>
                    </a:ln>
                  </pic:spPr>
                </pic:pic>
              </a:graphicData>
            </a:graphic>
          </wp:inline>
        </w:drawing>
      </w:r>
    </w:p>
    <w:p w14:paraId="163202BB" w14:textId="179F7EF3" w:rsidR="00F97BD8" w:rsidRDefault="00F97BD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51210" w:rsidRPr="000463D8" w14:paraId="703CD587" w14:textId="77777777" w:rsidTr="00ED39B9">
        <w:trPr>
          <w:tblHeader/>
        </w:trPr>
        <w:tc>
          <w:tcPr>
            <w:tcW w:w="4903" w:type="dxa"/>
            <w:gridSpan w:val="5"/>
            <w:shd w:val="clear" w:color="auto" w:fill="D9D9D9"/>
          </w:tcPr>
          <w:p w14:paraId="3CE7D590" w14:textId="77777777" w:rsidR="00851210" w:rsidRPr="000463D8" w:rsidRDefault="00851210" w:rsidP="00ED39B9">
            <w:pPr>
              <w:rPr>
                <w:rFonts w:ascii="Arial" w:hAnsi="Arial" w:cs="Arial"/>
                <w:b/>
              </w:rPr>
            </w:pPr>
            <w:r w:rsidRPr="000463D8">
              <w:rPr>
                <w:rFonts w:ascii="Arial" w:hAnsi="Arial" w:cs="Arial"/>
                <w:b/>
              </w:rPr>
              <w:t>IDENTIFICADOR CASO DE USO:</w:t>
            </w:r>
          </w:p>
          <w:p w14:paraId="24F8CA82" w14:textId="4C1B347C" w:rsidR="00851210" w:rsidRPr="000463D8" w:rsidRDefault="00851210" w:rsidP="00ED39B9">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9</w:t>
            </w:r>
          </w:p>
        </w:tc>
        <w:tc>
          <w:tcPr>
            <w:tcW w:w="4755" w:type="dxa"/>
            <w:gridSpan w:val="4"/>
            <w:shd w:val="clear" w:color="auto" w:fill="D9D9D9"/>
          </w:tcPr>
          <w:p w14:paraId="777DA4DB" w14:textId="77777777" w:rsidR="00851210" w:rsidRPr="000463D8" w:rsidRDefault="00851210" w:rsidP="00ED39B9">
            <w:pPr>
              <w:rPr>
                <w:rFonts w:ascii="Arial" w:hAnsi="Arial" w:cs="Arial"/>
                <w:b/>
              </w:rPr>
            </w:pPr>
            <w:r w:rsidRPr="000463D8">
              <w:rPr>
                <w:rFonts w:ascii="Arial" w:hAnsi="Arial" w:cs="Arial"/>
                <w:b/>
              </w:rPr>
              <w:t>NOMBRE:</w:t>
            </w:r>
          </w:p>
          <w:p w14:paraId="2A2A5847" w14:textId="66E2FB4E" w:rsidR="00851210" w:rsidRPr="000463D8" w:rsidRDefault="00851210" w:rsidP="00ED39B9">
            <w:pPr>
              <w:rPr>
                <w:rFonts w:ascii="Arial" w:hAnsi="Arial" w:cs="Arial"/>
                <w:color w:val="0000FF"/>
              </w:rPr>
            </w:pPr>
            <w:r>
              <w:rPr>
                <w:rFonts w:ascii="Arial" w:eastAsia="Arial Unicode MS" w:hAnsi="Arial" w:cs="Arial"/>
                <w:iCs/>
                <w:color w:val="0000FF"/>
                <w:lang w:val="es-ES"/>
              </w:rPr>
              <w:t>Gestionar Factura</w:t>
            </w:r>
          </w:p>
          <w:p w14:paraId="358952DE" w14:textId="77777777" w:rsidR="00851210" w:rsidRPr="000463D8" w:rsidRDefault="00851210" w:rsidP="00ED39B9">
            <w:pPr>
              <w:rPr>
                <w:rFonts w:ascii="Arial" w:hAnsi="Arial" w:cs="Arial"/>
                <w:b/>
              </w:rPr>
            </w:pPr>
          </w:p>
        </w:tc>
      </w:tr>
      <w:tr w:rsidR="00851210" w:rsidRPr="000463D8" w14:paraId="38AD2D9A" w14:textId="77777777" w:rsidTr="00ED39B9">
        <w:tc>
          <w:tcPr>
            <w:tcW w:w="6485" w:type="dxa"/>
            <w:gridSpan w:val="8"/>
          </w:tcPr>
          <w:p w14:paraId="68D895CD" w14:textId="77777777" w:rsidR="00851210" w:rsidRDefault="00851210" w:rsidP="00ED39B9">
            <w:pPr>
              <w:rPr>
                <w:rFonts w:ascii="Arial" w:hAnsi="Arial" w:cs="Arial"/>
                <w:b/>
              </w:rPr>
            </w:pPr>
            <w:r w:rsidRPr="000463D8">
              <w:rPr>
                <w:rFonts w:ascii="Arial" w:hAnsi="Arial" w:cs="Arial"/>
                <w:b/>
              </w:rPr>
              <w:t>COMPLEJIDAD:</w:t>
            </w:r>
          </w:p>
          <w:p w14:paraId="57F7B9C1" w14:textId="77777777" w:rsidR="00851210" w:rsidRPr="00FA4470" w:rsidRDefault="00851210" w:rsidP="00ED39B9">
            <w:pPr>
              <w:rPr>
                <w:rFonts w:ascii="Arial" w:hAnsi="Arial" w:cs="Arial"/>
                <w:b/>
              </w:rPr>
            </w:pPr>
            <w:r>
              <w:rPr>
                <w:rFonts w:ascii="Arial" w:eastAsia="Arial Unicode MS" w:hAnsi="Arial" w:cs="Arial"/>
                <w:iCs/>
                <w:color w:val="0000FF"/>
                <w:lang w:val="es-ES"/>
              </w:rPr>
              <w:t>Media</w:t>
            </w:r>
          </w:p>
        </w:tc>
        <w:tc>
          <w:tcPr>
            <w:tcW w:w="3173" w:type="dxa"/>
          </w:tcPr>
          <w:p w14:paraId="559E0A9C" w14:textId="77777777" w:rsidR="00851210" w:rsidRPr="000463D8" w:rsidRDefault="00851210" w:rsidP="00ED39B9">
            <w:pPr>
              <w:rPr>
                <w:rFonts w:ascii="Arial" w:hAnsi="Arial" w:cs="Arial"/>
                <w:b/>
              </w:rPr>
            </w:pPr>
            <w:r w:rsidRPr="000463D8">
              <w:rPr>
                <w:rFonts w:ascii="Arial" w:hAnsi="Arial" w:cs="Arial"/>
                <w:b/>
              </w:rPr>
              <w:t>PRIORIDAD:</w:t>
            </w:r>
          </w:p>
          <w:p w14:paraId="2B09F949" w14:textId="77777777" w:rsidR="00851210" w:rsidRPr="000463D8" w:rsidRDefault="00851210" w:rsidP="00ED39B9">
            <w:pPr>
              <w:rPr>
                <w:rFonts w:ascii="Arial" w:hAnsi="Arial" w:cs="Arial"/>
                <w:b/>
                <w:color w:val="0000FF"/>
              </w:rPr>
            </w:pPr>
            <w:r w:rsidRPr="000463D8">
              <w:rPr>
                <w:rFonts w:ascii="Arial" w:eastAsia="Arial Unicode MS" w:hAnsi="Arial" w:cs="Arial"/>
                <w:iCs/>
                <w:color w:val="0000FF"/>
                <w:lang w:val="es-ES"/>
              </w:rPr>
              <w:t>Alta</w:t>
            </w:r>
          </w:p>
        </w:tc>
      </w:tr>
      <w:tr w:rsidR="00851210" w:rsidRPr="003D1FAD" w14:paraId="30DBAA5B" w14:textId="77777777" w:rsidTr="00ED39B9">
        <w:tc>
          <w:tcPr>
            <w:tcW w:w="9658" w:type="dxa"/>
            <w:gridSpan w:val="9"/>
          </w:tcPr>
          <w:p w14:paraId="66BB3CBE" w14:textId="77777777" w:rsidR="00851210" w:rsidRPr="000463D8" w:rsidRDefault="00851210" w:rsidP="00ED39B9">
            <w:pPr>
              <w:rPr>
                <w:rFonts w:ascii="Arial" w:hAnsi="Arial" w:cs="Arial"/>
                <w:b/>
              </w:rPr>
            </w:pPr>
            <w:r w:rsidRPr="000463D8">
              <w:rPr>
                <w:rFonts w:ascii="Arial" w:hAnsi="Arial" w:cs="Arial"/>
                <w:b/>
              </w:rPr>
              <w:t>REQUERIMIENTO FUNCIONAL ASOCIADO:</w:t>
            </w:r>
          </w:p>
          <w:p w14:paraId="38163006" w14:textId="77777777" w:rsidR="00851210" w:rsidRDefault="00851210"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63D1857" w14:textId="77777777" w:rsidR="00851210" w:rsidRPr="003D1FAD" w:rsidRDefault="00851210" w:rsidP="00ED39B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851210" w:rsidRPr="00FA4470" w14:paraId="26ED351E" w14:textId="77777777" w:rsidTr="00ED39B9">
        <w:tc>
          <w:tcPr>
            <w:tcW w:w="9658" w:type="dxa"/>
            <w:gridSpan w:val="9"/>
          </w:tcPr>
          <w:p w14:paraId="76233C59" w14:textId="77777777" w:rsidR="00851210" w:rsidRPr="000463D8" w:rsidRDefault="00851210" w:rsidP="00ED39B9">
            <w:pPr>
              <w:rPr>
                <w:rFonts w:ascii="Arial" w:hAnsi="Arial" w:cs="Arial"/>
                <w:b/>
              </w:rPr>
            </w:pPr>
            <w:r w:rsidRPr="000463D8">
              <w:rPr>
                <w:rFonts w:ascii="Arial" w:hAnsi="Arial" w:cs="Arial"/>
                <w:b/>
              </w:rPr>
              <w:t>ACTORES:</w:t>
            </w:r>
          </w:p>
          <w:p w14:paraId="5D707F32" w14:textId="680BF4B5" w:rsidR="00851210" w:rsidRDefault="00851210" w:rsidP="00ED39B9">
            <w:pPr>
              <w:pStyle w:val="Prrafodelista"/>
              <w:numPr>
                <w:ilvl w:val="0"/>
                <w:numId w:val="9"/>
              </w:numPr>
              <w:rPr>
                <w:rFonts w:ascii="Arial" w:hAnsi="Arial" w:cs="Arial"/>
                <w:color w:val="0000FF"/>
              </w:rPr>
            </w:pPr>
            <w:r>
              <w:rPr>
                <w:rFonts w:ascii="Arial" w:hAnsi="Arial" w:cs="Arial"/>
                <w:color w:val="0000FF"/>
              </w:rPr>
              <w:t>Superadministrador</w:t>
            </w:r>
          </w:p>
          <w:p w14:paraId="3FCC97ED" w14:textId="77777777" w:rsidR="00851210" w:rsidRPr="00FA4470" w:rsidRDefault="00851210" w:rsidP="00ED39B9">
            <w:pPr>
              <w:pStyle w:val="Prrafodelista"/>
              <w:rPr>
                <w:rFonts w:ascii="Arial" w:hAnsi="Arial" w:cs="Arial"/>
                <w:color w:val="0000FF"/>
              </w:rPr>
            </w:pPr>
          </w:p>
        </w:tc>
      </w:tr>
      <w:tr w:rsidR="00851210" w:rsidRPr="000463D8" w14:paraId="30176AE5" w14:textId="77777777" w:rsidTr="00ED39B9">
        <w:tc>
          <w:tcPr>
            <w:tcW w:w="9658" w:type="dxa"/>
            <w:gridSpan w:val="9"/>
          </w:tcPr>
          <w:p w14:paraId="751B8774" w14:textId="77777777" w:rsidR="00851210" w:rsidRPr="000463D8" w:rsidRDefault="00851210" w:rsidP="00ED39B9">
            <w:pPr>
              <w:rPr>
                <w:rFonts w:ascii="Arial" w:hAnsi="Arial" w:cs="Arial"/>
                <w:b/>
              </w:rPr>
            </w:pPr>
            <w:r w:rsidRPr="000463D8">
              <w:rPr>
                <w:rFonts w:ascii="Arial" w:hAnsi="Arial" w:cs="Arial"/>
                <w:b/>
              </w:rPr>
              <w:t>CASOS DE USO ASOCIADOS:</w:t>
            </w:r>
          </w:p>
          <w:p w14:paraId="3C2858E3" w14:textId="77777777" w:rsidR="00851210" w:rsidRDefault="00851210" w:rsidP="00ED39B9">
            <w:pPr>
              <w:rPr>
                <w:rFonts w:ascii="Arial" w:eastAsia="Arial Unicode MS" w:hAnsi="Arial" w:cs="Arial"/>
                <w:iCs/>
                <w:color w:val="0000FF"/>
                <w:lang w:val="es-ES"/>
              </w:rPr>
            </w:pPr>
          </w:p>
          <w:p w14:paraId="72E6DE18" w14:textId="310E656E" w:rsidR="00851210" w:rsidRPr="000463D8" w:rsidRDefault="00596B33" w:rsidP="00ED39B9">
            <w:pPr>
              <w:numPr>
                <w:ilvl w:val="0"/>
                <w:numId w:val="2"/>
              </w:numPr>
              <w:rPr>
                <w:rFonts w:ascii="Arial" w:eastAsia="Arial Unicode MS" w:hAnsi="Arial" w:cs="Arial"/>
                <w:iCs/>
                <w:color w:val="0000FF"/>
                <w:lang w:val="es-ES"/>
              </w:rPr>
            </w:pPr>
            <w:proofErr w:type="spellStart"/>
            <w:r>
              <w:rPr>
                <w:rFonts w:ascii="Arial" w:eastAsia="Arial Unicode MS" w:hAnsi="Arial" w:cs="Arial"/>
                <w:iCs/>
                <w:color w:val="0000FF"/>
                <w:lang w:val="es-ES"/>
              </w:rPr>
              <w:lastRenderedPageBreak/>
              <w:t>Gestionar_sistema_externo</w:t>
            </w:r>
            <w:proofErr w:type="spellEnd"/>
          </w:p>
          <w:p w14:paraId="1DE3328F" w14:textId="77777777" w:rsidR="00851210" w:rsidRPr="000463D8" w:rsidRDefault="00851210" w:rsidP="00ED39B9">
            <w:pPr>
              <w:rPr>
                <w:rFonts w:ascii="Arial" w:hAnsi="Arial" w:cs="Arial"/>
                <w:b/>
                <w:color w:val="800000"/>
              </w:rPr>
            </w:pPr>
          </w:p>
        </w:tc>
      </w:tr>
      <w:tr w:rsidR="00851210" w:rsidRPr="003D1FAD" w14:paraId="372C999F" w14:textId="77777777" w:rsidTr="00ED39B9">
        <w:tc>
          <w:tcPr>
            <w:tcW w:w="9658" w:type="dxa"/>
            <w:gridSpan w:val="9"/>
          </w:tcPr>
          <w:p w14:paraId="0D6CAFF5" w14:textId="77777777" w:rsidR="00851210" w:rsidRDefault="00851210" w:rsidP="00ED39B9">
            <w:pPr>
              <w:rPr>
                <w:rFonts w:ascii="Arial" w:hAnsi="Arial" w:cs="Arial"/>
                <w:b/>
              </w:rPr>
            </w:pPr>
            <w:r w:rsidRPr="000463D8">
              <w:rPr>
                <w:rFonts w:ascii="Arial" w:hAnsi="Arial" w:cs="Arial"/>
                <w:b/>
              </w:rPr>
              <w:lastRenderedPageBreak/>
              <w:t>PROPÓSITO:</w:t>
            </w:r>
          </w:p>
          <w:p w14:paraId="1DA6F889" w14:textId="77777777" w:rsidR="00851210" w:rsidRDefault="00851210" w:rsidP="00ED39B9">
            <w:pPr>
              <w:rPr>
                <w:rFonts w:ascii="Arial" w:hAnsi="Arial" w:cs="Arial"/>
                <w:color w:val="0000FF"/>
                <w:lang w:eastAsia="es-ES"/>
              </w:rPr>
            </w:pPr>
          </w:p>
          <w:p w14:paraId="4B77A333" w14:textId="77777777" w:rsidR="00851210" w:rsidRDefault="00851210" w:rsidP="00851210">
            <w:pPr>
              <w:rPr>
                <w:rFonts w:ascii="Arial" w:hAnsi="Arial" w:cs="Arial"/>
                <w:color w:val="0000FF"/>
                <w:lang w:eastAsia="es-ES"/>
              </w:rPr>
            </w:pPr>
            <w:r>
              <w:rPr>
                <w:rFonts w:ascii="Arial" w:hAnsi="Arial" w:cs="Arial"/>
                <w:color w:val="0000FF"/>
                <w:lang w:eastAsia="es-ES"/>
              </w:rPr>
              <w:t>Generar facturación de los sistemas externos en INPETEL CLOUD</w:t>
            </w:r>
          </w:p>
          <w:p w14:paraId="7EB314A9" w14:textId="04E11F3A" w:rsidR="00851210" w:rsidRPr="003D1FAD" w:rsidRDefault="00851210" w:rsidP="00851210">
            <w:pPr>
              <w:rPr>
                <w:rFonts w:ascii="Arial" w:hAnsi="Arial" w:cs="Arial"/>
                <w:b/>
                <w:color w:val="0000FF"/>
                <w:lang w:val="es-ES"/>
              </w:rPr>
            </w:pPr>
          </w:p>
        </w:tc>
      </w:tr>
      <w:tr w:rsidR="00851210" w:rsidRPr="005A1F2E" w14:paraId="440166DC" w14:textId="77777777" w:rsidTr="00ED39B9">
        <w:tc>
          <w:tcPr>
            <w:tcW w:w="9658" w:type="dxa"/>
            <w:gridSpan w:val="9"/>
            <w:tcBorders>
              <w:bottom w:val="single" w:sz="4" w:space="0" w:color="auto"/>
            </w:tcBorders>
          </w:tcPr>
          <w:p w14:paraId="450E36E9" w14:textId="77777777" w:rsidR="00851210" w:rsidRDefault="00851210" w:rsidP="00ED39B9">
            <w:pPr>
              <w:rPr>
                <w:rFonts w:ascii="Arial" w:hAnsi="Arial" w:cs="Arial"/>
                <w:b/>
              </w:rPr>
            </w:pPr>
            <w:r w:rsidRPr="000463D8">
              <w:rPr>
                <w:rFonts w:ascii="Arial" w:hAnsi="Arial" w:cs="Arial"/>
                <w:b/>
              </w:rPr>
              <w:t>DATOS DE ENTRADA:</w:t>
            </w:r>
          </w:p>
          <w:p w14:paraId="4D5D73CB" w14:textId="77777777" w:rsidR="00851210" w:rsidRDefault="00851210"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153002D9" w14:textId="77777777" w:rsidR="00851210" w:rsidRDefault="00851210" w:rsidP="00ED39B9">
            <w:pPr>
              <w:rPr>
                <w:rFonts w:ascii="Arial" w:hAnsi="Arial" w:cs="Arial"/>
                <w:color w:val="0000FF"/>
                <w:lang w:val="es-ES" w:eastAsia="es-ES"/>
              </w:rPr>
            </w:pPr>
          </w:p>
          <w:p w14:paraId="6DE9F8F9" w14:textId="77777777" w:rsidR="00851210" w:rsidRPr="005A1F2E" w:rsidRDefault="00851210" w:rsidP="00ED39B9">
            <w:pPr>
              <w:rPr>
                <w:rFonts w:ascii="Arial" w:hAnsi="Arial" w:cs="Arial"/>
              </w:rPr>
            </w:pPr>
          </w:p>
        </w:tc>
      </w:tr>
      <w:tr w:rsidR="00851210" w:rsidRPr="009B2573" w14:paraId="5C6EDF04" w14:textId="77777777" w:rsidTr="00ED39B9">
        <w:tc>
          <w:tcPr>
            <w:tcW w:w="559" w:type="dxa"/>
            <w:tcBorders>
              <w:bottom w:val="single" w:sz="4" w:space="0" w:color="auto"/>
            </w:tcBorders>
            <w:shd w:val="clear" w:color="auto" w:fill="D9D9D9"/>
          </w:tcPr>
          <w:p w14:paraId="04D3F040"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B4710F"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26233EE" w14:textId="77777777" w:rsidR="00851210" w:rsidRPr="009B2573" w:rsidRDefault="00851210"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51210" w:rsidRPr="00214CA5" w14:paraId="5E675324" w14:textId="77777777" w:rsidTr="00ED39B9">
        <w:tc>
          <w:tcPr>
            <w:tcW w:w="559" w:type="dxa"/>
            <w:tcBorders>
              <w:bottom w:val="single" w:sz="4" w:space="0" w:color="auto"/>
            </w:tcBorders>
            <w:vAlign w:val="center"/>
          </w:tcPr>
          <w:p w14:paraId="246E8714" w14:textId="77777777" w:rsidR="00851210" w:rsidRPr="00F4293F" w:rsidRDefault="00851210"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4767445" w14:textId="5E200A06" w:rsidR="00851210" w:rsidRDefault="00851210" w:rsidP="00ED39B9">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 FACTURA</w:t>
            </w:r>
          </w:p>
          <w:p w14:paraId="13B78196" w14:textId="77777777" w:rsidR="00851210" w:rsidRPr="00946062" w:rsidRDefault="00851210" w:rsidP="00ED39B9">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580"/>
              <w:gridCol w:w="1524"/>
            </w:tblGrid>
            <w:tr w:rsidR="00851210" w14:paraId="43B85556" w14:textId="77777777" w:rsidTr="00851210">
              <w:trPr>
                <w:trHeight w:val="213"/>
              </w:trPr>
              <w:tc>
                <w:tcPr>
                  <w:tcW w:w="2580" w:type="dxa"/>
                </w:tcPr>
                <w:p w14:paraId="01F3177C" w14:textId="0EEF352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524" w:type="dxa"/>
                </w:tcPr>
                <w:p w14:paraId="65D8A82B" w14:textId="77777777"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único</w:t>
                  </w:r>
                </w:p>
              </w:tc>
            </w:tr>
            <w:tr w:rsidR="00851210" w14:paraId="215EB031" w14:textId="77777777" w:rsidTr="00896FCB">
              <w:trPr>
                <w:trHeight w:val="331"/>
              </w:trPr>
              <w:tc>
                <w:tcPr>
                  <w:tcW w:w="2580" w:type="dxa"/>
                </w:tcPr>
                <w:p w14:paraId="0D21DE69" w14:textId="7FB5302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Perido_factura</w:t>
                  </w:r>
                  <w:proofErr w:type="spellEnd"/>
                </w:p>
              </w:tc>
              <w:tc>
                <w:tcPr>
                  <w:tcW w:w="1524" w:type="dxa"/>
                </w:tcPr>
                <w:p w14:paraId="675E2282" w14:textId="35D78828" w:rsidR="00851210" w:rsidRPr="00851210" w:rsidRDefault="00851210" w:rsidP="00851210">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851210" w14:paraId="3E47A1F9" w14:textId="77777777" w:rsidTr="00851210">
              <w:trPr>
                <w:trHeight w:val="213"/>
              </w:trPr>
              <w:tc>
                <w:tcPr>
                  <w:tcW w:w="2580" w:type="dxa"/>
                </w:tcPr>
                <w:p w14:paraId="489A0EE8" w14:textId="19A8BE9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524" w:type="dxa"/>
                </w:tcPr>
                <w:p w14:paraId="593AC295" w14:textId="235E52DC" w:rsidR="00851210" w:rsidRDefault="00596B33"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851210" w14:paraId="125C333A" w14:textId="77777777" w:rsidTr="00851210">
              <w:trPr>
                <w:trHeight w:val="213"/>
              </w:trPr>
              <w:tc>
                <w:tcPr>
                  <w:tcW w:w="2580" w:type="dxa"/>
                </w:tcPr>
                <w:p w14:paraId="5D1DB11C" w14:textId="6AFE8D1E"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524" w:type="dxa"/>
                </w:tcPr>
                <w:p w14:paraId="57206F57" w14:textId="77777777"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851210" w14:paraId="66A7E341" w14:textId="77777777" w:rsidTr="00851210">
              <w:trPr>
                <w:trHeight w:val="213"/>
              </w:trPr>
              <w:tc>
                <w:tcPr>
                  <w:tcW w:w="2580" w:type="dxa"/>
                </w:tcPr>
                <w:p w14:paraId="7625EAA5" w14:textId="15A23C6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524" w:type="dxa"/>
                </w:tcPr>
                <w:p w14:paraId="27A7AD16" w14:textId="55965AB2" w:rsidR="00851210" w:rsidRDefault="00596B33"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851210" w14:paraId="535E7E06" w14:textId="77777777" w:rsidTr="00851210">
              <w:trPr>
                <w:trHeight w:val="213"/>
              </w:trPr>
              <w:tc>
                <w:tcPr>
                  <w:tcW w:w="2580" w:type="dxa"/>
                </w:tcPr>
                <w:p w14:paraId="3D239EA9" w14:textId="5C7418EA" w:rsidR="00851210" w:rsidRDefault="00851210" w:rsidP="00851210">
                  <w:pPr>
                    <w:spacing w:line="240" w:lineRule="auto"/>
                    <w:ind w:left="720" w:hanging="720"/>
                    <w:rPr>
                      <w:rFonts w:ascii="Arial" w:eastAsia="Arial Unicode MS" w:hAnsi="Arial" w:cs="Arial"/>
                      <w:color w:val="0000FF"/>
                      <w:lang w:val="es-ES"/>
                    </w:rPr>
                  </w:pPr>
                </w:p>
              </w:tc>
              <w:tc>
                <w:tcPr>
                  <w:tcW w:w="1524" w:type="dxa"/>
                </w:tcPr>
                <w:p w14:paraId="1A8AA166" w14:textId="77777777" w:rsidR="00851210" w:rsidRDefault="00851210" w:rsidP="00ED39B9">
                  <w:pPr>
                    <w:spacing w:line="240" w:lineRule="auto"/>
                    <w:rPr>
                      <w:rFonts w:ascii="Arial" w:eastAsia="Arial Unicode MS" w:hAnsi="Arial" w:cs="Arial"/>
                      <w:color w:val="0000FF"/>
                      <w:lang w:val="es-ES"/>
                    </w:rPr>
                  </w:pPr>
                </w:p>
              </w:tc>
            </w:tr>
            <w:tr w:rsidR="00851210" w14:paraId="02815C44" w14:textId="77777777" w:rsidTr="00851210">
              <w:trPr>
                <w:trHeight w:val="213"/>
              </w:trPr>
              <w:tc>
                <w:tcPr>
                  <w:tcW w:w="2580" w:type="dxa"/>
                </w:tcPr>
                <w:p w14:paraId="75C0702F" w14:textId="77777777" w:rsidR="00851210" w:rsidRDefault="00851210" w:rsidP="00ED39B9">
                  <w:pPr>
                    <w:spacing w:line="240" w:lineRule="auto"/>
                    <w:rPr>
                      <w:rFonts w:ascii="Arial" w:eastAsia="Arial Unicode MS" w:hAnsi="Arial" w:cs="Arial"/>
                      <w:color w:val="0000FF"/>
                      <w:lang w:val="es-ES"/>
                    </w:rPr>
                  </w:pPr>
                </w:p>
              </w:tc>
              <w:tc>
                <w:tcPr>
                  <w:tcW w:w="1524" w:type="dxa"/>
                </w:tcPr>
                <w:p w14:paraId="729CC012" w14:textId="77777777" w:rsidR="00851210" w:rsidRDefault="00851210" w:rsidP="00ED39B9">
                  <w:pPr>
                    <w:spacing w:line="240" w:lineRule="auto"/>
                    <w:rPr>
                      <w:rFonts w:ascii="Arial" w:eastAsia="Arial Unicode MS" w:hAnsi="Arial" w:cs="Arial"/>
                      <w:color w:val="0000FF"/>
                      <w:lang w:val="es-ES"/>
                    </w:rPr>
                  </w:pPr>
                </w:p>
              </w:tc>
            </w:tr>
          </w:tbl>
          <w:p w14:paraId="51C632A4" w14:textId="77777777" w:rsidR="00851210" w:rsidRPr="00D03F51" w:rsidRDefault="00851210"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B91AB59" w14:textId="77777777" w:rsidR="00851210" w:rsidRPr="00214CA5" w:rsidRDefault="00851210" w:rsidP="00ED39B9">
            <w:pPr>
              <w:spacing w:line="240" w:lineRule="auto"/>
              <w:jc w:val="both"/>
              <w:rPr>
                <w:rFonts w:ascii="Arial" w:eastAsia="Arial Unicode MS" w:hAnsi="Arial" w:cs="Arial"/>
                <w:color w:val="0000FF"/>
                <w:lang w:val="es-ES"/>
              </w:rPr>
            </w:pPr>
          </w:p>
        </w:tc>
      </w:tr>
      <w:tr w:rsidR="00851210" w:rsidRPr="00F4293F" w14:paraId="7CCD1E9F" w14:textId="77777777" w:rsidTr="00ED39B9">
        <w:tc>
          <w:tcPr>
            <w:tcW w:w="9658" w:type="dxa"/>
            <w:gridSpan w:val="9"/>
            <w:tcBorders>
              <w:top w:val="nil"/>
              <w:bottom w:val="single" w:sz="4" w:space="0" w:color="auto"/>
            </w:tcBorders>
          </w:tcPr>
          <w:p w14:paraId="3CED75CD" w14:textId="77777777" w:rsidR="00851210" w:rsidRPr="00F4293F" w:rsidRDefault="00851210" w:rsidP="00ED39B9">
            <w:pPr>
              <w:rPr>
                <w:rFonts w:ascii="Arial" w:hAnsi="Arial" w:cs="Arial"/>
                <w:b/>
              </w:rPr>
            </w:pPr>
            <w:r w:rsidRPr="000463D8">
              <w:rPr>
                <w:rFonts w:ascii="Arial" w:hAnsi="Arial" w:cs="Arial"/>
                <w:b/>
              </w:rPr>
              <w:t>DATOS DE SALIDA:</w:t>
            </w:r>
          </w:p>
        </w:tc>
      </w:tr>
      <w:tr w:rsidR="00851210" w:rsidRPr="009B2573" w14:paraId="6FABB59E" w14:textId="77777777" w:rsidTr="00ED39B9">
        <w:tc>
          <w:tcPr>
            <w:tcW w:w="559" w:type="dxa"/>
            <w:tcBorders>
              <w:bottom w:val="single" w:sz="4" w:space="0" w:color="auto"/>
            </w:tcBorders>
            <w:shd w:val="clear" w:color="auto" w:fill="D9D9D9"/>
          </w:tcPr>
          <w:p w14:paraId="641CC234"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E533C40"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A3B4AA7" w14:textId="77777777" w:rsidR="00851210" w:rsidRPr="009B2573" w:rsidRDefault="00851210" w:rsidP="00ED39B9">
            <w:pPr>
              <w:jc w:val="center"/>
              <w:rPr>
                <w:rFonts w:ascii="Arial" w:hAnsi="Arial" w:cs="Arial"/>
                <w:b/>
              </w:rPr>
            </w:pPr>
            <w:r w:rsidRPr="009B2573">
              <w:rPr>
                <w:rFonts w:ascii="Arial" w:hAnsi="Arial" w:cs="Arial"/>
                <w:b/>
              </w:rPr>
              <w:t>Validaciones</w:t>
            </w:r>
          </w:p>
        </w:tc>
      </w:tr>
      <w:tr w:rsidR="00851210" w:rsidRPr="00236317" w14:paraId="108C8926" w14:textId="77777777" w:rsidTr="00ED39B9">
        <w:tc>
          <w:tcPr>
            <w:tcW w:w="559" w:type="dxa"/>
            <w:tcBorders>
              <w:bottom w:val="single" w:sz="4" w:space="0" w:color="auto"/>
            </w:tcBorders>
            <w:vAlign w:val="center"/>
          </w:tcPr>
          <w:p w14:paraId="29635D25" w14:textId="77777777" w:rsidR="00851210" w:rsidRPr="009B2573" w:rsidRDefault="00851210" w:rsidP="00ED39B9">
            <w:pPr>
              <w:spacing w:line="240" w:lineRule="auto"/>
              <w:rPr>
                <w:rFonts w:ascii="Arial" w:hAnsi="Arial" w:cs="Arial"/>
              </w:rPr>
            </w:pPr>
          </w:p>
        </w:tc>
        <w:tc>
          <w:tcPr>
            <w:tcW w:w="4368" w:type="dxa"/>
            <w:gridSpan w:val="5"/>
            <w:tcBorders>
              <w:bottom w:val="single" w:sz="4" w:space="0" w:color="auto"/>
            </w:tcBorders>
            <w:vAlign w:val="center"/>
          </w:tcPr>
          <w:p w14:paraId="63F919E6" w14:textId="77777777" w:rsidR="00851210" w:rsidRPr="009B2573" w:rsidRDefault="00851210" w:rsidP="00ED39B9">
            <w:pPr>
              <w:spacing w:line="240" w:lineRule="auto"/>
              <w:rPr>
                <w:rFonts w:ascii="Arial" w:hAnsi="Arial" w:cs="Arial"/>
              </w:rPr>
            </w:pPr>
          </w:p>
        </w:tc>
        <w:tc>
          <w:tcPr>
            <w:tcW w:w="4731" w:type="dxa"/>
            <w:gridSpan w:val="3"/>
            <w:tcBorders>
              <w:bottom w:val="single" w:sz="4" w:space="0" w:color="auto"/>
            </w:tcBorders>
            <w:vAlign w:val="center"/>
          </w:tcPr>
          <w:p w14:paraId="66637501" w14:textId="77777777" w:rsidR="00851210" w:rsidRPr="00236317" w:rsidRDefault="00851210" w:rsidP="00ED39B9">
            <w:pPr>
              <w:spacing w:line="240" w:lineRule="auto"/>
              <w:rPr>
                <w:rFonts w:ascii="Arial" w:hAnsi="Arial" w:cs="Arial"/>
                <w:i/>
                <w:color w:val="800000"/>
              </w:rPr>
            </w:pPr>
          </w:p>
        </w:tc>
      </w:tr>
      <w:tr w:rsidR="00851210" w:rsidRPr="0075343E" w14:paraId="227D3B1D" w14:textId="77777777" w:rsidTr="00ED39B9">
        <w:tc>
          <w:tcPr>
            <w:tcW w:w="9658" w:type="dxa"/>
            <w:gridSpan w:val="9"/>
          </w:tcPr>
          <w:p w14:paraId="7A762BDA" w14:textId="77777777" w:rsidR="00851210" w:rsidRPr="0075343E" w:rsidRDefault="00851210" w:rsidP="00ED39B9">
            <w:pPr>
              <w:rPr>
                <w:rFonts w:ascii="Arial" w:hAnsi="Arial" w:cs="Arial"/>
                <w:b/>
              </w:rPr>
            </w:pPr>
            <w:r w:rsidRPr="000463D8">
              <w:rPr>
                <w:rFonts w:ascii="Arial" w:hAnsi="Arial" w:cs="Arial"/>
                <w:b/>
              </w:rPr>
              <w:t>PRECONDICIÓN:</w:t>
            </w:r>
          </w:p>
        </w:tc>
      </w:tr>
      <w:tr w:rsidR="00851210" w:rsidRPr="00DE4ABE" w14:paraId="480435B0" w14:textId="77777777" w:rsidTr="00ED39B9">
        <w:tc>
          <w:tcPr>
            <w:tcW w:w="9658" w:type="dxa"/>
            <w:gridSpan w:val="9"/>
            <w:tcBorders>
              <w:bottom w:val="single" w:sz="4" w:space="0" w:color="auto"/>
            </w:tcBorders>
          </w:tcPr>
          <w:p w14:paraId="3951972F" w14:textId="77777777" w:rsidR="00851210" w:rsidRDefault="00851210" w:rsidP="00ED39B9">
            <w:pPr>
              <w:rPr>
                <w:rFonts w:ascii="Arial" w:hAnsi="Arial" w:cs="Arial"/>
                <w:b/>
              </w:rPr>
            </w:pPr>
            <w:r w:rsidRPr="000463D8">
              <w:rPr>
                <w:rFonts w:ascii="Arial" w:hAnsi="Arial" w:cs="Arial"/>
                <w:b/>
              </w:rPr>
              <w:t>FLUJO NORMAL DE TRABAJO:</w:t>
            </w:r>
          </w:p>
          <w:p w14:paraId="0A21C324" w14:textId="77777777" w:rsidR="00851210" w:rsidRPr="00946062" w:rsidRDefault="00851210" w:rsidP="00ED39B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C47E01E"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C6DC6E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1A7443E4"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95D4FA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779114B4" wp14:editId="451D0266">
                  <wp:extent cx="4643727" cy="2282025"/>
                  <wp:effectExtent l="76200" t="0" r="81280" b="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14:paraId="0BC6957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5C6196C7" w14:textId="4EBE7459"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26E23D3E" w14:textId="7B825537" w:rsidR="00851210" w:rsidRPr="00BB1AF7" w:rsidRDefault="00851210" w:rsidP="00ED39B9">
            <w:pPr>
              <w:widowControl/>
              <w:autoSpaceDE w:val="0"/>
              <w:autoSpaceDN w:val="0"/>
              <w:adjustRightInd w:val="0"/>
              <w:spacing w:line="240" w:lineRule="auto"/>
              <w:rPr>
                <w:rFonts w:ascii="Arial" w:hAnsi="Arial" w:cs="Arial"/>
                <w:color w:val="0000FF"/>
                <w:lang w:val="es-ES" w:eastAsia="es-ES"/>
              </w:rPr>
            </w:pPr>
          </w:p>
          <w:p w14:paraId="50542B0B" w14:textId="77777777" w:rsidR="00851210" w:rsidRPr="00DE4ABE" w:rsidRDefault="00851210" w:rsidP="00ED39B9">
            <w:pPr>
              <w:jc w:val="both"/>
              <w:rPr>
                <w:rFonts w:ascii="Arial" w:eastAsia="Arial Unicode MS" w:hAnsi="Arial" w:cs="Arial"/>
                <w:color w:val="0000FF"/>
                <w:lang w:val="es-ES"/>
              </w:rPr>
            </w:pPr>
          </w:p>
        </w:tc>
      </w:tr>
      <w:tr w:rsidR="00851210" w:rsidRPr="000463D8" w14:paraId="4F7A2D07" w14:textId="77777777" w:rsidTr="00ED39B9">
        <w:tc>
          <w:tcPr>
            <w:tcW w:w="804" w:type="dxa"/>
            <w:gridSpan w:val="2"/>
            <w:shd w:val="clear" w:color="auto" w:fill="D9D9D9"/>
          </w:tcPr>
          <w:p w14:paraId="648C81F8" w14:textId="77777777" w:rsidR="00851210" w:rsidRPr="000463D8" w:rsidRDefault="00851210"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7D62E98C"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56A6939F"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625B58B7" w14:textId="77777777" w:rsidTr="00ED39B9">
        <w:tc>
          <w:tcPr>
            <w:tcW w:w="804" w:type="dxa"/>
            <w:gridSpan w:val="2"/>
          </w:tcPr>
          <w:p w14:paraId="1D1E3F76" w14:textId="77777777" w:rsidR="00851210" w:rsidRPr="006779C3" w:rsidRDefault="00851210"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C754425" w14:textId="0D4DF698" w:rsidR="00851210" w:rsidRPr="006779C3" w:rsidRDefault="00896FCB" w:rsidP="00ED39B9">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4F23B080" w14:textId="77777777" w:rsidR="00851210" w:rsidRDefault="00896FCB" w:rsidP="00ED39B9">
            <w:pPr>
              <w:jc w:val="both"/>
              <w:rPr>
                <w:rFonts w:ascii="Arial" w:hAnsi="Arial" w:cs="Arial"/>
                <w:b/>
              </w:rPr>
            </w:pPr>
            <w:proofErr w:type="spellStart"/>
            <w:r>
              <w:rPr>
                <w:rFonts w:ascii="Arial" w:hAnsi="Arial" w:cs="Arial"/>
                <w:b/>
              </w:rPr>
              <w:t>GestionarFactura</w:t>
            </w:r>
            <w:proofErr w:type="spellEnd"/>
          </w:p>
          <w:p w14:paraId="04438360" w14:textId="77777777" w:rsidR="00896FCB" w:rsidRDefault="00896FCB" w:rsidP="00ED39B9">
            <w:pPr>
              <w:jc w:val="both"/>
              <w:rPr>
                <w:rFonts w:ascii="Arial" w:hAnsi="Arial" w:cs="Arial"/>
                <w:b/>
              </w:rPr>
            </w:pPr>
          </w:p>
          <w:p w14:paraId="1F826EAD" w14:textId="77777777" w:rsidR="00896FCB" w:rsidRPr="0055737A" w:rsidRDefault="00896FCB" w:rsidP="00ED39B9">
            <w:pPr>
              <w:jc w:val="both"/>
              <w:rPr>
                <w:rFonts w:ascii="Arial" w:hAnsi="Arial" w:cs="Arial"/>
                <w:bCs/>
              </w:rPr>
            </w:pPr>
            <w:r w:rsidRPr="0055737A">
              <w:rPr>
                <w:rFonts w:ascii="Arial" w:hAnsi="Arial" w:cs="Arial"/>
                <w:bCs/>
              </w:rPr>
              <w:t xml:space="preserve">El superadministrador del sistema INPETEL CLOUD podrá consultar la facturación de cada uno de sus sistemas externos </w:t>
            </w:r>
          </w:p>
          <w:p w14:paraId="50C465B3" w14:textId="77777777" w:rsidR="00896FCB" w:rsidRPr="0055737A" w:rsidRDefault="00896FCB" w:rsidP="00ED39B9">
            <w:pPr>
              <w:jc w:val="both"/>
              <w:rPr>
                <w:rFonts w:ascii="Arial" w:hAnsi="Arial" w:cs="Arial"/>
                <w:bCs/>
              </w:rPr>
            </w:pPr>
          </w:p>
          <w:p w14:paraId="36E4141C" w14:textId="02C6A0A5" w:rsidR="00896FCB" w:rsidRPr="0055737A" w:rsidRDefault="00896FCB" w:rsidP="00ED39B9">
            <w:pPr>
              <w:jc w:val="both"/>
              <w:rPr>
                <w:rFonts w:ascii="Arial" w:hAnsi="Arial" w:cs="Arial"/>
                <w:bCs/>
              </w:rPr>
            </w:pPr>
            <w:r w:rsidRPr="0055737A">
              <w:rPr>
                <w:rFonts w:ascii="Arial" w:hAnsi="Arial" w:cs="Arial"/>
                <w:bCs/>
              </w:rPr>
              <w:t xml:space="preserve">1 </w:t>
            </w:r>
            <w:r w:rsidR="0055737A" w:rsidRPr="0055737A">
              <w:rPr>
                <w:rFonts w:ascii="Arial" w:hAnsi="Arial" w:cs="Arial"/>
                <w:bCs/>
              </w:rPr>
              <w:t>ingresar</w:t>
            </w:r>
            <w:r w:rsidRPr="0055737A">
              <w:rPr>
                <w:rFonts w:ascii="Arial" w:hAnsi="Arial" w:cs="Arial"/>
                <w:bCs/>
              </w:rPr>
              <w:t xml:space="preserve"> al sistema INPETEL CLOUD</w:t>
            </w:r>
          </w:p>
          <w:p w14:paraId="1299BDD2" w14:textId="2E5EFFD8" w:rsidR="00896FCB" w:rsidRPr="0055737A" w:rsidRDefault="00896FCB" w:rsidP="00ED39B9">
            <w:pPr>
              <w:jc w:val="both"/>
              <w:rPr>
                <w:rFonts w:ascii="Arial" w:hAnsi="Arial" w:cs="Arial"/>
                <w:bCs/>
              </w:rPr>
            </w:pPr>
            <w:r w:rsidRPr="0055737A">
              <w:rPr>
                <w:rFonts w:ascii="Arial" w:hAnsi="Arial" w:cs="Arial"/>
                <w:bCs/>
              </w:rPr>
              <w:t xml:space="preserve">2 ingresar al </w:t>
            </w:r>
            <w:r w:rsidR="0055737A" w:rsidRPr="0055737A">
              <w:rPr>
                <w:rFonts w:ascii="Arial" w:hAnsi="Arial" w:cs="Arial"/>
                <w:bCs/>
              </w:rPr>
              <w:t>módulo</w:t>
            </w:r>
            <w:r w:rsidRPr="0055737A">
              <w:rPr>
                <w:rFonts w:ascii="Arial" w:hAnsi="Arial" w:cs="Arial"/>
                <w:bCs/>
              </w:rPr>
              <w:t xml:space="preserve"> de facturación</w:t>
            </w:r>
          </w:p>
          <w:p w14:paraId="18147884" w14:textId="77777777" w:rsidR="00896FCB" w:rsidRPr="0055737A" w:rsidRDefault="00896FCB" w:rsidP="00ED39B9">
            <w:pPr>
              <w:jc w:val="both"/>
              <w:rPr>
                <w:rFonts w:ascii="Arial" w:hAnsi="Arial" w:cs="Arial"/>
                <w:bCs/>
              </w:rPr>
            </w:pPr>
            <w:r w:rsidRPr="0055737A">
              <w:rPr>
                <w:rFonts w:ascii="Arial" w:hAnsi="Arial" w:cs="Arial"/>
                <w:bCs/>
              </w:rPr>
              <w:t>3 seleccionar el sistema externo a consultar</w:t>
            </w:r>
          </w:p>
          <w:p w14:paraId="39392AE3" w14:textId="77777777" w:rsidR="00896FCB" w:rsidRPr="0055737A" w:rsidRDefault="00896FCB" w:rsidP="00ED39B9">
            <w:pPr>
              <w:jc w:val="both"/>
              <w:rPr>
                <w:rFonts w:ascii="Arial" w:hAnsi="Arial" w:cs="Arial"/>
                <w:bCs/>
              </w:rPr>
            </w:pPr>
            <w:r w:rsidRPr="0055737A">
              <w:rPr>
                <w:rFonts w:ascii="Arial" w:hAnsi="Arial" w:cs="Arial"/>
                <w:bCs/>
              </w:rPr>
              <w:t>4 seleccionar rango de fechas o facturación periodo actual.</w:t>
            </w:r>
          </w:p>
          <w:p w14:paraId="6515076D" w14:textId="77777777" w:rsidR="00896FCB" w:rsidRPr="0055737A" w:rsidRDefault="00896FCB" w:rsidP="00ED39B9">
            <w:pPr>
              <w:jc w:val="both"/>
              <w:rPr>
                <w:rFonts w:ascii="Arial" w:hAnsi="Arial" w:cs="Arial"/>
                <w:bCs/>
              </w:rPr>
            </w:pPr>
            <w:r w:rsidRPr="0055737A">
              <w:rPr>
                <w:rFonts w:ascii="Arial" w:hAnsi="Arial" w:cs="Arial"/>
                <w:bCs/>
              </w:rPr>
              <w:t xml:space="preserve">5 </w:t>
            </w:r>
          </w:p>
          <w:p w14:paraId="28DF8164" w14:textId="77777777" w:rsidR="00896FCB" w:rsidRDefault="00896FCB" w:rsidP="00ED39B9">
            <w:pPr>
              <w:pStyle w:val="Prrafodelista"/>
              <w:numPr>
                <w:ilvl w:val="0"/>
                <w:numId w:val="31"/>
              </w:numPr>
              <w:jc w:val="both"/>
              <w:rPr>
                <w:rFonts w:ascii="Arial" w:hAnsi="Arial" w:cs="Arial"/>
                <w:b/>
              </w:rPr>
            </w:pPr>
            <w:r w:rsidRPr="00896FCB">
              <w:rPr>
                <w:rFonts w:ascii="Arial" w:hAnsi="Arial" w:cs="Arial"/>
                <w:b/>
              </w:rPr>
              <w:t>rango de fechas:</w:t>
            </w:r>
          </w:p>
          <w:p w14:paraId="1F976C87" w14:textId="400076FE" w:rsidR="00896FCB" w:rsidRPr="0055737A" w:rsidRDefault="00896FCB" w:rsidP="00896FCB">
            <w:pPr>
              <w:pStyle w:val="Prrafodelista"/>
              <w:jc w:val="both"/>
              <w:rPr>
                <w:rFonts w:ascii="Arial" w:hAnsi="Arial" w:cs="Arial"/>
                <w:bCs/>
              </w:rPr>
            </w:pPr>
            <w:r w:rsidRPr="0055737A">
              <w:rPr>
                <w:rFonts w:ascii="Arial" w:hAnsi="Arial" w:cs="Arial"/>
                <w:bCs/>
              </w:rPr>
              <w:t xml:space="preserve">El superadministrador </w:t>
            </w:r>
            <w:r w:rsidR="0055737A" w:rsidRPr="0055737A">
              <w:rPr>
                <w:rFonts w:ascii="Arial" w:hAnsi="Arial" w:cs="Arial"/>
                <w:bCs/>
              </w:rPr>
              <w:t>tendrá</w:t>
            </w:r>
            <w:r w:rsidRPr="0055737A">
              <w:rPr>
                <w:rFonts w:ascii="Arial" w:hAnsi="Arial" w:cs="Arial"/>
                <w:bCs/>
              </w:rPr>
              <w:t xml:space="preserve"> la opción de escoger el rango de fechas para el cual desea consultar la facturación del sistema externo</w:t>
            </w:r>
          </w:p>
          <w:p w14:paraId="08D1020C" w14:textId="77777777" w:rsidR="00896FCB" w:rsidRDefault="00896FCB" w:rsidP="00896FCB">
            <w:pPr>
              <w:pStyle w:val="Prrafodelista"/>
              <w:jc w:val="both"/>
              <w:rPr>
                <w:rFonts w:ascii="Arial" w:hAnsi="Arial" w:cs="Arial"/>
                <w:b/>
              </w:rPr>
            </w:pPr>
          </w:p>
          <w:p w14:paraId="106DCF15" w14:textId="0F2B3D08" w:rsidR="00896FCB" w:rsidRDefault="00896FCB" w:rsidP="00896FCB">
            <w:pPr>
              <w:pStyle w:val="Prrafodelista"/>
              <w:numPr>
                <w:ilvl w:val="0"/>
                <w:numId w:val="31"/>
              </w:numPr>
              <w:jc w:val="both"/>
              <w:rPr>
                <w:rFonts w:ascii="Arial" w:hAnsi="Arial" w:cs="Arial"/>
                <w:b/>
              </w:rPr>
            </w:pPr>
            <w:r>
              <w:rPr>
                <w:rFonts w:ascii="Arial" w:hAnsi="Arial" w:cs="Arial"/>
                <w:b/>
              </w:rPr>
              <w:t>facturación periodo actual.</w:t>
            </w:r>
          </w:p>
          <w:p w14:paraId="6C548552" w14:textId="139B5A2C" w:rsidR="00896FCB" w:rsidRPr="0055737A" w:rsidRDefault="0055737A" w:rsidP="00896FCB">
            <w:pPr>
              <w:pStyle w:val="Prrafodelista"/>
              <w:jc w:val="both"/>
              <w:rPr>
                <w:rFonts w:ascii="Arial" w:hAnsi="Arial" w:cs="Arial"/>
                <w:bCs/>
              </w:rPr>
            </w:pPr>
            <w:r w:rsidRPr="0055737A">
              <w:rPr>
                <w:rFonts w:ascii="Arial" w:hAnsi="Arial" w:cs="Arial"/>
                <w:bCs/>
              </w:rPr>
              <w:t>Se le mostrará la facturación del periodo actual del sistema externo seleccionado.</w:t>
            </w:r>
          </w:p>
          <w:p w14:paraId="39AEDFC2" w14:textId="77777777" w:rsidR="00896FCB" w:rsidRDefault="00896FCB" w:rsidP="00ED39B9">
            <w:pPr>
              <w:jc w:val="both"/>
              <w:rPr>
                <w:rFonts w:ascii="Arial" w:hAnsi="Arial" w:cs="Arial"/>
                <w:b/>
              </w:rPr>
            </w:pPr>
          </w:p>
          <w:p w14:paraId="29C414B6" w14:textId="6041A93D" w:rsidR="0055737A" w:rsidRPr="0055737A" w:rsidRDefault="0055737A" w:rsidP="00ED39B9">
            <w:pPr>
              <w:jc w:val="both"/>
              <w:rPr>
                <w:rFonts w:ascii="Arial" w:hAnsi="Arial" w:cs="Arial"/>
                <w:bCs/>
              </w:rPr>
            </w:pPr>
            <w:r w:rsidRPr="0055737A">
              <w:rPr>
                <w:rFonts w:ascii="Arial" w:hAnsi="Arial" w:cs="Arial"/>
                <w:bCs/>
              </w:rPr>
              <w:t xml:space="preserve">6 el superadministrador tendrá la opción de generar el reporte de la facturación en formato </w:t>
            </w:r>
            <w:proofErr w:type="spellStart"/>
            <w:r w:rsidRPr="0055737A">
              <w:rPr>
                <w:rFonts w:ascii="Arial" w:hAnsi="Arial" w:cs="Arial"/>
                <w:bCs/>
              </w:rPr>
              <w:t>csv</w:t>
            </w:r>
            <w:proofErr w:type="spellEnd"/>
            <w:r w:rsidRPr="0055737A">
              <w:rPr>
                <w:rFonts w:ascii="Arial" w:hAnsi="Arial" w:cs="Arial"/>
                <w:bCs/>
              </w:rPr>
              <w:t xml:space="preserve">. </w:t>
            </w:r>
            <w:proofErr w:type="spellStart"/>
            <w:r w:rsidRPr="0055737A">
              <w:rPr>
                <w:rFonts w:ascii="Arial" w:hAnsi="Arial" w:cs="Arial"/>
                <w:bCs/>
              </w:rPr>
              <w:t>Txt</w:t>
            </w:r>
            <w:proofErr w:type="spellEnd"/>
            <w:r w:rsidRPr="0055737A">
              <w:rPr>
                <w:rFonts w:ascii="Arial" w:hAnsi="Arial" w:cs="Arial"/>
                <w:bCs/>
              </w:rPr>
              <w:t xml:space="preserve"> o </w:t>
            </w:r>
            <w:proofErr w:type="spellStart"/>
            <w:r w:rsidRPr="0055737A">
              <w:rPr>
                <w:rFonts w:ascii="Arial" w:hAnsi="Arial" w:cs="Arial"/>
                <w:bCs/>
              </w:rPr>
              <w:t>pdf</w:t>
            </w:r>
            <w:proofErr w:type="spellEnd"/>
            <w:r w:rsidRPr="0055737A">
              <w:rPr>
                <w:rFonts w:ascii="Arial" w:hAnsi="Arial" w:cs="Arial"/>
                <w:bCs/>
              </w:rPr>
              <w:t xml:space="preserve"> y enviarlo por correo electrónico</w:t>
            </w:r>
          </w:p>
        </w:tc>
      </w:tr>
      <w:tr w:rsidR="00851210" w:rsidRPr="00684CDA" w14:paraId="6C8B3CEB" w14:textId="77777777" w:rsidTr="00ED39B9">
        <w:tc>
          <w:tcPr>
            <w:tcW w:w="9658" w:type="dxa"/>
            <w:gridSpan w:val="9"/>
          </w:tcPr>
          <w:p w14:paraId="3D892E2C" w14:textId="77777777" w:rsidR="00851210" w:rsidRPr="00CC2F74" w:rsidRDefault="00851210" w:rsidP="00ED39B9">
            <w:pPr>
              <w:rPr>
                <w:rFonts w:ascii="Arial" w:hAnsi="Arial" w:cs="Arial"/>
                <w:color w:val="0000FF"/>
                <w:lang w:val="es-ES" w:eastAsia="es-ES"/>
              </w:rPr>
            </w:pPr>
            <w:r w:rsidRPr="000463D8">
              <w:rPr>
                <w:rFonts w:ascii="Arial" w:hAnsi="Arial" w:cs="Arial"/>
                <w:b/>
              </w:rPr>
              <w:t>POSCONDICION:</w:t>
            </w:r>
          </w:p>
          <w:p w14:paraId="3C6BA9CF" w14:textId="77777777" w:rsidR="00851210" w:rsidRDefault="00851210" w:rsidP="00ED39B9">
            <w:pPr>
              <w:rPr>
                <w:rFonts w:ascii="Arial" w:hAnsi="Arial" w:cs="Arial"/>
                <w:color w:val="0000FF"/>
                <w:lang w:val="es-ES" w:eastAsia="es-ES"/>
              </w:rPr>
            </w:pPr>
          </w:p>
          <w:p w14:paraId="095E44CB" w14:textId="2F57124F" w:rsidR="00851210" w:rsidRDefault="00851210" w:rsidP="00ED39B9">
            <w:pPr>
              <w:rPr>
                <w:rFonts w:ascii="Arial" w:hAnsi="Arial" w:cs="Arial"/>
                <w:color w:val="0000FF"/>
                <w:lang w:val="es-ES" w:eastAsia="es-ES"/>
              </w:rPr>
            </w:pPr>
            <w:r>
              <w:rPr>
                <w:rFonts w:ascii="Arial" w:hAnsi="Arial" w:cs="Arial"/>
                <w:color w:val="0000FF"/>
                <w:lang w:val="es-ES" w:eastAsia="es-ES"/>
              </w:rPr>
              <w:t xml:space="preserve">El </w:t>
            </w:r>
            <w:r w:rsidR="0055737A">
              <w:rPr>
                <w:rFonts w:ascii="Arial" w:hAnsi="Arial" w:cs="Arial"/>
                <w:color w:val="0000FF"/>
                <w:lang w:val="es-ES" w:eastAsia="es-ES"/>
              </w:rPr>
              <w:t>superadministrador</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0081C404" w14:textId="16F0F13B" w:rsidR="00851210" w:rsidRDefault="00851210" w:rsidP="00ED39B9">
            <w:pPr>
              <w:rPr>
                <w:rFonts w:ascii="Arial" w:hAnsi="Arial" w:cs="Arial"/>
                <w:color w:val="0000FF"/>
                <w:lang w:val="es-ES" w:eastAsia="es-ES"/>
              </w:rPr>
            </w:pPr>
            <w:r>
              <w:rPr>
                <w:rFonts w:ascii="Arial" w:hAnsi="Arial" w:cs="Arial"/>
                <w:color w:val="0000FF"/>
                <w:lang w:val="es-ES" w:eastAsia="es-ES"/>
              </w:rPr>
              <w:t>El sistema externo</w:t>
            </w:r>
            <w:r w:rsidR="0055737A">
              <w:rPr>
                <w:rFonts w:ascii="Arial" w:hAnsi="Arial" w:cs="Arial"/>
                <w:color w:val="0000FF"/>
                <w:lang w:val="es-ES" w:eastAsia="es-ES"/>
              </w:rPr>
              <w:t xml:space="preserve"> debe estar previamente creado en INPETEL CLOUD</w:t>
            </w:r>
          </w:p>
          <w:p w14:paraId="0D497DA3" w14:textId="77777777" w:rsidR="00851210" w:rsidRDefault="00851210" w:rsidP="00ED39B9">
            <w:pPr>
              <w:rPr>
                <w:rFonts w:ascii="Arial" w:hAnsi="Arial" w:cs="Arial"/>
                <w:color w:val="0000FF"/>
                <w:lang w:val="es-ES" w:eastAsia="es-ES"/>
              </w:rPr>
            </w:pPr>
          </w:p>
          <w:p w14:paraId="576581D3" w14:textId="77777777" w:rsidR="00851210" w:rsidRDefault="00851210" w:rsidP="00ED39B9">
            <w:pPr>
              <w:rPr>
                <w:rFonts w:ascii="Arial" w:hAnsi="Arial" w:cs="Arial"/>
                <w:color w:val="0000FF"/>
                <w:lang w:val="es-ES" w:eastAsia="es-ES"/>
              </w:rPr>
            </w:pPr>
          </w:p>
          <w:p w14:paraId="6C32560D" w14:textId="77777777" w:rsidR="00851210" w:rsidRDefault="00851210" w:rsidP="00ED39B9">
            <w:pPr>
              <w:rPr>
                <w:rFonts w:ascii="Arial" w:hAnsi="Arial" w:cs="Arial"/>
                <w:color w:val="0000FF"/>
                <w:lang w:val="es-ES" w:eastAsia="es-ES"/>
              </w:rPr>
            </w:pPr>
          </w:p>
          <w:p w14:paraId="621C2383" w14:textId="77777777" w:rsidR="00851210" w:rsidRPr="00684CDA" w:rsidRDefault="00851210" w:rsidP="00ED39B9">
            <w:pPr>
              <w:rPr>
                <w:rFonts w:ascii="Arial" w:hAnsi="Arial" w:cs="Arial"/>
                <w:color w:val="0000FF"/>
                <w:lang w:val="es-ES" w:eastAsia="es-ES"/>
              </w:rPr>
            </w:pPr>
          </w:p>
        </w:tc>
      </w:tr>
      <w:tr w:rsidR="00851210" w:rsidRPr="00684CDA" w14:paraId="284A597A" w14:textId="77777777" w:rsidTr="00ED39B9">
        <w:tc>
          <w:tcPr>
            <w:tcW w:w="9658" w:type="dxa"/>
            <w:gridSpan w:val="9"/>
            <w:tcBorders>
              <w:bottom w:val="single" w:sz="4" w:space="0" w:color="auto"/>
            </w:tcBorders>
          </w:tcPr>
          <w:p w14:paraId="34ACE587" w14:textId="77777777" w:rsidR="00851210" w:rsidRPr="000463D8" w:rsidRDefault="00851210" w:rsidP="00ED39B9">
            <w:pPr>
              <w:rPr>
                <w:rFonts w:ascii="Arial" w:eastAsia="Arial Unicode MS" w:hAnsi="Arial" w:cs="Arial"/>
                <w:b/>
                <w:lang w:val="es-ES"/>
              </w:rPr>
            </w:pPr>
            <w:r w:rsidRPr="000463D8">
              <w:rPr>
                <w:rFonts w:ascii="Arial" w:eastAsia="Arial Unicode MS" w:hAnsi="Arial" w:cs="Arial"/>
                <w:b/>
                <w:lang w:val="es-ES"/>
              </w:rPr>
              <w:t>FLUJO ALTERNATIVO:</w:t>
            </w:r>
          </w:p>
          <w:p w14:paraId="67EE4415" w14:textId="77777777" w:rsidR="00851210" w:rsidRPr="000463D8" w:rsidRDefault="00851210"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3AB6C3E1"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08557F2"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668BA42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625195A" w14:textId="77777777" w:rsidR="00851210" w:rsidRPr="00684CDA" w:rsidRDefault="00851210" w:rsidP="00ED39B9">
            <w:pPr>
              <w:widowControl/>
              <w:autoSpaceDE w:val="0"/>
              <w:autoSpaceDN w:val="0"/>
              <w:adjustRightInd w:val="0"/>
              <w:spacing w:line="240" w:lineRule="auto"/>
              <w:rPr>
                <w:rFonts w:ascii="Arial" w:eastAsia="Arial Unicode MS" w:hAnsi="Arial" w:cs="Arial"/>
                <w:color w:val="0000FF"/>
                <w:lang w:val="es-ES"/>
              </w:rPr>
            </w:pPr>
          </w:p>
        </w:tc>
      </w:tr>
      <w:tr w:rsidR="00851210" w:rsidRPr="000463D8" w14:paraId="468F789E" w14:textId="77777777" w:rsidTr="00ED39B9">
        <w:tc>
          <w:tcPr>
            <w:tcW w:w="804" w:type="dxa"/>
            <w:gridSpan w:val="2"/>
            <w:shd w:val="clear" w:color="auto" w:fill="D9D9D9"/>
          </w:tcPr>
          <w:p w14:paraId="4757779C"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019470CB"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36B7DC69"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125C9756" w14:textId="77777777" w:rsidTr="00ED39B9">
        <w:tc>
          <w:tcPr>
            <w:tcW w:w="804" w:type="dxa"/>
            <w:gridSpan w:val="2"/>
          </w:tcPr>
          <w:p w14:paraId="09132DDA" w14:textId="77777777" w:rsidR="00851210" w:rsidRPr="000463D8" w:rsidRDefault="00851210" w:rsidP="00ED39B9">
            <w:pPr>
              <w:jc w:val="center"/>
              <w:rPr>
                <w:rFonts w:ascii="Arial" w:hAnsi="Arial" w:cs="Arial"/>
                <w:b/>
              </w:rPr>
            </w:pPr>
          </w:p>
        </w:tc>
        <w:tc>
          <w:tcPr>
            <w:tcW w:w="4250" w:type="dxa"/>
            <w:gridSpan w:val="5"/>
          </w:tcPr>
          <w:p w14:paraId="3FD2BF9D" w14:textId="77777777" w:rsidR="00851210" w:rsidRPr="000463D8" w:rsidRDefault="00851210" w:rsidP="00ED39B9">
            <w:pPr>
              <w:jc w:val="both"/>
              <w:rPr>
                <w:rFonts w:ascii="Arial" w:hAnsi="Arial" w:cs="Arial"/>
                <w:b/>
              </w:rPr>
            </w:pPr>
          </w:p>
        </w:tc>
        <w:tc>
          <w:tcPr>
            <w:tcW w:w="4604" w:type="dxa"/>
            <w:gridSpan w:val="2"/>
          </w:tcPr>
          <w:p w14:paraId="130DC573" w14:textId="77777777" w:rsidR="00851210" w:rsidRPr="000463D8" w:rsidRDefault="00851210" w:rsidP="00ED39B9">
            <w:pPr>
              <w:jc w:val="both"/>
              <w:rPr>
                <w:rFonts w:ascii="Arial" w:hAnsi="Arial" w:cs="Arial"/>
                <w:b/>
              </w:rPr>
            </w:pPr>
          </w:p>
        </w:tc>
      </w:tr>
      <w:tr w:rsidR="00851210" w:rsidRPr="000463D8" w14:paraId="0F96486B" w14:textId="77777777" w:rsidTr="00ED39B9">
        <w:tc>
          <w:tcPr>
            <w:tcW w:w="804" w:type="dxa"/>
            <w:gridSpan w:val="2"/>
          </w:tcPr>
          <w:p w14:paraId="05266775" w14:textId="77777777" w:rsidR="00851210" w:rsidRPr="000463D8" w:rsidRDefault="00851210" w:rsidP="00ED39B9">
            <w:pPr>
              <w:jc w:val="center"/>
              <w:rPr>
                <w:rFonts w:ascii="Arial" w:hAnsi="Arial" w:cs="Arial"/>
                <w:b/>
              </w:rPr>
            </w:pPr>
          </w:p>
        </w:tc>
        <w:tc>
          <w:tcPr>
            <w:tcW w:w="4250" w:type="dxa"/>
            <w:gridSpan w:val="5"/>
          </w:tcPr>
          <w:p w14:paraId="2D5BA33C" w14:textId="77777777" w:rsidR="00851210" w:rsidRPr="000463D8" w:rsidRDefault="00851210" w:rsidP="00ED39B9">
            <w:pPr>
              <w:jc w:val="both"/>
              <w:rPr>
                <w:rFonts w:ascii="Arial" w:hAnsi="Arial" w:cs="Arial"/>
                <w:b/>
              </w:rPr>
            </w:pPr>
          </w:p>
        </w:tc>
        <w:tc>
          <w:tcPr>
            <w:tcW w:w="4604" w:type="dxa"/>
            <w:gridSpan w:val="2"/>
          </w:tcPr>
          <w:p w14:paraId="2F920353" w14:textId="77777777" w:rsidR="00851210" w:rsidRPr="000463D8" w:rsidRDefault="00851210" w:rsidP="00ED39B9">
            <w:pPr>
              <w:jc w:val="both"/>
              <w:rPr>
                <w:rFonts w:ascii="Arial" w:hAnsi="Arial" w:cs="Arial"/>
                <w:b/>
              </w:rPr>
            </w:pPr>
          </w:p>
        </w:tc>
      </w:tr>
      <w:tr w:rsidR="00851210" w:rsidRPr="000463D8" w14:paraId="3F76CE0E" w14:textId="77777777" w:rsidTr="00ED39B9">
        <w:tc>
          <w:tcPr>
            <w:tcW w:w="9658" w:type="dxa"/>
            <w:gridSpan w:val="9"/>
          </w:tcPr>
          <w:p w14:paraId="1364EC5E" w14:textId="77777777" w:rsidR="00851210" w:rsidRPr="000463D8" w:rsidRDefault="00851210" w:rsidP="00ED39B9">
            <w:pPr>
              <w:rPr>
                <w:rFonts w:ascii="Arial" w:hAnsi="Arial" w:cs="Arial"/>
                <w:b/>
              </w:rPr>
            </w:pPr>
            <w:r w:rsidRPr="000463D8">
              <w:rPr>
                <w:rFonts w:ascii="Arial" w:hAnsi="Arial" w:cs="Arial"/>
                <w:b/>
              </w:rPr>
              <w:lastRenderedPageBreak/>
              <w:t>POSCONDICION:</w:t>
            </w:r>
          </w:p>
          <w:p w14:paraId="21CC8E2B" w14:textId="77777777" w:rsidR="00851210" w:rsidRPr="000463D8" w:rsidRDefault="00851210"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851210" w:rsidRPr="002F1D15" w14:paraId="0A1EF578" w14:textId="77777777" w:rsidTr="00ED39B9">
        <w:tc>
          <w:tcPr>
            <w:tcW w:w="9658" w:type="dxa"/>
            <w:gridSpan w:val="9"/>
            <w:tcBorders>
              <w:bottom w:val="single" w:sz="4" w:space="0" w:color="auto"/>
            </w:tcBorders>
          </w:tcPr>
          <w:p w14:paraId="4BCBBF09" w14:textId="4F5E5FC2" w:rsidR="00851210" w:rsidRDefault="00851210" w:rsidP="00ED39B9">
            <w:pPr>
              <w:rPr>
                <w:rFonts w:ascii="Arial" w:hAnsi="Arial" w:cs="Arial"/>
                <w:b/>
              </w:rPr>
            </w:pPr>
            <w:r w:rsidRPr="000463D8">
              <w:rPr>
                <w:rFonts w:ascii="Arial" w:hAnsi="Arial" w:cs="Arial"/>
                <w:b/>
              </w:rPr>
              <w:t>EXCEPCIONES</w:t>
            </w:r>
          </w:p>
          <w:p w14:paraId="728C62BA" w14:textId="0EB45DD4" w:rsidR="0055737A" w:rsidRPr="0055737A" w:rsidRDefault="0055737A" w:rsidP="00ED39B9">
            <w:pPr>
              <w:rPr>
                <w:rFonts w:ascii="Arial" w:hAnsi="Arial" w:cs="Arial"/>
                <w:bCs/>
              </w:rPr>
            </w:pPr>
          </w:p>
          <w:p w14:paraId="388042FE" w14:textId="6FBC474C" w:rsidR="0055737A" w:rsidRPr="0055737A" w:rsidRDefault="0055737A" w:rsidP="00ED39B9">
            <w:pPr>
              <w:rPr>
                <w:rFonts w:ascii="Arial" w:hAnsi="Arial" w:cs="Arial"/>
                <w:bCs/>
              </w:rPr>
            </w:pPr>
            <w:r w:rsidRPr="0055737A">
              <w:rPr>
                <w:rFonts w:ascii="Arial" w:hAnsi="Arial" w:cs="Arial"/>
                <w:bCs/>
              </w:rPr>
              <w:t>Fechas incorrectas</w:t>
            </w:r>
          </w:p>
          <w:p w14:paraId="250814BD" w14:textId="75DD88D5" w:rsidR="0055737A" w:rsidRDefault="0055737A" w:rsidP="00ED39B9">
            <w:pPr>
              <w:rPr>
                <w:rFonts w:ascii="Arial" w:hAnsi="Arial" w:cs="Arial"/>
                <w:bCs/>
              </w:rPr>
            </w:pPr>
            <w:r w:rsidRPr="0055737A">
              <w:rPr>
                <w:rFonts w:ascii="Arial" w:hAnsi="Arial" w:cs="Arial"/>
                <w:bCs/>
              </w:rPr>
              <w:t>“las fechas ingresadas no son correctas, por favor verifique”</w:t>
            </w:r>
          </w:p>
          <w:p w14:paraId="4ED740C6" w14:textId="32DCCD43" w:rsidR="0055737A" w:rsidRDefault="0055737A" w:rsidP="00ED39B9">
            <w:pPr>
              <w:rPr>
                <w:rFonts w:ascii="Arial" w:hAnsi="Arial" w:cs="Arial"/>
                <w:bCs/>
              </w:rPr>
            </w:pPr>
          </w:p>
          <w:p w14:paraId="5BBB5B4E" w14:textId="21CE34F9" w:rsidR="0055737A" w:rsidRDefault="0055737A" w:rsidP="00ED39B9">
            <w:pPr>
              <w:rPr>
                <w:rFonts w:ascii="Arial" w:hAnsi="Arial" w:cs="Arial"/>
                <w:bCs/>
              </w:rPr>
            </w:pPr>
            <w:r>
              <w:rPr>
                <w:rFonts w:ascii="Arial" w:hAnsi="Arial" w:cs="Arial"/>
                <w:bCs/>
              </w:rPr>
              <w:t>El sistema externo no posee facturación</w:t>
            </w:r>
          </w:p>
          <w:p w14:paraId="7D6BBE3B" w14:textId="61902D94" w:rsidR="0055737A" w:rsidRPr="0055737A" w:rsidRDefault="0055737A" w:rsidP="00ED39B9">
            <w:pPr>
              <w:rPr>
                <w:rFonts w:ascii="Arial" w:hAnsi="Arial" w:cs="Arial"/>
                <w:bCs/>
              </w:rPr>
            </w:pPr>
            <w:r>
              <w:rPr>
                <w:rFonts w:ascii="Arial" w:hAnsi="Arial" w:cs="Arial"/>
                <w:bCs/>
              </w:rPr>
              <w:t>“el sistema externo no posee</w:t>
            </w:r>
            <w:r w:rsidR="001F3748">
              <w:rPr>
                <w:rFonts w:ascii="Arial" w:hAnsi="Arial" w:cs="Arial"/>
                <w:bCs/>
              </w:rPr>
              <w:t xml:space="preserve"> registros de facturación actual”</w:t>
            </w:r>
          </w:p>
          <w:p w14:paraId="626C8ED7" w14:textId="77777777" w:rsidR="00851210" w:rsidRDefault="00851210" w:rsidP="00ED39B9">
            <w:pPr>
              <w:rPr>
                <w:rFonts w:ascii="Arial" w:eastAsia="Arial Unicode MS" w:hAnsi="Arial" w:cs="Arial"/>
                <w:color w:val="0000FF"/>
                <w:lang w:val="es-ES"/>
              </w:rPr>
            </w:pPr>
          </w:p>
          <w:p w14:paraId="79B0AE63" w14:textId="77777777" w:rsidR="00851210" w:rsidRPr="002F1D15" w:rsidRDefault="00851210" w:rsidP="00ED39B9">
            <w:pPr>
              <w:jc w:val="both"/>
              <w:rPr>
                <w:rFonts w:ascii="Arial" w:hAnsi="Arial" w:cs="Arial"/>
                <w:b/>
              </w:rPr>
            </w:pPr>
          </w:p>
        </w:tc>
      </w:tr>
      <w:tr w:rsidR="00851210" w:rsidRPr="000463D8" w14:paraId="2C13A200" w14:textId="77777777" w:rsidTr="00ED39B9">
        <w:tc>
          <w:tcPr>
            <w:tcW w:w="815" w:type="dxa"/>
            <w:gridSpan w:val="3"/>
            <w:shd w:val="clear" w:color="auto" w:fill="D9D9D9"/>
          </w:tcPr>
          <w:p w14:paraId="60BBA67A" w14:textId="77777777" w:rsidR="00851210" w:rsidRPr="000463D8" w:rsidRDefault="00851210" w:rsidP="00ED39B9">
            <w:pPr>
              <w:jc w:val="center"/>
              <w:rPr>
                <w:rFonts w:ascii="Arial" w:hAnsi="Arial" w:cs="Arial"/>
                <w:b/>
              </w:rPr>
            </w:pPr>
            <w:r w:rsidRPr="000463D8">
              <w:rPr>
                <w:rFonts w:ascii="Arial" w:hAnsi="Arial" w:cs="Arial"/>
                <w:b/>
              </w:rPr>
              <w:t>Paso</w:t>
            </w:r>
          </w:p>
        </w:tc>
        <w:tc>
          <w:tcPr>
            <w:tcW w:w="3262" w:type="dxa"/>
            <w:shd w:val="clear" w:color="auto" w:fill="D9D9D9"/>
          </w:tcPr>
          <w:p w14:paraId="19EE84C4" w14:textId="77777777" w:rsidR="00851210" w:rsidRPr="000463D8" w:rsidRDefault="00851210"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E682300" w14:textId="77777777" w:rsidR="00851210" w:rsidRPr="000463D8" w:rsidRDefault="00851210"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851210" w:rsidRPr="000463D8" w14:paraId="17D4B6BA" w14:textId="77777777" w:rsidTr="00ED39B9">
        <w:tc>
          <w:tcPr>
            <w:tcW w:w="815" w:type="dxa"/>
            <w:gridSpan w:val="3"/>
          </w:tcPr>
          <w:p w14:paraId="083A9C2A" w14:textId="77777777" w:rsidR="00851210" w:rsidRPr="000463D8" w:rsidRDefault="00851210" w:rsidP="00ED39B9">
            <w:pPr>
              <w:jc w:val="center"/>
              <w:rPr>
                <w:rFonts w:ascii="Arial" w:hAnsi="Arial" w:cs="Arial"/>
                <w:b/>
              </w:rPr>
            </w:pPr>
          </w:p>
        </w:tc>
        <w:tc>
          <w:tcPr>
            <w:tcW w:w="3262" w:type="dxa"/>
          </w:tcPr>
          <w:p w14:paraId="4B85B9A5" w14:textId="77777777" w:rsidR="00851210" w:rsidRPr="001D0168" w:rsidRDefault="00851210" w:rsidP="00ED39B9">
            <w:pPr>
              <w:jc w:val="both"/>
              <w:rPr>
                <w:rFonts w:ascii="Arial" w:hAnsi="Arial" w:cs="Arial"/>
              </w:rPr>
            </w:pPr>
          </w:p>
        </w:tc>
        <w:tc>
          <w:tcPr>
            <w:tcW w:w="5581" w:type="dxa"/>
            <w:gridSpan w:val="5"/>
          </w:tcPr>
          <w:p w14:paraId="642FC63B" w14:textId="77777777" w:rsidR="00851210" w:rsidRPr="000463D8" w:rsidRDefault="00851210" w:rsidP="00ED39B9">
            <w:pPr>
              <w:jc w:val="both"/>
              <w:rPr>
                <w:rFonts w:ascii="Arial" w:hAnsi="Arial" w:cs="Arial"/>
                <w:b/>
              </w:rPr>
            </w:pPr>
          </w:p>
        </w:tc>
      </w:tr>
      <w:tr w:rsidR="00851210" w:rsidRPr="00C1111C" w14:paraId="5766D357" w14:textId="77777777" w:rsidTr="00ED39B9">
        <w:tc>
          <w:tcPr>
            <w:tcW w:w="815" w:type="dxa"/>
            <w:gridSpan w:val="3"/>
          </w:tcPr>
          <w:p w14:paraId="5672C99F" w14:textId="77777777" w:rsidR="00851210" w:rsidRPr="000463D8" w:rsidRDefault="00851210" w:rsidP="00ED39B9">
            <w:pPr>
              <w:jc w:val="center"/>
              <w:rPr>
                <w:rFonts w:ascii="Arial" w:hAnsi="Arial" w:cs="Arial"/>
                <w:b/>
              </w:rPr>
            </w:pPr>
          </w:p>
        </w:tc>
        <w:tc>
          <w:tcPr>
            <w:tcW w:w="3262" w:type="dxa"/>
          </w:tcPr>
          <w:p w14:paraId="0CADC09E" w14:textId="77777777" w:rsidR="00851210" w:rsidRPr="001D0168" w:rsidRDefault="00851210" w:rsidP="00ED39B9">
            <w:pPr>
              <w:jc w:val="both"/>
              <w:rPr>
                <w:rFonts w:ascii="Arial" w:hAnsi="Arial" w:cs="Arial"/>
              </w:rPr>
            </w:pPr>
          </w:p>
        </w:tc>
        <w:tc>
          <w:tcPr>
            <w:tcW w:w="5581" w:type="dxa"/>
            <w:gridSpan w:val="5"/>
          </w:tcPr>
          <w:p w14:paraId="00C31770" w14:textId="77777777" w:rsidR="00851210" w:rsidRPr="00C1111C" w:rsidRDefault="00851210" w:rsidP="00ED39B9">
            <w:pPr>
              <w:jc w:val="both"/>
              <w:rPr>
                <w:rFonts w:ascii="Arial" w:hAnsi="Arial" w:cs="Arial"/>
              </w:rPr>
            </w:pPr>
          </w:p>
        </w:tc>
      </w:tr>
      <w:tr w:rsidR="00851210" w:rsidRPr="006C4B76" w14:paraId="5C263F70" w14:textId="77777777" w:rsidTr="00ED39B9">
        <w:tc>
          <w:tcPr>
            <w:tcW w:w="9658" w:type="dxa"/>
            <w:gridSpan w:val="9"/>
          </w:tcPr>
          <w:p w14:paraId="44BC71E4" w14:textId="0B16A81B" w:rsidR="00851210" w:rsidRDefault="00851210"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C6A114C" w14:textId="77777777" w:rsidR="00851210" w:rsidRPr="006C4B76" w:rsidRDefault="00851210" w:rsidP="00ED39B9">
            <w:pPr>
              <w:pStyle w:val="listparagraph"/>
              <w:snapToGrid w:val="0"/>
              <w:jc w:val="both"/>
              <w:rPr>
                <w:rFonts w:ascii="Arial" w:hAnsi="Arial" w:cs="Arial"/>
                <w:i/>
                <w:color w:val="800000"/>
                <w:lang w:val="es-CO" w:eastAsia="en-US"/>
              </w:rPr>
            </w:pPr>
          </w:p>
        </w:tc>
      </w:tr>
      <w:tr w:rsidR="00851210" w:rsidRPr="000463D8" w14:paraId="61C45375" w14:textId="77777777" w:rsidTr="0055737A">
        <w:trPr>
          <w:trHeight w:val="724"/>
        </w:trPr>
        <w:tc>
          <w:tcPr>
            <w:tcW w:w="9658" w:type="dxa"/>
            <w:gridSpan w:val="9"/>
          </w:tcPr>
          <w:p w14:paraId="75809AEC" w14:textId="5E880D51" w:rsidR="0055737A" w:rsidRPr="0055737A" w:rsidRDefault="00851210" w:rsidP="0055737A">
            <w:pPr>
              <w:rPr>
                <w:rFonts w:ascii="Arial" w:hAnsi="Arial" w:cs="Arial"/>
                <w:b/>
              </w:rPr>
            </w:pPr>
            <w:r w:rsidRPr="000463D8">
              <w:rPr>
                <w:rFonts w:ascii="Arial" w:hAnsi="Arial" w:cs="Arial"/>
                <w:b/>
              </w:rPr>
              <w:t>RIESGOS:</w:t>
            </w:r>
          </w:p>
        </w:tc>
      </w:tr>
      <w:tr w:rsidR="00851210" w:rsidRPr="002B6FAA" w14:paraId="21E34C63" w14:textId="77777777" w:rsidTr="00ED39B9">
        <w:trPr>
          <w:trHeight w:val="744"/>
        </w:trPr>
        <w:tc>
          <w:tcPr>
            <w:tcW w:w="9658" w:type="dxa"/>
            <w:gridSpan w:val="9"/>
          </w:tcPr>
          <w:p w14:paraId="43C295EE" w14:textId="77777777" w:rsidR="00851210" w:rsidRDefault="00851210" w:rsidP="00ED39B9">
            <w:pPr>
              <w:rPr>
                <w:rFonts w:ascii="Arial" w:hAnsi="Arial" w:cs="Arial"/>
                <w:b/>
              </w:rPr>
            </w:pPr>
            <w:r w:rsidRPr="000463D8">
              <w:rPr>
                <w:rFonts w:ascii="Arial" w:hAnsi="Arial" w:cs="Arial"/>
                <w:b/>
              </w:rPr>
              <w:t>CRITERIOS DE ACEPTACIÓN:</w:t>
            </w:r>
          </w:p>
          <w:p w14:paraId="40E69E8F" w14:textId="77777777" w:rsidR="00851210" w:rsidRDefault="00851210" w:rsidP="00ED39B9">
            <w:pPr>
              <w:jc w:val="both"/>
              <w:rPr>
                <w:rFonts w:ascii="Arial" w:eastAsia="Arial Unicode MS" w:hAnsi="Arial" w:cs="Arial"/>
                <w:color w:val="0000FF"/>
                <w:lang w:val="es-ES"/>
              </w:rPr>
            </w:pPr>
          </w:p>
          <w:p w14:paraId="1FD2804A"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superadministrador debe poder verificar para cualquier periodo deseado la facturación generada para el sistema externo seleccionado.</w:t>
            </w:r>
          </w:p>
          <w:p w14:paraId="613C292D" w14:textId="77777777" w:rsidR="0055737A" w:rsidRDefault="0055737A" w:rsidP="00ED39B9">
            <w:pPr>
              <w:jc w:val="both"/>
              <w:rPr>
                <w:rFonts w:ascii="Arial" w:eastAsia="Arial Unicode MS" w:hAnsi="Arial" w:cs="Arial"/>
                <w:color w:val="0000FF"/>
                <w:lang w:val="es-ES"/>
              </w:rPr>
            </w:pPr>
          </w:p>
          <w:p w14:paraId="5BE213AC"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INPETEL CLOUD debe mostrar la facturación generada por todos los sistemas externos creados dentro de la plataforma.</w:t>
            </w:r>
          </w:p>
          <w:p w14:paraId="6E2CC407" w14:textId="77777777" w:rsidR="0055737A" w:rsidRDefault="0055737A" w:rsidP="00ED39B9">
            <w:pPr>
              <w:jc w:val="both"/>
              <w:rPr>
                <w:rFonts w:ascii="Arial" w:eastAsia="Arial Unicode MS" w:hAnsi="Arial" w:cs="Arial"/>
                <w:color w:val="0000FF"/>
                <w:lang w:val="es-ES"/>
              </w:rPr>
            </w:pPr>
          </w:p>
          <w:p w14:paraId="10CB25B9"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sistema debe permitir seleccionar rangos de fecha y periodos acordes a la facturación de cada sistema externo</w:t>
            </w:r>
          </w:p>
          <w:p w14:paraId="3C8181D3" w14:textId="77777777" w:rsidR="0055737A" w:rsidRDefault="0055737A" w:rsidP="00ED39B9">
            <w:pPr>
              <w:jc w:val="both"/>
              <w:rPr>
                <w:rFonts w:ascii="Arial" w:eastAsia="Arial Unicode MS" w:hAnsi="Arial" w:cs="Arial"/>
                <w:color w:val="0000FF"/>
                <w:lang w:val="es-ES"/>
              </w:rPr>
            </w:pPr>
          </w:p>
          <w:p w14:paraId="37D5D89A" w14:textId="5C72D5D0" w:rsidR="0055737A" w:rsidRPr="002B6FAA" w:rsidRDefault="0055737A" w:rsidP="00ED39B9">
            <w:pPr>
              <w:jc w:val="both"/>
              <w:rPr>
                <w:rFonts w:ascii="Arial" w:hAnsi="Arial" w:cs="Arial"/>
                <w:i/>
                <w:color w:val="800000"/>
              </w:rPr>
            </w:pPr>
          </w:p>
        </w:tc>
      </w:tr>
      <w:tr w:rsidR="00851210" w:rsidRPr="00AD2D68" w14:paraId="19C00BCA" w14:textId="77777777" w:rsidTr="00860402">
        <w:trPr>
          <w:trHeight w:val="394"/>
        </w:trPr>
        <w:tc>
          <w:tcPr>
            <w:tcW w:w="9658" w:type="dxa"/>
            <w:gridSpan w:val="9"/>
          </w:tcPr>
          <w:p w14:paraId="27F62D89" w14:textId="77777777" w:rsidR="00851210" w:rsidRDefault="00851210" w:rsidP="00ED39B9">
            <w:pPr>
              <w:rPr>
                <w:rFonts w:ascii="Arial" w:hAnsi="Arial" w:cs="Arial"/>
                <w:b/>
              </w:rPr>
            </w:pPr>
            <w:r>
              <w:rPr>
                <w:rFonts w:ascii="Arial" w:hAnsi="Arial" w:cs="Arial"/>
                <w:b/>
              </w:rPr>
              <w:t>PROTOTIPO EXPLORATORIO</w:t>
            </w:r>
          </w:p>
          <w:p w14:paraId="2A3DA3C2" w14:textId="77777777" w:rsidR="00851210" w:rsidRPr="00AD2D68" w:rsidRDefault="00851210" w:rsidP="00ED39B9">
            <w:pPr>
              <w:jc w:val="both"/>
              <w:rPr>
                <w:rFonts w:ascii="Arial" w:hAnsi="Arial" w:cs="Arial"/>
                <w:b/>
                <w:lang w:val="es-ES"/>
              </w:rPr>
            </w:pPr>
          </w:p>
        </w:tc>
      </w:tr>
    </w:tbl>
    <w:p w14:paraId="689DF5E9" w14:textId="0EEFE10F" w:rsidR="002538B6" w:rsidRDefault="002538B6" w:rsidP="00632B15">
      <w:pPr>
        <w:rPr>
          <w:szCs w:val="22"/>
        </w:rPr>
      </w:pPr>
    </w:p>
    <w:p w14:paraId="2399C821" w14:textId="5D9F5EFF" w:rsidR="002538B6" w:rsidRDefault="002538B6" w:rsidP="00632B15">
      <w:pPr>
        <w:rPr>
          <w:szCs w:val="22"/>
        </w:rPr>
      </w:pPr>
    </w:p>
    <w:p w14:paraId="460C41A4" w14:textId="5DCA1BDD" w:rsidR="002538B6" w:rsidRDefault="002538B6" w:rsidP="00632B15">
      <w:pPr>
        <w:rPr>
          <w:szCs w:val="22"/>
        </w:rPr>
      </w:pPr>
      <w:r>
        <w:rPr>
          <w:szCs w:val="22"/>
        </w:rPr>
        <w:t>CADO DE USO 10</w:t>
      </w:r>
    </w:p>
    <w:p w14:paraId="40E3427B" w14:textId="77777777" w:rsidR="00441DD2" w:rsidRDefault="00441DD2" w:rsidP="00632B15">
      <w:pPr>
        <w:rPr>
          <w:szCs w:val="22"/>
        </w:rPr>
      </w:pPr>
      <w:r>
        <w:rPr>
          <w:szCs w:val="22"/>
        </w:rPr>
        <w:t>Retirar/reutilizar componentes</w:t>
      </w:r>
    </w:p>
    <w:p w14:paraId="2D9BDFA1" w14:textId="3D56AACD" w:rsidR="002538B6" w:rsidRDefault="002538B6" w:rsidP="00632B15">
      <w:pPr>
        <w:rPr>
          <w:szCs w:val="22"/>
        </w:rPr>
      </w:pPr>
      <w:r>
        <w:rPr>
          <w:szCs w:val="22"/>
        </w:rPr>
        <w:t xml:space="preserve"> </w:t>
      </w:r>
    </w:p>
    <w:p w14:paraId="2A9E7D27" w14:textId="1D06BC5B" w:rsidR="006810FA" w:rsidRDefault="00441DD2" w:rsidP="00632B15">
      <w:pPr>
        <w:rPr>
          <w:szCs w:val="22"/>
        </w:rPr>
      </w:pPr>
      <w:r>
        <w:rPr>
          <w:noProof/>
          <w:lang w:eastAsia="es-CO"/>
        </w:rPr>
        <w:lastRenderedPageBreak/>
        <w:drawing>
          <wp:inline distT="0" distB="0" distL="0" distR="0" wp14:anchorId="5B356333" wp14:editId="6C0BC45D">
            <wp:extent cx="5943600" cy="356743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7FB5AB6D" w14:textId="777E8056" w:rsidR="00863B2D" w:rsidRDefault="00863B2D"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63B2D" w:rsidRPr="000463D8" w14:paraId="3BD957B7" w14:textId="77777777" w:rsidTr="00ED39B9">
        <w:trPr>
          <w:tblHeader/>
        </w:trPr>
        <w:tc>
          <w:tcPr>
            <w:tcW w:w="4903" w:type="dxa"/>
            <w:gridSpan w:val="5"/>
            <w:shd w:val="clear" w:color="auto" w:fill="D9D9D9"/>
          </w:tcPr>
          <w:p w14:paraId="00AB2DF1" w14:textId="77777777" w:rsidR="00863B2D" w:rsidRPr="000463D8" w:rsidRDefault="00863B2D" w:rsidP="00ED39B9">
            <w:pPr>
              <w:rPr>
                <w:rFonts w:ascii="Arial" w:hAnsi="Arial" w:cs="Arial"/>
                <w:b/>
              </w:rPr>
            </w:pPr>
            <w:r w:rsidRPr="000463D8">
              <w:rPr>
                <w:rFonts w:ascii="Arial" w:hAnsi="Arial" w:cs="Arial"/>
                <w:b/>
              </w:rPr>
              <w:t>IDENTIFICADOR CASO DE USO:</w:t>
            </w:r>
          </w:p>
          <w:p w14:paraId="420E3497" w14:textId="762D81D4" w:rsidR="00863B2D" w:rsidRPr="000463D8" w:rsidRDefault="00863B2D" w:rsidP="00ED39B9">
            <w:pPr>
              <w:rPr>
                <w:rFonts w:ascii="Arial" w:hAnsi="Arial" w:cs="Arial"/>
                <w:b/>
              </w:rPr>
            </w:pPr>
            <w:r>
              <w:rPr>
                <w:rFonts w:ascii="Arial" w:hAnsi="Arial" w:cs="Arial"/>
                <w:color w:val="0000FF"/>
              </w:rPr>
              <w:t>CU</w:t>
            </w:r>
            <w:r w:rsidRPr="000463D8">
              <w:rPr>
                <w:rFonts w:ascii="Arial" w:hAnsi="Arial" w:cs="Arial"/>
                <w:color w:val="0000FF"/>
              </w:rPr>
              <w:t>-</w:t>
            </w:r>
            <w:r w:rsidR="00441DD2">
              <w:rPr>
                <w:rFonts w:ascii="Arial" w:hAnsi="Arial" w:cs="Arial"/>
                <w:color w:val="0000FF"/>
              </w:rPr>
              <w:t>10</w:t>
            </w:r>
          </w:p>
        </w:tc>
        <w:tc>
          <w:tcPr>
            <w:tcW w:w="4755" w:type="dxa"/>
            <w:gridSpan w:val="4"/>
            <w:shd w:val="clear" w:color="auto" w:fill="D9D9D9"/>
          </w:tcPr>
          <w:p w14:paraId="36046DFB" w14:textId="77777777" w:rsidR="00863B2D" w:rsidRPr="000463D8" w:rsidRDefault="00863B2D" w:rsidP="00ED39B9">
            <w:pPr>
              <w:rPr>
                <w:rFonts w:ascii="Arial" w:hAnsi="Arial" w:cs="Arial"/>
                <w:b/>
              </w:rPr>
            </w:pPr>
            <w:r w:rsidRPr="000463D8">
              <w:rPr>
                <w:rFonts w:ascii="Arial" w:hAnsi="Arial" w:cs="Arial"/>
                <w:b/>
              </w:rPr>
              <w:t>NOMBRE:</w:t>
            </w:r>
          </w:p>
          <w:p w14:paraId="590C3543" w14:textId="44641DE9" w:rsidR="00441DD2" w:rsidRDefault="00441DD2" w:rsidP="00BD02B1">
            <w:pPr>
              <w:rPr>
                <w:szCs w:val="22"/>
              </w:rPr>
            </w:pPr>
            <w:r>
              <w:rPr>
                <w:szCs w:val="22"/>
              </w:rPr>
              <w:t>Retirar/reutilizar componente</w:t>
            </w:r>
          </w:p>
          <w:p w14:paraId="7BCE7E89" w14:textId="77777777" w:rsidR="00863B2D" w:rsidRPr="000463D8" w:rsidRDefault="00863B2D" w:rsidP="00ED39B9">
            <w:pPr>
              <w:rPr>
                <w:rFonts w:ascii="Arial" w:hAnsi="Arial" w:cs="Arial"/>
                <w:b/>
              </w:rPr>
            </w:pPr>
          </w:p>
        </w:tc>
      </w:tr>
      <w:tr w:rsidR="00863B2D" w:rsidRPr="000463D8" w14:paraId="5D98D1BB" w14:textId="77777777" w:rsidTr="00ED39B9">
        <w:tc>
          <w:tcPr>
            <w:tcW w:w="6485" w:type="dxa"/>
            <w:gridSpan w:val="8"/>
          </w:tcPr>
          <w:p w14:paraId="1C06CA65" w14:textId="77777777" w:rsidR="00863B2D" w:rsidRDefault="00863B2D" w:rsidP="00ED39B9">
            <w:pPr>
              <w:rPr>
                <w:rFonts w:ascii="Arial" w:hAnsi="Arial" w:cs="Arial"/>
                <w:b/>
              </w:rPr>
            </w:pPr>
            <w:r w:rsidRPr="000463D8">
              <w:rPr>
                <w:rFonts w:ascii="Arial" w:hAnsi="Arial" w:cs="Arial"/>
                <w:b/>
              </w:rPr>
              <w:t>COMPLEJIDAD:</w:t>
            </w:r>
          </w:p>
          <w:p w14:paraId="4B8F4009" w14:textId="77777777" w:rsidR="00863B2D" w:rsidRPr="00FA4470" w:rsidRDefault="00863B2D" w:rsidP="00ED39B9">
            <w:pPr>
              <w:rPr>
                <w:rFonts w:ascii="Arial" w:hAnsi="Arial" w:cs="Arial"/>
                <w:b/>
              </w:rPr>
            </w:pPr>
            <w:r>
              <w:rPr>
                <w:rFonts w:ascii="Arial" w:eastAsia="Arial Unicode MS" w:hAnsi="Arial" w:cs="Arial"/>
                <w:iCs/>
                <w:color w:val="0000FF"/>
                <w:lang w:val="es-ES"/>
              </w:rPr>
              <w:t>Media</w:t>
            </w:r>
          </w:p>
        </w:tc>
        <w:tc>
          <w:tcPr>
            <w:tcW w:w="3173" w:type="dxa"/>
          </w:tcPr>
          <w:p w14:paraId="51986DB7" w14:textId="77777777" w:rsidR="00863B2D" w:rsidRPr="000463D8" w:rsidRDefault="00863B2D" w:rsidP="00ED39B9">
            <w:pPr>
              <w:rPr>
                <w:rFonts w:ascii="Arial" w:hAnsi="Arial" w:cs="Arial"/>
                <w:b/>
              </w:rPr>
            </w:pPr>
            <w:r w:rsidRPr="000463D8">
              <w:rPr>
                <w:rFonts w:ascii="Arial" w:hAnsi="Arial" w:cs="Arial"/>
                <w:b/>
              </w:rPr>
              <w:t>PRIORIDAD:</w:t>
            </w:r>
          </w:p>
          <w:p w14:paraId="5FB5D427" w14:textId="77777777" w:rsidR="00863B2D" w:rsidRPr="000463D8" w:rsidRDefault="00863B2D" w:rsidP="00ED39B9">
            <w:pPr>
              <w:rPr>
                <w:rFonts w:ascii="Arial" w:hAnsi="Arial" w:cs="Arial"/>
                <w:b/>
                <w:color w:val="0000FF"/>
              </w:rPr>
            </w:pPr>
            <w:r w:rsidRPr="000463D8">
              <w:rPr>
                <w:rFonts w:ascii="Arial" w:eastAsia="Arial Unicode MS" w:hAnsi="Arial" w:cs="Arial"/>
                <w:iCs/>
                <w:color w:val="0000FF"/>
                <w:lang w:val="es-ES"/>
              </w:rPr>
              <w:t>Alta</w:t>
            </w:r>
          </w:p>
        </w:tc>
      </w:tr>
      <w:tr w:rsidR="00863B2D" w:rsidRPr="000463D8" w14:paraId="00F2FADD" w14:textId="77777777" w:rsidTr="00ED39B9">
        <w:tc>
          <w:tcPr>
            <w:tcW w:w="9658" w:type="dxa"/>
            <w:gridSpan w:val="9"/>
          </w:tcPr>
          <w:p w14:paraId="4AB2CC8C" w14:textId="77777777" w:rsidR="00863B2D" w:rsidRPr="000463D8" w:rsidRDefault="00863B2D" w:rsidP="00ED39B9">
            <w:pPr>
              <w:rPr>
                <w:rFonts w:ascii="Arial" w:hAnsi="Arial" w:cs="Arial"/>
                <w:b/>
              </w:rPr>
            </w:pPr>
            <w:r w:rsidRPr="000463D8">
              <w:rPr>
                <w:rFonts w:ascii="Arial" w:hAnsi="Arial" w:cs="Arial"/>
                <w:b/>
              </w:rPr>
              <w:t>REQUERIMIENTO FUNCIONAL ASOCIADO:</w:t>
            </w:r>
          </w:p>
          <w:p w14:paraId="584C44A9" w14:textId="72BB1BC3" w:rsidR="00863B2D" w:rsidRPr="00A80A1A" w:rsidRDefault="00863B2D"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863B2D" w:rsidRPr="000463D8" w14:paraId="50F6AF01" w14:textId="77777777" w:rsidTr="00ED39B9">
        <w:tc>
          <w:tcPr>
            <w:tcW w:w="9658" w:type="dxa"/>
            <w:gridSpan w:val="9"/>
          </w:tcPr>
          <w:p w14:paraId="048EA03E" w14:textId="77777777" w:rsidR="00863B2D" w:rsidRPr="000463D8" w:rsidRDefault="00863B2D" w:rsidP="00ED39B9">
            <w:pPr>
              <w:rPr>
                <w:rFonts w:ascii="Arial" w:hAnsi="Arial" w:cs="Arial"/>
                <w:b/>
              </w:rPr>
            </w:pPr>
            <w:r w:rsidRPr="000463D8">
              <w:rPr>
                <w:rFonts w:ascii="Arial" w:hAnsi="Arial" w:cs="Arial"/>
                <w:b/>
              </w:rPr>
              <w:t>ACTORES:</w:t>
            </w:r>
          </w:p>
          <w:p w14:paraId="3F58E930" w14:textId="7687E595" w:rsidR="00863B2D" w:rsidRPr="00A80A1A" w:rsidRDefault="00863B2D" w:rsidP="00612C47">
            <w:pPr>
              <w:pStyle w:val="Prrafodelista"/>
              <w:numPr>
                <w:ilvl w:val="0"/>
                <w:numId w:val="39"/>
              </w:numPr>
              <w:rPr>
                <w:rFonts w:ascii="Arial" w:hAnsi="Arial" w:cs="Arial"/>
                <w:color w:val="0000FF"/>
              </w:rPr>
            </w:pPr>
            <w:r>
              <w:rPr>
                <w:rFonts w:ascii="Arial" w:hAnsi="Arial" w:cs="Arial"/>
                <w:color w:val="0000FF"/>
              </w:rPr>
              <w:t>Administrador</w:t>
            </w:r>
          </w:p>
        </w:tc>
      </w:tr>
      <w:tr w:rsidR="00863B2D" w:rsidRPr="000463D8" w14:paraId="03A8D954" w14:textId="77777777" w:rsidTr="00ED39B9">
        <w:tc>
          <w:tcPr>
            <w:tcW w:w="9658" w:type="dxa"/>
            <w:gridSpan w:val="9"/>
          </w:tcPr>
          <w:p w14:paraId="1CF5577B" w14:textId="1ECC72DB" w:rsidR="00863B2D" w:rsidRPr="00A80A1A" w:rsidRDefault="00863B2D" w:rsidP="00ED39B9">
            <w:pPr>
              <w:rPr>
                <w:rFonts w:ascii="Arial" w:hAnsi="Arial" w:cs="Arial"/>
                <w:b/>
              </w:rPr>
            </w:pPr>
            <w:r w:rsidRPr="000463D8">
              <w:rPr>
                <w:rFonts w:ascii="Arial" w:hAnsi="Arial" w:cs="Arial"/>
                <w:b/>
              </w:rPr>
              <w:t>CASOS DE USO ASOCIADOS:</w:t>
            </w:r>
          </w:p>
          <w:p w14:paraId="5E587C63" w14:textId="5B7E7E9F" w:rsidR="00863B2D" w:rsidRPr="00A80A1A" w:rsidRDefault="00863B2D"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863B2D" w:rsidRPr="000463D8" w14:paraId="7A2A7DBE" w14:textId="77777777" w:rsidTr="00ED39B9">
        <w:tc>
          <w:tcPr>
            <w:tcW w:w="9658" w:type="dxa"/>
            <w:gridSpan w:val="9"/>
          </w:tcPr>
          <w:p w14:paraId="2508108A" w14:textId="7DA3AA79" w:rsidR="00863B2D" w:rsidRPr="00A80A1A" w:rsidRDefault="00863B2D" w:rsidP="00ED39B9">
            <w:pPr>
              <w:rPr>
                <w:rFonts w:ascii="Arial" w:hAnsi="Arial" w:cs="Arial"/>
                <w:b/>
              </w:rPr>
            </w:pPr>
            <w:r w:rsidRPr="000463D8">
              <w:rPr>
                <w:rFonts w:ascii="Arial" w:hAnsi="Arial" w:cs="Arial"/>
                <w:b/>
              </w:rPr>
              <w:t>PROPÓSITO:</w:t>
            </w:r>
          </w:p>
          <w:p w14:paraId="64F3DB21" w14:textId="0ACFF014" w:rsidR="00863B2D" w:rsidRPr="003D1FAD" w:rsidRDefault="00863B2D" w:rsidP="00ED39B9">
            <w:pPr>
              <w:rPr>
                <w:rFonts w:ascii="Arial" w:hAnsi="Arial" w:cs="Arial"/>
                <w:b/>
                <w:color w:val="0000FF"/>
                <w:lang w:val="es-ES"/>
              </w:rPr>
            </w:pPr>
            <w:r>
              <w:rPr>
                <w:rFonts w:ascii="Arial" w:hAnsi="Arial" w:cs="Arial"/>
                <w:color w:val="0000FF"/>
                <w:lang w:eastAsia="es-ES"/>
              </w:rPr>
              <w:t xml:space="preserve">Gestionar </w:t>
            </w:r>
            <w:r w:rsidR="00441DD2">
              <w:rPr>
                <w:rFonts w:ascii="Arial" w:hAnsi="Arial" w:cs="Arial"/>
                <w:color w:val="0000FF"/>
                <w:lang w:eastAsia="es-ES"/>
              </w:rPr>
              <w:t xml:space="preserve">el retiro y reutilización </w:t>
            </w:r>
            <w:r>
              <w:rPr>
                <w:rFonts w:ascii="Arial" w:hAnsi="Arial" w:cs="Arial"/>
                <w:color w:val="0000FF"/>
                <w:lang w:eastAsia="es-ES"/>
              </w:rPr>
              <w:t>de componentes en el sistema externo</w:t>
            </w:r>
          </w:p>
        </w:tc>
      </w:tr>
      <w:tr w:rsidR="00863B2D" w:rsidRPr="000463D8" w14:paraId="6B8385AB" w14:textId="77777777" w:rsidTr="00ED39B9">
        <w:tc>
          <w:tcPr>
            <w:tcW w:w="9658" w:type="dxa"/>
            <w:gridSpan w:val="9"/>
            <w:tcBorders>
              <w:bottom w:val="single" w:sz="4" w:space="0" w:color="auto"/>
            </w:tcBorders>
          </w:tcPr>
          <w:p w14:paraId="4B26CC6C" w14:textId="77777777" w:rsidR="00863B2D" w:rsidRDefault="00863B2D" w:rsidP="00ED39B9">
            <w:pPr>
              <w:rPr>
                <w:rFonts w:ascii="Arial" w:hAnsi="Arial" w:cs="Arial"/>
                <w:b/>
              </w:rPr>
            </w:pPr>
            <w:r w:rsidRPr="000463D8">
              <w:rPr>
                <w:rFonts w:ascii="Arial" w:hAnsi="Arial" w:cs="Arial"/>
                <w:b/>
              </w:rPr>
              <w:t>DATOS DE ENTRADA:</w:t>
            </w:r>
          </w:p>
          <w:p w14:paraId="1CBBCBBB" w14:textId="149D9D2E" w:rsidR="00863B2D" w:rsidRPr="00A80A1A" w:rsidRDefault="00863B2D"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863B2D" w:rsidRPr="009B2573" w14:paraId="69372DC5" w14:textId="77777777" w:rsidTr="00ED39B9">
        <w:tc>
          <w:tcPr>
            <w:tcW w:w="559" w:type="dxa"/>
            <w:tcBorders>
              <w:bottom w:val="single" w:sz="4" w:space="0" w:color="auto"/>
            </w:tcBorders>
            <w:shd w:val="clear" w:color="auto" w:fill="D9D9D9"/>
          </w:tcPr>
          <w:p w14:paraId="2FABEEED"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1F9D309"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821F16A" w14:textId="77777777" w:rsidR="00863B2D" w:rsidRPr="009B2573" w:rsidRDefault="00863B2D"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63B2D" w:rsidRPr="009B2573" w14:paraId="7EB6BA23" w14:textId="77777777" w:rsidTr="00ED39B9">
        <w:tc>
          <w:tcPr>
            <w:tcW w:w="559" w:type="dxa"/>
            <w:tcBorders>
              <w:bottom w:val="single" w:sz="4" w:space="0" w:color="auto"/>
            </w:tcBorders>
            <w:vAlign w:val="center"/>
          </w:tcPr>
          <w:p w14:paraId="04E3DC9A" w14:textId="77777777" w:rsidR="00863B2D" w:rsidRPr="00F4293F" w:rsidRDefault="00863B2D"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FE60AE7" w14:textId="77777777" w:rsidR="00863B2D" w:rsidRPr="00A80A1A" w:rsidRDefault="00863B2D"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972"/>
              <w:gridCol w:w="1190"/>
            </w:tblGrid>
            <w:tr w:rsidR="00A80A1A" w:rsidRPr="00A80A1A" w14:paraId="62CFEF12" w14:textId="77777777" w:rsidTr="001E4027">
              <w:trPr>
                <w:trHeight w:val="472"/>
              </w:trPr>
              <w:tc>
                <w:tcPr>
                  <w:tcW w:w="2972" w:type="dxa"/>
                </w:tcPr>
                <w:p w14:paraId="365BC5B8" w14:textId="6DF5D451" w:rsidR="00A80A1A" w:rsidRPr="00A80A1A" w:rsidRDefault="00A80A1A" w:rsidP="00A80A1A">
                  <w:pPr>
                    <w:spacing w:line="240" w:lineRule="auto"/>
                    <w:jc w:val="center"/>
                    <w:rPr>
                      <w:rFonts w:ascii="Arial" w:eastAsia="Arial Unicode MS" w:hAnsi="Arial" w:cs="Arial"/>
                      <w:b/>
                      <w:bCs/>
                      <w:color w:val="0000FF"/>
                      <w:sz w:val="18"/>
                      <w:szCs w:val="18"/>
                      <w:lang w:val="es-ES"/>
                    </w:rPr>
                  </w:pPr>
                  <w:r w:rsidRPr="00A80A1A">
                    <w:rPr>
                      <w:rFonts w:ascii="Arial" w:eastAsia="Arial Unicode MS" w:hAnsi="Arial" w:cs="Arial"/>
                      <w:b/>
                      <w:bCs/>
                      <w:color w:val="0000FF"/>
                      <w:sz w:val="18"/>
                      <w:szCs w:val="18"/>
                      <w:lang w:val="es-ES"/>
                    </w:rPr>
                    <w:lastRenderedPageBreak/>
                    <w:t>CONCENTRADOR</w:t>
                  </w:r>
                </w:p>
              </w:tc>
              <w:tc>
                <w:tcPr>
                  <w:tcW w:w="1190" w:type="dxa"/>
                </w:tcPr>
                <w:p w14:paraId="79BD00A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6A496861" w14:textId="77777777" w:rsidTr="001E4027">
              <w:trPr>
                <w:trHeight w:val="472"/>
              </w:trPr>
              <w:tc>
                <w:tcPr>
                  <w:tcW w:w="2972" w:type="dxa"/>
                </w:tcPr>
                <w:p w14:paraId="4C94E96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Id_ concentrador (único)</w:t>
                  </w:r>
                </w:p>
                <w:p w14:paraId="07CBA62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2AB12E4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Único privado</w:t>
                  </w:r>
                </w:p>
              </w:tc>
            </w:tr>
            <w:tr w:rsidR="00A80A1A" w:rsidRPr="00A80A1A" w14:paraId="096DE7BB" w14:textId="77777777" w:rsidTr="001E4027">
              <w:trPr>
                <w:trHeight w:val="472"/>
              </w:trPr>
              <w:tc>
                <w:tcPr>
                  <w:tcW w:w="2972" w:type="dxa"/>
                </w:tcPr>
                <w:p w14:paraId="1D36447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Ip_concentrador</w:t>
                  </w:r>
                  <w:proofErr w:type="spellEnd"/>
                </w:p>
                <w:p w14:paraId="45EDE41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Ip</w:t>
                  </w:r>
                  <w:proofErr w:type="spellEnd"/>
                  <w:r w:rsidRPr="00A80A1A">
                    <w:rPr>
                      <w:rFonts w:ascii="Arial" w:eastAsia="Arial Unicode MS" w:hAnsi="Arial" w:cs="Arial"/>
                      <w:color w:val="0000FF"/>
                      <w:sz w:val="18"/>
                      <w:szCs w:val="18"/>
                      <w:lang w:val="es-ES"/>
                    </w:rPr>
                    <w:t xml:space="preserve"> fija</w:t>
                  </w:r>
                </w:p>
              </w:tc>
              <w:tc>
                <w:tcPr>
                  <w:tcW w:w="1190" w:type="dxa"/>
                </w:tcPr>
                <w:p w14:paraId="52545C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r w:rsidR="00A80A1A" w:rsidRPr="00A80A1A" w14:paraId="56FBF18F" w14:textId="77777777" w:rsidTr="001E4027">
              <w:trPr>
                <w:trHeight w:val="229"/>
              </w:trPr>
              <w:tc>
                <w:tcPr>
                  <w:tcW w:w="2972" w:type="dxa"/>
                </w:tcPr>
                <w:p w14:paraId="585FB81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Nombre_ concentrador</w:t>
                  </w:r>
                </w:p>
              </w:tc>
              <w:tc>
                <w:tcPr>
                  <w:tcW w:w="1190" w:type="dxa"/>
                </w:tcPr>
                <w:p w14:paraId="6B271FC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29380</w:t>
                  </w:r>
                </w:p>
              </w:tc>
            </w:tr>
            <w:tr w:rsidR="00A80A1A" w:rsidRPr="008B2581" w14:paraId="5805D584" w14:textId="77777777" w:rsidTr="001E4027">
              <w:trPr>
                <w:trHeight w:val="229"/>
              </w:trPr>
              <w:tc>
                <w:tcPr>
                  <w:tcW w:w="2972" w:type="dxa"/>
                </w:tcPr>
                <w:p w14:paraId="1A6EDE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Tipo_comunicacion</w:t>
                  </w:r>
                  <w:proofErr w:type="spellEnd"/>
                </w:p>
              </w:tc>
              <w:tc>
                <w:tcPr>
                  <w:tcW w:w="1190" w:type="dxa"/>
                </w:tcPr>
                <w:p w14:paraId="2A6D0978"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 xml:space="preserve">Power line </w:t>
                  </w:r>
                  <w:proofErr w:type="spellStart"/>
                  <w:r w:rsidRPr="00E777B4">
                    <w:rPr>
                      <w:rFonts w:ascii="Arial" w:eastAsia="Arial Unicode MS" w:hAnsi="Arial" w:cs="Arial"/>
                      <w:color w:val="0000FF"/>
                      <w:sz w:val="18"/>
                      <w:szCs w:val="18"/>
                      <w:lang w:val="en-US"/>
                    </w:rPr>
                    <w:t>comunication</w:t>
                  </w:r>
                  <w:proofErr w:type="spellEnd"/>
                </w:p>
                <w:p w14:paraId="3411029B"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p>
                <w:p w14:paraId="0B9DCF20"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RF</w:t>
                  </w:r>
                </w:p>
                <w:p w14:paraId="401FB7CC"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p>
                <w:p w14:paraId="1BDAD74A"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RS232</w:t>
                  </w:r>
                </w:p>
                <w:p w14:paraId="358204FB"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RS485</w:t>
                  </w:r>
                </w:p>
              </w:tc>
            </w:tr>
            <w:tr w:rsidR="00A80A1A" w:rsidRPr="00A80A1A" w14:paraId="794B98AC" w14:textId="77777777" w:rsidTr="001E4027">
              <w:trPr>
                <w:trHeight w:val="229"/>
              </w:trPr>
              <w:tc>
                <w:tcPr>
                  <w:tcW w:w="2972" w:type="dxa"/>
                </w:tcPr>
                <w:p w14:paraId="45A57324" w14:textId="77777777" w:rsid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Estado_tiemporeal_concentrador</w:t>
                  </w:r>
                  <w:proofErr w:type="spellEnd"/>
                </w:p>
                <w:p w14:paraId="499EC55A" w14:textId="77777777" w:rsidR="001E4027" w:rsidRDefault="001E4027" w:rsidP="00A80A1A">
                  <w:pPr>
                    <w:spacing w:line="240" w:lineRule="auto"/>
                    <w:jc w:val="center"/>
                    <w:rPr>
                      <w:rFonts w:ascii="Arial" w:eastAsia="Arial Unicode MS" w:hAnsi="Arial" w:cs="Arial"/>
                      <w:color w:val="0000FF"/>
                      <w:sz w:val="18"/>
                      <w:szCs w:val="18"/>
                      <w:lang w:val="es-ES"/>
                    </w:rPr>
                  </w:pPr>
                </w:p>
                <w:p w14:paraId="14E46321"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ACTIVO</w:t>
                  </w:r>
                </w:p>
                <w:p w14:paraId="206ECEFD"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DESINSTALADO</w:t>
                  </w:r>
                </w:p>
                <w:p w14:paraId="72DD1BF7" w14:textId="523326F0" w:rsidR="001E4027" w:rsidRPr="00A80A1A"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RETIRADO</w:t>
                  </w:r>
                </w:p>
              </w:tc>
              <w:tc>
                <w:tcPr>
                  <w:tcW w:w="1190" w:type="dxa"/>
                </w:tcPr>
                <w:p w14:paraId="2786CBF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7FD4CFA5" w14:textId="77777777" w:rsidTr="001E4027">
              <w:trPr>
                <w:trHeight w:val="242"/>
              </w:trPr>
              <w:tc>
                <w:tcPr>
                  <w:tcW w:w="2972" w:type="dxa"/>
                </w:tcPr>
                <w:p w14:paraId="642CE56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Referencia_ concentrador</w:t>
                  </w:r>
                </w:p>
              </w:tc>
              <w:tc>
                <w:tcPr>
                  <w:tcW w:w="1190" w:type="dxa"/>
                </w:tcPr>
                <w:p w14:paraId="296AC3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30537915" w14:textId="77777777" w:rsidTr="001E4027">
              <w:trPr>
                <w:trHeight w:val="229"/>
              </w:trPr>
              <w:tc>
                <w:tcPr>
                  <w:tcW w:w="2972" w:type="dxa"/>
                </w:tcPr>
                <w:p w14:paraId="222EF47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IMEI_concentrador</w:t>
                  </w:r>
                  <w:proofErr w:type="spellEnd"/>
                </w:p>
              </w:tc>
              <w:tc>
                <w:tcPr>
                  <w:tcW w:w="1190" w:type="dxa"/>
                </w:tcPr>
                <w:p w14:paraId="7E6629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598CFF0F" w14:textId="77777777" w:rsidTr="001E4027">
              <w:trPr>
                <w:trHeight w:val="229"/>
              </w:trPr>
              <w:tc>
                <w:tcPr>
                  <w:tcW w:w="2972" w:type="dxa"/>
                </w:tcPr>
                <w:p w14:paraId="0D58E3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Sn_modem</w:t>
                  </w:r>
                  <w:proofErr w:type="spellEnd"/>
                </w:p>
              </w:tc>
              <w:tc>
                <w:tcPr>
                  <w:tcW w:w="1190" w:type="dxa"/>
                </w:tcPr>
                <w:p w14:paraId="260C8F4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r w:rsidRPr="00A80A1A">
                    <w:rPr>
                      <w:rFonts w:ascii="Arial" w:eastAsia="Arial Unicode MS" w:hAnsi="Arial" w:cs="Arial"/>
                      <w:i/>
                      <w:iCs/>
                      <w:color w:val="0000FF"/>
                      <w:sz w:val="18"/>
                      <w:szCs w:val="18"/>
                      <w:lang w:val="es-ES"/>
                    </w:rPr>
                    <w:t>Interno</w:t>
                  </w:r>
                </w:p>
                <w:p w14:paraId="4AE1207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p>
                <w:p w14:paraId="39A712E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i/>
                      <w:iCs/>
                      <w:color w:val="0000FF"/>
                      <w:sz w:val="18"/>
                      <w:szCs w:val="18"/>
                      <w:lang w:val="es-ES"/>
                    </w:rPr>
                    <w:t>embebido</w:t>
                  </w:r>
                </w:p>
              </w:tc>
            </w:tr>
            <w:tr w:rsidR="00A80A1A" w:rsidRPr="00A80A1A" w14:paraId="52C982CC" w14:textId="77777777" w:rsidTr="001E4027">
              <w:trPr>
                <w:trHeight w:val="229"/>
              </w:trPr>
              <w:tc>
                <w:tcPr>
                  <w:tcW w:w="2972" w:type="dxa"/>
                </w:tcPr>
                <w:p w14:paraId="1121C5C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Entradas_salidas_concentrador</w:t>
                  </w:r>
                  <w:proofErr w:type="spellEnd"/>
                </w:p>
                <w:p w14:paraId="57AE442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53788D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1AD7DF17" w14:textId="77777777" w:rsidTr="001E4027">
              <w:trPr>
                <w:trHeight w:val="229"/>
              </w:trPr>
              <w:tc>
                <w:tcPr>
                  <w:tcW w:w="2972" w:type="dxa"/>
                </w:tcPr>
                <w:p w14:paraId="17ABA4F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timestamp</w:t>
                  </w:r>
                  <w:proofErr w:type="spellEnd"/>
                </w:p>
              </w:tc>
              <w:tc>
                <w:tcPr>
                  <w:tcW w:w="1190" w:type="dxa"/>
                </w:tcPr>
                <w:p w14:paraId="2EE4CEA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timestamp</w:t>
                  </w:r>
                  <w:proofErr w:type="spellEnd"/>
                </w:p>
              </w:tc>
            </w:tr>
            <w:tr w:rsidR="00A80A1A" w:rsidRPr="00A80A1A" w14:paraId="07FE4227" w14:textId="77777777" w:rsidTr="001E4027">
              <w:trPr>
                <w:trHeight w:val="229"/>
              </w:trPr>
              <w:tc>
                <w:tcPr>
                  <w:tcW w:w="2972" w:type="dxa"/>
                </w:tcPr>
                <w:p w14:paraId="2CF09F4A" w14:textId="5433C248" w:rsidR="00A80A1A" w:rsidRPr="00A80A1A" w:rsidRDefault="00A80A1A" w:rsidP="00860402">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Tiempo_conectado</w:t>
                  </w:r>
                  <w:proofErr w:type="spellEnd"/>
                </w:p>
                <w:p w14:paraId="261BA53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a</w:t>
                  </w:r>
                </w:p>
                <w:p w14:paraId="0D9CEAF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Tf</w:t>
                  </w:r>
                  <w:proofErr w:type="spellEnd"/>
                </w:p>
                <w:p w14:paraId="57EEFF5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pf</w:t>
                  </w:r>
                  <w:proofErr w:type="spellEnd"/>
                </w:p>
              </w:tc>
              <w:tc>
                <w:tcPr>
                  <w:tcW w:w="1190" w:type="dxa"/>
                </w:tcPr>
                <w:p w14:paraId="06C67EE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r w:rsidR="00A80A1A" w:rsidRPr="00A80A1A" w14:paraId="42D1AD10" w14:textId="77777777" w:rsidTr="001E4027">
              <w:trPr>
                <w:trHeight w:val="229"/>
              </w:trPr>
              <w:tc>
                <w:tcPr>
                  <w:tcW w:w="2972" w:type="dxa"/>
                </w:tcPr>
                <w:p w14:paraId="403C7F6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Tareas programadas</w:t>
                  </w:r>
                </w:p>
                <w:p w14:paraId="6BF147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24AF780"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medidas</w:t>
                  </w:r>
                </w:p>
                <w:p w14:paraId="3105BF2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Informes </w:t>
                  </w:r>
                  <w:proofErr w:type="spellStart"/>
                  <w:r w:rsidRPr="00A80A1A">
                    <w:rPr>
                      <w:rFonts w:ascii="Arial" w:eastAsia="Arial Unicode MS" w:hAnsi="Arial" w:cs="Arial"/>
                      <w:color w:val="0000FF"/>
                      <w:sz w:val="18"/>
                      <w:szCs w:val="18"/>
                      <w:lang w:val="es-ES"/>
                    </w:rPr>
                    <w:t>parametros</w:t>
                  </w:r>
                  <w:proofErr w:type="spellEnd"/>
                </w:p>
                <w:p w14:paraId="4482B98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Estadísticas de </w:t>
                  </w:r>
                  <w:proofErr w:type="spellStart"/>
                  <w:r w:rsidRPr="00A80A1A">
                    <w:rPr>
                      <w:rFonts w:ascii="Arial" w:eastAsia="Arial Unicode MS" w:hAnsi="Arial" w:cs="Arial"/>
                      <w:color w:val="0000FF"/>
                      <w:sz w:val="18"/>
                      <w:szCs w:val="18"/>
                      <w:lang w:val="es-ES"/>
                    </w:rPr>
                    <w:t>conmunicacion</w:t>
                  </w:r>
                  <w:proofErr w:type="spellEnd"/>
                  <w:r w:rsidRPr="00A80A1A">
                    <w:rPr>
                      <w:rFonts w:ascii="Arial" w:eastAsia="Arial Unicode MS" w:hAnsi="Arial" w:cs="Arial"/>
                      <w:color w:val="0000FF"/>
                      <w:sz w:val="18"/>
                      <w:szCs w:val="18"/>
                      <w:lang w:val="es-ES"/>
                    </w:rPr>
                    <w:t xml:space="preserve"> </w:t>
                  </w:r>
                  <w:proofErr w:type="spellStart"/>
                  <w:r w:rsidRPr="00A80A1A">
                    <w:rPr>
                      <w:rFonts w:ascii="Arial" w:eastAsia="Arial Unicode MS" w:hAnsi="Arial" w:cs="Arial"/>
                      <w:color w:val="0000FF"/>
                      <w:sz w:val="18"/>
                      <w:szCs w:val="18"/>
                      <w:lang w:val="es-ES"/>
                    </w:rPr>
                    <w:t>plc</w:t>
                  </w:r>
                  <w:proofErr w:type="spellEnd"/>
                </w:p>
                <w:p w14:paraId="6613FD4E" w14:textId="77777777" w:rsidR="00A80A1A" w:rsidRPr="00A80A1A" w:rsidRDefault="00A80A1A" w:rsidP="00A80A1A">
                  <w:pPr>
                    <w:pStyle w:val="Prrafodelista"/>
                    <w:spacing w:line="240" w:lineRule="auto"/>
                    <w:rPr>
                      <w:rFonts w:ascii="Arial" w:eastAsia="Arial Unicode MS" w:hAnsi="Arial" w:cs="Arial"/>
                      <w:color w:val="0000FF"/>
                      <w:sz w:val="18"/>
                      <w:szCs w:val="18"/>
                      <w:lang w:val="es-ES"/>
                    </w:rPr>
                  </w:pPr>
                </w:p>
              </w:tc>
              <w:tc>
                <w:tcPr>
                  <w:tcW w:w="1190" w:type="dxa"/>
                </w:tcPr>
                <w:p w14:paraId="27E978F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Una muchas o ninguna</w:t>
                  </w:r>
                </w:p>
              </w:tc>
            </w:tr>
            <w:tr w:rsidR="00A80A1A" w:rsidRPr="00A80A1A" w14:paraId="4405964E" w14:textId="77777777" w:rsidTr="001E4027">
              <w:trPr>
                <w:trHeight w:val="229"/>
              </w:trPr>
              <w:tc>
                <w:tcPr>
                  <w:tcW w:w="2972" w:type="dxa"/>
                </w:tcPr>
                <w:p w14:paraId="07C2C319" w14:textId="77D8D36C" w:rsidR="00A80A1A" w:rsidRPr="00A80A1A" w:rsidRDefault="00A80A1A" w:rsidP="00A80A1A">
                  <w:pPr>
                    <w:spacing w:line="240" w:lineRule="auto"/>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Bandas_abiertas</w:t>
                  </w:r>
                  <w:proofErr w:type="spellEnd"/>
                </w:p>
                <w:p w14:paraId="55C338D9"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Claro</w:t>
                  </w:r>
                </w:p>
                <w:p w14:paraId="3D68CCF6"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Tigo </w:t>
                  </w:r>
                </w:p>
                <w:p w14:paraId="788BDFB7"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movistar</w:t>
                  </w:r>
                </w:p>
              </w:tc>
              <w:tc>
                <w:tcPr>
                  <w:tcW w:w="1190" w:type="dxa"/>
                </w:tcPr>
                <w:p w14:paraId="29127454"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bl>
          <w:p w14:paraId="2563F55F" w14:textId="6789EB84" w:rsidR="00A80A1A" w:rsidRDefault="00A80A1A" w:rsidP="00A80A1A">
            <w:pPr>
              <w:spacing w:line="240" w:lineRule="auto"/>
              <w:rPr>
                <w:rFonts w:ascii="Arial" w:eastAsia="Arial Unicode MS" w:hAnsi="Arial" w:cs="Arial"/>
                <w:color w:val="0000FF"/>
                <w:lang w:val="es-ES"/>
              </w:rPr>
            </w:pPr>
          </w:p>
          <w:p w14:paraId="311D250F" w14:textId="46237ED3" w:rsidR="001E4027" w:rsidRDefault="001E4027" w:rsidP="00A80A1A">
            <w:pPr>
              <w:spacing w:line="240" w:lineRule="auto"/>
              <w:rPr>
                <w:rFonts w:ascii="Arial" w:eastAsia="Arial Unicode MS" w:hAnsi="Arial" w:cs="Arial"/>
                <w:color w:val="0000FF"/>
                <w:lang w:val="es-ES"/>
              </w:rPr>
            </w:pPr>
          </w:p>
          <w:p w14:paraId="5AC53E57" w14:textId="77777777" w:rsidR="001E4027" w:rsidRPr="006F75C5" w:rsidRDefault="001E4027" w:rsidP="00A80A1A">
            <w:pPr>
              <w:spacing w:line="240" w:lineRule="auto"/>
              <w:rPr>
                <w:rFonts w:ascii="Arial" w:eastAsia="Arial Unicode MS" w:hAnsi="Arial" w:cs="Arial"/>
                <w:color w:val="0000FF"/>
                <w:lang w:val="es-ES"/>
              </w:rPr>
            </w:pPr>
          </w:p>
          <w:p w14:paraId="06C8F87C" w14:textId="77777777" w:rsidR="00A80A1A" w:rsidRPr="006F75C5" w:rsidRDefault="00A80A1A" w:rsidP="00A80A1A">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t>MEDIDOR</w:t>
            </w:r>
          </w:p>
          <w:p w14:paraId="66F15EA6" w14:textId="77777777" w:rsidR="00A80A1A" w:rsidRPr="006F75C5" w:rsidRDefault="00A80A1A"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A80A1A" w:rsidRPr="006F75C5" w14:paraId="704AF925" w14:textId="77777777" w:rsidTr="00ED39B9">
              <w:trPr>
                <w:trHeight w:val="472"/>
              </w:trPr>
              <w:tc>
                <w:tcPr>
                  <w:tcW w:w="2547" w:type="dxa"/>
                </w:tcPr>
                <w:p w14:paraId="54C8E995"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lastRenderedPageBreak/>
                    <w:t>Id_ medidor</w:t>
                  </w:r>
                </w:p>
              </w:tc>
              <w:tc>
                <w:tcPr>
                  <w:tcW w:w="1615" w:type="dxa"/>
                </w:tcPr>
                <w:p w14:paraId="3AB5ECD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A80A1A" w:rsidRPr="006F75C5" w14:paraId="277356D6" w14:textId="77777777" w:rsidTr="00ED39B9">
              <w:trPr>
                <w:trHeight w:val="229"/>
              </w:trPr>
              <w:tc>
                <w:tcPr>
                  <w:tcW w:w="2547" w:type="dxa"/>
                </w:tcPr>
                <w:p w14:paraId="0744FDE0"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Tipo_medidor</w:t>
                  </w:r>
                  <w:proofErr w:type="spellEnd"/>
                </w:p>
                <w:p w14:paraId="7CCC308B"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406F513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098B634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Trifasico</w:t>
                  </w:r>
                  <w:proofErr w:type="spellEnd"/>
                  <w:r w:rsidRPr="006F75C5">
                    <w:rPr>
                      <w:rFonts w:ascii="Arial" w:eastAsia="Arial Unicode MS" w:hAnsi="Arial" w:cs="Arial"/>
                      <w:color w:val="0000FF"/>
                      <w:sz w:val="18"/>
                      <w:szCs w:val="18"/>
                      <w:lang w:val="es-ES"/>
                    </w:rPr>
                    <w:t xml:space="preserve"> : DIRECTA Y SEMIDIRECTA</w:t>
                  </w:r>
                </w:p>
              </w:tc>
              <w:tc>
                <w:tcPr>
                  <w:tcW w:w="1615" w:type="dxa"/>
                </w:tcPr>
                <w:p w14:paraId="436B77E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0CE390BE" w14:textId="77777777" w:rsidR="00A80A1A" w:rsidRPr="006F75C5" w:rsidRDefault="00A80A1A" w:rsidP="00A80A1A">
                  <w:pPr>
                    <w:jc w:val="center"/>
                    <w:rPr>
                      <w:rFonts w:ascii="Arial" w:eastAsia="Arial Unicode MS" w:hAnsi="Arial" w:cs="Arial"/>
                      <w:i/>
                      <w:iCs/>
                      <w:color w:val="0000FF"/>
                      <w:sz w:val="18"/>
                      <w:szCs w:val="18"/>
                      <w:lang w:val="es-ES"/>
                    </w:rPr>
                  </w:pPr>
                </w:p>
                <w:p w14:paraId="113488DE" w14:textId="77777777" w:rsidR="00A80A1A" w:rsidRPr="006F75C5" w:rsidRDefault="00A80A1A" w:rsidP="00A80A1A">
                  <w:pPr>
                    <w:jc w:val="center"/>
                    <w:rPr>
                      <w:rFonts w:ascii="Arial" w:eastAsia="Arial Unicode MS" w:hAnsi="Arial" w:cs="Arial"/>
                      <w:sz w:val="18"/>
                      <w:szCs w:val="18"/>
                      <w:lang w:val="es-ES"/>
                    </w:rPr>
                  </w:pPr>
                </w:p>
              </w:tc>
            </w:tr>
            <w:tr w:rsidR="00A80A1A" w:rsidRPr="006F75C5" w14:paraId="1F4A5712" w14:textId="77777777" w:rsidTr="00ED39B9">
              <w:trPr>
                <w:trHeight w:val="229"/>
              </w:trPr>
              <w:tc>
                <w:tcPr>
                  <w:tcW w:w="2547" w:type="dxa"/>
                </w:tcPr>
                <w:p w14:paraId="0ED70D56"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Magnitud_medidor</w:t>
                  </w:r>
                  <w:proofErr w:type="spellEnd"/>
                </w:p>
                <w:p w14:paraId="6B275B8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5FF04315"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70E2B1A5" w14:textId="77777777" w:rsidTr="00ED39B9">
              <w:trPr>
                <w:trHeight w:val="229"/>
              </w:trPr>
              <w:tc>
                <w:tcPr>
                  <w:tcW w:w="2547" w:type="dxa"/>
                </w:tcPr>
                <w:p w14:paraId="01FB0A3C"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numero_cuadrantes</w:t>
                  </w:r>
                  <w:proofErr w:type="spellEnd"/>
                </w:p>
                <w:p w14:paraId="16C4583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05792D9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14D600A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3E65A4A0" w14:textId="77777777" w:rsidTr="00ED39B9">
              <w:trPr>
                <w:trHeight w:val="229"/>
              </w:trPr>
              <w:tc>
                <w:tcPr>
                  <w:tcW w:w="2547" w:type="dxa"/>
                </w:tcPr>
                <w:p w14:paraId="43C5F7A2"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Tipo_puerto</w:t>
                  </w:r>
                  <w:proofErr w:type="spellEnd"/>
                </w:p>
                <w:p w14:paraId="1CB9E2E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2241DA8F"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536A6D5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34F1E18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42AA7355" w14:textId="77777777" w:rsidTr="00ED39B9">
              <w:trPr>
                <w:trHeight w:val="229"/>
              </w:trPr>
              <w:tc>
                <w:tcPr>
                  <w:tcW w:w="2547" w:type="dxa"/>
                </w:tcPr>
                <w:p w14:paraId="5C696AE3"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Cuenta_prepago</w:t>
                  </w:r>
                  <w:proofErr w:type="spellEnd"/>
                </w:p>
                <w:p w14:paraId="53365B5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675BAA8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6E132563" w14:textId="77777777" w:rsidTr="00ED39B9">
              <w:trPr>
                <w:trHeight w:val="229"/>
              </w:trPr>
              <w:tc>
                <w:tcPr>
                  <w:tcW w:w="2547" w:type="dxa"/>
                </w:tcPr>
                <w:p w14:paraId="20175F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Saldo_prepago</w:t>
                  </w:r>
                  <w:proofErr w:type="spellEnd"/>
                </w:p>
              </w:tc>
              <w:tc>
                <w:tcPr>
                  <w:tcW w:w="1615" w:type="dxa"/>
                </w:tcPr>
                <w:p w14:paraId="3BC0CA0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49ACC6C5" w14:textId="77777777" w:rsidTr="00ED39B9">
              <w:trPr>
                <w:trHeight w:val="229"/>
              </w:trPr>
              <w:tc>
                <w:tcPr>
                  <w:tcW w:w="2547" w:type="dxa"/>
                </w:tcPr>
                <w:p w14:paraId="6F8E45AA"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Recarga_prepago</w:t>
                  </w:r>
                  <w:proofErr w:type="spellEnd"/>
                </w:p>
              </w:tc>
              <w:tc>
                <w:tcPr>
                  <w:tcW w:w="1615" w:type="dxa"/>
                </w:tcPr>
                <w:p w14:paraId="401390F4"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194A02A2" w14:textId="77777777" w:rsidTr="00ED39B9">
              <w:trPr>
                <w:trHeight w:val="229"/>
              </w:trPr>
              <w:tc>
                <w:tcPr>
                  <w:tcW w:w="2547" w:type="dxa"/>
                </w:tcPr>
                <w:p w14:paraId="04523D2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Sincronización_reloj</w:t>
                  </w:r>
                  <w:proofErr w:type="spellEnd"/>
                </w:p>
                <w:p w14:paraId="62009C8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4C815941"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564A0A9F" w14:textId="77777777" w:rsidTr="00ED39B9">
              <w:trPr>
                <w:trHeight w:val="229"/>
              </w:trPr>
              <w:tc>
                <w:tcPr>
                  <w:tcW w:w="2547" w:type="dxa"/>
                </w:tcPr>
                <w:p w14:paraId="4753C9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Dispositivo_corte</w:t>
                  </w:r>
                  <w:proofErr w:type="spellEnd"/>
                </w:p>
                <w:p w14:paraId="7467479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393235E3"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5518503C" w14:textId="77777777" w:rsidTr="00ED39B9">
              <w:trPr>
                <w:trHeight w:val="229"/>
              </w:trPr>
              <w:tc>
                <w:tcPr>
                  <w:tcW w:w="2547" w:type="dxa"/>
                </w:tcPr>
                <w:p w14:paraId="718668B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Modelo_fabricante</w:t>
                  </w:r>
                  <w:proofErr w:type="spellEnd"/>
                </w:p>
              </w:tc>
              <w:tc>
                <w:tcPr>
                  <w:tcW w:w="1615" w:type="dxa"/>
                </w:tcPr>
                <w:p w14:paraId="4C6B8D4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0EF29C70" w14:textId="77777777" w:rsidTr="00ED39B9">
              <w:trPr>
                <w:trHeight w:val="229"/>
              </w:trPr>
              <w:tc>
                <w:tcPr>
                  <w:tcW w:w="2547" w:type="dxa"/>
                </w:tcPr>
                <w:p w14:paraId="20CAED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Serial_fabricante</w:t>
                  </w:r>
                  <w:proofErr w:type="spellEnd"/>
                </w:p>
              </w:tc>
              <w:tc>
                <w:tcPr>
                  <w:tcW w:w="1615" w:type="dxa"/>
                </w:tcPr>
                <w:p w14:paraId="24027FE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10CC3C9F" w14:textId="77777777" w:rsidTr="00ED39B9">
              <w:trPr>
                <w:trHeight w:val="229"/>
              </w:trPr>
              <w:tc>
                <w:tcPr>
                  <w:tcW w:w="2547" w:type="dxa"/>
                </w:tcPr>
                <w:p w14:paraId="0C68396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Tipo_comunicacion</w:t>
                  </w:r>
                  <w:proofErr w:type="spellEnd"/>
                </w:p>
                <w:p w14:paraId="156EC730"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55DC3AB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Plc</w:t>
                  </w:r>
                  <w:proofErr w:type="spellEnd"/>
                </w:p>
                <w:p w14:paraId="7CC4E30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28477DD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59B4187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rs485</w:t>
                  </w:r>
                </w:p>
                <w:p w14:paraId="6D1A97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303C350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9A6BEC1" w14:textId="77777777" w:rsidTr="00ED39B9">
              <w:trPr>
                <w:trHeight w:val="287"/>
              </w:trPr>
              <w:tc>
                <w:tcPr>
                  <w:tcW w:w="2547" w:type="dxa"/>
                </w:tcPr>
                <w:p w14:paraId="063E4DC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1F3A464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2D50EDEE" w14:textId="77777777" w:rsidTr="00ED39B9">
              <w:trPr>
                <w:trHeight w:val="229"/>
              </w:trPr>
              <w:tc>
                <w:tcPr>
                  <w:tcW w:w="2547" w:type="dxa"/>
                </w:tcPr>
                <w:p w14:paraId="2CF0A4F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Direcciones_registro</w:t>
                  </w:r>
                  <w:proofErr w:type="spellEnd"/>
                </w:p>
              </w:tc>
              <w:tc>
                <w:tcPr>
                  <w:tcW w:w="1615" w:type="dxa"/>
                </w:tcPr>
                <w:p w14:paraId="26F6649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557CBC4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restriccion</w:t>
                  </w:r>
                  <w:proofErr w:type="spellEnd"/>
                </w:p>
              </w:tc>
            </w:tr>
            <w:tr w:rsidR="00A80A1A" w:rsidRPr="006F75C5" w14:paraId="4195A298" w14:textId="77777777" w:rsidTr="00ED39B9">
              <w:trPr>
                <w:trHeight w:val="229"/>
              </w:trPr>
              <w:tc>
                <w:tcPr>
                  <w:tcW w:w="2547" w:type="dxa"/>
                </w:tcPr>
                <w:p w14:paraId="14C48507"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Técnica_medida</w:t>
                  </w:r>
                  <w:proofErr w:type="spellEnd"/>
                </w:p>
                <w:p w14:paraId="52300E8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18AAE2C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6EC9F4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54B2220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50CF73AD"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505E89D" w14:textId="77777777" w:rsidTr="00ED39B9">
              <w:trPr>
                <w:trHeight w:val="229"/>
              </w:trPr>
              <w:tc>
                <w:tcPr>
                  <w:tcW w:w="2547" w:type="dxa"/>
                </w:tcPr>
                <w:p w14:paraId="248B66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Relación_tc</w:t>
                  </w:r>
                  <w:proofErr w:type="spellEnd"/>
                </w:p>
              </w:tc>
              <w:tc>
                <w:tcPr>
                  <w:tcW w:w="1615" w:type="dxa"/>
                </w:tcPr>
                <w:p w14:paraId="12E9238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69A4988" w14:textId="77777777" w:rsidTr="00ED39B9">
              <w:trPr>
                <w:trHeight w:val="229"/>
              </w:trPr>
              <w:tc>
                <w:tcPr>
                  <w:tcW w:w="2547" w:type="dxa"/>
                </w:tcPr>
                <w:p w14:paraId="1EB9835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 xml:space="preserve">Periodo </w:t>
                  </w:r>
                  <w:proofErr w:type="spellStart"/>
                  <w:r w:rsidRPr="006F75C5">
                    <w:rPr>
                      <w:rFonts w:ascii="Arial" w:eastAsia="Arial Unicode MS" w:hAnsi="Arial" w:cs="Arial"/>
                      <w:color w:val="0000FF"/>
                      <w:sz w:val="18"/>
                      <w:szCs w:val="18"/>
                      <w:lang w:val="es-ES"/>
                    </w:rPr>
                    <w:t>curva_carga</w:t>
                  </w:r>
                  <w:proofErr w:type="spellEnd"/>
                </w:p>
              </w:tc>
              <w:tc>
                <w:tcPr>
                  <w:tcW w:w="1615" w:type="dxa"/>
                </w:tcPr>
                <w:p w14:paraId="4DF04BD7"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61EE78D0" w14:textId="77777777" w:rsidTr="00ED39B9">
              <w:trPr>
                <w:trHeight w:val="229"/>
              </w:trPr>
              <w:tc>
                <w:tcPr>
                  <w:tcW w:w="2547" w:type="dxa"/>
                </w:tcPr>
                <w:p w14:paraId="38039264" w14:textId="77777777" w:rsidR="00A80A1A" w:rsidRPr="006F75C5" w:rsidRDefault="00A80A1A" w:rsidP="00A80A1A">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7C13D1B4"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1F60DC41"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7FBDF4A" w14:textId="77777777" w:rsidR="00863B2D" w:rsidRPr="00D03F51" w:rsidRDefault="00863B2D"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44B21404" w14:textId="77777777" w:rsidR="00863B2D" w:rsidRPr="00214CA5" w:rsidRDefault="00863B2D" w:rsidP="00ED39B9">
            <w:pPr>
              <w:spacing w:line="240" w:lineRule="auto"/>
              <w:jc w:val="both"/>
              <w:rPr>
                <w:rFonts w:ascii="Arial" w:eastAsia="Arial Unicode MS" w:hAnsi="Arial" w:cs="Arial"/>
                <w:color w:val="0000FF"/>
                <w:lang w:val="es-ES"/>
              </w:rPr>
            </w:pPr>
          </w:p>
        </w:tc>
      </w:tr>
      <w:tr w:rsidR="00863B2D" w:rsidRPr="000463D8" w14:paraId="4F058D9B" w14:textId="77777777" w:rsidTr="00ED39B9">
        <w:tc>
          <w:tcPr>
            <w:tcW w:w="9658" w:type="dxa"/>
            <w:gridSpan w:val="9"/>
            <w:tcBorders>
              <w:top w:val="nil"/>
              <w:bottom w:val="single" w:sz="4" w:space="0" w:color="auto"/>
            </w:tcBorders>
          </w:tcPr>
          <w:p w14:paraId="430FC501" w14:textId="77777777" w:rsidR="00863B2D" w:rsidRPr="00F4293F" w:rsidRDefault="00863B2D" w:rsidP="00ED39B9">
            <w:pPr>
              <w:rPr>
                <w:rFonts w:ascii="Arial" w:hAnsi="Arial" w:cs="Arial"/>
                <w:b/>
              </w:rPr>
            </w:pPr>
            <w:r w:rsidRPr="000463D8">
              <w:rPr>
                <w:rFonts w:ascii="Arial" w:hAnsi="Arial" w:cs="Arial"/>
                <w:b/>
              </w:rPr>
              <w:lastRenderedPageBreak/>
              <w:t>DATOS DE SALIDA:</w:t>
            </w:r>
          </w:p>
        </w:tc>
      </w:tr>
      <w:tr w:rsidR="00863B2D" w:rsidRPr="009B2573" w14:paraId="43A36470" w14:textId="77777777" w:rsidTr="00ED39B9">
        <w:tc>
          <w:tcPr>
            <w:tcW w:w="559" w:type="dxa"/>
            <w:tcBorders>
              <w:bottom w:val="single" w:sz="4" w:space="0" w:color="auto"/>
            </w:tcBorders>
            <w:shd w:val="clear" w:color="auto" w:fill="D9D9D9"/>
          </w:tcPr>
          <w:p w14:paraId="23164FC6"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9FF17F4"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A46A7E2" w14:textId="77777777" w:rsidR="00863B2D" w:rsidRPr="009B2573" w:rsidRDefault="00863B2D" w:rsidP="00ED39B9">
            <w:pPr>
              <w:jc w:val="center"/>
              <w:rPr>
                <w:rFonts w:ascii="Arial" w:hAnsi="Arial" w:cs="Arial"/>
                <w:b/>
              </w:rPr>
            </w:pPr>
            <w:r w:rsidRPr="009B2573">
              <w:rPr>
                <w:rFonts w:ascii="Arial" w:hAnsi="Arial" w:cs="Arial"/>
                <w:b/>
              </w:rPr>
              <w:t>Validaciones</w:t>
            </w:r>
          </w:p>
        </w:tc>
      </w:tr>
      <w:tr w:rsidR="00863B2D" w:rsidRPr="009B2573" w14:paraId="08BABFB5" w14:textId="77777777" w:rsidTr="00ED39B9">
        <w:tc>
          <w:tcPr>
            <w:tcW w:w="559" w:type="dxa"/>
            <w:tcBorders>
              <w:bottom w:val="single" w:sz="4" w:space="0" w:color="auto"/>
            </w:tcBorders>
            <w:vAlign w:val="center"/>
          </w:tcPr>
          <w:p w14:paraId="6E5106A2" w14:textId="77777777" w:rsidR="00863B2D" w:rsidRPr="009B2573" w:rsidRDefault="00863B2D" w:rsidP="00ED39B9">
            <w:pPr>
              <w:spacing w:line="240" w:lineRule="auto"/>
              <w:rPr>
                <w:rFonts w:ascii="Arial" w:hAnsi="Arial" w:cs="Arial"/>
              </w:rPr>
            </w:pPr>
          </w:p>
        </w:tc>
        <w:tc>
          <w:tcPr>
            <w:tcW w:w="4368" w:type="dxa"/>
            <w:gridSpan w:val="5"/>
            <w:tcBorders>
              <w:bottom w:val="single" w:sz="4" w:space="0" w:color="auto"/>
            </w:tcBorders>
            <w:vAlign w:val="center"/>
          </w:tcPr>
          <w:p w14:paraId="35786EE9" w14:textId="77777777" w:rsidR="00863B2D" w:rsidRPr="009B2573" w:rsidRDefault="00863B2D" w:rsidP="00ED39B9">
            <w:pPr>
              <w:spacing w:line="240" w:lineRule="auto"/>
              <w:rPr>
                <w:rFonts w:ascii="Arial" w:hAnsi="Arial" w:cs="Arial"/>
              </w:rPr>
            </w:pPr>
          </w:p>
        </w:tc>
        <w:tc>
          <w:tcPr>
            <w:tcW w:w="4731" w:type="dxa"/>
            <w:gridSpan w:val="3"/>
            <w:tcBorders>
              <w:bottom w:val="single" w:sz="4" w:space="0" w:color="auto"/>
            </w:tcBorders>
            <w:vAlign w:val="center"/>
          </w:tcPr>
          <w:p w14:paraId="6843B66F" w14:textId="77777777" w:rsidR="00863B2D" w:rsidRPr="00236317" w:rsidRDefault="00863B2D" w:rsidP="00ED39B9">
            <w:pPr>
              <w:spacing w:line="240" w:lineRule="auto"/>
              <w:rPr>
                <w:rFonts w:ascii="Arial" w:hAnsi="Arial" w:cs="Arial"/>
                <w:i/>
                <w:color w:val="800000"/>
              </w:rPr>
            </w:pPr>
          </w:p>
        </w:tc>
      </w:tr>
      <w:tr w:rsidR="00863B2D" w:rsidRPr="000463D8" w14:paraId="1B4BD513" w14:textId="77777777" w:rsidTr="00ED39B9">
        <w:tc>
          <w:tcPr>
            <w:tcW w:w="9658" w:type="dxa"/>
            <w:gridSpan w:val="9"/>
          </w:tcPr>
          <w:p w14:paraId="7F592E22" w14:textId="77777777" w:rsidR="00863B2D" w:rsidRPr="0075343E" w:rsidRDefault="00863B2D" w:rsidP="00ED39B9">
            <w:pPr>
              <w:rPr>
                <w:rFonts w:ascii="Arial" w:hAnsi="Arial" w:cs="Arial"/>
                <w:b/>
              </w:rPr>
            </w:pPr>
            <w:r w:rsidRPr="000463D8">
              <w:rPr>
                <w:rFonts w:ascii="Arial" w:hAnsi="Arial" w:cs="Arial"/>
                <w:b/>
              </w:rPr>
              <w:t>PRECONDICIÓN:</w:t>
            </w:r>
          </w:p>
        </w:tc>
      </w:tr>
      <w:tr w:rsidR="00863B2D" w:rsidRPr="000463D8" w14:paraId="654D4C5C" w14:textId="77777777" w:rsidTr="00ED39B9">
        <w:tc>
          <w:tcPr>
            <w:tcW w:w="9658" w:type="dxa"/>
            <w:gridSpan w:val="9"/>
            <w:tcBorders>
              <w:bottom w:val="single" w:sz="4" w:space="0" w:color="auto"/>
            </w:tcBorders>
          </w:tcPr>
          <w:p w14:paraId="473A0428" w14:textId="77777777" w:rsidR="00863B2D" w:rsidRDefault="00863B2D" w:rsidP="00ED39B9">
            <w:pPr>
              <w:rPr>
                <w:rFonts w:ascii="Arial" w:hAnsi="Arial" w:cs="Arial"/>
                <w:b/>
              </w:rPr>
            </w:pPr>
            <w:r w:rsidRPr="000463D8">
              <w:rPr>
                <w:rFonts w:ascii="Arial" w:hAnsi="Arial" w:cs="Arial"/>
                <w:b/>
              </w:rPr>
              <w:t>FLUJO NORMAL DE TRABAJO:</w:t>
            </w:r>
          </w:p>
          <w:p w14:paraId="17BE4C99" w14:textId="77777777" w:rsidR="00863B2D" w:rsidRPr="00946062" w:rsidRDefault="00863B2D" w:rsidP="00ED39B9">
            <w:pPr>
              <w:rPr>
                <w:rFonts w:ascii="Arial" w:hAnsi="Arial" w:cs="Arial"/>
                <w:b/>
              </w:rPr>
            </w:pPr>
            <w:r w:rsidRPr="000463D8">
              <w:rPr>
                <w:rFonts w:ascii="Arial" w:eastAsia="Arial Unicode MS" w:hAnsi="Arial" w:cs="Arial"/>
                <w:lang w:val="es-ES"/>
              </w:rPr>
              <w:lastRenderedPageBreak/>
              <w:t xml:space="preserve">Nombre Flujo </w:t>
            </w:r>
            <w:r>
              <w:rPr>
                <w:rFonts w:ascii="Arial" w:eastAsia="Arial Unicode MS" w:hAnsi="Arial" w:cs="Arial"/>
                <w:lang w:val="es-ES"/>
              </w:rPr>
              <w:t>Normal de Trabajo</w:t>
            </w:r>
          </w:p>
          <w:p w14:paraId="7A8D49CB"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1954E423" w14:textId="12EBAD51" w:rsidR="00863B2D" w:rsidRDefault="00863B2D"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w:t>
            </w:r>
            <w:r w:rsidR="001E4027">
              <w:rPr>
                <w:rFonts w:ascii="Arial" w:hAnsi="Arial" w:cs="Arial"/>
                <w:color w:val="0000FF"/>
                <w:lang w:val="es-ES" w:eastAsia="es-ES"/>
              </w:rPr>
              <w:t xml:space="preserve">retirar y reutilizar componentes </w:t>
            </w:r>
          </w:p>
          <w:p w14:paraId="68C0E210"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AAD675D"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34029168" wp14:editId="652739D5">
                  <wp:extent cx="5577177" cy="2727297"/>
                  <wp:effectExtent l="76200" t="0" r="81280" b="0"/>
                  <wp:docPr id="59" name="Diagrama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inline>
              </w:drawing>
            </w:r>
          </w:p>
          <w:p w14:paraId="796335A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6E0EEDF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170C710C" wp14:editId="05D7CE57">
                  <wp:extent cx="4789998" cy="2324211"/>
                  <wp:effectExtent l="76200" t="0" r="67945" b="0"/>
                  <wp:docPr id="60" name="Diagrama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6" r:lo="rId147" r:qs="rId148" r:cs="rId149"/>
                    </a:graphicData>
                  </a:graphic>
                </wp:inline>
              </w:drawing>
            </w:r>
          </w:p>
          <w:p w14:paraId="4DCCC8F8" w14:textId="0D7B0299"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31F6852" w14:textId="2E0E2EC9" w:rsidR="001E4027" w:rsidRDefault="001E4027" w:rsidP="00ED39B9">
            <w:pPr>
              <w:widowControl/>
              <w:autoSpaceDE w:val="0"/>
              <w:autoSpaceDN w:val="0"/>
              <w:adjustRightInd w:val="0"/>
              <w:spacing w:line="240" w:lineRule="auto"/>
              <w:rPr>
                <w:rFonts w:ascii="Arial" w:hAnsi="Arial" w:cs="Arial"/>
                <w:color w:val="0000FF"/>
                <w:lang w:val="es-ES" w:eastAsia="es-ES"/>
              </w:rPr>
            </w:pPr>
          </w:p>
          <w:p w14:paraId="71259741" w14:textId="77777777" w:rsidR="001E4027" w:rsidRPr="00BB1AF7" w:rsidRDefault="001E4027" w:rsidP="00ED39B9">
            <w:pPr>
              <w:widowControl/>
              <w:autoSpaceDE w:val="0"/>
              <w:autoSpaceDN w:val="0"/>
              <w:adjustRightInd w:val="0"/>
              <w:spacing w:line="240" w:lineRule="auto"/>
              <w:rPr>
                <w:rFonts w:ascii="Arial" w:hAnsi="Arial" w:cs="Arial"/>
                <w:color w:val="0000FF"/>
                <w:lang w:val="es-ES" w:eastAsia="es-ES"/>
              </w:rPr>
            </w:pPr>
          </w:p>
          <w:p w14:paraId="4446A5A4" w14:textId="77777777" w:rsidR="00863B2D" w:rsidRPr="00DE4ABE" w:rsidRDefault="00863B2D" w:rsidP="00ED39B9">
            <w:pPr>
              <w:jc w:val="both"/>
              <w:rPr>
                <w:rFonts w:ascii="Arial" w:eastAsia="Arial Unicode MS" w:hAnsi="Arial" w:cs="Arial"/>
                <w:color w:val="0000FF"/>
                <w:lang w:val="es-ES"/>
              </w:rPr>
            </w:pPr>
          </w:p>
        </w:tc>
      </w:tr>
      <w:tr w:rsidR="00863B2D" w:rsidRPr="000463D8" w14:paraId="42F0B120" w14:textId="77777777" w:rsidTr="00ED39B9">
        <w:tc>
          <w:tcPr>
            <w:tcW w:w="804" w:type="dxa"/>
            <w:gridSpan w:val="2"/>
            <w:shd w:val="clear" w:color="auto" w:fill="D9D9D9"/>
          </w:tcPr>
          <w:p w14:paraId="61773FB5" w14:textId="77777777" w:rsidR="00863B2D" w:rsidRPr="000463D8" w:rsidRDefault="00863B2D"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36D3FE3D" w14:textId="77777777" w:rsidR="00863B2D" w:rsidRPr="000463D8" w:rsidRDefault="00863B2D"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7DCD2AD2" w14:textId="77777777" w:rsidR="00863B2D" w:rsidRPr="000463D8" w:rsidRDefault="00863B2D" w:rsidP="00ED39B9">
            <w:pPr>
              <w:jc w:val="center"/>
              <w:rPr>
                <w:rFonts w:ascii="Arial" w:hAnsi="Arial" w:cs="Arial"/>
                <w:b/>
              </w:rPr>
            </w:pPr>
            <w:r w:rsidRPr="000463D8">
              <w:rPr>
                <w:rFonts w:ascii="Arial" w:hAnsi="Arial" w:cs="Arial"/>
                <w:b/>
              </w:rPr>
              <w:t>Sistema</w:t>
            </w:r>
          </w:p>
        </w:tc>
      </w:tr>
      <w:tr w:rsidR="00863B2D" w:rsidRPr="000463D8" w14:paraId="42DA85C6" w14:textId="77777777" w:rsidTr="00ED39B9">
        <w:tc>
          <w:tcPr>
            <w:tcW w:w="804" w:type="dxa"/>
            <w:gridSpan w:val="2"/>
          </w:tcPr>
          <w:p w14:paraId="26C7F5C3" w14:textId="77777777" w:rsidR="00863B2D" w:rsidRPr="006779C3" w:rsidRDefault="00863B2D"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02C0B36" w14:textId="77777777" w:rsidR="00863B2D" w:rsidRPr="006779C3" w:rsidRDefault="00863B2D" w:rsidP="00ED39B9">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14B6FA80" w14:textId="2653FB4C" w:rsidR="00863B2D" w:rsidRDefault="001E4027" w:rsidP="00ED39B9">
            <w:pPr>
              <w:jc w:val="both"/>
              <w:rPr>
                <w:rFonts w:ascii="Arial" w:hAnsi="Arial" w:cs="Arial"/>
                <w:b/>
              </w:rPr>
            </w:pPr>
            <w:proofErr w:type="spellStart"/>
            <w:r>
              <w:rPr>
                <w:rFonts w:ascii="Arial" w:hAnsi="Arial" w:cs="Arial"/>
                <w:b/>
              </w:rPr>
              <w:t>retirarComponente</w:t>
            </w:r>
            <w:proofErr w:type="spellEnd"/>
          </w:p>
          <w:p w14:paraId="4AB4B8D9" w14:textId="77777777" w:rsidR="00863B2D" w:rsidRDefault="00863B2D" w:rsidP="00ED39B9">
            <w:pPr>
              <w:jc w:val="both"/>
              <w:rPr>
                <w:rFonts w:ascii="Arial" w:hAnsi="Arial" w:cs="Arial"/>
                <w:b/>
              </w:rPr>
            </w:pPr>
          </w:p>
          <w:p w14:paraId="12242717" w14:textId="311FE1E4" w:rsidR="00863B2D" w:rsidRPr="002538B6" w:rsidRDefault="002538B6" w:rsidP="00ED39B9">
            <w:pPr>
              <w:numPr>
                <w:ilvl w:val="0"/>
                <w:numId w:val="32"/>
              </w:numPr>
              <w:jc w:val="both"/>
              <w:rPr>
                <w:rFonts w:ascii="Arial" w:hAnsi="Arial" w:cs="Arial"/>
                <w:bCs/>
              </w:rPr>
            </w:pPr>
            <w:r w:rsidRPr="002538B6">
              <w:rPr>
                <w:rFonts w:ascii="Arial" w:hAnsi="Arial" w:cs="Arial"/>
                <w:bCs/>
                <w:lang w:val="es-ES"/>
              </w:rPr>
              <w:t xml:space="preserve">permite </w:t>
            </w:r>
            <w:r w:rsidR="001E4027">
              <w:rPr>
                <w:rFonts w:ascii="Arial" w:hAnsi="Arial" w:cs="Arial"/>
                <w:bCs/>
                <w:lang w:val="es-ES"/>
              </w:rPr>
              <w:t xml:space="preserve">retirar el componente </w:t>
            </w:r>
            <w:r w:rsidR="001E4027">
              <w:rPr>
                <w:rFonts w:ascii="Arial" w:hAnsi="Arial" w:cs="Arial"/>
                <w:bCs/>
                <w:lang w:val="es-ES"/>
              </w:rPr>
              <w:lastRenderedPageBreak/>
              <w:t>seleccionado</w:t>
            </w:r>
          </w:p>
          <w:p w14:paraId="0FFC510F" w14:textId="707700F5" w:rsidR="00863B2D" w:rsidRDefault="00ED39B9" w:rsidP="00ED39B9">
            <w:pPr>
              <w:jc w:val="both"/>
              <w:rPr>
                <w:rFonts w:ascii="Arial" w:hAnsi="Arial" w:cs="Arial"/>
                <w:bCs/>
                <w:lang w:val="es-ES"/>
              </w:rPr>
            </w:pPr>
            <w:r>
              <w:rPr>
                <w:rFonts w:ascii="Arial" w:hAnsi="Arial" w:cs="Arial"/>
                <w:bCs/>
                <w:lang w:val="es-ES"/>
              </w:rPr>
              <w:t>pasos</w:t>
            </w:r>
          </w:p>
          <w:p w14:paraId="206C99C3" w14:textId="015390E8" w:rsidR="00ED39B9" w:rsidRDefault="00ED39B9" w:rsidP="00ED39B9">
            <w:pPr>
              <w:jc w:val="both"/>
              <w:rPr>
                <w:rFonts w:ascii="Arial" w:hAnsi="Arial" w:cs="Arial"/>
                <w:bCs/>
                <w:lang w:val="es-ES"/>
              </w:rPr>
            </w:pPr>
          </w:p>
          <w:p w14:paraId="7DEAB732" w14:textId="53CD7096" w:rsidR="00ED39B9" w:rsidRDefault="00ED39B9" w:rsidP="00ED39B9">
            <w:pPr>
              <w:jc w:val="both"/>
              <w:rPr>
                <w:rFonts w:ascii="Arial" w:hAnsi="Arial" w:cs="Arial"/>
                <w:bCs/>
                <w:lang w:val="es-ES"/>
              </w:rPr>
            </w:pPr>
            <w:r>
              <w:rPr>
                <w:rFonts w:ascii="Arial" w:hAnsi="Arial" w:cs="Arial"/>
                <w:bCs/>
                <w:lang w:val="es-ES"/>
              </w:rPr>
              <w:t>1 ingresar al módulo retirar componentes</w:t>
            </w:r>
          </w:p>
          <w:p w14:paraId="44DA3943" w14:textId="47703FEE" w:rsidR="00ED39B9" w:rsidRDefault="00ED39B9" w:rsidP="00ED39B9">
            <w:pPr>
              <w:jc w:val="both"/>
              <w:rPr>
                <w:rFonts w:ascii="Arial" w:hAnsi="Arial" w:cs="Arial"/>
                <w:bCs/>
                <w:lang w:val="es-ES"/>
              </w:rPr>
            </w:pPr>
            <w:r>
              <w:rPr>
                <w:rFonts w:ascii="Arial" w:hAnsi="Arial" w:cs="Arial"/>
                <w:bCs/>
                <w:lang w:val="es-ES"/>
              </w:rPr>
              <w:t>2 seleccionar el componente a retirar</w:t>
            </w:r>
          </w:p>
          <w:p w14:paraId="77DFB157" w14:textId="02673C64" w:rsidR="00ED39B9" w:rsidRDefault="00ED39B9" w:rsidP="00ED39B9">
            <w:pPr>
              <w:jc w:val="both"/>
              <w:rPr>
                <w:rFonts w:ascii="Arial" w:hAnsi="Arial" w:cs="Arial"/>
                <w:bCs/>
                <w:lang w:val="es-ES"/>
              </w:rPr>
            </w:pPr>
            <w:r>
              <w:rPr>
                <w:rFonts w:ascii="Arial" w:hAnsi="Arial" w:cs="Arial"/>
                <w:bCs/>
                <w:lang w:val="es-ES"/>
              </w:rPr>
              <w:t>3 verificar su estado</w:t>
            </w:r>
          </w:p>
          <w:p w14:paraId="4D847B5B" w14:textId="3A63E29E" w:rsidR="00ED39B9" w:rsidRDefault="00ED39B9" w:rsidP="00ED39B9">
            <w:pPr>
              <w:jc w:val="both"/>
              <w:rPr>
                <w:rFonts w:ascii="Arial" w:hAnsi="Arial" w:cs="Arial"/>
                <w:bCs/>
                <w:lang w:val="es-ES"/>
              </w:rPr>
            </w:pPr>
            <w:r>
              <w:rPr>
                <w:rFonts w:ascii="Arial" w:hAnsi="Arial" w:cs="Arial"/>
                <w:bCs/>
                <w:lang w:val="es-ES"/>
              </w:rPr>
              <w:t>4 mostrar notificación de advertencia al intentar retirar componente</w:t>
            </w:r>
          </w:p>
          <w:p w14:paraId="24F9A36A" w14:textId="4B15A149" w:rsidR="00ED39B9" w:rsidRDefault="00ED39B9" w:rsidP="00ED39B9">
            <w:pPr>
              <w:jc w:val="both"/>
              <w:rPr>
                <w:rFonts w:ascii="Arial" w:hAnsi="Arial" w:cs="Arial"/>
                <w:bCs/>
                <w:lang w:val="es-ES"/>
              </w:rPr>
            </w:pPr>
            <w:r>
              <w:rPr>
                <w:rFonts w:ascii="Arial" w:hAnsi="Arial" w:cs="Arial"/>
                <w:bCs/>
                <w:lang w:val="es-ES"/>
              </w:rPr>
              <w:t>5 si se acepta se procede a retirar el componente seleccionado, desasociándolo de los demás componentes y marcándolo como retirado.</w:t>
            </w:r>
          </w:p>
          <w:p w14:paraId="17D94796" w14:textId="1F73E286" w:rsidR="00ED39B9" w:rsidRDefault="00ED39B9" w:rsidP="00ED39B9">
            <w:pPr>
              <w:jc w:val="both"/>
              <w:rPr>
                <w:rFonts w:ascii="Arial" w:hAnsi="Arial" w:cs="Arial"/>
                <w:bCs/>
                <w:lang w:val="es-ES"/>
              </w:rPr>
            </w:pPr>
            <w:r>
              <w:rPr>
                <w:rFonts w:ascii="Arial" w:hAnsi="Arial" w:cs="Arial"/>
                <w:bCs/>
                <w:lang w:val="es-ES"/>
              </w:rPr>
              <w:t>Si se cancela se da por terminado el proceso</w:t>
            </w:r>
          </w:p>
          <w:p w14:paraId="360CF20E" w14:textId="2618F210" w:rsidR="00ED39B9" w:rsidRDefault="00ED39B9" w:rsidP="00ED39B9">
            <w:pPr>
              <w:jc w:val="both"/>
              <w:rPr>
                <w:rFonts w:ascii="Arial" w:hAnsi="Arial" w:cs="Arial"/>
                <w:b/>
                <w:lang w:val="es-ES"/>
              </w:rPr>
            </w:pPr>
            <w:r>
              <w:rPr>
                <w:rFonts w:ascii="Arial" w:hAnsi="Arial" w:cs="Arial"/>
                <w:bCs/>
                <w:lang w:val="es-ES"/>
              </w:rPr>
              <w:t xml:space="preserve">6 se guarda en la base de datos marcándolo como estado </w:t>
            </w:r>
            <w:r w:rsidRPr="00ED39B9">
              <w:rPr>
                <w:rFonts w:ascii="Arial" w:hAnsi="Arial" w:cs="Arial"/>
                <w:b/>
                <w:lang w:val="es-ES"/>
              </w:rPr>
              <w:t>Retirado</w:t>
            </w:r>
          </w:p>
          <w:p w14:paraId="260B1BCB" w14:textId="71D915CC" w:rsidR="00ED39B9" w:rsidRDefault="00ED39B9" w:rsidP="00ED39B9">
            <w:pPr>
              <w:jc w:val="both"/>
              <w:rPr>
                <w:rFonts w:ascii="Arial" w:hAnsi="Arial" w:cs="Arial"/>
                <w:bCs/>
                <w:lang w:val="es-ES"/>
              </w:rPr>
            </w:pPr>
            <w:r w:rsidRPr="00ED39B9">
              <w:rPr>
                <w:rFonts w:ascii="Arial" w:hAnsi="Arial" w:cs="Arial"/>
                <w:bCs/>
                <w:lang w:val="es-ES"/>
              </w:rPr>
              <w:t>7 se genera log de la acción</w:t>
            </w:r>
          </w:p>
          <w:p w14:paraId="30262A19" w14:textId="77777777" w:rsidR="00ED39B9" w:rsidRPr="00ED39B9" w:rsidRDefault="00ED39B9" w:rsidP="00ED39B9">
            <w:pPr>
              <w:jc w:val="both"/>
              <w:rPr>
                <w:rFonts w:ascii="Arial" w:hAnsi="Arial" w:cs="Arial"/>
                <w:bCs/>
                <w:lang w:val="es-ES"/>
              </w:rPr>
            </w:pPr>
          </w:p>
          <w:p w14:paraId="628F4A69" w14:textId="77777777" w:rsidR="00ED39B9" w:rsidRDefault="00ED39B9" w:rsidP="00ED39B9">
            <w:pPr>
              <w:jc w:val="both"/>
              <w:rPr>
                <w:rFonts w:ascii="Arial" w:hAnsi="Arial" w:cs="Arial"/>
                <w:bCs/>
                <w:lang w:val="es-ES"/>
              </w:rPr>
            </w:pPr>
          </w:p>
          <w:p w14:paraId="6D5B82C8" w14:textId="77777777" w:rsidR="002538B6" w:rsidRPr="002538B6" w:rsidRDefault="002538B6" w:rsidP="00ED39B9">
            <w:pPr>
              <w:jc w:val="both"/>
              <w:rPr>
                <w:rFonts w:ascii="Arial" w:hAnsi="Arial" w:cs="Arial"/>
                <w:bCs/>
              </w:rPr>
            </w:pPr>
          </w:p>
          <w:p w14:paraId="6AB5285E" w14:textId="77777777" w:rsidR="00863B2D" w:rsidRPr="002538B6" w:rsidRDefault="00863B2D" w:rsidP="00ED39B9">
            <w:pPr>
              <w:jc w:val="both"/>
              <w:rPr>
                <w:rFonts w:ascii="Arial" w:hAnsi="Arial" w:cs="Arial"/>
                <w:bCs/>
              </w:rPr>
            </w:pPr>
          </w:p>
        </w:tc>
      </w:tr>
      <w:tr w:rsidR="00ED39B9" w:rsidRPr="000463D8" w14:paraId="0630ED17" w14:textId="77777777" w:rsidTr="00ED39B9">
        <w:tc>
          <w:tcPr>
            <w:tcW w:w="804" w:type="dxa"/>
            <w:gridSpan w:val="2"/>
          </w:tcPr>
          <w:p w14:paraId="544ADEC9" w14:textId="77777777" w:rsidR="00ED39B9" w:rsidRPr="000463D8" w:rsidRDefault="00ED39B9" w:rsidP="00ED39B9">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5751A766" w14:textId="6729E518" w:rsidR="00ED39B9" w:rsidRPr="000463D8" w:rsidRDefault="00ED39B9" w:rsidP="00ED39B9">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ED4CB71" w14:textId="77777777" w:rsidR="00ED39B9" w:rsidRPr="00ED39B9" w:rsidRDefault="00ED39B9" w:rsidP="00ED39B9">
            <w:pPr>
              <w:widowControl/>
              <w:autoSpaceDE w:val="0"/>
              <w:autoSpaceDN w:val="0"/>
              <w:adjustRightInd w:val="0"/>
              <w:spacing w:line="240" w:lineRule="auto"/>
              <w:rPr>
                <w:rFonts w:ascii="Arial" w:hAnsi="Arial" w:cs="Arial"/>
                <w:color w:val="0000FF"/>
                <w:lang w:eastAsia="es-ES"/>
              </w:rPr>
            </w:pPr>
            <w:proofErr w:type="spellStart"/>
            <w:r w:rsidRPr="00ED39B9">
              <w:rPr>
                <w:rFonts w:ascii="Arial" w:hAnsi="Arial" w:cs="Arial"/>
                <w:color w:val="0000FF"/>
                <w:lang w:val="es-ES" w:eastAsia="es-ES"/>
              </w:rPr>
              <w:t>reutilizarComponentes</w:t>
            </w:r>
            <w:proofErr w:type="spellEnd"/>
          </w:p>
          <w:p w14:paraId="728FE0D9" w14:textId="77777777" w:rsidR="00ED39B9" w:rsidRPr="009B5A5F" w:rsidRDefault="00ED39B9" w:rsidP="00ED39B9">
            <w:pPr>
              <w:widowControl/>
              <w:autoSpaceDE w:val="0"/>
              <w:autoSpaceDN w:val="0"/>
              <w:adjustRightInd w:val="0"/>
              <w:spacing w:line="240" w:lineRule="auto"/>
              <w:rPr>
                <w:rFonts w:ascii="Arial" w:hAnsi="Arial" w:cs="Arial"/>
                <w:color w:val="0000FF"/>
                <w:lang w:val="es-ES" w:eastAsia="es-ES"/>
              </w:rPr>
            </w:pPr>
          </w:p>
          <w:p w14:paraId="025E410C" w14:textId="4DCFE1D5" w:rsidR="00ED39B9" w:rsidRDefault="00ED39B9" w:rsidP="00ED39B9">
            <w:pPr>
              <w:jc w:val="both"/>
              <w:rPr>
                <w:rFonts w:ascii="Arial" w:hAnsi="Arial" w:cs="Arial"/>
                <w:bCs/>
                <w:lang w:val="es-ES"/>
              </w:rPr>
            </w:pPr>
            <w:r w:rsidRPr="00ED39B9">
              <w:rPr>
                <w:rFonts w:ascii="Arial" w:hAnsi="Arial" w:cs="Arial"/>
                <w:bCs/>
                <w:lang w:val="es-ES"/>
              </w:rPr>
              <w:t>permite reutilizar los componentes que por algún motivo deseen ser cambiados, estos pueden ser los que se encuentran inactivos</w:t>
            </w:r>
          </w:p>
          <w:p w14:paraId="3B179699" w14:textId="12F94CD8" w:rsidR="00ED39B9" w:rsidRDefault="00ED39B9" w:rsidP="00ED39B9">
            <w:pPr>
              <w:jc w:val="both"/>
              <w:rPr>
                <w:rFonts w:ascii="Arial" w:hAnsi="Arial" w:cs="Arial"/>
                <w:bCs/>
                <w:lang w:val="es-ES"/>
              </w:rPr>
            </w:pPr>
          </w:p>
          <w:p w14:paraId="5FABA92C" w14:textId="5C69FAC2" w:rsidR="00ED39B9" w:rsidRDefault="00ED39B9" w:rsidP="00ED39B9">
            <w:pPr>
              <w:jc w:val="both"/>
              <w:rPr>
                <w:rFonts w:ascii="Arial" w:hAnsi="Arial" w:cs="Arial"/>
                <w:bCs/>
                <w:lang w:val="es-ES"/>
              </w:rPr>
            </w:pPr>
            <w:r>
              <w:rPr>
                <w:rFonts w:ascii="Arial" w:hAnsi="Arial" w:cs="Arial"/>
                <w:bCs/>
                <w:lang w:val="es-ES"/>
              </w:rPr>
              <w:t>1 ingresar al módulo reutilizar componentes</w:t>
            </w:r>
          </w:p>
          <w:p w14:paraId="5785EA87" w14:textId="5352819C" w:rsidR="00ED39B9" w:rsidRDefault="00ED39B9" w:rsidP="00ED39B9">
            <w:pPr>
              <w:jc w:val="both"/>
              <w:rPr>
                <w:rFonts w:ascii="Arial" w:hAnsi="Arial" w:cs="Arial"/>
                <w:bCs/>
                <w:lang w:val="es-ES"/>
              </w:rPr>
            </w:pPr>
            <w:r>
              <w:rPr>
                <w:rFonts w:ascii="Arial" w:hAnsi="Arial" w:cs="Arial"/>
                <w:bCs/>
                <w:lang w:val="es-ES"/>
              </w:rPr>
              <w:t>2 seleccionar el componente a reutilizar</w:t>
            </w:r>
          </w:p>
          <w:p w14:paraId="47832C50" w14:textId="45FFB72C" w:rsidR="00ED39B9" w:rsidRDefault="00ED39B9" w:rsidP="00ED39B9">
            <w:pPr>
              <w:jc w:val="both"/>
              <w:rPr>
                <w:rFonts w:ascii="Arial" w:hAnsi="Arial" w:cs="Arial"/>
                <w:bCs/>
                <w:lang w:val="es-ES"/>
              </w:rPr>
            </w:pPr>
            <w:r>
              <w:rPr>
                <w:rFonts w:ascii="Arial" w:hAnsi="Arial" w:cs="Arial"/>
                <w:bCs/>
                <w:lang w:val="es-ES"/>
              </w:rPr>
              <w:t>3 verificar su estado</w:t>
            </w:r>
          </w:p>
          <w:p w14:paraId="7E22EDCB" w14:textId="7720B9FD" w:rsidR="00ED39B9" w:rsidRDefault="00ED39B9" w:rsidP="00ED39B9">
            <w:pPr>
              <w:jc w:val="both"/>
              <w:rPr>
                <w:rFonts w:ascii="Arial" w:hAnsi="Arial" w:cs="Arial"/>
                <w:bCs/>
                <w:lang w:val="es-ES"/>
              </w:rPr>
            </w:pPr>
            <w:r>
              <w:rPr>
                <w:rFonts w:ascii="Arial" w:hAnsi="Arial" w:cs="Arial"/>
                <w:bCs/>
                <w:lang w:val="es-ES"/>
              </w:rPr>
              <w:t xml:space="preserve">4 muestra mensaje de confirmación de activación del componente </w:t>
            </w:r>
            <w:proofErr w:type="spellStart"/>
            <w:r>
              <w:rPr>
                <w:rFonts w:ascii="Arial" w:hAnsi="Arial" w:cs="Arial"/>
                <w:bCs/>
                <w:lang w:val="es-ES"/>
              </w:rPr>
              <w:t>serie_componente</w:t>
            </w:r>
            <w:proofErr w:type="spellEnd"/>
            <w:r>
              <w:rPr>
                <w:rFonts w:ascii="Arial" w:hAnsi="Arial" w:cs="Arial"/>
                <w:bCs/>
                <w:lang w:val="es-ES"/>
              </w:rPr>
              <w:t xml:space="preserve">_ </w:t>
            </w:r>
            <w:proofErr w:type="spellStart"/>
            <w:r>
              <w:rPr>
                <w:rFonts w:ascii="Arial" w:hAnsi="Arial" w:cs="Arial"/>
                <w:bCs/>
                <w:lang w:val="es-ES"/>
              </w:rPr>
              <w:t>nombre_componente</w:t>
            </w:r>
            <w:proofErr w:type="spellEnd"/>
            <w:r>
              <w:rPr>
                <w:rFonts w:ascii="Arial" w:hAnsi="Arial" w:cs="Arial"/>
                <w:bCs/>
                <w:lang w:val="es-ES"/>
              </w:rPr>
              <w:t xml:space="preserve"> </w:t>
            </w:r>
            <w:proofErr w:type="spellStart"/>
            <w:r>
              <w:rPr>
                <w:rFonts w:ascii="Arial" w:hAnsi="Arial" w:cs="Arial"/>
                <w:bCs/>
                <w:lang w:val="es-ES"/>
              </w:rPr>
              <w:t>tipo_componente</w:t>
            </w:r>
            <w:proofErr w:type="spellEnd"/>
          </w:p>
          <w:p w14:paraId="4924D801" w14:textId="62D689FB" w:rsidR="00ED39B9" w:rsidRDefault="00ED39B9" w:rsidP="00ED39B9">
            <w:pPr>
              <w:jc w:val="both"/>
              <w:rPr>
                <w:rFonts w:ascii="Arial" w:hAnsi="Arial" w:cs="Arial"/>
                <w:bCs/>
                <w:lang w:val="es-ES"/>
              </w:rPr>
            </w:pPr>
            <w:r>
              <w:rPr>
                <w:rFonts w:ascii="Arial" w:hAnsi="Arial" w:cs="Arial"/>
                <w:bCs/>
                <w:lang w:val="es-ES"/>
              </w:rPr>
              <w:t xml:space="preserve">5 se procede a marcar como estado </w:t>
            </w:r>
            <w:r w:rsidRPr="00ED39B9">
              <w:rPr>
                <w:rFonts w:ascii="Arial" w:hAnsi="Arial" w:cs="Arial"/>
                <w:b/>
                <w:lang w:val="es-ES"/>
              </w:rPr>
              <w:t>activo</w:t>
            </w:r>
            <w:r>
              <w:rPr>
                <w:rFonts w:ascii="Arial" w:hAnsi="Arial" w:cs="Arial"/>
                <w:bCs/>
                <w:lang w:val="es-ES"/>
              </w:rPr>
              <w:t xml:space="preserve"> el componente seleccionado</w:t>
            </w:r>
          </w:p>
          <w:p w14:paraId="257F86E4" w14:textId="67EDF14E" w:rsidR="00ED39B9" w:rsidRDefault="00ED39B9" w:rsidP="00ED39B9">
            <w:pPr>
              <w:jc w:val="both"/>
              <w:rPr>
                <w:rFonts w:ascii="Arial" w:hAnsi="Arial" w:cs="Arial"/>
                <w:b/>
                <w:lang w:val="es-ES"/>
              </w:rPr>
            </w:pPr>
            <w:r>
              <w:rPr>
                <w:rFonts w:ascii="Arial" w:hAnsi="Arial" w:cs="Arial"/>
                <w:bCs/>
                <w:lang w:val="es-ES"/>
              </w:rPr>
              <w:t>6 se guarda en la base de datos marcándolo como estado</w:t>
            </w:r>
            <w:r>
              <w:rPr>
                <w:rFonts w:ascii="Arial" w:hAnsi="Arial" w:cs="Arial"/>
                <w:b/>
                <w:lang w:val="es-ES"/>
              </w:rPr>
              <w:t xml:space="preserve"> Activo</w:t>
            </w:r>
          </w:p>
          <w:p w14:paraId="2E4F2EA1" w14:textId="7E7FD793" w:rsidR="00ED39B9" w:rsidRPr="00ED39B9" w:rsidRDefault="00ED39B9" w:rsidP="00ED39B9">
            <w:pPr>
              <w:jc w:val="both"/>
              <w:rPr>
                <w:rFonts w:ascii="Arial" w:hAnsi="Arial" w:cs="Arial"/>
                <w:bCs/>
                <w:lang w:val="es-ES"/>
              </w:rPr>
            </w:pPr>
            <w:r w:rsidRPr="00ED39B9">
              <w:rPr>
                <w:rFonts w:ascii="Arial" w:hAnsi="Arial" w:cs="Arial"/>
                <w:bCs/>
                <w:lang w:val="es-ES"/>
              </w:rPr>
              <w:t>7 se procede a crear las asociaciones necesarias</w:t>
            </w:r>
          </w:p>
          <w:p w14:paraId="28669B37" w14:textId="44C37FEC" w:rsidR="00ED39B9" w:rsidRDefault="00ED39B9" w:rsidP="00ED39B9">
            <w:pPr>
              <w:jc w:val="both"/>
              <w:rPr>
                <w:rFonts w:ascii="Arial" w:hAnsi="Arial" w:cs="Arial"/>
                <w:bCs/>
                <w:lang w:val="es-ES"/>
              </w:rPr>
            </w:pPr>
            <w:r>
              <w:rPr>
                <w:rFonts w:ascii="Arial" w:hAnsi="Arial" w:cs="Arial"/>
                <w:bCs/>
                <w:lang w:val="es-ES"/>
              </w:rPr>
              <w:t>8</w:t>
            </w:r>
            <w:r w:rsidRPr="00ED39B9">
              <w:rPr>
                <w:rFonts w:ascii="Arial" w:hAnsi="Arial" w:cs="Arial"/>
                <w:bCs/>
                <w:lang w:val="es-ES"/>
              </w:rPr>
              <w:t xml:space="preserve"> se genera log de la acción</w:t>
            </w:r>
          </w:p>
          <w:p w14:paraId="0105A51B" w14:textId="77777777" w:rsidR="00ED39B9" w:rsidRPr="00ED39B9" w:rsidRDefault="00ED39B9" w:rsidP="00ED39B9">
            <w:pPr>
              <w:jc w:val="both"/>
              <w:rPr>
                <w:rFonts w:ascii="Arial" w:hAnsi="Arial" w:cs="Arial"/>
                <w:bCs/>
              </w:rPr>
            </w:pPr>
          </w:p>
          <w:p w14:paraId="14B1DB26" w14:textId="77777777" w:rsidR="00ED39B9" w:rsidRPr="000463D8" w:rsidRDefault="00ED39B9" w:rsidP="00ED39B9">
            <w:pPr>
              <w:jc w:val="both"/>
              <w:rPr>
                <w:rFonts w:ascii="Arial" w:hAnsi="Arial" w:cs="Arial"/>
                <w:b/>
              </w:rPr>
            </w:pPr>
          </w:p>
        </w:tc>
      </w:tr>
      <w:tr w:rsidR="00ED39B9" w:rsidRPr="000463D8" w14:paraId="16A36CF3" w14:textId="77777777" w:rsidTr="00ED39B9">
        <w:tc>
          <w:tcPr>
            <w:tcW w:w="9658" w:type="dxa"/>
            <w:gridSpan w:val="9"/>
          </w:tcPr>
          <w:p w14:paraId="1CAAE531" w14:textId="77777777" w:rsidR="00ED39B9" w:rsidRPr="00CC2F74" w:rsidRDefault="00ED39B9" w:rsidP="00ED39B9">
            <w:pPr>
              <w:rPr>
                <w:rFonts w:ascii="Arial" w:hAnsi="Arial" w:cs="Arial"/>
                <w:color w:val="0000FF"/>
                <w:lang w:val="es-ES" w:eastAsia="es-ES"/>
              </w:rPr>
            </w:pPr>
            <w:r w:rsidRPr="000463D8">
              <w:rPr>
                <w:rFonts w:ascii="Arial" w:hAnsi="Arial" w:cs="Arial"/>
                <w:b/>
              </w:rPr>
              <w:t>POSCONDICION:</w:t>
            </w:r>
          </w:p>
          <w:p w14:paraId="63275321" w14:textId="77777777" w:rsidR="00ED39B9" w:rsidRDefault="00ED39B9" w:rsidP="00ED39B9">
            <w:pPr>
              <w:rPr>
                <w:rFonts w:ascii="Arial" w:hAnsi="Arial" w:cs="Arial"/>
                <w:color w:val="0000FF"/>
                <w:lang w:val="es-ES" w:eastAsia="es-ES"/>
              </w:rPr>
            </w:pPr>
          </w:p>
          <w:p w14:paraId="76ACFA04" w14:textId="77777777" w:rsidR="00ED39B9" w:rsidRDefault="00ED39B9" w:rsidP="00ED39B9">
            <w:pPr>
              <w:rPr>
                <w:rFonts w:ascii="Arial" w:hAnsi="Arial" w:cs="Arial"/>
                <w:color w:val="0000FF"/>
                <w:lang w:val="es-ES" w:eastAsia="es-ES"/>
              </w:rPr>
            </w:pPr>
          </w:p>
          <w:p w14:paraId="65007445" w14:textId="77777777" w:rsidR="00ED39B9" w:rsidRDefault="00ED39B9" w:rsidP="00ED39B9">
            <w:pPr>
              <w:rPr>
                <w:rFonts w:ascii="Arial" w:hAnsi="Arial" w:cs="Arial"/>
                <w:color w:val="0000FF"/>
                <w:lang w:val="es-ES" w:eastAsia="es-ES"/>
              </w:rPr>
            </w:pPr>
          </w:p>
          <w:p w14:paraId="5D796EFB" w14:textId="77777777" w:rsidR="00ED39B9" w:rsidRPr="00684CDA" w:rsidRDefault="00ED39B9" w:rsidP="00ED39B9">
            <w:pPr>
              <w:rPr>
                <w:rFonts w:ascii="Arial" w:hAnsi="Arial" w:cs="Arial"/>
                <w:color w:val="0000FF"/>
                <w:lang w:val="es-ES" w:eastAsia="es-ES"/>
              </w:rPr>
            </w:pPr>
          </w:p>
        </w:tc>
      </w:tr>
      <w:tr w:rsidR="00ED39B9" w:rsidRPr="000463D8" w14:paraId="51ED4BF9" w14:textId="77777777" w:rsidTr="00ED39B9">
        <w:tc>
          <w:tcPr>
            <w:tcW w:w="9658" w:type="dxa"/>
            <w:gridSpan w:val="9"/>
            <w:tcBorders>
              <w:bottom w:val="single" w:sz="4" w:space="0" w:color="auto"/>
            </w:tcBorders>
          </w:tcPr>
          <w:p w14:paraId="169770FC" w14:textId="77777777" w:rsidR="00ED39B9" w:rsidRPr="000463D8" w:rsidRDefault="00ED39B9" w:rsidP="00ED39B9">
            <w:pPr>
              <w:rPr>
                <w:rFonts w:ascii="Arial" w:eastAsia="Arial Unicode MS" w:hAnsi="Arial" w:cs="Arial"/>
                <w:b/>
                <w:lang w:val="es-ES"/>
              </w:rPr>
            </w:pPr>
            <w:r w:rsidRPr="000463D8">
              <w:rPr>
                <w:rFonts w:ascii="Arial" w:eastAsia="Arial Unicode MS" w:hAnsi="Arial" w:cs="Arial"/>
                <w:b/>
                <w:lang w:val="es-ES"/>
              </w:rPr>
              <w:t>FLUJO ALTERNATIVO:</w:t>
            </w:r>
          </w:p>
          <w:p w14:paraId="4AD62AB2" w14:textId="77777777" w:rsidR="00ED39B9" w:rsidRPr="000463D8" w:rsidRDefault="00ED39B9"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1530BC84"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Tener en cuenta las mismas directrices del flujo normal de trabajo]</w:t>
            </w:r>
          </w:p>
          <w:p w14:paraId="09BCE33B"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p>
          <w:p w14:paraId="2E6608A7"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B66CDAE" w14:textId="77777777" w:rsidR="00ED39B9" w:rsidRPr="00684CDA" w:rsidRDefault="00ED39B9" w:rsidP="00ED39B9">
            <w:pPr>
              <w:widowControl/>
              <w:autoSpaceDE w:val="0"/>
              <w:autoSpaceDN w:val="0"/>
              <w:adjustRightInd w:val="0"/>
              <w:spacing w:line="240" w:lineRule="auto"/>
              <w:rPr>
                <w:rFonts w:ascii="Arial" w:eastAsia="Arial Unicode MS" w:hAnsi="Arial" w:cs="Arial"/>
                <w:color w:val="0000FF"/>
                <w:lang w:val="es-ES"/>
              </w:rPr>
            </w:pPr>
          </w:p>
        </w:tc>
      </w:tr>
      <w:tr w:rsidR="00ED39B9" w:rsidRPr="000463D8" w14:paraId="04AF15E8" w14:textId="77777777" w:rsidTr="00ED39B9">
        <w:tc>
          <w:tcPr>
            <w:tcW w:w="804" w:type="dxa"/>
            <w:gridSpan w:val="2"/>
            <w:shd w:val="clear" w:color="auto" w:fill="D9D9D9"/>
          </w:tcPr>
          <w:p w14:paraId="17887F67" w14:textId="77777777" w:rsidR="00ED39B9" w:rsidRPr="000463D8" w:rsidRDefault="00ED39B9"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A8C5421" w14:textId="77777777" w:rsidR="00ED39B9" w:rsidRPr="000463D8" w:rsidRDefault="00ED39B9"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24845B4B" w14:textId="77777777" w:rsidR="00ED39B9" w:rsidRPr="000463D8" w:rsidRDefault="00ED39B9" w:rsidP="00ED39B9">
            <w:pPr>
              <w:jc w:val="center"/>
              <w:rPr>
                <w:rFonts w:ascii="Arial" w:hAnsi="Arial" w:cs="Arial"/>
                <w:b/>
              </w:rPr>
            </w:pPr>
            <w:r w:rsidRPr="000463D8">
              <w:rPr>
                <w:rFonts w:ascii="Arial" w:hAnsi="Arial" w:cs="Arial"/>
                <w:b/>
              </w:rPr>
              <w:t>Sistema</w:t>
            </w:r>
          </w:p>
        </w:tc>
      </w:tr>
      <w:tr w:rsidR="00ED39B9" w:rsidRPr="000463D8" w14:paraId="31AF88F5" w14:textId="77777777" w:rsidTr="00ED39B9">
        <w:tc>
          <w:tcPr>
            <w:tcW w:w="804" w:type="dxa"/>
            <w:gridSpan w:val="2"/>
          </w:tcPr>
          <w:p w14:paraId="4BE80799" w14:textId="77777777" w:rsidR="00ED39B9" w:rsidRPr="000463D8" w:rsidRDefault="00ED39B9" w:rsidP="00ED39B9">
            <w:pPr>
              <w:jc w:val="center"/>
              <w:rPr>
                <w:rFonts w:ascii="Arial" w:hAnsi="Arial" w:cs="Arial"/>
                <w:b/>
              </w:rPr>
            </w:pPr>
          </w:p>
        </w:tc>
        <w:tc>
          <w:tcPr>
            <w:tcW w:w="4250" w:type="dxa"/>
            <w:gridSpan w:val="5"/>
          </w:tcPr>
          <w:p w14:paraId="1F7859C4" w14:textId="77777777" w:rsidR="00ED39B9" w:rsidRPr="000463D8" w:rsidRDefault="00ED39B9" w:rsidP="00ED39B9">
            <w:pPr>
              <w:jc w:val="both"/>
              <w:rPr>
                <w:rFonts w:ascii="Arial" w:hAnsi="Arial" w:cs="Arial"/>
                <w:b/>
              </w:rPr>
            </w:pPr>
          </w:p>
        </w:tc>
        <w:tc>
          <w:tcPr>
            <w:tcW w:w="4604" w:type="dxa"/>
            <w:gridSpan w:val="2"/>
          </w:tcPr>
          <w:p w14:paraId="67187E3B" w14:textId="77777777" w:rsidR="00ED39B9" w:rsidRPr="000463D8" w:rsidRDefault="00ED39B9" w:rsidP="00ED39B9">
            <w:pPr>
              <w:jc w:val="both"/>
              <w:rPr>
                <w:rFonts w:ascii="Arial" w:hAnsi="Arial" w:cs="Arial"/>
                <w:b/>
              </w:rPr>
            </w:pPr>
          </w:p>
        </w:tc>
      </w:tr>
      <w:tr w:rsidR="00ED39B9" w:rsidRPr="000463D8" w14:paraId="019863EF" w14:textId="77777777" w:rsidTr="00ED39B9">
        <w:tc>
          <w:tcPr>
            <w:tcW w:w="804" w:type="dxa"/>
            <w:gridSpan w:val="2"/>
          </w:tcPr>
          <w:p w14:paraId="3625EB95" w14:textId="77777777" w:rsidR="00ED39B9" w:rsidRPr="000463D8" w:rsidRDefault="00ED39B9" w:rsidP="00ED39B9">
            <w:pPr>
              <w:jc w:val="center"/>
              <w:rPr>
                <w:rFonts w:ascii="Arial" w:hAnsi="Arial" w:cs="Arial"/>
                <w:b/>
              </w:rPr>
            </w:pPr>
          </w:p>
        </w:tc>
        <w:tc>
          <w:tcPr>
            <w:tcW w:w="4250" w:type="dxa"/>
            <w:gridSpan w:val="5"/>
          </w:tcPr>
          <w:p w14:paraId="67CB7F07" w14:textId="77777777" w:rsidR="00ED39B9" w:rsidRPr="000463D8" w:rsidRDefault="00ED39B9" w:rsidP="00ED39B9">
            <w:pPr>
              <w:jc w:val="both"/>
              <w:rPr>
                <w:rFonts w:ascii="Arial" w:hAnsi="Arial" w:cs="Arial"/>
                <w:b/>
              </w:rPr>
            </w:pPr>
          </w:p>
        </w:tc>
        <w:tc>
          <w:tcPr>
            <w:tcW w:w="4604" w:type="dxa"/>
            <w:gridSpan w:val="2"/>
          </w:tcPr>
          <w:p w14:paraId="04D52FD3" w14:textId="77777777" w:rsidR="00ED39B9" w:rsidRPr="000463D8" w:rsidRDefault="00ED39B9" w:rsidP="00ED39B9">
            <w:pPr>
              <w:jc w:val="both"/>
              <w:rPr>
                <w:rFonts w:ascii="Arial" w:hAnsi="Arial" w:cs="Arial"/>
                <w:b/>
              </w:rPr>
            </w:pPr>
          </w:p>
        </w:tc>
      </w:tr>
      <w:tr w:rsidR="00ED39B9" w:rsidRPr="000463D8" w14:paraId="1E970578" w14:textId="77777777" w:rsidTr="00ED39B9">
        <w:tc>
          <w:tcPr>
            <w:tcW w:w="9658" w:type="dxa"/>
            <w:gridSpan w:val="9"/>
          </w:tcPr>
          <w:p w14:paraId="4E3E76BB" w14:textId="77777777" w:rsidR="00ED39B9" w:rsidRPr="000463D8" w:rsidRDefault="00ED39B9" w:rsidP="00ED39B9">
            <w:pPr>
              <w:rPr>
                <w:rFonts w:ascii="Arial" w:hAnsi="Arial" w:cs="Arial"/>
                <w:b/>
              </w:rPr>
            </w:pPr>
            <w:r w:rsidRPr="000463D8">
              <w:rPr>
                <w:rFonts w:ascii="Arial" w:hAnsi="Arial" w:cs="Arial"/>
                <w:b/>
              </w:rPr>
              <w:t>POSCONDICION:</w:t>
            </w:r>
          </w:p>
          <w:p w14:paraId="4D5DB289" w14:textId="77777777" w:rsidR="00ED39B9" w:rsidRPr="000463D8" w:rsidRDefault="00ED39B9"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D39B9" w:rsidRPr="000463D8" w14:paraId="214B90CD" w14:textId="77777777" w:rsidTr="00ED39B9">
        <w:tc>
          <w:tcPr>
            <w:tcW w:w="9658" w:type="dxa"/>
            <w:gridSpan w:val="9"/>
            <w:tcBorders>
              <w:bottom w:val="single" w:sz="4" w:space="0" w:color="auto"/>
            </w:tcBorders>
          </w:tcPr>
          <w:p w14:paraId="22B97BF3" w14:textId="77777777" w:rsidR="00ED39B9" w:rsidRPr="000463D8" w:rsidRDefault="00ED39B9" w:rsidP="00ED39B9">
            <w:pPr>
              <w:rPr>
                <w:rFonts w:ascii="Arial" w:hAnsi="Arial" w:cs="Arial"/>
                <w:b/>
              </w:rPr>
            </w:pPr>
            <w:r w:rsidRPr="000463D8">
              <w:rPr>
                <w:rFonts w:ascii="Arial" w:hAnsi="Arial" w:cs="Arial"/>
                <w:b/>
              </w:rPr>
              <w:t>EXCEPCIONES</w:t>
            </w:r>
          </w:p>
          <w:p w14:paraId="40D4EB53" w14:textId="3EEA7A4C" w:rsidR="00ED39B9" w:rsidRDefault="00BA323C" w:rsidP="00ED39B9">
            <w:pPr>
              <w:rPr>
                <w:rFonts w:ascii="Arial" w:eastAsia="Arial Unicode MS" w:hAnsi="Arial" w:cs="Arial"/>
                <w:color w:val="0000FF"/>
                <w:lang w:val="es-ES"/>
              </w:rPr>
            </w:pPr>
            <w:r>
              <w:rPr>
                <w:rFonts w:ascii="Arial" w:eastAsia="Arial Unicode MS" w:hAnsi="Arial" w:cs="Arial"/>
                <w:color w:val="0000FF"/>
                <w:lang w:val="es-ES"/>
              </w:rPr>
              <w:t>Retirar componente</w:t>
            </w:r>
          </w:p>
          <w:p w14:paraId="3515C1F7" w14:textId="276769DA"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Advertencia de componentes activos con asociaciones</w:t>
            </w:r>
          </w:p>
          <w:p w14:paraId="4554A7F0" w14:textId="5CA75EAD"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 xml:space="preserve">“el componente seleccionado </w:t>
            </w:r>
            <w:r w:rsidR="00BA323C">
              <w:rPr>
                <w:rFonts w:ascii="Arial" w:eastAsia="Arial Unicode MS" w:hAnsi="Arial" w:cs="Arial"/>
                <w:color w:val="0000FF"/>
                <w:lang w:val="es-ES"/>
              </w:rPr>
              <w:t>esta activo y con asociaciones, desea retirar?  Si, no</w:t>
            </w:r>
            <w:r>
              <w:rPr>
                <w:rFonts w:ascii="Arial" w:eastAsia="Arial Unicode MS" w:hAnsi="Arial" w:cs="Arial"/>
                <w:color w:val="0000FF"/>
                <w:lang w:val="es-ES"/>
              </w:rPr>
              <w:t>”</w:t>
            </w:r>
          </w:p>
          <w:p w14:paraId="1BE7F1DC" w14:textId="387C977A"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Tenga en cuenta que al retirar el componente puede afectar algunos procesos propios de los componentes</w:t>
            </w:r>
          </w:p>
          <w:p w14:paraId="5DCBB5DA" w14:textId="6B0C534B" w:rsidR="00BA323C" w:rsidRDefault="00BA323C" w:rsidP="00ED39B9">
            <w:pPr>
              <w:rPr>
                <w:rFonts w:ascii="Arial" w:eastAsia="Arial Unicode MS" w:hAnsi="Arial" w:cs="Arial"/>
                <w:color w:val="0000FF"/>
                <w:lang w:val="es-ES"/>
              </w:rPr>
            </w:pPr>
          </w:p>
          <w:p w14:paraId="52E4620D" w14:textId="2E3D650B"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Reutilizar componente</w:t>
            </w:r>
          </w:p>
          <w:p w14:paraId="045A175D" w14:textId="3098CDEE"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Mensaje para verificación de reutilización</w:t>
            </w:r>
          </w:p>
          <w:p w14:paraId="5AC4B0B4" w14:textId="42CD64F8"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 xml:space="preserve">“desea reutilizar el componente </w:t>
            </w:r>
            <w:proofErr w:type="spellStart"/>
            <w:r>
              <w:rPr>
                <w:rFonts w:ascii="Arial" w:eastAsia="Arial Unicode MS" w:hAnsi="Arial" w:cs="Arial"/>
                <w:color w:val="0000FF"/>
                <w:lang w:val="es-ES"/>
              </w:rPr>
              <w:t>nombre_componente</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serie_componente</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tipo_componente</w:t>
            </w:r>
            <w:proofErr w:type="spellEnd"/>
            <w:r>
              <w:rPr>
                <w:rFonts w:ascii="Arial" w:eastAsia="Arial Unicode MS" w:hAnsi="Arial" w:cs="Arial"/>
                <w:color w:val="0000FF"/>
                <w:lang w:val="es-ES"/>
              </w:rPr>
              <w:t>? Si, no”</w:t>
            </w:r>
          </w:p>
          <w:p w14:paraId="4354A505" w14:textId="77777777" w:rsidR="00ED39B9" w:rsidRPr="002F1D15" w:rsidRDefault="00ED39B9" w:rsidP="00ED39B9">
            <w:pPr>
              <w:jc w:val="both"/>
              <w:rPr>
                <w:rFonts w:ascii="Arial" w:hAnsi="Arial" w:cs="Arial"/>
                <w:b/>
              </w:rPr>
            </w:pPr>
          </w:p>
        </w:tc>
      </w:tr>
      <w:tr w:rsidR="00ED39B9" w:rsidRPr="000463D8" w14:paraId="3C51F5FC" w14:textId="77777777" w:rsidTr="00ED39B9">
        <w:tc>
          <w:tcPr>
            <w:tcW w:w="815" w:type="dxa"/>
            <w:gridSpan w:val="3"/>
            <w:shd w:val="clear" w:color="auto" w:fill="D9D9D9"/>
          </w:tcPr>
          <w:p w14:paraId="6AFED619" w14:textId="77777777" w:rsidR="00ED39B9" w:rsidRPr="000463D8" w:rsidRDefault="00ED39B9" w:rsidP="00ED39B9">
            <w:pPr>
              <w:jc w:val="center"/>
              <w:rPr>
                <w:rFonts w:ascii="Arial" w:hAnsi="Arial" w:cs="Arial"/>
                <w:b/>
              </w:rPr>
            </w:pPr>
            <w:r w:rsidRPr="000463D8">
              <w:rPr>
                <w:rFonts w:ascii="Arial" w:hAnsi="Arial" w:cs="Arial"/>
                <w:b/>
              </w:rPr>
              <w:t>Paso</w:t>
            </w:r>
          </w:p>
        </w:tc>
        <w:tc>
          <w:tcPr>
            <w:tcW w:w="3262" w:type="dxa"/>
            <w:shd w:val="clear" w:color="auto" w:fill="D9D9D9"/>
          </w:tcPr>
          <w:p w14:paraId="4D685DD0" w14:textId="77777777" w:rsidR="00ED39B9" w:rsidRPr="000463D8" w:rsidRDefault="00ED39B9"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7E3E195" w14:textId="77777777" w:rsidR="00ED39B9" w:rsidRPr="000463D8" w:rsidRDefault="00ED39B9"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ED39B9" w:rsidRPr="000463D8" w14:paraId="3E1A9669" w14:textId="77777777" w:rsidTr="00ED39B9">
        <w:tc>
          <w:tcPr>
            <w:tcW w:w="815" w:type="dxa"/>
            <w:gridSpan w:val="3"/>
          </w:tcPr>
          <w:p w14:paraId="2F568AC2" w14:textId="77777777" w:rsidR="00ED39B9" w:rsidRPr="000463D8" w:rsidRDefault="00ED39B9" w:rsidP="00ED39B9">
            <w:pPr>
              <w:jc w:val="center"/>
              <w:rPr>
                <w:rFonts w:ascii="Arial" w:hAnsi="Arial" w:cs="Arial"/>
                <w:b/>
              </w:rPr>
            </w:pPr>
          </w:p>
        </w:tc>
        <w:tc>
          <w:tcPr>
            <w:tcW w:w="3262" w:type="dxa"/>
          </w:tcPr>
          <w:p w14:paraId="2615EF86" w14:textId="77777777" w:rsidR="00ED39B9" w:rsidRPr="001D0168" w:rsidRDefault="00ED39B9" w:rsidP="00ED39B9">
            <w:pPr>
              <w:jc w:val="both"/>
              <w:rPr>
                <w:rFonts w:ascii="Arial" w:hAnsi="Arial" w:cs="Arial"/>
              </w:rPr>
            </w:pPr>
          </w:p>
        </w:tc>
        <w:tc>
          <w:tcPr>
            <w:tcW w:w="5581" w:type="dxa"/>
            <w:gridSpan w:val="5"/>
          </w:tcPr>
          <w:p w14:paraId="3292A040" w14:textId="77777777" w:rsidR="00ED39B9" w:rsidRPr="000463D8" w:rsidRDefault="00ED39B9" w:rsidP="00ED39B9">
            <w:pPr>
              <w:jc w:val="both"/>
              <w:rPr>
                <w:rFonts w:ascii="Arial" w:hAnsi="Arial" w:cs="Arial"/>
                <w:b/>
              </w:rPr>
            </w:pPr>
          </w:p>
        </w:tc>
      </w:tr>
      <w:tr w:rsidR="00ED39B9" w:rsidRPr="000463D8" w14:paraId="3160BEC0" w14:textId="77777777" w:rsidTr="00ED39B9">
        <w:tc>
          <w:tcPr>
            <w:tcW w:w="815" w:type="dxa"/>
            <w:gridSpan w:val="3"/>
          </w:tcPr>
          <w:p w14:paraId="1D0907D9" w14:textId="77777777" w:rsidR="00ED39B9" w:rsidRPr="000463D8" w:rsidRDefault="00ED39B9" w:rsidP="00ED39B9">
            <w:pPr>
              <w:jc w:val="center"/>
              <w:rPr>
                <w:rFonts w:ascii="Arial" w:hAnsi="Arial" w:cs="Arial"/>
                <w:b/>
              </w:rPr>
            </w:pPr>
          </w:p>
        </w:tc>
        <w:tc>
          <w:tcPr>
            <w:tcW w:w="3262" w:type="dxa"/>
          </w:tcPr>
          <w:p w14:paraId="7E7ED12B" w14:textId="77777777" w:rsidR="00ED39B9" w:rsidRPr="001D0168" w:rsidRDefault="00ED39B9" w:rsidP="00ED39B9">
            <w:pPr>
              <w:jc w:val="both"/>
              <w:rPr>
                <w:rFonts w:ascii="Arial" w:hAnsi="Arial" w:cs="Arial"/>
              </w:rPr>
            </w:pPr>
          </w:p>
        </w:tc>
        <w:tc>
          <w:tcPr>
            <w:tcW w:w="5581" w:type="dxa"/>
            <w:gridSpan w:val="5"/>
          </w:tcPr>
          <w:p w14:paraId="622B4772" w14:textId="77777777" w:rsidR="00ED39B9" w:rsidRPr="00C1111C" w:rsidRDefault="00ED39B9" w:rsidP="00ED39B9">
            <w:pPr>
              <w:jc w:val="both"/>
              <w:rPr>
                <w:rFonts w:ascii="Arial" w:hAnsi="Arial" w:cs="Arial"/>
              </w:rPr>
            </w:pPr>
          </w:p>
        </w:tc>
      </w:tr>
      <w:tr w:rsidR="00ED39B9" w:rsidRPr="000463D8" w14:paraId="698EFEE7" w14:textId="77777777" w:rsidTr="00ED39B9">
        <w:tc>
          <w:tcPr>
            <w:tcW w:w="9658" w:type="dxa"/>
            <w:gridSpan w:val="9"/>
          </w:tcPr>
          <w:p w14:paraId="67829986" w14:textId="77777777" w:rsidR="00ED39B9" w:rsidRDefault="00ED39B9"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48985A" w14:textId="77777777" w:rsidR="00ED39B9" w:rsidRDefault="00ED39B9" w:rsidP="00ED39B9">
            <w:pPr>
              <w:rPr>
                <w:rFonts w:ascii="Arial" w:hAnsi="Arial" w:cs="Arial"/>
                <w:b/>
              </w:rPr>
            </w:pPr>
          </w:p>
          <w:p w14:paraId="34097309" w14:textId="77777777" w:rsidR="00ED39B9" w:rsidRPr="006C4B76" w:rsidRDefault="00ED39B9" w:rsidP="00ED39B9">
            <w:pPr>
              <w:pStyle w:val="listparagraph"/>
              <w:snapToGrid w:val="0"/>
              <w:jc w:val="both"/>
              <w:rPr>
                <w:rFonts w:ascii="Arial" w:hAnsi="Arial" w:cs="Arial"/>
                <w:i/>
                <w:color w:val="800000"/>
                <w:lang w:val="es-CO" w:eastAsia="en-US"/>
              </w:rPr>
            </w:pPr>
          </w:p>
        </w:tc>
      </w:tr>
      <w:tr w:rsidR="00ED39B9" w:rsidRPr="000463D8" w14:paraId="61860B1F" w14:textId="77777777" w:rsidTr="00ED39B9">
        <w:trPr>
          <w:trHeight w:val="637"/>
        </w:trPr>
        <w:tc>
          <w:tcPr>
            <w:tcW w:w="9658" w:type="dxa"/>
            <w:gridSpan w:val="9"/>
          </w:tcPr>
          <w:p w14:paraId="2DD5CD91" w14:textId="77777777" w:rsidR="00ED39B9" w:rsidRDefault="00ED39B9" w:rsidP="00ED39B9">
            <w:pPr>
              <w:rPr>
                <w:rFonts w:ascii="Arial" w:hAnsi="Arial" w:cs="Arial"/>
                <w:b/>
              </w:rPr>
            </w:pPr>
            <w:r w:rsidRPr="000463D8">
              <w:rPr>
                <w:rFonts w:ascii="Arial" w:hAnsi="Arial" w:cs="Arial"/>
                <w:b/>
              </w:rPr>
              <w:t>RIESGOS:</w:t>
            </w:r>
          </w:p>
          <w:p w14:paraId="11770E2F" w14:textId="77777777" w:rsidR="00ED39B9" w:rsidRDefault="00ED39B9" w:rsidP="00ED39B9">
            <w:pPr>
              <w:ind w:left="360"/>
              <w:jc w:val="both"/>
              <w:rPr>
                <w:rFonts w:ascii="Arial" w:eastAsia="Arial Unicode MS" w:hAnsi="Arial" w:cs="Arial"/>
                <w:color w:val="800000"/>
                <w:lang w:val="es-ES"/>
              </w:rPr>
            </w:pPr>
          </w:p>
          <w:p w14:paraId="0CC93E8B" w14:textId="77777777" w:rsidR="00BA323C" w:rsidRDefault="00BA323C" w:rsidP="00ED39B9">
            <w:pPr>
              <w:ind w:left="360"/>
              <w:jc w:val="both"/>
              <w:rPr>
                <w:rFonts w:ascii="Arial" w:eastAsia="Arial Unicode MS" w:hAnsi="Arial" w:cs="Arial"/>
                <w:color w:val="800000"/>
                <w:lang w:val="es-ES"/>
              </w:rPr>
            </w:pPr>
            <w:r>
              <w:rPr>
                <w:rFonts w:ascii="Arial" w:eastAsia="Arial Unicode MS" w:hAnsi="Arial" w:cs="Arial"/>
                <w:color w:val="800000"/>
                <w:lang w:val="es-ES"/>
              </w:rPr>
              <w:t>Retirar por error los componentes del sistema</w:t>
            </w:r>
          </w:p>
          <w:p w14:paraId="4FAD7591" w14:textId="77777777" w:rsidR="00BA323C" w:rsidRDefault="00BA323C" w:rsidP="00ED39B9">
            <w:pPr>
              <w:ind w:left="360"/>
              <w:jc w:val="both"/>
              <w:rPr>
                <w:rFonts w:ascii="Arial" w:eastAsia="Arial Unicode MS" w:hAnsi="Arial" w:cs="Arial"/>
                <w:color w:val="800000"/>
                <w:lang w:val="es-ES"/>
              </w:rPr>
            </w:pPr>
          </w:p>
          <w:p w14:paraId="7E3C11DB" w14:textId="1F711132" w:rsidR="00BA323C" w:rsidRPr="000463D8" w:rsidRDefault="00BA323C" w:rsidP="00ED39B9">
            <w:pPr>
              <w:ind w:left="360"/>
              <w:jc w:val="both"/>
              <w:rPr>
                <w:rFonts w:ascii="Arial" w:eastAsia="Arial Unicode MS" w:hAnsi="Arial" w:cs="Arial"/>
                <w:color w:val="800000"/>
                <w:lang w:val="es-ES"/>
              </w:rPr>
            </w:pPr>
          </w:p>
        </w:tc>
      </w:tr>
      <w:tr w:rsidR="00ED39B9" w:rsidRPr="000463D8" w14:paraId="6FCA5085" w14:textId="77777777" w:rsidTr="00ED39B9">
        <w:trPr>
          <w:trHeight w:val="744"/>
        </w:trPr>
        <w:tc>
          <w:tcPr>
            <w:tcW w:w="9658" w:type="dxa"/>
            <w:gridSpan w:val="9"/>
          </w:tcPr>
          <w:p w14:paraId="6E659B2C" w14:textId="77777777" w:rsidR="00ED39B9" w:rsidRDefault="00ED39B9" w:rsidP="00ED39B9">
            <w:pPr>
              <w:rPr>
                <w:rFonts w:ascii="Arial" w:hAnsi="Arial" w:cs="Arial"/>
                <w:b/>
              </w:rPr>
            </w:pPr>
            <w:r w:rsidRPr="000463D8">
              <w:rPr>
                <w:rFonts w:ascii="Arial" w:hAnsi="Arial" w:cs="Arial"/>
                <w:b/>
              </w:rPr>
              <w:t>CRITERIOS DE ACEPTACIÓN:</w:t>
            </w:r>
          </w:p>
          <w:p w14:paraId="4AFECAF0" w14:textId="4C8423AD" w:rsidR="00ED39B9" w:rsidRDefault="00ED39B9" w:rsidP="00ED39B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04598230" w14:textId="78E412D9" w:rsidR="00BA323C" w:rsidRDefault="00BA323C" w:rsidP="00ED39B9">
            <w:pPr>
              <w:rPr>
                <w:rFonts w:ascii="Arial" w:eastAsia="Arial Unicode MS" w:hAnsi="Arial" w:cs="Arial"/>
                <w:color w:val="0000FF"/>
                <w:lang w:val="es-ES"/>
              </w:rPr>
            </w:pPr>
          </w:p>
          <w:p w14:paraId="60B3FD80" w14:textId="7C583C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retirar los componentes que desee</w:t>
            </w:r>
          </w:p>
          <w:p w14:paraId="60170692" w14:textId="74AAAA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reutilizar los componentes que desee</w:t>
            </w:r>
          </w:p>
          <w:p w14:paraId="60A92EC8" w14:textId="32463E2C"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registrar los componentes retirados y reutilizados</w:t>
            </w:r>
          </w:p>
          <w:p w14:paraId="4BCBE5FD" w14:textId="56591C59" w:rsidR="00BA323C" w:rsidRPr="00851210"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2BBC3F04" w14:textId="77777777" w:rsidR="00ED39B9" w:rsidRPr="002B6FAA" w:rsidRDefault="00ED39B9" w:rsidP="00ED39B9">
            <w:pPr>
              <w:jc w:val="both"/>
              <w:rPr>
                <w:rFonts w:ascii="Arial" w:hAnsi="Arial" w:cs="Arial"/>
                <w:i/>
                <w:color w:val="800000"/>
              </w:rPr>
            </w:pPr>
          </w:p>
        </w:tc>
      </w:tr>
      <w:tr w:rsidR="00ED39B9" w:rsidRPr="000463D8" w14:paraId="3E6B4353" w14:textId="77777777" w:rsidTr="00ED39B9">
        <w:trPr>
          <w:trHeight w:val="609"/>
        </w:trPr>
        <w:tc>
          <w:tcPr>
            <w:tcW w:w="9658" w:type="dxa"/>
            <w:gridSpan w:val="9"/>
          </w:tcPr>
          <w:p w14:paraId="3F7FF6E0" w14:textId="77777777" w:rsidR="00ED39B9" w:rsidRDefault="00ED39B9" w:rsidP="00ED39B9">
            <w:pPr>
              <w:rPr>
                <w:rFonts w:ascii="Arial" w:hAnsi="Arial" w:cs="Arial"/>
                <w:b/>
              </w:rPr>
            </w:pPr>
            <w:r>
              <w:rPr>
                <w:rFonts w:ascii="Arial" w:hAnsi="Arial" w:cs="Arial"/>
                <w:b/>
              </w:rPr>
              <w:t>PROTOTIPO EXPLORATORIO</w:t>
            </w:r>
          </w:p>
          <w:p w14:paraId="2B2ED342" w14:textId="77777777" w:rsidR="00ED39B9" w:rsidRPr="00AD2D68" w:rsidRDefault="00ED39B9" w:rsidP="00ED39B9">
            <w:pPr>
              <w:jc w:val="both"/>
              <w:rPr>
                <w:rFonts w:ascii="Arial" w:hAnsi="Arial" w:cs="Arial"/>
                <w:b/>
                <w:lang w:val="es-ES"/>
              </w:rPr>
            </w:pPr>
          </w:p>
        </w:tc>
      </w:tr>
    </w:tbl>
    <w:p w14:paraId="294937EF" w14:textId="77777777" w:rsidR="00FA79B2" w:rsidRDefault="00FA79B2" w:rsidP="00632B15">
      <w:pPr>
        <w:rPr>
          <w:szCs w:val="22"/>
        </w:rPr>
      </w:pPr>
    </w:p>
    <w:p w14:paraId="358EE349" w14:textId="77777777" w:rsidR="00FA79B2" w:rsidRDefault="00FA79B2" w:rsidP="00632B15">
      <w:pPr>
        <w:rPr>
          <w:szCs w:val="22"/>
        </w:rPr>
      </w:pPr>
    </w:p>
    <w:p w14:paraId="60B08D0B" w14:textId="77777777" w:rsidR="00FA79B2" w:rsidRDefault="00FA79B2" w:rsidP="00632B15">
      <w:pPr>
        <w:rPr>
          <w:szCs w:val="22"/>
        </w:rPr>
      </w:pPr>
    </w:p>
    <w:p w14:paraId="0E41A18D" w14:textId="77777777" w:rsidR="00FA79B2" w:rsidRDefault="00FA79B2" w:rsidP="00632B15">
      <w:pPr>
        <w:rPr>
          <w:szCs w:val="22"/>
        </w:rPr>
      </w:pPr>
    </w:p>
    <w:p w14:paraId="4B0E5A4E" w14:textId="701FC7D1" w:rsidR="00863B2D" w:rsidRDefault="00A61E3F" w:rsidP="00632B15">
      <w:pPr>
        <w:rPr>
          <w:szCs w:val="22"/>
        </w:rPr>
      </w:pPr>
      <w:r>
        <w:rPr>
          <w:szCs w:val="22"/>
        </w:rPr>
        <w:lastRenderedPageBreak/>
        <w:t>CASO DE USO 11</w:t>
      </w:r>
    </w:p>
    <w:p w14:paraId="22AA7B8A" w14:textId="15B01204" w:rsidR="00A61E3F" w:rsidRDefault="00A61E3F" w:rsidP="00632B15">
      <w:pPr>
        <w:rPr>
          <w:szCs w:val="22"/>
        </w:rPr>
      </w:pPr>
      <w:r>
        <w:rPr>
          <w:szCs w:val="22"/>
        </w:rPr>
        <w:t xml:space="preserve">GESTIONAR </w:t>
      </w:r>
      <w:commentRangeStart w:id="29"/>
      <w:r>
        <w:rPr>
          <w:szCs w:val="22"/>
        </w:rPr>
        <w:t>BALANCE</w:t>
      </w:r>
      <w:commentRangeEnd w:id="29"/>
      <w:r w:rsidR="006F45B0">
        <w:rPr>
          <w:rStyle w:val="Refdecomentario"/>
        </w:rPr>
        <w:commentReference w:id="29"/>
      </w:r>
    </w:p>
    <w:p w14:paraId="1EAFE551" w14:textId="5CFD214D" w:rsidR="00A61E3F" w:rsidRDefault="00A61E3F" w:rsidP="00632B15">
      <w:pPr>
        <w:rPr>
          <w:szCs w:val="22"/>
        </w:rPr>
      </w:pPr>
    </w:p>
    <w:p w14:paraId="75F36EBF" w14:textId="1F88AAD7" w:rsidR="00A61E3F" w:rsidRDefault="00FA67B2" w:rsidP="00632B15">
      <w:pPr>
        <w:rPr>
          <w:szCs w:val="22"/>
        </w:rPr>
      </w:pPr>
      <w:r>
        <w:rPr>
          <w:noProof/>
          <w:lang w:eastAsia="es-CO"/>
        </w:rPr>
        <w:drawing>
          <wp:inline distT="0" distB="0" distL="0" distR="0" wp14:anchorId="70E439CF" wp14:editId="3305D0E5">
            <wp:extent cx="5943600" cy="356743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6E2946AA" w14:textId="4088CC16" w:rsidR="00A61E3F" w:rsidRDefault="00A61E3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61E3F" w:rsidRPr="000463D8" w14:paraId="2E0D9759" w14:textId="77777777" w:rsidTr="00D8174A">
        <w:trPr>
          <w:tblHeader/>
        </w:trPr>
        <w:tc>
          <w:tcPr>
            <w:tcW w:w="4903" w:type="dxa"/>
            <w:gridSpan w:val="5"/>
            <w:shd w:val="clear" w:color="auto" w:fill="D9D9D9"/>
          </w:tcPr>
          <w:p w14:paraId="34CE4B91" w14:textId="77777777" w:rsidR="00A61E3F" w:rsidRPr="000463D8" w:rsidRDefault="00A61E3F" w:rsidP="00D8174A">
            <w:pPr>
              <w:rPr>
                <w:rFonts w:ascii="Arial" w:hAnsi="Arial" w:cs="Arial"/>
                <w:b/>
              </w:rPr>
            </w:pPr>
            <w:r w:rsidRPr="000463D8">
              <w:rPr>
                <w:rFonts w:ascii="Arial" w:hAnsi="Arial" w:cs="Arial"/>
                <w:b/>
              </w:rPr>
              <w:t>IDENTIFICADOR CASO DE USO:</w:t>
            </w:r>
          </w:p>
          <w:p w14:paraId="6935D1DD" w14:textId="451DCB9A" w:rsidR="00A61E3F" w:rsidRPr="000463D8" w:rsidRDefault="00A61E3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11</w:t>
            </w:r>
          </w:p>
        </w:tc>
        <w:tc>
          <w:tcPr>
            <w:tcW w:w="4755" w:type="dxa"/>
            <w:gridSpan w:val="4"/>
            <w:shd w:val="clear" w:color="auto" w:fill="D9D9D9"/>
          </w:tcPr>
          <w:p w14:paraId="50C10378" w14:textId="77777777" w:rsidR="00A61E3F" w:rsidRPr="000463D8" w:rsidRDefault="00A61E3F" w:rsidP="00D8174A">
            <w:pPr>
              <w:rPr>
                <w:rFonts w:ascii="Arial" w:hAnsi="Arial" w:cs="Arial"/>
                <w:b/>
              </w:rPr>
            </w:pPr>
            <w:r w:rsidRPr="000463D8">
              <w:rPr>
                <w:rFonts w:ascii="Arial" w:hAnsi="Arial" w:cs="Arial"/>
                <w:b/>
              </w:rPr>
              <w:t>NOMBRE:</w:t>
            </w:r>
          </w:p>
          <w:p w14:paraId="17AEF9EC" w14:textId="40AF0719" w:rsidR="00A61E3F" w:rsidRDefault="00A61E3F" w:rsidP="00D8174A">
            <w:pPr>
              <w:rPr>
                <w:szCs w:val="22"/>
              </w:rPr>
            </w:pPr>
            <w:r>
              <w:rPr>
                <w:szCs w:val="22"/>
              </w:rPr>
              <w:t>GESTIONAR BALANCE</w:t>
            </w:r>
          </w:p>
          <w:p w14:paraId="2EB698B8" w14:textId="77777777" w:rsidR="00A61E3F" w:rsidRPr="000463D8" w:rsidRDefault="00A61E3F" w:rsidP="00D8174A">
            <w:pPr>
              <w:rPr>
                <w:rFonts w:ascii="Arial" w:hAnsi="Arial" w:cs="Arial"/>
                <w:b/>
              </w:rPr>
            </w:pPr>
          </w:p>
        </w:tc>
      </w:tr>
      <w:tr w:rsidR="00A61E3F" w:rsidRPr="000463D8" w14:paraId="0BC569AC" w14:textId="77777777" w:rsidTr="00D8174A">
        <w:tc>
          <w:tcPr>
            <w:tcW w:w="6485" w:type="dxa"/>
            <w:gridSpan w:val="8"/>
          </w:tcPr>
          <w:p w14:paraId="5A73F644" w14:textId="77777777" w:rsidR="00A61E3F" w:rsidRDefault="00A61E3F" w:rsidP="00D8174A">
            <w:pPr>
              <w:rPr>
                <w:rFonts w:ascii="Arial" w:hAnsi="Arial" w:cs="Arial"/>
                <w:b/>
              </w:rPr>
            </w:pPr>
            <w:r w:rsidRPr="000463D8">
              <w:rPr>
                <w:rFonts w:ascii="Arial" w:hAnsi="Arial" w:cs="Arial"/>
                <w:b/>
              </w:rPr>
              <w:t>COMPLEJIDAD:</w:t>
            </w:r>
          </w:p>
          <w:p w14:paraId="2DBB6CBD" w14:textId="77777777" w:rsidR="00A61E3F" w:rsidRPr="00FA4470" w:rsidRDefault="00A61E3F" w:rsidP="00D8174A">
            <w:pPr>
              <w:rPr>
                <w:rFonts w:ascii="Arial" w:hAnsi="Arial" w:cs="Arial"/>
                <w:b/>
              </w:rPr>
            </w:pPr>
            <w:r>
              <w:rPr>
                <w:rFonts w:ascii="Arial" w:eastAsia="Arial Unicode MS" w:hAnsi="Arial" w:cs="Arial"/>
                <w:iCs/>
                <w:color w:val="0000FF"/>
                <w:lang w:val="es-ES"/>
              </w:rPr>
              <w:t>Media</w:t>
            </w:r>
          </w:p>
        </w:tc>
        <w:tc>
          <w:tcPr>
            <w:tcW w:w="3173" w:type="dxa"/>
          </w:tcPr>
          <w:p w14:paraId="0A4766EE" w14:textId="77777777" w:rsidR="00A61E3F" w:rsidRPr="000463D8" w:rsidRDefault="00A61E3F" w:rsidP="00D8174A">
            <w:pPr>
              <w:rPr>
                <w:rFonts w:ascii="Arial" w:hAnsi="Arial" w:cs="Arial"/>
                <w:b/>
              </w:rPr>
            </w:pPr>
            <w:r w:rsidRPr="000463D8">
              <w:rPr>
                <w:rFonts w:ascii="Arial" w:hAnsi="Arial" w:cs="Arial"/>
                <w:b/>
              </w:rPr>
              <w:t>PRIORIDAD:</w:t>
            </w:r>
          </w:p>
          <w:p w14:paraId="70446AE3" w14:textId="77777777" w:rsidR="00A61E3F" w:rsidRPr="000463D8" w:rsidRDefault="00A61E3F" w:rsidP="00D8174A">
            <w:pPr>
              <w:rPr>
                <w:rFonts w:ascii="Arial" w:hAnsi="Arial" w:cs="Arial"/>
                <w:b/>
                <w:color w:val="0000FF"/>
              </w:rPr>
            </w:pPr>
            <w:r w:rsidRPr="000463D8">
              <w:rPr>
                <w:rFonts w:ascii="Arial" w:eastAsia="Arial Unicode MS" w:hAnsi="Arial" w:cs="Arial"/>
                <w:iCs/>
                <w:color w:val="0000FF"/>
                <w:lang w:val="es-ES"/>
              </w:rPr>
              <w:t>Alta</w:t>
            </w:r>
          </w:p>
        </w:tc>
      </w:tr>
      <w:tr w:rsidR="00A61E3F" w:rsidRPr="000463D8" w14:paraId="68D23678" w14:textId="77777777" w:rsidTr="00D8174A">
        <w:tc>
          <w:tcPr>
            <w:tcW w:w="9658" w:type="dxa"/>
            <w:gridSpan w:val="9"/>
          </w:tcPr>
          <w:p w14:paraId="2F73B1D8" w14:textId="77777777" w:rsidR="00A61E3F" w:rsidRPr="000463D8" w:rsidRDefault="00A61E3F" w:rsidP="00D8174A">
            <w:pPr>
              <w:rPr>
                <w:rFonts w:ascii="Arial" w:hAnsi="Arial" w:cs="Arial"/>
                <w:b/>
              </w:rPr>
            </w:pPr>
            <w:r w:rsidRPr="000463D8">
              <w:rPr>
                <w:rFonts w:ascii="Arial" w:hAnsi="Arial" w:cs="Arial"/>
                <w:b/>
              </w:rPr>
              <w:t>REQUERIMIENTO FUNCIONAL ASOCIADO:</w:t>
            </w:r>
          </w:p>
          <w:p w14:paraId="047A7474" w14:textId="77777777" w:rsidR="00A61E3F" w:rsidRPr="00A80A1A" w:rsidRDefault="00A61E3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A61E3F" w:rsidRPr="000463D8" w14:paraId="7A00A32B" w14:textId="77777777" w:rsidTr="00D8174A">
        <w:tc>
          <w:tcPr>
            <w:tcW w:w="9658" w:type="dxa"/>
            <w:gridSpan w:val="9"/>
          </w:tcPr>
          <w:p w14:paraId="63807980" w14:textId="77777777" w:rsidR="00A61E3F" w:rsidRPr="000463D8" w:rsidRDefault="00A61E3F" w:rsidP="00D8174A">
            <w:pPr>
              <w:rPr>
                <w:rFonts w:ascii="Arial" w:hAnsi="Arial" w:cs="Arial"/>
                <w:b/>
              </w:rPr>
            </w:pPr>
            <w:r w:rsidRPr="000463D8">
              <w:rPr>
                <w:rFonts w:ascii="Arial" w:hAnsi="Arial" w:cs="Arial"/>
                <w:b/>
              </w:rPr>
              <w:t>ACTORES:</w:t>
            </w:r>
          </w:p>
          <w:p w14:paraId="52C21085" w14:textId="77777777" w:rsidR="00A61E3F" w:rsidRPr="00A80A1A" w:rsidRDefault="00A61E3F" w:rsidP="00612C47">
            <w:pPr>
              <w:pStyle w:val="Prrafodelista"/>
              <w:numPr>
                <w:ilvl w:val="0"/>
                <w:numId w:val="39"/>
              </w:numPr>
              <w:rPr>
                <w:rFonts w:ascii="Arial" w:hAnsi="Arial" w:cs="Arial"/>
                <w:color w:val="0000FF"/>
              </w:rPr>
            </w:pPr>
            <w:r>
              <w:rPr>
                <w:rFonts w:ascii="Arial" w:hAnsi="Arial" w:cs="Arial"/>
                <w:color w:val="0000FF"/>
              </w:rPr>
              <w:t>Administrador</w:t>
            </w:r>
          </w:p>
        </w:tc>
      </w:tr>
      <w:tr w:rsidR="00A61E3F" w:rsidRPr="000463D8" w14:paraId="5CDC620F" w14:textId="77777777" w:rsidTr="00D8174A">
        <w:tc>
          <w:tcPr>
            <w:tcW w:w="9658" w:type="dxa"/>
            <w:gridSpan w:val="9"/>
          </w:tcPr>
          <w:p w14:paraId="05809532" w14:textId="77777777" w:rsidR="00A61E3F" w:rsidRPr="00A80A1A" w:rsidRDefault="00A61E3F" w:rsidP="00D8174A">
            <w:pPr>
              <w:rPr>
                <w:rFonts w:ascii="Arial" w:hAnsi="Arial" w:cs="Arial"/>
                <w:b/>
              </w:rPr>
            </w:pPr>
            <w:r w:rsidRPr="000463D8">
              <w:rPr>
                <w:rFonts w:ascii="Arial" w:hAnsi="Arial" w:cs="Arial"/>
                <w:b/>
              </w:rPr>
              <w:t>CASOS DE USO ASOCIADOS:</w:t>
            </w:r>
          </w:p>
          <w:p w14:paraId="30E85A49" w14:textId="77777777" w:rsidR="00A61E3F" w:rsidRPr="00A80A1A" w:rsidRDefault="00A61E3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A61E3F" w:rsidRPr="000463D8" w14:paraId="31D5923A" w14:textId="77777777" w:rsidTr="00D8174A">
        <w:tc>
          <w:tcPr>
            <w:tcW w:w="9658" w:type="dxa"/>
            <w:gridSpan w:val="9"/>
          </w:tcPr>
          <w:p w14:paraId="0DAAB47E" w14:textId="77777777" w:rsidR="00A61E3F" w:rsidRPr="00A80A1A" w:rsidRDefault="00A61E3F" w:rsidP="00D8174A">
            <w:pPr>
              <w:rPr>
                <w:rFonts w:ascii="Arial" w:hAnsi="Arial" w:cs="Arial"/>
                <w:b/>
              </w:rPr>
            </w:pPr>
            <w:r w:rsidRPr="000463D8">
              <w:rPr>
                <w:rFonts w:ascii="Arial" w:hAnsi="Arial" w:cs="Arial"/>
                <w:b/>
              </w:rPr>
              <w:t>PROPÓSITO:</w:t>
            </w:r>
          </w:p>
          <w:p w14:paraId="68DAED7C" w14:textId="6D87F840" w:rsidR="00A61E3F" w:rsidRPr="003D1FAD" w:rsidRDefault="00A61E3F" w:rsidP="00D8174A">
            <w:pPr>
              <w:rPr>
                <w:rFonts w:ascii="Arial" w:hAnsi="Arial" w:cs="Arial"/>
                <w:b/>
                <w:color w:val="0000FF"/>
                <w:lang w:val="es-ES"/>
              </w:rPr>
            </w:pPr>
            <w:r>
              <w:rPr>
                <w:rFonts w:ascii="Arial" w:hAnsi="Arial" w:cs="Arial"/>
                <w:color w:val="0000FF"/>
                <w:lang w:eastAsia="es-ES"/>
              </w:rPr>
              <w:t>Gestionar el balance de las cargas de los componentes del sistema</w:t>
            </w:r>
          </w:p>
        </w:tc>
      </w:tr>
      <w:tr w:rsidR="00A61E3F" w:rsidRPr="000463D8" w14:paraId="0CBE7705" w14:textId="77777777" w:rsidTr="00D8174A">
        <w:tc>
          <w:tcPr>
            <w:tcW w:w="9658" w:type="dxa"/>
            <w:gridSpan w:val="9"/>
            <w:tcBorders>
              <w:bottom w:val="single" w:sz="4" w:space="0" w:color="auto"/>
            </w:tcBorders>
          </w:tcPr>
          <w:p w14:paraId="69578F4A" w14:textId="77777777" w:rsidR="00A61E3F" w:rsidRDefault="00A61E3F" w:rsidP="00D8174A">
            <w:pPr>
              <w:rPr>
                <w:rFonts w:ascii="Arial" w:hAnsi="Arial" w:cs="Arial"/>
                <w:b/>
              </w:rPr>
            </w:pPr>
            <w:r w:rsidRPr="000463D8">
              <w:rPr>
                <w:rFonts w:ascii="Arial" w:hAnsi="Arial" w:cs="Arial"/>
                <w:b/>
              </w:rPr>
              <w:t>DATOS DE ENTRADA:</w:t>
            </w:r>
          </w:p>
          <w:p w14:paraId="5F20EA04" w14:textId="77777777" w:rsidR="00A61E3F" w:rsidRPr="00A80A1A" w:rsidRDefault="00A61E3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A61E3F" w:rsidRPr="009B2573" w14:paraId="1856AE6C" w14:textId="77777777" w:rsidTr="00D8174A">
        <w:tc>
          <w:tcPr>
            <w:tcW w:w="559" w:type="dxa"/>
            <w:tcBorders>
              <w:bottom w:val="single" w:sz="4" w:space="0" w:color="auto"/>
            </w:tcBorders>
            <w:shd w:val="clear" w:color="auto" w:fill="D9D9D9"/>
          </w:tcPr>
          <w:p w14:paraId="01E8ACF3" w14:textId="77777777" w:rsidR="00A61E3F" w:rsidRPr="009B2573" w:rsidRDefault="00A61E3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63F873F"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E3452BB" w14:textId="77777777" w:rsidR="00A61E3F" w:rsidRPr="009B2573" w:rsidRDefault="00A61E3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1E3F" w:rsidRPr="009B2573" w14:paraId="00B68DC9" w14:textId="77777777" w:rsidTr="00D8174A">
        <w:tc>
          <w:tcPr>
            <w:tcW w:w="559" w:type="dxa"/>
            <w:tcBorders>
              <w:bottom w:val="single" w:sz="4" w:space="0" w:color="auto"/>
            </w:tcBorders>
            <w:vAlign w:val="center"/>
          </w:tcPr>
          <w:p w14:paraId="506E1A95" w14:textId="77777777" w:rsidR="00A61E3F" w:rsidRPr="00F4293F" w:rsidRDefault="00A61E3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AFEAC8F" w14:textId="77777777" w:rsidR="00A61E3F" w:rsidRPr="00A80A1A" w:rsidRDefault="00A61E3F" w:rsidP="00D8174A">
            <w:pPr>
              <w:spacing w:line="240" w:lineRule="auto"/>
              <w:rPr>
                <w:rFonts w:ascii="Arial" w:eastAsia="Arial Unicode MS" w:hAnsi="Arial" w:cs="Arial"/>
                <w:color w:val="0000FF"/>
                <w:lang w:val="es-ES"/>
              </w:rPr>
            </w:pPr>
          </w:p>
          <w:p w14:paraId="5A1C639C" w14:textId="77777777" w:rsidR="00A61E3F" w:rsidRDefault="00A61E3F" w:rsidP="00D8174A">
            <w:pPr>
              <w:spacing w:line="240" w:lineRule="auto"/>
              <w:rPr>
                <w:rFonts w:ascii="Arial" w:eastAsia="Arial Unicode MS" w:hAnsi="Arial" w:cs="Arial"/>
                <w:color w:val="0000FF"/>
                <w:lang w:val="es-ES"/>
              </w:rPr>
            </w:pPr>
          </w:p>
          <w:p w14:paraId="3BFD3F2E" w14:textId="77777777" w:rsidR="00A61E3F" w:rsidRPr="006F75C5" w:rsidRDefault="00A61E3F" w:rsidP="00D8174A">
            <w:pPr>
              <w:spacing w:line="240" w:lineRule="auto"/>
              <w:rPr>
                <w:rFonts w:ascii="Arial" w:eastAsia="Arial Unicode MS" w:hAnsi="Arial" w:cs="Arial"/>
                <w:color w:val="0000FF"/>
                <w:lang w:val="es-ES"/>
              </w:rPr>
            </w:pPr>
          </w:p>
          <w:p w14:paraId="450D4577" w14:textId="77777777" w:rsidR="00A61E3F" w:rsidRPr="00D03F51" w:rsidRDefault="00A61E3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92EBA87" w14:textId="77777777" w:rsidR="00A61E3F" w:rsidRPr="00214CA5" w:rsidRDefault="00A61E3F" w:rsidP="00D8174A">
            <w:pPr>
              <w:spacing w:line="240" w:lineRule="auto"/>
              <w:jc w:val="both"/>
              <w:rPr>
                <w:rFonts w:ascii="Arial" w:eastAsia="Arial Unicode MS" w:hAnsi="Arial" w:cs="Arial"/>
                <w:color w:val="0000FF"/>
                <w:lang w:val="es-ES"/>
              </w:rPr>
            </w:pPr>
          </w:p>
        </w:tc>
      </w:tr>
      <w:tr w:rsidR="00A61E3F" w:rsidRPr="000463D8" w14:paraId="5CEBDCF2" w14:textId="77777777" w:rsidTr="00D8174A">
        <w:tc>
          <w:tcPr>
            <w:tcW w:w="9658" w:type="dxa"/>
            <w:gridSpan w:val="9"/>
            <w:tcBorders>
              <w:top w:val="nil"/>
              <w:bottom w:val="single" w:sz="4" w:space="0" w:color="auto"/>
            </w:tcBorders>
          </w:tcPr>
          <w:p w14:paraId="766A0918" w14:textId="77777777" w:rsidR="00A61E3F" w:rsidRPr="00F4293F" w:rsidRDefault="00A61E3F" w:rsidP="00D8174A">
            <w:pPr>
              <w:rPr>
                <w:rFonts w:ascii="Arial" w:hAnsi="Arial" w:cs="Arial"/>
                <w:b/>
              </w:rPr>
            </w:pPr>
            <w:r w:rsidRPr="000463D8">
              <w:rPr>
                <w:rFonts w:ascii="Arial" w:hAnsi="Arial" w:cs="Arial"/>
                <w:b/>
              </w:rPr>
              <w:t>DATOS DE SALIDA:</w:t>
            </w:r>
          </w:p>
        </w:tc>
      </w:tr>
      <w:tr w:rsidR="00A61E3F" w:rsidRPr="009B2573" w14:paraId="5C6BBFCC" w14:textId="77777777" w:rsidTr="00D8174A">
        <w:tc>
          <w:tcPr>
            <w:tcW w:w="559" w:type="dxa"/>
            <w:tcBorders>
              <w:bottom w:val="single" w:sz="4" w:space="0" w:color="auto"/>
            </w:tcBorders>
            <w:shd w:val="clear" w:color="auto" w:fill="D9D9D9"/>
          </w:tcPr>
          <w:p w14:paraId="5F8825A0" w14:textId="77777777" w:rsidR="00A61E3F" w:rsidRPr="009B2573" w:rsidRDefault="00A61E3F" w:rsidP="00D8174A">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051852AE"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12891BD" w14:textId="77777777" w:rsidR="00A61E3F" w:rsidRPr="009B2573" w:rsidRDefault="00A61E3F" w:rsidP="00D8174A">
            <w:pPr>
              <w:jc w:val="center"/>
              <w:rPr>
                <w:rFonts w:ascii="Arial" w:hAnsi="Arial" w:cs="Arial"/>
                <w:b/>
              </w:rPr>
            </w:pPr>
            <w:r w:rsidRPr="009B2573">
              <w:rPr>
                <w:rFonts w:ascii="Arial" w:hAnsi="Arial" w:cs="Arial"/>
                <w:b/>
              </w:rPr>
              <w:t>Validaciones</w:t>
            </w:r>
          </w:p>
        </w:tc>
      </w:tr>
      <w:tr w:rsidR="00A61E3F" w:rsidRPr="009B2573" w14:paraId="0762D0A3" w14:textId="77777777" w:rsidTr="00D8174A">
        <w:tc>
          <w:tcPr>
            <w:tcW w:w="559" w:type="dxa"/>
            <w:tcBorders>
              <w:bottom w:val="single" w:sz="4" w:space="0" w:color="auto"/>
            </w:tcBorders>
            <w:vAlign w:val="center"/>
          </w:tcPr>
          <w:p w14:paraId="2CA9E188" w14:textId="77777777" w:rsidR="00A61E3F" w:rsidRPr="009B2573" w:rsidRDefault="00A61E3F" w:rsidP="00D8174A">
            <w:pPr>
              <w:spacing w:line="240" w:lineRule="auto"/>
              <w:rPr>
                <w:rFonts w:ascii="Arial" w:hAnsi="Arial" w:cs="Arial"/>
              </w:rPr>
            </w:pPr>
          </w:p>
        </w:tc>
        <w:tc>
          <w:tcPr>
            <w:tcW w:w="4368" w:type="dxa"/>
            <w:gridSpan w:val="5"/>
            <w:tcBorders>
              <w:bottom w:val="single" w:sz="4" w:space="0" w:color="auto"/>
            </w:tcBorders>
            <w:vAlign w:val="center"/>
          </w:tcPr>
          <w:p w14:paraId="0C3DF1E1" w14:textId="77777777" w:rsidR="00A61E3F" w:rsidRPr="009B2573" w:rsidRDefault="00A61E3F" w:rsidP="00D8174A">
            <w:pPr>
              <w:spacing w:line="240" w:lineRule="auto"/>
              <w:rPr>
                <w:rFonts w:ascii="Arial" w:hAnsi="Arial" w:cs="Arial"/>
              </w:rPr>
            </w:pPr>
          </w:p>
        </w:tc>
        <w:tc>
          <w:tcPr>
            <w:tcW w:w="4731" w:type="dxa"/>
            <w:gridSpan w:val="3"/>
            <w:tcBorders>
              <w:bottom w:val="single" w:sz="4" w:space="0" w:color="auto"/>
            </w:tcBorders>
            <w:vAlign w:val="center"/>
          </w:tcPr>
          <w:p w14:paraId="3F75058D" w14:textId="77777777" w:rsidR="00A61E3F" w:rsidRPr="00236317" w:rsidRDefault="00A61E3F" w:rsidP="00D8174A">
            <w:pPr>
              <w:spacing w:line="240" w:lineRule="auto"/>
              <w:rPr>
                <w:rFonts w:ascii="Arial" w:hAnsi="Arial" w:cs="Arial"/>
                <w:i/>
                <w:color w:val="800000"/>
              </w:rPr>
            </w:pPr>
          </w:p>
        </w:tc>
      </w:tr>
      <w:tr w:rsidR="00A61E3F" w:rsidRPr="000463D8" w14:paraId="69C5D0C4" w14:textId="77777777" w:rsidTr="00D8174A">
        <w:tc>
          <w:tcPr>
            <w:tcW w:w="9658" w:type="dxa"/>
            <w:gridSpan w:val="9"/>
          </w:tcPr>
          <w:p w14:paraId="74EAAB98" w14:textId="77777777" w:rsidR="00A61E3F" w:rsidRPr="0075343E" w:rsidRDefault="00A61E3F" w:rsidP="00D8174A">
            <w:pPr>
              <w:rPr>
                <w:rFonts w:ascii="Arial" w:hAnsi="Arial" w:cs="Arial"/>
                <w:b/>
              </w:rPr>
            </w:pPr>
            <w:r w:rsidRPr="000463D8">
              <w:rPr>
                <w:rFonts w:ascii="Arial" w:hAnsi="Arial" w:cs="Arial"/>
                <w:b/>
              </w:rPr>
              <w:t>PRECONDICIÓN:</w:t>
            </w:r>
          </w:p>
        </w:tc>
      </w:tr>
      <w:tr w:rsidR="00A61E3F" w:rsidRPr="000463D8" w14:paraId="772AF0B1" w14:textId="77777777" w:rsidTr="00D8174A">
        <w:tc>
          <w:tcPr>
            <w:tcW w:w="9658" w:type="dxa"/>
            <w:gridSpan w:val="9"/>
            <w:tcBorders>
              <w:bottom w:val="single" w:sz="4" w:space="0" w:color="auto"/>
            </w:tcBorders>
          </w:tcPr>
          <w:p w14:paraId="64E6D46E" w14:textId="77777777" w:rsidR="00A61E3F" w:rsidRDefault="00A61E3F" w:rsidP="00D8174A">
            <w:pPr>
              <w:rPr>
                <w:rFonts w:ascii="Arial" w:hAnsi="Arial" w:cs="Arial"/>
                <w:b/>
              </w:rPr>
            </w:pPr>
            <w:r w:rsidRPr="000463D8">
              <w:rPr>
                <w:rFonts w:ascii="Arial" w:hAnsi="Arial" w:cs="Arial"/>
                <w:b/>
              </w:rPr>
              <w:t>FLUJO NORMAL DE TRABAJO:</w:t>
            </w:r>
          </w:p>
          <w:p w14:paraId="06706904" w14:textId="77777777" w:rsidR="00A61E3F" w:rsidRPr="00946062" w:rsidRDefault="00A61E3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1796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7A01BDC3" w14:textId="4E8CC5E1" w:rsidR="00A61E3F" w:rsidRDefault="00892F85"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administrador/usuario tendrá la posibilidad de ingresar al </w:t>
            </w:r>
            <w:r w:rsidR="004B3D01">
              <w:rPr>
                <w:rFonts w:ascii="Arial" w:hAnsi="Arial" w:cs="Arial"/>
                <w:color w:val="0000FF"/>
                <w:lang w:val="es-ES" w:eastAsia="es-ES"/>
              </w:rPr>
              <w:t>módulo</w:t>
            </w:r>
            <w:r>
              <w:rPr>
                <w:rFonts w:ascii="Arial" w:hAnsi="Arial" w:cs="Arial"/>
                <w:color w:val="0000FF"/>
                <w:lang w:val="es-ES" w:eastAsia="es-ES"/>
              </w:rPr>
              <w:t xml:space="preserve"> </w:t>
            </w:r>
            <w:r w:rsidR="004B3D01">
              <w:rPr>
                <w:rFonts w:ascii="Arial" w:hAnsi="Arial" w:cs="Arial"/>
                <w:color w:val="0000FF"/>
                <w:lang w:val="es-ES" w:eastAsia="es-ES"/>
              </w:rPr>
              <w:t xml:space="preserve"> </w:t>
            </w:r>
            <w:r>
              <w:rPr>
                <w:rFonts w:ascii="Arial" w:hAnsi="Arial" w:cs="Arial"/>
                <w:color w:val="0000FF"/>
                <w:lang w:val="es-ES" w:eastAsia="es-ES"/>
              </w:rPr>
              <w:t xml:space="preserve">de gestionar balances, donde </w:t>
            </w:r>
            <w:r w:rsidR="00FA67B2">
              <w:rPr>
                <w:rFonts w:ascii="Arial" w:hAnsi="Arial" w:cs="Arial"/>
                <w:color w:val="0000FF"/>
                <w:lang w:val="es-ES" w:eastAsia="es-ES"/>
              </w:rPr>
              <w:t>contará</w:t>
            </w:r>
            <w:r>
              <w:rPr>
                <w:rFonts w:ascii="Arial" w:hAnsi="Arial" w:cs="Arial"/>
                <w:color w:val="0000FF"/>
                <w:lang w:val="es-ES" w:eastAsia="es-ES"/>
              </w:rPr>
              <w:t xml:space="preserve"> con campos parametrizables para escoger el balance de cargas</w:t>
            </w:r>
            <w:r w:rsidR="00FA67B2">
              <w:rPr>
                <w:rFonts w:ascii="Arial" w:hAnsi="Arial" w:cs="Arial"/>
                <w:color w:val="0000FF"/>
                <w:lang w:val="es-ES" w:eastAsia="es-ES"/>
              </w:rPr>
              <w:t>, cargas aforadas</w:t>
            </w:r>
            <w:r>
              <w:rPr>
                <w:rFonts w:ascii="Arial" w:hAnsi="Arial" w:cs="Arial"/>
                <w:color w:val="0000FF"/>
                <w:lang w:val="es-ES" w:eastAsia="es-ES"/>
              </w:rPr>
              <w:t xml:space="preserve"> para cada componente seleccionado</w:t>
            </w:r>
          </w:p>
          <w:p w14:paraId="2FD9E1F8"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51693D1" wp14:editId="3D75A02B">
                  <wp:extent cx="2725522" cy="1473251"/>
                  <wp:effectExtent l="76200" t="38100" r="74930" b="88900"/>
                  <wp:docPr id="104" name="Diagrama 1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2" r:lo="rId153" r:qs="rId154" r:cs="rId155"/>
                    </a:graphicData>
                  </a:graphic>
                </wp:inline>
              </w:drawing>
            </w:r>
          </w:p>
          <w:p w14:paraId="54BEB1F2"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32BD7C5D" w14:textId="2F54FBE5"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58C16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000FB7"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5F67B905" w14:textId="77777777" w:rsidR="00A61E3F" w:rsidRPr="00BB1AF7" w:rsidRDefault="00A61E3F" w:rsidP="00D8174A">
            <w:pPr>
              <w:widowControl/>
              <w:autoSpaceDE w:val="0"/>
              <w:autoSpaceDN w:val="0"/>
              <w:adjustRightInd w:val="0"/>
              <w:spacing w:line="240" w:lineRule="auto"/>
              <w:rPr>
                <w:rFonts w:ascii="Arial" w:hAnsi="Arial" w:cs="Arial"/>
                <w:color w:val="0000FF"/>
                <w:lang w:val="es-ES" w:eastAsia="es-ES"/>
              </w:rPr>
            </w:pPr>
          </w:p>
          <w:p w14:paraId="2931D0FB" w14:textId="77777777" w:rsidR="00A61E3F" w:rsidRPr="00DE4ABE" w:rsidRDefault="00A61E3F" w:rsidP="00D8174A">
            <w:pPr>
              <w:jc w:val="both"/>
              <w:rPr>
                <w:rFonts w:ascii="Arial" w:eastAsia="Arial Unicode MS" w:hAnsi="Arial" w:cs="Arial"/>
                <w:color w:val="0000FF"/>
                <w:lang w:val="es-ES"/>
              </w:rPr>
            </w:pPr>
          </w:p>
        </w:tc>
      </w:tr>
      <w:tr w:rsidR="00A61E3F" w:rsidRPr="000463D8" w14:paraId="76CDC0A2" w14:textId="77777777" w:rsidTr="00D8174A">
        <w:tc>
          <w:tcPr>
            <w:tcW w:w="804" w:type="dxa"/>
            <w:gridSpan w:val="2"/>
            <w:shd w:val="clear" w:color="auto" w:fill="D9D9D9"/>
          </w:tcPr>
          <w:p w14:paraId="4560A964"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284F3B2B"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29DB24C"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5E23254F" w14:textId="77777777" w:rsidTr="00D8174A">
        <w:tc>
          <w:tcPr>
            <w:tcW w:w="804" w:type="dxa"/>
            <w:gridSpan w:val="2"/>
          </w:tcPr>
          <w:p w14:paraId="4E63FB71" w14:textId="77777777" w:rsidR="00A61E3F" w:rsidRPr="006779C3" w:rsidRDefault="00A61E3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CB200E1" w14:textId="77777777" w:rsidR="00A61E3F" w:rsidRPr="006779C3" w:rsidRDefault="00A61E3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03D8A7FC" w14:textId="6285408D" w:rsidR="00A61E3F" w:rsidRDefault="00CF67FA" w:rsidP="00D8174A">
            <w:pPr>
              <w:jc w:val="both"/>
              <w:rPr>
                <w:rFonts w:ascii="Arial" w:hAnsi="Arial" w:cs="Arial"/>
                <w:b/>
              </w:rPr>
            </w:pPr>
            <w:proofErr w:type="spellStart"/>
            <w:r>
              <w:rPr>
                <w:rFonts w:ascii="Arial" w:hAnsi="Arial" w:cs="Arial"/>
                <w:b/>
              </w:rPr>
              <w:t>gestionarBalance</w:t>
            </w:r>
            <w:proofErr w:type="spellEnd"/>
          </w:p>
          <w:p w14:paraId="2D0A51C2" w14:textId="7FEF4348" w:rsidR="00CF67FA" w:rsidRDefault="00CF67FA" w:rsidP="00D8174A">
            <w:pPr>
              <w:jc w:val="both"/>
              <w:rPr>
                <w:rFonts w:ascii="Arial" w:hAnsi="Arial" w:cs="Arial"/>
                <w:b/>
              </w:rPr>
            </w:pPr>
          </w:p>
          <w:p w14:paraId="18F5301F" w14:textId="7F2BCB9E" w:rsidR="00CF67FA" w:rsidRPr="00CF67FA" w:rsidRDefault="00CF67FA" w:rsidP="00D8174A">
            <w:pPr>
              <w:jc w:val="both"/>
              <w:rPr>
                <w:rFonts w:ascii="Arial" w:hAnsi="Arial" w:cs="Arial"/>
                <w:bCs/>
              </w:rPr>
            </w:pPr>
            <w:r w:rsidRPr="00CF67FA">
              <w:rPr>
                <w:rFonts w:ascii="Arial" w:hAnsi="Arial" w:cs="Arial"/>
                <w:bCs/>
              </w:rPr>
              <w:t>1 el administrador/usuario ingresará al módulo de gestionar balances</w:t>
            </w:r>
          </w:p>
          <w:p w14:paraId="0D008493" w14:textId="67EAB03A" w:rsidR="00CF67FA" w:rsidRPr="00CF67FA" w:rsidRDefault="00CF67FA" w:rsidP="00D8174A">
            <w:pPr>
              <w:jc w:val="both"/>
              <w:rPr>
                <w:rFonts w:ascii="Arial" w:hAnsi="Arial" w:cs="Arial"/>
                <w:bCs/>
              </w:rPr>
            </w:pPr>
          </w:p>
          <w:p w14:paraId="31777D15" w14:textId="7BD4AB0F" w:rsidR="00CF67FA" w:rsidRPr="00CF67FA" w:rsidRDefault="00CF67FA" w:rsidP="00D8174A">
            <w:pPr>
              <w:jc w:val="both"/>
              <w:rPr>
                <w:rFonts w:ascii="Arial" w:hAnsi="Arial" w:cs="Arial"/>
                <w:bCs/>
              </w:rPr>
            </w:pPr>
            <w:r w:rsidRPr="00CF67FA">
              <w:rPr>
                <w:rFonts w:ascii="Arial" w:hAnsi="Arial" w:cs="Arial"/>
                <w:bCs/>
              </w:rPr>
              <w:t>2 allí tendrá la opción de escoger diferentes opciones:</w:t>
            </w:r>
          </w:p>
          <w:p w14:paraId="718C90F5" w14:textId="38A1FE84" w:rsidR="00CF67FA" w:rsidRDefault="00CF67FA" w:rsidP="00D8174A">
            <w:pPr>
              <w:jc w:val="both"/>
              <w:rPr>
                <w:rFonts w:ascii="Arial" w:hAnsi="Arial" w:cs="Arial"/>
                <w:b/>
              </w:rPr>
            </w:pPr>
          </w:p>
          <w:p w14:paraId="39ADDD01" w14:textId="28B357FC" w:rsidR="00CF67FA" w:rsidRDefault="00CF67FA" w:rsidP="00612C47">
            <w:pPr>
              <w:pStyle w:val="Prrafodelista"/>
              <w:numPr>
                <w:ilvl w:val="0"/>
                <w:numId w:val="39"/>
              </w:numPr>
              <w:jc w:val="both"/>
              <w:rPr>
                <w:rFonts w:ascii="Arial" w:hAnsi="Arial" w:cs="Arial"/>
                <w:b/>
              </w:rPr>
            </w:pPr>
            <w:r w:rsidRPr="00CF67FA">
              <w:rPr>
                <w:rFonts w:ascii="Arial" w:hAnsi="Arial" w:cs="Arial"/>
                <w:b/>
              </w:rPr>
              <w:t>Balance de cargas</w:t>
            </w:r>
          </w:p>
          <w:p w14:paraId="03432A01" w14:textId="20B5E118" w:rsidR="00CF67FA" w:rsidRPr="00CF67FA" w:rsidRDefault="00CF67FA" w:rsidP="00CF67FA">
            <w:pPr>
              <w:pStyle w:val="Prrafodelista"/>
              <w:jc w:val="both"/>
              <w:rPr>
                <w:rFonts w:ascii="Arial" w:hAnsi="Arial" w:cs="Arial"/>
                <w:bCs/>
              </w:rPr>
            </w:pPr>
            <w:r w:rsidRPr="00CF67FA">
              <w:rPr>
                <w:rFonts w:ascii="Arial" w:hAnsi="Arial" w:cs="Arial"/>
                <w:bCs/>
              </w:rPr>
              <w:t xml:space="preserve">Al seleccionar esta opción el administrador/usuario podrá contar con campos parametrizables donde le permitirán escoger el componente, fecha inicio, fecha fin, hora inicio, hora fin, y seleccionar el tipo de </w:t>
            </w:r>
            <w:r w:rsidR="005258D0">
              <w:rPr>
                <w:rFonts w:ascii="Arial" w:hAnsi="Arial" w:cs="Arial"/>
                <w:bCs/>
              </w:rPr>
              <w:t xml:space="preserve">datos (curva diaria, curva horaria </w:t>
            </w:r>
            <w:r w:rsidR="005258D0" w:rsidRPr="005258D0">
              <w:rPr>
                <w:rFonts w:ascii="Arial" w:hAnsi="Arial" w:cs="Arial"/>
                <w:b/>
              </w:rPr>
              <w:t>opcional</w:t>
            </w:r>
            <w:r w:rsidR="005258D0">
              <w:rPr>
                <w:rFonts w:ascii="Arial" w:hAnsi="Arial" w:cs="Arial"/>
                <w:bCs/>
              </w:rPr>
              <w:t>)</w:t>
            </w:r>
            <w:r w:rsidRPr="00CF67FA">
              <w:rPr>
                <w:rFonts w:ascii="Arial" w:hAnsi="Arial" w:cs="Arial"/>
                <w:bCs/>
              </w:rPr>
              <w:t xml:space="preserve"> que desea para generar el balance de cargas en el módulo.</w:t>
            </w:r>
          </w:p>
          <w:p w14:paraId="3C6B752A" w14:textId="017A9312" w:rsidR="00CF67FA" w:rsidRDefault="00CF67FA" w:rsidP="00D8174A">
            <w:pPr>
              <w:jc w:val="both"/>
              <w:rPr>
                <w:rFonts w:ascii="Arial" w:hAnsi="Arial" w:cs="Arial"/>
                <w:b/>
              </w:rPr>
            </w:pPr>
          </w:p>
          <w:p w14:paraId="79456E13" w14:textId="77777777" w:rsidR="00CF67FA" w:rsidRDefault="00CF67FA" w:rsidP="00CF67FA">
            <w:pPr>
              <w:jc w:val="both"/>
              <w:rPr>
                <w:rFonts w:ascii="Arial" w:hAnsi="Arial" w:cs="Arial"/>
                <w:b/>
              </w:rPr>
            </w:pPr>
          </w:p>
          <w:p w14:paraId="314FD174" w14:textId="77777777" w:rsidR="00A61E3F" w:rsidRPr="002538B6" w:rsidRDefault="00A61E3F" w:rsidP="00D8174A">
            <w:pPr>
              <w:jc w:val="both"/>
              <w:rPr>
                <w:rFonts w:ascii="Arial" w:hAnsi="Arial" w:cs="Arial"/>
                <w:bCs/>
              </w:rPr>
            </w:pPr>
          </w:p>
        </w:tc>
      </w:tr>
      <w:tr w:rsidR="00A61E3F" w:rsidRPr="000463D8" w14:paraId="781D288F" w14:textId="77777777" w:rsidTr="00D8174A">
        <w:tc>
          <w:tcPr>
            <w:tcW w:w="804" w:type="dxa"/>
            <w:gridSpan w:val="2"/>
          </w:tcPr>
          <w:p w14:paraId="055B1D32" w14:textId="77777777" w:rsidR="00A61E3F" w:rsidRPr="000463D8" w:rsidRDefault="00A61E3F" w:rsidP="00D8174A">
            <w:pPr>
              <w:jc w:val="center"/>
              <w:rPr>
                <w:rFonts w:ascii="Arial" w:hAnsi="Arial" w:cs="Arial"/>
                <w:b/>
              </w:rPr>
            </w:pPr>
            <w:r w:rsidRPr="009B5A5F">
              <w:rPr>
                <w:rFonts w:ascii="Arial" w:hAnsi="Arial" w:cs="Arial"/>
                <w:color w:val="0000FF"/>
                <w:lang w:val="es-ES" w:eastAsia="es-ES"/>
              </w:rPr>
              <w:t>2</w:t>
            </w:r>
          </w:p>
        </w:tc>
        <w:tc>
          <w:tcPr>
            <w:tcW w:w="4250" w:type="dxa"/>
            <w:gridSpan w:val="5"/>
          </w:tcPr>
          <w:p w14:paraId="137BC44F" w14:textId="77777777" w:rsidR="00A61E3F" w:rsidRPr="000463D8" w:rsidRDefault="00A61E3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E442A71" w14:textId="77777777" w:rsidR="00A61E3F" w:rsidRPr="000463D8" w:rsidRDefault="00A61E3F" w:rsidP="00D8174A">
            <w:pPr>
              <w:jc w:val="both"/>
              <w:rPr>
                <w:rFonts w:ascii="Arial" w:hAnsi="Arial" w:cs="Arial"/>
                <w:b/>
              </w:rPr>
            </w:pPr>
          </w:p>
        </w:tc>
      </w:tr>
      <w:tr w:rsidR="00A61E3F" w:rsidRPr="000463D8" w14:paraId="4951446A" w14:textId="77777777" w:rsidTr="00D8174A">
        <w:tc>
          <w:tcPr>
            <w:tcW w:w="9658" w:type="dxa"/>
            <w:gridSpan w:val="9"/>
          </w:tcPr>
          <w:p w14:paraId="11A9EB4A" w14:textId="77777777" w:rsidR="00A61E3F" w:rsidRPr="00CC2F74" w:rsidRDefault="00A61E3F" w:rsidP="00D8174A">
            <w:pPr>
              <w:rPr>
                <w:rFonts w:ascii="Arial" w:hAnsi="Arial" w:cs="Arial"/>
                <w:color w:val="0000FF"/>
                <w:lang w:val="es-ES" w:eastAsia="es-ES"/>
              </w:rPr>
            </w:pPr>
            <w:r w:rsidRPr="000463D8">
              <w:rPr>
                <w:rFonts w:ascii="Arial" w:hAnsi="Arial" w:cs="Arial"/>
                <w:b/>
              </w:rPr>
              <w:t>POSCONDICION:</w:t>
            </w:r>
          </w:p>
          <w:p w14:paraId="33FE9971" w14:textId="77777777" w:rsidR="00A61E3F" w:rsidRPr="00684CDA" w:rsidRDefault="00A61E3F" w:rsidP="00D8174A">
            <w:pPr>
              <w:rPr>
                <w:rFonts w:ascii="Arial" w:hAnsi="Arial" w:cs="Arial"/>
                <w:color w:val="0000FF"/>
                <w:lang w:val="es-ES" w:eastAsia="es-ES"/>
              </w:rPr>
            </w:pPr>
          </w:p>
        </w:tc>
      </w:tr>
      <w:tr w:rsidR="00A61E3F" w:rsidRPr="000463D8" w14:paraId="3ECA52FF" w14:textId="77777777" w:rsidTr="00D8174A">
        <w:tc>
          <w:tcPr>
            <w:tcW w:w="9658" w:type="dxa"/>
            <w:gridSpan w:val="9"/>
            <w:tcBorders>
              <w:bottom w:val="single" w:sz="4" w:space="0" w:color="auto"/>
            </w:tcBorders>
          </w:tcPr>
          <w:p w14:paraId="4DBA7178" w14:textId="77777777" w:rsidR="00A61E3F" w:rsidRPr="000463D8" w:rsidRDefault="00A61E3F" w:rsidP="00D8174A">
            <w:pPr>
              <w:rPr>
                <w:rFonts w:ascii="Arial" w:eastAsia="Arial Unicode MS" w:hAnsi="Arial" w:cs="Arial"/>
                <w:b/>
                <w:lang w:val="es-ES"/>
              </w:rPr>
            </w:pPr>
            <w:r w:rsidRPr="000463D8">
              <w:rPr>
                <w:rFonts w:ascii="Arial" w:eastAsia="Arial Unicode MS" w:hAnsi="Arial" w:cs="Arial"/>
                <w:b/>
                <w:lang w:val="es-ES"/>
              </w:rPr>
              <w:t>FLUJO ALTERNATIVO:</w:t>
            </w:r>
          </w:p>
          <w:p w14:paraId="049FF611" w14:textId="77777777" w:rsidR="00A61E3F" w:rsidRPr="000463D8" w:rsidRDefault="00A61E3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7AFAC1E"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6AA860"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0BCA7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0F33F25" w14:textId="77777777" w:rsidR="00A61E3F" w:rsidRPr="00684CDA" w:rsidRDefault="00A61E3F" w:rsidP="00D8174A">
            <w:pPr>
              <w:widowControl/>
              <w:autoSpaceDE w:val="0"/>
              <w:autoSpaceDN w:val="0"/>
              <w:adjustRightInd w:val="0"/>
              <w:spacing w:line="240" w:lineRule="auto"/>
              <w:rPr>
                <w:rFonts w:ascii="Arial" w:eastAsia="Arial Unicode MS" w:hAnsi="Arial" w:cs="Arial"/>
                <w:color w:val="0000FF"/>
                <w:lang w:val="es-ES"/>
              </w:rPr>
            </w:pPr>
          </w:p>
        </w:tc>
      </w:tr>
      <w:tr w:rsidR="00A61E3F" w:rsidRPr="000463D8" w14:paraId="6E04F764" w14:textId="77777777" w:rsidTr="00D8174A">
        <w:tc>
          <w:tcPr>
            <w:tcW w:w="804" w:type="dxa"/>
            <w:gridSpan w:val="2"/>
            <w:shd w:val="clear" w:color="auto" w:fill="D9D9D9"/>
          </w:tcPr>
          <w:p w14:paraId="72DED17B"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9175B82"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01E85EF"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225DA059" w14:textId="77777777" w:rsidTr="00D8174A">
        <w:tc>
          <w:tcPr>
            <w:tcW w:w="804" w:type="dxa"/>
            <w:gridSpan w:val="2"/>
          </w:tcPr>
          <w:p w14:paraId="4F93A1CD" w14:textId="77777777" w:rsidR="00A61E3F" w:rsidRPr="000463D8" w:rsidRDefault="00A61E3F" w:rsidP="00D8174A">
            <w:pPr>
              <w:jc w:val="center"/>
              <w:rPr>
                <w:rFonts w:ascii="Arial" w:hAnsi="Arial" w:cs="Arial"/>
                <w:b/>
              </w:rPr>
            </w:pPr>
          </w:p>
        </w:tc>
        <w:tc>
          <w:tcPr>
            <w:tcW w:w="4250" w:type="dxa"/>
            <w:gridSpan w:val="5"/>
          </w:tcPr>
          <w:p w14:paraId="6DB313A8" w14:textId="77777777" w:rsidR="00A61E3F" w:rsidRPr="000463D8" w:rsidRDefault="00A61E3F" w:rsidP="00D8174A">
            <w:pPr>
              <w:jc w:val="both"/>
              <w:rPr>
                <w:rFonts w:ascii="Arial" w:hAnsi="Arial" w:cs="Arial"/>
                <w:b/>
              </w:rPr>
            </w:pPr>
          </w:p>
        </w:tc>
        <w:tc>
          <w:tcPr>
            <w:tcW w:w="4604" w:type="dxa"/>
            <w:gridSpan w:val="2"/>
          </w:tcPr>
          <w:p w14:paraId="0A05FA3D" w14:textId="77777777" w:rsidR="00A61E3F" w:rsidRPr="000463D8" w:rsidRDefault="00A61E3F" w:rsidP="00D8174A">
            <w:pPr>
              <w:jc w:val="both"/>
              <w:rPr>
                <w:rFonts w:ascii="Arial" w:hAnsi="Arial" w:cs="Arial"/>
                <w:b/>
              </w:rPr>
            </w:pPr>
          </w:p>
        </w:tc>
      </w:tr>
      <w:tr w:rsidR="00A61E3F" w:rsidRPr="000463D8" w14:paraId="7606EFE2" w14:textId="77777777" w:rsidTr="00D8174A">
        <w:tc>
          <w:tcPr>
            <w:tcW w:w="804" w:type="dxa"/>
            <w:gridSpan w:val="2"/>
          </w:tcPr>
          <w:p w14:paraId="7CDD33EB" w14:textId="77777777" w:rsidR="00A61E3F" w:rsidRPr="000463D8" w:rsidRDefault="00A61E3F" w:rsidP="00D8174A">
            <w:pPr>
              <w:jc w:val="center"/>
              <w:rPr>
                <w:rFonts w:ascii="Arial" w:hAnsi="Arial" w:cs="Arial"/>
                <w:b/>
              </w:rPr>
            </w:pPr>
          </w:p>
        </w:tc>
        <w:tc>
          <w:tcPr>
            <w:tcW w:w="4250" w:type="dxa"/>
            <w:gridSpan w:val="5"/>
          </w:tcPr>
          <w:p w14:paraId="4D1DCA69" w14:textId="77777777" w:rsidR="00A61E3F" w:rsidRPr="000463D8" w:rsidRDefault="00A61E3F" w:rsidP="00D8174A">
            <w:pPr>
              <w:jc w:val="both"/>
              <w:rPr>
                <w:rFonts w:ascii="Arial" w:hAnsi="Arial" w:cs="Arial"/>
                <w:b/>
              </w:rPr>
            </w:pPr>
          </w:p>
        </w:tc>
        <w:tc>
          <w:tcPr>
            <w:tcW w:w="4604" w:type="dxa"/>
            <w:gridSpan w:val="2"/>
          </w:tcPr>
          <w:p w14:paraId="0AEB0AB8" w14:textId="77777777" w:rsidR="00A61E3F" w:rsidRPr="000463D8" w:rsidRDefault="00A61E3F" w:rsidP="00D8174A">
            <w:pPr>
              <w:jc w:val="both"/>
              <w:rPr>
                <w:rFonts w:ascii="Arial" w:hAnsi="Arial" w:cs="Arial"/>
                <w:b/>
              </w:rPr>
            </w:pPr>
          </w:p>
        </w:tc>
      </w:tr>
      <w:tr w:rsidR="00A61E3F" w:rsidRPr="000463D8" w14:paraId="2A84598E" w14:textId="77777777" w:rsidTr="00D8174A">
        <w:tc>
          <w:tcPr>
            <w:tcW w:w="9658" w:type="dxa"/>
            <w:gridSpan w:val="9"/>
          </w:tcPr>
          <w:p w14:paraId="032DB667" w14:textId="77777777" w:rsidR="00A61E3F" w:rsidRPr="000463D8" w:rsidRDefault="00A61E3F" w:rsidP="00D8174A">
            <w:pPr>
              <w:rPr>
                <w:rFonts w:ascii="Arial" w:hAnsi="Arial" w:cs="Arial"/>
                <w:b/>
              </w:rPr>
            </w:pPr>
            <w:r w:rsidRPr="000463D8">
              <w:rPr>
                <w:rFonts w:ascii="Arial" w:hAnsi="Arial" w:cs="Arial"/>
                <w:b/>
              </w:rPr>
              <w:t>POSCONDICION:</w:t>
            </w:r>
          </w:p>
          <w:p w14:paraId="0BBB464B" w14:textId="77777777" w:rsidR="00A61E3F" w:rsidRPr="000463D8" w:rsidRDefault="00A61E3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1E3F" w:rsidRPr="000463D8" w14:paraId="5074577D" w14:textId="77777777" w:rsidTr="00D8174A">
        <w:tc>
          <w:tcPr>
            <w:tcW w:w="9658" w:type="dxa"/>
            <w:gridSpan w:val="9"/>
            <w:tcBorders>
              <w:bottom w:val="single" w:sz="4" w:space="0" w:color="auto"/>
            </w:tcBorders>
          </w:tcPr>
          <w:p w14:paraId="57D124BA" w14:textId="77777777" w:rsidR="0019297C" w:rsidRDefault="00A61E3F" w:rsidP="0019297C">
            <w:pPr>
              <w:rPr>
                <w:rFonts w:ascii="Arial" w:hAnsi="Arial" w:cs="Arial"/>
                <w:b/>
              </w:rPr>
            </w:pPr>
            <w:r w:rsidRPr="000463D8">
              <w:rPr>
                <w:rFonts w:ascii="Arial" w:hAnsi="Arial" w:cs="Arial"/>
                <w:b/>
              </w:rPr>
              <w:t>EXCEPCIONES</w:t>
            </w:r>
          </w:p>
          <w:p w14:paraId="3E7140ED" w14:textId="77777777" w:rsidR="0019297C" w:rsidRDefault="0019297C" w:rsidP="0019297C">
            <w:pPr>
              <w:rPr>
                <w:rFonts w:ascii="Arial" w:hAnsi="Arial" w:cs="Arial"/>
                <w:b/>
              </w:rPr>
            </w:pPr>
          </w:p>
          <w:p w14:paraId="3E2B5197" w14:textId="77777777" w:rsidR="0019297C" w:rsidRDefault="0019297C" w:rsidP="0019297C">
            <w:pPr>
              <w:rPr>
                <w:rFonts w:ascii="Arial" w:hAnsi="Arial" w:cs="Arial"/>
                <w:b/>
              </w:rPr>
            </w:pPr>
            <w:r>
              <w:rPr>
                <w:rFonts w:ascii="Arial" w:hAnsi="Arial" w:cs="Arial"/>
                <w:b/>
              </w:rPr>
              <w:t>Rango de fechas invalido</w:t>
            </w:r>
          </w:p>
          <w:p w14:paraId="732A7E06" w14:textId="77777777" w:rsidR="0019297C" w:rsidRDefault="0019297C" w:rsidP="0019297C">
            <w:pPr>
              <w:rPr>
                <w:rFonts w:ascii="Arial" w:hAnsi="Arial" w:cs="Arial"/>
                <w:b/>
              </w:rPr>
            </w:pPr>
          </w:p>
          <w:p w14:paraId="2B4A70AB" w14:textId="77777777" w:rsidR="0019297C" w:rsidRDefault="0019297C" w:rsidP="0019297C">
            <w:pPr>
              <w:rPr>
                <w:rFonts w:ascii="Arial" w:hAnsi="Arial" w:cs="Arial"/>
                <w:b/>
              </w:rPr>
            </w:pPr>
            <w:r>
              <w:rPr>
                <w:rFonts w:ascii="Arial" w:hAnsi="Arial" w:cs="Arial"/>
                <w:b/>
              </w:rPr>
              <w:t>“las fechas seleccionadas son invalidas, por favor verifique e intente de nuevo”</w:t>
            </w:r>
          </w:p>
          <w:p w14:paraId="2B446D97" w14:textId="77777777" w:rsidR="0019297C" w:rsidRDefault="0019297C" w:rsidP="0019297C">
            <w:pPr>
              <w:rPr>
                <w:rFonts w:ascii="Arial" w:hAnsi="Arial" w:cs="Arial"/>
                <w:b/>
              </w:rPr>
            </w:pPr>
          </w:p>
          <w:p w14:paraId="4522506E" w14:textId="61D1089E" w:rsidR="0019297C" w:rsidRPr="002F1D15" w:rsidRDefault="0019297C" w:rsidP="0019297C">
            <w:pPr>
              <w:rPr>
                <w:rFonts w:ascii="Arial" w:hAnsi="Arial" w:cs="Arial"/>
                <w:b/>
              </w:rPr>
            </w:pPr>
          </w:p>
        </w:tc>
      </w:tr>
      <w:tr w:rsidR="00A61E3F" w:rsidRPr="000463D8" w14:paraId="0A703696" w14:textId="77777777" w:rsidTr="00D8174A">
        <w:tc>
          <w:tcPr>
            <w:tcW w:w="815" w:type="dxa"/>
            <w:gridSpan w:val="3"/>
            <w:shd w:val="clear" w:color="auto" w:fill="D9D9D9"/>
          </w:tcPr>
          <w:p w14:paraId="1A4D33D9" w14:textId="77777777" w:rsidR="00A61E3F" w:rsidRPr="000463D8" w:rsidRDefault="00A61E3F" w:rsidP="00D8174A">
            <w:pPr>
              <w:jc w:val="center"/>
              <w:rPr>
                <w:rFonts w:ascii="Arial" w:hAnsi="Arial" w:cs="Arial"/>
                <w:b/>
              </w:rPr>
            </w:pPr>
            <w:r w:rsidRPr="000463D8">
              <w:rPr>
                <w:rFonts w:ascii="Arial" w:hAnsi="Arial" w:cs="Arial"/>
                <w:b/>
              </w:rPr>
              <w:t>Paso</w:t>
            </w:r>
          </w:p>
        </w:tc>
        <w:tc>
          <w:tcPr>
            <w:tcW w:w="3262" w:type="dxa"/>
            <w:shd w:val="clear" w:color="auto" w:fill="D9D9D9"/>
          </w:tcPr>
          <w:p w14:paraId="1ECAD2B7" w14:textId="77777777" w:rsidR="00A61E3F" w:rsidRPr="000463D8" w:rsidRDefault="00A61E3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60289E0" w14:textId="77777777" w:rsidR="00A61E3F" w:rsidRPr="000463D8" w:rsidRDefault="00A61E3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A61E3F" w:rsidRPr="000463D8" w14:paraId="47194EF7" w14:textId="77777777" w:rsidTr="00D8174A">
        <w:tc>
          <w:tcPr>
            <w:tcW w:w="815" w:type="dxa"/>
            <w:gridSpan w:val="3"/>
          </w:tcPr>
          <w:p w14:paraId="0DEAD4AA" w14:textId="77777777" w:rsidR="00A61E3F" w:rsidRPr="000463D8" w:rsidRDefault="00A61E3F" w:rsidP="00D8174A">
            <w:pPr>
              <w:jc w:val="center"/>
              <w:rPr>
                <w:rFonts w:ascii="Arial" w:hAnsi="Arial" w:cs="Arial"/>
                <w:b/>
              </w:rPr>
            </w:pPr>
          </w:p>
        </w:tc>
        <w:tc>
          <w:tcPr>
            <w:tcW w:w="3262" w:type="dxa"/>
          </w:tcPr>
          <w:p w14:paraId="04ED2BC5" w14:textId="77777777" w:rsidR="00A61E3F" w:rsidRPr="001D0168" w:rsidRDefault="00A61E3F" w:rsidP="00D8174A">
            <w:pPr>
              <w:jc w:val="both"/>
              <w:rPr>
                <w:rFonts w:ascii="Arial" w:hAnsi="Arial" w:cs="Arial"/>
              </w:rPr>
            </w:pPr>
          </w:p>
        </w:tc>
        <w:tc>
          <w:tcPr>
            <w:tcW w:w="5581" w:type="dxa"/>
            <w:gridSpan w:val="5"/>
          </w:tcPr>
          <w:p w14:paraId="19B4C5EA" w14:textId="77777777" w:rsidR="00A61E3F" w:rsidRPr="000463D8" w:rsidRDefault="00A61E3F" w:rsidP="00D8174A">
            <w:pPr>
              <w:jc w:val="both"/>
              <w:rPr>
                <w:rFonts w:ascii="Arial" w:hAnsi="Arial" w:cs="Arial"/>
                <w:b/>
              </w:rPr>
            </w:pPr>
          </w:p>
        </w:tc>
      </w:tr>
      <w:tr w:rsidR="00A61E3F" w:rsidRPr="000463D8" w14:paraId="2A3ECBD5" w14:textId="77777777" w:rsidTr="00D8174A">
        <w:tc>
          <w:tcPr>
            <w:tcW w:w="815" w:type="dxa"/>
            <w:gridSpan w:val="3"/>
          </w:tcPr>
          <w:p w14:paraId="30F732F9" w14:textId="77777777" w:rsidR="00A61E3F" w:rsidRPr="000463D8" w:rsidRDefault="00A61E3F" w:rsidP="00D8174A">
            <w:pPr>
              <w:jc w:val="center"/>
              <w:rPr>
                <w:rFonts w:ascii="Arial" w:hAnsi="Arial" w:cs="Arial"/>
                <w:b/>
              </w:rPr>
            </w:pPr>
          </w:p>
        </w:tc>
        <w:tc>
          <w:tcPr>
            <w:tcW w:w="3262" w:type="dxa"/>
          </w:tcPr>
          <w:p w14:paraId="166B3AC0" w14:textId="77777777" w:rsidR="00A61E3F" w:rsidRPr="001D0168" w:rsidRDefault="00A61E3F" w:rsidP="00D8174A">
            <w:pPr>
              <w:jc w:val="both"/>
              <w:rPr>
                <w:rFonts w:ascii="Arial" w:hAnsi="Arial" w:cs="Arial"/>
              </w:rPr>
            </w:pPr>
          </w:p>
        </w:tc>
        <w:tc>
          <w:tcPr>
            <w:tcW w:w="5581" w:type="dxa"/>
            <w:gridSpan w:val="5"/>
          </w:tcPr>
          <w:p w14:paraId="2AB98562" w14:textId="77777777" w:rsidR="00A61E3F" w:rsidRPr="00C1111C" w:rsidRDefault="00A61E3F" w:rsidP="00D8174A">
            <w:pPr>
              <w:jc w:val="both"/>
              <w:rPr>
                <w:rFonts w:ascii="Arial" w:hAnsi="Arial" w:cs="Arial"/>
              </w:rPr>
            </w:pPr>
          </w:p>
        </w:tc>
      </w:tr>
      <w:tr w:rsidR="00A61E3F" w:rsidRPr="000463D8" w14:paraId="79A40EFF" w14:textId="77777777" w:rsidTr="00D8174A">
        <w:tc>
          <w:tcPr>
            <w:tcW w:w="9658" w:type="dxa"/>
            <w:gridSpan w:val="9"/>
          </w:tcPr>
          <w:p w14:paraId="461E6BF1" w14:textId="77777777" w:rsidR="00A61E3F" w:rsidRDefault="00A61E3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1FD3EC" w14:textId="77777777" w:rsidR="00A61E3F" w:rsidRDefault="00A61E3F" w:rsidP="00D8174A">
            <w:pPr>
              <w:rPr>
                <w:rFonts w:ascii="Arial" w:hAnsi="Arial" w:cs="Arial"/>
                <w:b/>
              </w:rPr>
            </w:pPr>
          </w:p>
          <w:p w14:paraId="1811B045" w14:textId="77777777" w:rsidR="00A61E3F" w:rsidRPr="006C4B76" w:rsidRDefault="00A61E3F" w:rsidP="00D8174A">
            <w:pPr>
              <w:pStyle w:val="listparagraph"/>
              <w:snapToGrid w:val="0"/>
              <w:jc w:val="both"/>
              <w:rPr>
                <w:rFonts w:ascii="Arial" w:hAnsi="Arial" w:cs="Arial"/>
                <w:i/>
                <w:color w:val="800000"/>
                <w:lang w:val="es-CO" w:eastAsia="en-US"/>
              </w:rPr>
            </w:pPr>
          </w:p>
        </w:tc>
      </w:tr>
      <w:tr w:rsidR="00A61E3F" w:rsidRPr="000463D8" w14:paraId="7E60315A" w14:textId="77777777" w:rsidTr="00D8174A">
        <w:trPr>
          <w:trHeight w:val="637"/>
        </w:trPr>
        <w:tc>
          <w:tcPr>
            <w:tcW w:w="9658" w:type="dxa"/>
            <w:gridSpan w:val="9"/>
          </w:tcPr>
          <w:p w14:paraId="33FCA55A" w14:textId="0A25D32D" w:rsidR="00A61E3F" w:rsidRPr="0019297C" w:rsidRDefault="00A61E3F" w:rsidP="0019297C">
            <w:pPr>
              <w:rPr>
                <w:rFonts w:ascii="Arial" w:hAnsi="Arial" w:cs="Arial"/>
                <w:b/>
              </w:rPr>
            </w:pPr>
            <w:r w:rsidRPr="000463D8">
              <w:rPr>
                <w:rFonts w:ascii="Arial" w:hAnsi="Arial" w:cs="Arial"/>
                <w:b/>
              </w:rPr>
              <w:t>RIESGOS:</w:t>
            </w:r>
          </w:p>
        </w:tc>
      </w:tr>
      <w:tr w:rsidR="00A61E3F" w:rsidRPr="000463D8" w14:paraId="683887B1" w14:textId="77777777" w:rsidTr="00D8174A">
        <w:trPr>
          <w:trHeight w:val="744"/>
        </w:trPr>
        <w:tc>
          <w:tcPr>
            <w:tcW w:w="9658" w:type="dxa"/>
            <w:gridSpan w:val="9"/>
          </w:tcPr>
          <w:p w14:paraId="4B524AB9" w14:textId="77777777" w:rsidR="00A61E3F" w:rsidRDefault="00A61E3F" w:rsidP="00D8174A">
            <w:pPr>
              <w:rPr>
                <w:rFonts w:ascii="Arial" w:hAnsi="Arial" w:cs="Arial"/>
                <w:b/>
              </w:rPr>
            </w:pPr>
            <w:r w:rsidRPr="000463D8">
              <w:rPr>
                <w:rFonts w:ascii="Arial" w:hAnsi="Arial" w:cs="Arial"/>
                <w:b/>
              </w:rPr>
              <w:t>CRITERIOS DE ACEPTACIÓN:</w:t>
            </w:r>
          </w:p>
          <w:p w14:paraId="2F096CF5" w14:textId="77777777" w:rsidR="00A61E3F" w:rsidRDefault="00A61E3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7A5AD00" w14:textId="77777777" w:rsidR="00A61E3F" w:rsidRDefault="00A61E3F" w:rsidP="00D8174A">
            <w:pPr>
              <w:rPr>
                <w:rFonts w:ascii="Arial" w:eastAsia="Arial Unicode MS" w:hAnsi="Arial" w:cs="Arial"/>
                <w:color w:val="0000FF"/>
                <w:lang w:val="es-ES"/>
              </w:rPr>
            </w:pPr>
          </w:p>
          <w:p w14:paraId="49EAA31B" w14:textId="10B9D33A"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el balance de cargas</w:t>
            </w:r>
          </w:p>
          <w:p w14:paraId="49800EEF" w14:textId="69FF0346"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cargas aforadas</w:t>
            </w:r>
          </w:p>
          <w:p w14:paraId="50C9D5A4" w14:textId="69FF4612"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w:t>
            </w:r>
            <w:r w:rsidR="00D76A3D">
              <w:rPr>
                <w:rFonts w:ascii="Arial" w:eastAsia="Arial Unicode MS" w:hAnsi="Arial" w:cs="Arial"/>
                <w:color w:val="0000FF"/>
                <w:lang w:val="es-ES"/>
              </w:rPr>
              <w:t>permitir generar graficas</w:t>
            </w:r>
          </w:p>
          <w:p w14:paraId="6A15E737" w14:textId="77777777" w:rsidR="00A61E3F" w:rsidRPr="00851210" w:rsidRDefault="00A61E3F" w:rsidP="00D8174A">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655425BC" w14:textId="77777777" w:rsidR="00A61E3F" w:rsidRPr="002B6FAA" w:rsidRDefault="00A61E3F" w:rsidP="00D8174A">
            <w:pPr>
              <w:jc w:val="both"/>
              <w:rPr>
                <w:rFonts w:ascii="Arial" w:hAnsi="Arial" w:cs="Arial"/>
                <w:i/>
                <w:color w:val="800000"/>
              </w:rPr>
            </w:pPr>
          </w:p>
        </w:tc>
      </w:tr>
      <w:tr w:rsidR="00A61E3F" w:rsidRPr="000463D8" w14:paraId="2B152419" w14:textId="77777777" w:rsidTr="00D8174A">
        <w:trPr>
          <w:trHeight w:val="609"/>
        </w:trPr>
        <w:tc>
          <w:tcPr>
            <w:tcW w:w="9658" w:type="dxa"/>
            <w:gridSpan w:val="9"/>
          </w:tcPr>
          <w:p w14:paraId="5BBA8ECE" w14:textId="77777777" w:rsidR="00A61E3F" w:rsidRDefault="00A61E3F" w:rsidP="00D8174A">
            <w:pPr>
              <w:rPr>
                <w:rFonts w:ascii="Arial" w:hAnsi="Arial" w:cs="Arial"/>
                <w:b/>
              </w:rPr>
            </w:pPr>
            <w:r>
              <w:rPr>
                <w:rFonts w:ascii="Arial" w:hAnsi="Arial" w:cs="Arial"/>
                <w:b/>
              </w:rPr>
              <w:t>PROTOTIPO EXPLORATORIO</w:t>
            </w:r>
          </w:p>
          <w:p w14:paraId="1F055831" w14:textId="77777777" w:rsidR="00A61E3F" w:rsidRPr="00AD2D68" w:rsidRDefault="00A61E3F" w:rsidP="00D8174A">
            <w:pPr>
              <w:jc w:val="both"/>
              <w:rPr>
                <w:rFonts w:ascii="Arial" w:hAnsi="Arial" w:cs="Arial"/>
                <w:b/>
                <w:lang w:val="es-ES"/>
              </w:rPr>
            </w:pPr>
          </w:p>
        </w:tc>
      </w:tr>
    </w:tbl>
    <w:p w14:paraId="5B0A4A39" w14:textId="77777777" w:rsidR="00A61E3F" w:rsidRDefault="00A61E3F" w:rsidP="00632B15">
      <w:pPr>
        <w:rPr>
          <w:szCs w:val="22"/>
        </w:rPr>
      </w:pPr>
    </w:p>
    <w:p w14:paraId="66861AA6" w14:textId="46FE17FD" w:rsidR="006C212A" w:rsidRDefault="006C212A" w:rsidP="00632B15">
      <w:pPr>
        <w:rPr>
          <w:szCs w:val="22"/>
        </w:rPr>
      </w:pPr>
    </w:p>
    <w:p w14:paraId="1CEB1DED" w14:textId="02E7DED9" w:rsidR="00E759FF" w:rsidRDefault="00E759FF" w:rsidP="00632B15">
      <w:pPr>
        <w:rPr>
          <w:szCs w:val="22"/>
        </w:rPr>
      </w:pPr>
    </w:p>
    <w:p w14:paraId="145CE4D4" w14:textId="4AC3631F" w:rsidR="00E759FF" w:rsidRDefault="00E759FF" w:rsidP="00632B15">
      <w:pPr>
        <w:rPr>
          <w:szCs w:val="22"/>
        </w:rPr>
      </w:pPr>
    </w:p>
    <w:p w14:paraId="44BE7F64" w14:textId="5B2A0514" w:rsidR="00E759FF" w:rsidRDefault="00E759FF" w:rsidP="00632B15">
      <w:pPr>
        <w:rPr>
          <w:szCs w:val="22"/>
        </w:rPr>
      </w:pPr>
    </w:p>
    <w:p w14:paraId="7611C3BA" w14:textId="5EE5778A" w:rsidR="00E759FF" w:rsidRDefault="00E759FF" w:rsidP="00632B15">
      <w:pPr>
        <w:rPr>
          <w:szCs w:val="22"/>
        </w:rPr>
      </w:pPr>
      <w:r>
        <w:rPr>
          <w:szCs w:val="22"/>
        </w:rPr>
        <w:t>CASO DE USO 12</w:t>
      </w:r>
    </w:p>
    <w:p w14:paraId="2427DDCC" w14:textId="64A90992" w:rsidR="00E759FF" w:rsidRDefault="00E759FF" w:rsidP="00632B15">
      <w:pPr>
        <w:rPr>
          <w:szCs w:val="22"/>
        </w:rPr>
      </w:pPr>
      <w:r>
        <w:rPr>
          <w:szCs w:val="22"/>
        </w:rPr>
        <w:t>MODALIDAD PREPAGO</w:t>
      </w:r>
    </w:p>
    <w:p w14:paraId="43E11B01" w14:textId="2DD5BD98" w:rsidR="00E759FF" w:rsidRDefault="00E759FF" w:rsidP="00632B15">
      <w:pPr>
        <w:rPr>
          <w:szCs w:val="22"/>
        </w:rPr>
      </w:pPr>
    </w:p>
    <w:p w14:paraId="7BD74DF3" w14:textId="2560E30E" w:rsidR="00E759FF" w:rsidRDefault="00E759FF" w:rsidP="00632B15">
      <w:pPr>
        <w:rPr>
          <w:szCs w:val="22"/>
        </w:rPr>
      </w:pPr>
      <w:r>
        <w:rPr>
          <w:noProof/>
          <w:lang w:eastAsia="es-CO"/>
        </w:rPr>
        <w:drawing>
          <wp:inline distT="0" distB="0" distL="0" distR="0" wp14:anchorId="5D20702D" wp14:editId="1CEA68DC">
            <wp:extent cx="5943600" cy="299656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1F3D8C3D" w14:textId="1739BB0E" w:rsidR="00E759FF" w:rsidRDefault="00E759F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E759FF" w:rsidRPr="000463D8" w14:paraId="03ADF60A" w14:textId="77777777" w:rsidTr="00D8174A">
        <w:trPr>
          <w:tblHeader/>
        </w:trPr>
        <w:tc>
          <w:tcPr>
            <w:tcW w:w="4903" w:type="dxa"/>
            <w:gridSpan w:val="5"/>
            <w:shd w:val="clear" w:color="auto" w:fill="D9D9D9"/>
          </w:tcPr>
          <w:p w14:paraId="0699E209" w14:textId="77777777" w:rsidR="00E759FF" w:rsidRPr="000463D8" w:rsidRDefault="00E759FF" w:rsidP="00D8174A">
            <w:pPr>
              <w:rPr>
                <w:rFonts w:ascii="Arial" w:hAnsi="Arial" w:cs="Arial"/>
                <w:b/>
              </w:rPr>
            </w:pPr>
            <w:r w:rsidRPr="000463D8">
              <w:rPr>
                <w:rFonts w:ascii="Arial" w:hAnsi="Arial" w:cs="Arial"/>
                <w:b/>
              </w:rPr>
              <w:t>IDENTIFICADOR CASO DE USO:</w:t>
            </w:r>
          </w:p>
          <w:p w14:paraId="588119DB" w14:textId="78EBD1C4" w:rsidR="00E759FF" w:rsidRPr="000463D8" w:rsidRDefault="00E759F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12</w:t>
            </w:r>
          </w:p>
        </w:tc>
        <w:tc>
          <w:tcPr>
            <w:tcW w:w="4755" w:type="dxa"/>
            <w:gridSpan w:val="4"/>
            <w:shd w:val="clear" w:color="auto" w:fill="D9D9D9"/>
          </w:tcPr>
          <w:p w14:paraId="6BC9D54D" w14:textId="77777777" w:rsidR="00E759FF" w:rsidRPr="000463D8" w:rsidRDefault="00E759FF" w:rsidP="00D8174A">
            <w:pPr>
              <w:rPr>
                <w:rFonts w:ascii="Arial" w:hAnsi="Arial" w:cs="Arial"/>
                <w:b/>
              </w:rPr>
            </w:pPr>
            <w:r w:rsidRPr="000463D8">
              <w:rPr>
                <w:rFonts w:ascii="Arial" w:hAnsi="Arial" w:cs="Arial"/>
                <w:b/>
              </w:rPr>
              <w:t>NOMBRE:</w:t>
            </w:r>
          </w:p>
          <w:p w14:paraId="3908D6A5" w14:textId="01EA2E63" w:rsidR="00E759FF" w:rsidRDefault="00E759FF" w:rsidP="00D8174A">
            <w:pPr>
              <w:rPr>
                <w:szCs w:val="22"/>
              </w:rPr>
            </w:pPr>
            <w:r>
              <w:rPr>
                <w:szCs w:val="22"/>
              </w:rPr>
              <w:t>MODALIDAD PREPAGO</w:t>
            </w:r>
          </w:p>
          <w:p w14:paraId="231F5288" w14:textId="77777777" w:rsidR="00E759FF" w:rsidRPr="000463D8" w:rsidRDefault="00E759FF" w:rsidP="00D8174A">
            <w:pPr>
              <w:rPr>
                <w:rFonts w:ascii="Arial" w:hAnsi="Arial" w:cs="Arial"/>
                <w:b/>
              </w:rPr>
            </w:pPr>
          </w:p>
        </w:tc>
      </w:tr>
      <w:tr w:rsidR="00E759FF" w:rsidRPr="000463D8" w14:paraId="380C0652" w14:textId="77777777" w:rsidTr="00D8174A">
        <w:tc>
          <w:tcPr>
            <w:tcW w:w="6485" w:type="dxa"/>
            <w:gridSpan w:val="8"/>
          </w:tcPr>
          <w:p w14:paraId="43C48DD0" w14:textId="77777777" w:rsidR="00E759FF" w:rsidRDefault="00E759FF" w:rsidP="00D8174A">
            <w:pPr>
              <w:rPr>
                <w:rFonts w:ascii="Arial" w:hAnsi="Arial" w:cs="Arial"/>
                <w:b/>
              </w:rPr>
            </w:pPr>
            <w:r w:rsidRPr="000463D8">
              <w:rPr>
                <w:rFonts w:ascii="Arial" w:hAnsi="Arial" w:cs="Arial"/>
                <w:b/>
              </w:rPr>
              <w:t>COMPLEJIDAD:</w:t>
            </w:r>
          </w:p>
          <w:p w14:paraId="66813688" w14:textId="73D465E8" w:rsidR="00E759FF" w:rsidRPr="00FA4470" w:rsidRDefault="00E759FF" w:rsidP="00D8174A">
            <w:pPr>
              <w:rPr>
                <w:rFonts w:ascii="Arial" w:hAnsi="Arial" w:cs="Arial"/>
                <w:b/>
              </w:rPr>
            </w:pPr>
            <w:r>
              <w:rPr>
                <w:rFonts w:ascii="Arial" w:eastAsia="Arial Unicode MS" w:hAnsi="Arial" w:cs="Arial"/>
                <w:iCs/>
                <w:color w:val="0000FF"/>
                <w:lang w:val="es-ES"/>
              </w:rPr>
              <w:t>Media</w:t>
            </w:r>
          </w:p>
        </w:tc>
        <w:tc>
          <w:tcPr>
            <w:tcW w:w="3173" w:type="dxa"/>
          </w:tcPr>
          <w:p w14:paraId="0615F4AC" w14:textId="77777777" w:rsidR="00E759FF" w:rsidRPr="000463D8" w:rsidRDefault="00E759FF" w:rsidP="00D8174A">
            <w:pPr>
              <w:rPr>
                <w:rFonts w:ascii="Arial" w:hAnsi="Arial" w:cs="Arial"/>
                <w:b/>
              </w:rPr>
            </w:pPr>
            <w:r w:rsidRPr="000463D8">
              <w:rPr>
                <w:rFonts w:ascii="Arial" w:hAnsi="Arial" w:cs="Arial"/>
                <w:b/>
              </w:rPr>
              <w:t>PRIORIDAD:</w:t>
            </w:r>
          </w:p>
          <w:p w14:paraId="1358283A" w14:textId="77777777" w:rsidR="00E759FF" w:rsidRPr="000463D8" w:rsidRDefault="00E759FF" w:rsidP="00D8174A">
            <w:pPr>
              <w:rPr>
                <w:rFonts w:ascii="Arial" w:hAnsi="Arial" w:cs="Arial"/>
                <w:b/>
                <w:color w:val="0000FF"/>
              </w:rPr>
            </w:pPr>
            <w:r w:rsidRPr="000463D8">
              <w:rPr>
                <w:rFonts w:ascii="Arial" w:eastAsia="Arial Unicode MS" w:hAnsi="Arial" w:cs="Arial"/>
                <w:iCs/>
                <w:color w:val="0000FF"/>
                <w:lang w:val="es-ES"/>
              </w:rPr>
              <w:t>Alta</w:t>
            </w:r>
          </w:p>
        </w:tc>
      </w:tr>
      <w:tr w:rsidR="00E759FF" w:rsidRPr="000463D8" w14:paraId="35260016" w14:textId="77777777" w:rsidTr="00D8174A">
        <w:tc>
          <w:tcPr>
            <w:tcW w:w="9658" w:type="dxa"/>
            <w:gridSpan w:val="9"/>
          </w:tcPr>
          <w:p w14:paraId="405B5C0B" w14:textId="77777777" w:rsidR="00E759FF" w:rsidRPr="000463D8" w:rsidRDefault="00E759FF" w:rsidP="00D8174A">
            <w:pPr>
              <w:rPr>
                <w:rFonts w:ascii="Arial" w:hAnsi="Arial" w:cs="Arial"/>
                <w:b/>
              </w:rPr>
            </w:pPr>
            <w:r w:rsidRPr="000463D8">
              <w:rPr>
                <w:rFonts w:ascii="Arial" w:hAnsi="Arial" w:cs="Arial"/>
                <w:b/>
              </w:rPr>
              <w:t>REQUERIMIENTO FUNCIONAL ASOCIADO:</w:t>
            </w:r>
          </w:p>
          <w:p w14:paraId="0BE6ED30" w14:textId="77777777" w:rsidR="00E759FF" w:rsidRPr="00A80A1A" w:rsidRDefault="00E759F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E759FF" w:rsidRPr="000463D8" w14:paraId="2DCD170D" w14:textId="77777777" w:rsidTr="00D8174A">
        <w:tc>
          <w:tcPr>
            <w:tcW w:w="9658" w:type="dxa"/>
            <w:gridSpan w:val="9"/>
          </w:tcPr>
          <w:p w14:paraId="0DDE27EF" w14:textId="77777777" w:rsidR="00E759FF" w:rsidRPr="000463D8" w:rsidRDefault="00E759FF" w:rsidP="00D8174A">
            <w:pPr>
              <w:rPr>
                <w:rFonts w:ascii="Arial" w:hAnsi="Arial" w:cs="Arial"/>
                <w:b/>
              </w:rPr>
            </w:pPr>
            <w:r w:rsidRPr="000463D8">
              <w:rPr>
                <w:rFonts w:ascii="Arial" w:hAnsi="Arial" w:cs="Arial"/>
                <w:b/>
              </w:rPr>
              <w:t>ACTORES:</w:t>
            </w:r>
          </w:p>
          <w:p w14:paraId="1EAEAA6F" w14:textId="77777777" w:rsidR="00E759FF" w:rsidRPr="00A80A1A" w:rsidRDefault="00E759FF" w:rsidP="00612C47">
            <w:pPr>
              <w:pStyle w:val="Prrafodelista"/>
              <w:numPr>
                <w:ilvl w:val="0"/>
                <w:numId w:val="39"/>
              </w:numPr>
              <w:rPr>
                <w:rFonts w:ascii="Arial" w:hAnsi="Arial" w:cs="Arial"/>
                <w:color w:val="0000FF"/>
              </w:rPr>
            </w:pPr>
            <w:r>
              <w:rPr>
                <w:rFonts w:ascii="Arial" w:hAnsi="Arial" w:cs="Arial"/>
                <w:color w:val="0000FF"/>
              </w:rPr>
              <w:t>Administrador</w:t>
            </w:r>
          </w:p>
        </w:tc>
      </w:tr>
      <w:tr w:rsidR="00E759FF" w:rsidRPr="000463D8" w14:paraId="0EC2B894" w14:textId="77777777" w:rsidTr="00D8174A">
        <w:tc>
          <w:tcPr>
            <w:tcW w:w="9658" w:type="dxa"/>
            <w:gridSpan w:val="9"/>
          </w:tcPr>
          <w:p w14:paraId="2FFA2670" w14:textId="77777777" w:rsidR="00E759FF" w:rsidRPr="00A80A1A" w:rsidRDefault="00E759FF" w:rsidP="00D8174A">
            <w:pPr>
              <w:rPr>
                <w:rFonts w:ascii="Arial" w:hAnsi="Arial" w:cs="Arial"/>
                <w:b/>
              </w:rPr>
            </w:pPr>
            <w:r w:rsidRPr="000463D8">
              <w:rPr>
                <w:rFonts w:ascii="Arial" w:hAnsi="Arial" w:cs="Arial"/>
                <w:b/>
              </w:rPr>
              <w:t>CASOS DE USO ASOCIADOS:</w:t>
            </w:r>
          </w:p>
          <w:p w14:paraId="2AA172ED" w14:textId="77777777" w:rsidR="00E759FF" w:rsidRPr="00A80A1A" w:rsidRDefault="00E759F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E759FF" w:rsidRPr="000463D8" w14:paraId="32E269B9" w14:textId="77777777" w:rsidTr="00D8174A">
        <w:tc>
          <w:tcPr>
            <w:tcW w:w="9658" w:type="dxa"/>
            <w:gridSpan w:val="9"/>
          </w:tcPr>
          <w:p w14:paraId="5F2FCE5F" w14:textId="77777777" w:rsidR="00E759FF" w:rsidRPr="00A80A1A" w:rsidRDefault="00E759FF" w:rsidP="00D8174A">
            <w:pPr>
              <w:rPr>
                <w:rFonts w:ascii="Arial" w:hAnsi="Arial" w:cs="Arial"/>
                <w:b/>
              </w:rPr>
            </w:pPr>
            <w:r w:rsidRPr="000463D8">
              <w:rPr>
                <w:rFonts w:ascii="Arial" w:hAnsi="Arial" w:cs="Arial"/>
                <w:b/>
              </w:rPr>
              <w:t>PROPÓSITO:</w:t>
            </w:r>
          </w:p>
          <w:p w14:paraId="480CECBA" w14:textId="601C2EEC" w:rsidR="00E759FF" w:rsidRPr="003D1FAD" w:rsidRDefault="00E759FF" w:rsidP="00D8174A">
            <w:pPr>
              <w:rPr>
                <w:rFonts w:ascii="Arial" w:hAnsi="Arial" w:cs="Arial"/>
                <w:b/>
                <w:color w:val="0000FF"/>
                <w:lang w:val="es-ES"/>
              </w:rPr>
            </w:pPr>
            <w:r>
              <w:rPr>
                <w:rFonts w:ascii="Arial" w:hAnsi="Arial" w:cs="Arial"/>
                <w:color w:val="0000FF"/>
                <w:lang w:eastAsia="es-ES"/>
              </w:rPr>
              <w:t>Gestionar la modalidad del medidor</w:t>
            </w:r>
          </w:p>
        </w:tc>
      </w:tr>
      <w:tr w:rsidR="00E759FF" w:rsidRPr="000463D8" w14:paraId="6F5DAF04" w14:textId="77777777" w:rsidTr="00D8174A">
        <w:tc>
          <w:tcPr>
            <w:tcW w:w="9658" w:type="dxa"/>
            <w:gridSpan w:val="9"/>
            <w:tcBorders>
              <w:bottom w:val="single" w:sz="4" w:space="0" w:color="auto"/>
            </w:tcBorders>
          </w:tcPr>
          <w:p w14:paraId="32FEA2FE" w14:textId="77777777" w:rsidR="00E759FF" w:rsidRDefault="00E759FF" w:rsidP="00D8174A">
            <w:pPr>
              <w:rPr>
                <w:rFonts w:ascii="Arial" w:hAnsi="Arial" w:cs="Arial"/>
                <w:b/>
              </w:rPr>
            </w:pPr>
            <w:r w:rsidRPr="000463D8">
              <w:rPr>
                <w:rFonts w:ascii="Arial" w:hAnsi="Arial" w:cs="Arial"/>
                <w:b/>
              </w:rPr>
              <w:t>DATOS DE ENTRADA:</w:t>
            </w:r>
          </w:p>
          <w:p w14:paraId="6DBFBA5F" w14:textId="77777777" w:rsidR="00E759FF" w:rsidRPr="00A80A1A" w:rsidRDefault="00E759F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E759FF" w:rsidRPr="009B2573" w14:paraId="1EFB1FC7" w14:textId="77777777" w:rsidTr="00D8174A">
        <w:tc>
          <w:tcPr>
            <w:tcW w:w="559" w:type="dxa"/>
            <w:tcBorders>
              <w:bottom w:val="single" w:sz="4" w:space="0" w:color="auto"/>
            </w:tcBorders>
            <w:shd w:val="clear" w:color="auto" w:fill="D9D9D9"/>
          </w:tcPr>
          <w:p w14:paraId="78102AD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F48FDE2"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E409759" w14:textId="77777777" w:rsidR="00E759FF" w:rsidRPr="009B2573" w:rsidRDefault="00E759F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E759FF" w:rsidRPr="009B2573" w14:paraId="3C4BECE4" w14:textId="77777777" w:rsidTr="00D8174A">
        <w:tc>
          <w:tcPr>
            <w:tcW w:w="559" w:type="dxa"/>
            <w:tcBorders>
              <w:bottom w:val="single" w:sz="4" w:space="0" w:color="auto"/>
            </w:tcBorders>
            <w:vAlign w:val="center"/>
          </w:tcPr>
          <w:p w14:paraId="22FEE518" w14:textId="77777777" w:rsidR="00E759FF" w:rsidRPr="00F4293F" w:rsidRDefault="00E759F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7A78E5B" w14:textId="57A37853" w:rsidR="00E759FF" w:rsidRDefault="00E759FF" w:rsidP="00D8174A">
            <w:pPr>
              <w:spacing w:line="240" w:lineRule="auto"/>
              <w:rPr>
                <w:rFonts w:ascii="Arial" w:eastAsia="Arial Unicode MS" w:hAnsi="Arial" w:cs="Arial"/>
                <w:color w:val="0000FF"/>
                <w:lang w:val="es-ES"/>
              </w:rPr>
            </w:pPr>
          </w:p>
          <w:p w14:paraId="354BEF68" w14:textId="3D2C27CC" w:rsidR="00E759FF" w:rsidRDefault="00E759FF" w:rsidP="00D8174A">
            <w:pPr>
              <w:spacing w:line="240" w:lineRule="auto"/>
              <w:rPr>
                <w:rFonts w:ascii="Arial" w:eastAsia="Arial Unicode MS" w:hAnsi="Arial" w:cs="Arial"/>
                <w:color w:val="0000FF"/>
                <w:lang w:val="es-ES"/>
              </w:rPr>
            </w:pPr>
          </w:p>
          <w:p w14:paraId="61FF8DBB" w14:textId="23ED29DC" w:rsidR="00E759FF" w:rsidRDefault="00E759FF" w:rsidP="00D8174A">
            <w:pPr>
              <w:spacing w:line="240" w:lineRule="auto"/>
              <w:rPr>
                <w:rFonts w:ascii="Arial" w:eastAsia="Arial Unicode MS" w:hAnsi="Arial" w:cs="Arial"/>
                <w:color w:val="0000FF"/>
                <w:lang w:val="es-ES"/>
              </w:rPr>
            </w:pPr>
          </w:p>
          <w:p w14:paraId="5C6B981D" w14:textId="26B77D68" w:rsidR="00E759FF" w:rsidRDefault="00E759FF" w:rsidP="00D8174A">
            <w:pPr>
              <w:spacing w:line="240" w:lineRule="auto"/>
              <w:rPr>
                <w:rFonts w:ascii="Arial" w:eastAsia="Arial Unicode MS" w:hAnsi="Arial" w:cs="Arial"/>
                <w:color w:val="0000FF"/>
                <w:lang w:val="es-ES"/>
              </w:rPr>
            </w:pPr>
          </w:p>
          <w:p w14:paraId="6852D5B2" w14:textId="4CDD027A" w:rsidR="00E759FF" w:rsidRDefault="00E759FF" w:rsidP="00D8174A">
            <w:pPr>
              <w:spacing w:line="240" w:lineRule="auto"/>
              <w:rPr>
                <w:rFonts w:ascii="Arial" w:eastAsia="Arial Unicode MS" w:hAnsi="Arial" w:cs="Arial"/>
                <w:color w:val="0000FF"/>
                <w:lang w:val="es-ES"/>
              </w:rPr>
            </w:pPr>
          </w:p>
          <w:p w14:paraId="55B4E2FA" w14:textId="177476CD" w:rsidR="00E759FF" w:rsidRDefault="00E759FF" w:rsidP="00D8174A">
            <w:pPr>
              <w:spacing w:line="240" w:lineRule="auto"/>
              <w:rPr>
                <w:rFonts w:ascii="Arial" w:eastAsia="Arial Unicode MS" w:hAnsi="Arial" w:cs="Arial"/>
                <w:color w:val="0000FF"/>
                <w:lang w:val="es-ES"/>
              </w:rPr>
            </w:pPr>
          </w:p>
          <w:p w14:paraId="69FE521D" w14:textId="5CA112DA" w:rsidR="00E759FF" w:rsidRDefault="00E759FF" w:rsidP="00D8174A">
            <w:pPr>
              <w:spacing w:line="240" w:lineRule="auto"/>
              <w:rPr>
                <w:rFonts w:ascii="Arial" w:eastAsia="Arial Unicode MS" w:hAnsi="Arial" w:cs="Arial"/>
                <w:color w:val="0000FF"/>
                <w:lang w:val="es-ES"/>
              </w:rPr>
            </w:pPr>
          </w:p>
          <w:p w14:paraId="2A5D19C0" w14:textId="50B1AB72" w:rsidR="00E759FF" w:rsidRDefault="00E759FF" w:rsidP="00D8174A">
            <w:pPr>
              <w:spacing w:line="240" w:lineRule="auto"/>
              <w:rPr>
                <w:rFonts w:ascii="Arial" w:eastAsia="Arial Unicode MS" w:hAnsi="Arial" w:cs="Arial"/>
                <w:color w:val="0000FF"/>
                <w:lang w:val="es-ES"/>
              </w:rPr>
            </w:pPr>
          </w:p>
          <w:p w14:paraId="4B0B264E" w14:textId="77777777" w:rsidR="00E759FF" w:rsidRPr="00A80A1A" w:rsidRDefault="00E759FF" w:rsidP="00D8174A">
            <w:pPr>
              <w:spacing w:line="240" w:lineRule="auto"/>
              <w:rPr>
                <w:rFonts w:ascii="Arial" w:eastAsia="Arial Unicode MS" w:hAnsi="Arial" w:cs="Arial"/>
                <w:color w:val="0000FF"/>
                <w:lang w:val="es-ES"/>
              </w:rPr>
            </w:pPr>
          </w:p>
          <w:p w14:paraId="32E6852B" w14:textId="04C7E418" w:rsidR="00E759FF" w:rsidRDefault="00E759F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MEDIDOR</w:t>
            </w:r>
          </w:p>
          <w:p w14:paraId="038631BB" w14:textId="4E2E9193" w:rsidR="00E759FF" w:rsidRDefault="00E759FF" w:rsidP="00D8174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E759FF" w:rsidRPr="006F75C5" w14:paraId="61A76324" w14:textId="77777777" w:rsidTr="00D8174A">
              <w:trPr>
                <w:trHeight w:val="472"/>
              </w:trPr>
              <w:tc>
                <w:tcPr>
                  <w:tcW w:w="2547" w:type="dxa"/>
                </w:tcPr>
                <w:p w14:paraId="15EA3C0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Id_ medidor</w:t>
                  </w:r>
                </w:p>
              </w:tc>
              <w:tc>
                <w:tcPr>
                  <w:tcW w:w="1615" w:type="dxa"/>
                </w:tcPr>
                <w:p w14:paraId="560D920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Único privado</w:t>
                  </w:r>
                </w:p>
              </w:tc>
            </w:tr>
            <w:tr w:rsidR="00E759FF" w:rsidRPr="006F75C5" w14:paraId="17859127" w14:textId="77777777" w:rsidTr="00D8174A">
              <w:trPr>
                <w:trHeight w:val="229"/>
              </w:trPr>
              <w:tc>
                <w:tcPr>
                  <w:tcW w:w="2547" w:type="dxa"/>
                </w:tcPr>
                <w:p w14:paraId="6D93450D"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Tipo_medidor</w:t>
                  </w:r>
                  <w:proofErr w:type="spellEnd"/>
                </w:p>
                <w:p w14:paraId="45CCEFE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621CEF4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Monofásico</w:t>
                  </w:r>
                </w:p>
                <w:p w14:paraId="0B152A2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Trifasico</w:t>
                  </w:r>
                  <w:proofErr w:type="spellEnd"/>
                  <w:r w:rsidRPr="00E759FF">
                    <w:rPr>
                      <w:rFonts w:ascii="Arial" w:eastAsia="Arial Unicode MS" w:hAnsi="Arial" w:cs="Arial"/>
                      <w:color w:val="0000FF"/>
                      <w:sz w:val="16"/>
                      <w:szCs w:val="16"/>
                      <w:lang w:val="es-ES"/>
                    </w:rPr>
                    <w:t xml:space="preserve"> : DIRECTA Y SEMIDIRECTA</w:t>
                  </w:r>
                </w:p>
              </w:tc>
              <w:tc>
                <w:tcPr>
                  <w:tcW w:w="1615" w:type="dxa"/>
                </w:tcPr>
                <w:p w14:paraId="45FED117"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p w14:paraId="5BA83EAA" w14:textId="77777777" w:rsidR="00E759FF" w:rsidRPr="00E759FF" w:rsidRDefault="00E759FF" w:rsidP="00E759FF">
                  <w:pPr>
                    <w:jc w:val="center"/>
                    <w:rPr>
                      <w:rFonts w:ascii="Arial" w:eastAsia="Arial Unicode MS" w:hAnsi="Arial" w:cs="Arial"/>
                      <w:i/>
                      <w:iCs/>
                      <w:color w:val="0000FF"/>
                      <w:sz w:val="16"/>
                      <w:szCs w:val="16"/>
                      <w:lang w:val="es-ES"/>
                    </w:rPr>
                  </w:pPr>
                </w:p>
                <w:p w14:paraId="6078DB65" w14:textId="77777777" w:rsidR="00E759FF" w:rsidRPr="00E759FF" w:rsidRDefault="00E759FF" w:rsidP="00E759FF">
                  <w:pPr>
                    <w:jc w:val="center"/>
                    <w:rPr>
                      <w:rFonts w:ascii="Arial" w:eastAsia="Arial Unicode MS" w:hAnsi="Arial" w:cs="Arial"/>
                      <w:sz w:val="16"/>
                      <w:szCs w:val="16"/>
                      <w:lang w:val="es-ES"/>
                    </w:rPr>
                  </w:pPr>
                </w:p>
              </w:tc>
            </w:tr>
            <w:tr w:rsidR="00E759FF" w:rsidRPr="006F75C5" w14:paraId="759E097A" w14:textId="77777777" w:rsidTr="00D8174A">
              <w:trPr>
                <w:trHeight w:val="229"/>
              </w:trPr>
              <w:tc>
                <w:tcPr>
                  <w:tcW w:w="2547" w:type="dxa"/>
                </w:tcPr>
                <w:p w14:paraId="7A1E4860"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Magnitud_medidor</w:t>
                  </w:r>
                  <w:proofErr w:type="spellEnd"/>
                </w:p>
                <w:p w14:paraId="76CB887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1-1000</w:t>
                  </w:r>
                </w:p>
              </w:tc>
              <w:tc>
                <w:tcPr>
                  <w:tcW w:w="1615" w:type="dxa"/>
                </w:tcPr>
                <w:p w14:paraId="793EB476"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35BC884B" w14:textId="77777777" w:rsidTr="00D8174A">
              <w:trPr>
                <w:trHeight w:val="229"/>
              </w:trPr>
              <w:tc>
                <w:tcPr>
                  <w:tcW w:w="2547" w:type="dxa"/>
                </w:tcPr>
                <w:p w14:paraId="4ADE7BD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numero_cuadrantes</w:t>
                  </w:r>
                  <w:proofErr w:type="spellEnd"/>
                </w:p>
                <w:p w14:paraId="5441BDF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2</w:t>
                  </w:r>
                </w:p>
                <w:p w14:paraId="7920DAC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4</w:t>
                  </w:r>
                </w:p>
              </w:tc>
              <w:tc>
                <w:tcPr>
                  <w:tcW w:w="1615" w:type="dxa"/>
                </w:tcPr>
                <w:p w14:paraId="7C752940"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67D24AE2" w14:textId="77777777" w:rsidTr="00D8174A">
              <w:trPr>
                <w:trHeight w:val="229"/>
              </w:trPr>
              <w:tc>
                <w:tcPr>
                  <w:tcW w:w="2547" w:type="dxa"/>
                </w:tcPr>
                <w:p w14:paraId="1CC56B75"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Tipo_puerto</w:t>
                  </w:r>
                  <w:proofErr w:type="spellEnd"/>
                </w:p>
                <w:p w14:paraId="5CB8228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Físico</w:t>
                  </w:r>
                </w:p>
                <w:p w14:paraId="1F1233C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Óptico</w:t>
                  </w:r>
                </w:p>
                <w:p w14:paraId="1859D1E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ambos</w:t>
                  </w:r>
                </w:p>
              </w:tc>
              <w:tc>
                <w:tcPr>
                  <w:tcW w:w="1615" w:type="dxa"/>
                </w:tcPr>
                <w:p w14:paraId="48D67EF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77812DDB" w14:textId="77777777" w:rsidTr="00D8174A">
              <w:trPr>
                <w:trHeight w:val="229"/>
              </w:trPr>
              <w:tc>
                <w:tcPr>
                  <w:tcW w:w="2547" w:type="dxa"/>
                </w:tcPr>
                <w:p w14:paraId="098FA8EE"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Cuenta_prepago</w:t>
                  </w:r>
                  <w:proofErr w:type="spellEnd"/>
                </w:p>
                <w:p w14:paraId="67506A5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30D123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765ADF8A" w14:textId="77777777" w:rsidTr="00D8174A">
              <w:trPr>
                <w:trHeight w:val="229"/>
              </w:trPr>
              <w:tc>
                <w:tcPr>
                  <w:tcW w:w="2547" w:type="dxa"/>
                </w:tcPr>
                <w:p w14:paraId="31C9354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Saldo_prepago</w:t>
                  </w:r>
                  <w:proofErr w:type="spellEnd"/>
                </w:p>
              </w:tc>
              <w:tc>
                <w:tcPr>
                  <w:tcW w:w="1615" w:type="dxa"/>
                </w:tcPr>
                <w:p w14:paraId="0F0CBA7C"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621A0DAC" w14:textId="77777777" w:rsidTr="00D8174A">
              <w:trPr>
                <w:trHeight w:val="229"/>
              </w:trPr>
              <w:tc>
                <w:tcPr>
                  <w:tcW w:w="2547" w:type="dxa"/>
                </w:tcPr>
                <w:p w14:paraId="173EAFB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Recarga_prepago</w:t>
                  </w:r>
                  <w:proofErr w:type="spellEnd"/>
                </w:p>
              </w:tc>
              <w:tc>
                <w:tcPr>
                  <w:tcW w:w="1615" w:type="dxa"/>
                </w:tcPr>
                <w:p w14:paraId="5AE6C4D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3F53F927" w14:textId="77777777" w:rsidTr="00D8174A">
              <w:trPr>
                <w:trHeight w:val="229"/>
              </w:trPr>
              <w:tc>
                <w:tcPr>
                  <w:tcW w:w="2547" w:type="dxa"/>
                </w:tcPr>
                <w:p w14:paraId="1C8B67B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Sincronización_reloj</w:t>
                  </w:r>
                  <w:proofErr w:type="spellEnd"/>
                </w:p>
                <w:p w14:paraId="2B167DF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8EC610D"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7230CF73" w14:textId="77777777" w:rsidTr="00D8174A">
              <w:trPr>
                <w:trHeight w:val="229"/>
              </w:trPr>
              <w:tc>
                <w:tcPr>
                  <w:tcW w:w="2547" w:type="dxa"/>
                </w:tcPr>
                <w:p w14:paraId="138A274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Dispositivo_corte</w:t>
                  </w:r>
                  <w:proofErr w:type="spellEnd"/>
                </w:p>
                <w:p w14:paraId="3612C8E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09B14F0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1C6257EF" w14:textId="77777777" w:rsidTr="00D8174A">
              <w:trPr>
                <w:trHeight w:val="229"/>
              </w:trPr>
              <w:tc>
                <w:tcPr>
                  <w:tcW w:w="2547" w:type="dxa"/>
                </w:tcPr>
                <w:p w14:paraId="559352CE"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Modelo_fabricante</w:t>
                  </w:r>
                  <w:proofErr w:type="spellEnd"/>
                </w:p>
              </w:tc>
              <w:tc>
                <w:tcPr>
                  <w:tcW w:w="1615" w:type="dxa"/>
                </w:tcPr>
                <w:p w14:paraId="0FDC958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366299ED" w14:textId="77777777" w:rsidTr="00D8174A">
              <w:trPr>
                <w:trHeight w:val="229"/>
              </w:trPr>
              <w:tc>
                <w:tcPr>
                  <w:tcW w:w="2547" w:type="dxa"/>
                </w:tcPr>
                <w:p w14:paraId="03D41C2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Serial_fabricante</w:t>
                  </w:r>
                  <w:proofErr w:type="spellEnd"/>
                </w:p>
              </w:tc>
              <w:tc>
                <w:tcPr>
                  <w:tcW w:w="1615" w:type="dxa"/>
                </w:tcPr>
                <w:p w14:paraId="7B48E41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4D37CF43" w14:textId="77777777" w:rsidTr="00D8174A">
              <w:trPr>
                <w:trHeight w:val="229"/>
              </w:trPr>
              <w:tc>
                <w:tcPr>
                  <w:tcW w:w="2547" w:type="dxa"/>
                </w:tcPr>
                <w:p w14:paraId="7FB7D7A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Tipo_comunicacion</w:t>
                  </w:r>
                  <w:proofErr w:type="spellEnd"/>
                </w:p>
                <w:p w14:paraId="4AD961E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108EEB4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Plc</w:t>
                  </w:r>
                  <w:proofErr w:type="spellEnd"/>
                </w:p>
                <w:p w14:paraId="55E4303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celular</w:t>
                  </w:r>
                </w:p>
                <w:p w14:paraId="2E1ACE1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Rf</w:t>
                  </w:r>
                </w:p>
                <w:p w14:paraId="55619BA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rs485</w:t>
                  </w:r>
                </w:p>
                <w:p w14:paraId="1C9D383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Rs232</w:t>
                  </w:r>
                </w:p>
              </w:tc>
              <w:tc>
                <w:tcPr>
                  <w:tcW w:w="1615" w:type="dxa"/>
                </w:tcPr>
                <w:p w14:paraId="5681D0E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6476B994" w14:textId="77777777" w:rsidTr="00D8174A">
              <w:trPr>
                <w:trHeight w:val="287"/>
              </w:trPr>
              <w:tc>
                <w:tcPr>
                  <w:tcW w:w="2547" w:type="dxa"/>
                </w:tcPr>
                <w:p w14:paraId="711710A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Modbus</w:t>
                  </w:r>
                </w:p>
              </w:tc>
              <w:tc>
                <w:tcPr>
                  <w:tcW w:w="1615" w:type="dxa"/>
                </w:tcPr>
                <w:p w14:paraId="1CE6FCA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5F6335AB" w14:textId="77777777" w:rsidTr="00D8174A">
              <w:trPr>
                <w:trHeight w:val="229"/>
              </w:trPr>
              <w:tc>
                <w:tcPr>
                  <w:tcW w:w="2547" w:type="dxa"/>
                </w:tcPr>
                <w:p w14:paraId="39BA3DB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Direcciones_registro</w:t>
                  </w:r>
                  <w:proofErr w:type="spellEnd"/>
                </w:p>
              </w:tc>
              <w:tc>
                <w:tcPr>
                  <w:tcW w:w="1615" w:type="dxa"/>
                </w:tcPr>
                <w:p w14:paraId="38DEF60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p w14:paraId="5C91C5EE"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restriccion</w:t>
                  </w:r>
                  <w:proofErr w:type="spellEnd"/>
                </w:p>
              </w:tc>
            </w:tr>
            <w:tr w:rsidR="00E759FF" w:rsidRPr="006F75C5" w14:paraId="6D3855DF" w14:textId="77777777" w:rsidTr="00D8174A">
              <w:trPr>
                <w:trHeight w:val="229"/>
              </w:trPr>
              <w:tc>
                <w:tcPr>
                  <w:tcW w:w="2547" w:type="dxa"/>
                </w:tcPr>
                <w:p w14:paraId="7C0EC4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Técnica_medida</w:t>
                  </w:r>
                  <w:proofErr w:type="spellEnd"/>
                </w:p>
                <w:p w14:paraId="5D9FD01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56FF25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Directa</w:t>
                  </w:r>
                </w:p>
                <w:p w14:paraId="1558FCD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Indirecta</w:t>
                  </w:r>
                </w:p>
                <w:p w14:paraId="11E88AC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semidirecta</w:t>
                  </w:r>
                </w:p>
              </w:tc>
              <w:tc>
                <w:tcPr>
                  <w:tcW w:w="1615" w:type="dxa"/>
                </w:tcPr>
                <w:p w14:paraId="21203FB2"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2BECFDFF" w14:textId="77777777" w:rsidTr="00D8174A">
              <w:trPr>
                <w:trHeight w:val="229"/>
              </w:trPr>
              <w:tc>
                <w:tcPr>
                  <w:tcW w:w="2547" w:type="dxa"/>
                </w:tcPr>
                <w:p w14:paraId="25432D6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Relación_tc</w:t>
                  </w:r>
                  <w:proofErr w:type="spellEnd"/>
                </w:p>
              </w:tc>
              <w:tc>
                <w:tcPr>
                  <w:tcW w:w="1615" w:type="dxa"/>
                </w:tcPr>
                <w:p w14:paraId="1D3240C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50D67D60" w14:textId="77777777" w:rsidTr="00D8174A">
              <w:trPr>
                <w:trHeight w:val="229"/>
              </w:trPr>
              <w:tc>
                <w:tcPr>
                  <w:tcW w:w="2547" w:type="dxa"/>
                </w:tcPr>
                <w:p w14:paraId="3DD8ED5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 xml:space="preserve">Periodo </w:t>
                  </w:r>
                  <w:proofErr w:type="spellStart"/>
                  <w:r w:rsidRPr="00E759FF">
                    <w:rPr>
                      <w:rFonts w:ascii="Arial" w:eastAsia="Arial Unicode MS" w:hAnsi="Arial" w:cs="Arial"/>
                      <w:color w:val="0000FF"/>
                      <w:sz w:val="16"/>
                      <w:szCs w:val="16"/>
                      <w:lang w:val="es-ES"/>
                    </w:rPr>
                    <w:t>curva_carga</w:t>
                  </w:r>
                  <w:proofErr w:type="spellEnd"/>
                </w:p>
              </w:tc>
              <w:tc>
                <w:tcPr>
                  <w:tcW w:w="1615" w:type="dxa"/>
                </w:tcPr>
                <w:p w14:paraId="4615E3F1"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71F6EC23" w14:textId="77777777" w:rsidTr="00D8174A">
              <w:trPr>
                <w:trHeight w:val="229"/>
              </w:trPr>
              <w:tc>
                <w:tcPr>
                  <w:tcW w:w="2547" w:type="dxa"/>
                </w:tcPr>
                <w:p w14:paraId="4F94AA22" w14:textId="77777777" w:rsidR="00E759FF" w:rsidRPr="006F75C5" w:rsidRDefault="00E759FF" w:rsidP="00E759FF">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154FC786"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30A62C1C"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B93888B" w14:textId="77777777" w:rsidR="00E759FF" w:rsidRDefault="00E759FF" w:rsidP="00D8174A">
            <w:pPr>
              <w:spacing w:line="240" w:lineRule="auto"/>
              <w:rPr>
                <w:rFonts w:ascii="Arial" w:eastAsia="Arial Unicode MS" w:hAnsi="Arial" w:cs="Arial"/>
                <w:color w:val="0000FF"/>
                <w:lang w:val="es-ES"/>
              </w:rPr>
            </w:pPr>
          </w:p>
          <w:p w14:paraId="508F8BD3" w14:textId="77777777" w:rsidR="00E759FF" w:rsidRPr="006F75C5" w:rsidRDefault="00E759FF" w:rsidP="00D8174A">
            <w:pPr>
              <w:spacing w:line="240" w:lineRule="auto"/>
              <w:rPr>
                <w:rFonts w:ascii="Arial" w:eastAsia="Arial Unicode MS" w:hAnsi="Arial" w:cs="Arial"/>
                <w:color w:val="0000FF"/>
                <w:lang w:val="es-ES"/>
              </w:rPr>
            </w:pPr>
          </w:p>
          <w:p w14:paraId="2DF40940" w14:textId="77777777" w:rsidR="00E759FF" w:rsidRPr="00D03F51" w:rsidRDefault="00E759F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613AFCD" w14:textId="77777777" w:rsidR="00E759FF" w:rsidRPr="00214CA5" w:rsidRDefault="00E759FF" w:rsidP="00D8174A">
            <w:pPr>
              <w:spacing w:line="240" w:lineRule="auto"/>
              <w:jc w:val="both"/>
              <w:rPr>
                <w:rFonts w:ascii="Arial" w:eastAsia="Arial Unicode MS" w:hAnsi="Arial" w:cs="Arial"/>
                <w:color w:val="0000FF"/>
                <w:lang w:val="es-ES"/>
              </w:rPr>
            </w:pPr>
          </w:p>
        </w:tc>
      </w:tr>
      <w:tr w:rsidR="00E759FF" w:rsidRPr="000463D8" w14:paraId="6EBC7104" w14:textId="77777777" w:rsidTr="00D8174A">
        <w:tc>
          <w:tcPr>
            <w:tcW w:w="9658" w:type="dxa"/>
            <w:gridSpan w:val="9"/>
            <w:tcBorders>
              <w:top w:val="nil"/>
              <w:bottom w:val="single" w:sz="4" w:space="0" w:color="auto"/>
            </w:tcBorders>
          </w:tcPr>
          <w:p w14:paraId="47CBC11E" w14:textId="77777777" w:rsidR="00E759FF" w:rsidRPr="00F4293F" w:rsidRDefault="00E759FF" w:rsidP="00D8174A">
            <w:pPr>
              <w:rPr>
                <w:rFonts w:ascii="Arial" w:hAnsi="Arial" w:cs="Arial"/>
                <w:b/>
              </w:rPr>
            </w:pPr>
            <w:r w:rsidRPr="000463D8">
              <w:rPr>
                <w:rFonts w:ascii="Arial" w:hAnsi="Arial" w:cs="Arial"/>
                <w:b/>
              </w:rPr>
              <w:t>DATOS DE SALIDA:</w:t>
            </w:r>
          </w:p>
        </w:tc>
      </w:tr>
      <w:tr w:rsidR="00E759FF" w:rsidRPr="009B2573" w14:paraId="7660E2A4" w14:textId="77777777" w:rsidTr="00D8174A">
        <w:tc>
          <w:tcPr>
            <w:tcW w:w="559" w:type="dxa"/>
            <w:tcBorders>
              <w:bottom w:val="single" w:sz="4" w:space="0" w:color="auto"/>
            </w:tcBorders>
            <w:shd w:val="clear" w:color="auto" w:fill="D9D9D9"/>
          </w:tcPr>
          <w:p w14:paraId="4E488D7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068783B"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2D95363" w14:textId="77777777" w:rsidR="00E759FF" w:rsidRPr="009B2573" w:rsidRDefault="00E759FF" w:rsidP="00D8174A">
            <w:pPr>
              <w:jc w:val="center"/>
              <w:rPr>
                <w:rFonts w:ascii="Arial" w:hAnsi="Arial" w:cs="Arial"/>
                <w:b/>
              </w:rPr>
            </w:pPr>
            <w:r w:rsidRPr="009B2573">
              <w:rPr>
                <w:rFonts w:ascii="Arial" w:hAnsi="Arial" w:cs="Arial"/>
                <w:b/>
              </w:rPr>
              <w:t>Validaciones</w:t>
            </w:r>
          </w:p>
        </w:tc>
      </w:tr>
      <w:tr w:rsidR="00E759FF" w:rsidRPr="009B2573" w14:paraId="63D85B0C" w14:textId="77777777" w:rsidTr="00D8174A">
        <w:tc>
          <w:tcPr>
            <w:tcW w:w="559" w:type="dxa"/>
            <w:tcBorders>
              <w:bottom w:val="single" w:sz="4" w:space="0" w:color="auto"/>
            </w:tcBorders>
            <w:vAlign w:val="center"/>
          </w:tcPr>
          <w:p w14:paraId="7DE39A12" w14:textId="77777777" w:rsidR="00E759FF" w:rsidRPr="009B2573" w:rsidRDefault="00E759FF" w:rsidP="00D8174A">
            <w:pPr>
              <w:spacing w:line="240" w:lineRule="auto"/>
              <w:rPr>
                <w:rFonts w:ascii="Arial" w:hAnsi="Arial" w:cs="Arial"/>
              </w:rPr>
            </w:pPr>
          </w:p>
        </w:tc>
        <w:tc>
          <w:tcPr>
            <w:tcW w:w="4368" w:type="dxa"/>
            <w:gridSpan w:val="5"/>
            <w:tcBorders>
              <w:bottom w:val="single" w:sz="4" w:space="0" w:color="auto"/>
            </w:tcBorders>
            <w:vAlign w:val="center"/>
          </w:tcPr>
          <w:p w14:paraId="1F9AA558" w14:textId="77777777" w:rsidR="00E759FF" w:rsidRPr="009B2573" w:rsidRDefault="00E759FF" w:rsidP="00D8174A">
            <w:pPr>
              <w:spacing w:line="240" w:lineRule="auto"/>
              <w:rPr>
                <w:rFonts w:ascii="Arial" w:hAnsi="Arial" w:cs="Arial"/>
              </w:rPr>
            </w:pPr>
          </w:p>
        </w:tc>
        <w:tc>
          <w:tcPr>
            <w:tcW w:w="4731" w:type="dxa"/>
            <w:gridSpan w:val="3"/>
            <w:tcBorders>
              <w:bottom w:val="single" w:sz="4" w:space="0" w:color="auto"/>
            </w:tcBorders>
            <w:vAlign w:val="center"/>
          </w:tcPr>
          <w:p w14:paraId="0AC5DDBD" w14:textId="77777777" w:rsidR="00E759FF" w:rsidRPr="00236317" w:rsidRDefault="00E759FF" w:rsidP="00D8174A">
            <w:pPr>
              <w:spacing w:line="240" w:lineRule="auto"/>
              <w:rPr>
                <w:rFonts w:ascii="Arial" w:hAnsi="Arial" w:cs="Arial"/>
                <w:i/>
                <w:color w:val="800000"/>
              </w:rPr>
            </w:pPr>
          </w:p>
        </w:tc>
      </w:tr>
      <w:tr w:rsidR="00E759FF" w:rsidRPr="000463D8" w14:paraId="24F04AF9" w14:textId="77777777" w:rsidTr="00D8174A">
        <w:tc>
          <w:tcPr>
            <w:tcW w:w="9658" w:type="dxa"/>
            <w:gridSpan w:val="9"/>
          </w:tcPr>
          <w:p w14:paraId="7E29CED2" w14:textId="77777777" w:rsidR="00E759FF" w:rsidRPr="0075343E" w:rsidRDefault="00E759FF" w:rsidP="00D8174A">
            <w:pPr>
              <w:rPr>
                <w:rFonts w:ascii="Arial" w:hAnsi="Arial" w:cs="Arial"/>
                <w:b/>
              </w:rPr>
            </w:pPr>
            <w:r w:rsidRPr="000463D8">
              <w:rPr>
                <w:rFonts w:ascii="Arial" w:hAnsi="Arial" w:cs="Arial"/>
                <w:b/>
              </w:rPr>
              <w:t>PRECONDICIÓN:</w:t>
            </w:r>
          </w:p>
        </w:tc>
      </w:tr>
      <w:tr w:rsidR="00E759FF" w:rsidRPr="000463D8" w14:paraId="07E2EE66" w14:textId="77777777" w:rsidTr="00D8174A">
        <w:tc>
          <w:tcPr>
            <w:tcW w:w="9658" w:type="dxa"/>
            <w:gridSpan w:val="9"/>
            <w:tcBorders>
              <w:bottom w:val="single" w:sz="4" w:space="0" w:color="auto"/>
            </w:tcBorders>
          </w:tcPr>
          <w:p w14:paraId="3178EF86" w14:textId="77777777" w:rsidR="00E759FF" w:rsidRDefault="00E759FF" w:rsidP="00D8174A">
            <w:pPr>
              <w:rPr>
                <w:rFonts w:ascii="Arial" w:hAnsi="Arial" w:cs="Arial"/>
                <w:b/>
              </w:rPr>
            </w:pPr>
            <w:r w:rsidRPr="000463D8">
              <w:rPr>
                <w:rFonts w:ascii="Arial" w:hAnsi="Arial" w:cs="Arial"/>
                <w:b/>
              </w:rPr>
              <w:t>FLUJO NORMAL DE TRABAJO:</w:t>
            </w:r>
          </w:p>
          <w:p w14:paraId="0789C2F2" w14:textId="77777777" w:rsidR="00E759FF" w:rsidRPr="00946062" w:rsidRDefault="00E759F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B087A88"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F518B39" w14:textId="4AAA1A0A"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administrador/usuario tendrá la posibilidad de modificar el medidor</w:t>
            </w:r>
            <w:r w:rsidR="000C1175">
              <w:rPr>
                <w:rFonts w:ascii="Arial" w:hAnsi="Arial" w:cs="Arial"/>
                <w:color w:val="0000FF"/>
                <w:lang w:val="es-ES" w:eastAsia="es-ES"/>
              </w:rPr>
              <w:t>, definiéndolo como prepago o no prepago.</w:t>
            </w:r>
          </w:p>
          <w:p w14:paraId="1B482E12" w14:textId="77777777" w:rsidR="000C1175" w:rsidRDefault="000C1175" w:rsidP="00D8174A">
            <w:pPr>
              <w:widowControl/>
              <w:autoSpaceDE w:val="0"/>
              <w:autoSpaceDN w:val="0"/>
              <w:adjustRightInd w:val="0"/>
              <w:spacing w:line="240" w:lineRule="auto"/>
              <w:rPr>
                <w:rFonts w:ascii="Arial" w:hAnsi="Arial" w:cs="Arial"/>
                <w:color w:val="0000FF"/>
                <w:lang w:val="es-ES" w:eastAsia="es-ES"/>
              </w:rPr>
            </w:pPr>
          </w:p>
          <w:p w14:paraId="1656DF0E" w14:textId="59D87E80"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lang w:eastAsia="es-CO"/>
              </w:rPr>
              <mc:AlternateContent>
                <mc:Choice Requires="wps">
                  <w:drawing>
                    <wp:anchor distT="0" distB="0" distL="114300" distR="114300" simplePos="0" relativeHeight="251714560" behindDoc="0" locked="0" layoutInCell="1" allowOverlap="1" wp14:anchorId="54A045B4" wp14:editId="53049A3F">
                      <wp:simplePos x="0" y="0"/>
                      <wp:positionH relativeFrom="column">
                        <wp:posOffset>2442321</wp:posOffset>
                      </wp:positionH>
                      <wp:positionV relativeFrom="paragraph">
                        <wp:posOffset>1907043</wp:posOffset>
                      </wp:positionV>
                      <wp:extent cx="2542926" cy="760178"/>
                      <wp:effectExtent l="57150" t="19050" r="67310" b="97155"/>
                      <wp:wrapNone/>
                      <wp:docPr id="115" name="Rectángulo: esquinas redondeadas 115"/>
                      <wp:cNvGraphicFramePr/>
                      <a:graphic xmlns:a="http://schemas.openxmlformats.org/drawingml/2006/main">
                        <a:graphicData uri="http://schemas.microsoft.com/office/word/2010/wordprocessingShape">
                          <wps:wsp>
                            <wps:cNvSpPr/>
                            <wps:spPr>
                              <a:xfrm>
                                <a:off x="0" y="0"/>
                                <a:ext cx="2542926" cy="760178"/>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791906F9" w14:textId="7213FBAD" w:rsidR="00AA7042" w:rsidRDefault="00AA7042" w:rsidP="000C1175">
                                  <w:pPr>
                                    <w:jc w:val="center"/>
                                  </w:pPr>
                                  <w:proofErr w:type="spellStart"/>
                                  <w:r>
                                    <w:t>verificarSaldoMedidor</w:t>
                                  </w:r>
                                  <w:proofErr w:type="spellEnd"/>
                                </w:p>
                                <w:p w14:paraId="03AB1E87" w14:textId="56BECC20" w:rsidR="00AA7042" w:rsidRDefault="00AA7042" w:rsidP="000C1175">
                                  <w:pPr>
                                    <w:jc w:val="center"/>
                                  </w:pPr>
                                </w:p>
                                <w:p w14:paraId="70A9D278" w14:textId="3AFB6469" w:rsidR="00AA7042" w:rsidRDefault="00AA7042" w:rsidP="000C1175">
                                  <w:pPr>
                                    <w:jc w:val="center"/>
                                  </w:pPr>
                                  <w:r>
                                    <w:t>si el medidor es prepago permite mostrar que saldo posee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54A045B4" id="Rectángulo: esquinas redondeadas 115" o:spid="_x0000_s1044" style="position:absolute;margin-left:192.3pt;margin-top:150.15pt;width:200.25pt;height:5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" fillcolor="white [3201]" strokecolor="#94b64e [3046]">
                      <v:fill opacity="59110f"/>
                      <v:shadow on="t" color="black" opacity="22937f" origin=",.5" offset="0,.63889mm"/>
                      <v:textbox>
                        <w:txbxContent>
                          <w:p w14:paraId="791906F9" w14:textId="7213FBAD" w:rsidR="00AA7042" w:rsidRDefault="00AA7042" w:rsidP="000C1175">
                            <w:pPr>
                              <w:jc w:val="center"/>
                            </w:pPr>
                            <w:r>
                              <w:t>verificarSaldoMedidor</w:t>
                            </w:r>
                          </w:p>
                          <w:p w14:paraId="03AB1E87" w14:textId="56BECC20" w:rsidR="00AA7042" w:rsidRDefault="00AA7042" w:rsidP="000C1175">
                            <w:pPr>
                              <w:jc w:val="center"/>
                            </w:pPr>
                          </w:p>
                          <w:p w14:paraId="70A9D278" w14:textId="3AFB6469" w:rsidR="00AA7042" w:rsidRDefault="00AA7042" w:rsidP="000C1175">
                            <w:pPr>
                              <w:jc w:val="center"/>
                            </w:pPr>
                            <w:r>
                              <w:t>si el medidor es prepago permite mostrar que saldo posee</w:t>
                            </w:r>
                          </w:p>
                        </w:txbxContent>
                      </v:textbox>
                    </v:roundrect>
                  </w:pict>
                </mc:Fallback>
              </mc:AlternateContent>
            </w:r>
            <w:r w:rsidR="00E759FF">
              <w:rPr>
                <w:noProof/>
                <w:lang w:eastAsia="es-CO"/>
              </w:rPr>
              <w:drawing>
                <wp:inline distT="0" distB="0" distL="0" distR="0" wp14:anchorId="059A5076" wp14:editId="18ABA58C">
                  <wp:extent cx="3366715" cy="2034926"/>
                  <wp:effectExtent l="76200" t="0" r="81915" b="0"/>
                  <wp:docPr id="111" name="Diagrama 1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8" r:lo="rId159" r:qs="rId160" r:cs="rId161"/>
                    </a:graphicData>
                  </a:graphic>
                </wp:inline>
              </w:drawing>
            </w:r>
          </w:p>
          <w:p w14:paraId="1DB7CB4B" w14:textId="1AE8FDBC"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2EFEC05B" w14:textId="106E78B2"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lang w:eastAsia="es-CO"/>
              </w:rPr>
              <mc:AlternateContent>
                <mc:Choice Requires="wps">
                  <w:drawing>
                    <wp:anchor distT="0" distB="0" distL="114300" distR="114300" simplePos="0" relativeHeight="251716608" behindDoc="0" locked="0" layoutInCell="1" allowOverlap="1" wp14:anchorId="7EEC6AEE" wp14:editId="4B91C235">
                      <wp:simplePos x="0" y="0"/>
                      <wp:positionH relativeFrom="column">
                        <wp:posOffset>2466202</wp:posOffset>
                      </wp:positionH>
                      <wp:positionV relativeFrom="paragraph">
                        <wp:posOffset>1436286</wp:posOffset>
                      </wp:positionV>
                      <wp:extent cx="2415706" cy="744275"/>
                      <wp:effectExtent l="57150" t="19050" r="80010" b="93980"/>
                      <wp:wrapNone/>
                      <wp:docPr id="116" name="Rectángulo: esquinas redondeadas 116"/>
                      <wp:cNvGraphicFramePr/>
                      <a:graphic xmlns:a="http://schemas.openxmlformats.org/drawingml/2006/main">
                        <a:graphicData uri="http://schemas.microsoft.com/office/word/2010/wordprocessingShape">
                          <wps:wsp>
                            <wps:cNvSpPr/>
                            <wps:spPr>
                              <a:xfrm>
                                <a:off x="0" y="0"/>
                                <a:ext cx="2415706" cy="744275"/>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4A17B506" w14:textId="6262F208" w:rsidR="00AA7042" w:rsidRDefault="00AA7042" w:rsidP="000C1175">
                                  <w:pPr>
                                    <w:jc w:val="center"/>
                                  </w:pPr>
                                  <w:proofErr w:type="spellStart"/>
                                  <w:r>
                                    <w:t>cargarSaldoMedidor</w:t>
                                  </w:r>
                                  <w:proofErr w:type="spellEnd"/>
                                </w:p>
                                <w:p w14:paraId="08EC0343" w14:textId="6145D976" w:rsidR="00AA7042" w:rsidRDefault="00AA7042" w:rsidP="000C1175">
                                  <w:pPr>
                                    <w:jc w:val="center"/>
                                  </w:pPr>
                                </w:p>
                                <w:p w14:paraId="4FB45F94" w14:textId="61CBF9BA" w:rsidR="00AA7042" w:rsidRDefault="00AA7042" w:rsidP="000C1175">
                                  <w:pPr>
                                    <w:jc w:val="center"/>
                                  </w:pPr>
                                  <w:r>
                                    <w:t xml:space="preserve">el administrador/usuario podrá cargar saldo que desee al medidor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7EEC6AEE" id="Rectángulo: esquinas redondeadas 116" o:spid="_x0000_s1045" style="position:absolute;margin-left:194.2pt;margin-top:113.1pt;width:190.2pt;height:5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" fillcolor="white [3201]" strokecolor="#94b64e [3046]">
                      <v:fill opacity="59110f"/>
                      <v:shadow on="t" color="black" opacity="22937f" origin=",.5" offset="0,.63889mm"/>
                      <v:textbox>
                        <w:txbxContent>
                          <w:p w14:paraId="4A17B506" w14:textId="6262F208" w:rsidR="00AA7042" w:rsidRDefault="00AA7042" w:rsidP="000C1175">
                            <w:pPr>
                              <w:jc w:val="center"/>
                            </w:pPr>
                            <w:r>
                              <w:t>cargarSaldoMedidor</w:t>
                            </w:r>
                          </w:p>
                          <w:p w14:paraId="08EC0343" w14:textId="6145D976" w:rsidR="00AA7042" w:rsidRDefault="00AA7042" w:rsidP="000C1175">
                            <w:pPr>
                              <w:jc w:val="center"/>
                            </w:pPr>
                          </w:p>
                          <w:p w14:paraId="4FB45F94" w14:textId="61CBF9BA" w:rsidR="00AA7042" w:rsidRDefault="00AA7042" w:rsidP="000C1175">
                            <w:pPr>
                              <w:jc w:val="center"/>
                            </w:pPr>
                            <w:r>
                              <w:t xml:space="preserve">el administrador/usuario podrá cargar saldo que desee al medidor </w:t>
                            </w:r>
                          </w:p>
                        </w:txbxContent>
                      </v:textbox>
                    </v:roundrect>
                  </w:pict>
                </mc:Fallback>
              </mc:AlternateContent>
            </w:r>
            <w:r w:rsidR="00E759FF">
              <w:rPr>
                <w:noProof/>
                <w:lang w:eastAsia="es-CO"/>
              </w:rPr>
              <w:drawing>
                <wp:inline distT="0" distB="0" distL="0" distR="0" wp14:anchorId="7A83D02A" wp14:editId="0A2097E3">
                  <wp:extent cx="4710485" cy="2227663"/>
                  <wp:effectExtent l="76200" t="0" r="71120" b="0"/>
                  <wp:docPr id="112" name="Diagrama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3" r:lo="rId164" r:qs="rId165" r:cs="rId166"/>
                    </a:graphicData>
                  </a:graphic>
                </wp:inline>
              </w:drawing>
            </w:r>
          </w:p>
          <w:p w14:paraId="7E26412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C9EEDDC"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817BF4E" w14:textId="77777777" w:rsidR="00E759FF" w:rsidRPr="00BB1AF7" w:rsidRDefault="00E759FF" w:rsidP="00D8174A">
            <w:pPr>
              <w:widowControl/>
              <w:autoSpaceDE w:val="0"/>
              <w:autoSpaceDN w:val="0"/>
              <w:adjustRightInd w:val="0"/>
              <w:spacing w:line="240" w:lineRule="auto"/>
              <w:rPr>
                <w:rFonts w:ascii="Arial" w:hAnsi="Arial" w:cs="Arial"/>
                <w:color w:val="0000FF"/>
                <w:lang w:val="es-ES" w:eastAsia="es-ES"/>
              </w:rPr>
            </w:pPr>
          </w:p>
          <w:p w14:paraId="6212D785" w14:textId="77777777" w:rsidR="00E759FF" w:rsidRPr="00DE4ABE" w:rsidRDefault="00E759FF" w:rsidP="00D8174A">
            <w:pPr>
              <w:jc w:val="both"/>
              <w:rPr>
                <w:rFonts w:ascii="Arial" w:eastAsia="Arial Unicode MS" w:hAnsi="Arial" w:cs="Arial"/>
                <w:color w:val="0000FF"/>
                <w:lang w:val="es-ES"/>
              </w:rPr>
            </w:pPr>
          </w:p>
        </w:tc>
      </w:tr>
      <w:tr w:rsidR="00E759FF" w:rsidRPr="000463D8" w14:paraId="75330BB3" w14:textId="77777777" w:rsidTr="00D8174A">
        <w:tc>
          <w:tcPr>
            <w:tcW w:w="804" w:type="dxa"/>
            <w:gridSpan w:val="2"/>
            <w:shd w:val="clear" w:color="auto" w:fill="D9D9D9"/>
          </w:tcPr>
          <w:p w14:paraId="27E073CE"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8C77AE1"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7C1E9CC"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48D563B7" w14:textId="77777777" w:rsidTr="00D8174A">
        <w:tc>
          <w:tcPr>
            <w:tcW w:w="804" w:type="dxa"/>
            <w:gridSpan w:val="2"/>
          </w:tcPr>
          <w:p w14:paraId="4254D501" w14:textId="77777777" w:rsidR="00E759FF" w:rsidRPr="006779C3" w:rsidRDefault="00E759F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4B7C4E52" w14:textId="77777777" w:rsidR="00E759FF" w:rsidRPr="006779C3" w:rsidRDefault="00E759F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AD57A26" w14:textId="7D1F9F29" w:rsidR="00E759FF" w:rsidRDefault="000C1175" w:rsidP="00D8174A">
            <w:pPr>
              <w:jc w:val="both"/>
              <w:rPr>
                <w:rFonts w:ascii="Arial" w:hAnsi="Arial" w:cs="Arial"/>
                <w:b/>
              </w:rPr>
            </w:pPr>
            <w:proofErr w:type="spellStart"/>
            <w:r>
              <w:rPr>
                <w:rFonts w:ascii="Arial" w:hAnsi="Arial" w:cs="Arial"/>
                <w:b/>
              </w:rPr>
              <w:t>determinarModalidadMedidor</w:t>
            </w:r>
            <w:proofErr w:type="spellEnd"/>
          </w:p>
          <w:p w14:paraId="6ABC0641" w14:textId="77777777" w:rsidR="00E759FF" w:rsidRDefault="00E759FF" w:rsidP="00D8174A">
            <w:pPr>
              <w:jc w:val="both"/>
              <w:rPr>
                <w:rFonts w:ascii="Arial" w:hAnsi="Arial" w:cs="Arial"/>
                <w:b/>
              </w:rPr>
            </w:pPr>
          </w:p>
          <w:p w14:paraId="4A48CE98" w14:textId="267A2360" w:rsidR="00E759FF" w:rsidRPr="00CF67FA" w:rsidRDefault="00E759FF" w:rsidP="00D8174A">
            <w:pPr>
              <w:jc w:val="both"/>
              <w:rPr>
                <w:rFonts w:ascii="Arial" w:hAnsi="Arial" w:cs="Arial"/>
                <w:bCs/>
              </w:rPr>
            </w:pPr>
            <w:r w:rsidRPr="00CF67FA">
              <w:rPr>
                <w:rFonts w:ascii="Arial" w:hAnsi="Arial" w:cs="Arial"/>
                <w:bCs/>
              </w:rPr>
              <w:t xml:space="preserve">1 el administrador/usuario ingresará al módulo de </w:t>
            </w:r>
            <w:r w:rsidR="000C1175">
              <w:rPr>
                <w:rFonts w:ascii="Arial" w:hAnsi="Arial" w:cs="Arial"/>
                <w:bCs/>
              </w:rPr>
              <w:t>modalidad del medidor</w:t>
            </w:r>
          </w:p>
          <w:p w14:paraId="662A7508" w14:textId="77777777" w:rsidR="00E759FF" w:rsidRPr="00CF67FA" w:rsidRDefault="00E759FF" w:rsidP="00D8174A">
            <w:pPr>
              <w:jc w:val="both"/>
              <w:rPr>
                <w:rFonts w:ascii="Arial" w:hAnsi="Arial" w:cs="Arial"/>
                <w:bCs/>
              </w:rPr>
            </w:pPr>
          </w:p>
          <w:p w14:paraId="05D8AF9E" w14:textId="77777777" w:rsidR="00E759FF" w:rsidRPr="00CF67FA" w:rsidRDefault="00E759FF" w:rsidP="00D8174A">
            <w:pPr>
              <w:jc w:val="both"/>
              <w:rPr>
                <w:rFonts w:ascii="Arial" w:hAnsi="Arial" w:cs="Arial"/>
                <w:bCs/>
              </w:rPr>
            </w:pPr>
            <w:r w:rsidRPr="00CF67FA">
              <w:rPr>
                <w:rFonts w:ascii="Arial" w:hAnsi="Arial" w:cs="Arial"/>
                <w:bCs/>
              </w:rPr>
              <w:t>2 allí tendrá la opción de escoger diferentes opciones:</w:t>
            </w:r>
          </w:p>
          <w:p w14:paraId="64D5EF9A" w14:textId="77777777" w:rsidR="00E759FF" w:rsidRDefault="00E759FF" w:rsidP="00D8174A">
            <w:pPr>
              <w:jc w:val="both"/>
              <w:rPr>
                <w:rFonts w:ascii="Arial" w:hAnsi="Arial" w:cs="Arial"/>
                <w:b/>
              </w:rPr>
            </w:pPr>
          </w:p>
          <w:p w14:paraId="7E55D16A" w14:textId="651D7D99" w:rsidR="00E759FF" w:rsidRDefault="000C1175" w:rsidP="00612C47">
            <w:pPr>
              <w:pStyle w:val="Prrafodelista"/>
              <w:numPr>
                <w:ilvl w:val="0"/>
                <w:numId w:val="39"/>
              </w:numPr>
              <w:jc w:val="both"/>
              <w:rPr>
                <w:rFonts w:ascii="Arial" w:hAnsi="Arial" w:cs="Arial"/>
                <w:b/>
              </w:rPr>
            </w:pPr>
            <w:proofErr w:type="spellStart"/>
            <w:r>
              <w:rPr>
                <w:rFonts w:ascii="Arial" w:hAnsi="Arial" w:cs="Arial"/>
                <w:b/>
              </w:rPr>
              <w:t>determinarModalidadMedidor</w:t>
            </w:r>
            <w:proofErr w:type="spellEnd"/>
          </w:p>
          <w:p w14:paraId="77774262" w14:textId="77777777" w:rsidR="000C1175" w:rsidRDefault="000C1175" w:rsidP="000C1175">
            <w:pPr>
              <w:jc w:val="both"/>
              <w:rPr>
                <w:rFonts w:ascii="Arial" w:hAnsi="Arial" w:cs="Arial"/>
                <w:bCs/>
              </w:rPr>
            </w:pPr>
          </w:p>
          <w:p w14:paraId="3D4FD3FB" w14:textId="71E83043" w:rsidR="00E759FF" w:rsidRPr="000C1175" w:rsidRDefault="00E759FF" w:rsidP="00612C47">
            <w:pPr>
              <w:pStyle w:val="Prrafodelista"/>
              <w:numPr>
                <w:ilvl w:val="1"/>
                <w:numId w:val="39"/>
              </w:numPr>
              <w:jc w:val="both"/>
              <w:rPr>
                <w:rFonts w:ascii="Arial" w:hAnsi="Arial" w:cs="Arial"/>
                <w:bCs/>
              </w:rPr>
            </w:pPr>
            <w:r w:rsidRPr="000C1175">
              <w:rPr>
                <w:rFonts w:ascii="Arial" w:hAnsi="Arial" w:cs="Arial"/>
                <w:bCs/>
              </w:rPr>
              <w:t xml:space="preserve">Al seleccionar esta opción el administrador/usuario podrá </w:t>
            </w:r>
            <w:r w:rsidR="000C1175" w:rsidRPr="000C1175">
              <w:rPr>
                <w:rFonts w:ascii="Arial" w:hAnsi="Arial" w:cs="Arial"/>
                <w:bCs/>
              </w:rPr>
              <w:t>seleccionar el medidor que desee</w:t>
            </w:r>
          </w:p>
          <w:p w14:paraId="46285009" w14:textId="4D0B10AA" w:rsidR="000C1175" w:rsidRDefault="00611E95" w:rsidP="00612C47">
            <w:pPr>
              <w:pStyle w:val="Prrafodelista"/>
              <w:numPr>
                <w:ilvl w:val="1"/>
                <w:numId w:val="39"/>
              </w:numPr>
              <w:jc w:val="both"/>
              <w:rPr>
                <w:rFonts w:ascii="Arial" w:hAnsi="Arial" w:cs="Arial"/>
                <w:bCs/>
              </w:rPr>
            </w:pPr>
            <w:r>
              <w:rPr>
                <w:rFonts w:ascii="Arial" w:hAnsi="Arial" w:cs="Arial"/>
                <w:bCs/>
              </w:rPr>
              <w:t>Se le mostrara si el medidor es modalidad prepago o no.</w:t>
            </w:r>
          </w:p>
          <w:p w14:paraId="3C8B1D74" w14:textId="71D48F13" w:rsidR="00611E95" w:rsidRDefault="00611E95" w:rsidP="00612C47">
            <w:pPr>
              <w:pStyle w:val="Prrafodelista"/>
              <w:numPr>
                <w:ilvl w:val="1"/>
                <w:numId w:val="39"/>
              </w:numPr>
              <w:jc w:val="both"/>
              <w:rPr>
                <w:rFonts w:ascii="Arial" w:hAnsi="Arial" w:cs="Arial"/>
                <w:bCs/>
              </w:rPr>
            </w:pPr>
            <w:r>
              <w:rPr>
                <w:rFonts w:ascii="Arial" w:hAnsi="Arial" w:cs="Arial"/>
                <w:bCs/>
              </w:rPr>
              <w:t xml:space="preserve">Al ser modalidad prepago se le permitirá </w:t>
            </w:r>
            <w:proofErr w:type="spellStart"/>
            <w:r w:rsidRPr="00611E95">
              <w:rPr>
                <w:rFonts w:ascii="Arial" w:hAnsi="Arial" w:cs="Arial"/>
                <w:b/>
              </w:rPr>
              <w:t>editarModalidadMedidor</w:t>
            </w:r>
            <w:proofErr w:type="spellEnd"/>
          </w:p>
          <w:p w14:paraId="4A3ECA1A" w14:textId="77777777" w:rsidR="000C1175" w:rsidRPr="00CF67FA" w:rsidRDefault="000C1175" w:rsidP="00D8174A">
            <w:pPr>
              <w:pStyle w:val="Prrafodelista"/>
              <w:jc w:val="both"/>
              <w:rPr>
                <w:rFonts w:ascii="Arial" w:hAnsi="Arial" w:cs="Arial"/>
                <w:bCs/>
              </w:rPr>
            </w:pPr>
          </w:p>
          <w:p w14:paraId="3A84236B" w14:textId="77777777" w:rsidR="00E759FF" w:rsidRDefault="00E759FF" w:rsidP="00D8174A">
            <w:pPr>
              <w:jc w:val="both"/>
              <w:rPr>
                <w:rFonts w:ascii="Arial" w:hAnsi="Arial" w:cs="Arial"/>
                <w:b/>
              </w:rPr>
            </w:pPr>
          </w:p>
          <w:p w14:paraId="792A4E43" w14:textId="77777777" w:rsidR="00611E95" w:rsidRDefault="00611E95" w:rsidP="00612C47">
            <w:pPr>
              <w:pStyle w:val="Prrafodelista"/>
              <w:numPr>
                <w:ilvl w:val="0"/>
                <w:numId w:val="39"/>
              </w:numPr>
              <w:jc w:val="both"/>
              <w:rPr>
                <w:rFonts w:ascii="Arial" w:hAnsi="Arial" w:cs="Arial"/>
                <w:bCs/>
              </w:rPr>
            </w:pPr>
            <w:proofErr w:type="spellStart"/>
            <w:r w:rsidRPr="00611E95">
              <w:rPr>
                <w:rFonts w:ascii="Arial" w:hAnsi="Arial" w:cs="Arial"/>
                <w:b/>
              </w:rPr>
              <w:t>editarModalidadMedidor</w:t>
            </w:r>
            <w:proofErr w:type="spellEnd"/>
            <w:r w:rsidRPr="00CF67FA">
              <w:rPr>
                <w:rFonts w:ascii="Arial" w:hAnsi="Arial" w:cs="Arial"/>
                <w:bCs/>
              </w:rPr>
              <w:t xml:space="preserve"> </w:t>
            </w:r>
          </w:p>
          <w:p w14:paraId="6F6CC524" w14:textId="77777777" w:rsidR="00611E95" w:rsidRDefault="00611E95" w:rsidP="00611E95">
            <w:pPr>
              <w:ind w:left="360"/>
              <w:jc w:val="both"/>
              <w:rPr>
                <w:rFonts w:ascii="Arial" w:hAnsi="Arial" w:cs="Arial"/>
                <w:bCs/>
              </w:rPr>
            </w:pPr>
          </w:p>
          <w:p w14:paraId="5A0255B6" w14:textId="71AAD90C" w:rsidR="00E759FF" w:rsidRDefault="00E759FF" w:rsidP="00612C47">
            <w:pPr>
              <w:pStyle w:val="Prrafodelista"/>
              <w:numPr>
                <w:ilvl w:val="1"/>
                <w:numId w:val="39"/>
              </w:numPr>
              <w:jc w:val="both"/>
              <w:rPr>
                <w:rFonts w:ascii="Arial" w:hAnsi="Arial" w:cs="Arial"/>
                <w:bCs/>
              </w:rPr>
            </w:pPr>
            <w:r w:rsidRPr="00611E95">
              <w:rPr>
                <w:rFonts w:ascii="Arial" w:hAnsi="Arial" w:cs="Arial"/>
                <w:bCs/>
              </w:rPr>
              <w:t xml:space="preserve">Al seleccionar esta opción el administrador/usuario podrá </w:t>
            </w:r>
            <w:r w:rsidR="00611E95">
              <w:rPr>
                <w:rFonts w:ascii="Arial" w:hAnsi="Arial" w:cs="Arial"/>
                <w:bCs/>
              </w:rPr>
              <w:t>escoger cualquiera de las siguientes opciones:</w:t>
            </w:r>
          </w:p>
          <w:p w14:paraId="42559546" w14:textId="77777777" w:rsidR="00611E95" w:rsidRDefault="00611E95" w:rsidP="00611E95">
            <w:pPr>
              <w:pStyle w:val="Prrafodelista"/>
              <w:ind w:left="1440"/>
              <w:jc w:val="both"/>
              <w:rPr>
                <w:rFonts w:ascii="Arial" w:hAnsi="Arial" w:cs="Arial"/>
                <w:bCs/>
              </w:rPr>
            </w:pPr>
          </w:p>
          <w:p w14:paraId="01D6E64A" w14:textId="72F984F2" w:rsidR="00611E95" w:rsidRDefault="00611E95" w:rsidP="00611E95">
            <w:pPr>
              <w:ind w:left="1080"/>
              <w:jc w:val="both"/>
              <w:rPr>
                <w:rFonts w:ascii="Arial" w:hAnsi="Arial" w:cs="Arial"/>
                <w:b/>
              </w:rPr>
            </w:pPr>
            <w:proofErr w:type="spellStart"/>
            <w:r w:rsidRPr="00611E95">
              <w:rPr>
                <w:rFonts w:ascii="Arial" w:hAnsi="Arial" w:cs="Arial"/>
                <w:b/>
              </w:rPr>
              <w:t>verificarSaldoMedidor</w:t>
            </w:r>
            <w:proofErr w:type="spellEnd"/>
          </w:p>
          <w:p w14:paraId="696E24B5" w14:textId="41832A11" w:rsidR="00611E95" w:rsidRDefault="00611E95" w:rsidP="00611E95">
            <w:pPr>
              <w:ind w:left="1080"/>
              <w:jc w:val="both"/>
              <w:rPr>
                <w:rFonts w:ascii="Arial" w:hAnsi="Arial" w:cs="Arial"/>
                <w:b/>
              </w:rPr>
            </w:pPr>
          </w:p>
          <w:p w14:paraId="5FF1A0BF" w14:textId="7E972D6F" w:rsidR="00611E95" w:rsidRPr="00611E95" w:rsidRDefault="00611E95" w:rsidP="00611E95">
            <w:pPr>
              <w:ind w:left="1080"/>
              <w:jc w:val="both"/>
              <w:rPr>
                <w:rFonts w:ascii="Arial" w:hAnsi="Arial" w:cs="Arial"/>
                <w:bCs/>
              </w:rPr>
            </w:pPr>
            <w:r w:rsidRPr="00611E95">
              <w:rPr>
                <w:rFonts w:ascii="Arial" w:hAnsi="Arial" w:cs="Arial"/>
                <w:bCs/>
              </w:rPr>
              <w:t>al escoger este módulo, le permitirá verificar el valor del saldo que posee dicho medidor.</w:t>
            </w:r>
          </w:p>
          <w:p w14:paraId="31810B4D" w14:textId="3E9B601D" w:rsidR="00611E95" w:rsidRDefault="00611E95" w:rsidP="00611E95">
            <w:pPr>
              <w:ind w:left="1080"/>
              <w:jc w:val="both"/>
              <w:rPr>
                <w:rFonts w:ascii="Arial" w:hAnsi="Arial" w:cs="Arial"/>
                <w:b/>
              </w:rPr>
            </w:pPr>
          </w:p>
          <w:p w14:paraId="69C31BE3" w14:textId="45C23997" w:rsidR="00611E95" w:rsidRDefault="00611E95" w:rsidP="00611E95">
            <w:pPr>
              <w:ind w:left="1080"/>
              <w:jc w:val="both"/>
              <w:rPr>
                <w:rFonts w:ascii="Arial" w:hAnsi="Arial" w:cs="Arial"/>
                <w:b/>
              </w:rPr>
            </w:pPr>
            <w:proofErr w:type="spellStart"/>
            <w:r>
              <w:rPr>
                <w:rFonts w:ascii="Arial" w:hAnsi="Arial" w:cs="Arial"/>
                <w:b/>
              </w:rPr>
              <w:t>resetearSaldoMedidor</w:t>
            </w:r>
            <w:proofErr w:type="spellEnd"/>
          </w:p>
          <w:p w14:paraId="472842A7" w14:textId="6E91D09D" w:rsidR="00611E95" w:rsidRDefault="00611E95" w:rsidP="00611E95">
            <w:pPr>
              <w:ind w:left="1080"/>
              <w:jc w:val="both"/>
              <w:rPr>
                <w:rFonts w:ascii="Arial" w:hAnsi="Arial" w:cs="Arial"/>
                <w:b/>
              </w:rPr>
            </w:pPr>
          </w:p>
          <w:p w14:paraId="6AFD0FF8" w14:textId="7A61B269"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esta opción</w:t>
            </w:r>
          </w:p>
          <w:p w14:paraId="110653D8" w14:textId="1381E15E"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6A3FA0E9" w14:textId="039559BA"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7E015E43" w14:textId="46103702"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49EEF66C" w14:textId="7ACF0CF0"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procede a realizar el reseteo del saldo del medidor seleccionado</w:t>
            </w:r>
          </w:p>
          <w:p w14:paraId="635CF2AB" w14:textId="771B33B2" w:rsidR="00611E95" w:rsidRDefault="00611E95" w:rsidP="00611E95">
            <w:pPr>
              <w:pStyle w:val="Prrafodelista"/>
              <w:ind w:left="1800"/>
              <w:jc w:val="both"/>
              <w:rPr>
                <w:rFonts w:ascii="Arial" w:hAnsi="Arial" w:cs="Arial"/>
                <w:bCs/>
              </w:rPr>
            </w:pPr>
            <w:r>
              <w:rPr>
                <w:rFonts w:ascii="Arial" w:hAnsi="Arial" w:cs="Arial"/>
                <w:bCs/>
              </w:rPr>
              <w:t>NO: se cancela la acción</w:t>
            </w:r>
          </w:p>
          <w:p w14:paraId="699B2A0C" w14:textId="04DDA743" w:rsidR="00611E95" w:rsidRPr="00611E95" w:rsidRDefault="00611E95" w:rsidP="00611E95">
            <w:pPr>
              <w:pStyle w:val="Prrafodelista"/>
              <w:numPr>
                <w:ilvl w:val="0"/>
                <w:numId w:val="35"/>
              </w:numPr>
              <w:jc w:val="both"/>
              <w:rPr>
                <w:rFonts w:ascii="Arial" w:hAnsi="Arial" w:cs="Arial"/>
                <w:bCs/>
              </w:rPr>
            </w:pPr>
            <w:r>
              <w:rPr>
                <w:rFonts w:ascii="Arial" w:hAnsi="Arial" w:cs="Arial"/>
                <w:bCs/>
              </w:rPr>
              <w:t>muestra mensaje de reseteo de saldo satisfactorio</w:t>
            </w:r>
          </w:p>
          <w:p w14:paraId="6DC1FAAE" w14:textId="45BAE32A" w:rsidR="00611E95" w:rsidRDefault="00611E95" w:rsidP="00611E95">
            <w:pPr>
              <w:ind w:left="1080"/>
              <w:jc w:val="both"/>
              <w:rPr>
                <w:rFonts w:ascii="Arial" w:hAnsi="Arial" w:cs="Arial"/>
                <w:b/>
              </w:rPr>
            </w:pPr>
          </w:p>
          <w:p w14:paraId="2DA9A923" w14:textId="56F650B0" w:rsidR="00611E95" w:rsidRDefault="00611E95" w:rsidP="00611E95">
            <w:pPr>
              <w:ind w:left="1080"/>
              <w:jc w:val="both"/>
              <w:rPr>
                <w:rFonts w:ascii="Arial" w:hAnsi="Arial" w:cs="Arial"/>
                <w:b/>
              </w:rPr>
            </w:pPr>
            <w:proofErr w:type="spellStart"/>
            <w:r>
              <w:rPr>
                <w:rFonts w:ascii="Arial" w:hAnsi="Arial" w:cs="Arial"/>
                <w:b/>
              </w:rPr>
              <w:t>cargarSaldoMedidor</w:t>
            </w:r>
            <w:proofErr w:type="spellEnd"/>
          </w:p>
          <w:p w14:paraId="42825A1C" w14:textId="1DC7CCC6" w:rsidR="00611E95" w:rsidRDefault="00611E95" w:rsidP="00611E95">
            <w:pPr>
              <w:ind w:left="1080"/>
              <w:jc w:val="both"/>
              <w:rPr>
                <w:rFonts w:ascii="Arial" w:hAnsi="Arial" w:cs="Arial"/>
                <w:b/>
              </w:rPr>
            </w:pPr>
          </w:p>
          <w:p w14:paraId="5E5D70B0"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lastRenderedPageBreak/>
              <w:t>selecciona esta opción</w:t>
            </w:r>
          </w:p>
          <w:p w14:paraId="41B9019B"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54D968A5" w14:textId="4FE778CE" w:rsidR="00611E95" w:rsidRDefault="00611E95" w:rsidP="00611E95">
            <w:pPr>
              <w:pStyle w:val="Prrafodelista"/>
              <w:numPr>
                <w:ilvl w:val="0"/>
                <w:numId w:val="35"/>
              </w:numPr>
              <w:jc w:val="both"/>
              <w:rPr>
                <w:rFonts w:ascii="Arial" w:hAnsi="Arial" w:cs="Arial"/>
                <w:bCs/>
              </w:rPr>
            </w:pPr>
            <w:r>
              <w:rPr>
                <w:rFonts w:ascii="Arial" w:hAnsi="Arial" w:cs="Arial"/>
                <w:bCs/>
              </w:rPr>
              <w:t>ingresa el valor a cargar</w:t>
            </w:r>
          </w:p>
          <w:p w14:paraId="717F5FD6" w14:textId="44498E00"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3E8C8E5A" w14:textId="77777777"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313DE50B" w14:textId="63E18688"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w:t>
            </w:r>
            <w:r>
              <w:rPr>
                <w:rFonts w:ascii="Arial" w:hAnsi="Arial" w:cs="Arial"/>
                <w:bCs/>
              </w:rPr>
              <w:t>la carga</w:t>
            </w:r>
            <w:r w:rsidRPr="00611E95">
              <w:rPr>
                <w:rFonts w:ascii="Arial" w:hAnsi="Arial" w:cs="Arial"/>
                <w:bCs/>
              </w:rPr>
              <w:t xml:space="preserve"> </w:t>
            </w:r>
            <w:r>
              <w:rPr>
                <w:rFonts w:ascii="Arial" w:hAnsi="Arial" w:cs="Arial"/>
                <w:bCs/>
              </w:rPr>
              <w:t>del valor asignado</w:t>
            </w:r>
            <w:r w:rsidRPr="00611E95">
              <w:rPr>
                <w:rFonts w:ascii="Arial" w:hAnsi="Arial" w:cs="Arial"/>
                <w:bCs/>
              </w:rPr>
              <w:t xml:space="preserve"> </w:t>
            </w:r>
            <w:r>
              <w:rPr>
                <w:rFonts w:ascii="Arial" w:hAnsi="Arial" w:cs="Arial"/>
                <w:bCs/>
              </w:rPr>
              <w:t>al</w:t>
            </w:r>
            <w:r w:rsidRPr="00611E95">
              <w:rPr>
                <w:rFonts w:ascii="Arial" w:hAnsi="Arial" w:cs="Arial"/>
                <w:bCs/>
              </w:rPr>
              <w:t xml:space="preserve"> medidor seleccionado</w:t>
            </w:r>
          </w:p>
          <w:p w14:paraId="2E88A260" w14:textId="77777777" w:rsidR="00611E95" w:rsidRDefault="00611E95" w:rsidP="00611E95">
            <w:pPr>
              <w:pStyle w:val="Prrafodelista"/>
              <w:ind w:left="1800"/>
              <w:jc w:val="both"/>
              <w:rPr>
                <w:rFonts w:ascii="Arial" w:hAnsi="Arial" w:cs="Arial"/>
                <w:bCs/>
              </w:rPr>
            </w:pPr>
            <w:r>
              <w:rPr>
                <w:rFonts w:ascii="Arial" w:hAnsi="Arial" w:cs="Arial"/>
                <w:bCs/>
              </w:rPr>
              <w:t>NO: se cancela la acción</w:t>
            </w:r>
          </w:p>
          <w:p w14:paraId="4ACA0C60" w14:textId="74D2012A" w:rsidR="00611E95" w:rsidRPr="00611E95" w:rsidRDefault="00611E95" w:rsidP="00611E95">
            <w:pPr>
              <w:pStyle w:val="Prrafodelista"/>
              <w:numPr>
                <w:ilvl w:val="0"/>
                <w:numId w:val="35"/>
              </w:numPr>
              <w:jc w:val="both"/>
              <w:rPr>
                <w:rFonts w:ascii="Arial" w:hAnsi="Arial" w:cs="Arial"/>
                <w:bCs/>
              </w:rPr>
            </w:pPr>
            <w:r>
              <w:rPr>
                <w:rFonts w:ascii="Arial" w:hAnsi="Arial" w:cs="Arial"/>
                <w:bCs/>
              </w:rPr>
              <w:t xml:space="preserve">muestra mensaje de carga de saldo satisfactorio @valor </w:t>
            </w:r>
          </w:p>
          <w:p w14:paraId="1507914A" w14:textId="77777777" w:rsidR="00611E95" w:rsidRPr="00611E95" w:rsidRDefault="00611E95" w:rsidP="00611E95">
            <w:pPr>
              <w:ind w:left="1080"/>
              <w:jc w:val="both"/>
              <w:rPr>
                <w:rFonts w:ascii="Arial" w:hAnsi="Arial" w:cs="Arial"/>
                <w:b/>
              </w:rPr>
            </w:pPr>
          </w:p>
          <w:p w14:paraId="269F1065" w14:textId="77777777" w:rsidR="00E759FF" w:rsidRDefault="00E759FF" w:rsidP="00D8174A">
            <w:pPr>
              <w:jc w:val="both"/>
              <w:rPr>
                <w:rFonts w:ascii="Arial" w:hAnsi="Arial" w:cs="Arial"/>
                <w:b/>
              </w:rPr>
            </w:pPr>
          </w:p>
          <w:p w14:paraId="3F44AE09" w14:textId="77777777" w:rsidR="00E759FF" w:rsidRPr="002538B6" w:rsidRDefault="00E759FF" w:rsidP="00D8174A">
            <w:pPr>
              <w:jc w:val="both"/>
              <w:rPr>
                <w:rFonts w:ascii="Arial" w:hAnsi="Arial" w:cs="Arial"/>
                <w:bCs/>
              </w:rPr>
            </w:pPr>
          </w:p>
        </w:tc>
      </w:tr>
      <w:tr w:rsidR="00E759FF" w:rsidRPr="000463D8" w14:paraId="681CCFFD" w14:textId="77777777" w:rsidTr="00D8174A">
        <w:tc>
          <w:tcPr>
            <w:tcW w:w="804" w:type="dxa"/>
            <w:gridSpan w:val="2"/>
          </w:tcPr>
          <w:p w14:paraId="3D5F3228" w14:textId="77777777" w:rsidR="00E759FF" w:rsidRPr="000463D8" w:rsidRDefault="00E759F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813F7BC" w14:textId="77777777" w:rsidR="00E759FF" w:rsidRPr="000463D8" w:rsidRDefault="00E759F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1139A8D" w14:textId="77777777" w:rsidR="00E759FF" w:rsidRPr="000463D8" w:rsidRDefault="00E759FF" w:rsidP="00D8174A">
            <w:pPr>
              <w:jc w:val="both"/>
              <w:rPr>
                <w:rFonts w:ascii="Arial" w:hAnsi="Arial" w:cs="Arial"/>
                <w:b/>
              </w:rPr>
            </w:pPr>
          </w:p>
        </w:tc>
      </w:tr>
      <w:tr w:rsidR="00E759FF" w:rsidRPr="000463D8" w14:paraId="1E309A74" w14:textId="77777777" w:rsidTr="00D8174A">
        <w:tc>
          <w:tcPr>
            <w:tcW w:w="9658" w:type="dxa"/>
            <w:gridSpan w:val="9"/>
          </w:tcPr>
          <w:p w14:paraId="346402AA" w14:textId="77777777" w:rsidR="00E759FF" w:rsidRPr="00CC2F74" w:rsidRDefault="00E759FF" w:rsidP="00D8174A">
            <w:pPr>
              <w:rPr>
                <w:rFonts w:ascii="Arial" w:hAnsi="Arial" w:cs="Arial"/>
                <w:color w:val="0000FF"/>
                <w:lang w:val="es-ES" w:eastAsia="es-ES"/>
              </w:rPr>
            </w:pPr>
            <w:r w:rsidRPr="000463D8">
              <w:rPr>
                <w:rFonts w:ascii="Arial" w:hAnsi="Arial" w:cs="Arial"/>
                <w:b/>
              </w:rPr>
              <w:t>POSCONDICION:</w:t>
            </w:r>
          </w:p>
          <w:p w14:paraId="7BC70C52" w14:textId="77777777" w:rsidR="00E759FF" w:rsidRPr="00684CDA" w:rsidRDefault="00E759FF" w:rsidP="00D8174A">
            <w:pPr>
              <w:rPr>
                <w:rFonts w:ascii="Arial" w:hAnsi="Arial" w:cs="Arial"/>
                <w:color w:val="0000FF"/>
                <w:lang w:val="es-ES" w:eastAsia="es-ES"/>
              </w:rPr>
            </w:pPr>
          </w:p>
        </w:tc>
      </w:tr>
      <w:tr w:rsidR="00E759FF" w:rsidRPr="000463D8" w14:paraId="5B1FF72E" w14:textId="77777777" w:rsidTr="00D8174A">
        <w:tc>
          <w:tcPr>
            <w:tcW w:w="9658" w:type="dxa"/>
            <w:gridSpan w:val="9"/>
            <w:tcBorders>
              <w:bottom w:val="single" w:sz="4" w:space="0" w:color="auto"/>
            </w:tcBorders>
          </w:tcPr>
          <w:p w14:paraId="49A226F0" w14:textId="77777777" w:rsidR="00E759FF" w:rsidRPr="000463D8" w:rsidRDefault="00E759FF" w:rsidP="00D8174A">
            <w:pPr>
              <w:rPr>
                <w:rFonts w:ascii="Arial" w:eastAsia="Arial Unicode MS" w:hAnsi="Arial" w:cs="Arial"/>
                <w:b/>
                <w:lang w:val="es-ES"/>
              </w:rPr>
            </w:pPr>
            <w:r w:rsidRPr="000463D8">
              <w:rPr>
                <w:rFonts w:ascii="Arial" w:eastAsia="Arial Unicode MS" w:hAnsi="Arial" w:cs="Arial"/>
                <w:b/>
                <w:lang w:val="es-ES"/>
              </w:rPr>
              <w:t>FLUJO ALTERNATIVO:</w:t>
            </w:r>
          </w:p>
          <w:p w14:paraId="6CBC9402" w14:textId="77777777" w:rsidR="00E759FF" w:rsidRPr="000463D8" w:rsidRDefault="00E759F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1987143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E1FC684"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540FA0CD"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698B335" w14:textId="77777777" w:rsidR="00E759FF" w:rsidRPr="00684CDA" w:rsidRDefault="00E759FF" w:rsidP="00D8174A">
            <w:pPr>
              <w:widowControl/>
              <w:autoSpaceDE w:val="0"/>
              <w:autoSpaceDN w:val="0"/>
              <w:adjustRightInd w:val="0"/>
              <w:spacing w:line="240" w:lineRule="auto"/>
              <w:rPr>
                <w:rFonts w:ascii="Arial" w:eastAsia="Arial Unicode MS" w:hAnsi="Arial" w:cs="Arial"/>
                <w:color w:val="0000FF"/>
                <w:lang w:val="es-ES"/>
              </w:rPr>
            </w:pPr>
          </w:p>
        </w:tc>
      </w:tr>
      <w:tr w:rsidR="00E759FF" w:rsidRPr="000463D8" w14:paraId="39754C18" w14:textId="77777777" w:rsidTr="00D8174A">
        <w:tc>
          <w:tcPr>
            <w:tcW w:w="804" w:type="dxa"/>
            <w:gridSpan w:val="2"/>
            <w:shd w:val="clear" w:color="auto" w:fill="D9D9D9"/>
          </w:tcPr>
          <w:p w14:paraId="745A9485"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5200B956"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0D2FE60"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334BA460" w14:textId="77777777" w:rsidTr="00D8174A">
        <w:tc>
          <w:tcPr>
            <w:tcW w:w="804" w:type="dxa"/>
            <w:gridSpan w:val="2"/>
          </w:tcPr>
          <w:p w14:paraId="63F4F66E" w14:textId="77777777" w:rsidR="00E759FF" w:rsidRPr="000463D8" w:rsidRDefault="00E759FF" w:rsidP="00D8174A">
            <w:pPr>
              <w:jc w:val="center"/>
              <w:rPr>
                <w:rFonts w:ascii="Arial" w:hAnsi="Arial" w:cs="Arial"/>
                <w:b/>
              </w:rPr>
            </w:pPr>
          </w:p>
        </w:tc>
        <w:tc>
          <w:tcPr>
            <w:tcW w:w="4250" w:type="dxa"/>
            <w:gridSpan w:val="5"/>
          </w:tcPr>
          <w:p w14:paraId="479ECABA" w14:textId="77777777" w:rsidR="00E759FF" w:rsidRPr="000463D8" w:rsidRDefault="00E759FF" w:rsidP="00D8174A">
            <w:pPr>
              <w:jc w:val="both"/>
              <w:rPr>
                <w:rFonts w:ascii="Arial" w:hAnsi="Arial" w:cs="Arial"/>
                <w:b/>
              </w:rPr>
            </w:pPr>
          </w:p>
        </w:tc>
        <w:tc>
          <w:tcPr>
            <w:tcW w:w="4604" w:type="dxa"/>
            <w:gridSpan w:val="2"/>
          </w:tcPr>
          <w:p w14:paraId="31D42992" w14:textId="77777777" w:rsidR="00E759FF" w:rsidRPr="000463D8" w:rsidRDefault="00E759FF" w:rsidP="00D8174A">
            <w:pPr>
              <w:jc w:val="both"/>
              <w:rPr>
                <w:rFonts w:ascii="Arial" w:hAnsi="Arial" w:cs="Arial"/>
                <w:b/>
              </w:rPr>
            </w:pPr>
          </w:p>
        </w:tc>
      </w:tr>
      <w:tr w:rsidR="00E759FF" w:rsidRPr="000463D8" w14:paraId="00BAB67B" w14:textId="77777777" w:rsidTr="00D8174A">
        <w:tc>
          <w:tcPr>
            <w:tcW w:w="804" w:type="dxa"/>
            <w:gridSpan w:val="2"/>
          </w:tcPr>
          <w:p w14:paraId="77EDC4A6" w14:textId="77777777" w:rsidR="00E759FF" w:rsidRPr="000463D8" w:rsidRDefault="00E759FF" w:rsidP="00D8174A">
            <w:pPr>
              <w:jc w:val="center"/>
              <w:rPr>
                <w:rFonts w:ascii="Arial" w:hAnsi="Arial" w:cs="Arial"/>
                <w:b/>
              </w:rPr>
            </w:pPr>
          </w:p>
        </w:tc>
        <w:tc>
          <w:tcPr>
            <w:tcW w:w="4250" w:type="dxa"/>
            <w:gridSpan w:val="5"/>
          </w:tcPr>
          <w:p w14:paraId="779E02F9" w14:textId="77777777" w:rsidR="00E759FF" w:rsidRPr="000463D8" w:rsidRDefault="00E759FF" w:rsidP="00D8174A">
            <w:pPr>
              <w:jc w:val="both"/>
              <w:rPr>
                <w:rFonts w:ascii="Arial" w:hAnsi="Arial" w:cs="Arial"/>
                <w:b/>
              </w:rPr>
            </w:pPr>
          </w:p>
        </w:tc>
        <w:tc>
          <w:tcPr>
            <w:tcW w:w="4604" w:type="dxa"/>
            <w:gridSpan w:val="2"/>
          </w:tcPr>
          <w:p w14:paraId="03E4EF3D" w14:textId="77777777" w:rsidR="00E759FF" w:rsidRPr="000463D8" w:rsidRDefault="00E759FF" w:rsidP="00D8174A">
            <w:pPr>
              <w:jc w:val="both"/>
              <w:rPr>
                <w:rFonts w:ascii="Arial" w:hAnsi="Arial" w:cs="Arial"/>
                <w:b/>
              </w:rPr>
            </w:pPr>
          </w:p>
        </w:tc>
      </w:tr>
      <w:tr w:rsidR="00E759FF" w:rsidRPr="000463D8" w14:paraId="00947454" w14:textId="77777777" w:rsidTr="00D8174A">
        <w:tc>
          <w:tcPr>
            <w:tcW w:w="9658" w:type="dxa"/>
            <w:gridSpan w:val="9"/>
          </w:tcPr>
          <w:p w14:paraId="15F72C75" w14:textId="77777777" w:rsidR="00E759FF" w:rsidRPr="000463D8" w:rsidRDefault="00E759FF" w:rsidP="00D8174A">
            <w:pPr>
              <w:rPr>
                <w:rFonts w:ascii="Arial" w:hAnsi="Arial" w:cs="Arial"/>
                <w:b/>
              </w:rPr>
            </w:pPr>
            <w:r w:rsidRPr="000463D8">
              <w:rPr>
                <w:rFonts w:ascii="Arial" w:hAnsi="Arial" w:cs="Arial"/>
                <w:b/>
              </w:rPr>
              <w:t>POSCONDICION:</w:t>
            </w:r>
          </w:p>
          <w:p w14:paraId="46713895" w14:textId="77777777" w:rsidR="00E759FF" w:rsidRPr="000463D8" w:rsidRDefault="00E759F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759FF" w:rsidRPr="000463D8" w14:paraId="22B41087" w14:textId="77777777" w:rsidTr="00D8174A">
        <w:tc>
          <w:tcPr>
            <w:tcW w:w="9658" w:type="dxa"/>
            <w:gridSpan w:val="9"/>
            <w:tcBorders>
              <w:bottom w:val="single" w:sz="4" w:space="0" w:color="auto"/>
            </w:tcBorders>
          </w:tcPr>
          <w:p w14:paraId="5A3F5B2F" w14:textId="77777777" w:rsidR="00E759FF" w:rsidRDefault="00E759FF" w:rsidP="00D8174A">
            <w:pPr>
              <w:rPr>
                <w:rFonts w:ascii="Arial" w:hAnsi="Arial" w:cs="Arial"/>
                <w:b/>
              </w:rPr>
            </w:pPr>
            <w:r w:rsidRPr="000463D8">
              <w:rPr>
                <w:rFonts w:ascii="Arial" w:hAnsi="Arial" w:cs="Arial"/>
                <w:b/>
              </w:rPr>
              <w:t>EXCEPCIONES</w:t>
            </w:r>
          </w:p>
          <w:p w14:paraId="34017185" w14:textId="3968D1F7" w:rsidR="001B5652" w:rsidRDefault="001B5652" w:rsidP="001B5652">
            <w:pPr>
              <w:jc w:val="both"/>
              <w:rPr>
                <w:rFonts w:ascii="Arial" w:hAnsi="Arial" w:cs="Arial"/>
                <w:bCs/>
              </w:rPr>
            </w:pPr>
          </w:p>
          <w:p w14:paraId="054BC4E1" w14:textId="4D8DA1B7" w:rsidR="00D46FBF" w:rsidRDefault="00D46FBF" w:rsidP="001B5652">
            <w:pPr>
              <w:jc w:val="both"/>
              <w:rPr>
                <w:rFonts w:ascii="Arial" w:hAnsi="Arial" w:cs="Arial"/>
                <w:bCs/>
              </w:rPr>
            </w:pPr>
            <w:r>
              <w:rPr>
                <w:rFonts w:ascii="Arial" w:hAnsi="Arial" w:cs="Arial"/>
                <w:bCs/>
              </w:rPr>
              <w:t>Se debe activar el modo prepago para el medidor antes de configurar acciones prepago</w:t>
            </w:r>
          </w:p>
          <w:p w14:paraId="45357DD9" w14:textId="77777777" w:rsidR="00D46FBF" w:rsidRDefault="00D46FBF" w:rsidP="001B5652">
            <w:pPr>
              <w:jc w:val="both"/>
              <w:rPr>
                <w:rFonts w:ascii="Arial" w:hAnsi="Arial" w:cs="Arial"/>
                <w:bCs/>
              </w:rPr>
            </w:pPr>
          </w:p>
          <w:p w14:paraId="44E7E1DE" w14:textId="1980842D" w:rsidR="001B5652" w:rsidRPr="001B5652" w:rsidRDefault="001B5652" w:rsidP="001B5652">
            <w:pPr>
              <w:jc w:val="both"/>
              <w:rPr>
                <w:rFonts w:ascii="Arial" w:hAnsi="Arial" w:cs="Arial"/>
                <w:bCs/>
              </w:rPr>
            </w:pPr>
            <w:r w:rsidRPr="001B5652">
              <w:rPr>
                <w:rFonts w:ascii="Arial" w:hAnsi="Arial" w:cs="Arial"/>
                <w:bCs/>
              </w:rPr>
              <w:t>el sistema envía el siguiente mensaje</w:t>
            </w:r>
            <w:r>
              <w:rPr>
                <w:rFonts w:ascii="Arial" w:hAnsi="Arial" w:cs="Arial"/>
                <w:bCs/>
              </w:rPr>
              <w:t xml:space="preserve"> al resetear o cargar saldo de medidor</w:t>
            </w:r>
            <w:r w:rsidRPr="001B5652">
              <w:rPr>
                <w:rFonts w:ascii="Arial" w:hAnsi="Arial" w:cs="Arial"/>
                <w:bCs/>
              </w:rPr>
              <w:t>:</w:t>
            </w:r>
          </w:p>
          <w:p w14:paraId="0ED0E695" w14:textId="4569BCE5" w:rsidR="001B5652" w:rsidRDefault="001B5652" w:rsidP="001B5652">
            <w:pPr>
              <w:pStyle w:val="Prrafodelista"/>
              <w:ind w:left="1800"/>
              <w:jc w:val="both"/>
              <w:rPr>
                <w:rFonts w:ascii="Arial" w:hAnsi="Arial" w:cs="Arial"/>
                <w:bCs/>
              </w:rPr>
            </w:pPr>
            <w:r w:rsidRPr="00611E95">
              <w:rPr>
                <w:rFonts w:ascii="Arial" w:hAnsi="Arial" w:cs="Arial"/>
                <w:bCs/>
              </w:rPr>
              <w:t>“está seguro de realizar esta acción?</w:t>
            </w:r>
            <w:r>
              <w:rPr>
                <w:rFonts w:ascii="Arial" w:hAnsi="Arial" w:cs="Arial"/>
                <w:bCs/>
              </w:rPr>
              <w:t xml:space="preserve"> Si, no</w:t>
            </w:r>
            <w:r w:rsidRPr="00611E95">
              <w:rPr>
                <w:rFonts w:ascii="Arial" w:hAnsi="Arial" w:cs="Arial"/>
                <w:bCs/>
              </w:rPr>
              <w:t>”</w:t>
            </w:r>
          </w:p>
          <w:p w14:paraId="06FDFF6F" w14:textId="593CF14E" w:rsidR="001B5652" w:rsidRDefault="001B5652" w:rsidP="001B5652">
            <w:pPr>
              <w:pStyle w:val="Prrafodelista"/>
              <w:ind w:left="1800"/>
              <w:jc w:val="both"/>
              <w:rPr>
                <w:rFonts w:ascii="Arial" w:hAnsi="Arial" w:cs="Arial"/>
                <w:bCs/>
              </w:rPr>
            </w:pPr>
          </w:p>
          <w:p w14:paraId="12022F15" w14:textId="77777777" w:rsidR="001B5652" w:rsidRPr="001B5652" w:rsidRDefault="001B5652" w:rsidP="001B5652">
            <w:pPr>
              <w:jc w:val="both"/>
              <w:rPr>
                <w:rFonts w:ascii="Arial" w:hAnsi="Arial" w:cs="Arial"/>
                <w:bCs/>
              </w:rPr>
            </w:pPr>
          </w:p>
          <w:p w14:paraId="3BDD667A" w14:textId="77777777" w:rsidR="00E759FF" w:rsidRDefault="00E759FF" w:rsidP="00D8174A">
            <w:pPr>
              <w:rPr>
                <w:rFonts w:ascii="Arial" w:hAnsi="Arial" w:cs="Arial"/>
                <w:b/>
              </w:rPr>
            </w:pPr>
          </w:p>
          <w:p w14:paraId="37B12A64" w14:textId="77777777" w:rsidR="00E759FF" w:rsidRPr="002F1D15" w:rsidRDefault="00E759FF" w:rsidP="00D8174A">
            <w:pPr>
              <w:rPr>
                <w:rFonts w:ascii="Arial" w:hAnsi="Arial" w:cs="Arial"/>
                <w:b/>
              </w:rPr>
            </w:pPr>
          </w:p>
        </w:tc>
      </w:tr>
      <w:tr w:rsidR="00E759FF" w:rsidRPr="000463D8" w14:paraId="69E2671C" w14:textId="77777777" w:rsidTr="00D8174A">
        <w:tc>
          <w:tcPr>
            <w:tcW w:w="815" w:type="dxa"/>
            <w:gridSpan w:val="3"/>
            <w:shd w:val="clear" w:color="auto" w:fill="D9D9D9"/>
          </w:tcPr>
          <w:p w14:paraId="70EAC87B" w14:textId="77777777" w:rsidR="00E759FF" w:rsidRPr="000463D8" w:rsidRDefault="00E759FF" w:rsidP="00D8174A">
            <w:pPr>
              <w:jc w:val="center"/>
              <w:rPr>
                <w:rFonts w:ascii="Arial" w:hAnsi="Arial" w:cs="Arial"/>
                <w:b/>
              </w:rPr>
            </w:pPr>
            <w:r w:rsidRPr="000463D8">
              <w:rPr>
                <w:rFonts w:ascii="Arial" w:hAnsi="Arial" w:cs="Arial"/>
                <w:b/>
              </w:rPr>
              <w:t>Paso</w:t>
            </w:r>
          </w:p>
        </w:tc>
        <w:tc>
          <w:tcPr>
            <w:tcW w:w="3262" w:type="dxa"/>
            <w:shd w:val="clear" w:color="auto" w:fill="D9D9D9"/>
          </w:tcPr>
          <w:p w14:paraId="7A1A14C9" w14:textId="77777777" w:rsidR="00E759FF" w:rsidRPr="000463D8" w:rsidRDefault="00E759F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559C57D5" w14:textId="77777777" w:rsidR="00E759FF" w:rsidRPr="000463D8" w:rsidRDefault="00E759F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E759FF" w:rsidRPr="000463D8" w14:paraId="6BA8CA5D" w14:textId="77777777" w:rsidTr="00D8174A">
        <w:tc>
          <w:tcPr>
            <w:tcW w:w="815" w:type="dxa"/>
            <w:gridSpan w:val="3"/>
          </w:tcPr>
          <w:p w14:paraId="2D9A8A1E" w14:textId="77777777" w:rsidR="00E759FF" w:rsidRPr="000463D8" w:rsidRDefault="00E759FF" w:rsidP="00D8174A">
            <w:pPr>
              <w:jc w:val="center"/>
              <w:rPr>
                <w:rFonts w:ascii="Arial" w:hAnsi="Arial" w:cs="Arial"/>
                <w:b/>
              </w:rPr>
            </w:pPr>
          </w:p>
        </w:tc>
        <w:tc>
          <w:tcPr>
            <w:tcW w:w="3262" w:type="dxa"/>
          </w:tcPr>
          <w:p w14:paraId="1CB17EC9" w14:textId="77777777" w:rsidR="00E759FF" w:rsidRPr="001D0168" w:rsidRDefault="00E759FF" w:rsidP="00D8174A">
            <w:pPr>
              <w:jc w:val="both"/>
              <w:rPr>
                <w:rFonts w:ascii="Arial" w:hAnsi="Arial" w:cs="Arial"/>
              </w:rPr>
            </w:pPr>
          </w:p>
        </w:tc>
        <w:tc>
          <w:tcPr>
            <w:tcW w:w="5581" w:type="dxa"/>
            <w:gridSpan w:val="5"/>
          </w:tcPr>
          <w:p w14:paraId="6059AF59" w14:textId="77777777" w:rsidR="00E759FF" w:rsidRPr="000463D8" w:rsidRDefault="00E759FF" w:rsidP="00D8174A">
            <w:pPr>
              <w:jc w:val="both"/>
              <w:rPr>
                <w:rFonts w:ascii="Arial" w:hAnsi="Arial" w:cs="Arial"/>
                <w:b/>
              </w:rPr>
            </w:pPr>
          </w:p>
        </w:tc>
      </w:tr>
      <w:tr w:rsidR="00E759FF" w:rsidRPr="000463D8" w14:paraId="5FFFF0D3" w14:textId="77777777" w:rsidTr="00D8174A">
        <w:tc>
          <w:tcPr>
            <w:tcW w:w="815" w:type="dxa"/>
            <w:gridSpan w:val="3"/>
          </w:tcPr>
          <w:p w14:paraId="4568343E" w14:textId="77777777" w:rsidR="00E759FF" w:rsidRPr="000463D8" w:rsidRDefault="00E759FF" w:rsidP="00D8174A">
            <w:pPr>
              <w:jc w:val="center"/>
              <w:rPr>
                <w:rFonts w:ascii="Arial" w:hAnsi="Arial" w:cs="Arial"/>
                <w:b/>
              </w:rPr>
            </w:pPr>
          </w:p>
        </w:tc>
        <w:tc>
          <w:tcPr>
            <w:tcW w:w="3262" w:type="dxa"/>
          </w:tcPr>
          <w:p w14:paraId="49A8FC13" w14:textId="77777777" w:rsidR="00E759FF" w:rsidRPr="001D0168" w:rsidRDefault="00E759FF" w:rsidP="00D8174A">
            <w:pPr>
              <w:jc w:val="both"/>
              <w:rPr>
                <w:rFonts w:ascii="Arial" w:hAnsi="Arial" w:cs="Arial"/>
              </w:rPr>
            </w:pPr>
          </w:p>
        </w:tc>
        <w:tc>
          <w:tcPr>
            <w:tcW w:w="5581" w:type="dxa"/>
            <w:gridSpan w:val="5"/>
          </w:tcPr>
          <w:p w14:paraId="72DB3EAA" w14:textId="77777777" w:rsidR="00E759FF" w:rsidRPr="00C1111C" w:rsidRDefault="00E759FF" w:rsidP="00D8174A">
            <w:pPr>
              <w:jc w:val="both"/>
              <w:rPr>
                <w:rFonts w:ascii="Arial" w:hAnsi="Arial" w:cs="Arial"/>
              </w:rPr>
            </w:pPr>
          </w:p>
        </w:tc>
      </w:tr>
      <w:tr w:rsidR="00E759FF" w:rsidRPr="000463D8" w14:paraId="5272A046" w14:textId="77777777" w:rsidTr="00D8174A">
        <w:tc>
          <w:tcPr>
            <w:tcW w:w="9658" w:type="dxa"/>
            <w:gridSpan w:val="9"/>
          </w:tcPr>
          <w:p w14:paraId="78C6AC3C" w14:textId="77777777" w:rsidR="00E759FF" w:rsidRDefault="00E759F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8CA74FA" w14:textId="77777777" w:rsidR="00E759FF" w:rsidRDefault="00E759FF" w:rsidP="00D8174A">
            <w:pPr>
              <w:rPr>
                <w:rFonts w:ascii="Arial" w:hAnsi="Arial" w:cs="Arial"/>
                <w:b/>
              </w:rPr>
            </w:pPr>
          </w:p>
          <w:p w14:paraId="09F68C57" w14:textId="77777777" w:rsidR="00E759FF" w:rsidRPr="006C4B76" w:rsidRDefault="00E759FF" w:rsidP="00D8174A">
            <w:pPr>
              <w:pStyle w:val="listparagraph"/>
              <w:snapToGrid w:val="0"/>
              <w:jc w:val="both"/>
              <w:rPr>
                <w:rFonts w:ascii="Arial" w:hAnsi="Arial" w:cs="Arial"/>
                <w:i/>
                <w:color w:val="800000"/>
                <w:lang w:val="es-CO" w:eastAsia="en-US"/>
              </w:rPr>
            </w:pPr>
          </w:p>
        </w:tc>
      </w:tr>
      <w:tr w:rsidR="00E759FF" w:rsidRPr="000463D8" w14:paraId="26E5F4DE" w14:textId="77777777" w:rsidTr="00D8174A">
        <w:trPr>
          <w:trHeight w:val="637"/>
        </w:trPr>
        <w:tc>
          <w:tcPr>
            <w:tcW w:w="9658" w:type="dxa"/>
            <w:gridSpan w:val="9"/>
          </w:tcPr>
          <w:p w14:paraId="127B7FE3" w14:textId="77777777" w:rsidR="00E759FF" w:rsidRPr="0019297C" w:rsidRDefault="00E759FF" w:rsidP="00D8174A">
            <w:pPr>
              <w:rPr>
                <w:rFonts w:ascii="Arial" w:hAnsi="Arial" w:cs="Arial"/>
                <w:b/>
              </w:rPr>
            </w:pPr>
            <w:r w:rsidRPr="000463D8">
              <w:rPr>
                <w:rFonts w:ascii="Arial" w:hAnsi="Arial" w:cs="Arial"/>
                <w:b/>
              </w:rPr>
              <w:lastRenderedPageBreak/>
              <w:t>RIESGOS:</w:t>
            </w:r>
          </w:p>
        </w:tc>
      </w:tr>
      <w:tr w:rsidR="00E759FF" w:rsidRPr="000463D8" w14:paraId="6386B0EB" w14:textId="77777777" w:rsidTr="00D8174A">
        <w:trPr>
          <w:trHeight w:val="744"/>
        </w:trPr>
        <w:tc>
          <w:tcPr>
            <w:tcW w:w="9658" w:type="dxa"/>
            <w:gridSpan w:val="9"/>
          </w:tcPr>
          <w:p w14:paraId="5EEFB479" w14:textId="77777777" w:rsidR="00E759FF" w:rsidRDefault="00E759FF" w:rsidP="00D8174A">
            <w:pPr>
              <w:rPr>
                <w:rFonts w:ascii="Arial" w:hAnsi="Arial" w:cs="Arial"/>
                <w:b/>
              </w:rPr>
            </w:pPr>
            <w:r w:rsidRPr="000463D8">
              <w:rPr>
                <w:rFonts w:ascii="Arial" w:hAnsi="Arial" w:cs="Arial"/>
                <w:b/>
              </w:rPr>
              <w:t>CRITERIOS DE ACEPTACIÓN:</w:t>
            </w:r>
          </w:p>
          <w:p w14:paraId="2CEB7F44" w14:textId="77777777" w:rsidR="00E759FF" w:rsidRDefault="00E759F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617E3076" w14:textId="77777777" w:rsidR="00E759FF" w:rsidRDefault="00E759FF" w:rsidP="00D8174A">
            <w:pPr>
              <w:rPr>
                <w:rFonts w:ascii="Arial" w:eastAsia="Arial Unicode MS" w:hAnsi="Arial" w:cs="Arial"/>
                <w:color w:val="0000FF"/>
                <w:lang w:val="es-ES"/>
              </w:rPr>
            </w:pPr>
          </w:p>
          <w:p w14:paraId="41161A20" w14:textId="1CD27978"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 xml:space="preserve">leer si el medidor </w:t>
            </w:r>
            <w:proofErr w:type="spellStart"/>
            <w:r w:rsidR="001B5652">
              <w:rPr>
                <w:rFonts w:ascii="Arial" w:eastAsia="Arial Unicode MS" w:hAnsi="Arial" w:cs="Arial"/>
                <w:color w:val="0000FF"/>
                <w:lang w:val="es-ES"/>
              </w:rPr>
              <w:t>esta</w:t>
            </w:r>
            <w:proofErr w:type="spellEnd"/>
            <w:r w:rsidR="001B5652">
              <w:rPr>
                <w:rFonts w:ascii="Arial" w:eastAsia="Arial Unicode MS" w:hAnsi="Arial" w:cs="Arial"/>
                <w:color w:val="0000FF"/>
                <w:lang w:val="es-ES"/>
              </w:rPr>
              <w:t xml:space="preserve"> disponible en modalidad prepago</w:t>
            </w:r>
          </w:p>
          <w:p w14:paraId="07F50FC0" w14:textId="4A659120"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resetear saldo del medidor</w:t>
            </w:r>
          </w:p>
          <w:p w14:paraId="5F69EF39" w14:textId="2708C0BE"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cargar saldo del medidor</w:t>
            </w:r>
          </w:p>
          <w:p w14:paraId="7E0B3991" w14:textId="1A82433C" w:rsidR="00E759FF" w:rsidRPr="00851210"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1B5652">
              <w:rPr>
                <w:rFonts w:ascii="Arial" w:eastAsia="Arial Unicode MS" w:hAnsi="Arial" w:cs="Arial"/>
                <w:color w:val="0000FF"/>
                <w:lang w:val="es-ES"/>
              </w:rPr>
              <w:t>leer saldo del medidor</w:t>
            </w:r>
          </w:p>
          <w:p w14:paraId="0FAC640B" w14:textId="77777777" w:rsidR="00E759FF" w:rsidRPr="002B6FAA" w:rsidRDefault="00E759FF" w:rsidP="00D8174A">
            <w:pPr>
              <w:jc w:val="both"/>
              <w:rPr>
                <w:rFonts w:ascii="Arial" w:hAnsi="Arial" w:cs="Arial"/>
                <w:i/>
                <w:color w:val="800000"/>
              </w:rPr>
            </w:pPr>
          </w:p>
        </w:tc>
      </w:tr>
      <w:tr w:rsidR="00E759FF" w:rsidRPr="000463D8" w14:paraId="3DC6904B" w14:textId="77777777" w:rsidTr="00D8174A">
        <w:trPr>
          <w:trHeight w:val="609"/>
        </w:trPr>
        <w:tc>
          <w:tcPr>
            <w:tcW w:w="9658" w:type="dxa"/>
            <w:gridSpan w:val="9"/>
          </w:tcPr>
          <w:p w14:paraId="413E06AE" w14:textId="77777777" w:rsidR="00E759FF" w:rsidRDefault="00E759FF" w:rsidP="00D8174A">
            <w:pPr>
              <w:rPr>
                <w:rFonts w:ascii="Arial" w:hAnsi="Arial" w:cs="Arial"/>
                <w:b/>
              </w:rPr>
            </w:pPr>
            <w:r>
              <w:rPr>
                <w:rFonts w:ascii="Arial" w:hAnsi="Arial" w:cs="Arial"/>
                <w:b/>
              </w:rPr>
              <w:t>PROTOTIPO EXPLORATORIO</w:t>
            </w:r>
          </w:p>
          <w:p w14:paraId="03931CDA" w14:textId="77777777" w:rsidR="00E759FF" w:rsidRPr="00AD2D68" w:rsidRDefault="00E759FF" w:rsidP="00D8174A">
            <w:pPr>
              <w:jc w:val="both"/>
              <w:rPr>
                <w:rFonts w:ascii="Arial" w:hAnsi="Arial" w:cs="Arial"/>
                <w:b/>
                <w:lang w:val="es-ES"/>
              </w:rPr>
            </w:pPr>
          </w:p>
        </w:tc>
      </w:tr>
    </w:tbl>
    <w:p w14:paraId="1CC9D916" w14:textId="60E2C7E1" w:rsidR="00E759FF" w:rsidRDefault="00E759FF" w:rsidP="00632B15">
      <w:pPr>
        <w:rPr>
          <w:szCs w:val="22"/>
        </w:rPr>
      </w:pPr>
    </w:p>
    <w:p w14:paraId="771ADE13" w14:textId="0F117E79" w:rsidR="00E759FF" w:rsidRPr="00324DE7" w:rsidRDefault="00324DE7" w:rsidP="00632B15">
      <w:pPr>
        <w:rPr>
          <w:b/>
          <w:bCs/>
          <w:szCs w:val="22"/>
        </w:rPr>
      </w:pPr>
      <w:r w:rsidRPr="00324DE7">
        <w:rPr>
          <w:b/>
          <w:bCs/>
          <w:szCs w:val="22"/>
        </w:rPr>
        <w:t>Caso de uso 13</w:t>
      </w:r>
    </w:p>
    <w:p w14:paraId="2D2DAC11" w14:textId="5AA1A7A6" w:rsidR="00324DE7" w:rsidRDefault="00324DE7" w:rsidP="00632B15">
      <w:pPr>
        <w:rPr>
          <w:b/>
          <w:bCs/>
          <w:szCs w:val="22"/>
        </w:rPr>
      </w:pPr>
      <w:r w:rsidRPr="00324DE7">
        <w:rPr>
          <w:b/>
          <w:bCs/>
          <w:szCs w:val="22"/>
        </w:rPr>
        <w:t>CREAR USUARIO</w:t>
      </w:r>
    </w:p>
    <w:p w14:paraId="06A9794E" w14:textId="2E9F4B53" w:rsidR="00553288" w:rsidRDefault="00553288" w:rsidP="00632B15">
      <w:pPr>
        <w:rPr>
          <w:b/>
          <w:bCs/>
          <w:szCs w:val="22"/>
        </w:rPr>
      </w:pPr>
    </w:p>
    <w:p w14:paraId="30198C84" w14:textId="589BE4A9" w:rsidR="00553288" w:rsidRPr="00324DE7" w:rsidRDefault="0036596E" w:rsidP="00632B15">
      <w:pPr>
        <w:rPr>
          <w:b/>
          <w:bCs/>
          <w:szCs w:val="22"/>
        </w:rPr>
      </w:pPr>
      <w:r>
        <w:rPr>
          <w:noProof/>
          <w:lang w:eastAsia="es-CO"/>
        </w:rPr>
        <w:drawing>
          <wp:inline distT="0" distB="0" distL="0" distR="0" wp14:anchorId="55382441" wp14:editId="7A00711D">
            <wp:extent cx="6726739" cy="36788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736206" cy="3684042"/>
                    </a:xfrm>
                    <a:prstGeom prst="rect">
                      <a:avLst/>
                    </a:prstGeom>
                    <a:noFill/>
                    <a:ln>
                      <a:noFill/>
                    </a:ln>
                  </pic:spPr>
                </pic:pic>
              </a:graphicData>
            </a:graphic>
          </wp:inline>
        </w:drawing>
      </w:r>
    </w:p>
    <w:p w14:paraId="3E455DC1" w14:textId="0911765A" w:rsidR="00324DE7" w:rsidRDefault="00324DE7" w:rsidP="00632B15">
      <w:pPr>
        <w:rPr>
          <w:szCs w:val="22"/>
        </w:rPr>
      </w:pPr>
    </w:p>
    <w:p w14:paraId="7DF6022E" w14:textId="61BE9459" w:rsidR="00553288" w:rsidRDefault="00553288" w:rsidP="00632B15">
      <w:pPr>
        <w:rPr>
          <w:szCs w:val="22"/>
        </w:rPr>
      </w:pPr>
    </w:p>
    <w:p w14:paraId="674DFB10" w14:textId="35A581C2" w:rsidR="00553288" w:rsidRDefault="00553288" w:rsidP="00632B15">
      <w:pPr>
        <w:rPr>
          <w:szCs w:val="22"/>
        </w:rPr>
      </w:pPr>
    </w:p>
    <w:p w14:paraId="296FCD5D" w14:textId="4126331D" w:rsidR="00553288" w:rsidRDefault="00553288" w:rsidP="00632B15">
      <w:pPr>
        <w:rPr>
          <w:szCs w:val="22"/>
        </w:rPr>
      </w:pPr>
    </w:p>
    <w:p w14:paraId="7183C091" w14:textId="77777777" w:rsidR="00553288" w:rsidRDefault="0055328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324DE7" w:rsidRPr="000463D8" w14:paraId="2DCA561A" w14:textId="77777777" w:rsidTr="00D8174A">
        <w:trPr>
          <w:tblHeader/>
        </w:trPr>
        <w:tc>
          <w:tcPr>
            <w:tcW w:w="4903" w:type="dxa"/>
            <w:gridSpan w:val="5"/>
            <w:shd w:val="clear" w:color="auto" w:fill="D9D9D9"/>
          </w:tcPr>
          <w:p w14:paraId="65369BD3" w14:textId="77777777" w:rsidR="00324DE7" w:rsidRPr="000463D8" w:rsidRDefault="00324DE7" w:rsidP="00D8174A">
            <w:pPr>
              <w:rPr>
                <w:rFonts w:ascii="Arial" w:hAnsi="Arial" w:cs="Arial"/>
                <w:b/>
              </w:rPr>
            </w:pPr>
            <w:r w:rsidRPr="000463D8">
              <w:rPr>
                <w:rFonts w:ascii="Arial" w:hAnsi="Arial" w:cs="Arial"/>
                <w:b/>
              </w:rPr>
              <w:t>IDENTIFICADOR CASO DE USO:</w:t>
            </w:r>
          </w:p>
          <w:p w14:paraId="7B04E503" w14:textId="3840BD75" w:rsidR="00324DE7" w:rsidRPr="000463D8" w:rsidRDefault="00324DE7"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13</w:t>
            </w:r>
          </w:p>
        </w:tc>
        <w:tc>
          <w:tcPr>
            <w:tcW w:w="4755" w:type="dxa"/>
            <w:gridSpan w:val="4"/>
            <w:shd w:val="clear" w:color="auto" w:fill="D9D9D9"/>
          </w:tcPr>
          <w:p w14:paraId="05D28B7F" w14:textId="77777777" w:rsidR="00324DE7" w:rsidRPr="000463D8" w:rsidRDefault="00324DE7" w:rsidP="00D8174A">
            <w:pPr>
              <w:rPr>
                <w:rFonts w:ascii="Arial" w:hAnsi="Arial" w:cs="Arial"/>
                <w:b/>
              </w:rPr>
            </w:pPr>
            <w:r w:rsidRPr="000463D8">
              <w:rPr>
                <w:rFonts w:ascii="Arial" w:hAnsi="Arial" w:cs="Arial"/>
                <w:b/>
              </w:rPr>
              <w:t>NOMBRE:</w:t>
            </w:r>
          </w:p>
          <w:p w14:paraId="793E2DB9" w14:textId="16C92403" w:rsidR="00324DE7" w:rsidRDefault="00324DE7" w:rsidP="00D8174A">
            <w:pPr>
              <w:rPr>
                <w:szCs w:val="22"/>
              </w:rPr>
            </w:pPr>
            <w:r>
              <w:rPr>
                <w:szCs w:val="22"/>
              </w:rPr>
              <w:t>CREAR USUARIO</w:t>
            </w:r>
          </w:p>
          <w:p w14:paraId="616D00F3" w14:textId="77777777" w:rsidR="00324DE7" w:rsidRPr="000463D8" w:rsidRDefault="00324DE7" w:rsidP="00D8174A">
            <w:pPr>
              <w:rPr>
                <w:rFonts w:ascii="Arial" w:hAnsi="Arial" w:cs="Arial"/>
                <w:b/>
              </w:rPr>
            </w:pPr>
          </w:p>
        </w:tc>
      </w:tr>
      <w:tr w:rsidR="00324DE7" w:rsidRPr="000463D8" w14:paraId="15E5C654" w14:textId="77777777" w:rsidTr="00D8174A">
        <w:tc>
          <w:tcPr>
            <w:tcW w:w="6485" w:type="dxa"/>
            <w:gridSpan w:val="8"/>
          </w:tcPr>
          <w:p w14:paraId="4655E588" w14:textId="77777777" w:rsidR="00324DE7" w:rsidRDefault="00324DE7" w:rsidP="00D8174A">
            <w:pPr>
              <w:rPr>
                <w:rFonts w:ascii="Arial" w:hAnsi="Arial" w:cs="Arial"/>
                <w:b/>
              </w:rPr>
            </w:pPr>
            <w:r w:rsidRPr="000463D8">
              <w:rPr>
                <w:rFonts w:ascii="Arial" w:hAnsi="Arial" w:cs="Arial"/>
                <w:b/>
              </w:rPr>
              <w:t>COMPLEJIDAD:</w:t>
            </w:r>
          </w:p>
          <w:p w14:paraId="6853742F" w14:textId="77777777" w:rsidR="00324DE7" w:rsidRPr="00FA4470" w:rsidRDefault="00324DE7" w:rsidP="00D8174A">
            <w:pPr>
              <w:rPr>
                <w:rFonts w:ascii="Arial" w:hAnsi="Arial" w:cs="Arial"/>
                <w:b/>
              </w:rPr>
            </w:pPr>
            <w:r>
              <w:rPr>
                <w:rFonts w:ascii="Arial" w:eastAsia="Arial Unicode MS" w:hAnsi="Arial" w:cs="Arial"/>
                <w:iCs/>
                <w:color w:val="0000FF"/>
                <w:lang w:val="es-ES"/>
              </w:rPr>
              <w:t>Media</w:t>
            </w:r>
          </w:p>
        </w:tc>
        <w:tc>
          <w:tcPr>
            <w:tcW w:w="3173" w:type="dxa"/>
          </w:tcPr>
          <w:p w14:paraId="649D30D9" w14:textId="77777777" w:rsidR="00324DE7" w:rsidRPr="000463D8" w:rsidRDefault="00324DE7" w:rsidP="00D8174A">
            <w:pPr>
              <w:rPr>
                <w:rFonts w:ascii="Arial" w:hAnsi="Arial" w:cs="Arial"/>
                <w:b/>
              </w:rPr>
            </w:pPr>
            <w:r w:rsidRPr="000463D8">
              <w:rPr>
                <w:rFonts w:ascii="Arial" w:hAnsi="Arial" w:cs="Arial"/>
                <w:b/>
              </w:rPr>
              <w:t>PRIORIDAD:</w:t>
            </w:r>
          </w:p>
          <w:p w14:paraId="7D67E5BF" w14:textId="77777777" w:rsidR="00324DE7" w:rsidRPr="000463D8" w:rsidRDefault="00324DE7" w:rsidP="00D8174A">
            <w:pPr>
              <w:rPr>
                <w:rFonts w:ascii="Arial" w:hAnsi="Arial" w:cs="Arial"/>
                <w:b/>
                <w:color w:val="0000FF"/>
              </w:rPr>
            </w:pPr>
            <w:r w:rsidRPr="000463D8">
              <w:rPr>
                <w:rFonts w:ascii="Arial" w:eastAsia="Arial Unicode MS" w:hAnsi="Arial" w:cs="Arial"/>
                <w:iCs/>
                <w:color w:val="0000FF"/>
                <w:lang w:val="es-ES"/>
              </w:rPr>
              <w:t>Alta</w:t>
            </w:r>
          </w:p>
        </w:tc>
      </w:tr>
      <w:tr w:rsidR="00324DE7" w:rsidRPr="000463D8" w14:paraId="67CB2E8D" w14:textId="77777777" w:rsidTr="00D8174A">
        <w:tc>
          <w:tcPr>
            <w:tcW w:w="9658" w:type="dxa"/>
            <w:gridSpan w:val="9"/>
          </w:tcPr>
          <w:p w14:paraId="2AF63465" w14:textId="77777777" w:rsidR="00324DE7" w:rsidRPr="000463D8" w:rsidRDefault="00324DE7" w:rsidP="00D8174A">
            <w:pPr>
              <w:rPr>
                <w:rFonts w:ascii="Arial" w:hAnsi="Arial" w:cs="Arial"/>
                <w:b/>
              </w:rPr>
            </w:pPr>
            <w:r w:rsidRPr="000463D8">
              <w:rPr>
                <w:rFonts w:ascii="Arial" w:hAnsi="Arial" w:cs="Arial"/>
                <w:b/>
              </w:rPr>
              <w:t>REQUERIMIENTO FUNCIONAL ASOCIADO:</w:t>
            </w:r>
          </w:p>
          <w:p w14:paraId="4244E327" w14:textId="77777777" w:rsidR="00324DE7" w:rsidRPr="00A80A1A" w:rsidRDefault="00324DE7"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324DE7" w:rsidRPr="000463D8" w14:paraId="6DE3C7B7" w14:textId="77777777" w:rsidTr="00D8174A">
        <w:tc>
          <w:tcPr>
            <w:tcW w:w="9658" w:type="dxa"/>
            <w:gridSpan w:val="9"/>
          </w:tcPr>
          <w:p w14:paraId="78C5B9D3" w14:textId="77777777" w:rsidR="00324DE7" w:rsidRPr="000463D8" w:rsidRDefault="00324DE7" w:rsidP="00D8174A">
            <w:pPr>
              <w:rPr>
                <w:rFonts w:ascii="Arial" w:hAnsi="Arial" w:cs="Arial"/>
                <w:b/>
              </w:rPr>
            </w:pPr>
            <w:r w:rsidRPr="000463D8">
              <w:rPr>
                <w:rFonts w:ascii="Arial" w:hAnsi="Arial" w:cs="Arial"/>
                <w:b/>
              </w:rPr>
              <w:t>ACTORES:</w:t>
            </w:r>
          </w:p>
          <w:p w14:paraId="5476D55A" w14:textId="77777777" w:rsidR="00324DE7" w:rsidRPr="00A80A1A" w:rsidRDefault="00324DE7" w:rsidP="00612C47">
            <w:pPr>
              <w:pStyle w:val="Prrafodelista"/>
              <w:numPr>
                <w:ilvl w:val="0"/>
                <w:numId w:val="39"/>
              </w:numPr>
              <w:rPr>
                <w:rFonts w:ascii="Arial" w:hAnsi="Arial" w:cs="Arial"/>
                <w:color w:val="0000FF"/>
              </w:rPr>
            </w:pPr>
            <w:r>
              <w:rPr>
                <w:rFonts w:ascii="Arial" w:hAnsi="Arial" w:cs="Arial"/>
                <w:color w:val="0000FF"/>
              </w:rPr>
              <w:t>Administrador</w:t>
            </w:r>
          </w:p>
        </w:tc>
      </w:tr>
      <w:tr w:rsidR="00324DE7" w:rsidRPr="000463D8" w14:paraId="5D5744D0" w14:textId="77777777" w:rsidTr="00D8174A">
        <w:tc>
          <w:tcPr>
            <w:tcW w:w="9658" w:type="dxa"/>
            <w:gridSpan w:val="9"/>
          </w:tcPr>
          <w:p w14:paraId="5671B882" w14:textId="77777777" w:rsidR="00324DE7" w:rsidRPr="00A80A1A" w:rsidRDefault="00324DE7" w:rsidP="00D8174A">
            <w:pPr>
              <w:rPr>
                <w:rFonts w:ascii="Arial" w:hAnsi="Arial" w:cs="Arial"/>
                <w:b/>
              </w:rPr>
            </w:pPr>
            <w:r w:rsidRPr="000463D8">
              <w:rPr>
                <w:rFonts w:ascii="Arial" w:hAnsi="Arial" w:cs="Arial"/>
                <w:b/>
              </w:rPr>
              <w:t>CASOS DE USO ASOCIADOS:</w:t>
            </w:r>
          </w:p>
          <w:p w14:paraId="63C024F9" w14:textId="3D7749DA" w:rsidR="00324DE7" w:rsidRPr="00A80A1A" w:rsidRDefault="00324DE7" w:rsidP="00D8174A">
            <w:pPr>
              <w:numPr>
                <w:ilvl w:val="0"/>
                <w:numId w:val="2"/>
              </w:numPr>
              <w:rPr>
                <w:rFonts w:ascii="Arial" w:eastAsia="Arial Unicode MS" w:hAnsi="Arial" w:cs="Arial"/>
                <w:iCs/>
                <w:color w:val="0000FF"/>
                <w:lang w:val="es-ES"/>
              </w:rPr>
            </w:pPr>
          </w:p>
        </w:tc>
      </w:tr>
      <w:tr w:rsidR="00324DE7" w:rsidRPr="000463D8" w14:paraId="592014B9" w14:textId="77777777" w:rsidTr="00D8174A">
        <w:tc>
          <w:tcPr>
            <w:tcW w:w="9658" w:type="dxa"/>
            <w:gridSpan w:val="9"/>
          </w:tcPr>
          <w:p w14:paraId="77F7D007" w14:textId="77777777" w:rsidR="00324DE7" w:rsidRPr="00A80A1A" w:rsidRDefault="00324DE7" w:rsidP="00D8174A">
            <w:pPr>
              <w:rPr>
                <w:rFonts w:ascii="Arial" w:hAnsi="Arial" w:cs="Arial"/>
                <w:b/>
              </w:rPr>
            </w:pPr>
            <w:r w:rsidRPr="000463D8">
              <w:rPr>
                <w:rFonts w:ascii="Arial" w:hAnsi="Arial" w:cs="Arial"/>
                <w:b/>
              </w:rPr>
              <w:t>PROPÓSITO:</w:t>
            </w:r>
          </w:p>
          <w:p w14:paraId="1E563822" w14:textId="77777777" w:rsidR="00324DE7" w:rsidRDefault="00324DE7" w:rsidP="00D8174A">
            <w:pPr>
              <w:rPr>
                <w:rFonts w:ascii="Arial" w:hAnsi="Arial" w:cs="Arial"/>
                <w:color w:val="0000FF"/>
                <w:lang w:eastAsia="es-ES"/>
              </w:rPr>
            </w:pPr>
            <w:r>
              <w:rPr>
                <w:rFonts w:ascii="Arial" w:hAnsi="Arial" w:cs="Arial"/>
                <w:color w:val="0000FF"/>
                <w:lang w:eastAsia="es-ES"/>
              </w:rPr>
              <w:t>Creación de usuarios del sistema</w:t>
            </w:r>
          </w:p>
          <w:p w14:paraId="78F48F08" w14:textId="52F50F3B" w:rsidR="00324DE7" w:rsidRPr="003D1FAD" w:rsidRDefault="00324DE7" w:rsidP="00D8174A">
            <w:pPr>
              <w:rPr>
                <w:rFonts w:ascii="Arial" w:hAnsi="Arial" w:cs="Arial"/>
                <w:b/>
                <w:color w:val="0000FF"/>
                <w:lang w:val="es-ES"/>
              </w:rPr>
            </w:pPr>
          </w:p>
        </w:tc>
      </w:tr>
      <w:tr w:rsidR="00324DE7" w:rsidRPr="000463D8" w14:paraId="5BC594FF" w14:textId="77777777" w:rsidTr="00D8174A">
        <w:tc>
          <w:tcPr>
            <w:tcW w:w="9658" w:type="dxa"/>
            <w:gridSpan w:val="9"/>
            <w:tcBorders>
              <w:bottom w:val="single" w:sz="4" w:space="0" w:color="auto"/>
            </w:tcBorders>
          </w:tcPr>
          <w:p w14:paraId="3EC7EFEC" w14:textId="77777777" w:rsidR="00324DE7" w:rsidRDefault="00324DE7" w:rsidP="00D8174A">
            <w:pPr>
              <w:rPr>
                <w:rFonts w:ascii="Arial" w:hAnsi="Arial" w:cs="Arial"/>
                <w:b/>
              </w:rPr>
            </w:pPr>
            <w:r w:rsidRPr="000463D8">
              <w:rPr>
                <w:rFonts w:ascii="Arial" w:hAnsi="Arial" w:cs="Arial"/>
                <w:b/>
              </w:rPr>
              <w:t>DATOS DE ENTRADA:</w:t>
            </w:r>
          </w:p>
          <w:p w14:paraId="174C0E19" w14:textId="77777777" w:rsidR="00324DE7" w:rsidRPr="00A80A1A" w:rsidRDefault="00324DE7"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324DE7" w:rsidRPr="009B2573" w14:paraId="1435FBB3" w14:textId="77777777" w:rsidTr="00D8174A">
        <w:tc>
          <w:tcPr>
            <w:tcW w:w="559" w:type="dxa"/>
            <w:tcBorders>
              <w:bottom w:val="single" w:sz="4" w:space="0" w:color="auto"/>
            </w:tcBorders>
            <w:shd w:val="clear" w:color="auto" w:fill="D9D9D9"/>
          </w:tcPr>
          <w:p w14:paraId="45F1D227"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69180200"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911A00D" w14:textId="77777777" w:rsidR="00324DE7" w:rsidRPr="009B2573" w:rsidRDefault="00324DE7"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324DE7" w:rsidRPr="009B2573" w14:paraId="13CA671A" w14:textId="77777777" w:rsidTr="00D8174A">
        <w:tc>
          <w:tcPr>
            <w:tcW w:w="559" w:type="dxa"/>
            <w:tcBorders>
              <w:bottom w:val="single" w:sz="4" w:space="0" w:color="auto"/>
            </w:tcBorders>
            <w:vAlign w:val="center"/>
          </w:tcPr>
          <w:p w14:paraId="7605C7DC" w14:textId="77777777" w:rsidR="00324DE7" w:rsidRPr="00F4293F" w:rsidRDefault="00324DE7"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D9C6F2C" w14:textId="77777777" w:rsidR="00324DE7" w:rsidRDefault="00324DE7" w:rsidP="00D8174A">
            <w:pPr>
              <w:spacing w:line="240" w:lineRule="auto"/>
              <w:rPr>
                <w:rFonts w:ascii="Arial" w:eastAsia="Arial Unicode MS" w:hAnsi="Arial" w:cs="Arial"/>
                <w:color w:val="0000FF"/>
                <w:lang w:val="es-ES"/>
              </w:rPr>
            </w:pPr>
          </w:p>
          <w:p w14:paraId="7561EA0F" w14:textId="77777777" w:rsidR="00324DE7" w:rsidRPr="00A80A1A" w:rsidRDefault="00324DE7" w:rsidP="00D8174A">
            <w:pPr>
              <w:spacing w:line="240" w:lineRule="auto"/>
              <w:rPr>
                <w:rFonts w:ascii="Arial" w:eastAsia="Arial Unicode MS" w:hAnsi="Arial" w:cs="Arial"/>
                <w:color w:val="0000FF"/>
                <w:lang w:val="es-ES"/>
              </w:rPr>
            </w:pPr>
          </w:p>
          <w:p w14:paraId="485D440D" w14:textId="503D1A05"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USUARIOS</w:t>
            </w:r>
          </w:p>
          <w:p w14:paraId="531C1C24" w14:textId="78706140" w:rsidR="00324DE7" w:rsidRDefault="00324DE7" w:rsidP="00D8174A">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324DE7" w14:paraId="59B19D0C" w14:textId="77777777" w:rsidTr="00324DE7">
              <w:tc>
                <w:tcPr>
                  <w:tcW w:w="2071" w:type="dxa"/>
                </w:tcPr>
                <w:p w14:paraId="6D96419D" w14:textId="5A213032"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2071" w:type="dxa"/>
                </w:tcPr>
                <w:p w14:paraId="38601926" w14:textId="58861416"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(único)</w:t>
                  </w:r>
                </w:p>
              </w:tc>
            </w:tr>
            <w:tr w:rsidR="00324DE7" w14:paraId="61D63D17" w14:textId="77777777" w:rsidTr="00324DE7">
              <w:tc>
                <w:tcPr>
                  <w:tcW w:w="2071" w:type="dxa"/>
                </w:tcPr>
                <w:p w14:paraId="0DE2B1D3" w14:textId="2165EFAB"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2071" w:type="dxa"/>
                </w:tcPr>
                <w:p w14:paraId="4CCCA4AC" w14:textId="14CB616A"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324DE7" w14:paraId="1E86C119" w14:textId="77777777" w:rsidTr="00324DE7">
              <w:tc>
                <w:tcPr>
                  <w:tcW w:w="2071" w:type="dxa"/>
                </w:tcPr>
                <w:p w14:paraId="72F276B1" w14:textId="223A381D"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Cedula_usuario</w:t>
                  </w:r>
                  <w:proofErr w:type="spellEnd"/>
                </w:p>
              </w:tc>
              <w:tc>
                <w:tcPr>
                  <w:tcW w:w="2071" w:type="dxa"/>
                </w:tcPr>
                <w:p w14:paraId="5AC04E40" w14:textId="07725FFC"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324DE7" w14:paraId="5E7506D4" w14:textId="77777777" w:rsidTr="00324DE7">
              <w:tc>
                <w:tcPr>
                  <w:tcW w:w="2071" w:type="dxa"/>
                </w:tcPr>
                <w:p w14:paraId="32AA9960" w14:textId="4CDB84F5"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Rol_usuario</w:t>
                  </w:r>
                  <w:proofErr w:type="spellEnd"/>
                </w:p>
              </w:tc>
              <w:tc>
                <w:tcPr>
                  <w:tcW w:w="2071" w:type="dxa"/>
                </w:tcPr>
                <w:p w14:paraId="55CAC1AE" w14:textId="756C220A"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324DE7" w14:paraId="43C9426A" w14:textId="77777777" w:rsidTr="00324DE7">
              <w:tc>
                <w:tcPr>
                  <w:tcW w:w="2071" w:type="dxa"/>
                </w:tcPr>
                <w:p w14:paraId="7FDE7EBD" w14:textId="7416C458" w:rsidR="00324DE7" w:rsidRDefault="0076421F"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Estado_usuario</w:t>
                  </w:r>
                  <w:proofErr w:type="spellEnd"/>
                </w:p>
              </w:tc>
              <w:tc>
                <w:tcPr>
                  <w:tcW w:w="2071" w:type="dxa"/>
                </w:tcPr>
                <w:p w14:paraId="15B10994" w14:textId="7AEAA55F" w:rsidR="00324DE7" w:rsidRDefault="0076421F"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76421F" w14:paraId="69F031E5" w14:textId="77777777" w:rsidTr="00324DE7">
              <w:tc>
                <w:tcPr>
                  <w:tcW w:w="2071" w:type="dxa"/>
                </w:tcPr>
                <w:p w14:paraId="69A3ED22" w14:textId="77777777" w:rsidR="0076421F" w:rsidRDefault="0076421F" w:rsidP="00D8174A">
                  <w:pPr>
                    <w:spacing w:line="240" w:lineRule="auto"/>
                    <w:rPr>
                      <w:rFonts w:ascii="Arial" w:eastAsia="Arial Unicode MS" w:hAnsi="Arial" w:cs="Arial"/>
                      <w:color w:val="0000FF"/>
                      <w:lang w:val="es-ES"/>
                    </w:rPr>
                  </w:pPr>
                </w:p>
              </w:tc>
              <w:tc>
                <w:tcPr>
                  <w:tcW w:w="2071" w:type="dxa"/>
                </w:tcPr>
                <w:p w14:paraId="50CD2ACF" w14:textId="77777777" w:rsidR="0076421F" w:rsidRDefault="0076421F" w:rsidP="00D8174A">
                  <w:pPr>
                    <w:spacing w:line="240" w:lineRule="auto"/>
                    <w:rPr>
                      <w:rFonts w:ascii="Arial" w:eastAsia="Arial Unicode MS" w:hAnsi="Arial" w:cs="Arial"/>
                      <w:color w:val="0000FF"/>
                      <w:lang w:val="es-ES"/>
                    </w:rPr>
                  </w:pPr>
                </w:p>
              </w:tc>
            </w:tr>
          </w:tbl>
          <w:p w14:paraId="0A4FBBBB" w14:textId="77777777" w:rsidR="00324DE7" w:rsidRDefault="00324DE7" w:rsidP="00D8174A">
            <w:pPr>
              <w:spacing w:line="240" w:lineRule="auto"/>
              <w:rPr>
                <w:rFonts w:ascii="Arial" w:eastAsia="Arial Unicode MS" w:hAnsi="Arial" w:cs="Arial"/>
                <w:color w:val="0000FF"/>
                <w:lang w:val="es-ES"/>
              </w:rPr>
            </w:pPr>
          </w:p>
          <w:p w14:paraId="3D087147" w14:textId="77777777" w:rsidR="00324DE7" w:rsidRDefault="00324DE7" w:rsidP="00D8174A">
            <w:pPr>
              <w:spacing w:line="240" w:lineRule="auto"/>
              <w:rPr>
                <w:rFonts w:ascii="Arial" w:eastAsia="Arial Unicode MS" w:hAnsi="Arial" w:cs="Arial"/>
                <w:color w:val="0000FF"/>
                <w:lang w:val="es-ES"/>
              </w:rPr>
            </w:pPr>
          </w:p>
          <w:p w14:paraId="53C7F013" w14:textId="77777777" w:rsidR="00324DE7" w:rsidRDefault="00324DE7" w:rsidP="00D8174A">
            <w:pPr>
              <w:spacing w:line="240" w:lineRule="auto"/>
              <w:rPr>
                <w:rFonts w:ascii="Arial" w:eastAsia="Arial Unicode MS" w:hAnsi="Arial" w:cs="Arial"/>
                <w:color w:val="0000FF"/>
                <w:lang w:val="es-ES"/>
              </w:rPr>
            </w:pPr>
          </w:p>
          <w:p w14:paraId="3851E7D6" w14:textId="77777777" w:rsidR="00324DE7" w:rsidRPr="006F75C5" w:rsidRDefault="00324DE7" w:rsidP="00D8174A">
            <w:pPr>
              <w:spacing w:line="240" w:lineRule="auto"/>
              <w:rPr>
                <w:rFonts w:ascii="Arial" w:eastAsia="Arial Unicode MS" w:hAnsi="Arial" w:cs="Arial"/>
                <w:color w:val="0000FF"/>
                <w:lang w:val="es-ES"/>
              </w:rPr>
            </w:pPr>
          </w:p>
          <w:p w14:paraId="3937DBE7" w14:textId="77777777" w:rsidR="00324DE7" w:rsidRPr="00D03F51" w:rsidRDefault="00324DE7"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EFBFA9F" w14:textId="77777777" w:rsidR="00324DE7" w:rsidRPr="00214CA5" w:rsidRDefault="00324DE7" w:rsidP="00D8174A">
            <w:pPr>
              <w:spacing w:line="240" w:lineRule="auto"/>
              <w:jc w:val="both"/>
              <w:rPr>
                <w:rFonts w:ascii="Arial" w:eastAsia="Arial Unicode MS" w:hAnsi="Arial" w:cs="Arial"/>
                <w:color w:val="0000FF"/>
                <w:lang w:val="es-ES"/>
              </w:rPr>
            </w:pPr>
          </w:p>
        </w:tc>
      </w:tr>
      <w:tr w:rsidR="00324DE7" w:rsidRPr="000463D8" w14:paraId="39FC2C8B" w14:textId="77777777" w:rsidTr="00D8174A">
        <w:tc>
          <w:tcPr>
            <w:tcW w:w="9658" w:type="dxa"/>
            <w:gridSpan w:val="9"/>
            <w:tcBorders>
              <w:top w:val="nil"/>
              <w:bottom w:val="single" w:sz="4" w:space="0" w:color="auto"/>
            </w:tcBorders>
          </w:tcPr>
          <w:p w14:paraId="56E212E8" w14:textId="77777777" w:rsidR="00324DE7" w:rsidRPr="00F4293F" w:rsidRDefault="00324DE7" w:rsidP="00D8174A">
            <w:pPr>
              <w:rPr>
                <w:rFonts w:ascii="Arial" w:hAnsi="Arial" w:cs="Arial"/>
                <w:b/>
              </w:rPr>
            </w:pPr>
            <w:r w:rsidRPr="000463D8">
              <w:rPr>
                <w:rFonts w:ascii="Arial" w:hAnsi="Arial" w:cs="Arial"/>
                <w:b/>
              </w:rPr>
              <w:t>DATOS DE SALIDA:</w:t>
            </w:r>
          </w:p>
        </w:tc>
      </w:tr>
      <w:tr w:rsidR="00324DE7" w:rsidRPr="009B2573" w14:paraId="6DC72BDA" w14:textId="77777777" w:rsidTr="00D8174A">
        <w:tc>
          <w:tcPr>
            <w:tcW w:w="559" w:type="dxa"/>
            <w:tcBorders>
              <w:bottom w:val="single" w:sz="4" w:space="0" w:color="auto"/>
            </w:tcBorders>
            <w:shd w:val="clear" w:color="auto" w:fill="D9D9D9"/>
          </w:tcPr>
          <w:p w14:paraId="1A45974E"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ACA57C2"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F95B82B" w14:textId="77777777" w:rsidR="00324DE7" w:rsidRPr="009B2573" w:rsidRDefault="00324DE7" w:rsidP="00D8174A">
            <w:pPr>
              <w:jc w:val="center"/>
              <w:rPr>
                <w:rFonts w:ascii="Arial" w:hAnsi="Arial" w:cs="Arial"/>
                <w:b/>
              </w:rPr>
            </w:pPr>
            <w:r w:rsidRPr="009B2573">
              <w:rPr>
                <w:rFonts w:ascii="Arial" w:hAnsi="Arial" w:cs="Arial"/>
                <w:b/>
              </w:rPr>
              <w:t>Validaciones</w:t>
            </w:r>
          </w:p>
        </w:tc>
      </w:tr>
      <w:tr w:rsidR="00324DE7" w:rsidRPr="009B2573" w14:paraId="5BD7C924" w14:textId="77777777" w:rsidTr="00D8174A">
        <w:tc>
          <w:tcPr>
            <w:tcW w:w="559" w:type="dxa"/>
            <w:tcBorders>
              <w:bottom w:val="single" w:sz="4" w:space="0" w:color="auto"/>
            </w:tcBorders>
            <w:vAlign w:val="center"/>
          </w:tcPr>
          <w:p w14:paraId="0CEA290F" w14:textId="77777777" w:rsidR="00324DE7" w:rsidRPr="009B2573" w:rsidRDefault="00324DE7" w:rsidP="00D8174A">
            <w:pPr>
              <w:spacing w:line="240" w:lineRule="auto"/>
              <w:rPr>
                <w:rFonts w:ascii="Arial" w:hAnsi="Arial" w:cs="Arial"/>
              </w:rPr>
            </w:pPr>
          </w:p>
        </w:tc>
        <w:tc>
          <w:tcPr>
            <w:tcW w:w="4368" w:type="dxa"/>
            <w:gridSpan w:val="5"/>
            <w:tcBorders>
              <w:bottom w:val="single" w:sz="4" w:space="0" w:color="auto"/>
            </w:tcBorders>
            <w:vAlign w:val="center"/>
          </w:tcPr>
          <w:p w14:paraId="0E35D66E" w14:textId="77777777" w:rsidR="00324DE7" w:rsidRPr="009B2573" w:rsidRDefault="00324DE7" w:rsidP="00D8174A">
            <w:pPr>
              <w:spacing w:line="240" w:lineRule="auto"/>
              <w:rPr>
                <w:rFonts w:ascii="Arial" w:hAnsi="Arial" w:cs="Arial"/>
              </w:rPr>
            </w:pPr>
          </w:p>
        </w:tc>
        <w:tc>
          <w:tcPr>
            <w:tcW w:w="4731" w:type="dxa"/>
            <w:gridSpan w:val="3"/>
            <w:tcBorders>
              <w:bottom w:val="single" w:sz="4" w:space="0" w:color="auto"/>
            </w:tcBorders>
            <w:vAlign w:val="center"/>
          </w:tcPr>
          <w:p w14:paraId="426FF35B" w14:textId="77777777" w:rsidR="00324DE7" w:rsidRPr="00236317" w:rsidRDefault="00324DE7" w:rsidP="00D8174A">
            <w:pPr>
              <w:spacing w:line="240" w:lineRule="auto"/>
              <w:rPr>
                <w:rFonts w:ascii="Arial" w:hAnsi="Arial" w:cs="Arial"/>
                <w:i/>
                <w:color w:val="800000"/>
              </w:rPr>
            </w:pPr>
          </w:p>
        </w:tc>
      </w:tr>
      <w:tr w:rsidR="00324DE7" w:rsidRPr="000463D8" w14:paraId="0BB91ECF" w14:textId="77777777" w:rsidTr="00D8174A">
        <w:tc>
          <w:tcPr>
            <w:tcW w:w="9658" w:type="dxa"/>
            <w:gridSpan w:val="9"/>
          </w:tcPr>
          <w:p w14:paraId="1338C08D" w14:textId="77777777" w:rsidR="00324DE7" w:rsidRDefault="00324DE7" w:rsidP="00D8174A">
            <w:pPr>
              <w:rPr>
                <w:rFonts w:ascii="Arial" w:hAnsi="Arial" w:cs="Arial"/>
                <w:b/>
              </w:rPr>
            </w:pPr>
            <w:r w:rsidRPr="000463D8">
              <w:rPr>
                <w:rFonts w:ascii="Arial" w:hAnsi="Arial" w:cs="Arial"/>
                <w:b/>
              </w:rPr>
              <w:t>PRECONDICIÓN:</w:t>
            </w:r>
          </w:p>
          <w:p w14:paraId="3C35064D" w14:textId="77777777" w:rsidR="00643133" w:rsidRDefault="00643133" w:rsidP="00D8174A">
            <w:pPr>
              <w:rPr>
                <w:rFonts w:ascii="Arial" w:hAnsi="Arial" w:cs="Arial"/>
                <w:b/>
              </w:rPr>
            </w:pPr>
          </w:p>
          <w:p w14:paraId="1B8F3BC3" w14:textId="78651797" w:rsidR="00643133" w:rsidRDefault="00643133" w:rsidP="00D8174A">
            <w:pPr>
              <w:rPr>
                <w:rFonts w:ascii="Arial" w:hAnsi="Arial" w:cs="Arial"/>
                <w:b/>
              </w:rPr>
            </w:pPr>
            <w:r>
              <w:rPr>
                <w:rFonts w:ascii="Arial" w:hAnsi="Arial" w:cs="Arial"/>
                <w:b/>
              </w:rPr>
              <w:t>Para crear usuarios e ingresar al módulo de administración de usuarios se debe tener permisos necesarios, de lo contrario no podrá ver el módulo.</w:t>
            </w:r>
          </w:p>
          <w:p w14:paraId="004C572E" w14:textId="03B6EC2D" w:rsidR="00643133" w:rsidRPr="0075343E" w:rsidRDefault="00643133" w:rsidP="00D8174A">
            <w:pPr>
              <w:rPr>
                <w:rFonts w:ascii="Arial" w:hAnsi="Arial" w:cs="Arial"/>
                <w:b/>
              </w:rPr>
            </w:pPr>
          </w:p>
        </w:tc>
      </w:tr>
      <w:tr w:rsidR="00324DE7" w:rsidRPr="000463D8" w14:paraId="5EF5FEEF" w14:textId="77777777" w:rsidTr="00D8174A">
        <w:tc>
          <w:tcPr>
            <w:tcW w:w="9658" w:type="dxa"/>
            <w:gridSpan w:val="9"/>
            <w:tcBorders>
              <w:bottom w:val="single" w:sz="4" w:space="0" w:color="auto"/>
            </w:tcBorders>
          </w:tcPr>
          <w:p w14:paraId="57DFAD49" w14:textId="77777777" w:rsidR="00324DE7" w:rsidRDefault="00324DE7" w:rsidP="00D8174A">
            <w:pPr>
              <w:rPr>
                <w:rFonts w:ascii="Arial" w:hAnsi="Arial" w:cs="Arial"/>
                <w:b/>
              </w:rPr>
            </w:pPr>
            <w:r w:rsidRPr="000463D8">
              <w:rPr>
                <w:rFonts w:ascii="Arial" w:hAnsi="Arial" w:cs="Arial"/>
                <w:b/>
              </w:rPr>
              <w:t>FLUJO NORMAL DE TRABAJO:</w:t>
            </w:r>
          </w:p>
          <w:p w14:paraId="3B07B9AE" w14:textId="77777777" w:rsidR="00324DE7" w:rsidRPr="00946062" w:rsidRDefault="00324DE7"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26B0F8B"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50401E56" w14:textId="24F5CC0D" w:rsidR="00324DE7" w:rsidRDefault="00553288"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Se permitirá crear usuarios para los sistemas externos propios de INPETEL CLOUD</w:t>
            </w:r>
          </w:p>
          <w:p w14:paraId="46D8B716"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02F4ABC6" w14:textId="47E238C7"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450346E5" wp14:editId="4CA8FCDE">
                  <wp:extent cx="3366715" cy="2034926"/>
                  <wp:effectExtent l="76200" t="0" r="81915" b="0"/>
                  <wp:docPr id="121" name="Diagrama 1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9" r:lo="rId170" r:qs="rId171" r:cs="rId172"/>
                    </a:graphicData>
                  </a:graphic>
                </wp:inline>
              </w:drawing>
            </w:r>
          </w:p>
          <w:p w14:paraId="7F6E8A2A"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EB77927" w14:textId="4FAB302E"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4A994DD3" wp14:editId="3EB813E2">
                  <wp:extent cx="4710485" cy="2227663"/>
                  <wp:effectExtent l="76200" t="0" r="71120" b="0"/>
                  <wp:docPr id="122" name="Diagrama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inline>
              </w:drawing>
            </w:r>
            <w:r w:rsidR="00553288">
              <w:rPr>
                <w:noProof/>
                <w:lang w:eastAsia="es-CO"/>
              </w:rPr>
              <w:drawing>
                <wp:inline distT="0" distB="0" distL="0" distR="0" wp14:anchorId="75642FE5" wp14:editId="3987DD2A">
                  <wp:extent cx="5505893" cy="2402959"/>
                  <wp:effectExtent l="95250" t="0" r="76200" b="0"/>
                  <wp:docPr id="125" name="Diagrama 1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inline>
              </w:drawing>
            </w:r>
          </w:p>
          <w:p w14:paraId="6FAF9C5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3F0E9BC3"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2E7A6AF9" w14:textId="77777777" w:rsidR="00324DE7" w:rsidRPr="00BB1AF7" w:rsidRDefault="00324DE7" w:rsidP="00D8174A">
            <w:pPr>
              <w:widowControl/>
              <w:autoSpaceDE w:val="0"/>
              <w:autoSpaceDN w:val="0"/>
              <w:adjustRightInd w:val="0"/>
              <w:spacing w:line="240" w:lineRule="auto"/>
              <w:rPr>
                <w:rFonts w:ascii="Arial" w:hAnsi="Arial" w:cs="Arial"/>
                <w:color w:val="0000FF"/>
                <w:lang w:val="es-ES" w:eastAsia="es-ES"/>
              </w:rPr>
            </w:pPr>
          </w:p>
          <w:p w14:paraId="296691D9" w14:textId="77777777" w:rsidR="00324DE7" w:rsidRPr="00DE4ABE" w:rsidRDefault="00324DE7" w:rsidP="00D8174A">
            <w:pPr>
              <w:jc w:val="both"/>
              <w:rPr>
                <w:rFonts w:ascii="Arial" w:eastAsia="Arial Unicode MS" w:hAnsi="Arial" w:cs="Arial"/>
                <w:color w:val="0000FF"/>
                <w:lang w:val="es-ES"/>
              </w:rPr>
            </w:pPr>
          </w:p>
        </w:tc>
      </w:tr>
      <w:tr w:rsidR="00324DE7" w:rsidRPr="000463D8" w14:paraId="2A970564" w14:textId="77777777" w:rsidTr="00D8174A">
        <w:tc>
          <w:tcPr>
            <w:tcW w:w="804" w:type="dxa"/>
            <w:gridSpan w:val="2"/>
            <w:shd w:val="clear" w:color="auto" w:fill="D9D9D9"/>
          </w:tcPr>
          <w:p w14:paraId="1E41ED25" w14:textId="77777777" w:rsidR="00324DE7" w:rsidRPr="000463D8" w:rsidRDefault="00324DE7" w:rsidP="00D8174A">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2336182"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6830937D"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1949AA98" w14:textId="77777777" w:rsidTr="00D8174A">
        <w:tc>
          <w:tcPr>
            <w:tcW w:w="804" w:type="dxa"/>
            <w:gridSpan w:val="2"/>
          </w:tcPr>
          <w:p w14:paraId="7EB6A524" w14:textId="77777777" w:rsidR="00324DE7" w:rsidRPr="006779C3" w:rsidRDefault="00324DE7"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2C6445F" w14:textId="77777777" w:rsidR="00324DE7" w:rsidRDefault="00324DE7" w:rsidP="00D8174A">
            <w:pPr>
              <w:jc w:val="both"/>
              <w:rPr>
                <w:rFonts w:ascii="Arial" w:hAnsi="Arial" w:cs="Arial"/>
                <w:color w:val="0000FF"/>
                <w:lang w:val="es-ES" w:eastAsia="es-ES"/>
              </w:rPr>
            </w:pPr>
            <w:r>
              <w:rPr>
                <w:rFonts w:ascii="Arial" w:hAnsi="Arial" w:cs="Arial"/>
                <w:color w:val="0000FF"/>
                <w:lang w:val="es-ES" w:eastAsia="es-ES"/>
              </w:rPr>
              <w:t>Administrador/usuario</w:t>
            </w:r>
          </w:p>
          <w:p w14:paraId="3FEA51C9" w14:textId="7414A627" w:rsidR="0036596E" w:rsidRPr="006779C3" w:rsidRDefault="0036596E" w:rsidP="00D8174A">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2"/>
          </w:tcPr>
          <w:p w14:paraId="0DAAD986" w14:textId="11C18515" w:rsidR="00324DE7" w:rsidRDefault="0036596E" w:rsidP="00D8174A">
            <w:pPr>
              <w:jc w:val="both"/>
              <w:rPr>
                <w:rFonts w:ascii="Arial" w:hAnsi="Arial" w:cs="Arial"/>
                <w:b/>
              </w:rPr>
            </w:pPr>
            <w:proofErr w:type="spellStart"/>
            <w:r>
              <w:rPr>
                <w:rFonts w:ascii="Arial" w:hAnsi="Arial" w:cs="Arial"/>
                <w:b/>
              </w:rPr>
              <w:t>crearUsuario</w:t>
            </w:r>
            <w:proofErr w:type="spellEnd"/>
          </w:p>
          <w:p w14:paraId="481B2F20" w14:textId="55EBB6D1" w:rsidR="0036596E" w:rsidRDefault="0036596E" w:rsidP="00D8174A">
            <w:pPr>
              <w:jc w:val="both"/>
              <w:rPr>
                <w:rFonts w:ascii="Arial" w:hAnsi="Arial" w:cs="Arial"/>
                <w:b/>
              </w:rPr>
            </w:pPr>
          </w:p>
          <w:p w14:paraId="4ED141BF" w14:textId="132C1C0C" w:rsidR="0036596E" w:rsidRPr="0036596E" w:rsidRDefault="0036596E" w:rsidP="00D8174A">
            <w:pPr>
              <w:jc w:val="both"/>
              <w:rPr>
                <w:rFonts w:ascii="Arial" w:hAnsi="Arial" w:cs="Arial"/>
                <w:bCs/>
              </w:rPr>
            </w:pPr>
            <w:r w:rsidRPr="0036596E">
              <w:rPr>
                <w:rFonts w:ascii="Arial" w:hAnsi="Arial" w:cs="Arial"/>
                <w:bCs/>
              </w:rPr>
              <w:t xml:space="preserve">el usuario con privilegios de crear usuarios tendrá la opción de crear el usuario que desee, ingresando al </w:t>
            </w:r>
            <w:proofErr w:type="spellStart"/>
            <w:r w:rsidRPr="0036596E">
              <w:rPr>
                <w:rFonts w:ascii="Arial" w:hAnsi="Arial" w:cs="Arial"/>
                <w:bCs/>
              </w:rPr>
              <w:t>modulo</w:t>
            </w:r>
            <w:proofErr w:type="spellEnd"/>
            <w:r w:rsidRPr="0036596E">
              <w:rPr>
                <w:rFonts w:ascii="Arial" w:hAnsi="Arial" w:cs="Arial"/>
                <w:bCs/>
              </w:rPr>
              <w:t xml:space="preserve"> de</w:t>
            </w:r>
            <w:r>
              <w:rPr>
                <w:rFonts w:ascii="Arial" w:hAnsi="Arial" w:cs="Arial"/>
                <w:b/>
              </w:rPr>
              <w:t xml:space="preserve"> crear usuarios, </w:t>
            </w:r>
            <w:r>
              <w:rPr>
                <w:rFonts w:ascii="Arial" w:hAnsi="Arial" w:cs="Arial"/>
                <w:bCs/>
              </w:rPr>
              <w:t>otorgándole los roles y permisos necesarios que requiera.</w:t>
            </w:r>
          </w:p>
          <w:p w14:paraId="6E67A59F" w14:textId="77777777" w:rsidR="00324DE7" w:rsidRPr="002538B6" w:rsidRDefault="00324DE7" w:rsidP="00D8174A">
            <w:pPr>
              <w:jc w:val="both"/>
              <w:rPr>
                <w:rFonts w:ascii="Arial" w:hAnsi="Arial" w:cs="Arial"/>
                <w:bCs/>
              </w:rPr>
            </w:pPr>
          </w:p>
        </w:tc>
      </w:tr>
      <w:tr w:rsidR="00324DE7" w:rsidRPr="000463D8" w14:paraId="1C51ABAB" w14:textId="77777777" w:rsidTr="00D8174A">
        <w:tc>
          <w:tcPr>
            <w:tcW w:w="804" w:type="dxa"/>
            <w:gridSpan w:val="2"/>
          </w:tcPr>
          <w:p w14:paraId="3A223700" w14:textId="77777777" w:rsidR="00324DE7" w:rsidRPr="000463D8" w:rsidRDefault="00324DE7" w:rsidP="00D8174A">
            <w:pPr>
              <w:jc w:val="center"/>
              <w:rPr>
                <w:rFonts w:ascii="Arial" w:hAnsi="Arial" w:cs="Arial"/>
                <w:b/>
              </w:rPr>
            </w:pPr>
            <w:r w:rsidRPr="009B5A5F">
              <w:rPr>
                <w:rFonts w:ascii="Arial" w:hAnsi="Arial" w:cs="Arial"/>
                <w:color w:val="0000FF"/>
                <w:lang w:val="es-ES" w:eastAsia="es-ES"/>
              </w:rPr>
              <w:t>2</w:t>
            </w:r>
          </w:p>
        </w:tc>
        <w:tc>
          <w:tcPr>
            <w:tcW w:w="4250" w:type="dxa"/>
            <w:gridSpan w:val="5"/>
          </w:tcPr>
          <w:p w14:paraId="4DA4D42A" w14:textId="77777777" w:rsidR="00324DE7" w:rsidRPr="000463D8" w:rsidRDefault="00324DE7"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35AAA5A" w14:textId="77777777" w:rsidR="00324DE7" w:rsidRDefault="0036596E" w:rsidP="00D8174A">
            <w:pPr>
              <w:jc w:val="both"/>
              <w:rPr>
                <w:rFonts w:ascii="Arial" w:hAnsi="Arial" w:cs="Arial"/>
                <w:b/>
              </w:rPr>
            </w:pPr>
            <w:proofErr w:type="spellStart"/>
            <w:r>
              <w:rPr>
                <w:rFonts w:ascii="Arial" w:hAnsi="Arial" w:cs="Arial"/>
                <w:b/>
              </w:rPr>
              <w:t>consultarUsuario</w:t>
            </w:r>
            <w:proofErr w:type="spellEnd"/>
          </w:p>
          <w:p w14:paraId="15F6DC9F" w14:textId="77777777" w:rsidR="0036596E" w:rsidRDefault="0036596E" w:rsidP="00D8174A">
            <w:pPr>
              <w:jc w:val="both"/>
              <w:rPr>
                <w:rFonts w:ascii="Arial" w:hAnsi="Arial" w:cs="Arial"/>
                <w:b/>
              </w:rPr>
            </w:pPr>
          </w:p>
          <w:p w14:paraId="18E5607F" w14:textId="1532CD98" w:rsidR="0036596E" w:rsidRDefault="0036596E" w:rsidP="00D8174A">
            <w:pPr>
              <w:jc w:val="both"/>
              <w:rPr>
                <w:rFonts w:ascii="Arial" w:hAnsi="Arial" w:cs="Arial"/>
                <w:bCs/>
              </w:rPr>
            </w:pPr>
            <w:r>
              <w:rPr>
                <w:rFonts w:ascii="Arial" w:hAnsi="Arial" w:cs="Arial"/>
                <w:bCs/>
              </w:rPr>
              <w:t xml:space="preserve">1 el usuario con privilegios de crear usuarios tendrá la opción de ver los usuarios registrados en el sistema, sus atributos y su estado, en el módulo de </w:t>
            </w:r>
            <w:proofErr w:type="spellStart"/>
            <w:r w:rsidRPr="0036596E">
              <w:rPr>
                <w:rFonts w:ascii="Arial" w:hAnsi="Arial" w:cs="Arial"/>
                <w:b/>
              </w:rPr>
              <w:t>ConsultarUsuario</w:t>
            </w:r>
            <w:proofErr w:type="spellEnd"/>
            <w:r>
              <w:rPr>
                <w:rFonts w:ascii="Arial" w:hAnsi="Arial" w:cs="Arial"/>
                <w:bCs/>
              </w:rPr>
              <w:t>,</w:t>
            </w:r>
          </w:p>
          <w:p w14:paraId="32C9C0A7" w14:textId="77777777" w:rsidR="0036596E" w:rsidRDefault="0036596E" w:rsidP="00D8174A">
            <w:pPr>
              <w:jc w:val="both"/>
              <w:rPr>
                <w:rFonts w:ascii="Arial" w:hAnsi="Arial" w:cs="Arial"/>
                <w:bCs/>
              </w:rPr>
            </w:pPr>
          </w:p>
          <w:p w14:paraId="3E68FB3A" w14:textId="77777777" w:rsidR="0036596E" w:rsidRDefault="0036596E" w:rsidP="00D8174A">
            <w:pPr>
              <w:jc w:val="both"/>
              <w:rPr>
                <w:rFonts w:ascii="Arial" w:hAnsi="Arial" w:cs="Arial"/>
                <w:bCs/>
              </w:rPr>
            </w:pPr>
            <w:r>
              <w:rPr>
                <w:rFonts w:ascii="Arial" w:hAnsi="Arial" w:cs="Arial"/>
                <w:bCs/>
              </w:rPr>
              <w:t>2 al seleccionar el usuario que desea tendrá la opción de ver dichos atributos y cambiar el estado del usuario si así lo desea.</w:t>
            </w:r>
          </w:p>
          <w:p w14:paraId="6AC5169E" w14:textId="77777777" w:rsidR="0036596E" w:rsidRDefault="0036596E" w:rsidP="00D8174A">
            <w:pPr>
              <w:jc w:val="both"/>
              <w:rPr>
                <w:rFonts w:ascii="Arial" w:hAnsi="Arial" w:cs="Arial"/>
                <w:bCs/>
              </w:rPr>
            </w:pPr>
          </w:p>
          <w:p w14:paraId="1D3A1C4B" w14:textId="77777777" w:rsidR="0036596E" w:rsidRDefault="0036596E" w:rsidP="00D8174A">
            <w:pPr>
              <w:jc w:val="both"/>
              <w:rPr>
                <w:rFonts w:ascii="Arial" w:hAnsi="Arial" w:cs="Arial"/>
                <w:b/>
              </w:rPr>
            </w:pPr>
            <w:proofErr w:type="spellStart"/>
            <w:r w:rsidRPr="0036596E">
              <w:rPr>
                <w:rFonts w:ascii="Arial" w:hAnsi="Arial" w:cs="Arial"/>
                <w:b/>
              </w:rPr>
              <w:t>editarUsuario</w:t>
            </w:r>
            <w:proofErr w:type="spellEnd"/>
          </w:p>
          <w:p w14:paraId="401F7BDA" w14:textId="77777777" w:rsidR="0036596E" w:rsidRDefault="0036596E" w:rsidP="00D8174A">
            <w:pPr>
              <w:jc w:val="both"/>
              <w:rPr>
                <w:rFonts w:ascii="Arial" w:hAnsi="Arial" w:cs="Arial"/>
                <w:b/>
              </w:rPr>
            </w:pPr>
          </w:p>
          <w:p w14:paraId="4835AABB" w14:textId="77777777" w:rsidR="0036596E" w:rsidRPr="00643133" w:rsidRDefault="0036596E" w:rsidP="00D8174A">
            <w:pPr>
              <w:jc w:val="both"/>
              <w:rPr>
                <w:rFonts w:ascii="Arial" w:hAnsi="Arial" w:cs="Arial"/>
                <w:bCs/>
              </w:rPr>
            </w:pPr>
            <w:r w:rsidRPr="00643133">
              <w:rPr>
                <w:rFonts w:ascii="Arial" w:hAnsi="Arial" w:cs="Arial"/>
                <w:bCs/>
              </w:rPr>
              <w:t>luego de seleccionar el usuario, se podrá editar dicho usuario permitiéndole realizar las siguientes acciones:</w:t>
            </w:r>
          </w:p>
          <w:p w14:paraId="31CA6EB4" w14:textId="77777777" w:rsidR="0036596E" w:rsidRDefault="0036596E" w:rsidP="00D8174A">
            <w:pPr>
              <w:jc w:val="both"/>
              <w:rPr>
                <w:rFonts w:ascii="Arial" w:hAnsi="Arial" w:cs="Arial"/>
                <w:b/>
              </w:rPr>
            </w:pPr>
          </w:p>
          <w:p w14:paraId="3EEF9611" w14:textId="77777777" w:rsidR="0036596E" w:rsidRDefault="0036596E" w:rsidP="00D8174A">
            <w:pPr>
              <w:jc w:val="both"/>
              <w:rPr>
                <w:rFonts w:ascii="Arial" w:hAnsi="Arial" w:cs="Arial"/>
                <w:b/>
              </w:rPr>
            </w:pPr>
            <w:proofErr w:type="spellStart"/>
            <w:r>
              <w:rPr>
                <w:rFonts w:ascii="Arial" w:hAnsi="Arial" w:cs="Arial"/>
                <w:b/>
              </w:rPr>
              <w:t>bloquearUsuario</w:t>
            </w:r>
            <w:proofErr w:type="spellEnd"/>
            <w:r>
              <w:rPr>
                <w:rFonts w:ascii="Arial" w:hAnsi="Arial" w:cs="Arial"/>
                <w:b/>
              </w:rPr>
              <w:t>:</w:t>
            </w:r>
          </w:p>
          <w:p w14:paraId="4DA2C9E9" w14:textId="4E6B2C55" w:rsidR="0036596E" w:rsidRPr="0036596E" w:rsidRDefault="0036596E" w:rsidP="00D8174A">
            <w:pPr>
              <w:jc w:val="both"/>
              <w:rPr>
                <w:rFonts w:ascii="Arial" w:hAnsi="Arial" w:cs="Arial"/>
                <w:bCs/>
              </w:rPr>
            </w:pPr>
            <w:r w:rsidRPr="0036596E">
              <w:rPr>
                <w:rFonts w:ascii="Arial" w:hAnsi="Arial" w:cs="Arial"/>
                <w:bCs/>
              </w:rPr>
              <w:t>se permite bloquear el usuario, restringiéndole el ingreso al sistema. En caso de falta grave.</w:t>
            </w:r>
          </w:p>
          <w:p w14:paraId="1956635D" w14:textId="77777777" w:rsidR="0036596E" w:rsidRDefault="0036596E" w:rsidP="00D8174A">
            <w:pPr>
              <w:jc w:val="both"/>
              <w:rPr>
                <w:rFonts w:ascii="Arial" w:hAnsi="Arial" w:cs="Arial"/>
                <w:b/>
              </w:rPr>
            </w:pPr>
            <w:proofErr w:type="spellStart"/>
            <w:r>
              <w:rPr>
                <w:rFonts w:ascii="Arial" w:hAnsi="Arial" w:cs="Arial"/>
                <w:b/>
              </w:rPr>
              <w:t>inhactivarUsuario</w:t>
            </w:r>
            <w:proofErr w:type="spellEnd"/>
          </w:p>
          <w:p w14:paraId="45BB2A1E" w14:textId="77777777" w:rsidR="0036596E" w:rsidRDefault="0036596E" w:rsidP="00D8174A">
            <w:pPr>
              <w:jc w:val="both"/>
              <w:rPr>
                <w:rFonts w:ascii="Arial" w:hAnsi="Arial" w:cs="Arial"/>
                <w:bCs/>
              </w:rPr>
            </w:pPr>
            <w:r w:rsidRPr="0036596E">
              <w:rPr>
                <w:rFonts w:ascii="Arial" w:hAnsi="Arial" w:cs="Arial"/>
                <w:bCs/>
              </w:rPr>
              <w:t>se permite inactivar el usuario restringiéndole temporalmente el acceso al sistema en caso de ausencia laboral.</w:t>
            </w:r>
          </w:p>
          <w:p w14:paraId="4F45404A" w14:textId="77777777" w:rsidR="0036596E" w:rsidRDefault="0036596E" w:rsidP="00D8174A">
            <w:pPr>
              <w:jc w:val="both"/>
              <w:rPr>
                <w:rFonts w:ascii="Arial" w:hAnsi="Arial" w:cs="Arial"/>
                <w:b/>
              </w:rPr>
            </w:pPr>
            <w:proofErr w:type="spellStart"/>
            <w:r w:rsidRPr="0036596E">
              <w:rPr>
                <w:rFonts w:ascii="Arial" w:hAnsi="Arial" w:cs="Arial"/>
                <w:b/>
              </w:rPr>
              <w:t>activarUsuario</w:t>
            </w:r>
            <w:proofErr w:type="spellEnd"/>
          </w:p>
          <w:p w14:paraId="476C2EF1" w14:textId="35E5D926" w:rsidR="00643133" w:rsidRPr="00643133" w:rsidRDefault="00643133" w:rsidP="00D8174A">
            <w:pPr>
              <w:jc w:val="both"/>
              <w:rPr>
                <w:rFonts w:ascii="Arial" w:hAnsi="Arial" w:cs="Arial"/>
                <w:bCs/>
              </w:rPr>
            </w:pPr>
            <w:r w:rsidRPr="00643133">
              <w:rPr>
                <w:rFonts w:ascii="Arial" w:hAnsi="Arial" w:cs="Arial"/>
                <w:bCs/>
              </w:rPr>
              <w:t>se permite activar el usuario que en su estado este bloqueado o inactivo</w:t>
            </w:r>
          </w:p>
        </w:tc>
      </w:tr>
      <w:tr w:rsidR="00324DE7" w:rsidRPr="000463D8" w14:paraId="00CC89E5" w14:textId="77777777" w:rsidTr="00D8174A">
        <w:tc>
          <w:tcPr>
            <w:tcW w:w="9658" w:type="dxa"/>
            <w:gridSpan w:val="9"/>
          </w:tcPr>
          <w:p w14:paraId="043389FA" w14:textId="77777777" w:rsidR="00324DE7" w:rsidRPr="00CC2F74" w:rsidRDefault="00324DE7" w:rsidP="00D8174A">
            <w:pPr>
              <w:rPr>
                <w:rFonts w:ascii="Arial" w:hAnsi="Arial" w:cs="Arial"/>
                <w:color w:val="0000FF"/>
                <w:lang w:val="es-ES" w:eastAsia="es-ES"/>
              </w:rPr>
            </w:pPr>
            <w:r w:rsidRPr="000463D8">
              <w:rPr>
                <w:rFonts w:ascii="Arial" w:hAnsi="Arial" w:cs="Arial"/>
                <w:b/>
              </w:rPr>
              <w:t>POSCONDICION:</w:t>
            </w:r>
          </w:p>
          <w:p w14:paraId="484100E7" w14:textId="77777777" w:rsidR="00324DE7" w:rsidRPr="00684CDA" w:rsidRDefault="00324DE7" w:rsidP="00D8174A">
            <w:pPr>
              <w:rPr>
                <w:rFonts w:ascii="Arial" w:hAnsi="Arial" w:cs="Arial"/>
                <w:color w:val="0000FF"/>
                <w:lang w:val="es-ES" w:eastAsia="es-ES"/>
              </w:rPr>
            </w:pPr>
          </w:p>
        </w:tc>
      </w:tr>
      <w:tr w:rsidR="00324DE7" w:rsidRPr="000463D8" w14:paraId="650F8576" w14:textId="77777777" w:rsidTr="00D8174A">
        <w:tc>
          <w:tcPr>
            <w:tcW w:w="9658" w:type="dxa"/>
            <w:gridSpan w:val="9"/>
            <w:tcBorders>
              <w:bottom w:val="single" w:sz="4" w:space="0" w:color="auto"/>
            </w:tcBorders>
          </w:tcPr>
          <w:p w14:paraId="41D2BFDA" w14:textId="77777777" w:rsidR="00324DE7" w:rsidRPr="000463D8" w:rsidRDefault="00324DE7" w:rsidP="00D8174A">
            <w:pPr>
              <w:rPr>
                <w:rFonts w:ascii="Arial" w:eastAsia="Arial Unicode MS" w:hAnsi="Arial" w:cs="Arial"/>
                <w:b/>
                <w:lang w:val="es-ES"/>
              </w:rPr>
            </w:pPr>
            <w:r w:rsidRPr="000463D8">
              <w:rPr>
                <w:rFonts w:ascii="Arial" w:eastAsia="Arial Unicode MS" w:hAnsi="Arial" w:cs="Arial"/>
                <w:b/>
                <w:lang w:val="es-ES"/>
              </w:rPr>
              <w:t>FLUJO ALTERNATIVO:</w:t>
            </w:r>
          </w:p>
          <w:p w14:paraId="4D16E7BC" w14:textId="77777777" w:rsidR="00324DE7" w:rsidRPr="000463D8" w:rsidRDefault="00324DE7"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2C4FEE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A748597"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335D43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31C059A" w14:textId="77777777" w:rsidR="00324DE7" w:rsidRPr="00684CDA" w:rsidRDefault="00324DE7" w:rsidP="00D8174A">
            <w:pPr>
              <w:widowControl/>
              <w:autoSpaceDE w:val="0"/>
              <w:autoSpaceDN w:val="0"/>
              <w:adjustRightInd w:val="0"/>
              <w:spacing w:line="240" w:lineRule="auto"/>
              <w:rPr>
                <w:rFonts w:ascii="Arial" w:eastAsia="Arial Unicode MS" w:hAnsi="Arial" w:cs="Arial"/>
                <w:color w:val="0000FF"/>
                <w:lang w:val="es-ES"/>
              </w:rPr>
            </w:pPr>
          </w:p>
        </w:tc>
      </w:tr>
      <w:tr w:rsidR="00324DE7" w:rsidRPr="000463D8" w14:paraId="7D5F56F2" w14:textId="77777777" w:rsidTr="00D8174A">
        <w:tc>
          <w:tcPr>
            <w:tcW w:w="804" w:type="dxa"/>
            <w:gridSpan w:val="2"/>
            <w:shd w:val="clear" w:color="auto" w:fill="D9D9D9"/>
          </w:tcPr>
          <w:p w14:paraId="1F7FF9A1" w14:textId="77777777" w:rsidR="00324DE7" w:rsidRPr="000463D8" w:rsidRDefault="00324DE7"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0B986657"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709ACAB4"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2EA6CF02" w14:textId="77777777" w:rsidTr="00D8174A">
        <w:tc>
          <w:tcPr>
            <w:tcW w:w="804" w:type="dxa"/>
            <w:gridSpan w:val="2"/>
          </w:tcPr>
          <w:p w14:paraId="4D976FFC" w14:textId="77777777" w:rsidR="00324DE7" w:rsidRPr="000463D8" w:rsidRDefault="00324DE7" w:rsidP="00D8174A">
            <w:pPr>
              <w:jc w:val="center"/>
              <w:rPr>
                <w:rFonts w:ascii="Arial" w:hAnsi="Arial" w:cs="Arial"/>
                <w:b/>
              </w:rPr>
            </w:pPr>
          </w:p>
        </w:tc>
        <w:tc>
          <w:tcPr>
            <w:tcW w:w="4250" w:type="dxa"/>
            <w:gridSpan w:val="5"/>
          </w:tcPr>
          <w:p w14:paraId="45AFE9F1" w14:textId="77777777" w:rsidR="00324DE7" w:rsidRPr="000463D8" w:rsidRDefault="00324DE7" w:rsidP="00D8174A">
            <w:pPr>
              <w:jc w:val="both"/>
              <w:rPr>
                <w:rFonts w:ascii="Arial" w:hAnsi="Arial" w:cs="Arial"/>
                <w:b/>
              </w:rPr>
            </w:pPr>
          </w:p>
        </w:tc>
        <w:tc>
          <w:tcPr>
            <w:tcW w:w="4604" w:type="dxa"/>
            <w:gridSpan w:val="2"/>
          </w:tcPr>
          <w:p w14:paraId="08AEA2C3" w14:textId="77777777" w:rsidR="00324DE7" w:rsidRPr="000463D8" w:rsidRDefault="00324DE7" w:rsidP="00D8174A">
            <w:pPr>
              <w:jc w:val="both"/>
              <w:rPr>
                <w:rFonts w:ascii="Arial" w:hAnsi="Arial" w:cs="Arial"/>
                <w:b/>
              </w:rPr>
            </w:pPr>
          </w:p>
        </w:tc>
      </w:tr>
      <w:tr w:rsidR="00324DE7" w:rsidRPr="000463D8" w14:paraId="5BC864A1" w14:textId="77777777" w:rsidTr="00D8174A">
        <w:tc>
          <w:tcPr>
            <w:tcW w:w="804" w:type="dxa"/>
            <w:gridSpan w:val="2"/>
          </w:tcPr>
          <w:p w14:paraId="50605418" w14:textId="77777777" w:rsidR="00324DE7" w:rsidRPr="000463D8" w:rsidRDefault="00324DE7" w:rsidP="00D8174A">
            <w:pPr>
              <w:jc w:val="center"/>
              <w:rPr>
                <w:rFonts w:ascii="Arial" w:hAnsi="Arial" w:cs="Arial"/>
                <w:b/>
              </w:rPr>
            </w:pPr>
          </w:p>
        </w:tc>
        <w:tc>
          <w:tcPr>
            <w:tcW w:w="4250" w:type="dxa"/>
            <w:gridSpan w:val="5"/>
          </w:tcPr>
          <w:p w14:paraId="1A870ACB" w14:textId="77777777" w:rsidR="00324DE7" w:rsidRPr="000463D8" w:rsidRDefault="00324DE7" w:rsidP="00D8174A">
            <w:pPr>
              <w:jc w:val="both"/>
              <w:rPr>
                <w:rFonts w:ascii="Arial" w:hAnsi="Arial" w:cs="Arial"/>
                <w:b/>
              </w:rPr>
            </w:pPr>
          </w:p>
        </w:tc>
        <w:tc>
          <w:tcPr>
            <w:tcW w:w="4604" w:type="dxa"/>
            <w:gridSpan w:val="2"/>
          </w:tcPr>
          <w:p w14:paraId="49B5BAB4" w14:textId="77777777" w:rsidR="00324DE7" w:rsidRPr="000463D8" w:rsidRDefault="00324DE7" w:rsidP="00D8174A">
            <w:pPr>
              <w:jc w:val="both"/>
              <w:rPr>
                <w:rFonts w:ascii="Arial" w:hAnsi="Arial" w:cs="Arial"/>
                <w:b/>
              </w:rPr>
            </w:pPr>
          </w:p>
        </w:tc>
      </w:tr>
      <w:tr w:rsidR="00324DE7" w:rsidRPr="000463D8" w14:paraId="496BCC21" w14:textId="77777777" w:rsidTr="00D8174A">
        <w:tc>
          <w:tcPr>
            <w:tcW w:w="9658" w:type="dxa"/>
            <w:gridSpan w:val="9"/>
          </w:tcPr>
          <w:p w14:paraId="31C95B24" w14:textId="77777777" w:rsidR="00324DE7" w:rsidRPr="000463D8" w:rsidRDefault="00324DE7" w:rsidP="00D8174A">
            <w:pPr>
              <w:rPr>
                <w:rFonts w:ascii="Arial" w:hAnsi="Arial" w:cs="Arial"/>
                <w:b/>
              </w:rPr>
            </w:pPr>
            <w:r w:rsidRPr="000463D8">
              <w:rPr>
                <w:rFonts w:ascii="Arial" w:hAnsi="Arial" w:cs="Arial"/>
                <w:b/>
              </w:rPr>
              <w:t>POSCONDICION:</w:t>
            </w:r>
          </w:p>
          <w:p w14:paraId="14BA4813" w14:textId="77777777" w:rsidR="00324DE7" w:rsidRPr="000463D8" w:rsidRDefault="00324DE7"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324DE7" w:rsidRPr="000463D8" w14:paraId="073282F3" w14:textId="77777777" w:rsidTr="00D8174A">
        <w:tc>
          <w:tcPr>
            <w:tcW w:w="9658" w:type="dxa"/>
            <w:gridSpan w:val="9"/>
            <w:tcBorders>
              <w:bottom w:val="single" w:sz="4" w:space="0" w:color="auto"/>
            </w:tcBorders>
          </w:tcPr>
          <w:p w14:paraId="4782F5EA" w14:textId="77777777" w:rsidR="00324DE7" w:rsidRDefault="00324DE7" w:rsidP="00D8174A">
            <w:pPr>
              <w:rPr>
                <w:rFonts w:ascii="Arial" w:hAnsi="Arial" w:cs="Arial"/>
                <w:b/>
              </w:rPr>
            </w:pPr>
            <w:r w:rsidRPr="000463D8">
              <w:rPr>
                <w:rFonts w:ascii="Arial" w:hAnsi="Arial" w:cs="Arial"/>
                <w:b/>
              </w:rPr>
              <w:t>EXCEPCIONES</w:t>
            </w:r>
          </w:p>
          <w:p w14:paraId="485BE8DB" w14:textId="699BD469" w:rsidR="00324DE7" w:rsidRDefault="00324DE7" w:rsidP="00D8174A">
            <w:pPr>
              <w:rPr>
                <w:rFonts w:ascii="Arial" w:hAnsi="Arial" w:cs="Arial"/>
                <w:b/>
              </w:rPr>
            </w:pPr>
          </w:p>
          <w:p w14:paraId="1A30A2D4" w14:textId="4D4051DA" w:rsidR="00643133" w:rsidRDefault="00643133" w:rsidP="00D8174A">
            <w:pPr>
              <w:rPr>
                <w:rFonts w:ascii="Arial" w:hAnsi="Arial" w:cs="Arial"/>
                <w:b/>
              </w:rPr>
            </w:pPr>
            <w:r>
              <w:rPr>
                <w:rFonts w:ascii="Arial" w:hAnsi="Arial" w:cs="Arial"/>
                <w:b/>
              </w:rPr>
              <w:t>Confirmación de bloqueo o inactivación del usuario</w:t>
            </w:r>
          </w:p>
          <w:p w14:paraId="3790F1E3" w14:textId="4E9C5533" w:rsidR="00643133" w:rsidRDefault="00643133" w:rsidP="00D8174A">
            <w:pPr>
              <w:rPr>
                <w:rFonts w:ascii="Arial" w:hAnsi="Arial" w:cs="Arial"/>
                <w:b/>
              </w:rPr>
            </w:pPr>
          </w:p>
          <w:p w14:paraId="5E7D6728" w14:textId="45EA2625" w:rsidR="00643133" w:rsidRDefault="00643133" w:rsidP="00D8174A">
            <w:pPr>
              <w:rPr>
                <w:rFonts w:ascii="Arial" w:hAnsi="Arial" w:cs="Arial"/>
                <w:b/>
              </w:rPr>
            </w:pPr>
            <w:r>
              <w:rPr>
                <w:rFonts w:ascii="Arial" w:hAnsi="Arial" w:cs="Arial"/>
                <w:b/>
              </w:rPr>
              <w:t>“</w:t>
            </w:r>
            <w:proofErr w:type="spellStart"/>
            <w:r>
              <w:rPr>
                <w:rFonts w:ascii="Arial" w:hAnsi="Arial" w:cs="Arial"/>
                <w:b/>
              </w:rPr>
              <w:t>se</w:t>
            </w:r>
            <w:proofErr w:type="spellEnd"/>
            <w:r>
              <w:rPr>
                <w:rFonts w:ascii="Arial" w:hAnsi="Arial" w:cs="Arial"/>
                <w:b/>
              </w:rPr>
              <w:t xml:space="preserve"> bloqueará -inactivara el usuario </w:t>
            </w:r>
            <w:proofErr w:type="spellStart"/>
            <w:r>
              <w:rPr>
                <w:rFonts w:ascii="Arial" w:hAnsi="Arial" w:cs="Arial"/>
                <w:b/>
              </w:rPr>
              <w:t>nombre_usuario</w:t>
            </w:r>
            <w:proofErr w:type="spellEnd"/>
            <w:r>
              <w:rPr>
                <w:rFonts w:ascii="Arial" w:hAnsi="Arial" w:cs="Arial"/>
                <w:b/>
              </w:rPr>
              <w:t xml:space="preserve">, </w:t>
            </w:r>
            <w:proofErr w:type="spellStart"/>
            <w:r>
              <w:rPr>
                <w:rFonts w:ascii="Arial" w:hAnsi="Arial" w:cs="Arial"/>
                <w:b/>
              </w:rPr>
              <w:t>esta</w:t>
            </w:r>
            <w:proofErr w:type="spellEnd"/>
            <w:r>
              <w:rPr>
                <w:rFonts w:ascii="Arial" w:hAnsi="Arial" w:cs="Arial"/>
                <w:b/>
              </w:rPr>
              <w:t xml:space="preserve"> seguro que desea realizar esta </w:t>
            </w:r>
            <w:proofErr w:type="spellStart"/>
            <w:r>
              <w:rPr>
                <w:rFonts w:ascii="Arial" w:hAnsi="Arial" w:cs="Arial"/>
                <w:b/>
              </w:rPr>
              <w:t>accion</w:t>
            </w:r>
            <w:proofErr w:type="spellEnd"/>
            <w:r>
              <w:rPr>
                <w:rFonts w:ascii="Arial" w:hAnsi="Arial" w:cs="Arial"/>
                <w:b/>
              </w:rPr>
              <w:t xml:space="preserve">? Si, no.” </w:t>
            </w:r>
          </w:p>
          <w:p w14:paraId="0901053C" w14:textId="77777777" w:rsidR="00324DE7" w:rsidRPr="002F1D15" w:rsidRDefault="00324DE7" w:rsidP="00D8174A">
            <w:pPr>
              <w:rPr>
                <w:rFonts w:ascii="Arial" w:hAnsi="Arial" w:cs="Arial"/>
                <w:b/>
              </w:rPr>
            </w:pPr>
          </w:p>
        </w:tc>
      </w:tr>
      <w:tr w:rsidR="00324DE7" w:rsidRPr="000463D8" w14:paraId="0A62662C" w14:textId="77777777" w:rsidTr="00D8174A">
        <w:tc>
          <w:tcPr>
            <w:tcW w:w="815" w:type="dxa"/>
            <w:gridSpan w:val="3"/>
            <w:shd w:val="clear" w:color="auto" w:fill="D9D9D9"/>
          </w:tcPr>
          <w:p w14:paraId="37D667F0" w14:textId="77777777" w:rsidR="00324DE7" w:rsidRPr="000463D8" w:rsidRDefault="00324DE7" w:rsidP="00D8174A">
            <w:pPr>
              <w:jc w:val="center"/>
              <w:rPr>
                <w:rFonts w:ascii="Arial" w:hAnsi="Arial" w:cs="Arial"/>
                <w:b/>
              </w:rPr>
            </w:pPr>
            <w:r w:rsidRPr="000463D8">
              <w:rPr>
                <w:rFonts w:ascii="Arial" w:hAnsi="Arial" w:cs="Arial"/>
                <w:b/>
              </w:rPr>
              <w:t>Paso</w:t>
            </w:r>
          </w:p>
        </w:tc>
        <w:tc>
          <w:tcPr>
            <w:tcW w:w="3262" w:type="dxa"/>
            <w:shd w:val="clear" w:color="auto" w:fill="D9D9D9"/>
          </w:tcPr>
          <w:p w14:paraId="375E3CDA" w14:textId="77777777" w:rsidR="00324DE7" w:rsidRPr="000463D8" w:rsidRDefault="00324DE7"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55148CB" w14:textId="77777777" w:rsidR="00324DE7" w:rsidRPr="000463D8" w:rsidRDefault="00324DE7"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324DE7" w:rsidRPr="000463D8" w14:paraId="3259965F" w14:textId="77777777" w:rsidTr="00D8174A">
        <w:tc>
          <w:tcPr>
            <w:tcW w:w="815" w:type="dxa"/>
            <w:gridSpan w:val="3"/>
          </w:tcPr>
          <w:p w14:paraId="7BF651F7" w14:textId="77777777" w:rsidR="00324DE7" w:rsidRPr="000463D8" w:rsidRDefault="00324DE7" w:rsidP="00D8174A">
            <w:pPr>
              <w:jc w:val="center"/>
              <w:rPr>
                <w:rFonts w:ascii="Arial" w:hAnsi="Arial" w:cs="Arial"/>
                <w:b/>
              </w:rPr>
            </w:pPr>
          </w:p>
        </w:tc>
        <w:tc>
          <w:tcPr>
            <w:tcW w:w="3262" w:type="dxa"/>
          </w:tcPr>
          <w:p w14:paraId="33B36279" w14:textId="77777777" w:rsidR="00324DE7" w:rsidRPr="001D0168" w:rsidRDefault="00324DE7" w:rsidP="00D8174A">
            <w:pPr>
              <w:jc w:val="both"/>
              <w:rPr>
                <w:rFonts w:ascii="Arial" w:hAnsi="Arial" w:cs="Arial"/>
              </w:rPr>
            </w:pPr>
          </w:p>
        </w:tc>
        <w:tc>
          <w:tcPr>
            <w:tcW w:w="5581" w:type="dxa"/>
            <w:gridSpan w:val="5"/>
          </w:tcPr>
          <w:p w14:paraId="03D58B9C" w14:textId="77777777" w:rsidR="00324DE7" w:rsidRPr="000463D8" w:rsidRDefault="00324DE7" w:rsidP="00D8174A">
            <w:pPr>
              <w:jc w:val="both"/>
              <w:rPr>
                <w:rFonts w:ascii="Arial" w:hAnsi="Arial" w:cs="Arial"/>
                <w:b/>
              </w:rPr>
            </w:pPr>
          </w:p>
        </w:tc>
      </w:tr>
      <w:tr w:rsidR="00324DE7" w:rsidRPr="000463D8" w14:paraId="6A6DE796" w14:textId="77777777" w:rsidTr="00D8174A">
        <w:tc>
          <w:tcPr>
            <w:tcW w:w="815" w:type="dxa"/>
            <w:gridSpan w:val="3"/>
          </w:tcPr>
          <w:p w14:paraId="31EA84EB" w14:textId="77777777" w:rsidR="00324DE7" w:rsidRPr="000463D8" w:rsidRDefault="00324DE7" w:rsidP="00D8174A">
            <w:pPr>
              <w:jc w:val="center"/>
              <w:rPr>
                <w:rFonts w:ascii="Arial" w:hAnsi="Arial" w:cs="Arial"/>
                <w:b/>
              </w:rPr>
            </w:pPr>
          </w:p>
        </w:tc>
        <w:tc>
          <w:tcPr>
            <w:tcW w:w="3262" w:type="dxa"/>
          </w:tcPr>
          <w:p w14:paraId="0CF9ED03" w14:textId="77777777" w:rsidR="00324DE7" w:rsidRPr="001D0168" w:rsidRDefault="00324DE7" w:rsidP="00D8174A">
            <w:pPr>
              <w:jc w:val="both"/>
              <w:rPr>
                <w:rFonts w:ascii="Arial" w:hAnsi="Arial" w:cs="Arial"/>
              </w:rPr>
            </w:pPr>
          </w:p>
        </w:tc>
        <w:tc>
          <w:tcPr>
            <w:tcW w:w="5581" w:type="dxa"/>
            <w:gridSpan w:val="5"/>
          </w:tcPr>
          <w:p w14:paraId="6B06440F" w14:textId="77777777" w:rsidR="00324DE7" w:rsidRPr="00C1111C" w:rsidRDefault="00324DE7" w:rsidP="00D8174A">
            <w:pPr>
              <w:jc w:val="both"/>
              <w:rPr>
                <w:rFonts w:ascii="Arial" w:hAnsi="Arial" w:cs="Arial"/>
              </w:rPr>
            </w:pPr>
          </w:p>
        </w:tc>
      </w:tr>
      <w:tr w:rsidR="00324DE7" w:rsidRPr="000463D8" w14:paraId="0CF1990A" w14:textId="77777777" w:rsidTr="00D8174A">
        <w:tc>
          <w:tcPr>
            <w:tcW w:w="9658" w:type="dxa"/>
            <w:gridSpan w:val="9"/>
          </w:tcPr>
          <w:p w14:paraId="155A5450" w14:textId="77777777" w:rsidR="00324DE7" w:rsidRDefault="00324DE7"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5614D57" w14:textId="77777777" w:rsidR="00324DE7" w:rsidRDefault="00324DE7" w:rsidP="00D8174A">
            <w:pPr>
              <w:rPr>
                <w:rFonts w:ascii="Arial" w:hAnsi="Arial" w:cs="Arial"/>
                <w:b/>
              </w:rPr>
            </w:pPr>
          </w:p>
          <w:p w14:paraId="40E0D900" w14:textId="77777777" w:rsidR="00324DE7" w:rsidRPr="006C4B76" w:rsidRDefault="00324DE7" w:rsidP="00D8174A">
            <w:pPr>
              <w:pStyle w:val="listparagraph"/>
              <w:snapToGrid w:val="0"/>
              <w:jc w:val="both"/>
              <w:rPr>
                <w:rFonts w:ascii="Arial" w:hAnsi="Arial" w:cs="Arial"/>
                <w:i/>
                <w:color w:val="800000"/>
                <w:lang w:val="es-CO" w:eastAsia="en-US"/>
              </w:rPr>
            </w:pPr>
          </w:p>
        </w:tc>
      </w:tr>
      <w:tr w:rsidR="00324DE7" w:rsidRPr="000463D8" w14:paraId="390A3080" w14:textId="77777777" w:rsidTr="00D8174A">
        <w:trPr>
          <w:trHeight w:val="637"/>
        </w:trPr>
        <w:tc>
          <w:tcPr>
            <w:tcW w:w="9658" w:type="dxa"/>
            <w:gridSpan w:val="9"/>
          </w:tcPr>
          <w:p w14:paraId="1783BA52" w14:textId="77777777" w:rsidR="00324DE7" w:rsidRDefault="00324DE7" w:rsidP="00D8174A">
            <w:pPr>
              <w:rPr>
                <w:rFonts w:ascii="Arial" w:hAnsi="Arial" w:cs="Arial"/>
                <w:b/>
              </w:rPr>
            </w:pPr>
            <w:r w:rsidRPr="000463D8">
              <w:rPr>
                <w:rFonts w:ascii="Arial" w:hAnsi="Arial" w:cs="Arial"/>
                <w:b/>
              </w:rPr>
              <w:t>RIESGOS:</w:t>
            </w:r>
          </w:p>
          <w:p w14:paraId="25D1115E" w14:textId="77777777" w:rsidR="00643133" w:rsidRDefault="00643133" w:rsidP="00D8174A">
            <w:pPr>
              <w:rPr>
                <w:rFonts w:ascii="Arial" w:hAnsi="Arial" w:cs="Arial"/>
                <w:b/>
              </w:rPr>
            </w:pPr>
          </w:p>
          <w:p w14:paraId="5BA87BA2" w14:textId="77777777" w:rsidR="00643133" w:rsidRDefault="00643133" w:rsidP="00D8174A">
            <w:pPr>
              <w:rPr>
                <w:rFonts w:ascii="Arial" w:hAnsi="Arial" w:cs="Arial"/>
                <w:b/>
              </w:rPr>
            </w:pPr>
            <w:r>
              <w:rPr>
                <w:rFonts w:ascii="Arial" w:hAnsi="Arial" w:cs="Arial"/>
                <w:b/>
              </w:rPr>
              <w:t>Bloqueo o inactivación de usuario por error</w:t>
            </w:r>
          </w:p>
          <w:p w14:paraId="2B88C56A" w14:textId="5436F6D7" w:rsidR="00643133" w:rsidRPr="0019297C" w:rsidRDefault="00643133" w:rsidP="00D8174A">
            <w:pPr>
              <w:rPr>
                <w:rFonts w:ascii="Arial" w:hAnsi="Arial" w:cs="Arial"/>
                <w:b/>
              </w:rPr>
            </w:pPr>
          </w:p>
        </w:tc>
      </w:tr>
      <w:tr w:rsidR="00324DE7" w:rsidRPr="000463D8" w14:paraId="6C591CD6" w14:textId="77777777" w:rsidTr="00D8174A">
        <w:trPr>
          <w:trHeight w:val="744"/>
        </w:trPr>
        <w:tc>
          <w:tcPr>
            <w:tcW w:w="9658" w:type="dxa"/>
            <w:gridSpan w:val="9"/>
          </w:tcPr>
          <w:p w14:paraId="56F372CB" w14:textId="77777777" w:rsidR="00324DE7" w:rsidRDefault="00324DE7" w:rsidP="00D8174A">
            <w:pPr>
              <w:rPr>
                <w:rFonts w:ascii="Arial" w:hAnsi="Arial" w:cs="Arial"/>
                <w:b/>
              </w:rPr>
            </w:pPr>
            <w:r w:rsidRPr="000463D8">
              <w:rPr>
                <w:rFonts w:ascii="Arial" w:hAnsi="Arial" w:cs="Arial"/>
                <w:b/>
              </w:rPr>
              <w:t>CRITERIOS DE ACEPTACIÓN:</w:t>
            </w:r>
          </w:p>
          <w:p w14:paraId="5487BCD9" w14:textId="77777777" w:rsidR="00324DE7" w:rsidRDefault="00324DE7"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664A845" w14:textId="77777777" w:rsidR="00324DE7" w:rsidRDefault="00324DE7" w:rsidP="00D8174A">
            <w:pPr>
              <w:rPr>
                <w:rFonts w:ascii="Arial" w:eastAsia="Arial Unicode MS" w:hAnsi="Arial" w:cs="Arial"/>
                <w:color w:val="0000FF"/>
                <w:lang w:val="es-ES"/>
              </w:rPr>
            </w:pPr>
          </w:p>
          <w:p w14:paraId="0E985E4C" w14:textId="6DADADD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crear usuario</w:t>
            </w:r>
            <w:r w:rsidR="00E41A60">
              <w:rPr>
                <w:rFonts w:ascii="Arial" w:eastAsia="Arial Unicode MS" w:hAnsi="Arial" w:cs="Arial"/>
                <w:color w:val="0000FF"/>
                <w:lang w:val="es-ES"/>
              </w:rPr>
              <w:t xml:space="preserve"> y asignarle los atributos y permisos</w:t>
            </w:r>
            <w:r w:rsidR="00643133">
              <w:rPr>
                <w:rFonts w:ascii="Arial" w:eastAsia="Arial Unicode MS" w:hAnsi="Arial" w:cs="Arial"/>
                <w:color w:val="0000FF"/>
                <w:lang w:val="es-ES"/>
              </w:rPr>
              <w:t xml:space="preserve"> </w:t>
            </w:r>
          </w:p>
          <w:p w14:paraId="06664D93" w14:textId="57B7918C"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bloquear usuario</w:t>
            </w:r>
          </w:p>
          <w:p w14:paraId="1DBAAA37" w14:textId="0237F55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inactivar usuario</w:t>
            </w:r>
          </w:p>
          <w:p w14:paraId="1D20C118" w14:textId="16124520" w:rsidR="00324DE7" w:rsidRPr="00851210"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E41A60">
              <w:rPr>
                <w:rFonts w:ascii="Arial" w:eastAsia="Arial Unicode MS" w:hAnsi="Arial" w:cs="Arial"/>
                <w:color w:val="0000FF"/>
                <w:lang w:val="es-ES"/>
              </w:rPr>
              <w:t>activar usuario</w:t>
            </w:r>
          </w:p>
          <w:p w14:paraId="0C9C89A4" w14:textId="77777777" w:rsidR="00324DE7" w:rsidRPr="002B6FAA" w:rsidRDefault="00324DE7" w:rsidP="00D8174A">
            <w:pPr>
              <w:jc w:val="both"/>
              <w:rPr>
                <w:rFonts w:ascii="Arial" w:hAnsi="Arial" w:cs="Arial"/>
                <w:i/>
                <w:color w:val="800000"/>
              </w:rPr>
            </w:pPr>
          </w:p>
        </w:tc>
      </w:tr>
      <w:tr w:rsidR="00324DE7" w:rsidRPr="000463D8" w14:paraId="7FAB5508" w14:textId="77777777" w:rsidTr="00D8174A">
        <w:trPr>
          <w:trHeight w:val="609"/>
        </w:trPr>
        <w:tc>
          <w:tcPr>
            <w:tcW w:w="9658" w:type="dxa"/>
            <w:gridSpan w:val="9"/>
          </w:tcPr>
          <w:p w14:paraId="31B429CA" w14:textId="77777777" w:rsidR="00324DE7" w:rsidRDefault="00324DE7" w:rsidP="00D8174A">
            <w:pPr>
              <w:rPr>
                <w:rFonts w:ascii="Arial" w:hAnsi="Arial" w:cs="Arial"/>
                <w:b/>
              </w:rPr>
            </w:pPr>
            <w:r>
              <w:rPr>
                <w:rFonts w:ascii="Arial" w:hAnsi="Arial" w:cs="Arial"/>
                <w:b/>
              </w:rPr>
              <w:t>PROTOTIPO EXPLORATORIO</w:t>
            </w:r>
          </w:p>
          <w:p w14:paraId="67B40186" w14:textId="77777777" w:rsidR="00324DE7" w:rsidRPr="00AD2D68" w:rsidRDefault="00324DE7" w:rsidP="00D8174A">
            <w:pPr>
              <w:jc w:val="both"/>
              <w:rPr>
                <w:rFonts w:ascii="Arial" w:hAnsi="Arial" w:cs="Arial"/>
                <w:b/>
                <w:lang w:val="es-ES"/>
              </w:rPr>
            </w:pPr>
          </w:p>
        </w:tc>
      </w:tr>
    </w:tbl>
    <w:p w14:paraId="28F4A13D" w14:textId="77777777" w:rsidR="00324DE7" w:rsidRDefault="00324DE7" w:rsidP="00632B15">
      <w:pPr>
        <w:rPr>
          <w:szCs w:val="22"/>
        </w:rPr>
      </w:pPr>
    </w:p>
    <w:p w14:paraId="42B1470A" w14:textId="77777777" w:rsidR="00E759FF" w:rsidRDefault="00E759FF"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proofErr w:type="spellStart"/>
            <w:r w:rsidRPr="00E259A4">
              <w:rPr>
                <w:rFonts w:ascii="Arial" w:hAnsi="Arial" w:cs="Arial"/>
                <w:color w:val="538ED5"/>
                <w:lang w:eastAsia="es-CO"/>
              </w:rPr>
              <w:t>xxxx</w:t>
            </w:r>
            <w:proofErr w:type="spellEnd"/>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proofErr w:type="spellStart"/>
            <w:r w:rsidRPr="00E259A4">
              <w:rPr>
                <w:rFonts w:ascii="Arial" w:hAnsi="Arial" w:cs="Arial"/>
                <w:color w:val="538ED5"/>
                <w:lang w:eastAsia="es-CO"/>
              </w:rPr>
              <w:t>dd</w:t>
            </w:r>
            <w:proofErr w:type="spellEnd"/>
            <w:r w:rsidRPr="00E259A4">
              <w:rPr>
                <w:rFonts w:ascii="Arial" w:hAnsi="Arial" w:cs="Arial"/>
                <w:color w:val="538ED5"/>
                <w:lang w:eastAsia="es-CO"/>
              </w:rPr>
              <w:t>-mm-</w:t>
            </w:r>
            <w:proofErr w:type="spellStart"/>
            <w:r w:rsidRPr="00E259A4">
              <w:rPr>
                <w:rFonts w:ascii="Arial" w:hAnsi="Arial" w:cs="Arial"/>
                <w:color w:val="538ED5"/>
                <w:lang w:eastAsia="es-CO"/>
              </w:rPr>
              <w:t>yyyy</w:t>
            </w:r>
            <w:proofErr w:type="spellEnd"/>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 xml:space="preserve">Ingeniero de </w:t>
            </w:r>
            <w:proofErr w:type="spellStart"/>
            <w:r w:rsidRPr="002C6572">
              <w:rPr>
                <w:rFonts w:cs="Arial"/>
                <w:iCs/>
                <w:color w:val="0000FF"/>
                <w:szCs w:val="22"/>
              </w:rPr>
              <w:t>desar</w:t>
            </w:r>
            <w:r w:rsidR="00357668">
              <w:rPr>
                <w:rFonts w:cs="Arial"/>
                <w:iCs/>
                <w:color w:val="0000FF"/>
                <w:szCs w:val="22"/>
              </w:rPr>
              <w:t>Rol</w:t>
            </w:r>
            <w:r w:rsidRPr="002C6572">
              <w:rPr>
                <w:rFonts w:cs="Arial"/>
                <w:iCs/>
                <w:color w:val="0000FF"/>
                <w:szCs w:val="22"/>
              </w:rPr>
              <w:t>lo</w:t>
            </w:r>
            <w:proofErr w:type="spellEnd"/>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lastRenderedPageBreak/>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Ttul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51E4296D" w14:textId="23A7FAA2"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391619FB" w14:textId="2F4275A5"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1FEF94CB" w14:textId="618B121B" w:rsidR="008E5E3C" w:rsidRPr="008E5E3C" w:rsidRDefault="008E5E3C" w:rsidP="00D03F51">
            <w:pPr>
              <w:jc w:val="center"/>
              <w:rPr>
                <w:rFonts w:ascii="Arial" w:hAnsi="Arial" w:cs="Arial"/>
                <w:color w:val="000000"/>
                <w:lang w:eastAsia="es-CO"/>
              </w:rPr>
            </w:pPr>
          </w:p>
        </w:tc>
      </w:tr>
      <w:tr w:rsidR="008E5E3C" w:rsidRPr="00E41446" w14:paraId="21C5929D"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FF250CB" w14:textId="5A808CBD"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4E124F71" w14:textId="7F5E2A0F"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2F7E77C5" w14:textId="7E46DB76" w:rsidR="008E5E3C" w:rsidRPr="008E5E3C" w:rsidRDefault="008E5E3C" w:rsidP="00D03F51">
            <w:pPr>
              <w:jc w:val="center"/>
              <w:rPr>
                <w:rFonts w:ascii="Arial" w:hAnsi="Arial" w:cs="Arial"/>
                <w:color w:val="000000"/>
                <w:lang w:eastAsia="es-CO"/>
              </w:rPr>
            </w:pP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10A4224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03C3BBB0"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070403C4"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r>
          </w:p>
        </w:tc>
      </w:tr>
    </w:tbl>
    <w:p w14:paraId="326CBD47" w14:textId="77777777" w:rsidR="008E5E3C" w:rsidRPr="00632B15" w:rsidRDefault="008E5E3C" w:rsidP="00632B15">
      <w:pPr>
        <w:rPr>
          <w:szCs w:val="22"/>
        </w:rPr>
      </w:pPr>
    </w:p>
    <w:sectPr w:rsidR="008E5E3C" w:rsidRPr="00632B15" w:rsidSect="009C37C9">
      <w:headerReference w:type="default" r:id="rId184"/>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Jose Hemirt Bautista" w:date="2020-10-20T09:59:00Z" w:initials="JHB">
    <w:p w14:paraId="120578DB" w14:textId="7A835C4B" w:rsidR="00AA7042" w:rsidRDefault="00AA7042">
      <w:pPr>
        <w:pStyle w:val="Textocomentario"/>
      </w:pPr>
      <w:r>
        <w:rPr>
          <w:rStyle w:val="Refdecomentario"/>
        </w:rPr>
        <w:annotationRef/>
      </w:r>
      <w:r>
        <w:t>VALIDAR INFORMACION</w:t>
      </w:r>
    </w:p>
  </w:comment>
  <w:comment w:id="28" w:author="Jose Hemirt Bautista" w:date="2020-10-20T10:00:00Z" w:initials="JHB">
    <w:p w14:paraId="1C7897B1" w14:textId="3A889164" w:rsidR="00AA7042" w:rsidRDefault="00AA7042">
      <w:pPr>
        <w:pStyle w:val="Textocomentario"/>
      </w:pPr>
      <w:r>
        <w:rPr>
          <w:rStyle w:val="Refdecomentario"/>
        </w:rPr>
        <w:annotationRef/>
      </w:r>
      <w:r>
        <w:t xml:space="preserve">CONSULTAR CON </w:t>
      </w:r>
      <w:r w:rsidR="009A540E">
        <w:t xml:space="preserve">Luis </w:t>
      </w:r>
      <w:proofErr w:type="spellStart"/>
      <w:r w:rsidR="009A540E">
        <w:t>fernando</w:t>
      </w:r>
      <w:proofErr w:type="spellEnd"/>
    </w:p>
  </w:comment>
  <w:comment w:id="29" w:author="Jose Hemirt Bautista" w:date="2020-10-20T09:56:00Z" w:initials="JHB">
    <w:p w14:paraId="573177A4" w14:textId="4E2AA518" w:rsidR="00AA7042" w:rsidRDefault="00AA7042">
      <w:pPr>
        <w:pStyle w:val="Textocomentario"/>
      </w:pPr>
      <w:r>
        <w:rPr>
          <w:rStyle w:val="Refdecomentario"/>
        </w:rPr>
        <w:annotationRef/>
      </w:r>
      <w:r>
        <w:t>VALIDAR CASO DE USO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0578DB" w15:done="0"/>
  <w15:commentEx w15:paraId="1C7897B1" w15:done="0"/>
  <w15:commentEx w15:paraId="573177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93384" w16cex:dateUtc="2020-10-20T14:59:00Z"/>
  <w16cex:commentExtensible w16cex:durableId="233933B0" w16cex:dateUtc="2020-10-20T15:00:00Z"/>
  <w16cex:commentExtensible w16cex:durableId="233932B6" w16cex:dateUtc="2020-10-20T1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0578DB" w16cid:durableId="23393384"/>
  <w16cid:commentId w16cid:paraId="1C7897B1" w16cid:durableId="233933B0"/>
  <w16cid:commentId w16cid:paraId="573177A4" w16cid:durableId="233932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ABDE3A" w14:textId="77777777" w:rsidR="00065802" w:rsidRDefault="00065802">
      <w:r>
        <w:separator/>
      </w:r>
    </w:p>
  </w:endnote>
  <w:endnote w:type="continuationSeparator" w:id="0">
    <w:p w14:paraId="5FC440F3" w14:textId="77777777" w:rsidR="00065802" w:rsidRDefault="00065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variable"/>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50BFA3" w14:textId="77777777" w:rsidR="00065802" w:rsidRDefault="00065802">
      <w:r>
        <w:separator/>
      </w:r>
    </w:p>
  </w:footnote>
  <w:footnote w:type="continuationSeparator" w:id="0">
    <w:p w14:paraId="69E92B26" w14:textId="77777777" w:rsidR="00065802" w:rsidRDefault="00065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AA7042" w:rsidRPr="00C419FB" w14:paraId="2F6338E5" w14:textId="77777777" w:rsidTr="00D03F51">
      <w:trPr>
        <w:trHeight w:val="274"/>
      </w:trPr>
      <w:tc>
        <w:tcPr>
          <w:tcW w:w="1044" w:type="pct"/>
          <w:vMerge w:val="restart"/>
          <w:shd w:val="clear" w:color="auto" w:fill="auto"/>
          <w:noWrap/>
          <w:vAlign w:val="center"/>
          <w:hideMark/>
        </w:tcPr>
        <w:p w14:paraId="08766B1D" w14:textId="77777777" w:rsidR="00AA7042" w:rsidRPr="00C419FB" w:rsidRDefault="00AA7042"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AA7042" w:rsidRPr="00C236B2" w:rsidRDefault="00AA7042"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AA7042" w:rsidRPr="00C419FB" w:rsidRDefault="00AA7042"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AA7042" w:rsidRPr="00C419FB" w14:paraId="759E0844" w14:textId="77777777" w:rsidTr="00D03F51">
      <w:trPr>
        <w:trHeight w:val="281"/>
      </w:trPr>
      <w:tc>
        <w:tcPr>
          <w:tcW w:w="1044" w:type="pct"/>
          <w:vMerge/>
          <w:vAlign w:val="center"/>
          <w:hideMark/>
        </w:tcPr>
        <w:p w14:paraId="0C8A7060" w14:textId="77777777" w:rsidR="00AA7042" w:rsidRPr="00C419FB" w:rsidRDefault="00AA7042" w:rsidP="00BC7E4A">
          <w:pPr>
            <w:rPr>
              <w:rFonts w:ascii="Arial" w:hAnsi="Arial" w:cs="Arial"/>
              <w:sz w:val="18"/>
              <w:szCs w:val="18"/>
            </w:rPr>
          </w:pPr>
        </w:p>
      </w:tc>
      <w:tc>
        <w:tcPr>
          <w:tcW w:w="3019" w:type="pct"/>
          <w:vMerge/>
          <w:vAlign w:val="center"/>
          <w:hideMark/>
        </w:tcPr>
        <w:p w14:paraId="3605DBC8" w14:textId="77777777" w:rsidR="00AA7042" w:rsidRPr="00C419FB" w:rsidRDefault="00AA7042"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AA7042" w:rsidRPr="00C419FB" w:rsidRDefault="00AA7042"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AA7042" w:rsidRPr="00C419FB" w14:paraId="460A06FE" w14:textId="77777777" w:rsidTr="008E5E3C">
      <w:trPr>
        <w:trHeight w:val="450"/>
      </w:trPr>
      <w:tc>
        <w:tcPr>
          <w:tcW w:w="1044" w:type="pct"/>
          <w:vMerge/>
          <w:vAlign w:val="center"/>
          <w:hideMark/>
        </w:tcPr>
        <w:p w14:paraId="4AB00559" w14:textId="77777777" w:rsidR="00AA7042" w:rsidRPr="00C419FB" w:rsidRDefault="00AA7042" w:rsidP="00BC7E4A">
          <w:pPr>
            <w:rPr>
              <w:rFonts w:ascii="Arial" w:hAnsi="Arial" w:cs="Arial"/>
              <w:sz w:val="18"/>
              <w:szCs w:val="18"/>
            </w:rPr>
          </w:pPr>
        </w:p>
      </w:tc>
      <w:tc>
        <w:tcPr>
          <w:tcW w:w="3019" w:type="pct"/>
          <w:vMerge/>
          <w:shd w:val="clear" w:color="auto" w:fill="auto"/>
          <w:vAlign w:val="center"/>
        </w:tcPr>
        <w:p w14:paraId="5DCA0FDB" w14:textId="77777777" w:rsidR="00AA7042" w:rsidRPr="00C419FB" w:rsidRDefault="00AA7042"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AA7042" w:rsidRPr="00C419FB" w:rsidRDefault="00AA7042"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AA7042" w:rsidRPr="00C419FB" w14:paraId="5D4003D1" w14:textId="77777777" w:rsidTr="008E5E3C">
      <w:trPr>
        <w:trHeight w:val="480"/>
      </w:trPr>
      <w:tc>
        <w:tcPr>
          <w:tcW w:w="1044" w:type="pct"/>
          <w:vMerge/>
          <w:vAlign w:val="center"/>
          <w:hideMark/>
        </w:tcPr>
        <w:p w14:paraId="09BB0935" w14:textId="77777777" w:rsidR="00AA7042" w:rsidRPr="00C419FB" w:rsidRDefault="00AA7042" w:rsidP="00BC7E4A">
          <w:pPr>
            <w:rPr>
              <w:rFonts w:ascii="Arial" w:hAnsi="Arial" w:cs="Arial"/>
              <w:sz w:val="18"/>
              <w:szCs w:val="18"/>
            </w:rPr>
          </w:pPr>
        </w:p>
      </w:tc>
      <w:tc>
        <w:tcPr>
          <w:tcW w:w="3019" w:type="pct"/>
          <w:vMerge/>
          <w:shd w:val="clear" w:color="auto" w:fill="auto"/>
          <w:vAlign w:val="center"/>
        </w:tcPr>
        <w:p w14:paraId="675CDBF1" w14:textId="77777777" w:rsidR="00AA7042" w:rsidRPr="00C419FB" w:rsidRDefault="00AA7042"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AA7042" w:rsidRPr="00C419FB" w:rsidRDefault="00AA7042"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Pr>
              <w:rFonts w:ascii="Arial" w:hAnsi="Arial" w:cs="Arial"/>
              <w:noProof/>
              <w:sz w:val="18"/>
              <w:szCs w:val="18"/>
            </w:rPr>
            <w:t>101</w:t>
          </w:r>
          <w:r w:rsidRPr="00C419FB">
            <w:rPr>
              <w:rFonts w:ascii="Arial" w:hAnsi="Arial" w:cs="Arial"/>
              <w:sz w:val="18"/>
              <w:szCs w:val="18"/>
            </w:rPr>
            <w:fldChar w:fldCharType="end"/>
          </w:r>
        </w:p>
      </w:tc>
    </w:tr>
  </w:tbl>
  <w:p w14:paraId="7BDF3F04" w14:textId="77777777" w:rsidR="00AA7042" w:rsidRDefault="00AA7042" w:rsidP="00BC7E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875D0B"/>
    <w:multiLevelType w:val="hybridMultilevel"/>
    <w:tmpl w:val="BA90D610"/>
    <w:lvl w:ilvl="0" w:tplc="3AB0E8E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4A1D91"/>
    <w:multiLevelType w:val="hybridMultilevel"/>
    <w:tmpl w:val="D9A88596"/>
    <w:lvl w:ilvl="0" w:tplc="6396E258">
      <w:start w:val="1"/>
      <w:numFmt w:val="bullet"/>
      <w:lvlText w:val="•"/>
      <w:lvlJc w:val="left"/>
      <w:pPr>
        <w:tabs>
          <w:tab w:val="num" w:pos="720"/>
        </w:tabs>
        <w:ind w:left="720" w:hanging="360"/>
      </w:pPr>
      <w:rPr>
        <w:rFonts w:ascii="Times New Roman" w:hAnsi="Times New Roman" w:hint="default"/>
      </w:rPr>
    </w:lvl>
    <w:lvl w:ilvl="1" w:tplc="D6E6F5B8" w:tentative="1">
      <w:start w:val="1"/>
      <w:numFmt w:val="bullet"/>
      <w:lvlText w:val="•"/>
      <w:lvlJc w:val="left"/>
      <w:pPr>
        <w:tabs>
          <w:tab w:val="num" w:pos="1440"/>
        </w:tabs>
        <w:ind w:left="1440" w:hanging="360"/>
      </w:pPr>
      <w:rPr>
        <w:rFonts w:ascii="Times New Roman" w:hAnsi="Times New Roman" w:hint="default"/>
      </w:rPr>
    </w:lvl>
    <w:lvl w:ilvl="2" w:tplc="4080C3D0" w:tentative="1">
      <w:start w:val="1"/>
      <w:numFmt w:val="bullet"/>
      <w:lvlText w:val="•"/>
      <w:lvlJc w:val="left"/>
      <w:pPr>
        <w:tabs>
          <w:tab w:val="num" w:pos="2160"/>
        </w:tabs>
        <w:ind w:left="2160" w:hanging="360"/>
      </w:pPr>
      <w:rPr>
        <w:rFonts w:ascii="Times New Roman" w:hAnsi="Times New Roman" w:hint="default"/>
      </w:rPr>
    </w:lvl>
    <w:lvl w:ilvl="3" w:tplc="B9B29330" w:tentative="1">
      <w:start w:val="1"/>
      <w:numFmt w:val="bullet"/>
      <w:lvlText w:val="•"/>
      <w:lvlJc w:val="left"/>
      <w:pPr>
        <w:tabs>
          <w:tab w:val="num" w:pos="2880"/>
        </w:tabs>
        <w:ind w:left="2880" w:hanging="360"/>
      </w:pPr>
      <w:rPr>
        <w:rFonts w:ascii="Times New Roman" w:hAnsi="Times New Roman" w:hint="default"/>
      </w:rPr>
    </w:lvl>
    <w:lvl w:ilvl="4" w:tplc="2882517C" w:tentative="1">
      <w:start w:val="1"/>
      <w:numFmt w:val="bullet"/>
      <w:lvlText w:val="•"/>
      <w:lvlJc w:val="left"/>
      <w:pPr>
        <w:tabs>
          <w:tab w:val="num" w:pos="3600"/>
        </w:tabs>
        <w:ind w:left="3600" w:hanging="360"/>
      </w:pPr>
      <w:rPr>
        <w:rFonts w:ascii="Times New Roman" w:hAnsi="Times New Roman" w:hint="default"/>
      </w:rPr>
    </w:lvl>
    <w:lvl w:ilvl="5" w:tplc="8F04F2F8" w:tentative="1">
      <w:start w:val="1"/>
      <w:numFmt w:val="bullet"/>
      <w:lvlText w:val="•"/>
      <w:lvlJc w:val="left"/>
      <w:pPr>
        <w:tabs>
          <w:tab w:val="num" w:pos="4320"/>
        </w:tabs>
        <w:ind w:left="4320" w:hanging="360"/>
      </w:pPr>
      <w:rPr>
        <w:rFonts w:ascii="Times New Roman" w:hAnsi="Times New Roman" w:hint="default"/>
      </w:rPr>
    </w:lvl>
    <w:lvl w:ilvl="6" w:tplc="C19E6E76" w:tentative="1">
      <w:start w:val="1"/>
      <w:numFmt w:val="bullet"/>
      <w:lvlText w:val="•"/>
      <w:lvlJc w:val="left"/>
      <w:pPr>
        <w:tabs>
          <w:tab w:val="num" w:pos="5040"/>
        </w:tabs>
        <w:ind w:left="5040" w:hanging="360"/>
      </w:pPr>
      <w:rPr>
        <w:rFonts w:ascii="Times New Roman" w:hAnsi="Times New Roman" w:hint="default"/>
      </w:rPr>
    </w:lvl>
    <w:lvl w:ilvl="7" w:tplc="10B20106" w:tentative="1">
      <w:start w:val="1"/>
      <w:numFmt w:val="bullet"/>
      <w:lvlText w:val="•"/>
      <w:lvlJc w:val="left"/>
      <w:pPr>
        <w:tabs>
          <w:tab w:val="num" w:pos="5760"/>
        </w:tabs>
        <w:ind w:left="5760" w:hanging="360"/>
      </w:pPr>
      <w:rPr>
        <w:rFonts w:ascii="Times New Roman" w:hAnsi="Times New Roman" w:hint="default"/>
      </w:rPr>
    </w:lvl>
    <w:lvl w:ilvl="8" w:tplc="B73AE29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37B107A"/>
    <w:multiLevelType w:val="hybridMultilevel"/>
    <w:tmpl w:val="7BA02BF2"/>
    <w:lvl w:ilvl="0" w:tplc="3E884848">
      <w:start w:val="1"/>
      <w:numFmt w:val="bullet"/>
      <w:lvlText w:val="•"/>
      <w:lvlJc w:val="left"/>
      <w:pPr>
        <w:tabs>
          <w:tab w:val="num" w:pos="720"/>
        </w:tabs>
        <w:ind w:left="720" w:hanging="360"/>
      </w:pPr>
      <w:rPr>
        <w:rFonts w:ascii="Times New Roman" w:hAnsi="Times New Roman" w:hint="default"/>
      </w:rPr>
    </w:lvl>
    <w:lvl w:ilvl="1" w:tplc="3EFA4834" w:tentative="1">
      <w:start w:val="1"/>
      <w:numFmt w:val="bullet"/>
      <w:lvlText w:val="•"/>
      <w:lvlJc w:val="left"/>
      <w:pPr>
        <w:tabs>
          <w:tab w:val="num" w:pos="1440"/>
        </w:tabs>
        <w:ind w:left="1440" w:hanging="360"/>
      </w:pPr>
      <w:rPr>
        <w:rFonts w:ascii="Times New Roman" w:hAnsi="Times New Roman" w:hint="default"/>
      </w:rPr>
    </w:lvl>
    <w:lvl w:ilvl="2" w:tplc="5450F2C6" w:tentative="1">
      <w:start w:val="1"/>
      <w:numFmt w:val="bullet"/>
      <w:lvlText w:val="•"/>
      <w:lvlJc w:val="left"/>
      <w:pPr>
        <w:tabs>
          <w:tab w:val="num" w:pos="2160"/>
        </w:tabs>
        <w:ind w:left="2160" w:hanging="360"/>
      </w:pPr>
      <w:rPr>
        <w:rFonts w:ascii="Times New Roman" w:hAnsi="Times New Roman" w:hint="default"/>
      </w:rPr>
    </w:lvl>
    <w:lvl w:ilvl="3" w:tplc="18F61B18" w:tentative="1">
      <w:start w:val="1"/>
      <w:numFmt w:val="bullet"/>
      <w:lvlText w:val="•"/>
      <w:lvlJc w:val="left"/>
      <w:pPr>
        <w:tabs>
          <w:tab w:val="num" w:pos="2880"/>
        </w:tabs>
        <w:ind w:left="2880" w:hanging="360"/>
      </w:pPr>
      <w:rPr>
        <w:rFonts w:ascii="Times New Roman" w:hAnsi="Times New Roman" w:hint="default"/>
      </w:rPr>
    </w:lvl>
    <w:lvl w:ilvl="4" w:tplc="F000D306" w:tentative="1">
      <w:start w:val="1"/>
      <w:numFmt w:val="bullet"/>
      <w:lvlText w:val="•"/>
      <w:lvlJc w:val="left"/>
      <w:pPr>
        <w:tabs>
          <w:tab w:val="num" w:pos="3600"/>
        </w:tabs>
        <w:ind w:left="3600" w:hanging="360"/>
      </w:pPr>
      <w:rPr>
        <w:rFonts w:ascii="Times New Roman" w:hAnsi="Times New Roman" w:hint="default"/>
      </w:rPr>
    </w:lvl>
    <w:lvl w:ilvl="5" w:tplc="13481FC8" w:tentative="1">
      <w:start w:val="1"/>
      <w:numFmt w:val="bullet"/>
      <w:lvlText w:val="•"/>
      <w:lvlJc w:val="left"/>
      <w:pPr>
        <w:tabs>
          <w:tab w:val="num" w:pos="4320"/>
        </w:tabs>
        <w:ind w:left="4320" w:hanging="360"/>
      </w:pPr>
      <w:rPr>
        <w:rFonts w:ascii="Times New Roman" w:hAnsi="Times New Roman" w:hint="default"/>
      </w:rPr>
    </w:lvl>
    <w:lvl w:ilvl="6" w:tplc="90629382" w:tentative="1">
      <w:start w:val="1"/>
      <w:numFmt w:val="bullet"/>
      <w:lvlText w:val="•"/>
      <w:lvlJc w:val="left"/>
      <w:pPr>
        <w:tabs>
          <w:tab w:val="num" w:pos="5040"/>
        </w:tabs>
        <w:ind w:left="5040" w:hanging="360"/>
      </w:pPr>
      <w:rPr>
        <w:rFonts w:ascii="Times New Roman" w:hAnsi="Times New Roman" w:hint="default"/>
      </w:rPr>
    </w:lvl>
    <w:lvl w:ilvl="7" w:tplc="466E7A32" w:tentative="1">
      <w:start w:val="1"/>
      <w:numFmt w:val="bullet"/>
      <w:lvlText w:val="•"/>
      <w:lvlJc w:val="left"/>
      <w:pPr>
        <w:tabs>
          <w:tab w:val="num" w:pos="5760"/>
        </w:tabs>
        <w:ind w:left="5760" w:hanging="360"/>
      </w:pPr>
      <w:rPr>
        <w:rFonts w:ascii="Times New Roman" w:hAnsi="Times New Roman" w:hint="default"/>
      </w:rPr>
    </w:lvl>
    <w:lvl w:ilvl="8" w:tplc="6526E91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39F7A9A"/>
    <w:multiLevelType w:val="hybridMultilevel"/>
    <w:tmpl w:val="0152E12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7" w15:restartNumberingAfterBreak="0">
    <w:nsid w:val="16AC7411"/>
    <w:multiLevelType w:val="hybridMultilevel"/>
    <w:tmpl w:val="A7AAD272"/>
    <w:lvl w:ilvl="0" w:tplc="260024FE">
      <w:start w:val="1"/>
      <w:numFmt w:val="decimal"/>
      <w:lvlText w:val="%1."/>
      <w:lvlJc w:val="left"/>
      <w:pPr>
        <w:ind w:left="1110" w:hanging="360"/>
      </w:pPr>
      <w:rPr>
        <w:rFonts w:hint="default"/>
      </w:rPr>
    </w:lvl>
    <w:lvl w:ilvl="1" w:tplc="240A0019" w:tentative="1">
      <w:start w:val="1"/>
      <w:numFmt w:val="lowerLetter"/>
      <w:lvlText w:val="%2."/>
      <w:lvlJc w:val="left"/>
      <w:pPr>
        <w:ind w:left="1830" w:hanging="360"/>
      </w:pPr>
    </w:lvl>
    <w:lvl w:ilvl="2" w:tplc="240A001B" w:tentative="1">
      <w:start w:val="1"/>
      <w:numFmt w:val="lowerRoman"/>
      <w:lvlText w:val="%3."/>
      <w:lvlJc w:val="right"/>
      <w:pPr>
        <w:ind w:left="2550" w:hanging="180"/>
      </w:pPr>
    </w:lvl>
    <w:lvl w:ilvl="3" w:tplc="240A000F" w:tentative="1">
      <w:start w:val="1"/>
      <w:numFmt w:val="decimal"/>
      <w:lvlText w:val="%4."/>
      <w:lvlJc w:val="left"/>
      <w:pPr>
        <w:ind w:left="3270" w:hanging="360"/>
      </w:pPr>
    </w:lvl>
    <w:lvl w:ilvl="4" w:tplc="240A0019" w:tentative="1">
      <w:start w:val="1"/>
      <w:numFmt w:val="lowerLetter"/>
      <w:lvlText w:val="%5."/>
      <w:lvlJc w:val="left"/>
      <w:pPr>
        <w:ind w:left="3990" w:hanging="360"/>
      </w:pPr>
    </w:lvl>
    <w:lvl w:ilvl="5" w:tplc="240A001B" w:tentative="1">
      <w:start w:val="1"/>
      <w:numFmt w:val="lowerRoman"/>
      <w:lvlText w:val="%6."/>
      <w:lvlJc w:val="right"/>
      <w:pPr>
        <w:ind w:left="4710" w:hanging="180"/>
      </w:pPr>
    </w:lvl>
    <w:lvl w:ilvl="6" w:tplc="240A000F" w:tentative="1">
      <w:start w:val="1"/>
      <w:numFmt w:val="decimal"/>
      <w:lvlText w:val="%7."/>
      <w:lvlJc w:val="left"/>
      <w:pPr>
        <w:ind w:left="5430" w:hanging="360"/>
      </w:pPr>
    </w:lvl>
    <w:lvl w:ilvl="7" w:tplc="240A0019" w:tentative="1">
      <w:start w:val="1"/>
      <w:numFmt w:val="lowerLetter"/>
      <w:lvlText w:val="%8."/>
      <w:lvlJc w:val="left"/>
      <w:pPr>
        <w:ind w:left="6150" w:hanging="360"/>
      </w:pPr>
    </w:lvl>
    <w:lvl w:ilvl="8" w:tplc="240A001B" w:tentative="1">
      <w:start w:val="1"/>
      <w:numFmt w:val="lowerRoman"/>
      <w:lvlText w:val="%9."/>
      <w:lvlJc w:val="right"/>
      <w:pPr>
        <w:ind w:left="6870" w:hanging="180"/>
      </w:pPr>
    </w:lvl>
  </w:abstractNum>
  <w:abstractNum w:abstractNumId="8"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90D1DEB"/>
    <w:multiLevelType w:val="hybridMultilevel"/>
    <w:tmpl w:val="DC564A7A"/>
    <w:lvl w:ilvl="0" w:tplc="7DA82246">
      <w:start w:val="1"/>
      <w:numFmt w:val="bullet"/>
      <w:lvlText w:val="•"/>
      <w:lvlJc w:val="left"/>
      <w:pPr>
        <w:tabs>
          <w:tab w:val="num" w:pos="720"/>
        </w:tabs>
        <w:ind w:left="720" w:hanging="360"/>
      </w:pPr>
      <w:rPr>
        <w:rFonts w:ascii="Times New Roman" w:hAnsi="Times New Roman" w:hint="default"/>
      </w:rPr>
    </w:lvl>
    <w:lvl w:ilvl="1" w:tplc="5A4A33AC" w:tentative="1">
      <w:start w:val="1"/>
      <w:numFmt w:val="bullet"/>
      <w:lvlText w:val="•"/>
      <w:lvlJc w:val="left"/>
      <w:pPr>
        <w:tabs>
          <w:tab w:val="num" w:pos="1440"/>
        </w:tabs>
        <w:ind w:left="1440" w:hanging="360"/>
      </w:pPr>
      <w:rPr>
        <w:rFonts w:ascii="Times New Roman" w:hAnsi="Times New Roman" w:hint="default"/>
      </w:rPr>
    </w:lvl>
    <w:lvl w:ilvl="2" w:tplc="9892BACA" w:tentative="1">
      <w:start w:val="1"/>
      <w:numFmt w:val="bullet"/>
      <w:lvlText w:val="•"/>
      <w:lvlJc w:val="left"/>
      <w:pPr>
        <w:tabs>
          <w:tab w:val="num" w:pos="2160"/>
        </w:tabs>
        <w:ind w:left="2160" w:hanging="360"/>
      </w:pPr>
      <w:rPr>
        <w:rFonts w:ascii="Times New Roman" w:hAnsi="Times New Roman" w:hint="default"/>
      </w:rPr>
    </w:lvl>
    <w:lvl w:ilvl="3" w:tplc="8D6C0776" w:tentative="1">
      <w:start w:val="1"/>
      <w:numFmt w:val="bullet"/>
      <w:lvlText w:val="•"/>
      <w:lvlJc w:val="left"/>
      <w:pPr>
        <w:tabs>
          <w:tab w:val="num" w:pos="2880"/>
        </w:tabs>
        <w:ind w:left="2880" w:hanging="360"/>
      </w:pPr>
      <w:rPr>
        <w:rFonts w:ascii="Times New Roman" w:hAnsi="Times New Roman" w:hint="default"/>
      </w:rPr>
    </w:lvl>
    <w:lvl w:ilvl="4" w:tplc="9DE4DA10" w:tentative="1">
      <w:start w:val="1"/>
      <w:numFmt w:val="bullet"/>
      <w:lvlText w:val="•"/>
      <w:lvlJc w:val="left"/>
      <w:pPr>
        <w:tabs>
          <w:tab w:val="num" w:pos="3600"/>
        </w:tabs>
        <w:ind w:left="3600" w:hanging="360"/>
      </w:pPr>
      <w:rPr>
        <w:rFonts w:ascii="Times New Roman" w:hAnsi="Times New Roman" w:hint="default"/>
      </w:rPr>
    </w:lvl>
    <w:lvl w:ilvl="5" w:tplc="4F8C392E" w:tentative="1">
      <w:start w:val="1"/>
      <w:numFmt w:val="bullet"/>
      <w:lvlText w:val="•"/>
      <w:lvlJc w:val="left"/>
      <w:pPr>
        <w:tabs>
          <w:tab w:val="num" w:pos="4320"/>
        </w:tabs>
        <w:ind w:left="4320" w:hanging="360"/>
      </w:pPr>
      <w:rPr>
        <w:rFonts w:ascii="Times New Roman" w:hAnsi="Times New Roman" w:hint="default"/>
      </w:rPr>
    </w:lvl>
    <w:lvl w:ilvl="6" w:tplc="1CF8D6A0" w:tentative="1">
      <w:start w:val="1"/>
      <w:numFmt w:val="bullet"/>
      <w:lvlText w:val="•"/>
      <w:lvlJc w:val="left"/>
      <w:pPr>
        <w:tabs>
          <w:tab w:val="num" w:pos="5040"/>
        </w:tabs>
        <w:ind w:left="5040" w:hanging="360"/>
      </w:pPr>
      <w:rPr>
        <w:rFonts w:ascii="Times New Roman" w:hAnsi="Times New Roman" w:hint="default"/>
      </w:rPr>
    </w:lvl>
    <w:lvl w:ilvl="7" w:tplc="32066EF6" w:tentative="1">
      <w:start w:val="1"/>
      <w:numFmt w:val="bullet"/>
      <w:lvlText w:val="•"/>
      <w:lvlJc w:val="left"/>
      <w:pPr>
        <w:tabs>
          <w:tab w:val="num" w:pos="5760"/>
        </w:tabs>
        <w:ind w:left="5760" w:hanging="360"/>
      </w:pPr>
      <w:rPr>
        <w:rFonts w:ascii="Times New Roman" w:hAnsi="Times New Roman" w:hint="default"/>
      </w:rPr>
    </w:lvl>
    <w:lvl w:ilvl="8" w:tplc="609CBB6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A6107FB"/>
    <w:multiLevelType w:val="hybridMultilevel"/>
    <w:tmpl w:val="9A6A7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C795066"/>
    <w:multiLevelType w:val="hybridMultilevel"/>
    <w:tmpl w:val="358A7AA4"/>
    <w:lvl w:ilvl="0" w:tplc="61DEEDB0">
      <w:start w:val="1"/>
      <w:numFmt w:val="bullet"/>
      <w:lvlText w:val="•"/>
      <w:lvlJc w:val="left"/>
      <w:pPr>
        <w:tabs>
          <w:tab w:val="num" w:pos="720"/>
        </w:tabs>
        <w:ind w:left="720" w:hanging="360"/>
      </w:pPr>
      <w:rPr>
        <w:rFonts w:ascii="Times New Roman" w:hAnsi="Times New Roman" w:hint="default"/>
      </w:rPr>
    </w:lvl>
    <w:lvl w:ilvl="1" w:tplc="F692FA02" w:tentative="1">
      <w:start w:val="1"/>
      <w:numFmt w:val="bullet"/>
      <w:lvlText w:val="•"/>
      <w:lvlJc w:val="left"/>
      <w:pPr>
        <w:tabs>
          <w:tab w:val="num" w:pos="1440"/>
        </w:tabs>
        <w:ind w:left="1440" w:hanging="360"/>
      </w:pPr>
      <w:rPr>
        <w:rFonts w:ascii="Times New Roman" w:hAnsi="Times New Roman" w:hint="default"/>
      </w:rPr>
    </w:lvl>
    <w:lvl w:ilvl="2" w:tplc="A454C60E" w:tentative="1">
      <w:start w:val="1"/>
      <w:numFmt w:val="bullet"/>
      <w:lvlText w:val="•"/>
      <w:lvlJc w:val="left"/>
      <w:pPr>
        <w:tabs>
          <w:tab w:val="num" w:pos="2160"/>
        </w:tabs>
        <w:ind w:left="2160" w:hanging="360"/>
      </w:pPr>
      <w:rPr>
        <w:rFonts w:ascii="Times New Roman" w:hAnsi="Times New Roman" w:hint="default"/>
      </w:rPr>
    </w:lvl>
    <w:lvl w:ilvl="3" w:tplc="B8260E6E" w:tentative="1">
      <w:start w:val="1"/>
      <w:numFmt w:val="bullet"/>
      <w:lvlText w:val="•"/>
      <w:lvlJc w:val="left"/>
      <w:pPr>
        <w:tabs>
          <w:tab w:val="num" w:pos="2880"/>
        </w:tabs>
        <w:ind w:left="2880" w:hanging="360"/>
      </w:pPr>
      <w:rPr>
        <w:rFonts w:ascii="Times New Roman" w:hAnsi="Times New Roman" w:hint="default"/>
      </w:rPr>
    </w:lvl>
    <w:lvl w:ilvl="4" w:tplc="F0CE8F26" w:tentative="1">
      <w:start w:val="1"/>
      <w:numFmt w:val="bullet"/>
      <w:lvlText w:val="•"/>
      <w:lvlJc w:val="left"/>
      <w:pPr>
        <w:tabs>
          <w:tab w:val="num" w:pos="3600"/>
        </w:tabs>
        <w:ind w:left="3600" w:hanging="360"/>
      </w:pPr>
      <w:rPr>
        <w:rFonts w:ascii="Times New Roman" w:hAnsi="Times New Roman" w:hint="default"/>
      </w:rPr>
    </w:lvl>
    <w:lvl w:ilvl="5" w:tplc="14AAFA52" w:tentative="1">
      <w:start w:val="1"/>
      <w:numFmt w:val="bullet"/>
      <w:lvlText w:val="•"/>
      <w:lvlJc w:val="left"/>
      <w:pPr>
        <w:tabs>
          <w:tab w:val="num" w:pos="4320"/>
        </w:tabs>
        <w:ind w:left="4320" w:hanging="360"/>
      </w:pPr>
      <w:rPr>
        <w:rFonts w:ascii="Times New Roman" w:hAnsi="Times New Roman" w:hint="default"/>
      </w:rPr>
    </w:lvl>
    <w:lvl w:ilvl="6" w:tplc="D3144A58" w:tentative="1">
      <w:start w:val="1"/>
      <w:numFmt w:val="bullet"/>
      <w:lvlText w:val="•"/>
      <w:lvlJc w:val="left"/>
      <w:pPr>
        <w:tabs>
          <w:tab w:val="num" w:pos="5040"/>
        </w:tabs>
        <w:ind w:left="5040" w:hanging="360"/>
      </w:pPr>
      <w:rPr>
        <w:rFonts w:ascii="Times New Roman" w:hAnsi="Times New Roman" w:hint="default"/>
      </w:rPr>
    </w:lvl>
    <w:lvl w:ilvl="7" w:tplc="616E386C" w:tentative="1">
      <w:start w:val="1"/>
      <w:numFmt w:val="bullet"/>
      <w:lvlText w:val="•"/>
      <w:lvlJc w:val="left"/>
      <w:pPr>
        <w:tabs>
          <w:tab w:val="num" w:pos="5760"/>
        </w:tabs>
        <w:ind w:left="5760" w:hanging="360"/>
      </w:pPr>
      <w:rPr>
        <w:rFonts w:ascii="Times New Roman" w:hAnsi="Times New Roman" w:hint="default"/>
      </w:rPr>
    </w:lvl>
    <w:lvl w:ilvl="8" w:tplc="F76223F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341783"/>
    <w:multiLevelType w:val="hybridMultilevel"/>
    <w:tmpl w:val="905A77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E6306A"/>
    <w:multiLevelType w:val="hybridMultilevel"/>
    <w:tmpl w:val="3F3073C8"/>
    <w:lvl w:ilvl="0" w:tplc="3BA6B638">
      <w:start w:val="1"/>
      <w:numFmt w:val="bullet"/>
      <w:lvlText w:val="•"/>
      <w:lvlJc w:val="left"/>
      <w:pPr>
        <w:tabs>
          <w:tab w:val="num" w:pos="720"/>
        </w:tabs>
        <w:ind w:left="720" w:hanging="360"/>
      </w:pPr>
      <w:rPr>
        <w:rFonts w:ascii="Times New Roman" w:hAnsi="Times New Roman" w:hint="default"/>
      </w:rPr>
    </w:lvl>
    <w:lvl w:ilvl="1" w:tplc="05FAB588" w:tentative="1">
      <w:start w:val="1"/>
      <w:numFmt w:val="bullet"/>
      <w:lvlText w:val="•"/>
      <w:lvlJc w:val="left"/>
      <w:pPr>
        <w:tabs>
          <w:tab w:val="num" w:pos="1440"/>
        </w:tabs>
        <w:ind w:left="1440" w:hanging="360"/>
      </w:pPr>
      <w:rPr>
        <w:rFonts w:ascii="Times New Roman" w:hAnsi="Times New Roman" w:hint="default"/>
      </w:rPr>
    </w:lvl>
    <w:lvl w:ilvl="2" w:tplc="D20C8F22" w:tentative="1">
      <w:start w:val="1"/>
      <w:numFmt w:val="bullet"/>
      <w:lvlText w:val="•"/>
      <w:lvlJc w:val="left"/>
      <w:pPr>
        <w:tabs>
          <w:tab w:val="num" w:pos="2160"/>
        </w:tabs>
        <w:ind w:left="2160" w:hanging="360"/>
      </w:pPr>
      <w:rPr>
        <w:rFonts w:ascii="Times New Roman" w:hAnsi="Times New Roman" w:hint="default"/>
      </w:rPr>
    </w:lvl>
    <w:lvl w:ilvl="3" w:tplc="72D6F3A6" w:tentative="1">
      <w:start w:val="1"/>
      <w:numFmt w:val="bullet"/>
      <w:lvlText w:val="•"/>
      <w:lvlJc w:val="left"/>
      <w:pPr>
        <w:tabs>
          <w:tab w:val="num" w:pos="2880"/>
        </w:tabs>
        <w:ind w:left="2880" w:hanging="360"/>
      </w:pPr>
      <w:rPr>
        <w:rFonts w:ascii="Times New Roman" w:hAnsi="Times New Roman" w:hint="default"/>
      </w:rPr>
    </w:lvl>
    <w:lvl w:ilvl="4" w:tplc="E2F8DDE6" w:tentative="1">
      <w:start w:val="1"/>
      <w:numFmt w:val="bullet"/>
      <w:lvlText w:val="•"/>
      <w:lvlJc w:val="left"/>
      <w:pPr>
        <w:tabs>
          <w:tab w:val="num" w:pos="3600"/>
        </w:tabs>
        <w:ind w:left="3600" w:hanging="360"/>
      </w:pPr>
      <w:rPr>
        <w:rFonts w:ascii="Times New Roman" w:hAnsi="Times New Roman" w:hint="default"/>
      </w:rPr>
    </w:lvl>
    <w:lvl w:ilvl="5" w:tplc="4D44AD7A" w:tentative="1">
      <w:start w:val="1"/>
      <w:numFmt w:val="bullet"/>
      <w:lvlText w:val="•"/>
      <w:lvlJc w:val="left"/>
      <w:pPr>
        <w:tabs>
          <w:tab w:val="num" w:pos="4320"/>
        </w:tabs>
        <w:ind w:left="4320" w:hanging="360"/>
      </w:pPr>
      <w:rPr>
        <w:rFonts w:ascii="Times New Roman" w:hAnsi="Times New Roman" w:hint="default"/>
      </w:rPr>
    </w:lvl>
    <w:lvl w:ilvl="6" w:tplc="C9160A50" w:tentative="1">
      <w:start w:val="1"/>
      <w:numFmt w:val="bullet"/>
      <w:lvlText w:val="•"/>
      <w:lvlJc w:val="left"/>
      <w:pPr>
        <w:tabs>
          <w:tab w:val="num" w:pos="5040"/>
        </w:tabs>
        <w:ind w:left="5040" w:hanging="360"/>
      </w:pPr>
      <w:rPr>
        <w:rFonts w:ascii="Times New Roman" w:hAnsi="Times New Roman" w:hint="default"/>
      </w:rPr>
    </w:lvl>
    <w:lvl w:ilvl="7" w:tplc="EAA6903E" w:tentative="1">
      <w:start w:val="1"/>
      <w:numFmt w:val="bullet"/>
      <w:lvlText w:val="•"/>
      <w:lvlJc w:val="left"/>
      <w:pPr>
        <w:tabs>
          <w:tab w:val="num" w:pos="5760"/>
        </w:tabs>
        <w:ind w:left="5760" w:hanging="360"/>
      </w:pPr>
      <w:rPr>
        <w:rFonts w:ascii="Times New Roman" w:hAnsi="Times New Roman" w:hint="default"/>
      </w:rPr>
    </w:lvl>
    <w:lvl w:ilvl="8" w:tplc="34BC5ED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E4D1838"/>
    <w:multiLevelType w:val="hybridMultilevel"/>
    <w:tmpl w:val="80629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F2961CC"/>
    <w:multiLevelType w:val="hybridMultilevel"/>
    <w:tmpl w:val="1338BDC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7" w15:restartNumberingAfterBreak="0">
    <w:nsid w:val="633526A3"/>
    <w:multiLevelType w:val="hybridMultilevel"/>
    <w:tmpl w:val="1A186A96"/>
    <w:lvl w:ilvl="0" w:tplc="240A0001">
      <w:start w:val="1"/>
      <w:numFmt w:val="bullet"/>
      <w:lvlText w:val=""/>
      <w:lvlJc w:val="left"/>
      <w:pPr>
        <w:ind w:left="720" w:hanging="360"/>
      </w:pPr>
      <w:rPr>
        <w:rFonts w:ascii="Symbol" w:hAnsi="Symbol" w:hint="default"/>
      </w:rPr>
    </w:lvl>
    <w:lvl w:ilvl="1" w:tplc="DE82A066">
      <w:start w:val="1"/>
      <w:numFmt w:val="decimal"/>
      <w:lvlText w:val="%2"/>
      <w:lvlJc w:val="left"/>
      <w:pPr>
        <w:ind w:left="1440" w:hanging="360"/>
      </w:pPr>
      <w:rPr>
        <w:rFonts w:ascii="Arial" w:eastAsia="Times New Roman" w:hAnsi="Arial" w:cs="Arial"/>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39359D6"/>
    <w:multiLevelType w:val="hybridMultilevel"/>
    <w:tmpl w:val="655AA1D6"/>
    <w:lvl w:ilvl="0" w:tplc="108C3CE0">
      <w:start w:val="1"/>
      <w:numFmt w:val="bullet"/>
      <w:lvlText w:val="•"/>
      <w:lvlJc w:val="left"/>
      <w:pPr>
        <w:tabs>
          <w:tab w:val="num" w:pos="720"/>
        </w:tabs>
        <w:ind w:left="720" w:hanging="360"/>
      </w:pPr>
      <w:rPr>
        <w:rFonts w:ascii="Times New Roman" w:hAnsi="Times New Roman" w:hint="default"/>
      </w:rPr>
    </w:lvl>
    <w:lvl w:ilvl="1" w:tplc="DFD6968E" w:tentative="1">
      <w:start w:val="1"/>
      <w:numFmt w:val="bullet"/>
      <w:lvlText w:val="•"/>
      <w:lvlJc w:val="left"/>
      <w:pPr>
        <w:tabs>
          <w:tab w:val="num" w:pos="1440"/>
        </w:tabs>
        <w:ind w:left="1440" w:hanging="360"/>
      </w:pPr>
      <w:rPr>
        <w:rFonts w:ascii="Times New Roman" w:hAnsi="Times New Roman" w:hint="default"/>
      </w:rPr>
    </w:lvl>
    <w:lvl w:ilvl="2" w:tplc="6794209A" w:tentative="1">
      <w:start w:val="1"/>
      <w:numFmt w:val="bullet"/>
      <w:lvlText w:val="•"/>
      <w:lvlJc w:val="left"/>
      <w:pPr>
        <w:tabs>
          <w:tab w:val="num" w:pos="2160"/>
        </w:tabs>
        <w:ind w:left="2160" w:hanging="360"/>
      </w:pPr>
      <w:rPr>
        <w:rFonts w:ascii="Times New Roman" w:hAnsi="Times New Roman" w:hint="default"/>
      </w:rPr>
    </w:lvl>
    <w:lvl w:ilvl="3" w:tplc="25CC61EC" w:tentative="1">
      <w:start w:val="1"/>
      <w:numFmt w:val="bullet"/>
      <w:lvlText w:val="•"/>
      <w:lvlJc w:val="left"/>
      <w:pPr>
        <w:tabs>
          <w:tab w:val="num" w:pos="2880"/>
        </w:tabs>
        <w:ind w:left="2880" w:hanging="360"/>
      </w:pPr>
      <w:rPr>
        <w:rFonts w:ascii="Times New Roman" w:hAnsi="Times New Roman" w:hint="default"/>
      </w:rPr>
    </w:lvl>
    <w:lvl w:ilvl="4" w:tplc="20388A42" w:tentative="1">
      <w:start w:val="1"/>
      <w:numFmt w:val="bullet"/>
      <w:lvlText w:val="•"/>
      <w:lvlJc w:val="left"/>
      <w:pPr>
        <w:tabs>
          <w:tab w:val="num" w:pos="3600"/>
        </w:tabs>
        <w:ind w:left="3600" w:hanging="360"/>
      </w:pPr>
      <w:rPr>
        <w:rFonts w:ascii="Times New Roman" w:hAnsi="Times New Roman" w:hint="default"/>
      </w:rPr>
    </w:lvl>
    <w:lvl w:ilvl="5" w:tplc="AD88DD3E" w:tentative="1">
      <w:start w:val="1"/>
      <w:numFmt w:val="bullet"/>
      <w:lvlText w:val="•"/>
      <w:lvlJc w:val="left"/>
      <w:pPr>
        <w:tabs>
          <w:tab w:val="num" w:pos="4320"/>
        </w:tabs>
        <w:ind w:left="4320" w:hanging="360"/>
      </w:pPr>
      <w:rPr>
        <w:rFonts w:ascii="Times New Roman" w:hAnsi="Times New Roman" w:hint="default"/>
      </w:rPr>
    </w:lvl>
    <w:lvl w:ilvl="6" w:tplc="3DAE96B2" w:tentative="1">
      <w:start w:val="1"/>
      <w:numFmt w:val="bullet"/>
      <w:lvlText w:val="•"/>
      <w:lvlJc w:val="left"/>
      <w:pPr>
        <w:tabs>
          <w:tab w:val="num" w:pos="5040"/>
        </w:tabs>
        <w:ind w:left="5040" w:hanging="360"/>
      </w:pPr>
      <w:rPr>
        <w:rFonts w:ascii="Times New Roman" w:hAnsi="Times New Roman" w:hint="default"/>
      </w:rPr>
    </w:lvl>
    <w:lvl w:ilvl="7" w:tplc="B7C6B8BA" w:tentative="1">
      <w:start w:val="1"/>
      <w:numFmt w:val="bullet"/>
      <w:lvlText w:val="•"/>
      <w:lvlJc w:val="left"/>
      <w:pPr>
        <w:tabs>
          <w:tab w:val="num" w:pos="5760"/>
        </w:tabs>
        <w:ind w:left="5760" w:hanging="360"/>
      </w:pPr>
      <w:rPr>
        <w:rFonts w:ascii="Times New Roman" w:hAnsi="Times New Roman" w:hint="default"/>
      </w:rPr>
    </w:lvl>
    <w:lvl w:ilvl="8" w:tplc="4EBCEBF8"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4EA447E"/>
    <w:multiLevelType w:val="hybridMultilevel"/>
    <w:tmpl w:val="D4BCC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DA820A9"/>
    <w:multiLevelType w:val="hybridMultilevel"/>
    <w:tmpl w:val="DA826FB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35" w15:restartNumberingAfterBreak="0">
    <w:nsid w:val="72C96BB9"/>
    <w:multiLevelType w:val="hybridMultilevel"/>
    <w:tmpl w:val="AA8EA2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8" w15:restartNumberingAfterBreak="0">
    <w:nsid w:val="78BC1D6F"/>
    <w:multiLevelType w:val="hybridMultilevel"/>
    <w:tmpl w:val="0C8EED28"/>
    <w:lvl w:ilvl="0" w:tplc="260024FE">
      <w:start w:val="1"/>
      <w:numFmt w:val="decimal"/>
      <w:lvlText w:val="%1."/>
      <w:lvlJc w:val="left"/>
      <w:pPr>
        <w:ind w:left="111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A56179B"/>
    <w:multiLevelType w:val="hybridMultilevel"/>
    <w:tmpl w:val="9BB88294"/>
    <w:lvl w:ilvl="0" w:tplc="260024FE">
      <w:start w:val="1"/>
      <w:numFmt w:val="decimal"/>
      <w:lvlText w:val="%1."/>
      <w:lvlJc w:val="left"/>
      <w:pPr>
        <w:ind w:left="1860" w:hanging="360"/>
      </w:pPr>
      <w:rPr>
        <w:rFonts w:hint="default"/>
      </w:rPr>
    </w:lvl>
    <w:lvl w:ilvl="1" w:tplc="240A0019" w:tentative="1">
      <w:start w:val="1"/>
      <w:numFmt w:val="lowerLetter"/>
      <w:lvlText w:val="%2."/>
      <w:lvlJc w:val="left"/>
      <w:pPr>
        <w:ind w:left="2190" w:hanging="360"/>
      </w:pPr>
    </w:lvl>
    <w:lvl w:ilvl="2" w:tplc="240A001B" w:tentative="1">
      <w:start w:val="1"/>
      <w:numFmt w:val="lowerRoman"/>
      <w:lvlText w:val="%3."/>
      <w:lvlJc w:val="right"/>
      <w:pPr>
        <w:ind w:left="2910" w:hanging="180"/>
      </w:pPr>
    </w:lvl>
    <w:lvl w:ilvl="3" w:tplc="240A000F" w:tentative="1">
      <w:start w:val="1"/>
      <w:numFmt w:val="decimal"/>
      <w:lvlText w:val="%4."/>
      <w:lvlJc w:val="left"/>
      <w:pPr>
        <w:ind w:left="3630" w:hanging="360"/>
      </w:pPr>
    </w:lvl>
    <w:lvl w:ilvl="4" w:tplc="240A0019" w:tentative="1">
      <w:start w:val="1"/>
      <w:numFmt w:val="lowerLetter"/>
      <w:lvlText w:val="%5."/>
      <w:lvlJc w:val="left"/>
      <w:pPr>
        <w:ind w:left="4350" w:hanging="360"/>
      </w:pPr>
    </w:lvl>
    <w:lvl w:ilvl="5" w:tplc="240A001B" w:tentative="1">
      <w:start w:val="1"/>
      <w:numFmt w:val="lowerRoman"/>
      <w:lvlText w:val="%6."/>
      <w:lvlJc w:val="right"/>
      <w:pPr>
        <w:ind w:left="5070" w:hanging="180"/>
      </w:pPr>
    </w:lvl>
    <w:lvl w:ilvl="6" w:tplc="240A000F" w:tentative="1">
      <w:start w:val="1"/>
      <w:numFmt w:val="decimal"/>
      <w:lvlText w:val="%7."/>
      <w:lvlJc w:val="left"/>
      <w:pPr>
        <w:ind w:left="5790" w:hanging="360"/>
      </w:pPr>
    </w:lvl>
    <w:lvl w:ilvl="7" w:tplc="240A0019" w:tentative="1">
      <w:start w:val="1"/>
      <w:numFmt w:val="lowerLetter"/>
      <w:lvlText w:val="%8."/>
      <w:lvlJc w:val="left"/>
      <w:pPr>
        <w:ind w:left="6510" w:hanging="360"/>
      </w:pPr>
    </w:lvl>
    <w:lvl w:ilvl="8" w:tplc="240A001B" w:tentative="1">
      <w:start w:val="1"/>
      <w:numFmt w:val="lowerRoman"/>
      <w:lvlText w:val="%9."/>
      <w:lvlJc w:val="right"/>
      <w:pPr>
        <w:ind w:left="7230" w:hanging="180"/>
      </w:pPr>
    </w:lvl>
  </w:abstractNum>
  <w:abstractNum w:abstractNumId="41"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34"/>
  </w:num>
  <w:num w:numId="3">
    <w:abstractNumId w:val="41"/>
  </w:num>
  <w:num w:numId="4">
    <w:abstractNumId w:val="31"/>
  </w:num>
  <w:num w:numId="5">
    <w:abstractNumId w:val="36"/>
  </w:num>
  <w:num w:numId="6">
    <w:abstractNumId w:val="25"/>
  </w:num>
  <w:num w:numId="7">
    <w:abstractNumId w:val="2"/>
  </w:num>
  <w:num w:numId="8">
    <w:abstractNumId w:val="19"/>
  </w:num>
  <w:num w:numId="9">
    <w:abstractNumId w:val="27"/>
  </w:num>
  <w:num w:numId="10">
    <w:abstractNumId w:val="18"/>
  </w:num>
  <w:num w:numId="11">
    <w:abstractNumId w:val="12"/>
  </w:num>
  <w:num w:numId="12">
    <w:abstractNumId w:val="23"/>
  </w:num>
  <w:num w:numId="13">
    <w:abstractNumId w:val="0"/>
    <w:lvlOverride w:ilvl="0">
      <w:startOverride w:val="3"/>
    </w:lvlOverride>
  </w:num>
  <w:num w:numId="14">
    <w:abstractNumId w:val="9"/>
  </w:num>
  <w:num w:numId="15">
    <w:abstractNumId w:val="22"/>
  </w:num>
  <w:num w:numId="16">
    <w:abstractNumId w:val="37"/>
  </w:num>
  <w:num w:numId="17">
    <w:abstractNumId w:val="16"/>
  </w:num>
  <w:num w:numId="18">
    <w:abstractNumId w:val="11"/>
  </w:num>
  <w:num w:numId="19">
    <w:abstractNumId w:val="8"/>
  </w:num>
  <w:num w:numId="20">
    <w:abstractNumId w:val="24"/>
  </w:num>
  <w:num w:numId="21">
    <w:abstractNumId w:val="32"/>
  </w:num>
  <w:num w:numId="22">
    <w:abstractNumId w:val="17"/>
  </w:num>
  <w:num w:numId="23">
    <w:abstractNumId w:val="39"/>
  </w:num>
  <w:num w:numId="24">
    <w:abstractNumId w:val="10"/>
  </w:num>
  <w:num w:numId="25">
    <w:abstractNumId w:val="30"/>
  </w:num>
  <w:num w:numId="26">
    <w:abstractNumId w:val="33"/>
  </w:num>
  <w:num w:numId="27">
    <w:abstractNumId w:val="1"/>
  </w:num>
  <w:num w:numId="28">
    <w:abstractNumId w:val="14"/>
  </w:num>
  <w:num w:numId="29">
    <w:abstractNumId w:val="21"/>
  </w:num>
  <w:num w:numId="30">
    <w:abstractNumId w:val="29"/>
  </w:num>
  <w:num w:numId="31">
    <w:abstractNumId w:val="35"/>
  </w:num>
  <w:num w:numId="32">
    <w:abstractNumId w:val="28"/>
  </w:num>
  <w:num w:numId="33">
    <w:abstractNumId w:val="4"/>
  </w:num>
  <w:num w:numId="34">
    <w:abstractNumId w:val="15"/>
  </w:num>
  <w:num w:numId="35">
    <w:abstractNumId w:val="6"/>
  </w:num>
  <w:num w:numId="36">
    <w:abstractNumId w:val="5"/>
  </w:num>
  <w:num w:numId="37">
    <w:abstractNumId w:val="13"/>
  </w:num>
  <w:num w:numId="38">
    <w:abstractNumId w:val="20"/>
  </w:num>
  <w:num w:numId="39">
    <w:abstractNumId w:val="3"/>
  </w:num>
  <w:num w:numId="40">
    <w:abstractNumId w:val="26"/>
  </w:num>
  <w:num w:numId="41">
    <w:abstractNumId w:val="7"/>
  </w:num>
  <w:num w:numId="42">
    <w:abstractNumId w:val="40"/>
  </w:num>
  <w:num w:numId="43">
    <w:abstractNumId w:val="38"/>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e Hemirt Bautista">
    <w15:presenceInfo w15:providerId="AD" w15:userId="S::jhemirt@inpel.com.co::8a96e3e8-ed52-45ac-b7b2-df7a1e52f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514"/>
    <w:rsid w:val="00011DCA"/>
    <w:rsid w:val="00012B60"/>
    <w:rsid w:val="00017B4F"/>
    <w:rsid w:val="00021A82"/>
    <w:rsid w:val="000252B5"/>
    <w:rsid w:val="00025673"/>
    <w:rsid w:val="00027146"/>
    <w:rsid w:val="00030E5D"/>
    <w:rsid w:val="00034D52"/>
    <w:rsid w:val="00036355"/>
    <w:rsid w:val="0004037C"/>
    <w:rsid w:val="0004359A"/>
    <w:rsid w:val="000463D8"/>
    <w:rsid w:val="00046D0D"/>
    <w:rsid w:val="00055F8E"/>
    <w:rsid w:val="00063A65"/>
    <w:rsid w:val="00065802"/>
    <w:rsid w:val="00066A51"/>
    <w:rsid w:val="00076227"/>
    <w:rsid w:val="000837D6"/>
    <w:rsid w:val="00085BDA"/>
    <w:rsid w:val="0008682D"/>
    <w:rsid w:val="00096684"/>
    <w:rsid w:val="000A7AB4"/>
    <w:rsid w:val="000B01ED"/>
    <w:rsid w:val="000B0B27"/>
    <w:rsid w:val="000C1175"/>
    <w:rsid w:val="000D0A30"/>
    <w:rsid w:val="000D3502"/>
    <w:rsid w:val="000D3F26"/>
    <w:rsid w:val="000E0E85"/>
    <w:rsid w:val="000E616B"/>
    <w:rsid w:val="000F5E9A"/>
    <w:rsid w:val="000F703B"/>
    <w:rsid w:val="001078C9"/>
    <w:rsid w:val="001100ED"/>
    <w:rsid w:val="001170A9"/>
    <w:rsid w:val="00117180"/>
    <w:rsid w:val="001213EB"/>
    <w:rsid w:val="00121CBC"/>
    <w:rsid w:val="001249F3"/>
    <w:rsid w:val="00126496"/>
    <w:rsid w:val="00135FBD"/>
    <w:rsid w:val="00141A4B"/>
    <w:rsid w:val="001521FF"/>
    <w:rsid w:val="00167436"/>
    <w:rsid w:val="00167D85"/>
    <w:rsid w:val="00170252"/>
    <w:rsid w:val="00174736"/>
    <w:rsid w:val="00177ACB"/>
    <w:rsid w:val="001805E3"/>
    <w:rsid w:val="00184CC0"/>
    <w:rsid w:val="001860F4"/>
    <w:rsid w:val="001877E8"/>
    <w:rsid w:val="0019297C"/>
    <w:rsid w:val="00193357"/>
    <w:rsid w:val="00194139"/>
    <w:rsid w:val="00194627"/>
    <w:rsid w:val="00195DC1"/>
    <w:rsid w:val="001B5652"/>
    <w:rsid w:val="001C42F4"/>
    <w:rsid w:val="001C59D8"/>
    <w:rsid w:val="001D0168"/>
    <w:rsid w:val="001D7164"/>
    <w:rsid w:val="001E04CC"/>
    <w:rsid w:val="001E4027"/>
    <w:rsid w:val="001E5259"/>
    <w:rsid w:val="001F3748"/>
    <w:rsid w:val="0020268D"/>
    <w:rsid w:val="002049BE"/>
    <w:rsid w:val="00214CA5"/>
    <w:rsid w:val="00215489"/>
    <w:rsid w:val="00221E64"/>
    <w:rsid w:val="0022248A"/>
    <w:rsid w:val="002251C8"/>
    <w:rsid w:val="00236317"/>
    <w:rsid w:val="00236882"/>
    <w:rsid w:val="00236C8F"/>
    <w:rsid w:val="00240E58"/>
    <w:rsid w:val="002450F3"/>
    <w:rsid w:val="002538B6"/>
    <w:rsid w:val="00263497"/>
    <w:rsid w:val="00273214"/>
    <w:rsid w:val="00280DB1"/>
    <w:rsid w:val="002833A2"/>
    <w:rsid w:val="00287A4C"/>
    <w:rsid w:val="0029064B"/>
    <w:rsid w:val="002925A3"/>
    <w:rsid w:val="00293870"/>
    <w:rsid w:val="00293E5A"/>
    <w:rsid w:val="00296114"/>
    <w:rsid w:val="002A026E"/>
    <w:rsid w:val="002A1D4C"/>
    <w:rsid w:val="002A297A"/>
    <w:rsid w:val="002B0368"/>
    <w:rsid w:val="002B55C2"/>
    <w:rsid w:val="002B6FAA"/>
    <w:rsid w:val="002C05ED"/>
    <w:rsid w:val="002C6572"/>
    <w:rsid w:val="002D7565"/>
    <w:rsid w:val="002E25D6"/>
    <w:rsid w:val="002E3FE8"/>
    <w:rsid w:val="002E7108"/>
    <w:rsid w:val="002F09E8"/>
    <w:rsid w:val="002F0FF0"/>
    <w:rsid w:val="002F12A6"/>
    <w:rsid w:val="002F16E2"/>
    <w:rsid w:val="002F1D15"/>
    <w:rsid w:val="00301F69"/>
    <w:rsid w:val="00303162"/>
    <w:rsid w:val="00304A57"/>
    <w:rsid w:val="0030698D"/>
    <w:rsid w:val="003106F8"/>
    <w:rsid w:val="00311C1C"/>
    <w:rsid w:val="0031247B"/>
    <w:rsid w:val="003136FF"/>
    <w:rsid w:val="00324DE7"/>
    <w:rsid w:val="00327942"/>
    <w:rsid w:val="003350EC"/>
    <w:rsid w:val="003356BB"/>
    <w:rsid w:val="00336D10"/>
    <w:rsid w:val="00340ACB"/>
    <w:rsid w:val="00344EEA"/>
    <w:rsid w:val="00345652"/>
    <w:rsid w:val="00353BB6"/>
    <w:rsid w:val="00354CFA"/>
    <w:rsid w:val="00357668"/>
    <w:rsid w:val="00357BF9"/>
    <w:rsid w:val="00361E68"/>
    <w:rsid w:val="0036596E"/>
    <w:rsid w:val="00365D3D"/>
    <w:rsid w:val="00370B9D"/>
    <w:rsid w:val="003725A0"/>
    <w:rsid w:val="00386BCB"/>
    <w:rsid w:val="00387BD5"/>
    <w:rsid w:val="00390DF3"/>
    <w:rsid w:val="0039538A"/>
    <w:rsid w:val="00395FB1"/>
    <w:rsid w:val="003A3A5A"/>
    <w:rsid w:val="003B2D4A"/>
    <w:rsid w:val="003B5199"/>
    <w:rsid w:val="003C3868"/>
    <w:rsid w:val="003C3B05"/>
    <w:rsid w:val="003C5880"/>
    <w:rsid w:val="003C5EC1"/>
    <w:rsid w:val="003D1FAD"/>
    <w:rsid w:val="003D5484"/>
    <w:rsid w:val="003D7396"/>
    <w:rsid w:val="003E2BF8"/>
    <w:rsid w:val="003E5586"/>
    <w:rsid w:val="003F0B7A"/>
    <w:rsid w:val="003F1CC3"/>
    <w:rsid w:val="003F30CD"/>
    <w:rsid w:val="003F70E5"/>
    <w:rsid w:val="00404232"/>
    <w:rsid w:val="004042B0"/>
    <w:rsid w:val="00426FFD"/>
    <w:rsid w:val="00432B03"/>
    <w:rsid w:val="004331B8"/>
    <w:rsid w:val="0043718B"/>
    <w:rsid w:val="00441DD2"/>
    <w:rsid w:val="00442C22"/>
    <w:rsid w:val="004536B2"/>
    <w:rsid w:val="00464C94"/>
    <w:rsid w:val="00465779"/>
    <w:rsid w:val="00467322"/>
    <w:rsid w:val="00467F0B"/>
    <w:rsid w:val="0047016D"/>
    <w:rsid w:val="00470428"/>
    <w:rsid w:val="004762D8"/>
    <w:rsid w:val="00485FBD"/>
    <w:rsid w:val="00487842"/>
    <w:rsid w:val="00490A05"/>
    <w:rsid w:val="00495295"/>
    <w:rsid w:val="004A4901"/>
    <w:rsid w:val="004A71B2"/>
    <w:rsid w:val="004A7690"/>
    <w:rsid w:val="004B37C4"/>
    <w:rsid w:val="004B3D01"/>
    <w:rsid w:val="004B7288"/>
    <w:rsid w:val="004C2A0E"/>
    <w:rsid w:val="004C7015"/>
    <w:rsid w:val="004C7796"/>
    <w:rsid w:val="004E0220"/>
    <w:rsid w:val="004E28CF"/>
    <w:rsid w:val="004F20F9"/>
    <w:rsid w:val="004F39E6"/>
    <w:rsid w:val="00510167"/>
    <w:rsid w:val="00515429"/>
    <w:rsid w:val="005258D0"/>
    <w:rsid w:val="005300AD"/>
    <w:rsid w:val="00543843"/>
    <w:rsid w:val="00546679"/>
    <w:rsid w:val="005477EC"/>
    <w:rsid w:val="00551BE1"/>
    <w:rsid w:val="005530B5"/>
    <w:rsid w:val="00553288"/>
    <w:rsid w:val="005559AE"/>
    <w:rsid w:val="0055737A"/>
    <w:rsid w:val="00557C9B"/>
    <w:rsid w:val="0056039A"/>
    <w:rsid w:val="0056345C"/>
    <w:rsid w:val="00576B40"/>
    <w:rsid w:val="0059549F"/>
    <w:rsid w:val="00596B33"/>
    <w:rsid w:val="00597EE7"/>
    <w:rsid w:val="005A1F2E"/>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03042"/>
    <w:rsid w:val="0061100C"/>
    <w:rsid w:val="006112E1"/>
    <w:rsid w:val="00611E95"/>
    <w:rsid w:val="00612C47"/>
    <w:rsid w:val="00613569"/>
    <w:rsid w:val="00621A0C"/>
    <w:rsid w:val="00632B15"/>
    <w:rsid w:val="00643133"/>
    <w:rsid w:val="00644E32"/>
    <w:rsid w:val="006616F4"/>
    <w:rsid w:val="0066191F"/>
    <w:rsid w:val="00666DCB"/>
    <w:rsid w:val="00667960"/>
    <w:rsid w:val="00670A59"/>
    <w:rsid w:val="00670FC7"/>
    <w:rsid w:val="006746ED"/>
    <w:rsid w:val="006779C3"/>
    <w:rsid w:val="006810FA"/>
    <w:rsid w:val="00683E7C"/>
    <w:rsid w:val="00684CDA"/>
    <w:rsid w:val="00685013"/>
    <w:rsid w:val="00692DE2"/>
    <w:rsid w:val="006934EC"/>
    <w:rsid w:val="006A1631"/>
    <w:rsid w:val="006A4CAA"/>
    <w:rsid w:val="006A4D07"/>
    <w:rsid w:val="006A5294"/>
    <w:rsid w:val="006C17D5"/>
    <w:rsid w:val="006C212A"/>
    <w:rsid w:val="006C41A5"/>
    <w:rsid w:val="006C4B76"/>
    <w:rsid w:val="006C6257"/>
    <w:rsid w:val="006D48E7"/>
    <w:rsid w:val="006D7205"/>
    <w:rsid w:val="006E0015"/>
    <w:rsid w:val="006E0E0B"/>
    <w:rsid w:val="006E448F"/>
    <w:rsid w:val="006E5F74"/>
    <w:rsid w:val="006F45B0"/>
    <w:rsid w:val="006F63BA"/>
    <w:rsid w:val="006F75C5"/>
    <w:rsid w:val="00701370"/>
    <w:rsid w:val="007038A8"/>
    <w:rsid w:val="0071342C"/>
    <w:rsid w:val="00722359"/>
    <w:rsid w:val="00724B93"/>
    <w:rsid w:val="00727CA9"/>
    <w:rsid w:val="0075343E"/>
    <w:rsid w:val="0076056C"/>
    <w:rsid w:val="00760DC3"/>
    <w:rsid w:val="007632BE"/>
    <w:rsid w:val="0076421F"/>
    <w:rsid w:val="007730E3"/>
    <w:rsid w:val="00773938"/>
    <w:rsid w:val="00774B82"/>
    <w:rsid w:val="007774FC"/>
    <w:rsid w:val="00782483"/>
    <w:rsid w:val="00786318"/>
    <w:rsid w:val="00795B35"/>
    <w:rsid w:val="007A55B6"/>
    <w:rsid w:val="007C309D"/>
    <w:rsid w:val="007C3A2C"/>
    <w:rsid w:val="007C422E"/>
    <w:rsid w:val="007C6B1F"/>
    <w:rsid w:val="007C7E53"/>
    <w:rsid w:val="007D7739"/>
    <w:rsid w:val="007D7B08"/>
    <w:rsid w:val="007E1FFA"/>
    <w:rsid w:val="007E3DE0"/>
    <w:rsid w:val="007E4AB8"/>
    <w:rsid w:val="007E61B2"/>
    <w:rsid w:val="007F6B4A"/>
    <w:rsid w:val="00800CE6"/>
    <w:rsid w:val="00800E43"/>
    <w:rsid w:val="00802545"/>
    <w:rsid w:val="008040EA"/>
    <w:rsid w:val="0081303D"/>
    <w:rsid w:val="008140D0"/>
    <w:rsid w:val="00815F4B"/>
    <w:rsid w:val="008169C2"/>
    <w:rsid w:val="0081741E"/>
    <w:rsid w:val="0082051B"/>
    <w:rsid w:val="00821163"/>
    <w:rsid w:val="0082635F"/>
    <w:rsid w:val="00835655"/>
    <w:rsid w:val="00841A28"/>
    <w:rsid w:val="008440C0"/>
    <w:rsid w:val="00851210"/>
    <w:rsid w:val="00852FC8"/>
    <w:rsid w:val="00860402"/>
    <w:rsid w:val="00863B2D"/>
    <w:rsid w:val="0087057E"/>
    <w:rsid w:val="00872B95"/>
    <w:rsid w:val="008743D7"/>
    <w:rsid w:val="008758EF"/>
    <w:rsid w:val="00876E6E"/>
    <w:rsid w:val="00884CF1"/>
    <w:rsid w:val="0088542E"/>
    <w:rsid w:val="00887934"/>
    <w:rsid w:val="0089049C"/>
    <w:rsid w:val="00892F85"/>
    <w:rsid w:val="0089302F"/>
    <w:rsid w:val="008952D4"/>
    <w:rsid w:val="0089564E"/>
    <w:rsid w:val="00896FCB"/>
    <w:rsid w:val="008A099E"/>
    <w:rsid w:val="008A39C0"/>
    <w:rsid w:val="008A5954"/>
    <w:rsid w:val="008B1A3B"/>
    <w:rsid w:val="008B2581"/>
    <w:rsid w:val="008B5EC1"/>
    <w:rsid w:val="008B6BAB"/>
    <w:rsid w:val="008C003D"/>
    <w:rsid w:val="008C3807"/>
    <w:rsid w:val="008C51A0"/>
    <w:rsid w:val="008D21F5"/>
    <w:rsid w:val="008E0CEF"/>
    <w:rsid w:val="008E5250"/>
    <w:rsid w:val="008E5E3C"/>
    <w:rsid w:val="008E64B1"/>
    <w:rsid w:val="008F17FA"/>
    <w:rsid w:val="008F1AFD"/>
    <w:rsid w:val="008F30DD"/>
    <w:rsid w:val="008F4B3D"/>
    <w:rsid w:val="008F56CC"/>
    <w:rsid w:val="008F5BC2"/>
    <w:rsid w:val="00910236"/>
    <w:rsid w:val="009103C9"/>
    <w:rsid w:val="0091052B"/>
    <w:rsid w:val="00915E85"/>
    <w:rsid w:val="00920837"/>
    <w:rsid w:val="00920CAD"/>
    <w:rsid w:val="00923B31"/>
    <w:rsid w:val="00931B75"/>
    <w:rsid w:val="0093205D"/>
    <w:rsid w:val="009337DE"/>
    <w:rsid w:val="009363B6"/>
    <w:rsid w:val="009369CD"/>
    <w:rsid w:val="00936CBE"/>
    <w:rsid w:val="00940AB9"/>
    <w:rsid w:val="009412B2"/>
    <w:rsid w:val="00941483"/>
    <w:rsid w:val="0094364A"/>
    <w:rsid w:val="00946062"/>
    <w:rsid w:val="0095590C"/>
    <w:rsid w:val="00960AF5"/>
    <w:rsid w:val="0096229A"/>
    <w:rsid w:val="00963C25"/>
    <w:rsid w:val="00966A06"/>
    <w:rsid w:val="00974B52"/>
    <w:rsid w:val="0097532C"/>
    <w:rsid w:val="00980088"/>
    <w:rsid w:val="00982834"/>
    <w:rsid w:val="00983798"/>
    <w:rsid w:val="009911B1"/>
    <w:rsid w:val="00991AF0"/>
    <w:rsid w:val="00992B57"/>
    <w:rsid w:val="009938A4"/>
    <w:rsid w:val="009A3D1A"/>
    <w:rsid w:val="009A540E"/>
    <w:rsid w:val="009A7514"/>
    <w:rsid w:val="009B0FA4"/>
    <w:rsid w:val="009B5A5F"/>
    <w:rsid w:val="009B7E73"/>
    <w:rsid w:val="009C11EC"/>
    <w:rsid w:val="009C37C9"/>
    <w:rsid w:val="009E5EC0"/>
    <w:rsid w:val="009E701F"/>
    <w:rsid w:val="009E76DB"/>
    <w:rsid w:val="00A002F1"/>
    <w:rsid w:val="00A0080B"/>
    <w:rsid w:val="00A0081F"/>
    <w:rsid w:val="00A04CD6"/>
    <w:rsid w:val="00A12F16"/>
    <w:rsid w:val="00A13917"/>
    <w:rsid w:val="00A158CB"/>
    <w:rsid w:val="00A16402"/>
    <w:rsid w:val="00A16C05"/>
    <w:rsid w:val="00A219A2"/>
    <w:rsid w:val="00A2340A"/>
    <w:rsid w:val="00A36817"/>
    <w:rsid w:val="00A41316"/>
    <w:rsid w:val="00A44CC3"/>
    <w:rsid w:val="00A5635F"/>
    <w:rsid w:val="00A57DF2"/>
    <w:rsid w:val="00A61E3F"/>
    <w:rsid w:val="00A6289B"/>
    <w:rsid w:val="00A660B6"/>
    <w:rsid w:val="00A71A78"/>
    <w:rsid w:val="00A76BDC"/>
    <w:rsid w:val="00A8098A"/>
    <w:rsid w:val="00A80A1A"/>
    <w:rsid w:val="00A82949"/>
    <w:rsid w:val="00A92BE2"/>
    <w:rsid w:val="00A97030"/>
    <w:rsid w:val="00AA7042"/>
    <w:rsid w:val="00AB1D81"/>
    <w:rsid w:val="00AB4C19"/>
    <w:rsid w:val="00AB4E8B"/>
    <w:rsid w:val="00AB734A"/>
    <w:rsid w:val="00AC3148"/>
    <w:rsid w:val="00AC5FE3"/>
    <w:rsid w:val="00AD0CCF"/>
    <w:rsid w:val="00AD0E2A"/>
    <w:rsid w:val="00AD21BA"/>
    <w:rsid w:val="00AD2D68"/>
    <w:rsid w:val="00AD79DF"/>
    <w:rsid w:val="00AE3971"/>
    <w:rsid w:val="00AE4548"/>
    <w:rsid w:val="00AF0CD7"/>
    <w:rsid w:val="00AF0D34"/>
    <w:rsid w:val="00AF723C"/>
    <w:rsid w:val="00B11233"/>
    <w:rsid w:val="00B1582C"/>
    <w:rsid w:val="00B17F70"/>
    <w:rsid w:val="00B2097C"/>
    <w:rsid w:val="00B30791"/>
    <w:rsid w:val="00B321C3"/>
    <w:rsid w:val="00B3356A"/>
    <w:rsid w:val="00B377BA"/>
    <w:rsid w:val="00B408D0"/>
    <w:rsid w:val="00B44805"/>
    <w:rsid w:val="00B44E94"/>
    <w:rsid w:val="00B4687D"/>
    <w:rsid w:val="00B54C46"/>
    <w:rsid w:val="00B617E4"/>
    <w:rsid w:val="00B61FF5"/>
    <w:rsid w:val="00B7094F"/>
    <w:rsid w:val="00B74774"/>
    <w:rsid w:val="00B77964"/>
    <w:rsid w:val="00B83D3E"/>
    <w:rsid w:val="00B90814"/>
    <w:rsid w:val="00B90EA3"/>
    <w:rsid w:val="00B93DE8"/>
    <w:rsid w:val="00B949DD"/>
    <w:rsid w:val="00B94A7F"/>
    <w:rsid w:val="00BA323C"/>
    <w:rsid w:val="00BA5E3C"/>
    <w:rsid w:val="00BB1AF7"/>
    <w:rsid w:val="00BC1B8E"/>
    <w:rsid w:val="00BC1CDE"/>
    <w:rsid w:val="00BC5039"/>
    <w:rsid w:val="00BC79B6"/>
    <w:rsid w:val="00BC7E4A"/>
    <w:rsid w:val="00BD02B1"/>
    <w:rsid w:val="00BD269A"/>
    <w:rsid w:val="00BD3814"/>
    <w:rsid w:val="00BD4952"/>
    <w:rsid w:val="00BD5866"/>
    <w:rsid w:val="00BE2F26"/>
    <w:rsid w:val="00BE7163"/>
    <w:rsid w:val="00BF3A73"/>
    <w:rsid w:val="00C000BF"/>
    <w:rsid w:val="00C007FA"/>
    <w:rsid w:val="00C1111C"/>
    <w:rsid w:val="00C127B7"/>
    <w:rsid w:val="00C13DE4"/>
    <w:rsid w:val="00C14A88"/>
    <w:rsid w:val="00C15BA5"/>
    <w:rsid w:val="00C15E7F"/>
    <w:rsid w:val="00C227D9"/>
    <w:rsid w:val="00C22F3B"/>
    <w:rsid w:val="00C236B2"/>
    <w:rsid w:val="00C3471E"/>
    <w:rsid w:val="00C413AC"/>
    <w:rsid w:val="00C43DBB"/>
    <w:rsid w:val="00C44E75"/>
    <w:rsid w:val="00C507F9"/>
    <w:rsid w:val="00C61319"/>
    <w:rsid w:val="00C840F3"/>
    <w:rsid w:val="00C94C3B"/>
    <w:rsid w:val="00C973AE"/>
    <w:rsid w:val="00C97B0A"/>
    <w:rsid w:val="00CA2D66"/>
    <w:rsid w:val="00CA70AD"/>
    <w:rsid w:val="00CB2208"/>
    <w:rsid w:val="00CB3595"/>
    <w:rsid w:val="00CB439A"/>
    <w:rsid w:val="00CC1095"/>
    <w:rsid w:val="00CC2F74"/>
    <w:rsid w:val="00CC3A58"/>
    <w:rsid w:val="00CC7A91"/>
    <w:rsid w:val="00CD2021"/>
    <w:rsid w:val="00CD65B2"/>
    <w:rsid w:val="00CE0420"/>
    <w:rsid w:val="00CE21A7"/>
    <w:rsid w:val="00CE5B74"/>
    <w:rsid w:val="00CF07E1"/>
    <w:rsid w:val="00CF0C69"/>
    <w:rsid w:val="00CF34E5"/>
    <w:rsid w:val="00CF67FA"/>
    <w:rsid w:val="00D00CCF"/>
    <w:rsid w:val="00D03F51"/>
    <w:rsid w:val="00D045AE"/>
    <w:rsid w:val="00D06780"/>
    <w:rsid w:val="00D210F3"/>
    <w:rsid w:val="00D3004A"/>
    <w:rsid w:val="00D31683"/>
    <w:rsid w:val="00D4357D"/>
    <w:rsid w:val="00D44639"/>
    <w:rsid w:val="00D46FBF"/>
    <w:rsid w:val="00D50EAB"/>
    <w:rsid w:val="00D60D89"/>
    <w:rsid w:val="00D62D2E"/>
    <w:rsid w:val="00D70EE4"/>
    <w:rsid w:val="00D76A3D"/>
    <w:rsid w:val="00D8174A"/>
    <w:rsid w:val="00D818E0"/>
    <w:rsid w:val="00D83265"/>
    <w:rsid w:val="00DA2732"/>
    <w:rsid w:val="00DA7079"/>
    <w:rsid w:val="00DB7A3D"/>
    <w:rsid w:val="00DC0C49"/>
    <w:rsid w:val="00DC0E94"/>
    <w:rsid w:val="00DC4602"/>
    <w:rsid w:val="00DC5304"/>
    <w:rsid w:val="00DC772B"/>
    <w:rsid w:val="00DD3CF0"/>
    <w:rsid w:val="00DD45A2"/>
    <w:rsid w:val="00DE27D6"/>
    <w:rsid w:val="00DE4ABE"/>
    <w:rsid w:val="00DF53A6"/>
    <w:rsid w:val="00DF6A89"/>
    <w:rsid w:val="00E04DF2"/>
    <w:rsid w:val="00E1263D"/>
    <w:rsid w:val="00E136E7"/>
    <w:rsid w:val="00E15A40"/>
    <w:rsid w:val="00E27C69"/>
    <w:rsid w:val="00E30DBB"/>
    <w:rsid w:val="00E320E2"/>
    <w:rsid w:val="00E3797C"/>
    <w:rsid w:val="00E40A8E"/>
    <w:rsid w:val="00E41A60"/>
    <w:rsid w:val="00E54A44"/>
    <w:rsid w:val="00E55FC7"/>
    <w:rsid w:val="00E6210D"/>
    <w:rsid w:val="00E647AD"/>
    <w:rsid w:val="00E64F35"/>
    <w:rsid w:val="00E67422"/>
    <w:rsid w:val="00E709DA"/>
    <w:rsid w:val="00E759FF"/>
    <w:rsid w:val="00E777B4"/>
    <w:rsid w:val="00E77BAF"/>
    <w:rsid w:val="00E80DF7"/>
    <w:rsid w:val="00E81B29"/>
    <w:rsid w:val="00E81F82"/>
    <w:rsid w:val="00E82B39"/>
    <w:rsid w:val="00E83D51"/>
    <w:rsid w:val="00E860CB"/>
    <w:rsid w:val="00E8686B"/>
    <w:rsid w:val="00E94CBD"/>
    <w:rsid w:val="00E96703"/>
    <w:rsid w:val="00E96FC1"/>
    <w:rsid w:val="00EA01FA"/>
    <w:rsid w:val="00EA31D5"/>
    <w:rsid w:val="00EA78F6"/>
    <w:rsid w:val="00EB28C7"/>
    <w:rsid w:val="00EB7BA6"/>
    <w:rsid w:val="00EC1C5A"/>
    <w:rsid w:val="00EC1D5B"/>
    <w:rsid w:val="00ED38C1"/>
    <w:rsid w:val="00ED39B9"/>
    <w:rsid w:val="00ED4E9D"/>
    <w:rsid w:val="00ED54E0"/>
    <w:rsid w:val="00EE0C12"/>
    <w:rsid w:val="00EE5567"/>
    <w:rsid w:val="00EE6836"/>
    <w:rsid w:val="00EF087D"/>
    <w:rsid w:val="00EF2515"/>
    <w:rsid w:val="00EF2527"/>
    <w:rsid w:val="00EF69EF"/>
    <w:rsid w:val="00F02753"/>
    <w:rsid w:val="00F02DF8"/>
    <w:rsid w:val="00F03960"/>
    <w:rsid w:val="00F13AE0"/>
    <w:rsid w:val="00F13EB5"/>
    <w:rsid w:val="00F14BCA"/>
    <w:rsid w:val="00F156E5"/>
    <w:rsid w:val="00F2212A"/>
    <w:rsid w:val="00F22D03"/>
    <w:rsid w:val="00F309A1"/>
    <w:rsid w:val="00F348EB"/>
    <w:rsid w:val="00F37A68"/>
    <w:rsid w:val="00F4293F"/>
    <w:rsid w:val="00F42B9F"/>
    <w:rsid w:val="00F472AF"/>
    <w:rsid w:val="00F54367"/>
    <w:rsid w:val="00F551F9"/>
    <w:rsid w:val="00F61BBC"/>
    <w:rsid w:val="00F64B8A"/>
    <w:rsid w:val="00F82116"/>
    <w:rsid w:val="00F86256"/>
    <w:rsid w:val="00F95B2E"/>
    <w:rsid w:val="00F95D38"/>
    <w:rsid w:val="00F9656F"/>
    <w:rsid w:val="00F97BD8"/>
    <w:rsid w:val="00FA4470"/>
    <w:rsid w:val="00FA484E"/>
    <w:rsid w:val="00FA596C"/>
    <w:rsid w:val="00FA67B2"/>
    <w:rsid w:val="00FA6CB2"/>
    <w:rsid w:val="00FA753C"/>
    <w:rsid w:val="00FA79B2"/>
    <w:rsid w:val="00FA7E0D"/>
    <w:rsid w:val="00FD6084"/>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Ttul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customStyle="1" w:styleId="Mencinsinresolver1">
    <w:name w:val="Mención sin resolver1"/>
    <w:basedOn w:val="Fuentedeprrafopredeter"/>
    <w:uiPriority w:val="99"/>
    <w:semiHidden/>
    <w:unhideWhenUsed/>
    <w:rsid w:val="004C7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36848865">
      <w:bodyDiv w:val="1"/>
      <w:marLeft w:val="0"/>
      <w:marRight w:val="0"/>
      <w:marTop w:val="0"/>
      <w:marBottom w:val="0"/>
      <w:divBdr>
        <w:top w:val="none" w:sz="0" w:space="0" w:color="auto"/>
        <w:left w:val="none" w:sz="0" w:space="0" w:color="auto"/>
        <w:bottom w:val="none" w:sz="0" w:space="0" w:color="auto"/>
        <w:right w:val="none" w:sz="0" w:space="0" w:color="auto"/>
      </w:divBdr>
      <w:divsChild>
        <w:div w:id="705984404">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69210360">
      <w:bodyDiv w:val="1"/>
      <w:marLeft w:val="0"/>
      <w:marRight w:val="0"/>
      <w:marTop w:val="0"/>
      <w:marBottom w:val="0"/>
      <w:divBdr>
        <w:top w:val="none" w:sz="0" w:space="0" w:color="auto"/>
        <w:left w:val="none" w:sz="0" w:space="0" w:color="auto"/>
        <w:bottom w:val="none" w:sz="0" w:space="0" w:color="auto"/>
        <w:right w:val="none" w:sz="0" w:space="0" w:color="auto"/>
      </w:divBdr>
      <w:divsChild>
        <w:div w:id="1305308712">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787967150">
      <w:bodyDiv w:val="1"/>
      <w:marLeft w:val="0"/>
      <w:marRight w:val="0"/>
      <w:marTop w:val="0"/>
      <w:marBottom w:val="0"/>
      <w:divBdr>
        <w:top w:val="none" w:sz="0" w:space="0" w:color="auto"/>
        <w:left w:val="none" w:sz="0" w:space="0" w:color="auto"/>
        <w:bottom w:val="none" w:sz="0" w:space="0" w:color="auto"/>
        <w:right w:val="none" w:sz="0" w:space="0" w:color="auto"/>
      </w:divBdr>
      <w:divsChild>
        <w:div w:id="956256776">
          <w:marLeft w:val="547"/>
          <w:marRight w:val="0"/>
          <w:marTop w:val="0"/>
          <w:marBottom w:val="0"/>
          <w:divBdr>
            <w:top w:val="none" w:sz="0" w:space="0" w:color="auto"/>
            <w:left w:val="none" w:sz="0" w:space="0" w:color="auto"/>
            <w:bottom w:val="none" w:sz="0" w:space="0" w:color="auto"/>
            <w:right w:val="none" w:sz="0" w:space="0" w:color="auto"/>
          </w:divBdr>
        </w:div>
      </w:divsChild>
    </w:div>
    <w:div w:id="797920220">
      <w:bodyDiv w:val="1"/>
      <w:marLeft w:val="0"/>
      <w:marRight w:val="0"/>
      <w:marTop w:val="0"/>
      <w:marBottom w:val="0"/>
      <w:divBdr>
        <w:top w:val="none" w:sz="0" w:space="0" w:color="auto"/>
        <w:left w:val="none" w:sz="0" w:space="0" w:color="auto"/>
        <w:bottom w:val="none" w:sz="0" w:space="0" w:color="auto"/>
        <w:right w:val="none" w:sz="0" w:space="0" w:color="auto"/>
      </w:divBdr>
      <w:divsChild>
        <w:div w:id="756944541">
          <w:marLeft w:val="547"/>
          <w:marRight w:val="0"/>
          <w:marTop w:val="0"/>
          <w:marBottom w:val="0"/>
          <w:divBdr>
            <w:top w:val="none" w:sz="0" w:space="0" w:color="auto"/>
            <w:left w:val="none" w:sz="0" w:space="0" w:color="auto"/>
            <w:bottom w:val="none" w:sz="0" w:space="0" w:color="auto"/>
            <w:right w:val="none" w:sz="0" w:space="0" w:color="auto"/>
          </w:divBdr>
        </w:div>
      </w:divsChild>
    </w:div>
    <w:div w:id="814642022">
      <w:bodyDiv w:val="1"/>
      <w:marLeft w:val="0"/>
      <w:marRight w:val="0"/>
      <w:marTop w:val="0"/>
      <w:marBottom w:val="0"/>
      <w:divBdr>
        <w:top w:val="none" w:sz="0" w:space="0" w:color="auto"/>
        <w:left w:val="none" w:sz="0" w:space="0" w:color="auto"/>
        <w:bottom w:val="none" w:sz="0" w:space="0" w:color="auto"/>
        <w:right w:val="none" w:sz="0" w:space="0" w:color="auto"/>
      </w:divBdr>
      <w:divsChild>
        <w:div w:id="871848311">
          <w:marLeft w:val="547"/>
          <w:marRight w:val="0"/>
          <w:marTop w:val="0"/>
          <w:marBottom w:val="0"/>
          <w:divBdr>
            <w:top w:val="none" w:sz="0" w:space="0" w:color="auto"/>
            <w:left w:val="none" w:sz="0" w:space="0" w:color="auto"/>
            <w:bottom w:val="none" w:sz="0" w:space="0" w:color="auto"/>
            <w:right w:val="none" w:sz="0" w:space="0" w:color="auto"/>
          </w:divBdr>
        </w:div>
        <w:div w:id="839351421">
          <w:marLeft w:val="547"/>
          <w:marRight w:val="0"/>
          <w:marTop w:val="0"/>
          <w:marBottom w:val="0"/>
          <w:divBdr>
            <w:top w:val="none" w:sz="0" w:space="0" w:color="auto"/>
            <w:left w:val="none" w:sz="0" w:space="0" w:color="auto"/>
            <w:bottom w:val="none" w:sz="0" w:space="0" w:color="auto"/>
            <w:right w:val="none" w:sz="0" w:space="0" w:color="auto"/>
          </w:divBdr>
        </w:div>
        <w:div w:id="2130472447">
          <w:marLeft w:val="547"/>
          <w:marRight w:val="0"/>
          <w:marTop w:val="0"/>
          <w:marBottom w:val="0"/>
          <w:divBdr>
            <w:top w:val="none" w:sz="0" w:space="0" w:color="auto"/>
            <w:left w:val="none" w:sz="0" w:space="0" w:color="auto"/>
            <w:bottom w:val="none" w:sz="0" w:space="0" w:color="auto"/>
            <w:right w:val="none" w:sz="0" w:space="0" w:color="auto"/>
          </w:divBdr>
        </w:div>
        <w:div w:id="1223566443">
          <w:marLeft w:val="547"/>
          <w:marRight w:val="0"/>
          <w:marTop w:val="0"/>
          <w:marBottom w:val="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33748032">
      <w:bodyDiv w:val="1"/>
      <w:marLeft w:val="0"/>
      <w:marRight w:val="0"/>
      <w:marTop w:val="0"/>
      <w:marBottom w:val="0"/>
      <w:divBdr>
        <w:top w:val="none" w:sz="0" w:space="0" w:color="auto"/>
        <w:left w:val="none" w:sz="0" w:space="0" w:color="auto"/>
        <w:bottom w:val="none" w:sz="0" w:space="0" w:color="auto"/>
        <w:right w:val="none" w:sz="0" w:space="0" w:color="auto"/>
      </w:divBdr>
      <w:divsChild>
        <w:div w:id="1051155568">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QuickStyle" Target="diagrams/quickStyle19.xml"/><Relationship Id="rId21" Type="http://schemas.openxmlformats.org/officeDocument/2006/relationships/diagramQuickStyle" Target="diagrams/quickStyle2.xml"/><Relationship Id="rId42" Type="http://schemas.openxmlformats.org/officeDocument/2006/relationships/diagramLayout" Target="diagrams/layout6.xml"/><Relationship Id="rId63" Type="http://schemas.openxmlformats.org/officeDocument/2006/relationships/diagramData" Target="diagrams/data10.xml"/><Relationship Id="rId84" Type="http://schemas.microsoft.com/office/2011/relationships/commentsExtended" Target="commentsExtended.xml"/><Relationship Id="rId138" Type="http://schemas.openxmlformats.org/officeDocument/2006/relationships/diagramColors" Target="diagrams/colors22.xml"/><Relationship Id="rId159" Type="http://schemas.openxmlformats.org/officeDocument/2006/relationships/diagramLayout" Target="diagrams/layout26.xml"/><Relationship Id="rId170" Type="http://schemas.openxmlformats.org/officeDocument/2006/relationships/diagramLayout" Target="diagrams/layout28.xml"/><Relationship Id="rId107" Type="http://schemas.openxmlformats.org/officeDocument/2006/relationships/diagramColors" Target="diagrams/colors17.xml"/><Relationship Id="rId11" Type="http://schemas.openxmlformats.org/officeDocument/2006/relationships/image" Target="media/image1.png"/><Relationship Id="rId32" Type="http://schemas.openxmlformats.org/officeDocument/2006/relationships/diagramQuickStyle" Target="diagrams/quickStyle4.xml"/><Relationship Id="rId53" Type="http://schemas.openxmlformats.org/officeDocument/2006/relationships/diagramLayout" Target="diagrams/layout8.xml"/><Relationship Id="rId74" Type="http://schemas.openxmlformats.org/officeDocument/2006/relationships/diagramLayout" Target="diagrams/layout12.xml"/><Relationship Id="rId128" Type="http://schemas.openxmlformats.org/officeDocument/2006/relationships/diagramColors" Target="diagrams/colors21.xml"/><Relationship Id="rId149" Type="http://schemas.openxmlformats.org/officeDocument/2006/relationships/diagramColors" Target="diagrams/colors24.xml"/><Relationship Id="rId5" Type="http://schemas.openxmlformats.org/officeDocument/2006/relationships/numbering" Target="numbering.xml"/><Relationship Id="rId95" Type="http://schemas.openxmlformats.org/officeDocument/2006/relationships/diagramLayout" Target="diagrams/layout15.xml"/><Relationship Id="rId160" Type="http://schemas.openxmlformats.org/officeDocument/2006/relationships/diagramQuickStyle" Target="diagrams/quickStyle26.xml"/><Relationship Id="rId181" Type="http://schemas.openxmlformats.org/officeDocument/2006/relationships/diagramQuickStyle" Target="diagrams/quickStyle30.xml"/><Relationship Id="rId22" Type="http://schemas.openxmlformats.org/officeDocument/2006/relationships/diagramColors" Target="diagrams/colors2.xml"/><Relationship Id="rId43" Type="http://schemas.openxmlformats.org/officeDocument/2006/relationships/diagramQuickStyle" Target="diagrams/quickStyle6.xml"/><Relationship Id="rId64" Type="http://schemas.openxmlformats.org/officeDocument/2006/relationships/diagramLayout" Target="diagrams/layout10.xml"/><Relationship Id="rId118" Type="http://schemas.openxmlformats.org/officeDocument/2006/relationships/diagramColors" Target="diagrams/colors19.xml"/><Relationship Id="rId139" Type="http://schemas.microsoft.com/office/2007/relationships/diagramDrawing" Target="diagrams/drawing22.xml"/><Relationship Id="rId85" Type="http://schemas.microsoft.com/office/2016/09/relationships/commentsIds" Target="commentsIds.xml"/><Relationship Id="rId150" Type="http://schemas.microsoft.com/office/2007/relationships/diagramDrawing" Target="diagrams/drawing24.xml"/><Relationship Id="rId171" Type="http://schemas.openxmlformats.org/officeDocument/2006/relationships/diagramQuickStyle" Target="diagrams/quickStyle28.xml"/><Relationship Id="rId12" Type="http://schemas.openxmlformats.org/officeDocument/2006/relationships/image" Target="media/image2.jpeg"/><Relationship Id="rId33" Type="http://schemas.openxmlformats.org/officeDocument/2006/relationships/diagramColors" Target="diagrams/colors4.xml"/><Relationship Id="rId108" Type="http://schemas.microsoft.com/office/2007/relationships/diagramDrawing" Target="diagrams/drawing17.xml"/><Relationship Id="rId129" Type="http://schemas.microsoft.com/office/2007/relationships/diagramDrawing" Target="diagrams/drawing21.xml"/><Relationship Id="rId54" Type="http://schemas.openxmlformats.org/officeDocument/2006/relationships/diagramQuickStyle" Target="diagrams/quickStyle8.xml"/><Relationship Id="rId75" Type="http://schemas.openxmlformats.org/officeDocument/2006/relationships/diagramQuickStyle" Target="diagrams/quickStyle12.xml"/><Relationship Id="rId96" Type="http://schemas.openxmlformats.org/officeDocument/2006/relationships/diagramQuickStyle" Target="diagrams/quickStyle15.xml"/><Relationship Id="rId140" Type="http://schemas.openxmlformats.org/officeDocument/2006/relationships/image" Target="media/image12.jpeg"/><Relationship Id="rId161" Type="http://schemas.openxmlformats.org/officeDocument/2006/relationships/diagramColors" Target="diagrams/colors26.xml"/><Relationship Id="rId182" Type="http://schemas.openxmlformats.org/officeDocument/2006/relationships/diagramColors" Target="diagrams/colors30.xml"/><Relationship Id="rId6" Type="http://schemas.openxmlformats.org/officeDocument/2006/relationships/styles" Target="styles.xml"/><Relationship Id="rId23" Type="http://schemas.microsoft.com/office/2007/relationships/diagramDrawing" Target="diagrams/drawing2.xml"/><Relationship Id="rId119" Type="http://schemas.microsoft.com/office/2007/relationships/diagramDrawing" Target="diagrams/drawing19.xml"/><Relationship Id="rId44" Type="http://schemas.openxmlformats.org/officeDocument/2006/relationships/diagramColors" Target="diagrams/colors6.xml"/><Relationship Id="rId65" Type="http://schemas.openxmlformats.org/officeDocument/2006/relationships/diagramQuickStyle" Target="diagrams/quickStyle10.xml"/><Relationship Id="rId86" Type="http://schemas.microsoft.com/office/2018/08/relationships/commentsExtensible" Target="commentsExtensible.xml"/><Relationship Id="rId130" Type="http://schemas.openxmlformats.org/officeDocument/2006/relationships/hyperlink" Target="https://aws.amazon.com/es/organizations/" TargetMode="External"/><Relationship Id="rId151" Type="http://schemas.openxmlformats.org/officeDocument/2006/relationships/image" Target="media/image13.jpeg"/><Relationship Id="rId172" Type="http://schemas.openxmlformats.org/officeDocument/2006/relationships/diagramColors" Target="diagrams/colors28.xml"/><Relationship Id="rId13" Type="http://schemas.openxmlformats.org/officeDocument/2006/relationships/image" Target="media/image3.png"/><Relationship Id="rId18" Type="http://schemas.microsoft.com/office/2007/relationships/diagramDrawing" Target="diagrams/drawing1.xml"/><Relationship Id="rId39" Type="http://schemas.openxmlformats.org/officeDocument/2006/relationships/diagramColors" Target="diagrams/colors5.xml"/><Relationship Id="rId109" Type="http://schemas.openxmlformats.org/officeDocument/2006/relationships/image" Target="media/image10.jpeg"/><Relationship Id="rId34" Type="http://schemas.microsoft.com/office/2007/relationships/diagramDrawing" Target="diagrams/drawing4.xml"/><Relationship Id="rId50" Type="http://schemas.microsoft.com/office/2007/relationships/diagramDrawing" Target="diagrams/drawing7.xml"/><Relationship Id="rId55" Type="http://schemas.openxmlformats.org/officeDocument/2006/relationships/diagramColors" Target="diagrams/colors8.xml"/><Relationship Id="rId76" Type="http://schemas.openxmlformats.org/officeDocument/2006/relationships/diagramColors" Target="diagrams/colors12.xml"/><Relationship Id="rId97" Type="http://schemas.openxmlformats.org/officeDocument/2006/relationships/diagramColors" Target="diagrams/colors15.xml"/><Relationship Id="rId104" Type="http://schemas.openxmlformats.org/officeDocument/2006/relationships/diagramData" Target="diagrams/data17.xml"/><Relationship Id="rId120" Type="http://schemas.openxmlformats.org/officeDocument/2006/relationships/diagramData" Target="diagrams/data20.xml"/><Relationship Id="rId125" Type="http://schemas.openxmlformats.org/officeDocument/2006/relationships/diagramData" Target="diagrams/data21.xml"/><Relationship Id="rId141" Type="http://schemas.openxmlformats.org/officeDocument/2006/relationships/diagramData" Target="diagrams/data23.xml"/><Relationship Id="rId146" Type="http://schemas.openxmlformats.org/officeDocument/2006/relationships/diagramData" Target="diagrams/data24.xml"/><Relationship Id="rId167" Type="http://schemas.microsoft.com/office/2007/relationships/diagramDrawing" Target="diagrams/drawing27.xml"/><Relationship Id="rId7" Type="http://schemas.openxmlformats.org/officeDocument/2006/relationships/settings" Target="settings.xml"/><Relationship Id="rId71" Type="http://schemas.openxmlformats.org/officeDocument/2006/relationships/diagramColors" Target="diagrams/colors11.xml"/><Relationship Id="rId92" Type="http://schemas.openxmlformats.org/officeDocument/2006/relationships/diagramColors" Target="diagrams/colors14.xml"/><Relationship Id="rId162" Type="http://schemas.microsoft.com/office/2007/relationships/diagramDrawing" Target="diagrams/drawing26.xml"/><Relationship Id="rId183" Type="http://schemas.microsoft.com/office/2007/relationships/diagramDrawing" Target="diagrams/drawing30.xml"/><Relationship Id="rId2" Type="http://schemas.openxmlformats.org/officeDocument/2006/relationships/customXml" Target="../customXml/item2.xml"/><Relationship Id="rId29" Type="http://schemas.microsoft.com/office/2007/relationships/diagramDrawing" Target="diagrams/drawing3.xml"/><Relationship Id="rId24" Type="http://schemas.openxmlformats.org/officeDocument/2006/relationships/image" Target="media/image4.png"/><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diagramColors" Target="diagrams/colors10.xml"/><Relationship Id="rId87" Type="http://schemas.openxmlformats.org/officeDocument/2006/relationships/image" Target="media/image8.png"/><Relationship Id="rId110" Type="http://schemas.openxmlformats.org/officeDocument/2006/relationships/diagramData" Target="diagrams/data18.xml"/><Relationship Id="rId115" Type="http://schemas.openxmlformats.org/officeDocument/2006/relationships/diagramData" Target="diagrams/data19.xml"/><Relationship Id="rId131" Type="http://schemas.openxmlformats.org/officeDocument/2006/relationships/hyperlink" Target="https://docs.aws.amazon.com/es_es/waf/latest/developerguide/waf-dg.pdf" TargetMode="External"/><Relationship Id="rId136" Type="http://schemas.openxmlformats.org/officeDocument/2006/relationships/diagramLayout" Target="diagrams/layout22.xml"/><Relationship Id="rId157" Type="http://schemas.openxmlformats.org/officeDocument/2006/relationships/image" Target="media/image14.jpeg"/><Relationship Id="rId178" Type="http://schemas.microsoft.com/office/2007/relationships/diagramDrawing" Target="diagrams/drawing29.xml"/><Relationship Id="rId61" Type="http://schemas.microsoft.com/office/2007/relationships/diagramDrawing" Target="diagrams/drawing9.xml"/><Relationship Id="rId82" Type="http://schemas.microsoft.com/office/2007/relationships/diagramDrawing" Target="diagrams/drawing13.xml"/><Relationship Id="rId152" Type="http://schemas.openxmlformats.org/officeDocument/2006/relationships/diagramData" Target="diagrams/data25.xml"/><Relationship Id="rId173" Type="http://schemas.microsoft.com/office/2007/relationships/diagramDrawing" Target="diagrams/drawing28.xml"/><Relationship Id="rId19" Type="http://schemas.openxmlformats.org/officeDocument/2006/relationships/diagramData" Target="diagrams/data2.xml"/><Relationship Id="rId14" Type="http://schemas.openxmlformats.org/officeDocument/2006/relationships/diagramData" Target="diagrams/data1.xml"/><Relationship Id="rId30" Type="http://schemas.openxmlformats.org/officeDocument/2006/relationships/diagramData" Target="diagrams/data4.xml"/><Relationship Id="rId35" Type="http://schemas.openxmlformats.org/officeDocument/2006/relationships/image" Target="media/image5.jpeg"/><Relationship Id="rId56" Type="http://schemas.microsoft.com/office/2007/relationships/diagramDrawing" Target="diagrams/drawing8.xml"/><Relationship Id="rId77" Type="http://schemas.microsoft.com/office/2007/relationships/diagramDrawing" Target="diagrams/drawing12.xml"/><Relationship Id="rId100" Type="http://schemas.openxmlformats.org/officeDocument/2006/relationships/diagramLayout" Target="diagrams/layout16.xml"/><Relationship Id="rId105" Type="http://schemas.openxmlformats.org/officeDocument/2006/relationships/diagramLayout" Target="diagrams/layout17.xml"/><Relationship Id="rId126" Type="http://schemas.openxmlformats.org/officeDocument/2006/relationships/diagramLayout" Target="diagrams/layout21.xml"/><Relationship Id="rId147" Type="http://schemas.openxmlformats.org/officeDocument/2006/relationships/diagramLayout" Target="diagrams/layout24.xml"/><Relationship Id="rId168" Type="http://schemas.openxmlformats.org/officeDocument/2006/relationships/image" Target="media/image15.jpeg"/><Relationship Id="rId8" Type="http://schemas.openxmlformats.org/officeDocument/2006/relationships/webSettings" Target="webSettings.xml"/><Relationship Id="rId51" Type="http://schemas.openxmlformats.org/officeDocument/2006/relationships/image" Target="media/image6.jpeg"/><Relationship Id="rId72" Type="http://schemas.microsoft.com/office/2007/relationships/diagramDrawing" Target="diagrams/drawing11.xml"/><Relationship Id="rId93" Type="http://schemas.microsoft.com/office/2007/relationships/diagramDrawing" Target="diagrams/drawing14.xml"/><Relationship Id="rId98" Type="http://schemas.microsoft.com/office/2007/relationships/diagramDrawing" Target="diagrams/drawing15.xml"/><Relationship Id="rId121" Type="http://schemas.openxmlformats.org/officeDocument/2006/relationships/diagramLayout" Target="diagrams/layout20.xml"/><Relationship Id="rId142" Type="http://schemas.openxmlformats.org/officeDocument/2006/relationships/diagramLayout" Target="diagrams/layout23.xml"/><Relationship Id="rId163" Type="http://schemas.openxmlformats.org/officeDocument/2006/relationships/diagramData" Target="diagrams/data27.xml"/><Relationship Id="rId184"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diagramData" Target="diagrams/data3.xml"/><Relationship Id="rId46" Type="http://schemas.openxmlformats.org/officeDocument/2006/relationships/diagramData" Target="diagrams/data7.xml"/><Relationship Id="rId67" Type="http://schemas.microsoft.com/office/2007/relationships/diagramDrawing" Target="diagrams/drawing10.xml"/><Relationship Id="rId116" Type="http://schemas.openxmlformats.org/officeDocument/2006/relationships/diagramLayout" Target="diagrams/layout19.xml"/><Relationship Id="rId137" Type="http://schemas.openxmlformats.org/officeDocument/2006/relationships/diagramQuickStyle" Target="diagrams/quickStyle22.xml"/><Relationship Id="rId158" Type="http://schemas.openxmlformats.org/officeDocument/2006/relationships/diagramData" Target="diagrams/data26.xml"/><Relationship Id="rId20" Type="http://schemas.openxmlformats.org/officeDocument/2006/relationships/diagramLayout" Target="diagrams/layout2.xml"/><Relationship Id="rId41" Type="http://schemas.openxmlformats.org/officeDocument/2006/relationships/diagramData" Target="diagrams/data6.xml"/><Relationship Id="rId62" Type="http://schemas.openxmlformats.org/officeDocument/2006/relationships/image" Target="media/image7.png"/><Relationship Id="rId83" Type="http://schemas.openxmlformats.org/officeDocument/2006/relationships/comments" Target="comments.xml"/><Relationship Id="rId88" Type="http://schemas.openxmlformats.org/officeDocument/2006/relationships/image" Target="media/image9.jpeg"/><Relationship Id="rId111" Type="http://schemas.openxmlformats.org/officeDocument/2006/relationships/diagramLayout" Target="diagrams/layout18.xml"/><Relationship Id="rId132" Type="http://schemas.openxmlformats.org/officeDocument/2006/relationships/hyperlink" Target="https://docs.aws.amazon.com/es_es/AmazonCloudFront/latest/DeveloperGuide/AmazonCloudFront_DevGuide.pdf" TargetMode="External"/><Relationship Id="rId153" Type="http://schemas.openxmlformats.org/officeDocument/2006/relationships/diagramLayout" Target="diagrams/layout25.xml"/><Relationship Id="rId174" Type="http://schemas.openxmlformats.org/officeDocument/2006/relationships/diagramData" Target="diagrams/data29.xml"/><Relationship Id="rId179" Type="http://schemas.openxmlformats.org/officeDocument/2006/relationships/diagramData" Target="diagrams/data30.xml"/><Relationship Id="rId15" Type="http://schemas.openxmlformats.org/officeDocument/2006/relationships/diagramLayout" Target="diagrams/layout1.xml"/><Relationship Id="rId36" Type="http://schemas.openxmlformats.org/officeDocument/2006/relationships/diagramData" Target="diagrams/data5.xml"/><Relationship Id="rId57" Type="http://schemas.openxmlformats.org/officeDocument/2006/relationships/diagramData" Target="diagrams/data9.xml"/><Relationship Id="rId106" Type="http://schemas.openxmlformats.org/officeDocument/2006/relationships/diagramQuickStyle" Target="diagrams/quickStyle17.xml"/><Relationship Id="rId127" Type="http://schemas.openxmlformats.org/officeDocument/2006/relationships/diagramQuickStyle" Target="diagrams/quickStyle21.xml"/><Relationship Id="rId10" Type="http://schemas.openxmlformats.org/officeDocument/2006/relationships/endnotes" Target="endnotes.xml"/><Relationship Id="rId31" Type="http://schemas.openxmlformats.org/officeDocument/2006/relationships/diagramLayout" Target="diagrams/layout4.xml"/><Relationship Id="rId52" Type="http://schemas.openxmlformats.org/officeDocument/2006/relationships/diagramData" Target="diagrams/data8.xml"/><Relationship Id="rId73" Type="http://schemas.openxmlformats.org/officeDocument/2006/relationships/diagramData" Target="diagrams/data12.xml"/><Relationship Id="rId78" Type="http://schemas.openxmlformats.org/officeDocument/2006/relationships/diagramData" Target="diagrams/data13.xml"/><Relationship Id="rId94" Type="http://schemas.openxmlformats.org/officeDocument/2006/relationships/diagramData" Target="diagrams/data15.xml"/><Relationship Id="rId99" Type="http://schemas.openxmlformats.org/officeDocument/2006/relationships/diagramData" Target="diagrams/data16.xml"/><Relationship Id="rId101" Type="http://schemas.openxmlformats.org/officeDocument/2006/relationships/diagramQuickStyle" Target="diagrams/quickStyle16.xml"/><Relationship Id="rId122" Type="http://schemas.openxmlformats.org/officeDocument/2006/relationships/diagramQuickStyle" Target="diagrams/quickStyle20.xml"/><Relationship Id="rId143" Type="http://schemas.openxmlformats.org/officeDocument/2006/relationships/diagramQuickStyle" Target="diagrams/quickStyle23.xml"/><Relationship Id="rId148" Type="http://schemas.openxmlformats.org/officeDocument/2006/relationships/diagramQuickStyle" Target="diagrams/quickStyle24.xml"/><Relationship Id="rId164" Type="http://schemas.openxmlformats.org/officeDocument/2006/relationships/diagramLayout" Target="diagrams/layout27.xml"/><Relationship Id="rId169" Type="http://schemas.openxmlformats.org/officeDocument/2006/relationships/diagramData" Target="diagrams/data28.xml"/><Relationship Id="rId18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diagramLayout" Target="diagrams/layout30.xml"/><Relationship Id="rId26" Type="http://schemas.openxmlformats.org/officeDocument/2006/relationships/diagramLayout" Target="diagrams/layout3.xml"/><Relationship Id="rId47" Type="http://schemas.openxmlformats.org/officeDocument/2006/relationships/diagramLayout" Target="diagrams/layout7.xml"/><Relationship Id="rId68" Type="http://schemas.openxmlformats.org/officeDocument/2006/relationships/diagramData" Target="diagrams/data11.xml"/><Relationship Id="rId89" Type="http://schemas.openxmlformats.org/officeDocument/2006/relationships/diagramData" Target="diagrams/data14.xml"/><Relationship Id="rId112" Type="http://schemas.openxmlformats.org/officeDocument/2006/relationships/diagramQuickStyle" Target="diagrams/quickStyle18.xml"/><Relationship Id="rId133" Type="http://schemas.openxmlformats.org/officeDocument/2006/relationships/hyperlink" Target="https://docs.aws.amazon.com/es_es/AWSEC2/latest/UserGuide/ec2-ug.pdf" TargetMode="External"/><Relationship Id="rId154" Type="http://schemas.openxmlformats.org/officeDocument/2006/relationships/diagramQuickStyle" Target="diagrams/quickStyle25.xml"/><Relationship Id="rId175" Type="http://schemas.openxmlformats.org/officeDocument/2006/relationships/diagramLayout" Target="diagrams/layout29.xml"/><Relationship Id="rId16" Type="http://schemas.openxmlformats.org/officeDocument/2006/relationships/diagramQuickStyle" Target="diagrams/quickStyle1.xml"/><Relationship Id="rId37" Type="http://schemas.openxmlformats.org/officeDocument/2006/relationships/diagramLayout" Target="diagrams/layout5.xml"/><Relationship Id="rId58" Type="http://schemas.openxmlformats.org/officeDocument/2006/relationships/diagramLayout" Target="diagrams/layout9.xml"/><Relationship Id="rId79" Type="http://schemas.openxmlformats.org/officeDocument/2006/relationships/diagramLayout" Target="diagrams/layout13.xml"/><Relationship Id="rId102" Type="http://schemas.openxmlformats.org/officeDocument/2006/relationships/diagramColors" Target="diagrams/colors16.xml"/><Relationship Id="rId123" Type="http://schemas.openxmlformats.org/officeDocument/2006/relationships/diagramColors" Target="diagrams/colors20.xml"/><Relationship Id="rId144" Type="http://schemas.openxmlformats.org/officeDocument/2006/relationships/diagramColors" Target="diagrams/colors23.xml"/><Relationship Id="rId90" Type="http://schemas.openxmlformats.org/officeDocument/2006/relationships/diagramLayout" Target="diagrams/layout14.xml"/><Relationship Id="rId165" Type="http://schemas.openxmlformats.org/officeDocument/2006/relationships/diagramQuickStyle" Target="diagrams/quickStyle27.xml"/><Relationship Id="rId186" Type="http://schemas.microsoft.com/office/2011/relationships/people" Target="people.xml"/><Relationship Id="rId27" Type="http://schemas.openxmlformats.org/officeDocument/2006/relationships/diagramQuickStyle" Target="diagrams/quickStyle3.xml"/><Relationship Id="rId48" Type="http://schemas.openxmlformats.org/officeDocument/2006/relationships/diagramQuickStyle" Target="diagrams/quickStyle7.xml"/><Relationship Id="rId69" Type="http://schemas.openxmlformats.org/officeDocument/2006/relationships/diagramLayout" Target="diagrams/layout11.xml"/><Relationship Id="rId113" Type="http://schemas.openxmlformats.org/officeDocument/2006/relationships/diagramColors" Target="diagrams/colors18.xml"/><Relationship Id="rId134" Type="http://schemas.openxmlformats.org/officeDocument/2006/relationships/image" Target="media/image11.jpeg"/><Relationship Id="rId80" Type="http://schemas.openxmlformats.org/officeDocument/2006/relationships/diagramQuickStyle" Target="diagrams/quickStyle13.xml"/><Relationship Id="rId155" Type="http://schemas.openxmlformats.org/officeDocument/2006/relationships/diagramColors" Target="diagrams/colors25.xml"/><Relationship Id="rId176" Type="http://schemas.openxmlformats.org/officeDocument/2006/relationships/diagramQuickStyle" Target="diagrams/quickStyle29.xml"/><Relationship Id="rId17" Type="http://schemas.openxmlformats.org/officeDocument/2006/relationships/diagramColors" Target="diagrams/colors1.xml"/><Relationship Id="rId38" Type="http://schemas.openxmlformats.org/officeDocument/2006/relationships/diagramQuickStyle" Target="diagrams/quickStyle5.xml"/><Relationship Id="rId59" Type="http://schemas.openxmlformats.org/officeDocument/2006/relationships/diagramQuickStyle" Target="diagrams/quickStyle9.xml"/><Relationship Id="rId103" Type="http://schemas.microsoft.com/office/2007/relationships/diagramDrawing" Target="diagrams/drawing16.xml"/><Relationship Id="rId124" Type="http://schemas.microsoft.com/office/2007/relationships/diagramDrawing" Target="diagrams/drawing20.xml"/><Relationship Id="rId70" Type="http://schemas.openxmlformats.org/officeDocument/2006/relationships/diagramQuickStyle" Target="diagrams/quickStyle11.xml"/><Relationship Id="rId91" Type="http://schemas.openxmlformats.org/officeDocument/2006/relationships/diagramQuickStyle" Target="diagrams/quickStyle14.xml"/><Relationship Id="rId145" Type="http://schemas.microsoft.com/office/2007/relationships/diagramDrawing" Target="diagrams/drawing23.xml"/><Relationship Id="rId166" Type="http://schemas.openxmlformats.org/officeDocument/2006/relationships/diagramColors" Target="diagrams/colors27.xml"/><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diagramColors" Target="diagrams/colors3.xml"/><Relationship Id="rId49" Type="http://schemas.openxmlformats.org/officeDocument/2006/relationships/diagramColors" Target="diagrams/colors7.xml"/><Relationship Id="rId114" Type="http://schemas.microsoft.com/office/2007/relationships/diagramDrawing" Target="diagrams/drawing18.xml"/><Relationship Id="rId60" Type="http://schemas.openxmlformats.org/officeDocument/2006/relationships/diagramColors" Target="diagrams/colors9.xml"/><Relationship Id="rId81" Type="http://schemas.openxmlformats.org/officeDocument/2006/relationships/diagramColors" Target="diagrams/colors13.xml"/><Relationship Id="rId135" Type="http://schemas.openxmlformats.org/officeDocument/2006/relationships/diagramData" Target="diagrams/data22.xml"/><Relationship Id="rId156" Type="http://schemas.microsoft.com/office/2007/relationships/diagramDrawing" Target="diagrams/drawing25.xml"/><Relationship Id="rId177" Type="http://schemas.openxmlformats.org/officeDocument/2006/relationships/diagramColors" Target="diagrams/colors29.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23437168-C244-450F-ADE9-3E04CE72210A}" type="presOf" srcId="{D7461CB3-0D19-4BA8-8AC1-D6AFBE0A592A}" destId="{8361B7DF-175B-4A8C-AE5F-A22F8005CB02}" srcOrd="0" destOrd="0" presId="urn:microsoft.com/office/officeart/2005/8/layout/process3"/>
    <dgm:cxn modelId="{8D0AE9BE-52E5-4F7E-90F3-9866540D9D34}" type="presOf" srcId="{B1A8326E-1151-4B2E-9B56-47A9FB9F58E4}" destId="{DBB6B28E-CD7F-46A0-BDAC-199473353B78}" srcOrd="0" destOrd="0" presId="urn:microsoft.com/office/officeart/2005/8/layout/process3"/>
    <dgm:cxn modelId="{469A39CD-018F-484D-B4D9-F0F5474F1307}" type="presOf" srcId="{37825505-43F1-46EE-B5D5-E16AABC45527}" destId="{5A37B31B-92A6-4B8C-8EC6-79C60F510A69}" srcOrd="0" destOrd="0" presId="urn:microsoft.com/office/officeart/2005/8/layout/process3"/>
    <dgm:cxn modelId="{05BD22EF-C5CD-4498-A5E5-AB6DE430C885}" type="presOf" srcId="{D7461CB3-0D19-4BA8-8AC1-D6AFBE0A592A}" destId="{2921033C-02DB-4BD2-89E8-9FE448BB63C9}" srcOrd="1"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2AC9F2FD-EF48-40E6-B21F-B5ACE364135E}" type="presParOf" srcId="{DBB6B28E-CD7F-46A0-BDAC-199473353B78}" destId="{CAE8AA46-FD53-45B8-8457-87F8FE08349F}" srcOrd="0" destOrd="0" presId="urn:microsoft.com/office/officeart/2005/8/layout/process3"/>
    <dgm:cxn modelId="{95D6A4E4-2893-455D-9A17-EFA7CD6DD3BA}" type="presParOf" srcId="{CAE8AA46-FD53-45B8-8457-87F8FE08349F}" destId="{8361B7DF-175B-4A8C-AE5F-A22F8005CB02}" srcOrd="0" destOrd="0" presId="urn:microsoft.com/office/officeart/2005/8/layout/process3"/>
    <dgm:cxn modelId="{1D4E05B2-E7AE-4DDD-B1DB-6B394839F604}" type="presParOf" srcId="{CAE8AA46-FD53-45B8-8457-87F8FE08349F}" destId="{2921033C-02DB-4BD2-89E8-9FE448BB63C9}" srcOrd="1" destOrd="0" presId="urn:microsoft.com/office/officeart/2005/8/layout/process3"/>
    <dgm:cxn modelId="{A26DE9CF-B708-44BE-A8B0-F1A34770FD97}"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administrador/usuario del  sistema externo procedera a crear un componente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verificar el componente que se desea crear, leyendo en la base de datos, si ya existe se informa la existencia del elemento de lo contrario se procede a crearlo</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FF6A2A05-4F14-41AC-ACC2-780C477BA5FB}" type="presOf" srcId="{378863F5-1452-4570-A096-ADDD6540E422}" destId="{E2D98EB9-4786-4A52-AE89-DB2C4078F6E4}" srcOrd="1" destOrd="0" presId="urn:microsoft.com/office/officeart/2005/8/layout/process3"/>
    <dgm:cxn modelId="{7F29F107-93C4-4935-BB51-DA0732EDA854}" type="presOf" srcId="{3D528162-819B-4496-947B-01F34E8D5A87}" destId="{55164041-0DA5-453A-A58D-112FB207D28D}"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6F074B18-6586-4F24-BF14-6352B3DDE928}" type="presOf" srcId="{D8C80086-58DA-4745-AA64-27E46A93AF67}" destId="{289F1E0C-69BD-4D5C-BFDD-B581200ADA15}" srcOrd="1" destOrd="0" presId="urn:microsoft.com/office/officeart/2005/8/layout/process3"/>
    <dgm:cxn modelId="{67732A24-A91F-42B7-B093-7F8DB7387444}" type="presOf" srcId="{378863F5-1452-4570-A096-ADDD6540E422}" destId="{8A9DE906-ADEC-495A-B307-7A9DB2A2F166}" srcOrd="0" destOrd="0" presId="urn:microsoft.com/office/officeart/2005/8/layout/process3"/>
    <dgm:cxn modelId="{E2B73D25-0DED-4621-AF14-747B03AFAAB9}" type="presOf" srcId="{B1A8326E-1151-4B2E-9B56-47A9FB9F58E4}" destId="{DBB6B28E-CD7F-46A0-BDAC-199473353B78}"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FBA62048-46F1-47AD-B2EB-703C25301A55}" type="presOf" srcId="{37825505-43F1-46EE-B5D5-E16AABC45527}" destId="{5A37B31B-92A6-4B8C-8EC6-79C60F510A69}" srcOrd="0" destOrd="0" presId="urn:microsoft.com/office/officeart/2005/8/layout/process3"/>
    <dgm:cxn modelId="{E5E6D869-D612-4D36-A29B-B718A4E45015}" type="presOf" srcId="{3D528162-819B-4496-947B-01F34E8D5A87}" destId="{F13117CB-8B3F-4BED-A78E-5C3D59DE627F}" srcOrd="0" destOrd="0" presId="urn:microsoft.com/office/officeart/2005/8/layout/process3"/>
    <dgm:cxn modelId="{6BCC8283-D9F8-42A7-A67D-641331872A96}" type="presOf" srcId="{E14CEDF3-9DA2-4CB9-A70E-C6D164A47D11}" destId="{7506E1EE-516A-4BF4-9E89-4067F9ECF515}" srcOrd="1" destOrd="0" presId="urn:microsoft.com/office/officeart/2005/8/layout/process3"/>
    <dgm:cxn modelId="{CFD32D8E-1395-4095-B5B7-797501F307A9}" type="presOf" srcId="{CA8D9329-707D-4EB0-9961-75190D5FA236}" destId="{D72D5B15-2032-4B6E-9E2B-A7816C4E1241}" srcOrd="0"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0C50E3AA-09E0-493E-980B-D8330861C11A}" type="presOf" srcId="{D7461CB3-0D19-4BA8-8AC1-D6AFBE0A592A}" destId="{8361B7DF-175B-4A8C-AE5F-A22F8005CB02}"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CF8533C1-A766-40FE-B52E-F48E8BCDDD99}" type="presOf" srcId="{C6E4F0AB-0862-40FC-9C76-300E3175FFDB}" destId="{86CE094A-6727-4336-BA0D-D09A7B3AED10}" srcOrd="0" destOrd="0" presId="urn:microsoft.com/office/officeart/2005/8/layout/process3"/>
    <dgm:cxn modelId="{0165E0D1-D57A-45F3-B7CF-187109F9F3D4}" type="presOf" srcId="{D8C80086-58DA-4745-AA64-27E46A93AF67}" destId="{EBD32FB9-7699-4ACB-B9A6-7BD92CC0EED3}" srcOrd="0" destOrd="0" presId="urn:microsoft.com/office/officeart/2005/8/layout/process3"/>
    <dgm:cxn modelId="{53C900D5-DA08-4A4F-9D18-DF095BA0E7FE}" type="presOf" srcId="{D7461CB3-0D19-4BA8-8AC1-D6AFBE0A592A}" destId="{2921033C-02DB-4BD2-89E8-9FE448BB63C9}" srcOrd="1" destOrd="0" presId="urn:microsoft.com/office/officeart/2005/8/layout/process3"/>
    <dgm:cxn modelId="{B16FB0D5-37FA-4AFD-8DCE-F9512AA9DD3D}" type="presOf" srcId="{E14CEDF3-9DA2-4CB9-A70E-C6D164A47D11}" destId="{2577154F-FA83-4B8C-BA41-C5C43E80AF82}" srcOrd="0"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BF470445-7902-4892-8705-AB608BA10DA8}" type="presParOf" srcId="{DBB6B28E-CD7F-46A0-BDAC-199473353B78}" destId="{CAE8AA46-FD53-45B8-8457-87F8FE08349F}" srcOrd="0" destOrd="0" presId="urn:microsoft.com/office/officeart/2005/8/layout/process3"/>
    <dgm:cxn modelId="{54A1C4F4-6405-4127-BF43-97A692EED772}" type="presParOf" srcId="{CAE8AA46-FD53-45B8-8457-87F8FE08349F}" destId="{8361B7DF-175B-4A8C-AE5F-A22F8005CB02}" srcOrd="0" destOrd="0" presId="urn:microsoft.com/office/officeart/2005/8/layout/process3"/>
    <dgm:cxn modelId="{FC525DB0-4640-48B1-B663-DFC0131F0396}" type="presParOf" srcId="{CAE8AA46-FD53-45B8-8457-87F8FE08349F}" destId="{2921033C-02DB-4BD2-89E8-9FE448BB63C9}" srcOrd="1" destOrd="0" presId="urn:microsoft.com/office/officeart/2005/8/layout/process3"/>
    <dgm:cxn modelId="{D7C4AD9D-632F-446A-BFF7-42D077236E15}" type="presParOf" srcId="{CAE8AA46-FD53-45B8-8457-87F8FE08349F}" destId="{5A37B31B-92A6-4B8C-8EC6-79C60F510A69}" srcOrd="2" destOrd="0" presId="urn:microsoft.com/office/officeart/2005/8/layout/process3"/>
    <dgm:cxn modelId="{4250341E-35FC-4497-8A06-0E045605A969}" type="presParOf" srcId="{DBB6B28E-CD7F-46A0-BDAC-199473353B78}" destId="{F13117CB-8B3F-4BED-A78E-5C3D59DE627F}" srcOrd="1" destOrd="0" presId="urn:microsoft.com/office/officeart/2005/8/layout/process3"/>
    <dgm:cxn modelId="{D8E36D91-E657-401F-85A2-7672182E1A46}" type="presParOf" srcId="{F13117CB-8B3F-4BED-A78E-5C3D59DE627F}" destId="{55164041-0DA5-453A-A58D-112FB207D28D}" srcOrd="0" destOrd="0" presId="urn:microsoft.com/office/officeart/2005/8/layout/process3"/>
    <dgm:cxn modelId="{BEDF7D4E-4351-46E5-9FE3-16CE1462C36C}" type="presParOf" srcId="{DBB6B28E-CD7F-46A0-BDAC-199473353B78}" destId="{6EEDB165-129E-42C6-BADF-DA1852A5695C}" srcOrd="2" destOrd="0" presId="urn:microsoft.com/office/officeart/2005/8/layout/process3"/>
    <dgm:cxn modelId="{E1260673-9E7C-40D3-9665-272BD3F5BD24}" type="presParOf" srcId="{6EEDB165-129E-42C6-BADF-DA1852A5695C}" destId="{8A9DE906-ADEC-495A-B307-7A9DB2A2F166}" srcOrd="0" destOrd="0" presId="urn:microsoft.com/office/officeart/2005/8/layout/process3"/>
    <dgm:cxn modelId="{32E2E9C9-2E2C-44D6-998D-E66C14EDCFE6}" type="presParOf" srcId="{6EEDB165-129E-42C6-BADF-DA1852A5695C}" destId="{E2D98EB9-4786-4A52-AE89-DB2C4078F6E4}" srcOrd="1" destOrd="0" presId="urn:microsoft.com/office/officeart/2005/8/layout/process3"/>
    <dgm:cxn modelId="{3737D14F-2425-4536-8972-43FDAD2CEABD}" type="presParOf" srcId="{6EEDB165-129E-42C6-BADF-DA1852A5695C}" destId="{86CE094A-6727-4336-BA0D-D09A7B3AED10}" srcOrd="2" destOrd="0" presId="urn:microsoft.com/office/officeart/2005/8/layout/process3"/>
    <dgm:cxn modelId="{A4BB4801-FB5F-4CFA-9C98-8DF115E8C629}" type="presParOf" srcId="{DBB6B28E-CD7F-46A0-BDAC-199473353B78}" destId="{2577154F-FA83-4B8C-BA41-C5C43E80AF82}" srcOrd="3" destOrd="0" presId="urn:microsoft.com/office/officeart/2005/8/layout/process3"/>
    <dgm:cxn modelId="{11C9FCF3-93BC-4CC3-9ACD-B0B3F912872A}" type="presParOf" srcId="{2577154F-FA83-4B8C-BA41-C5C43E80AF82}" destId="{7506E1EE-516A-4BF4-9E89-4067F9ECF515}" srcOrd="0" destOrd="0" presId="urn:microsoft.com/office/officeart/2005/8/layout/process3"/>
    <dgm:cxn modelId="{2B39ED40-E2BD-430F-91AB-4FBFB77C02E6}" type="presParOf" srcId="{DBB6B28E-CD7F-46A0-BDAC-199473353B78}" destId="{DC8BD044-A3B5-496F-9F98-5D6265353648}" srcOrd="4" destOrd="0" presId="urn:microsoft.com/office/officeart/2005/8/layout/process3"/>
    <dgm:cxn modelId="{DE7D7B28-2C86-496F-A7BC-359E7FADBC9F}" type="presParOf" srcId="{DC8BD044-A3B5-496F-9F98-5D6265353648}" destId="{EBD32FB9-7699-4ACB-B9A6-7BD92CC0EED3}" srcOrd="0" destOrd="0" presId="urn:microsoft.com/office/officeart/2005/8/layout/process3"/>
    <dgm:cxn modelId="{4252CC17-1E44-48CD-8136-D84E8497921D}" type="presParOf" srcId="{DC8BD044-A3B5-496F-9F98-5D6265353648}" destId="{289F1E0C-69BD-4D5C-BFDD-B581200ADA15}" srcOrd="1" destOrd="0" presId="urn:microsoft.com/office/officeart/2005/8/layout/process3"/>
    <dgm:cxn modelId="{EF53E7FF-CCA3-48C0-B198-47922B999B65}"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8389FA03-A2EE-49E6-BF4E-D572556C1EB4}" type="presOf" srcId="{563ED568-3905-4152-94A7-F24E62332A7E}" destId="{AE44CE3B-B5A6-433D-BDC1-30435E6648AC}" srcOrd="0" destOrd="0"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30D64F3D-B7D5-4356-BA91-AFEFACE35A4F}" type="presOf" srcId="{25D1661C-1AD6-4939-92D1-E23D7FF4717E}" destId="{0B1E8CE2-A60B-46F2-A21C-973D678AF171}" srcOrd="1" destOrd="0" presId="urn:microsoft.com/office/officeart/2005/8/layout/process3"/>
    <dgm:cxn modelId="{087EF43D-A265-40E5-B271-6DFF13C3C5EF}" type="presOf" srcId="{F2DB028E-ED48-4F86-9D43-038F5A4A6891}" destId="{FAC9D217-058C-40C9-B679-A7212B266034}" srcOrd="0" destOrd="0" presId="urn:microsoft.com/office/officeart/2005/8/layout/process3"/>
    <dgm:cxn modelId="{FC966E3F-0D50-48C5-81B6-8C24F35E27A9}" type="presOf" srcId="{41995401-AF5A-40EF-B9E3-078A1B73A7D5}" destId="{F30D5423-D3DC-4D84-9295-E80A71FDABE7}" srcOrd="0" destOrd="1" presId="urn:microsoft.com/office/officeart/2005/8/layout/process3"/>
    <dgm:cxn modelId="{87565A62-9D17-47FB-A236-767DB217CF84}" type="presOf" srcId="{47CB07D2-62A9-4DAE-B20E-111C1AC2906F}" destId="{AFD828BF-13EA-4A30-82EF-94D3CE706000}"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C5C8A44E-BF85-49E5-9876-BE2A2276A368}" type="presOf" srcId="{A20471B0-294A-4BAF-8356-F21DD27A8523}" destId="{F30D5423-D3DC-4D84-9295-E80A71FDABE7}" srcOrd="0" destOrd="2" presId="urn:microsoft.com/office/officeart/2005/8/layout/process3"/>
    <dgm:cxn modelId="{88DA2E74-F8C3-4B63-A810-29EECAEB36D5}" type="presOf" srcId="{A6C43221-BC1C-4ABC-B86A-CA2ADB382CE6}" destId="{BC74B16A-EB4F-4D7E-A5C7-A572F8861BE3}" srcOrd="0" destOrd="0" presId="urn:microsoft.com/office/officeart/2005/8/layout/process3"/>
    <dgm:cxn modelId="{B14E7577-E5C1-4915-BFA7-F9FE6E0046D2}" type="presOf" srcId="{BC7FAE0F-43F4-49B4-8352-202EA69B31F1}" destId="{3605D73C-7E3E-4818-B6BE-775942DAFC6D}" srcOrd="0" destOrd="0" presId="urn:microsoft.com/office/officeart/2005/8/layout/process3"/>
    <dgm:cxn modelId="{379A9890-A2F5-4487-8BB9-5BD7E91E8F50}" type="presOf" srcId="{47CB07D2-62A9-4DAE-B20E-111C1AC2906F}" destId="{A9421D22-F1DD-4954-AC15-ADC82306F39C}" srcOrd="0" destOrd="0" presId="urn:microsoft.com/office/officeart/2005/8/layout/process3"/>
    <dgm:cxn modelId="{FC085C9C-20DE-4A39-8C9F-158216629DB8}" type="presOf" srcId="{563ED568-3905-4152-94A7-F24E62332A7E}" destId="{2D6A3E78-4C09-4038-9CB1-C474EA29B483}" srcOrd="1" destOrd="0" presId="urn:microsoft.com/office/officeart/2005/8/layout/process3"/>
    <dgm:cxn modelId="{C9CA1F9D-EDE0-4EDA-90C7-963B5D25BA10}" type="presOf" srcId="{03D9006B-76F6-420F-8CBA-63AACBE0F4F4}" destId="{F30D5423-D3DC-4D84-9295-E80A71FDABE7}" srcOrd="0" destOrd="0" presId="urn:microsoft.com/office/officeart/2005/8/layout/process3"/>
    <dgm:cxn modelId="{3E3213A0-B92B-404C-8F42-F3729A8EE986}" type="presOf" srcId="{D94F6315-71A7-4567-A633-AF1A9065F24E}" destId="{1136A270-B746-4E9A-8131-0773F4B74CD2}" srcOrd="1" destOrd="0" presId="urn:microsoft.com/office/officeart/2005/8/layout/process3"/>
    <dgm:cxn modelId="{9E12C2AD-3AFB-4A75-8DD9-14505EE8569A}"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D206C0D2-168A-4F2A-BCBE-8F7431B5472B}" type="presOf" srcId="{D94F6315-71A7-4567-A633-AF1A9065F24E}" destId="{C49A4BC0-3C82-4140-8E17-D5B523BFAAEF}" srcOrd="0" destOrd="0" presId="urn:microsoft.com/office/officeart/2005/8/layout/process3"/>
    <dgm:cxn modelId="{EF2120D5-7166-4363-9087-18D45C41DDAE}" type="presOf" srcId="{25D1661C-1AD6-4939-92D1-E23D7FF4717E}" destId="{BDEAD5BF-125E-446A-8754-6A95C2D755B8}" srcOrd="0" destOrd="0" presId="urn:microsoft.com/office/officeart/2005/8/layout/process3"/>
    <dgm:cxn modelId="{E90A23E8-5FFF-45BB-AB82-03F50B25295E}"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75D7243F-8B0A-401A-8F1B-0C8ECC5D588F}" type="presParOf" srcId="{71330616-7E8A-4D92-AB6F-1FB7488A3B15}" destId="{863EC9FF-13AE-4727-B922-981EE1B3005C}" srcOrd="0" destOrd="0" presId="urn:microsoft.com/office/officeart/2005/8/layout/process3"/>
    <dgm:cxn modelId="{8B01BECE-8A92-481E-9926-88BD271C4D03}" type="presParOf" srcId="{863EC9FF-13AE-4727-B922-981EE1B3005C}" destId="{FAC9D217-058C-40C9-B679-A7212B266034}" srcOrd="0" destOrd="0" presId="urn:microsoft.com/office/officeart/2005/8/layout/process3"/>
    <dgm:cxn modelId="{2BB61796-01AE-4C1B-8BD5-529AC1641189}" type="presParOf" srcId="{863EC9FF-13AE-4727-B922-981EE1B3005C}" destId="{A6EE5A44-391F-413F-9C9E-930C6BBBC9AB}" srcOrd="1" destOrd="0" presId="urn:microsoft.com/office/officeart/2005/8/layout/process3"/>
    <dgm:cxn modelId="{D0146995-A7D2-4A3B-9570-04ED82D4E6EA}" type="presParOf" srcId="{863EC9FF-13AE-4727-B922-981EE1B3005C}" destId="{3605D73C-7E3E-4818-B6BE-775942DAFC6D}" srcOrd="2" destOrd="0" presId="urn:microsoft.com/office/officeart/2005/8/layout/process3"/>
    <dgm:cxn modelId="{CC39C286-5660-465D-A867-4B23D8EA044A}" type="presParOf" srcId="{71330616-7E8A-4D92-AB6F-1FB7488A3B15}" destId="{AE44CE3B-B5A6-433D-BDC1-30435E6648AC}" srcOrd="1" destOrd="0" presId="urn:microsoft.com/office/officeart/2005/8/layout/process3"/>
    <dgm:cxn modelId="{87335D9D-3E49-4909-BC84-768BEEA1140E}" type="presParOf" srcId="{AE44CE3B-B5A6-433D-BDC1-30435E6648AC}" destId="{2D6A3E78-4C09-4038-9CB1-C474EA29B483}" srcOrd="0" destOrd="0" presId="urn:microsoft.com/office/officeart/2005/8/layout/process3"/>
    <dgm:cxn modelId="{3B7245BA-C828-4BA8-AA7B-9472269DAEDC}" type="presParOf" srcId="{71330616-7E8A-4D92-AB6F-1FB7488A3B15}" destId="{0B106819-9380-48CD-AEB4-4F5CE95A5AEE}" srcOrd="2" destOrd="0" presId="urn:microsoft.com/office/officeart/2005/8/layout/process3"/>
    <dgm:cxn modelId="{A75FD7A8-C55B-4380-8A86-1580F4D7EDBF}" type="presParOf" srcId="{0B106819-9380-48CD-AEB4-4F5CE95A5AEE}" destId="{A9421D22-F1DD-4954-AC15-ADC82306F39C}" srcOrd="0" destOrd="0" presId="urn:microsoft.com/office/officeart/2005/8/layout/process3"/>
    <dgm:cxn modelId="{66288958-E8F9-4D7D-B8C6-596412A9E32E}" type="presParOf" srcId="{0B106819-9380-48CD-AEB4-4F5CE95A5AEE}" destId="{AFD828BF-13EA-4A30-82EF-94D3CE706000}" srcOrd="1" destOrd="0" presId="urn:microsoft.com/office/officeart/2005/8/layout/process3"/>
    <dgm:cxn modelId="{DE6E428D-9B2B-409E-9C2E-B0B90C1E9BB6}" type="presParOf" srcId="{0B106819-9380-48CD-AEB4-4F5CE95A5AEE}" destId="{F30D5423-D3DC-4D84-9295-E80A71FDABE7}" srcOrd="2" destOrd="0" presId="urn:microsoft.com/office/officeart/2005/8/layout/process3"/>
    <dgm:cxn modelId="{D1E01CC0-0C05-4D12-9F35-99DAC7306B1D}" type="presParOf" srcId="{71330616-7E8A-4D92-AB6F-1FB7488A3B15}" destId="{BDEAD5BF-125E-446A-8754-6A95C2D755B8}" srcOrd="3" destOrd="0" presId="urn:microsoft.com/office/officeart/2005/8/layout/process3"/>
    <dgm:cxn modelId="{BDEFA642-7590-440D-88B1-779B2E6794F2}" type="presParOf" srcId="{BDEAD5BF-125E-446A-8754-6A95C2D755B8}" destId="{0B1E8CE2-A60B-46F2-A21C-973D678AF171}" srcOrd="0" destOrd="0" presId="urn:microsoft.com/office/officeart/2005/8/layout/process3"/>
    <dgm:cxn modelId="{14BB2C68-2874-4197-9BF3-FDDAC6920465}" type="presParOf" srcId="{71330616-7E8A-4D92-AB6F-1FB7488A3B15}" destId="{6F4A30D5-3C25-49B5-8B29-D7FA9B3291C5}" srcOrd="4" destOrd="0" presId="urn:microsoft.com/office/officeart/2005/8/layout/process3"/>
    <dgm:cxn modelId="{4176F44C-29DC-4D0C-8A77-3D1AD22C72E9}" type="presParOf" srcId="{6F4A30D5-3C25-49B5-8B29-D7FA9B3291C5}" destId="{C49A4BC0-3C82-4140-8E17-D5B523BFAAEF}" srcOrd="0" destOrd="0" presId="urn:microsoft.com/office/officeart/2005/8/layout/process3"/>
    <dgm:cxn modelId="{73A3892C-D65A-4C17-8772-AA083C90D14F}" type="presParOf" srcId="{6F4A30D5-3C25-49B5-8B29-D7FA9B3291C5}" destId="{1136A270-B746-4E9A-8131-0773F4B74CD2}" srcOrd="1" destOrd="0" presId="urn:microsoft.com/office/officeart/2005/8/layout/process3"/>
    <dgm:cxn modelId="{C6CB31F0-C0E5-4C1A-B35C-D7E287878976}"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3CFEDF18-F1AF-40C9-B8E7-EAADC1E55382}" type="presOf" srcId="{47CB07D2-62A9-4DAE-B20E-111C1AC2906F}" destId="{AFD828BF-13EA-4A30-82EF-94D3CE706000}" srcOrd="1" destOrd="0" presId="urn:microsoft.com/office/officeart/2005/8/layout/process3"/>
    <dgm:cxn modelId="{5D8B7D1D-2CFB-43C1-A0AD-FCF869C29A2B}" type="presOf" srcId="{F2DB028E-ED48-4F86-9D43-038F5A4A6891}" destId="{A6EE5A44-391F-413F-9C9E-930C6BBBC9AB}" srcOrd="1"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56BF81AE-F0EC-4982-BECD-B9B11A0085A1}" type="presOf" srcId="{F2DB028E-ED48-4F86-9D43-038F5A4A6891}" destId="{FAC9D217-058C-40C9-B679-A7212B266034}" srcOrd="0"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ADC1F5B6-38E0-4C30-AD5A-9DD067E60B5E}" type="presOf" srcId="{563ED568-3905-4152-94A7-F24E62332A7E}" destId="{2D6A3E78-4C09-4038-9CB1-C474EA29B483}" srcOrd="1" destOrd="0" presId="urn:microsoft.com/office/officeart/2005/8/layout/process3"/>
    <dgm:cxn modelId="{8E4575C0-2874-49FB-8AEA-07FB76D79684}"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31A392D1-EF09-49E9-86D9-830F7F2B3D8A}" type="presOf" srcId="{47CB07D2-62A9-4DAE-B20E-111C1AC2906F}" destId="{A9421D22-F1DD-4954-AC15-ADC82306F39C}" srcOrd="0" destOrd="0" presId="urn:microsoft.com/office/officeart/2005/8/layout/process3"/>
    <dgm:cxn modelId="{EF8E93D4-001C-4F52-AC5C-583C48384C84}" type="presOf" srcId="{03D9006B-76F6-420F-8CBA-63AACBE0F4F4}" destId="{F30D5423-D3DC-4D84-9295-E80A71FDABE7}" srcOrd="0" destOrd="0" presId="urn:microsoft.com/office/officeart/2005/8/layout/process3"/>
    <dgm:cxn modelId="{E0FAF7E7-1827-4DE2-A001-4FC772973FA4}" type="presOf" srcId="{563ED568-3905-4152-94A7-F24E62332A7E}" destId="{AE44CE3B-B5A6-433D-BDC1-30435E6648AC}" srcOrd="0" destOrd="0" presId="urn:microsoft.com/office/officeart/2005/8/layout/process3"/>
    <dgm:cxn modelId="{4FED81F1-884D-4F27-A1EF-71A4941D89BE}"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74DDBF8-D665-47F5-BD0C-296ACC545E7A}" type="presOf" srcId="{A20471B0-294A-4BAF-8356-F21DD27A8523}" destId="{F30D5423-D3DC-4D84-9295-E80A71FDABE7}" srcOrd="0" destOrd="2" presId="urn:microsoft.com/office/officeart/2005/8/layout/process3"/>
    <dgm:cxn modelId="{9B18BEFC-E05E-45AD-8A86-471A139A6D2E}" type="presOf" srcId="{41995401-AF5A-40EF-B9E3-078A1B73A7D5}" destId="{F30D5423-D3DC-4D84-9295-E80A71FDABE7}" srcOrd="0" destOrd="1" presId="urn:microsoft.com/office/officeart/2005/8/layout/process3"/>
    <dgm:cxn modelId="{B1BBB6AE-FE4E-4D4A-829D-50CD955E5D2C}" type="presParOf" srcId="{71330616-7E8A-4D92-AB6F-1FB7488A3B15}" destId="{863EC9FF-13AE-4727-B922-981EE1B3005C}" srcOrd="0" destOrd="0" presId="urn:microsoft.com/office/officeart/2005/8/layout/process3"/>
    <dgm:cxn modelId="{08EC6C22-BEAB-4052-A435-2489EA430488}" type="presParOf" srcId="{863EC9FF-13AE-4727-B922-981EE1B3005C}" destId="{FAC9D217-058C-40C9-B679-A7212B266034}" srcOrd="0" destOrd="0" presId="urn:microsoft.com/office/officeart/2005/8/layout/process3"/>
    <dgm:cxn modelId="{5A83B785-FE5D-4439-B207-9A7607A87390}" type="presParOf" srcId="{863EC9FF-13AE-4727-B922-981EE1B3005C}" destId="{A6EE5A44-391F-413F-9C9E-930C6BBBC9AB}" srcOrd="1" destOrd="0" presId="urn:microsoft.com/office/officeart/2005/8/layout/process3"/>
    <dgm:cxn modelId="{4B59E640-0460-4C2E-827A-801B6AF7D544}" type="presParOf" srcId="{863EC9FF-13AE-4727-B922-981EE1B3005C}" destId="{3605D73C-7E3E-4818-B6BE-775942DAFC6D}" srcOrd="2" destOrd="0" presId="urn:microsoft.com/office/officeart/2005/8/layout/process3"/>
    <dgm:cxn modelId="{E508E9F6-AC69-447A-A301-34982DD94448}" type="presParOf" srcId="{71330616-7E8A-4D92-AB6F-1FB7488A3B15}" destId="{AE44CE3B-B5A6-433D-BDC1-30435E6648AC}" srcOrd="1" destOrd="0" presId="urn:microsoft.com/office/officeart/2005/8/layout/process3"/>
    <dgm:cxn modelId="{58EE1700-4915-465E-B9AC-3F4D961099F5}" type="presParOf" srcId="{AE44CE3B-B5A6-433D-BDC1-30435E6648AC}" destId="{2D6A3E78-4C09-4038-9CB1-C474EA29B483}" srcOrd="0" destOrd="0" presId="urn:microsoft.com/office/officeart/2005/8/layout/process3"/>
    <dgm:cxn modelId="{76CE920E-8EAE-4F26-9A6C-78189704CC77}" type="presParOf" srcId="{71330616-7E8A-4D92-AB6F-1FB7488A3B15}" destId="{0B106819-9380-48CD-AEB4-4F5CE95A5AEE}" srcOrd="2" destOrd="0" presId="urn:microsoft.com/office/officeart/2005/8/layout/process3"/>
    <dgm:cxn modelId="{26B09C99-CFDB-48F8-AFFC-9C43EDAFF491}" type="presParOf" srcId="{0B106819-9380-48CD-AEB4-4F5CE95A5AEE}" destId="{A9421D22-F1DD-4954-AC15-ADC82306F39C}" srcOrd="0" destOrd="0" presId="urn:microsoft.com/office/officeart/2005/8/layout/process3"/>
    <dgm:cxn modelId="{D39B0520-F579-4DEA-9273-E4317839A46C}" type="presParOf" srcId="{0B106819-9380-48CD-AEB4-4F5CE95A5AEE}" destId="{AFD828BF-13EA-4A30-82EF-94D3CE706000}" srcOrd="1" destOrd="0" presId="urn:microsoft.com/office/officeart/2005/8/layout/process3"/>
    <dgm:cxn modelId="{52FCAB52-5B83-49EE-914A-792A2F94DA86}"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A67E6B0A-ABD6-4DAB-A11F-3DC16C0FE7F6}" type="presOf" srcId="{563ED568-3905-4152-94A7-F24E62332A7E}" destId="{2D6A3E78-4C09-4038-9CB1-C474EA29B483}" srcOrd="1" destOrd="0" presId="urn:microsoft.com/office/officeart/2005/8/layout/process3"/>
    <dgm:cxn modelId="{D83E4311-E480-4180-9D61-D3EC315F2849}" type="presOf" srcId="{2E9B588C-CF38-4CF8-BA8A-E5E8369F8ADF}" destId="{D20C2311-34FD-4B9F-B1F6-976C486C6C74}" srcOrd="1" destOrd="0" presId="urn:microsoft.com/office/officeart/2005/8/layout/process3"/>
    <dgm:cxn modelId="{718F8728-CCE6-4419-A28E-1E2530EFB14B}" type="presOf" srcId="{BC7FAE0F-43F4-49B4-8352-202EA69B31F1}" destId="{3605D73C-7E3E-4818-B6BE-775942DAFC6D}"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06C9F25E-738F-4CD7-B8B8-BD1AD596475F}" type="presOf" srcId="{759890BC-D0FB-4152-A7D0-FB4601583C23}" destId="{43477C59-08DE-45C1-ABB6-02D4D1C6BE0B}" srcOrd="1" destOrd="0" presId="urn:microsoft.com/office/officeart/2005/8/layout/process3"/>
    <dgm:cxn modelId="{0C6B8250-9BDB-4A47-84AF-4472D8D5896D}" type="presOf" srcId="{2E9B588C-CF38-4CF8-BA8A-E5E8369F8ADF}" destId="{F3B3F845-D4EA-4EA6-9C44-6BDF7E8523E4}" srcOrd="0" destOrd="0" presId="urn:microsoft.com/office/officeart/2005/8/layout/process3"/>
    <dgm:cxn modelId="{950C4D54-30C2-4C02-85CE-1C7754BD9D4E}" type="presOf" srcId="{F521B3C0-F467-4B41-ADDE-18218D4C5020}" destId="{4BA115B4-484D-4ED8-986E-AFE27D4643C7}" srcOrd="1" destOrd="0" presId="urn:microsoft.com/office/officeart/2005/8/layout/process3"/>
    <dgm:cxn modelId="{F79CC875-B6AA-40AB-B421-91FB1FE76E88}" type="presOf" srcId="{AEE07F6E-D40A-403E-936B-9CA1950FC7B4}" destId="{0CAB5DBB-D30C-4A5C-858C-9BB780988079}" srcOrd="0" destOrd="0" presId="urn:microsoft.com/office/officeart/2005/8/layout/process3"/>
    <dgm:cxn modelId="{8486E756-ABF7-498B-BDD2-56ACA512B021}" type="presOf" srcId="{1838D0D2-69A1-4CA3-81FE-6BDCD01755ED}" destId="{DC157997-0F02-40F7-BC77-EFFFE585612D}" srcOrd="1"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7974CB9C-F415-4AA0-A49A-586B56C80BCD}" type="presOf" srcId="{F521B3C0-F467-4B41-ADDE-18218D4C5020}" destId="{B60F7EF6-7E2B-4081-A9A7-FB514460581E}" srcOrd="0" destOrd="0" presId="urn:microsoft.com/office/officeart/2005/8/layout/process3"/>
    <dgm:cxn modelId="{6460509E-F4B6-431A-A5C5-8C6A3F6ED5AF}" type="presOf" srcId="{8219E8D8-9F83-47E4-953B-481DD116CC7F}" destId="{F4EAB0C5-295B-45CC-8124-03C5AEA26913}" srcOrd="0" destOrd="0" presId="urn:microsoft.com/office/officeart/2005/8/layout/process3"/>
    <dgm:cxn modelId="{989B8CA3-BB70-43A5-AE23-5C43BCEB8783}" srcId="{4735F9FC-99D9-4170-AB49-BF68E9128479}" destId="{F521B3C0-F467-4B41-ADDE-18218D4C5020}" srcOrd="3" destOrd="0" parTransId="{57F5A464-A43E-4EEE-B101-136E506A5135}" sibTransId="{BC3786C0-2367-43A7-88C4-5EC60E7F4D05}"/>
    <dgm:cxn modelId="{48F2B5A5-6BEE-4D8D-B14A-C08711C45435}" type="presOf" srcId="{F2DB028E-ED48-4F86-9D43-038F5A4A6891}" destId="{A6EE5A44-391F-413F-9C9E-930C6BBBC9AB}" srcOrd="1" destOrd="0" presId="urn:microsoft.com/office/officeart/2005/8/layout/process3"/>
    <dgm:cxn modelId="{DED00DAB-1339-4BD2-98FB-8472F167C925}" type="presOf" srcId="{47CB07D2-62A9-4DAE-B20E-111C1AC2906F}" destId="{09735D09-130F-4010-90A0-AFCD88DF0461}"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FDCC04B7-6227-41E2-8327-FE9FE3B53A7C}" type="presOf" srcId="{E5CFA830-E9D0-4318-B93E-935629AD033B}" destId="{6B440D37-86E3-4AEC-ACEF-42A4D55A9FE9}"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66DF33C6-EF67-43E2-AFD3-5971B041B5F2}" srcId="{F2DB028E-ED48-4F86-9D43-038F5A4A6891}" destId="{BC7FAE0F-43F4-49B4-8352-202EA69B31F1}" srcOrd="0" destOrd="0" parTransId="{898F3908-3420-47BD-9A7A-B5BC37F5010A}" sibTransId="{34240DE0-1C72-43A7-9DC2-DDA09F9E8C69}"/>
    <dgm:cxn modelId="{949DFFD5-43DF-44CF-B295-D8533BA546B2}" type="presOf" srcId="{E5CFA830-E9D0-4318-B93E-935629AD033B}" destId="{49B38C27-9E52-4259-A013-82654AB6A93F}" srcOrd="0" destOrd="0" presId="urn:microsoft.com/office/officeart/2005/8/layout/process3"/>
    <dgm:cxn modelId="{2CBB44DA-8EBB-4F2D-8EFF-91B90AD1DABD}" type="presOf" srcId="{37274220-009A-481B-BB2B-D2D111D40A78}" destId="{3605D73C-7E3E-4818-B6BE-775942DAFC6D}" srcOrd="0" destOrd="1" presId="urn:microsoft.com/office/officeart/2005/8/layout/process3"/>
    <dgm:cxn modelId="{302B98E7-E26B-440E-B102-BBCBA6268918}" type="presOf" srcId="{759890BC-D0FB-4152-A7D0-FB4601583C23}" destId="{3BED73F4-ED4F-4436-8867-32395DF967E7}" srcOrd="0" destOrd="0" presId="urn:microsoft.com/office/officeart/2005/8/layout/process3"/>
    <dgm:cxn modelId="{037D6CEA-C882-4C90-875E-8B9BEA46D872}" type="presOf" srcId="{563ED568-3905-4152-94A7-F24E62332A7E}" destId="{AE44CE3B-B5A6-433D-BDC1-30435E6648AC}"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D98474FB-7080-4602-9ED1-5859B634FC4E}" type="presOf" srcId="{4735F9FC-99D9-4170-AB49-BF68E9128479}" destId="{71330616-7E8A-4D92-AB6F-1FB7488A3B15}" srcOrd="0" destOrd="0" presId="urn:microsoft.com/office/officeart/2005/8/layout/process3"/>
    <dgm:cxn modelId="{327974FC-C435-4D20-B39C-60AB989580CC}" type="presOf" srcId="{1838D0D2-69A1-4CA3-81FE-6BDCD01755ED}" destId="{CA4994A4-1878-43CD-8D19-54EAF5E3E384}" srcOrd="0" destOrd="0" presId="urn:microsoft.com/office/officeart/2005/8/layout/process3"/>
    <dgm:cxn modelId="{E1179AFC-B09B-468A-B91C-C5D11FD40F95}" type="presOf" srcId="{F2DB028E-ED48-4F86-9D43-038F5A4A6891}" destId="{FAC9D217-058C-40C9-B679-A7212B266034}" srcOrd="0" destOrd="0" presId="urn:microsoft.com/office/officeart/2005/8/layout/process3"/>
    <dgm:cxn modelId="{E1D9A1E7-19C2-47D7-968A-BFFFF130B733}" type="presParOf" srcId="{71330616-7E8A-4D92-AB6F-1FB7488A3B15}" destId="{863EC9FF-13AE-4727-B922-981EE1B3005C}" srcOrd="0" destOrd="0" presId="urn:microsoft.com/office/officeart/2005/8/layout/process3"/>
    <dgm:cxn modelId="{7D0265EB-C2DB-4299-9A83-ECCA80A5F5DF}" type="presParOf" srcId="{863EC9FF-13AE-4727-B922-981EE1B3005C}" destId="{FAC9D217-058C-40C9-B679-A7212B266034}" srcOrd="0" destOrd="0" presId="urn:microsoft.com/office/officeart/2005/8/layout/process3"/>
    <dgm:cxn modelId="{166CC7E2-31A4-4B0D-868D-8569BF9B2FDA}" type="presParOf" srcId="{863EC9FF-13AE-4727-B922-981EE1B3005C}" destId="{A6EE5A44-391F-413F-9C9E-930C6BBBC9AB}" srcOrd="1" destOrd="0" presId="urn:microsoft.com/office/officeart/2005/8/layout/process3"/>
    <dgm:cxn modelId="{1CAB3972-8BF6-4EC9-A9E0-B263BB68DA35}" type="presParOf" srcId="{863EC9FF-13AE-4727-B922-981EE1B3005C}" destId="{3605D73C-7E3E-4818-B6BE-775942DAFC6D}" srcOrd="2" destOrd="0" presId="urn:microsoft.com/office/officeart/2005/8/layout/process3"/>
    <dgm:cxn modelId="{F979EB3C-EBB5-495C-9C91-3886810AAE67}" type="presParOf" srcId="{71330616-7E8A-4D92-AB6F-1FB7488A3B15}" destId="{AE44CE3B-B5A6-433D-BDC1-30435E6648AC}" srcOrd="1" destOrd="0" presId="urn:microsoft.com/office/officeart/2005/8/layout/process3"/>
    <dgm:cxn modelId="{6F6DC865-1611-42A1-8415-D486B257194C}" type="presParOf" srcId="{AE44CE3B-B5A6-433D-BDC1-30435E6648AC}" destId="{2D6A3E78-4C09-4038-9CB1-C474EA29B483}" srcOrd="0" destOrd="0" presId="urn:microsoft.com/office/officeart/2005/8/layout/process3"/>
    <dgm:cxn modelId="{913AD9FB-E063-410F-899C-ED9F7BF71A28}" type="presParOf" srcId="{71330616-7E8A-4D92-AB6F-1FB7488A3B15}" destId="{CC6A68EE-0994-49FC-8B21-731D3B43553B}" srcOrd="2" destOrd="0" presId="urn:microsoft.com/office/officeart/2005/8/layout/process3"/>
    <dgm:cxn modelId="{EC4C8785-951D-423B-8E5D-47777899CF10}" type="presParOf" srcId="{CC6A68EE-0994-49FC-8B21-731D3B43553B}" destId="{CA4994A4-1878-43CD-8D19-54EAF5E3E384}" srcOrd="0" destOrd="0" presId="urn:microsoft.com/office/officeart/2005/8/layout/process3"/>
    <dgm:cxn modelId="{7DEFBC26-9900-41BA-95CC-2CDF7E86839B}" type="presParOf" srcId="{CC6A68EE-0994-49FC-8B21-731D3B43553B}" destId="{DC157997-0F02-40F7-BC77-EFFFE585612D}" srcOrd="1" destOrd="0" presId="urn:microsoft.com/office/officeart/2005/8/layout/process3"/>
    <dgm:cxn modelId="{2279A36C-18A4-4021-AF2B-64F741D214FA}" type="presParOf" srcId="{CC6A68EE-0994-49FC-8B21-731D3B43553B}" destId="{09735D09-130F-4010-90A0-AFCD88DF0461}" srcOrd="2" destOrd="0" presId="urn:microsoft.com/office/officeart/2005/8/layout/process3"/>
    <dgm:cxn modelId="{78F2C3ED-319F-41EA-9EDE-DB23ACE38C0C}" type="presParOf" srcId="{71330616-7E8A-4D92-AB6F-1FB7488A3B15}" destId="{F3B3F845-D4EA-4EA6-9C44-6BDF7E8523E4}" srcOrd="3" destOrd="0" presId="urn:microsoft.com/office/officeart/2005/8/layout/process3"/>
    <dgm:cxn modelId="{56F48615-8762-458F-B1C5-4EDFD93BD08B}" type="presParOf" srcId="{F3B3F845-D4EA-4EA6-9C44-6BDF7E8523E4}" destId="{D20C2311-34FD-4B9F-B1F6-976C486C6C74}" srcOrd="0" destOrd="0" presId="urn:microsoft.com/office/officeart/2005/8/layout/process3"/>
    <dgm:cxn modelId="{4E5E3EE3-99E7-4697-A864-7FE0B493F8AB}" type="presParOf" srcId="{71330616-7E8A-4D92-AB6F-1FB7488A3B15}" destId="{21A9E7AC-2DC1-4414-9603-2FA5CCE60FCB}" srcOrd="4" destOrd="0" presId="urn:microsoft.com/office/officeart/2005/8/layout/process3"/>
    <dgm:cxn modelId="{954BA8FB-C1C4-436F-99E0-9149E433CC9D}" type="presParOf" srcId="{21A9E7AC-2DC1-4414-9603-2FA5CCE60FCB}" destId="{3BED73F4-ED4F-4436-8867-32395DF967E7}" srcOrd="0" destOrd="0" presId="urn:microsoft.com/office/officeart/2005/8/layout/process3"/>
    <dgm:cxn modelId="{2C0268AA-E041-45C9-A031-16A304889CA7}" type="presParOf" srcId="{21A9E7AC-2DC1-4414-9603-2FA5CCE60FCB}" destId="{43477C59-08DE-45C1-ABB6-02D4D1C6BE0B}" srcOrd="1" destOrd="0" presId="urn:microsoft.com/office/officeart/2005/8/layout/process3"/>
    <dgm:cxn modelId="{DDB0CFA4-F990-4BF1-8A4F-183D189FB59C}" type="presParOf" srcId="{21A9E7AC-2DC1-4414-9603-2FA5CCE60FCB}" destId="{F4EAB0C5-295B-45CC-8124-03C5AEA26913}" srcOrd="2" destOrd="0" presId="urn:microsoft.com/office/officeart/2005/8/layout/process3"/>
    <dgm:cxn modelId="{6945C407-50CA-4E79-853A-38CD466C71F5}" type="presParOf" srcId="{71330616-7E8A-4D92-AB6F-1FB7488A3B15}" destId="{49B38C27-9E52-4259-A013-82654AB6A93F}" srcOrd="5" destOrd="0" presId="urn:microsoft.com/office/officeart/2005/8/layout/process3"/>
    <dgm:cxn modelId="{D5FC55C3-2FE4-4AFD-A86D-DA0DCD82251F}" type="presParOf" srcId="{49B38C27-9E52-4259-A013-82654AB6A93F}" destId="{6B440D37-86E3-4AEC-ACEF-42A4D55A9FE9}" srcOrd="0" destOrd="0" presId="urn:microsoft.com/office/officeart/2005/8/layout/process3"/>
    <dgm:cxn modelId="{15C8F1F3-1FA9-4316-B184-FB7069F235AE}" type="presParOf" srcId="{71330616-7E8A-4D92-AB6F-1FB7488A3B15}" destId="{A27A9E20-3DDE-459B-B4E0-4C7E56CC218D}" srcOrd="6" destOrd="0" presId="urn:microsoft.com/office/officeart/2005/8/layout/process3"/>
    <dgm:cxn modelId="{83B7BFC2-55E8-4E83-8BBB-987DF5FA416A}" type="presParOf" srcId="{A27A9E20-3DDE-459B-B4E0-4C7E56CC218D}" destId="{B60F7EF6-7E2B-4081-A9A7-FB514460581E}" srcOrd="0" destOrd="0" presId="urn:microsoft.com/office/officeart/2005/8/layout/process3"/>
    <dgm:cxn modelId="{22488003-6F63-4357-A3C7-F725E9ED30E2}" type="presParOf" srcId="{A27A9E20-3DDE-459B-B4E0-4C7E56CC218D}" destId="{4BA115B4-484D-4ED8-986E-AFE27D4643C7}" srcOrd="1" destOrd="0" presId="urn:microsoft.com/office/officeart/2005/8/layout/process3"/>
    <dgm:cxn modelId="{249F864E-8FDB-4582-A30B-9E1CE0DA6802}"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pt>
    <dgm:pt modelId="{2921033C-02DB-4BD2-89E8-9FE448BB63C9}" type="pres">
      <dgm:prSet presAssocID="{D7461CB3-0D19-4BA8-8AC1-D6AFBE0A592A}" presName="parSh" presStyleLbl="node1" presStyleIdx="0" presStyleCnt="2" custLinFactNeighborX="42478" custLinFactNeighborY="9187"/>
      <dgm:spPr/>
    </dgm:pt>
    <dgm:pt modelId="{5A37B31B-92A6-4B8C-8EC6-79C60F510A69}" type="pres">
      <dgm:prSet presAssocID="{D7461CB3-0D19-4BA8-8AC1-D6AFBE0A592A}" presName="desTx" presStyleLbl="fgAcc1" presStyleIdx="0" presStyleCnt="2">
        <dgm:presLayoutVars>
          <dgm:bulletEnabled val="1"/>
        </dgm:presLayoutVars>
      </dgm:prSet>
      <dgm:spPr/>
    </dgm:pt>
    <dgm:pt modelId="{F13117CB-8B3F-4BED-A78E-5C3D59DE627F}" type="pres">
      <dgm:prSet presAssocID="{3D528162-819B-4496-947B-01F34E8D5A87}" presName="sibTrans" presStyleLbl="sibTrans2D1" presStyleIdx="0" presStyleCnt="1"/>
      <dgm:spPr/>
    </dgm:pt>
    <dgm:pt modelId="{55164041-0DA5-453A-A58D-112FB207D28D}" type="pres">
      <dgm:prSet presAssocID="{3D528162-819B-4496-947B-01F34E8D5A87}" presName="connTx" presStyleLbl="sibTrans2D1" presStyleIdx="0" presStyleCnt="1"/>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pt>
    <dgm:pt modelId="{289F1E0C-69BD-4D5C-BFDD-B581200ADA15}" type="pres">
      <dgm:prSet presAssocID="{D8C80086-58DA-4745-AA64-27E46A93AF67}" presName="parSh" presStyleLbl="node1" presStyleIdx="1" presStyleCnt="2"/>
      <dgm:spPr/>
    </dgm:pt>
    <dgm:pt modelId="{D72D5B15-2032-4B6E-9E2B-A7816C4E1241}" type="pres">
      <dgm:prSet presAssocID="{D8C80086-58DA-4745-AA64-27E46A93AF67}" presName="desTx" presStyleLbl="fgAcc1" presStyleIdx="1" presStyleCnt="2">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8B6C6449-230F-471B-9AFB-B6522ED54311}" type="presOf" srcId="{3D528162-819B-4496-947B-01F34E8D5A87}" destId="{55164041-0DA5-453A-A58D-112FB207D28D}" srcOrd="1" destOrd="0" presId="urn:microsoft.com/office/officeart/2005/8/layout/process3"/>
    <dgm:cxn modelId="{262EB57C-4684-4C90-B780-97F612E39572}" type="presOf" srcId="{D8C80086-58DA-4745-AA64-27E46A93AF67}" destId="{EBD32FB9-7699-4ACB-B9A6-7BD92CC0EED3}" srcOrd="0" destOrd="0" presId="urn:microsoft.com/office/officeart/2005/8/layout/process3"/>
    <dgm:cxn modelId="{10EF967D-E8CB-44C4-9E35-19A78B536FA8}" type="presOf" srcId="{D7461CB3-0D19-4BA8-8AC1-D6AFBE0A592A}" destId="{8361B7DF-175B-4A8C-AE5F-A22F8005CB02}"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B36EEAA7-77C4-4DE0-ACE3-351C0AF55928}" type="presOf" srcId="{37825505-43F1-46EE-B5D5-E16AABC45527}" destId="{5A37B31B-92A6-4B8C-8EC6-79C60F510A69}" srcOrd="0" destOrd="0" presId="urn:microsoft.com/office/officeart/2005/8/layout/process3"/>
    <dgm:cxn modelId="{B2622EB3-72A4-4005-B2A6-0BFD4E6EA196}" type="presOf" srcId="{CA8D9329-707D-4EB0-9961-75190D5FA236}" destId="{D72D5B15-2032-4B6E-9E2B-A7816C4E1241}" srcOrd="0" destOrd="0" presId="urn:microsoft.com/office/officeart/2005/8/layout/process3"/>
    <dgm:cxn modelId="{4E6F56C5-C66A-4455-A344-CF3655EF8DEC}" type="presOf" srcId="{3D528162-819B-4496-947B-01F34E8D5A87}" destId="{F13117CB-8B3F-4BED-A78E-5C3D59DE627F}" srcOrd="0" destOrd="0" presId="urn:microsoft.com/office/officeart/2005/8/layout/process3"/>
    <dgm:cxn modelId="{B71DBBD2-E039-46ED-8E3B-ABE3ED58EB17}" type="presOf" srcId="{D7461CB3-0D19-4BA8-8AC1-D6AFBE0A592A}" destId="{2921033C-02DB-4BD2-89E8-9FE448BB63C9}" srcOrd="1" destOrd="0" presId="urn:microsoft.com/office/officeart/2005/8/layout/process3"/>
    <dgm:cxn modelId="{7C9820D7-00A0-4C71-B263-1D45BD080454}" type="presOf" srcId="{B1A8326E-1151-4B2E-9B56-47A9FB9F58E4}" destId="{DBB6B28E-CD7F-46A0-BDAC-199473353B78}" srcOrd="0" destOrd="0" presId="urn:microsoft.com/office/officeart/2005/8/layout/process3"/>
    <dgm:cxn modelId="{9EDF63DB-0C2C-4268-B117-D69BB503E4B1}" type="presOf" srcId="{D8C80086-58DA-4745-AA64-27E46A93AF67}" destId="{289F1E0C-69BD-4D5C-BFDD-B581200ADA15}"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748BB9E7-36B6-40DC-8635-BEB5B4C3432B}" type="presParOf" srcId="{DBB6B28E-CD7F-46A0-BDAC-199473353B78}" destId="{CAE8AA46-FD53-45B8-8457-87F8FE08349F}" srcOrd="0" destOrd="0" presId="urn:microsoft.com/office/officeart/2005/8/layout/process3"/>
    <dgm:cxn modelId="{1D08B812-D6CD-4FF6-9986-6ADA19A52BD4}" type="presParOf" srcId="{CAE8AA46-FD53-45B8-8457-87F8FE08349F}" destId="{8361B7DF-175B-4A8C-AE5F-A22F8005CB02}" srcOrd="0" destOrd="0" presId="urn:microsoft.com/office/officeart/2005/8/layout/process3"/>
    <dgm:cxn modelId="{3620756C-085F-4D36-9187-A1439283DD8A}" type="presParOf" srcId="{CAE8AA46-FD53-45B8-8457-87F8FE08349F}" destId="{2921033C-02DB-4BD2-89E8-9FE448BB63C9}" srcOrd="1" destOrd="0" presId="urn:microsoft.com/office/officeart/2005/8/layout/process3"/>
    <dgm:cxn modelId="{383B6FF4-4184-4470-84A8-CA5C0D9F0139}" type="presParOf" srcId="{CAE8AA46-FD53-45B8-8457-87F8FE08349F}" destId="{5A37B31B-92A6-4B8C-8EC6-79C60F510A69}" srcOrd="2" destOrd="0" presId="urn:microsoft.com/office/officeart/2005/8/layout/process3"/>
    <dgm:cxn modelId="{2CC08AB1-C9E9-4B8E-9EFB-10F19462BE3E}" type="presParOf" srcId="{DBB6B28E-CD7F-46A0-BDAC-199473353B78}" destId="{F13117CB-8B3F-4BED-A78E-5C3D59DE627F}" srcOrd="1" destOrd="0" presId="urn:microsoft.com/office/officeart/2005/8/layout/process3"/>
    <dgm:cxn modelId="{32717E39-BCC3-4DF6-8E4C-2CF6A4E67C67}" type="presParOf" srcId="{F13117CB-8B3F-4BED-A78E-5C3D59DE627F}" destId="{55164041-0DA5-453A-A58D-112FB207D28D}" srcOrd="0" destOrd="0" presId="urn:microsoft.com/office/officeart/2005/8/layout/process3"/>
    <dgm:cxn modelId="{0AEB56A6-D130-4E47-9F0D-6DBC4F99ED0F}" type="presParOf" srcId="{DBB6B28E-CD7F-46A0-BDAC-199473353B78}" destId="{DC8BD044-A3B5-496F-9F98-5D6265353648}" srcOrd="2" destOrd="0" presId="urn:microsoft.com/office/officeart/2005/8/layout/process3"/>
    <dgm:cxn modelId="{F6C55F12-0FA8-488A-BC2A-580079D5B2A3}" type="presParOf" srcId="{DC8BD044-A3B5-496F-9F98-5D6265353648}" destId="{EBD32FB9-7699-4ACB-B9A6-7BD92CC0EED3}" srcOrd="0" destOrd="0" presId="urn:microsoft.com/office/officeart/2005/8/layout/process3"/>
    <dgm:cxn modelId="{C4465FE9-A432-43F9-8A26-0BC92361B2B0}" type="presParOf" srcId="{DC8BD044-A3B5-496F-9F98-5D6265353648}" destId="{289F1E0C-69BD-4D5C-BFDD-B581200ADA15}" srcOrd="1" destOrd="0" presId="urn:microsoft.com/office/officeart/2005/8/layout/process3"/>
    <dgm:cxn modelId="{68421C33-B0BC-400F-B1FA-D21709004B6E}"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definido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27947802-A808-4C9D-A410-C53F002E54BD}" type="presOf" srcId="{F2DB028E-ED48-4F86-9D43-038F5A4A6891}" destId="{A6EE5A44-391F-413F-9C9E-930C6BBBC9AB}" srcOrd="1" destOrd="0" presId="urn:microsoft.com/office/officeart/2005/8/layout/process3"/>
    <dgm:cxn modelId="{B0486208-6A0A-46FC-BB0C-0FF7F24CF7AD}" type="presOf" srcId="{47CB07D2-62A9-4DAE-B20E-111C1AC2906F}" destId="{A9421D22-F1DD-4954-AC15-ADC82306F39C}" srcOrd="0" destOrd="0" presId="urn:microsoft.com/office/officeart/2005/8/layout/process3"/>
    <dgm:cxn modelId="{280A010A-65A3-4FC0-A960-4CE478D3D8EC}" type="presOf" srcId="{A6C43221-BC1C-4ABC-B86A-CA2ADB382CE6}" destId="{BC74B16A-EB4F-4D7E-A5C7-A572F8861BE3}" srcOrd="0" destOrd="0"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8037A62A-7DBB-442E-8315-4E5A2C6D5B53}" type="presOf" srcId="{25D1661C-1AD6-4939-92D1-E23D7FF4717E}" destId="{0B1E8CE2-A60B-46F2-A21C-973D678AF171}" srcOrd="1" destOrd="0" presId="urn:microsoft.com/office/officeart/2005/8/layout/process3"/>
    <dgm:cxn modelId="{78954C62-A2DF-4822-9C81-B67C1063FC6D}" type="presOf" srcId="{25D1661C-1AD6-4939-92D1-E23D7FF4717E}" destId="{BDEAD5BF-125E-446A-8754-6A95C2D755B8}" srcOrd="0"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6BDCFA71-D144-4E8A-9BA7-8D7395705DE7}" type="presOf" srcId="{47CB07D2-62A9-4DAE-B20E-111C1AC2906F}" destId="{AFD828BF-13EA-4A30-82EF-94D3CE706000}" srcOrd="1" destOrd="0" presId="urn:microsoft.com/office/officeart/2005/8/layout/process3"/>
    <dgm:cxn modelId="{C52D3057-9AD5-45D6-B47E-F2F590466619}" type="presOf" srcId="{563ED568-3905-4152-94A7-F24E62332A7E}" destId="{2D6A3E78-4C09-4038-9CB1-C474EA29B483}" srcOrd="1" destOrd="0" presId="urn:microsoft.com/office/officeart/2005/8/layout/process3"/>
    <dgm:cxn modelId="{61AAFC58-C83A-495C-9DA5-AB3D2094504A}" type="presOf" srcId="{BC7FAE0F-43F4-49B4-8352-202EA69B31F1}" destId="{3605D73C-7E3E-4818-B6BE-775942DAFC6D}" srcOrd="0" destOrd="0" presId="urn:microsoft.com/office/officeart/2005/8/layout/process3"/>
    <dgm:cxn modelId="{3E8D2299-D525-4C65-BE94-68D7D9109297}" type="presOf" srcId="{03D9006B-76F6-420F-8CBA-63AACBE0F4F4}" destId="{F30D5423-D3DC-4D84-9295-E80A71FDABE7}" srcOrd="0" destOrd="0" presId="urn:microsoft.com/office/officeart/2005/8/layout/process3"/>
    <dgm:cxn modelId="{7BC78AA5-A2B7-4C40-A029-97CB4C2DED1B}" type="presOf" srcId="{4735F9FC-99D9-4170-AB49-BF68E9128479}" destId="{71330616-7E8A-4D92-AB6F-1FB7488A3B15}" srcOrd="0" destOrd="0" presId="urn:microsoft.com/office/officeart/2005/8/layout/process3"/>
    <dgm:cxn modelId="{1F01ADB4-F2A0-4F7A-8AC4-06A68BE8ABE3}" type="presOf" srcId="{F2DB028E-ED48-4F86-9D43-038F5A4A6891}" destId="{FAC9D217-058C-40C9-B679-A7212B266034}" srcOrd="0" destOrd="0" presId="urn:microsoft.com/office/officeart/2005/8/layout/process3"/>
    <dgm:cxn modelId="{CBAD12C0-22F2-4223-A01A-A0C1DF1DA03A}" type="presOf" srcId="{D94F6315-71A7-4567-A633-AF1A9065F24E}" destId="{1136A270-B746-4E9A-8131-0773F4B74CD2}"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BC983F1-F321-4D74-BD77-D8EAAE3F74EE}" type="presOf" srcId="{563ED568-3905-4152-94A7-F24E62332A7E}" destId="{AE44CE3B-B5A6-433D-BDC1-30435E6648AC}"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483270F9-B2DA-4363-9F96-E67C93E4AB0E}" type="presOf" srcId="{D94F6315-71A7-4567-A633-AF1A9065F24E}" destId="{C49A4BC0-3C82-4140-8E17-D5B523BFAAEF}" srcOrd="0" destOrd="0" presId="urn:microsoft.com/office/officeart/2005/8/layout/process3"/>
    <dgm:cxn modelId="{06DFCF10-367F-42A6-A28D-CF1A1C50F1A5}" type="presParOf" srcId="{71330616-7E8A-4D92-AB6F-1FB7488A3B15}" destId="{863EC9FF-13AE-4727-B922-981EE1B3005C}" srcOrd="0" destOrd="0" presId="urn:microsoft.com/office/officeart/2005/8/layout/process3"/>
    <dgm:cxn modelId="{FD1F2698-ABAA-416F-B709-57845E3DF506}" type="presParOf" srcId="{863EC9FF-13AE-4727-B922-981EE1B3005C}" destId="{FAC9D217-058C-40C9-B679-A7212B266034}" srcOrd="0" destOrd="0" presId="urn:microsoft.com/office/officeart/2005/8/layout/process3"/>
    <dgm:cxn modelId="{02DBA610-4D7A-48D3-811B-2A6DCB43F55A}" type="presParOf" srcId="{863EC9FF-13AE-4727-B922-981EE1B3005C}" destId="{A6EE5A44-391F-413F-9C9E-930C6BBBC9AB}" srcOrd="1" destOrd="0" presId="urn:microsoft.com/office/officeart/2005/8/layout/process3"/>
    <dgm:cxn modelId="{2B4DF5D7-DFA8-47CA-91C0-518D2139B672}" type="presParOf" srcId="{863EC9FF-13AE-4727-B922-981EE1B3005C}" destId="{3605D73C-7E3E-4818-B6BE-775942DAFC6D}" srcOrd="2" destOrd="0" presId="urn:microsoft.com/office/officeart/2005/8/layout/process3"/>
    <dgm:cxn modelId="{080B3500-A705-4E60-B9AC-4FCAA19B4069}" type="presParOf" srcId="{71330616-7E8A-4D92-AB6F-1FB7488A3B15}" destId="{AE44CE3B-B5A6-433D-BDC1-30435E6648AC}" srcOrd="1" destOrd="0" presId="urn:microsoft.com/office/officeart/2005/8/layout/process3"/>
    <dgm:cxn modelId="{936ADEA6-BD83-409D-A2CD-8EA5E55D3126}" type="presParOf" srcId="{AE44CE3B-B5A6-433D-BDC1-30435E6648AC}" destId="{2D6A3E78-4C09-4038-9CB1-C474EA29B483}" srcOrd="0" destOrd="0" presId="urn:microsoft.com/office/officeart/2005/8/layout/process3"/>
    <dgm:cxn modelId="{488DFFDE-279B-4875-985B-01E99A6A5687}" type="presParOf" srcId="{71330616-7E8A-4D92-AB6F-1FB7488A3B15}" destId="{0B106819-9380-48CD-AEB4-4F5CE95A5AEE}" srcOrd="2" destOrd="0" presId="urn:microsoft.com/office/officeart/2005/8/layout/process3"/>
    <dgm:cxn modelId="{00BAB439-8E4A-4E9C-9A40-AD5683474A27}" type="presParOf" srcId="{0B106819-9380-48CD-AEB4-4F5CE95A5AEE}" destId="{A9421D22-F1DD-4954-AC15-ADC82306F39C}" srcOrd="0" destOrd="0" presId="urn:microsoft.com/office/officeart/2005/8/layout/process3"/>
    <dgm:cxn modelId="{842B54E2-4C8E-43C6-80F8-8547E319EF0B}" type="presParOf" srcId="{0B106819-9380-48CD-AEB4-4F5CE95A5AEE}" destId="{AFD828BF-13EA-4A30-82EF-94D3CE706000}" srcOrd="1" destOrd="0" presId="urn:microsoft.com/office/officeart/2005/8/layout/process3"/>
    <dgm:cxn modelId="{2F2D046C-EF65-4368-93A7-78C6D5D42C17}" type="presParOf" srcId="{0B106819-9380-48CD-AEB4-4F5CE95A5AEE}" destId="{F30D5423-D3DC-4D84-9295-E80A71FDABE7}" srcOrd="2" destOrd="0" presId="urn:microsoft.com/office/officeart/2005/8/layout/process3"/>
    <dgm:cxn modelId="{DC102C60-D787-48F5-AB90-22EF152A4FE7}" type="presParOf" srcId="{71330616-7E8A-4D92-AB6F-1FB7488A3B15}" destId="{BDEAD5BF-125E-446A-8754-6A95C2D755B8}" srcOrd="3" destOrd="0" presId="urn:microsoft.com/office/officeart/2005/8/layout/process3"/>
    <dgm:cxn modelId="{164E80D3-0C75-49B3-916E-05673CA31B2C}" type="presParOf" srcId="{BDEAD5BF-125E-446A-8754-6A95C2D755B8}" destId="{0B1E8CE2-A60B-46F2-A21C-973D678AF171}" srcOrd="0" destOrd="0" presId="urn:microsoft.com/office/officeart/2005/8/layout/process3"/>
    <dgm:cxn modelId="{5190FD4C-38FC-4AB9-8511-FF8591CF23C7}" type="presParOf" srcId="{71330616-7E8A-4D92-AB6F-1FB7488A3B15}" destId="{6F4A30D5-3C25-49B5-8B29-D7FA9B3291C5}" srcOrd="4" destOrd="0" presId="urn:microsoft.com/office/officeart/2005/8/layout/process3"/>
    <dgm:cxn modelId="{07168FE0-6786-4F82-ACFA-126DB59282DF}" type="presParOf" srcId="{6F4A30D5-3C25-49B5-8B29-D7FA9B3291C5}" destId="{C49A4BC0-3C82-4140-8E17-D5B523BFAAEF}" srcOrd="0" destOrd="0" presId="urn:microsoft.com/office/officeart/2005/8/layout/process3"/>
    <dgm:cxn modelId="{79D40780-659B-4905-8C46-68BB98ECBAF0}" type="presParOf" srcId="{6F4A30D5-3C25-49B5-8B29-D7FA9B3291C5}" destId="{1136A270-B746-4E9A-8131-0773F4B74CD2}" srcOrd="1" destOrd="0" presId="urn:microsoft.com/office/officeart/2005/8/layout/process3"/>
    <dgm:cxn modelId="{D6D769B7-F82F-4AE8-BB26-9AD2AAADC2EE}"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AF222503-59A7-4DD7-B6DF-DA7C1DAF67CB}" type="pres">
      <dgm:prSet presAssocID="{25D1661C-1AD6-4939-92D1-E23D7FF4717E}" presName="sibTrans" presStyleLbl="sibTrans2D1" presStyleIdx="1" presStyleCnt="2"/>
      <dgm:spPr/>
    </dgm:pt>
    <dgm:pt modelId="{A24867D0-AE8B-4517-ABF9-B24B474E161E}" type="pres">
      <dgm:prSet presAssocID="{25D1661C-1AD6-4939-92D1-E23D7FF4717E}" presName="connTx" presStyleLbl="sibTrans2D1" presStyleIdx="1" presStyleCnt="2"/>
      <dgm:spPr/>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pt>
    <dgm:pt modelId="{D38DEA0E-903C-47A1-9DBA-C2EF7AA63AAF}" type="pres">
      <dgm:prSet presAssocID="{947CFE87-5B3E-4A61-AF11-CD5FE251BD92}" presName="parSh" presStyleLbl="node1" presStyleIdx="2" presStyleCnt="3"/>
      <dgm:spPr/>
    </dgm:pt>
    <dgm:pt modelId="{C72B4285-A5FF-47A1-8203-0ADCEAE0FC37}" type="pres">
      <dgm:prSet presAssocID="{947CFE87-5B3E-4A61-AF11-CD5FE251BD92}"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FCFF100F-AA88-4F59-8263-AE2BF6B1D2D7}" type="presOf" srcId="{0C45496D-EB44-4D6D-8BA3-FC35F44E94EC}" destId="{C72B4285-A5FF-47A1-8203-0ADCEAE0FC37}"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1A606D44-E66A-4B81-81DB-79E8F7BE469D}" type="presOf" srcId="{4735F9FC-99D9-4170-AB49-BF68E9128479}" destId="{71330616-7E8A-4D92-AB6F-1FB7488A3B15}" srcOrd="0" destOrd="0" presId="urn:microsoft.com/office/officeart/2005/8/layout/process3"/>
    <dgm:cxn modelId="{04ECDB68-FD29-4DDE-92A5-8A4DCADB184B}" type="presOf" srcId="{563ED568-3905-4152-94A7-F24E62332A7E}" destId="{AE44CE3B-B5A6-433D-BDC1-30435E6648AC}" srcOrd="0" destOrd="0" presId="urn:microsoft.com/office/officeart/2005/8/layout/process3"/>
    <dgm:cxn modelId="{1FC42A4B-1164-40C7-AEA0-078592FCC798}" type="presOf" srcId="{25D1661C-1AD6-4939-92D1-E23D7FF4717E}" destId="{AF222503-59A7-4DD7-B6DF-DA7C1DAF67CB}" srcOrd="0" destOrd="0" presId="urn:microsoft.com/office/officeart/2005/8/layout/process3"/>
    <dgm:cxn modelId="{2D6F5C80-D6F1-48AA-BE09-54D2417BC877}" type="presOf" srcId="{F2DB028E-ED48-4F86-9D43-038F5A4A6891}" destId="{FAC9D217-058C-40C9-B679-A7212B266034}" srcOrd="0" destOrd="0" presId="urn:microsoft.com/office/officeart/2005/8/layout/process3"/>
    <dgm:cxn modelId="{8942A186-F863-4067-A835-D07BC06B8604}" type="presOf" srcId="{947CFE87-5B3E-4A61-AF11-CD5FE251BD92}" destId="{041592B6-43C7-485D-8626-D1BE083B1238}" srcOrd="0" destOrd="0" presId="urn:microsoft.com/office/officeart/2005/8/layout/process3"/>
    <dgm:cxn modelId="{06CB1E87-E6F8-492B-9E0B-A6A2DB5D8EC5}" type="presOf" srcId="{47CB07D2-62A9-4DAE-B20E-111C1AC2906F}" destId="{AFD828BF-13EA-4A30-82EF-94D3CE706000}" srcOrd="1" destOrd="0" presId="urn:microsoft.com/office/officeart/2005/8/layout/process3"/>
    <dgm:cxn modelId="{5A02CE8E-A31B-4A63-A679-AFAFB1DC4BD3}" type="presOf" srcId="{25D1661C-1AD6-4939-92D1-E23D7FF4717E}" destId="{A24867D0-AE8B-4517-ABF9-B24B474E161E}" srcOrd="1"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5A045CB7-4219-47A1-A12F-266BEB2DA4C6}" type="presOf" srcId="{F2DB028E-ED48-4F86-9D43-038F5A4A6891}" destId="{A6EE5A44-391F-413F-9C9E-930C6BBBC9AB}" srcOrd="1" destOrd="0" presId="urn:microsoft.com/office/officeart/2005/8/layout/process3"/>
    <dgm:cxn modelId="{4B349ABA-681F-4117-ABDB-EC44AB9CF3C6}" type="presOf" srcId="{563ED568-3905-4152-94A7-F24E62332A7E}" destId="{2D6A3E78-4C09-4038-9CB1-C474EA29B483}" srcOrd="1" destOrd="0" presId="urn:microsoft.com/office/officeart/2005/8/layout/process3"/>
    <dgm:cxn modelId="{971423C0-A5AF-47FB-A17B-44F39ACA783F}" type="presOf" srcId="{BC7FAE0F-43F4-49B4-8352-202EA69B31F1}" destId="{3605D73C-7E3E-4818-B6BE-775942DAFC6D}" srcOrd="0" destOrd="0" presId="urn:microsoft.com/office/officeart/2005/8/layout/process3"/>
    <dgm:cxn modelId="{19572AC0-B4A7-4EEA-B32A-3EA2E8F568BA}" type="presOf" srcId="{03D9006B-76F6-420F-8CBA-63AACBE0F4F4}" destId="{F30D5423-D3DC-4D84-9295-E80A71FDABE7}" srcOrd="0" destOrd="0" presId="urn:microsoft.com/office/officeart/2005/8/layout/process3"/>
    <dgm:cxn modelId="{D9A501C5-82CA-4104-B0AE-EDD7B73402E6}" type="presOf" srcId="{47CB07D2-62A9-4DAE-B20E-111C1AC2906F}" destId="{A9421D22-F1DD-4954-AC15-ADC82306F39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F3121CC-FEC8-41AC-A68E-54E229C99A78}" type="presOf" srcId="{947CFE87-5B3E-4A61-AF11-CD5FE251BD92}" destId="{D38DEA0E-903C-47A1-9DBA-C2EF7AA63AAF}"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09BDFA-E1A2-4E59-BA0A-541C555A1F09}" srcId="{947CFE87-5B3E-4A61-AF11-CD5FE251BD92}" destId="{0C45496D-EB44-4D6D-8BA3-FC35F44E94EC}" srcOrd="0" destOrd="0" parTransId="{4F7E4E73-0956-4E1C-9A80-5E5D91C1F1A3}" sibTransId="{B3C6E78B-507D-4990-94CF-E9A3859C6FBB}"/>
    <dgm:cxn modelId="{7A26C322-8BAE-489F-AC14-B23B4E1DCDAC}" type="presParOf" srcId="{71330616-7E8A-4D92-AB6F-1FB7488A3B15}" destId="{863EC9FF-13AE-4727-B922-981EE1B3005C}" srcOrd="0" destOrd="0" presId="urn:microsoft.com/office/officeart/2005/8/layout/process3"/>
    <dgm:cxn modelId="{E7FE76F5-6B8D-4579-8B74-D27858B975C7}" type="presParOf" srcId="{863EC9FF-13AE-4727-B922-981EE1B3005C}" destId="{FAC9D217-058C-40C9-B679-A7212B266034}" srcOrd="0" destOrd="0" presId="urn:microsoft.com/office/officeart/2005/8/layout/process3"/>
    <dgm:cxn modelId="{2E66FEDA-7FE5-4D19-A310-A97F7D11CA5D}" type="presParOf" srcId="{863EC9FF-13AE-4727-B922-981EE1B3005C}" destId="{A6EE5A44-391F-413F-9C9E-930C6BBBC9AB}" srcOrd="1" destOrd="0" presId="urn:microsoft.com/office/officeart/2005/8/layout/process3"/>
    <dgm:cxn modelId="{F77269FB-B9F8-4855-BBA7-CA1B4F3D1AD0}" type="presParOf" srcId="{863EC9FF-13AE-4727-B922-981EE1B3005C}" destId="{3605D73C-7E3E-4818-B6BE-775942DAFC6D}" srcOrd="2" destOrd="0" presId="urn:microsoft.com/office/officeart/2005/8/layout/process3"/>
    <dgm:cxn modelId="{AEB0C3C2-8318-4894-A557-85EE0428590A}" type="presParOf" srcId="{71330616-7E8A-4D92-AB6F-1FB7488A3B15}" destId="{AE44CE3B-B5A6-433D-BDC1-30435E6648AC}" srcOrd="1" destOrd="0" presId="urn:microsoft.com/office/officeart/2005/8/layout/process3"/>
    <dgm:cxn modelId="{4E30F023-8F3E-476F-9196-7381AAD5501B}" type="presParOf" srcId="{AE44CE3B-B5A6-433D-BDC1-30435E6648AC}" destId="{2D6A3E78-4C09-4038-9CB1-C474EA29B483}" srcOrd="0" destOrd="0" presId="urn:microsoft.com/office/officeart/2005/8/layout/process3"/>
    <dgm:cxn modelId="{057B22B2-BED4-4315-AF70-DE80AA6497AD}" type="presParOf" srcId="{71330616-7E8A-4D92-AB6F-1FB7488A3B15}" destId="{0B106819-9380-48CD-AEB4-4F5CE95A5AEE}" srcOrd="2" destOrd="0" presId="urn:microsoft.com/office/officeart/2005/8/layout/process3"/>
    <dgm:cxn modelId="{1BACDA8A-11F1-4D92-AAC5-91A3A2BE2EA0}" type="presParOf" srcId="{0B106819-9380-48CD-AEB4-4F5CE95A5AEE}" destId="{A9421D22-F1DD-4954-AC15-ADC82306F39C}" srcOrd="0" destOrd="0" presId="urn:microsoft.com/office/officeart/2005/8/layout/process3"/>
    <dgm:cxn modelId="{13F28D89-F245-4584-82B6-BBF613CBE4D9}" type="presParOf" srcId="{0B106819-9380-48CD-AEB4-4F5CE95A5AEE}" destId="{AFD828BF-13EA-4A30-82EF-94D3CE706000}" srcOrd="1" destOrd="0" presId="urn:microsoft.com/office/officeart/2005/8/layout/process3"/>
    <dgm:cxn modelId="{3D5DD9EC-2921-47DC-A9D4-84ECFC14D0A7}" type="presParOf" srcId="{0B106819-9380-48CD-AEB4-4F5CE95A5AEE}" destId="{F30D5423-D3DC-4D84-9295-E80A71FDABE7}" srcOrd="2" destOrd="0" presId="urn:microsoft.com/office/officeart/2005/8/layout/process3"/>
    <dgm:cxn modelId="{8AB59A92-BD7D-4D80-A5A7-8BA24EBED52C}" type="presParOf" srcId="{71330616-7E8A-4D92-AB6F-1FB7488A3B15}" destId="{AF222503-59A7-4DD7-B6DF-DA7C1DAF67CB}" srcOrd="3" destOrd="0" presId="urn:microsoft.com/office/officeart/2005/8/layout/process3"/>
    <dgm:cxn modelId="{FEAA4EBB-57BF-4C75-B48B-9271C5D9C03C}" type="presParOf" srcId="{AF222503-59A7-4DD7-B6DF-DA7C1DAF67CB}" destId="{A24867D0-AE8B-4517-ABF9-B24B474E161E}" srcOrd="0" destOrd="0" presId="urn:microsoft.com/office/officeart/2005/8/layout/process3"/>
    <dgm:cxn modelId="{29EE507C-B104-4C70-A72A-AB851B29500F}" type="presParOf" srcId="{71330616-7E8A-4D92-AB6F-1FB7488A3B15}" destId="{A3F1E66E-A814-431F-84A6-DB5CCCA9476B}" srcOrd="4" destOrd="0" presId="urn:microsoft.com/office/officeart/2005/8/layout/process3"/>
    <dgm:cxn modelId="{9F208E70-12E3-433E-AAF9-53138E883FF5}" type="presParOf" srcId="{A3F1E66E-A814-431F-84A6-DB5CCCA9476B}" destId="{041592B6-43C7-485D-8626-D1BE083B1238}" srcOrd="0" destOrd="0" presId="urn:microsoft.com/office/officeart/2005/8/layout/process3"/>
    <dgm:cxn modelId="{9D66A7E7-FB28-4AD3-8068-EE449C0F1655}" type="presParOf" srcId="{A3F1E66E-A814-431F-84A6-DB5CCCA9476B}" destId="{D38DEA0E-903C-47A1-9DBA-C2EF7AA63AAF}" srcOrd="1" destOrd="0" presId="urn:microsoft.com/office/officeart/2005/8/layout/process3"/>
    <dgm:cxn modelId="{B462FF4B-D5F9-42E6-ACAA-93DA8704CCD9}"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5EE02E01-F7A4-44BB-A130-EDF7BD458DA8}" type="presOf" srcId="{2E9B588C-CF38-4CF8-BA8A-E5E8369F8ADF}" destId="{F3B3F845-D4EA-4EA6-9C44-6BDF7E8523E4}" srcOrd="0" destOrd="0" presId="urn:microsoft.com/office/officeart/2005/8/layout/process3"/>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8663891B-FE29-45BF-89E8-4781EDD43A88}" type="presOf" srcId="{F2DB028E-ED48-4F86-9D43-038F5A4A6891}" destId="{FAC9D217-058C-40C9-B679-A7212B266034}"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FFD1C23C-6633-429E-96AD-A9C2F2658630}" type="presOf" srcId="{2E9B588C-CF38-4CF8-BA8A-E5E8369F8ADF}" destId="{D20C2311-34FD-4B9F-B1F6-976C486C6C74}" srcOrd="1" destOrd="0" presId="urn:microsoft.com/office/officeart/2005/8/layout/process3"/>
    <dgm:cxn modelId="{B7CBA842-EEBB-442E-9333-A55976424021}" type="presOf" srcId="{47CB07D2-62A9-4DAE-B20E-111C1AC2906F}" destId="{09735D09-130F-4010-90A0-AFCD88DF0461}" srcOrd="0" destOrd="0" presId="urn:microsoft.com/office/officeart/2005/8/layout/process3"/>
    <dgm:cxn modelId="{7B17A26B-D827-449E-B20D-5D9087220A43}" type="presOf" srcId="{759890BC-D0FB-4152-A7D0-FB4601583C23}" destId="{43477C59-08DE-45C1-ABB6-02D4D1C6BE0B}" srcOrd="1" destOrd="0" presId="urn:microsoft.com/office/officeart/2005/8/layout/process3"/>
    <dgm:cxn modelId="{A1166B6D-B7D6-425A-9300-6E7C7EFEB69D}" type="presOf" srcId="{8219E8D8-9F83-47E4-953B-481DD116CC7F}" destId="{F4EAB0C5-295B-45CC-8124-03C5AEA26913}" srcOrd="0" destOrd="0" presId="urn:microsoft.com/office/officeart/2005/8/layout/process3"/>
    <dgm:cxn modelId="{335C9971-02D6-432E-B1F0-22A68E09D49A}" type="presOf" srcId="{4735F9FC-99D9-4170-AB49-BF68E9128479}" destId="{71330616-7E8A-4D92-AB6F-1FB7488A3B15}" srcOrd="0" destOrd="0" presId="urn:microsoft.com/office/officeart/2005/8/layout/process3"/>
    <dgm:cxn modelId="{78C19872-4EF0-4364-8E97-43DEFF4A0308}" type="presOf" srcId="{F2DB028E-ED48-4F86-9D43-038F5A4A6891}" destId="{A6EE5A44-391F-413F-9C9E-930C6BBBC9AB}" srcOrd="1" destOrd="0" presId="urn:microsoft.com/office/officeart/2005/8/layout/process3"/>
    <dgm:cxn modelId="{21DBDD97-BD78-4558-9084-A00A152E32A6}" type="presOf" srcId="{563ED568-3905-4152-94A7-F24E62332A7E}" destId="{AE44CE3B-B5A6-433D-BDC1-30435E6648AC}" srcOrd="0" destOrd="0" presId="urn:microsoft.com/office/officeart/2005/8/layout/process3"/>
    <dgm:cxn modelId="{2FAB279B-5E58-43A5-ACF5-DFBE03BA9BF4}" type="presOf" srcId="{759890BC-D0FB-4152-A7D0-FB4601583C23}" destId="{3BED73F4-ED4F-4436-8867-32395DF967E7}" srcOrd="0" destOrd="0" presId="urn:microsoft.com/office/officeart/2005/8/layout/process3"/>
    <dgm:cxn modelId="{502BD0A8-2CF9-4A43-B352-2886E052B6CB}" type="presOf" srcId="{563ED568-3905-4152-94A7-F24E62332A7E}" destId="{2D6A3E78-4C09-4038-9CB1-C474EA29B483}"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233068B0-4EFE-4180-BEB5-768A811B990B}" type="presOf" srcId="{1838D0D2-69A1-4CA3-81FE-6BDCD01755ED}" destId="{CA4994A4-1878-43CD-8D19-54EAF5E3E384}" srcOrd="0" destOrd="0" presId="urn:microsoft.com/office/officeart/2005/8/layout/process3"/>
    <dgm:cxn modelId="{A77B29B8-3F86-4CA3-A64D-7BE773173895}"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D6F4E4E6-0539-4A1A-8900-DC9347737BB2}" type="presOf" srcId="{1838D0D2-69A1-4CA3-81FE-6BDCD01755ED}" destId="{DC157997-0F02-40F7-BC77-EFFFE585612D}"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CB3E29A1-9A6D-4CA8-B985-F2AE1F5C1E33}" type="presParOf" srcId="{71330616-7E8A-4D92-AB6F-1FB7488A3B15}" destId="{863EC9FF-13AE-4727-B922-981EE1B3005C}" srcOrd="0" destOrd="0" presId="urn:microsoft.com/office/officeart/2005/8/layout/process3"/>
    <dgm:cxn modelId="{8F203838-22A7-40E4-BA0B-78E8FE67C51C}" type="presParOf" srcId="{863EC9FF-13AE-4727-B922-981EE1B3005C}" destId="{FAC9D217-058C-40C9-B679-A7212B266034}" srcOrd="0" destOrd="0" presId="urn:microsoft.com/office/officeart/2005/8/layout/process3"/>
    <dgm:cxn modelId="{0EAC0D6E-EE0B-4233-AFE5-7E1A5126148D}" type="presParOf" srcId="{863EC9FF-13AE-4727-B922-981EE1B3005C}" destId="{A6EE5A44-391F-413F-9C9E-930C6BBBC9AB}" srcOrd="1" destOrd="0" presId="urn:microsoft.com/office/officeart/2005/8/layout/process3"/>
    <dgm:cxn modelId="{90CA0CAC-360D-45BE-B73B-EE2FA48196ED}" type="presParOf" srcId="{863EC9FF-13AE-4727-B922-981EE1B3005C}" destId="{3605D73C-7E3E-4818-B6BE-775942DAFC6D}" srcOrd="2" destOrd="0" presId="urn:microsoft.com/office/officeart/2005/8/layout/process3"/>
    <dgm:cxn modelId="{E18145A2-58FB-4DA1-9B28-2347F28FF9AB}" type="presParOf" srcId="{71330616-7E8A-4D92-AB6F-1FB7488A3B15}" destId="{AE44CE3B-B5A6-433D-BDC1-30435E6648AC}" srcOrd="1" destOrd="0" presId="urn:microsoft.com/office/officeart/2005/8/layout/process3"/>
    <dgm:cxn modelId="{D8246B0F-4958-4187-A0ED-B28CA8541A01}" type="presParOf" srcId="{AE44CE3B-B5A6-433D-BDC1-30435E6648AC}" destId="{2D6A3E78-4C09-4038-9CB1-C474EA29B483}" srcOrd="0" destOrd="0" presId="urn:microsoft.com/office/officeart/2005/8/layout/process3"/>
    <dgm:cxn modelId="{93909948-1F60-4C73-BC7A-14A097F5EC02}" type="presParOf" srcId="{71330616-7E8A-4D92-AB6F-1FB7488A3B15}" destId="{CC6A68EE-0994-49FC-8B21-731D3B43553B}" srcOrd="2" destOrd="0" presId="urn:microsoft.com/office/officeart/2005/8/layout/process3"/>
    <dgm:cxn modelId="{C647513F-9A0C-4182-8438-43B305DB3EAC}" type="presParOf" srcId="{CC6A68EE-0994-49FC-8B21-731D3B43553B}" destId="{CA4994A4-1878-43CD-8D19-54EAF5E3E384}" srcOrd="0" destOrd="0" presId="urn:microsoft.com/office/officeart/2005/8/layout/process3"/>
    <dgm:cxn modelId="{425844C7-1CB6-40AB-BFFB-4FC3B48C7F24}" type="presParOf" srcId="{CC6A68EE-0994-49FC-8B21-731D3B43553B}" destId="{DC157997-0F02-40F7-BC77-EFFFE585612D}" srcOrd="1" destOrd="0" presId="urn:microsoft.com/office/officeart/2005/8/layout/process3"/>
    <dgm:cxn modelId="{03CE814C-5AE4-456F-9601-3D2D5F20EEC4}" type="presParOf" srcId="{CC6A68EE-0994-49FC-8B21-731D3B43553B}" destId="{09735D09-130F-4010-90A0-AFCD88DF0461}" srcOrd="2" destOrd="0" presId="urn:microsoft.com/office/officeart/2005/8/layout/process3"/>
    <dgm:cxn modelId="{3FC5DF4B-77B4-484C-B652-54B622AAE38C}" type="presParOf" srcId="{71330616-7E8A-4D92-AB6F-1FB7488A3B15}" destId="{F3B3F845-D4EA-4EA6-9C44-6BDF7E8523E4}" srcOrd="3" destOrd="0" presId="urn:microsoft.com/office/officeart/2005/8/layout/process3"/>
    <dgm:cxn modelId="{04FD8E7F-5E42-4A74-9F16-7A334E2F6B15}" type="presParOf" srcId="{F3B3F845-D4EA-4EA6-9C44-6BDF7E8523E4}" destId="{D20C2311-34FD-4B9F-B1F6-976C486C6C74}" srcOrd="0" destOrd="0" presId="urn:microsoft.com/office/officeart/2005/8/layout/process3"/>
    <dgm:cxn modelId="{E746A776-849C-4578-A9BB-395D7C7C5661}" type="presParOf" srcId="{71330616-7E8A-4D92-AB6F-1FB7488A3B15}" destId="{21A9E7AC-2DC1-4414-9603-2FA5CCE60FCB}" srcOrd="4" destOrd="0" presId="urn:microsoft.com/office/officeart/2005/8/layout/process3"/>
    <dgm:cxn modelId="{5267DB73-47F9-4542-B958-EE4B288F970B}" type="presParOf" srcId="{21A9E7AC-2DC1-4414-9603-2FA5CCE60FCB}" destId="{3BED73F4-ED4F-4436-8867-32395DF967E7}" srcOrd="0" destOrd="0" presId="urn:microsoft.com/office/officeart/2005/8/layout/process3"/>
    <dgm:cxn modelId="{C0239E4B-C447-4069-81B2-C1016EAE2FF7}" type="presParOf" srcId="{21A9E7AC-2DC1-4414-9603-2FA5CCE60FCB}" destId="{43477C59-08DE-45C1-ABB6-02D4D1C6BE0B}" srcOrd="1" destOrd="0" presId="urn:microsoft.com/office/officeart/2005/8/layout/process3"/>
    <dgm:cxn modelId="{DD0B50BF-A40D-4E2A-93AA-782031E622E0}"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F391556B-6C96-4AC9-8371-606849DC2442}" type="presOf" srcId="{D7461CB3-0D19-4BA8-8AC1-D6AFBE0A592A}" destId="{8361B7DF-175B-4A8C-AE5F-A22F8005CB02}" srcOrd="0" destOrd="0" presId="urn:microsoft.com/office/officeart/2005/8/layout/process3"/>
    <dgm:cxn modelId="{B011FE75-0F0E-4EE6-A0FE-5B04A9AAF7A2}" type="presOf" srcId="{D7461CB3-0D19-4BA8-8AC1-D6AFBE0A592A}" destId="{2921033C-02DB-4BD2-89E8-9FE448BB63C9}" srcOrd="1" destOrd="0" presId="urn:microsoft.com/office/officeart/2005/8/layout/process3"/>
    <dgm:cxn modelId="{8EBD219A-97E1-4692-91C7-48AB2A6E7195}" type="presOf" srcId="{37825505-43F1-46EE-B5D5-E16AABC45527}" destId="{5A37B31B-92A6-4B8C-8EC6-79C60F510A69}" srcOrd="0" destOrd="0" presId="urn:microsoft.com/office/officeart/2005/8/layout/process3"/>
    <dgm:cxn modelId="{743D74B2-D31B-4B9D-BB5B-0011B0F3A8AE}"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2DE39809-7815-44C4-8BB2-9E88B6B81D0C}" type="presParOf" srcId="{DBB6B28E-CD7F-46A0-BDAC-199473353B78}" destId="{CAE8AA46-FD53-45B8-8457-87F8FE08349F}" srcOrd="0" destOrd="0" presId="urn:microsoft.com/office/officeart/2005/8/layout/process3"/>
    <dgm:cxn modelId="{293DDA44-1C15-4A8D-BC18-698E916F366B}" type="presParOf" srcId="{CAE8AA46-FD53-45B8-8457-87F8FE08349F}" destId="{8361B7DF-175B-4A8C-AE5F-A22F8005CB02}" srcOrd="0" destOrd="0" presId="urn:microsoft.com/office/officeart/2005/8/layout/process3"/>
    <dgm:cxn modelId="{7CADBCD8-61C5-44F5-8F1F-A6242AF4E52E}" type="presParOf" srcId="{CAE8AA46-FD53-45B8-8457-87F8FE08349F}" destId="{2921033C-02DB-4BD2-89E8-9FE448BB63C9}" srcOrd="1" destOrd="0" presId="urn:microsoft.com/office/officeart/2005/8/layout/process3"/>
    <dgm:cxn modelId="{0B8B5D22-FC3B-4E70-8FA1-92D5C90D81A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14"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ControlAccesos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 el sistema estará en capacidad de controlar los accesos y establecer conexiones seguras</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1C18E554-D5A8-482D-9E7D-EC981D274C64}">
      <dgm:prSet phldrT="[Texto]"/>
      <dgm:spPr/>
      <dgm:t>
        <a:bodyPr/>
        <a:lstStyle/>
        <a:p>
          <a:pPr>
            <a:buFont typeface="Symbol" panose="05050102010706020507" pitchFamily="18" charset="2"/>
            <a:buChar char=""/>
          </a:pPr>
          <a:r>
            <a:rPr lang="es-CO"/>
            <a:t>AccesoSistema</a:t>
          </a:r>
        </a:p>
      </dgm:t>
    </dgm:pt>
    <dgm:pt modelId="{BD385690-66B4-44BB-8362-EE614AF25CC2}" type="parTrans" cxnId="{7B192332-04C9-40B0-BB49-53BF23D0D8BD}">
      <dgm:prSet/>
      <dgm:spPr/>
      <dgm:t>
        <a:bodyPr/>
        <a:lstStyle/>
        <a:p>
          <a:endParaRPr lang="es-CO"/>
        </a:p>
      </dgm:t>
    </dgm:pt>
    <dgm:pt modelId="{0FB5C16F-53CC-4EF3-B5B2-2D0B182DA56B}" type="sibTrans" cxnId="{7B192332-04C9-40B0-BB49-53BF23D0D8BD}">
      <dgm:prSet/>
      <dgm:spPr/>
      <dgm:t>
        <a:bodyPr/>
        <a:lstStyle/>
        <a:p>
          <a:endParaRPr lang="es-CO"/>
        </a:p>
      </dgm:t>
    </dgm:pt>
    <dgm:pt modelId="{CACDBAD5-A87C-42A1-AF62-D28AACB5CD52}">
      <dgm:prSet phldrT="[Texto]"/>
      <dgm:spPr/>
      <dgm:t>
        <a:bodyPr/>
        <a:lstStyle/>
        <a:p>
          <a:pPr>
            <a:buFont typeface="Symbol" panose="05050102010706020507" pitchFamily="18" charset="2"/>
            <a:buChar char=""/>
          </a:pPr>
          <a:r>
            <a:rPr lang="es-CO"/>
            <a:t>el acceso  al sistema se permitira utilizando certificados y protocolos de seguridad (tokens) estandar que proporcionen seguridad al front de la aplicacion.</a:t>
          </a:r>
        </a:p>
      </dgm:t>
    </dgm:pt>
    <dgm:pt modelId="{CDDDEF38-4981-4D79-B210-0B3EF46503BA}" type="parTrans" cxnId="{834064B3-05BF-48A3-9385-5E6F65F386C2}">
      <dgm:prSet/>
      <dgm:spPr/>
      <dgm:t>
        <a:bodyPr/>
        <a:lstStyle/>
        <a:p>
          <a:endParaRPr lang="es-CO"/>
        </a:p>
      </dgm:t>
    </dgm:pt>
    <dgm:pt modelId="{90F5FA99-CB99-484D-AB7D-41E1BE871CC2}" type="sibTrans" cxnId="{834064B3-05BF-48A3-9385-5E6F65F386C2}">
      <dgm:prSet/>
      <dgm:spPr/>
      <dgm:t>
        <a:bodyPr/>
        <a:lstStyle/>
        <a:p>
          <a:endParaRPr lang="es-CO"/>
        </a:p>
      </dgm:t>
    </dgm:pt>
    <dgm:pt modelId="{C413A008-63BC-46D6-A1C3-08542B90C424}">
      <dgm:prSet phldrT="[Texto]"/>
      <dgm:spPr/>
      <dgm:t>
        <a:bodyPr/>
        <a:lstStyle/>
        <a:p>
          <a:pPr>
            <a:buFont typeface="Symbol" panose="05050102010706020507" pitchFamily="18" charset="2"/>
            <a:buChar char=""/>
          </a:pPr>
          <a:r>
            <a:rPr lang="es-CO"/>
            <a:t>metodo:</a:t>
          </a:r>
        </a:p>
      </dgm:t>
    </dgm:pt>
    <dgm:pt modelId="{0B0B64BF-375D-40D9-9330-365ECF80DCB5}" type="parTrans" cxnId="{ACAD85CB-E403-4E29-8EF4-91580FFF2E08}">
      <dgm:prSet/>
      <dgm:spPr/>
      <dgm:t>
        <a:bodyPr/>
        <a:lstStyle/>
        <a:p>
          <a:endParaRPr lang="es-CO"/>
        </a:p>
      </dgm:t>
    </dgm:pt>
    <dgm:pt modelId="{04C184EC-2680-4B7D-8373-B2F1A61535F8}" type="sibTrans" cxnId="{ACAD85CB-E403-4E29-8EF4-91580FFF2E08}">
      <dgm:prSet/>
      <dgm:spPr/>
      <dgm:t>
        <a:bodyPr/>
        <a:lstStyle/>
        <a:p>
          <a:endParaRPr lang="es-CO"/>
        </a:p>
      </dgm:t>
    </dgm:pt>
    <dgm:pt modelId="{117B5FA2-5DC8-40F9-8C22-C9244D9F0BDE}">
      <dgm:prSet phldrT="[Texto]"/>
      <dgm:spPr/>
      <dgm:t>
        <a:bodyPr/>
        <a:lstStyle/>
        <a:p>
          <a:pPr>
            <a:buFont typeface="Symbol" panose="05050102010706020507" pitchFamily="18" charset="2"/>
            <a:buChar char=""/>
          </a:pPr>
          <a:r>
            <a:rPr lang="es-CO"/>
            <a:t>keycloak + Oauth2</a:t>
          </a:r>
        </a:p>
      </dgm:t>
    </dgm:pt>
    <dgm:pt modelId="{ADB4FAF4-D837-4D6D-98D4-280339D096EB}" type="parTrans" cxnId="{A3CF9F27-DEFE-4052-8567-51376F1F4DDF}">
      <dgm:prSet/>
      <dgm:spPr/>
      <dgm:t>
        <a:bodyPr/>
        <a:lstStyle/>
        <a:p>
          <a:endParaRPr lang="es-CO"/>
        </a:p>
      </dgm:t>
    </dgm:pt>
    <dgm:pt modelId="{4E5C881B-30A1-4FE0-BF3D-880EBC069EEE}" type="sibTrans" cxnId="{A3CF9F27-DEFE-4052-8567-51376F1F4DDF}">
      <dgm:prSet/>
      <dgm:spPr/>
      <dgm:t>
        <a:bodyPr/>
        <a:lstStyle/>
        <a:p>
          <a:endParaRPr lang="es-CO"/>
        </a:p>
      </dgm:t>
    </dgm:pt>
    <dgm:pt modelId="{B6177DEB-7282-4F3A-8ED6-BF8883DB47B6}">
      <dgm:prSet phldrT="[Texto]"/>
      <dgm:spPr/>
      <dgm:t>
        <a:bodyPr/>
        <a:lstStyle/>
        <a:p>
          <a:r>
            <a:rPr lang="es-CO"/>
            <a:t>Se utilizará método criptográfico HASH MD5  para gestion de las contraseñas del sistema.</a:t>
          </a:r>
        </a:p>
      </dgm:t>
    </dgm:pt>
    <dgm:pt modelId="{43BE27CF-1246-4C87-9FF3-3C0B897E9502}" type="parTrans" cxnId="{7B0001EC-20E9-43DB-80BF-F83F2FBA078E}">
      <dgm:prSet/>
      <dgm:spPr/>
      <dgm:t>
        <a:bodyPr/>
        <a:lstStyle/>
        <a:p>
          <a:endParaRPr lang="es-CO"/>
        </a:p>
      </dgm:t>
    </dgm:pt>
    <dgm:pt modelId="{C9FBC526-E57A-4664-8128-C7F233243326}" type="sibTrans" cxnId="{7B0001EC-20E9-43DB-80BF-F83F2FBA078E}">
      <dgm:prSet/>
      <dgm:spPr/>
      <dgm:t>
        <a:bodyPr/>
        <a:lstStyle/>
        <a:p>
          <a:endParaRPr lang="es-CO"/>
        </a:p>
      </dgm:t>
    </dgm:pt>
    <dgm:pt modelId="{6920B632-DD69-4F47-AC52-78A8BCA8C44D}">
      <dgm:prSet phldrT="[Texto]"/>
      <dgm:spPr/>
      <dgm:t>
        <a:bodyPr/>
        <a:lstStyle/>
        <a:p>
          <a:pPr>
            <a:buFont typeface="Symbol" panose="05050102010706020507" pitchFamily="18" charset="2"/>
            <a:buChar char=""/>
          </a:pPr>
          <a:endParaRPr lang="es-CO"/>
        </a:p>
      </dgm:t>
    </dgm:pt>
    <dgm:pt modelId="{8E0E26F2-CE95-4AAD-8014-D4CBD523C7BB}" type="parTrans" cxnId="{3BBABB3F-7B70-4B76-BAB3-765D43CF8760}">
      <dgm:prSet/>
      <dgm:spPr/>
      <dgm:t>
        <a:bodyPr/>
        <a:lstStyle/>
        <a:p>
          <a:endParaRPr lang="es-CO"/>
        </a:p>
      </dgm:t>
    </dgm:pt>
    <dgm:pt modelId="{050D3866-E5CE-4127-AA58-6AAECAB47A27}" type="sibTrans" cxnId="{3BBABB3F-7B70-4B76-BAB3-765D43CF8760}">
      <dgm:prSet/>
      <dgm:spPr/>
      <dgm:t>
        <a:bodyPr/>
        <a:lstStyle/>
        <a:p>
          <a:endParaRPr lang="es-CO"/>
        </a:p>
      </dgm:t>
    </dgm:pt>
    <dgm:pt modelId="{716ADFD4-0B24-449F-936C-CBF21662E788}">
      <dgm:prSet phldrT="[Texto]"/>
      <dgm:spPr/>
      <dgm:t>
        <a:bodyPr/>
        <a:lstStyle/>
        <a:p>
          <a:pPr>
            <a:buFont typeface="Symbol" panose="05050102010706020507" pitchFamily="18" charset="2"/>
            <a:buChar char=""/>
          </a:pPr>
          <a:endParaRPr lang="es-CO"/>
        </a:p>
      </dgm:t>
    </dgm:pt>
    <dgm:pt modelId="{FC7F4886-8CE2-432D-A72C-2962D46C0E75}" type="parTrans" cxnId="{3AD82F20-C389-4774-AFE5-FC7A0FB686D7}">
      <dgm:prSet/>
      <dgm:spPr/>
      <dgm:t>
        <a:bodyPr/>
        <a:lstStyle/>
        <a:p>
          <a:endParaRPr lang="es-CO"/>
        </a:p>
      </dgm:t>
    </dgm:pt>
    <dgm:pt modelId="{D8E66FCD-4356-445A-8EE8-12E91F095895}" type="sibTrans" cxnId="{3AD82F20-C389-4774-AFE5-FC7A0FB686D7}">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1537F556-C8C8-48D4-B453-B06B7F66FCDA}" type="pres">
      <dgm:prSet presAssocID="{1C18E554-D5A8-482D-9E7D-EC981D274C64}" presName="composite" presStyleCnt="0"/>
      <dgm:spPr/>
    </dgm:pt>
    <dgm:pt modelId="{90A464D4-8534-4206-A70B-E94985CB3529}" type="pres">
      <dgm:prSet presAssocID="{1C18E554-D5A8-482D-9E7D-EC981D274C64}" presName="parTx" presStyleLbl="node1" presStyleIdx="0" presStyleCnt="3">
        <dgm:presLayoutVars>
          <dgm:chMax val="0"/>
          <dgm:chPref val="0"/>
          <dgm:bulletEnabled val="1"/>
        </dgm:presLayoutVars>
      </dgm:prSet>
      <dgm:spPr/>
    </dgm:pt>
    <dgm:pt modelId="{B84ECBD3-01AB-4298-9540-8147A29C0434}" type="pres">
      <dgm:prSet presAssocID="{1C18E554-D5A8-482D-9E7D-EC981D274C64}" presName="parSh" presStyleLbl="node1" presStyleIdx="1" presStyleCnt="3"/>
      <dgm:spPr/>
    </dgm:pt>
    <dgm:pt modelId="{8B035357-FFC0-4D2F-A0FB-D9B5ED03A0A4}" type="pres">
      <dgm:prSet presAssocID="{1C18E554-D5A8-482D-9E7D-EC981D274C64}" presName="desTx" presStyleLbl="fgAcc1" presStyleIdx="1" presStyleCnt="3">
        <dgm:presLayoutVars>
          <dgm:bulletEnabled val="1"/>
        </dgm:presLayoutVars>
      </dgm:prSet>
      <dgm:spPr/>
    </dgm:pt>
    <dgm:pt modelId="{E5861474-67AF-4789-A4E1-2A8428EB5959}" type="pres">
      <dgm:prSet presAssocID="{0FB5C16F-53CC-4EF3-B5B2-2D0B182DA56B}" presName="sibTrans" presStyleLbl="sibTrans2D1" presStyleIdx="1" presStyleCnt="2"/>
      <dgm:spPr/>
    </dgm:pt>
    <dgm:pt modelId="{9EED3AD4-17FA-4F67-8B16-BA9E90D868BF}" type="pres">
      <dgm:prSet presAssocID="{0FB5C16F-53CC-4EF3-B5B2-2D0B182DA56B}" presName="connTx" presStyleLbl="sibTrans2D1" presStyleIdx="1"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1" presStyleCnt="3">
        <dgm:presLayoutVars>
          <dgm:chMax val="0"/>
          <dgm:chPref val="0"/>
          <dgm:bulletEnabled val="1"/>
        </dgm:presLayoutVars>
      </dgm:prSet>
      <dgm:spPr/>
    </dgm:pt>
    <dgm:pt modelId="{AFD828BF-13EA-4A30-82EF-94D3CE706000}" type="pres">
      <dgm:prSet presAssocID="{47CB07D2-62A9-4DAE-B20E-111C1AC2906F}" presName="parSh" presStyleLbl="node1" presStyleIdx="2" presStyleCnt="3"/>
      <dgm:spPr/>
    </dgm:pt>
    <dgm:pt modelId="{F30D5423-D3DC-4D84-9295-E80A71FDABE7}" type="pres">
      <dgm:prSet presAssocID="{47CB07D2-62A9-4DAE-B20E-111C1AC2906F}" presName="desTx" presStyleLbl="fgAcc1" presStyleIdx="2" presStyleCnt="3">
        <dgm:presLayoutVars>
          <dgm:bulletEnabled val="1"/>
        </dgm:presLayoutVars>
      </dgm:prSet>
      <dgm:spPr/>
    </dgm:pt>
  </dgm:ptLst>
  <dgm:cxnLst>
    <dgm:cxn modelId="{D1F9A000-0FC7-4703-8C72-13ED3CA1EB1D}" type="presOf" srcId="{CACDBAD5-A87C-42A1-AF62-D28AACB5CD52}" destId="{8B035357-FFC0-4D2F-A0FB-D9B5ED03A0A4}" srcOrd="0" destOrd="0" presId="urn:microsoft.com/office/officeart/2005/8/layout/process3"/>
    <dgm:cxn modelId="{03D34202-E365-48E6-B580-E2C0C0849B12}" srcId="{4735F9FC-99D9-4170-AB49-BF68E9128479}" destId="{47CB07D2-62A9-4DAE-B20E-111C1AC2906F}" srcOrd="2" destOrd="0" parTransId="{54BCA7B6-9A8C-4C4E-83DD-2EB427399781}" sibTransId="{25D1661C-1AD6-4939-92D1-E23D7FF4717E}"/>
    <dgm:cxn modelId="{1E5FC00C-59AC-4806-A442-65790FEE87B3}" type="presOf" srcId="{117B5FA2-5DC8-40F9-8C22-C9244D9F0BDE}" destId="{8B035357-FFC0-4D2F-A0FB-D9B5ED03A0A4}" srcOrd="0" destOrd="2" presId="urn:microsoft.com/office/officeart/2005/8/layout/process3"/>
    <dgm:cxn modelId="{7FEEB51E-078F-4F23-9123-34F30806704E}" type="presOf" srcId="{0FB5C16F-53CC-4EF3-B5B2-2D0B182DA56B}" destId="{9EED3AD4-17FA-4F67-8B16-BA9E90D868BF}" srcOrd="1" destOrd="0" presId="urn:microsoft.com/office/officeart/2005/8/layout/process3"/>
    <dgm:cxn modelId="{EA57C71E-3CD8-47D1-B36C-ACD94C4224BB}" type="presOf" srcId="{47CB07D2-62A9-4DAE-B20E-111C1AC2906F}" destId="{A9421D22-F1DD-4954-AC15-ADC82306F39C}" srcOrd="0" destOrd="0" presId="urn:microsoft.com/office/officeart/2005/8/layout/process3"/>
    <dgm:cxn modelId="{3AD82F20-C389-4774-AFE5-FC7A0FB686D7}" srcId="{1C18E554-D5A8-482D-9E7D-EC981D274C64}" destId="{716ADFD4-0B24-449F-936C-CBF21662E788}" srcOrd="4" destOrd="0" parTransId="{FC7F4886-8CE2-432D-A72C-2962D46C0E75}" sibTransId="{D8E66FCD-4356-445A-8EE8-12E91F095895}"/>
    <dgm:cxn modelId="{6F1AB121-9FA8-44FE-8C95-256E9DE268A0}" type="presOf" srcId="{A3B8EDC3-CC93-4BFD-ADB3-89F61AA508D2}" destId="{F30D5423-D3DC-4D84-9295-E80A71FDABE7}" srcOrd="0" destOrd="1" presId="urn:microsoft.com/office/officeart/2005/8/layout/process3"/>
    <dgm:cxn modelId="{A3CF9F27-DEFE-4052-8567-51376F1F4DDF}" srcId="{1C18E554-D5A8-482D-9E7D-EC981D274C64}" destId="{117B5FA2-5DC8-40F9-8C22-C9244D9F0BDE}" srcOrd="2" destOrd="0" parTransId="{ADB4FAF4-D837-4D6D-98D4-280339D096EB}" sibTransId="{4E5C881B-30A1-4FE0-BF3D-880EBC069EEE}"/>
    <dgm:cxn modelId="{E380F831-3FCA-4088-B5CB-B9E690039055}" type="presOf" srcId="{F2DB028E-ED48-4F86-9D43-038F5A4A6891}" destId="{A6EE5A44-391F-413F-9C9E-930C6BBBC9AB}" srcOrd="1" destOrd="0" presId="urn:microsoft.com/office/officeart/2005/8/layout/process3"/>
    <dgm:cxn modelId="{7B192332-04C9-40B0-BB49-53BF23D0D8BD}" srcId="{4735F9FC-99D9-4170-AB49-BF68E9128479}" destId="{1C18E554-D5A8-482D-9E7D-EC981D274C64}" srcOrd="1" destOrd="0" parTransId="{BD385690-66B4-44BB-8362-EE614AF25CC2}" sibTransId="{0FB5C16F-53CC-4EF3-B5B2-2D0B182DA56B}"/>
    <dgm:cxn modelId="{3B2C8136-2B5B-4D3F-8DD2-1B9494692107}" type="presOf" srcId="{C413A008-63BC-46D6-A1C3-08542B90C424}" destId="{8B035357-FFC0-4D2F-A0FB-D9B5ED03A0A4}" srcOrd="0" destOrd="1" presId="urn:microsoft.com/office/officeart/2005/8/layout/process3"/>
    <dgm:cxn modelId="{3BBABB3F-7B70-4B76-BAB3-765D43CF8760}" srcId="{1C18E554-D5A8-482D-9E7D-EC981D274C64}" destId="{6920B632-DD69-4F47-AC52-78A8BCA8C44D}" srcOrd="3" destOrd="0" parTransId="{8E0E26F2-CE95-4AAD-8014-D4CBD523C7BB}" sibTransId="{050D3866-E5CE-4127-AA58-6AAECAB47A27}"/>
    <dgm:cxn modelId="{995B2549-2AD9-4D8D-92AC-7911F2B42091}" type="presOf" srcId="{563ED568-3905-4152-94A7-F24E62332A7E}" destId="{AE44CE3B-B5A6-433D-BDC1-30435E6648AC}" srcOrd="0" destOrd="0" presId="urn:microsoft.com/office/officeart/2005/8/layout/process3"/>
    <dgm:cxn modelId="{43DA5469-6DFE-4B14-AC39-AD728F4E3CC0}" type="presOf" srcId="{1C18E554-D5A8-482D-9E7D-EC981D274C64}" destId="{90A464D4-8534-4206-A70B-E94985CB3529}" srcOrd="0" destOrd="0" presId="urn:microsoft.com/office/officeart/2005/8/layout/process3"/>
    <dgm:cxn modelId="{309D9E55-2A8F-4A95-9E04-4485654AA68D}" type="presOf" srcId="{1C18E554-D5A8-482D-9E7D-EC981D274C64}" destId="{B84ECBD3-01AB-4298-9540-8147A29C0434}" srcOrd="1"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FA812F82-E183-45BF-8184-873C955A9472}" type="presOf" srcId="{B6177DEB-7282-4F3A-8ED6-BF8883DB47B6}" destId="{8B035357-FFC0-4D2F-A0FB-D9B5ED03A0A4}" srcOrd="0" destOrd="5" presId="urn:microsoft.com/office/officeart/2005/8/layout/process3"/>
    <dgm:cxn modelId="{B5125296-8803-4E73-BB12-A8181B89ED7E}" type="presOf" srcId="{0FB5C16F-53CC-4EF3-B5B2-2D0B182DA56B}" destId="{E5861474-67AF-4789-A4E1-2A8428EB5959}" srcOrd="0" destOrd="0" presId="urn:microsoft.com/office/officeart/2005/8/layout/process3"/>
    <dgm:cxn modelId="{12A3119C-628B-4C8F-BF47-B00DFBDA507E}" type="presOf" srcId="{F2DB028E-ED48-4F86-9D43-038F5A4A6891}" destId="{FAC9D217-058C-40C9-B679-A7212B266034}" srcOrd="0" destOrd="0" presId="urn:microsoft.com/office/officeart/2005/8/layout/process3"/>
    <dgm:cxn modelId="{7EF9F5AF-ECC4-4E2A-B7E9-D4E92B3420F1}" type="presOf" srcId="{41995401-AF5A-40EF-B9E3-078A1B73A7D5}" destId="{F30D5423-D3DC-4D84-9295-E80A71FDABE7}" srcOrd="0"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F2F921B1-187D-4255-BE68-395E7A365DD1}" type="presOf" srcId="{716ADFD4-0B24-449F-936C-CBF21662E788}" destId="{8B035357-FFC0-4D2F-A0FB-D9B5ED03A0A4}" srcOrd="0" destOrd="4" presId="urn:microsoft.com/office/officeart/2005/8/layout/process3"/>
    <dgm:cxn modelId="{834064B3-05BF-48A3-9385-5E6F65F386C2}" srcId="{1C18E554-D5A8-482D-9E7D-EC981D274C64}" destId="{CACDBAD5-A87C-42A1-AF62-D28AACB5CD52}" srcOrd="0" destOrd="0" parTransId="{CDDDEF38-4981-4D79-B210-0B3EF46503BA}" sibTransId="{90F5FA99-CB99-484D-AB7D-41E1BE871CC2}"/>
    <dgm:cxn modelId="{778CE1BA-E07D-42C6-B98C-39CFAC915532}" type="presOf" srcId="{47CB07D2-62A9-4DAE-B20E-111C1AC2906F}" destId="{AFD828BF-13EA-4A30-82EF-94D3CE706000}" srcOrd="1" destOrd="0" presId="urn:microsoft.com/office/officeart/2005/8/layout/process3"/>
    <dgm:cxn modelId="{FB6CFAC2-1E27-43CA-A4B2-0511E9D7A3A7}" type="presOf" srcId="{6920B632-DD69-4F47-AC52-78A8BCA8C44D}" destId="{8B035357-FFC0-4D2F-A0FB-D9B5ED03A0A4}" srcOrd="0" destOrd="3" presId="urn:microsoft.com/office/officeart/2005/8/layout/process3"/>
    <dgm:cxn modelId="{528B69CA-53AA-4A33-9809-0240025AA576}" type="presOf" srcId="{563ED568-3905-4152-94A7-F24E62332A7E}" destId="{2D6A3E78-4C09-4038-9CB1-C474EA29B483}" srcOrd="1" destOrd="0" presId="urn:microsoft.com/office/officeart/2005/8/layout/process3"/>
    <dgm:cxn modelId="{ACAD85CB-E403-4E29-8EF4-91580FFF2E08}" srcId="{1C18E554-D5A8-482D-9E7D-EC981D274C64}" destId="{C413A008-63BC-46D6-A1C3-08542B90C424}" srcOrd="1" destOrd="0" parTransId="{0B0B64BF-375D-40D9-9330-365ECF80DCB5}" sibTransId="{04C184EC-2680-4B7D-8373-B2F1A61535F8}"/>
    <dgm:cxn modelId="{5FC4E2CE-D6E5-4CC9-93E7-5813085F7814}" srcId="{47CB07D2-62A9-4DAE-B20E-111C1AC2906F}" destId="{41995401-AF5A-40EF-B9E3-078A1B73A7D5}" srcOrd="0" destOrd="0" parTransId="{B05BC6A8-A8FC-41BB-84FA-1BD62206D537}" sibTransId="{9DE865F3-58DF-48F8-A885-C9CFC7612C91}"/>
    <dgm:cxn modelId="{2853B0DE-6ABD-4381-8BB2-59DDB2D41EC2}" type="presOf" srcId="{2FB43CC7-A3F1-4165-9BEC-42D4C18452C5}" destId="{3605D73C-7E3E-4818-B6BE-775942DAFC6D}" srcOrd="0" destOrd="0" presId="urn:microsoft.com/office/officeart/2005/8/layout/process3"/>
    <dgm:cxn modelId="{CD21ACE2-8FAB-4B53-AF42-609F49521C64}" type="presOf" srcId="{A20471B0-294A-4BAF-8356-F21DD27A8523}" destId="{F30D5423-D3DC-4D84-9295-E80A71FDABE7}" srcOrd="0" destOrd="2"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7B0001EC-20E9-43DB-80BF-F83F2FBA078E}" srcId="{1C18E554-D5A8-482D-9E7D-EC981D274C64}" destId="{B6177DEB-7282-4F3A-8ED6-BF8883DB47B6}" srcOrd="5" destOrd="0" parTransId="{43BE27CF-1246-4C87-9FF3-3C0B897E9502}" sibTransId="{C9FBC526-E57A-4664-8128-C7F233243326}"/>
    <dgm:cxn modelId="{C370E8F5-D56A-410C-9ECA-20FE223938CB}"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79B530B0-5FE4-46D8-808C-D7EA5C54DC46}" type="presParOf" srcId="{71330616-7E8A-4D92-AB6F-1FB7488A3B15}" destId="{863EC9FF-13AE-4727-B922-981EE1B3005C}" srcOrd="0" destOrd="0" presId="urn:microsoft.com/office/officeart/2005/8/layout/process3"/>
    <dgm:cxn modelId="{E81CFE5B-B60B-4795-9D91-0B0C42D68A0C}" type="presParOf" srcId="{863EC9FF-13AE-4727-B922-981EE1B3005C}" destId="{FAC9D217-058C-40C9-B679-A7212B266034}" srcOrd="0" destOrd="0" presId="urn:microsoft.com/office/officeart/2005/8/layout/process3"/>
    <dgm:cxn modelId="{CFF9F553-3CB7-4909-9EC1-E1A70F67C789}" type="presParOf" srcId="{863EC9FF-13AE-4727-B922-981EE1B3005C}" destId="{A6EE5A44-391F-413F-9C9E-930C6BBBC9AB}" srcOrd="1" destOrd="0" presId="urn:microsoft.com/office/officeart/2005/8/layout/process3"/>
    <dgm:cxn modelId="{5AE6FEF2-D4A5-447A-BED1-19D87B910D69}" type="presParOf" srcId="{863EC9FF-13AE-4727-B922-981EE1B3005C}" destId="{3605D73C-7E3E-4818-B6BE-775942DAFC6D}" srcOrd="2" destOrd="0" presId="urn:microsoft.com/office/officeart/2005/8/layout/process3"/>
    <dgm:cxn modelId="{A0626444-DE11-4078-9289-241006D05FB3}" type="presParOf" srcId="{71330616-7E8A-4D92-AB6F-1FB7488A3B15}" destId="{AE44CE3B-B5A6-433D-BDC1-30435E6648AC}" srcOrd="1" destOrd="0" presId="urn:microsoft.com/office/officeart/2005/8/layout/process3"/>
    <dgm:cxn modelId="{4808A5C4-C8DF-4741-886C-D034555A9CED}" type="presParOf" srcId="{AE44CE3B-B5A6-433D-BDC1-30435E6648AC}" destId="{2D6A3E78-4C09-4038-9CB1-C474EA29B483}" srcOrd="0" destOrd="0" presId="urn:microsoft.com/office/officeart/2005/8/layout/process3"/>
    <dgm:cxn modelId="{E1A559AE-264E-49E7-9BD5-BEE4BC18B79D}" type="presParOf" srcId="{71330616-7E8A-4D92-AB6F-1FB7488A3B15}" destId="{1537F556-C8C8-48D4-B453-B06B7F66FCDA}" srcOrd="2" destOrd="0" presId="urn:microsoft.com/office/officeart/2005/8/layout/process3"/>
    <dgm:cxn modelId="{80F6ED19-B121-4C27-80B0-C4359D6246FE}" type="presParOf" srcId="{1537F556-C8C8-48D4-B453-B06B7F66FCDA}" destId="{90A464D4-8534-4206-A70B-E94985CB3529}" srcOrd="0" destOrd="0" presId="urn:microsoft.com/office/officeart/2005/8/layout/process3"/>
    <dgm:cxn modelId="{6664B1D0-4430-47A4-B7D3-B5C56A94D6AD}" type="presParOf" srcId="{1537F556-C8C8-48D4-B453-B06B7F66FCDA}" destId="{B84ECBD3-01AB-4298-9540-8147A29C0434}" srcOrd="1" destOrd="0" presId="urn:microsoft.com/office/officeart/2005/8/layout/process3"/>
    <dgm:cxn modelId="{210C019F-30E1-4262-99A6-AC2C181B2949}" type="presParOf" srcId="{1537F556-C8C8-48D4-B453-B06B7F66FCDA}" destId="{8B035357-FFC0-4D2F-A0FB-D9B5ED03A0A4}" srcOrd="2" destOrd="0" presId="urn:microsoft.com/office/officeart/2005/8/layout/process3"/>
    <dgm:cxn modelId="{D592E76E-A480-45BE-883E-0B0705A553E7}" type="presParOf" srcId="{71330616-7E8A-4D92-AB6F-1FB7488A3B15}" destId="{E5861474-67AF-4789-A4E1-2A8428EB5959}" srcOrd="3" destOrd="0" presId="urn:microsoft.com/office/officeart/2005/8/layout/process3"/>
    <dgm:cxn modelId="{47F39C5C-BB36-4E61-88CF-A3210F44ACD7}" type="presParOf" srcId="{E5861474-67AF-4789-A4E1-2A8428EB5959}" destId="{9EED3AD4-17FA-4F67-8B16-BA9E90D868BF}" srcOrd="0" destOrd="0" presId="urn:microsoft.com/office/officeart/2005/8/layout/process3"/>
    <dgm:cxn modelId="{7BBAB304-CF3C-4F7E-958F-22607B33801E}" type="presParOf" srcId="{71330616-7E8A-4D92-AB6F-1FB7488A3B15}" destId="{0B106819-9380-48CD-AEB4-4F5CE95A5AEE}" srcOrd="4" destOrd="0" presId="urn:microsoft.com/office/officeart/2005/8/layout/process3"/>
    <dgm:cxn modelId="{C3495CA3-940B-49BC-80C0-5DAE304F8D98}" type="presParOf" srcId="{0B106819-9380-48CD-AEB4-4F5CE95A5AEE}" destId="{A9421D22-F1DD-4954-AC15-ADC82306F39C}" srcOrd="0" destOrd="0" presId="urn:microsoft.com/office/officeart/2005/8/layout/process3"/>
    <dgm:cxn modelId="{ED094677-E695-4076-A822-24FABB36DB17}" type="presParOf" srcId="{0B106819-9380-48CD-AEB4-4F5CE95A5AEE}" destId="{AFD828BF-13EA-4A30-82EF-94D3CE706000}" srcOrd="1" destOrd="0" presId="urn:microsoft.com/office/officeart/2005/8/layout/process3"/>
    <dgm:cxn modelId="{E59BDF06-92CA-4597-B332-455D28E8C382}"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pt>
    <dgm:pt modelId="{DC157997-0F02-40F7-BC77-EFFFE585612D}" type="pres">
      <dgm:prSet presAssocID="{1838D0D2-69A1-4CA3-81FE-6BDCD01755ED}" presName="parSh" presStyleLbl="node1" presStyleIdx="1" presStyleCnt="2"/>
      <dgm:spPr/>
    </dgm:pt>
    <dgm:pt modelId="{09735D09-130F-4010-90A0-AFCD88DF0461}" type="pres">
      <dgm:prSet presAssocID="{1838D0D2-69A1-4CA3-81FE-6BDCD01755ED}" presName="desTx" presStyleLbl="fgAcc1" presStyleIdx="1" presStyleCnt="2">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FEA2B537-9D37-40E1-93D8-160683334E06}" type="presOf" srcId="{4735F9FC-99D9-4170-AB49-BF68E9128479}" destId="{71330616-7E8A-4D92-AB6F-1FB7488A3B15}" srcOrd="0" destOrd="0" presId="urn:microsoft.com/office/officeart/2005/8/layout/process3"/>
    <dgm:cxn modelId="{EEE81875-423C-4E67-8262-478C9D34F996}" type="presOf" srcId="{563ED568-3905-4152-94A7-F24E62332A7E}" destId="{AE44CE3B-B5A6-433D-BDC1-30435E6648AC}" srcOrd="0" destOrd="0" presId="urn:microsoft.com/office/officeart/2005/8/layout/process3"/>
    <dgm:cxn modelId="{447ED77B-4B7B-44DD-BFBA-A288F843ECC5}" type="presOf" srcId="{F2DB028E-ED48-4F86-9D43-038F5A4A6891}" destId="{FAC9D217-058C-40C9-B679-A7212B266034}" srcOrd="0" destOrd="0" presId="urn:microsoft.com/office/officeart/2005/8/layout/process3"/>
    <dgm:cxn modelId="{10FFE191-4F79-4717-8E94-E1B26B62D539}" type="presOf" srcId="{47CB07D2-62A9-4DAE-B20E-111C1AC2906F}" destId="{09735D09-130F-4010-90A0-AFCD88DF0461}"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B36905C6-6EC7-4662-B187-FBE240BC9A36}" type="presOf" srcId="{1838D0D2-69A1-4CA3-81FE-6BDCD01755ED}" destId="{CA4994A4-1878-43CD-8D19-54EAF5E3E38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BC03CCA-3F58-4D3F-93BB-F8C23A1612F1}" type="presOf" srcId="{F2DB028E-ED48-4F86-9D43-038F5A4A6891}" destId="{A6EE5A44-391F-413F-9C9E-930C6BBBC9AB}" srcOrd="1" destOrd="0" presId="urn:microsoft.com/office/officeart/2005/8/layout/process3"/>
    <dgm:cxn modelId="{FCEC18D4-C3E8-47AC-87AD-612C7751A1DF}" type="presOf" srcId="{1838D0D2-69A1-4CA3-81FE-6BDCD01755ED}" destId="{DC157997-0F02-40F7-BC77-EFFFE585612D}" srcOrd="1" destOrd="0" presId="urn:microsoft.com/office/officeart/2005/8/layout/process3"/>
    <dgm:cxn modelId="{4273B4E8-EFD7-4A74-B312-ED3435FBB187}" type="presOf" srcId="{563ED568-3905-4152-94A7-F24E62332A7E}" destId="{2D6A3E78-4C09-4038-9CB1-C474EA29B483}" srcOrd="1" destOrd="0" presId="urn:microsoft.com/office/officeart/2005/8/layout/process3"/>
    <dgm:cxn modelId="{4F1651EE-6CCE-4253-AFA4-399F21D01B40}"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5CE99C5-4EB0-44DA-B165-F030D2AD248C}" type="presParOf" srcId="{71330616-7E8A-4D92-AB6F-1FB7488A3B15}" destId="{863EC9FF-13AE-4727-B922-981EE1B3005C}" srcOrd="0" destOrd="0" presId="urn:microsoft.com/office/officeart/2005/8/layout/process3"/>
    <dgm:cxn modelId="{8A430CA1-F1E4-485B-A525-C395DC66B08D}" type="presParOf" srcId="{863EC9FF-13AE-4727-B922-981EE1B3005C}" destId="{FAC9D217-058C-40C9-B679-A7212B266034}" srcOrd="0" destOrd="0" presId="urn:microsoft.com/office/officeart/2005/8/layout/process3"/>
    <dgm:cxn modelId="{597F5DCD-5657-40BD-B43B-E150A296FE79}" type="presParOf" srcId="{863EC9FF-13AE-4727-B922-981EE1B3005C}" destId="{A6EE5A44-391F-413F-9C9E-930C6BBBC9AB}" srcOrd="1" destOrd="0" presId="urn:microsoft.com/office/officeart/2005/8/layout/process3"/>
    <dgm:cxn modelId="{231E7CB8-0F77-4F1C-A27C-E056E3506FF2}" type="presParOf" srcId="{863EC9FF-13AE-4727-B922-981EE1B3005C}" destId="{3605D73C-7E3E-4818-B6BE-775942DAFC6D}" srcOrd="2" destOrd="0" presId="urn:microsoft.com/office/officeart/2005/8/layout/process3"/>
    <dgm:cxn modelId="{D5E150A2-BF1E-42D2-9929-89ECAA94752F}" type="presParOf" srcId="{71330616-7E8A-4D92-AB6F-1FB7488A3B15}" destId="{AE44CE3B-B5A6-433D-BDC1-30435E6648AC}" srcOrd="1" destOrd="0" presId="urn:microsoft.com/office/officeart/2005/8/layout/process3"/>
    <dgm:cxn modelId="{52ECE618-1128-4B7D-89C2-8EF9BA581E53}" type="presParOf" srcId="{AE44CE3B-B5A6-433D-BDC1-30435E6648AC}" destId="{2D6A3E78-4C09-4038-9CB1-C474EA29B483}" srcOrd="0" destOrd="0" presId="urn:microsoft.com/office/officeart/2005/8/layout/process3"/>
    <dgm:cxn modelId="{AE890F5E-94D5-4F78-B0AF-77EFB5CD42E1}" type="presParOf" srcId="{71330616-7E8A-4D92-AB6F-1FB7488A3B15}" destId="{CC6A68EE-0994-49FC-8B21-731D3B43553B}" srcOrd="2" destOrd="0" presId="urn:microsoft.com/office/officeart/2005/8/layout/process3"/>
    <dgm:cxn modelId="{2EF2484E-8D7C-4559-8D4D-759E94233640}" type="presParOf" srcId="{CC6A68EE-0994-49FC-8B21-731D3B43553B}" destId="{CA4994A4-1878-43CD-8D19-54EAF5E3E384}" srcOrd="0" destOrd="0" presId="urn:microsoft.com/office/officeart/2005/8/layout/process3"/>
    <dgm:cxn modelId="{E64E87CC-D71E-4167-868C-2DF440665366}" type="presParOf" srcId="{CC6A68EE-0994-49FC-8B21-731D3B43553B}" destId="{DC157997-0F02-40F7-BC77-EFFFE585612D}" srcOrd="1" destOrd="0" presId="urn:microsoft.com/office/officeart/2005/8/layout/process3"/>
    <dgm:cxn modelId="{59929C22-D076-4CEC-A670-77A0AADA5348}"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conexionSegura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la conexion en el front sera HTTPS usando certificados SSL/TLS para establecer una interfaz segura, proporcionando confianza.</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5B6ECF26-9052-4A26-814D-D0DF618319F4}" type="presOf" srcId="{4735F9FC-99D9-4170-AB49-BF68E9128479}" destId="{71330616-7E8A-4D92-AB6F-1FB7488A3B15}" srcOrd="0" destOrd="0" presId="urn:microsoft.com/office/officeart/2005/8/layout/process3"/>
    <dgm:cxn modelId="{C34A405B-D16F-4079-8D01-5E10698E2955}" type="presOf" srcId="{BC7FAE0F-43F4-49B4-8352-202EA69B31F1}" destId="{3605D73C-7E3E-4818-B6BE-775942DAFC6D}" srcOrd="0" destOrd="0" presId="urn:microsoft.com/office/officeart/2005/8/layout/process3"/>
    <dgm:cxn modelId="{D5FDD167-BF0D-4E33-BDBA-5AF81E129EC3}"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D0597F6-A597-4637-9112-41216B49DF46}"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6ED077D8-E117-4851-AFF8-71DF03B78543}" type="presParOf" srcId="{71330616-7E8A-4D92-AB6F-1FB7488A3B15}" destId="{863EC9FF-13AE-4727-B922-981EE1B3005C}" srcOrd="0" destOrd="0" presId="urn:microsoft.com/office/officeart/2005/8/layout/process3"/>
    <dgm:cxn modelId="{BAD8C2F4-B64E-4127-BC7A-C5421AE7D899}" type="presParOf" srcId="{863EC9FF-13AE-4727-B922-981EE1B3005C}" destId="{FAC9D217-058C-40C9-B679-A7212B266034}" srcOrd="0" destOrd="0" presId="urn:microsoft.com/office/officeart/2005/8/layout/process3"/>
    <dgm:cxn modelId="{9E0B2679-7D6E-4B86-B0A4-9550315DA3F2}" type="presParOf" srcId="{863EC9FF-13AE-4727-B922-981EE1B3005C}" destId="{A6EE5A44-391F-413F-9C9E-930C6BBBC9AB}" srcOrd="1" destOrd="0" presId="urn:microsoft.com/office/officeart/2005/8/layout/process3"/>
    <dgm:cxn modelId="{A405EA3E-96C1-4703-832E-ABD8C12B8790}"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4"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4AD4A137-F52E-4C20-8900-1A11D573C526}" type="presOf" srcId="{4735F9FC-99D9-4170-AB49-BF68E9128479}" destId="{71330616-7E8A-4D92-AB6F-1FB7488A3B15}" srcOrd="0" destOrd="0" presId="urn:microsoft.com/office/officeart/2005/8/layout/process3"/>
    <dgm:cxn modelId="{CBBD158B-3EF7-428A-A37E-C47AABFDC440}"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E69A67D1-50E0-444A-8F88-DE18C9E37AF4}" type="presOf" srcId="{F2DB028E-ED48-4F86-9D43-038F5A4A6891}" destId="{A6EE5A44-391F-413F-9C9E-930C6BBBC9AB}" srcOrd="1" destOrd="0" presId="urn:microsoft.com/office/officeart/2005/8/layout/process3"/>
    <dgm:cxn modelId="{930C9AF2-D795-4657-A2C8-CCA52A27784D}"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7A0EC815-51C0-4479-A51C-B2395C37C07B}" type="presParOf" srcId="{71330616-7E8A-4D92-AB6F-1FB7488A3B15}" destId="{863EC9FF-13AE-4727-B922-981EE1B3005C}" srcOrd="0" destOrd="0" presId="urn:microsoft.com/office/officeart/2005/8/layout/process3"/>
    <dgm:cxn modelId="{8C8BA3E8-82AD-455F-90B8-FBEC1680337C}" type="presParOf" srcId="{863EC9FF-13AE-4727-B922-981EE1B3005C}" destId="{FAC9D217-058C-40C9-B679-A7212B266034}" srcOrd="0" destOrd="0" presId="urn:microsoft.com/office/officeart/2005/8/layout/process3"/>
    <dgm:cxn modelId="{530D69FB-5ED7-4951-A884-9C15A1EB40C7}" type="presParOf" srcId="{863EC9FF-13AE-4727-B922-981EE1B3005C}" destId="{A6EE5A44-391F-413F-9C9E-930C6BBBC9AB}" srcOrd="1" destOrd="0" presId="urn:microsoft.com/office/officeart/2005/8/layout/process3"/>
    <dgm:cxn modelId="{A2FAA868-09CA-4572-B5B5-5C7AAD597089}"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gestionarFactura</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permitirá seleccionar la facturacion para cada sistema externo existente en INPETEL CLOUD</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CO"/>
            <a:t>seleccionarSistemaExterno</a:t>
          </a:r>
        </a:p>
        <a:p>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319B8531-1427-45CF-9D67-ABEF01800B6B}" type="presOf" srcId="{BC7FAE0F-43F4-49B4-8352-202EA69B31F1}" destId="{3605D73C-7E3E-4818-B6BE-775942DAFC6D}" srcOrd="0" destOrd="0" presId="urn:microsoft.com/office/officeart/2005/8/layout/process3"/>
    <dgm:cxn modelId="{A49B8D3D-B237-43F5-9561-55BB9AF55935}" type="presOf" srcId="{4735F9FC-99D9-4170-AB49-BF68E9128479}" destId="{71330616-7E8A-4D92-AB6F-1FB7488A3B15}" srcOrd="0" destOrd="0" presId="urn:microsoft.com/office/officeart/2005/8/layout/process3"/>
    <dgm:cxn modelId="{3B91B66E-6F4F-4837-BBE5-0D171AEB735A}" type="presOf" srcId="{F2DB028E-ED48-4F86-9D43-038F5A4A6891}" destId="{FAC9D217-058C-40C9-B679-A7212B266034}" srcOrd="0" destOrd="0" presId="urn:microsoft.com/office/officeart/2005/8/layout/process3"/>
    <dgm:cxn modelId="{DDEC2654-069E-4871-8BFD-20897D8D0876}" type="presOf" srcId="{563ED568-3905-4152-94A7-F24E62332A7E}" destId="{AE44CE3B-B5A6-433D-BDC1-30435E6648AC}" srcOrd="0" destOrd="0" presId="urn:microsoft.com/office/officeart/2005/8/layout/process3"/>
    <dgm:cxn modelId="{0FF09F84-F6B6-4D9C-9F71-F2773B8FFB90}" type="presOf" srcId="{47CB07D2-62A9-4DAE-B20E-111C1AC2906F}" destId="{AFD828BF-13EA-4A30-82EF-94D3CE706000}" srcOrd="1" destOrd="0" presId="urn:microsoft.com/office/officeart/2005/8/layout/process3"/>
    <dgm:cxn modelId="{1CF4B499-CCE9-40BA-8221-3B9DA20C0AC8}" type="presOf" srcId="{F2DB028E-ED48-4F86-9D43-038F5A4A6891}" destId="{A6EE5A44-391F-413F-9C9E-930C6BBBC9AB}" srcOrd="1" destOrd="0" presId="urn:microsoft.com/office/officeart/2005/8/layout/process3"/>
    <dgm:cxn modelId="{1933A59B-A08D-4ED1-BD14-667AD1656F7D}" type="presOf" srcId="{47CB07D2-62A9-4DAE-B20E-111C1AC2906F}" destId="{A9421D22-F1DD-4954-AC15-ADC82306F39C}" srcOrd="0" destOrd="0" presId="urn:microsoft.com/office/officeart/2005/8/layout/process3"/>
    <dgm:cxn modelId="{57F508B3-EB94-4FF0-B337-244864247900}" type="presOf" srcId="{03D9006B-76F6-420F-8CBA-63AACBE0F4F4}" destId="{F30D5423-D3DC-4D84-9295-E80A71FDABE7}"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22366DED-E286-40E6-8666-A95618BA5308}"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FADC4E3-9975-4D49-9BDF-4A90B4208280}" type="presParOf" srcId="{71330616-7E8A-4D92-AB6F-1FB7488A3B15}" destId="{863EC9FF-13AE-4727-B922-981EE1B3005C}" srcOrd="0" destOrd="0" presId="urn:microsoft.com/office/officeart/2005/8/layout/process3"/>
    <dgm:cxn modelId="{0C8B7E3B-B2F5-4DCA-B044-FBC74EDF1B74}" type="presParOf" srcId="{863EC9FF-13AE-4727-B922-981EE1B3005C}" destId="{FAC9D217-058C-40C9-B679-A7212B266034}" srcOrd="0" destOrd="0" presId="urn:microsoft.com/office/officeart/2005/8/layout/process3"/>
    <dgm:cxn modelId="{11F198D4-F0DE-494C-8D9D-A32350F28D70}" type="presParOf" srcId="{863EC9FF-13AE-4727-B922-981EE1B3005C}" destId="{A6EE5A44-391F-413F-9C9E-930C6BBBC9AB}" srcOrd="1" destOrd="0" presId="urn:microsoft.com/office/officeart/2005/8/layout/process3"/>
    <dgm:cxn modelId="{457E6F66-3319-46C9-835B-E1A23A00EA75}" type="presParOf" srcId="{863EC9FF-13AE-4727-B922-981EE1B3005C}" destId="{3605D73C-7E3E-4818-B6BE-775942DAFC6D}" srcOrd="2" destOrd="0" presId="urn:microsoft.com/office/officeart/2005/8/layout/process3"/>
    <dgm:cxn modelId="{C8A6D7DC-DB6E-4730-8494-707003434A97}" type="presParOf" srcId="{71330616-7E8A-4D92-AB6F-1FB7488A3B15}" destId="{AE44CE3B-B5A6-433D-BDC1-30435E6648AC}" srcOrd="1" destOrd="0" presId="urn:microsoft.com/office/officeart/2005/8/layout/process3"/>
    <dgm:cxn modelId="{4FF24758-C437-4DE9-A654-F02675A69BC9}" type="presParOf" srcId="{AE44CE3B-B5A6-433D-BDC1-30435E6648AC}" destId="{2D6A3E78-4C09-4038-9CB1-C474EA29B483}" srcOrd="0" destOrd="0" presId="urn:microsoft.com/office/officeart/2005/8/layout/process3"/>
    <dgm:cxn modelId="{D79307DD-43F1-43E1-9E75-96541A09066B}" type="presParOf" srcId="{71330616-7E8A-4D92-AB6F-1FB7488A3B15}" destId="{0B106819-9380-48CD-AEB4-4F5CE95A5AEE}" srcOrd="2" destOrd="0" presId="urn:microsoft.com/office/officeart/2005/8/layout/process3"/>
    <dgm:cxn modelId="{8709D10B-39A9-4E3A-B64D-DBA9EABC9D9C}" type="presParOf" srcId="{0B106819-9380-48CD-AEB4-4F5CE95A5AEE}" destId="{A9421D22-F1DD-4954-AC15-ADC82306F39C}" srcOrd="0" destOrd="0" presId="urn:microsoft.com/office/officeart/2005/8/layout/process3"/>
    <dgm:cxn modelId="{D1940808-A23B-4681-91E5-E3CE32CFE2D3}" type="presParOf" srcId="{0B106819-9380-48CD-AEB4-4F5CE95A5AEE}" destId="{AFD828BF-13EA-4A30-82EF-94D3CE706000}" srcOrd="1" destOrd="0" presId="urn:microsoft.com/office/officeart/2005/8/layout/process3"/>
    <dgm:cxn modelId="{6498BC33-C8A2-43C9-907D-ED3DAB2A044A}"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39"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retirarComponente</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retirar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registrarComponenteRetirado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registrara el componente marcandolo como retirado en caso de que no se reutilice.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B10E141E-BF53-4852-BDDE-67832DA3430A}">
      <dgm:prSet phldrT="[Texto]"/>
      <dgm:spPr/>
      <dgm:t>
        <a:bodyPr/>
        <a:lstStyle/>
        <a:p>
          <a:r>
            <a:rPr lang="es-CO" b="1"/>
            <a:t>quedar un campo de descripcion del retiro</a:t>
          </a:r>
        </a:p>
      </dgm:t>
    </dgm:pt>
    <dgm:pt modelId="{6F09596D-225B-408B-90BF-176C9B7D7642}" type="parTrans" cxnId="{E481AC09-03A5-487F-9A90-1805B20E3777}">
      <dgm:prSet/>
      <dgm:spPr/>
      <dgm:t>
        <a:bodyPr/>
        <a:lstStyle/>
        <a:p>
          <a:endParaRPr lang="es-CO"/>
        </a:p>
      </dgm:t>
    </dgm:pt>
    <dgm:pt modelId="{88BFFA2F-B7B5-4218-8C02-F4C25F80C612}" type="sibTrans" cxnId="{E481AC09-03A5-487F-9A90-1805B20E3777}">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E481AC09-03A5-487F-9A90-1805B20E3777}" srcId="{47CB07D2-62A9-4DAE-B20E-111C1AC2906F}" destId="{B10E141E-BF53-4852-BDDE-67832DA3430A}" srcOrd="1" destOrd="0" parTransId="{6F09596D-225B-408B-90BF-176C9B7D7642}" sibTransId="{88BFFA2F-B7B5-4218-8C02-F4C25F80C612}"/>
    <dgm:cxn modelId="{065BF617-B655-4751-8183-B3BEC28B1462}" type="presOf" srcId="{F2DB028E-ED48-4F86-9D43-038F5A4A6891}" destId="{FAC9D217-058C-40C9-B679-A7212B266034}" srcOrd="0" destOrd="0" presId="urn:microsoft.com/office/officeart/2005/8/layout/process3"/>
    <dgm:cxn modelId="{5CB36C1C-C890-49D0-8746-0C0D420832D2}" type="presOf" srcId="{563ED568-3905-4152-94A7-F24E62332A7E}" destId="{AE44CE3B-B5A6-433D-BDC1-30435E6648AC}" srcOrd="0" destOrd="0" presId="urn:microsoft.com/office/officeart/2005/8/layout/process3"/>
    <dgm:cxn modelId="{94819A1F-AD9E-4821-BE20-02E80501E292}" type="presOf" srcId="{563ED568-3905-4152-94A7-F24E62332A7E}" destId="{2D6A3E78-4C09-4038-9CB1-C474EA29B483}" srcOrd="1"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D45D4D36-5E45-469E-8506-F6B60FBD3761}" type="presOf" srcId="{47CB07D2-62A9-4DAE-B20E-111C1AC2906F}" destId="{A9421D22-F1DD-4954-AC15-ADC82306F39C}" srcOrd="0" destOrd="0" presId="urn:microsoft.com/office/officeart/2005/8/layout/process3"/>
    <dgm:cxn modelId="{5EA11346-3F5B-4AF4-8AF0-306725DFBF10}" type="presOf" srcId="{4735F9FC-99D9-4170-AB49-BF68E9128479}" destId="{71330616-7E8A-4D92-AB6F-1FB7488A3B15}" srcOrd="0" destOrd="0" presId="urn:microsoft.com/office/officeart/2005/8/layout/process3"/>
    <dgm:cxn modelId="{1146666D-EE4F-4801-9D7B-F6F3D959E36E}" type="presOf" srcId="{03D9006B-76F6-420F-8CBA-63AACBE0F4F4}" destId="{F30D5423-D3DC-4D84-9295-E80A71FDABE7}" srcOrd="0" destOrd="0" presId="urn:microsoft.com/office/officeart/2005/8/layout/process3"/>
    <dgm:cxn modelId="{93EB4750-0834-41A7-B096-A338356C2B82}" type="presOf" srcId="{B10E141E-BF53-4852-BDDE-67832DA3430A}" destId="{F30D5423-D3DC-4D84-9295-E80A71FDABE7}" srcOrd="0" destOrd="1" presId="urn:microsoft.com/office/officeart/2005/8/layout/process3"/>
    <dgm:cxn modelId="{2A227A87-A67C-4B61-A810-494DB8CD53D6}" type="presOf" srcId="{BC7FAE0F-43F4-49B4-8352-202EA69B31F1}" destId="{3605D73C-7E3E-4818-B6BE-775942DAFC6D}" srcOrd="0" destOrd="0" presId="urn:microsoft.com/office/officeart/2005/8/layout/process3"/>
    <dgm:cxn modelId="{E4E55596-EB4B-408D-A280-04BCADAAD7F9}" type="presOf" srcId="{F2DB028E-ED48-4F86-9D43-038F5A4A6891}" destId="{A6EE5A44-391F-413F-9C9E-930C6BBBC9AB}" srcOrd="1" destOrd="0" presId="urn:microsoft.com/office/officeart/2005/8/layout/process3"/>
    <dgm:cxn modelId="{1B908CB2-21B0-47A0-9C60-B093DF0B828D}" type="presOf" srcId="{47CB07D2-62A9-4DAE-B20E-111C1AC2906F}" destId="{AFD828BF-13EA-4A30-82EF-94D3CE706000}"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74722F8-9B79-4DB5-B083-1AD79B15FF9A}" srcId="{4735F9FC-99D9-4170-AB49-BF68E9128479}" destId="{F2DB028E-ED48-4F86-9D43-038F5A4A6891}" srcOrd="0" destOrd="0" parTransId="{294ED759-590B-422B-901E-B10D578CB4D2}" sibTransId="{563ED568-3905-4152-94A7-F24E62332A7E}"/>
    <dgm:cxn modelId="{F2495745-ECA0-4839-A2DA-4B5AFD7FD8CA}" type="presParOf" srcId="{71330616-7E8A-4D92-AB6F-1FB7488A3B15}" destId="{863EC9FF-13AE-4727-B922-981EE1B3005C}" srcOrd="0" destOrd="0" presId="urn:microsoft.com/office/officeart/2005/8/layout/process3"/>
    <dgm:cxn modelId="{8742E745-86E7-4CE9-A6C2-7B745EB37A84}" type="presParOf" srcId="{863EC9FF-13AE-4727-B922-981EE1B3005C}" destId="{FAC9D217-058C-40C9-B679-A7212B266034}" srcOrd="0" destOrd="0" presId="urn:microsoft.com/office/officeart/2005/8/layout/process3"/>
    <dgm:cxn modelId="{45482A94-6047-4DF1-8F32-F5DE16F9DDFF}" type="presParOf" srcId="{863EC9FF-13AE-4727-B922-981EE1B3005C}" destId="{A6EE5A44-391F-413F-9C9E-930C6BBBC9AB}" srcOrd="1" destOrd="0" presId="urn:microsoft.com/office/officeart/2005/8/layout/process3"/>
    <dgm:cxn modelId="{95A816A0-D8CE-4113-9D8D-DEE8362E0238}" type="presParOf" srcId="{863EC9FF-13AE-4727-B922-981EE1B3005C}" destId="{3605D73C-7E3E-4818-B6BE-775942DAFC6D}" srcOrd="2" destOrd="0" presId="urn:microsoft.com/office/officeart/2005/8/layout/process3"/>
    <dgm:cxn modelId="{C279DB49-5673-4413-B4BD-FA09112262C2}" type="presParOf" srcId="{71330616-7E8A-4D92-AB6F-1FB7488A3B15}" destId="{AE44CE3B-B5A6-433D-BDC1-30435E6648AC}" srcOrd="1" destOrd="0" presId="urn:microsoft.com/office/officeart/2005/8/layout/process3"/>
    <dgm:cxn modelId="{8A8C1CF7-5523-4554-A5C1-6795A1503CE6}" type="presParOf" srcId="{AE44CE3B-B5A6-433D-BDC1-30435E6648AC}" destId="{2D6A3E78-4C09-4038-9CB1-C474EA29B483}" srcOrd="0" destOrd="0" presId="urn:microsoft.com/office/officeart/2005/8/layout/process3"/>
    <dgm:cxn modelId="{36A3BFB3-343D-40A9-9B3B-02EFA483CC2A}" type="presParOf" srcId="{71330616-7E8A-4D92-AB6F-1FB7488A3B15}" destId="{0B106819-9380-48CD-AEB4-4F5CE95A5AEE}" srcOrd="2" destOrd="0" presId="urn:microsoft.com/office/officeart/2005/8/layout/process3"/>
    <dgm:cxn modelId="{3CB37F7C-7998-4BAC-A203-C855BE559391}" type="presParOf" srcId="{0B106819-9380-48CD-AEB4-4F5CE95A5AEE}" destId="{A9421D22-F1DD-4954-AC15-ADC82306F39C}" srcOrd="0" destOrd="0" presId="urn:microsoft.com/office/officeart/2005/8/layout/process3"/>
    <dgm:cxn modelId="{18F57BBA-55AA-462B-8003-5983294D41B2}" type="presParOf" srcId="{0B106819-9380-48CD-AEB4-4F5CE95A5AEE}" destId="{AFD828BF-13EA-4A30-82EF-94D3CE706000}" srcOrd="1" destOrd="0" presId="urn:microsoft.com/office/officeart/2005/8/layout/process3"/>
    <dgm:cxn modelId="{53A13014-E645-4B8C-A0C1-E60E0E530729}"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45"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reutilizarComponentes</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reutilizar los componentes que por algun motivo deseen ser cambiados, estos pueden ser los que estan inactivos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33BACFD0-B294-49C3-9249-6D9EA7741B02}">
      <dgm:prSet phldrT="[Texto]"/>
      <dgm:spPr/>
      <dgm:t>
        <a:bodyPr/>
        <a:lstStyle/>
        <a:p>
          <a:pPr algn="l"/>
          <a:r>
            <a:rPr lang="es-CO" b="0"/>
            <a:t>administrarAsociacion</a:t>
          </a:r>
        </a:p>
      </dgm:t>
    </dgm:pt>
    <dgm:pt modelId="{FCD9F2B5-320C-4146-BEB6-E14F461A9851}" type="parTrans" cxnId="{116C78F7-C388-431E-B601-DDD0D1D6D492}">
      <dgm:prSet/>
      <dgm:spPr/>
      <dgm:t>
        <a:bodyPr/>
        <a:lstStyle/>
        <a:p>
          <a:endParaRPr lang="es-CO"/>
        </a:p>
      </dgm:t>
    </dgm:pt>
    <dgm:pt modelId="{19777DE1-75C8-4D80-A1EB-770D4194C581}" type="sibTrans" cxnId="{116C78F7-C388-431E-B601-DDD0D1D6D492}">
      <dgm:prSet/>
      <dgm:spPr/>
      <dgm:t>
        <a:bodyPr/>
        <a:lstStyle/>
        <a:p>
          <a:endParaRPr lang="es-CO"/>
        </a:p>
      </dgm:t>
    </dgm:pt>
    <dgm:pt modelId="{2F995CD4-0EFB-47A1-80F1-F11077EF0BA6}">
      <dgm:prSet phldrT="[Texto]"/>
      <dgm:spPr/>
      <dgm:t>
        <a:bodyPr/>
        <a:lstStyle/>
        <a:p>
          <a:pPr algn="l"/>
          <a:r>
            <a:rPr lang="es-CO" b="0"/>
            <a:t>aquellos componentes reutilizados se debe establecer las asociaciones que sean convenientes</a:t>
          </a:r>
        </a:p>
      </dgm:t>
    </dgm:pt>
    <dgm:pt modelId="{6A04ADCE-BD4F-499E-AEA8-1F61E0420CB1}" type="parTrans" cxnId="{5C87AFE6-F25F-4234-ABBB-DF8EBB4D35BE}">
      <dgm:prSet/>
      <dgm:spPr/>
      <dgm:t>
        <a:bodyPr/>
        <a:lstStyle/>
        <a:p>
          <a:endParaRPr lang="es-CO"/>
        </a:p>
      </dgm:t>
    </dgm:pt>
    <dgm:pt modelId="{9A959B5D-F9C5-41C6-AB0E-7984E96C2324}" type="sibTrans" cxnId="{5C87AFE6-F25F-4234-ABBB-DF8EBB4D35BE}">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B1AFF508-3011-488D-85E5-C649C0D02B96}" type="pres">
      <dgm:prSet presAssocID="{563ED568-3905-4152-94A7-F24E62332A7E}" presName="sibTrans" presStyleLbl="sibTrans2D1" presStyleIdx="0" presStyleCnt="1"/>
      <dgm:spPr/>
    </dgm:pt>
    <dgm:pt modelId="{872AD36F-D15D-479C-831F-6B50AF498853}" type="pres">
      <dgm:prSet presAssocID="{563ED568-3905-4152-94A7-F24E62332A7E}" presName="connTx" presStyleLbl="sibTrans2D1" presStyleIdx="0" presStyleCnt="1"/>
      <dgm:spPr/>
    </dgm:pt>
    <dgm:pt modelId="{183AED22-A787-4DF6-B15F-639521A746F5}" type="pres">
      <dgm:prSet presAssocID="{33BACFD0-B294-49C3-9249-6D9EA7741B02}" presName="composite" presStyleCnt="0"/>
      <dgm:spPr/>
    </dgm:pt>
    <dgm:pt modelId="{2FADAA7B-CC90-439B-A365-639004E35D49}" type="pres">
      <dgm:prSet presAssocID="{33BACFD0-B294-49C3-9249-6D9EA7741B02}" presName="parTx" presStyleLbl="node1" presStyleIdx="0" presStyleCnt="2">
        <dgm:presLayoutVars>
          <dgm:chMax val="0"/>
          <dgm:chPref val="0"/>
          <dgm:bulletEnabled val="1"/>
        </dgm:presLayoutVars>
      </dgm:prSet>
      <dgm:spPr/>
    </dgm:pt>
    <dgm:pt modelId="{99968C1D-5FAB-4D00-B8C8-A40F68E4EF59}" type="pres">
      <dgm:prSet presAssocID="{33BACFD0-B294-49C3-9249-6D9EA7741B02}" presName="parSh" presStyleLbl="node1" presStyleIdx="1" presStyleCnt="2"/>
      <dgm:spPr/>
    </dgm:pt>
    <dgm:pt modelId="{3B9CB014-7597-4C8A-84B9-A87DC39BF801}" type="pres">
      <dgm:prSet presAssocID="{33BACFD0-B294-49C3-9249-6D9EA7741B02}" presName="desTx" presStyleLbl="fgAcc1" presStyleIdx="1" presStyleCnt="2">
        <dgm:presLayoutVars>
          <dgm:bulletEnabled val="1"/>
        </dgm:presLayoutVars>
      </dgm:prSet>
      <dgm:spPr/>
    </dgm:pt>
  </dgm:ptLst>
  <dgm:cxnLst>
    <dgm:cxn modelId="{53791D3A-1165-476F-8D26-9097136B98F6}" type="presOf" srcId="{33BACFD0-B294-49C3-9249-6D9EA7741B02}" destId="{2FADAA7B-CC90-439B-A365-639004E35D49}" srcOrd="0" destOrd="0" presId="urn:microsoft.com/office/officeart/2005/8/layout/process3"/>
    <dgm:cxn modelId="{9882B941-B459-471B-B653-0F7D1456A11D}" type="presOf" srcId="{563ED568-3905-4152-94A7-F24E62332A7E}" destId="{B1AFF508-3011-488D-85E5-C649C0D02B96}" srcOrd="0" destOrd="0" presId="urn:microsoft.com/office/officeart/2005/8/layout/process3"/>
    <dgm:cxn modelId="{CE814645-B225-4797-8F31-47373AE9FF49}" type="presOf" srcId="{33BACFD0-B294-49C3-9249-6D9EA7741B02}" destId="{99968C1D-5FAB-4D00-B8C8-A40F68E4EF59}" srcOrd="1" destOrd="0" presId="urn:microsoft.com/office/officeart/2005/8/layout/process3"/>
    <dgm:cxn modelId="{4DBCCC4C-8EA4-4D44-8279-F099A50AF73D}" type="presOf" srcId="{2F995CD4-0EFB-47A1-80F1-F11077EF0BA6}" destId="{3B9CB014-7597-4C8A-84B9-A87DC39BF801}" srcOrd="0" destOrd="0" presId="urn:microsoft.com/office/officeart/2005/8/layout/process3"/>
    <dgm:cxn modelId="{690DB87B-5181-45E3-B3CB-1835EB9E8AF8}" type="presOf" srcId="{BC7FAE0F-43F4-49B4-8352-202EA69B31F1}" destId="{3605D73C-7E3E-4818-B6BE-775942DAFC6D}" srcOrd="0" destOrd="0" presId="urn:microsoft.com/office/officeart/2005/8/layout/process3"/>
    <dgm:cxn modelId="{402301BE-7E86-48E5-8916-1A5DB3FA204E}" type="presOf" srcId="{563ED568-3905-4152-94A7-F24E62332A7E}" destId="{872AD36F-D15D-479C-831F-6B50AF498853}"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DE0ADEDC-39B5-42CF-9246-909B2125D8CA}" type="presOf" srcId="{4735F9FC-99D9-4170-AB49-BF68E9128479}" destId="{71330616-7E8A-4D92-AB6F-1FB7488A3B15}" srcOrd="0" destOrd="0" presId="urn:microsoft.com/office/officeart/2005/8/layout/process3"/>
    <dgm:cxn modelId="{3A504FE2-DF36-43E1-B593-44E61B7A771E}" type="presOf" srcId="{F2DB028E-ED48-4F86-9D43-038F5A4A6891}" destId="{FAC9D217-058C-40C9-B679-A7212B266034}" srcOrd="0" destOrd="0" presId="urn:microsoft.com/office/officeart/2005/8/layout/process3"/>
    <dgm:cxn modelId="{AD9E9DE3-5E39-4EEC-BA42-74B3731C1A36}" type="presOf" srcId="{F2DB028E-ED48-4F86-9D43-038F5A4A6891}" destId="{A6EE5A44-391F-413F-9C9E-930C6BBBC9AB}" srcOrd="1" destOrd="0" presId="urn:microsoft.com/office/officeart/2005/8/layout/process3"/>
    <dgm:cxn modelId="{5C87AFE6-F25F-4234-ABBB-DF8EBB4D35BE}" srcId="{33BACFD0-B294-49C3-9249-6D9EA7741B02}" destId="{2F995CD4-0EFB-47A1-80F1-F11077EF0BA6}" srcOrd="0" destOrd="0" parTransId="{6A04ADCE-BD4F-499E-AEA8-1F61E0420CB1}" sibTransId="{9A959B5D-F9C5-41C6-AB0E-7984E96C2324}"/>
    <dgm:cxn modelId="{116C78F7-C388-431E-B601-DDD0D1D6D492}" srcId="{4735F9FC-99D9-4170-AB49-BF68E9128479}" destId="{33BACFD0-B294-49C3-9249-6D9EA7741B02}" srcOrd="1" destOrd="0" parTransId="{FCD9F2B5-320C-4146-BEB6-E14F461A9851}" sibTransId="{19777DE1-75C8-4D80-A1EB-770D4194C581}"/>
    <dgm:cxn modelId="{474722F8-9B79-4DB5-B083-1AD79B15FF9A}" srcId="{4735F9FC-99D9-4170-AB49-BF68E9128479}" destId="{F2DB028E-ED48-4F86-9D43-038F5A4A6891}" srcOrd="0" destOrd="0" parTransId="{294ED759-590B-422B-901E-B10D578CB4D2}" sibTransId="{563ED568-3905-4152-94A7-F24E62332A7E}"/>
    <dgm:cxn modelId="{AE6FC6C2-4C7B-43FA-8601-FB69C64A6CDE}" type="presParOf" srcId="{71330616-7E8A-4D92-AB6F-1FB7488A3B15}" destId="{863EC9FF-13AE-4727-B922-981EE1B3005C}" srcOrd="0" destOrd="0" presId="urn:microsoft.com/office/officeart/2005/8/layout/process3"/>
    <dgm:cxn modelId="{63778AD2-823E-4AB2-AC3F-A585291E29C3}" type="presParOf" srcId="{863EC9FF-13AE-4727-B922-981EE1B3005C}" destId="{FAC9D217-058C-40C9-B679-A7212B266034}" srcOrd="0" destOrd="0" presId="urn:microsoft.com/office/officeart/2005/8/layout/process3"/>
    <dgm:cxn modelId="{46720DE3-0F75-4E05-8362-3E4727F2FC92}" type="presParOf" srcId="{863EC9FF-13AE-4727-B922-981EE1B3005C}" destId="{A6EE5A44-391F-413F-9C9E-930C6BBBC9AB}" srcOrd="1" destOrd="0" presId="urn:microsoft.com/office/officeart/2005/8/layout/process3"/>
    <dgm:cxn modelId="{C1CCE1C8-EF35-493B-9502-D590FCBA3CB5}" type="presParOf" srcId="{863EC9FF-13AE-4727-B922-981EE1B3005C}" destId="{3605D73C-7E3E-4818-B6BE-775942DAFC6D}" srcOrd="2" destOrd="0" presId="urn:microsoft.com/office/officeart/2005/8/layout/process3"/>
    <dgm:cxn modelId="{9F403E5A-39BF-4FD6-B795-2ECFCFE6F7C9}" type="presParOf" srcId="{71330616-7E8A-4D92-AB6F-1FB7488A3B15}" destId="{B1AFF508-3011-488D-85E5-C649C0D02B96}" srcOrd="1" destOrd="0" presId="urn:microsoft.com/office/officeart/2005/8/layout/process3"/>
    <dgm:cxn modelId="{F1F5D624-4B8A-46D5-A861-77046D9780E0}" type="presParOf" srcId="{B1AFF508-3011-488D-85E5-C649C0D02B96}" destId="{872AD36F-D15D-479C-831F-6B50AF498853}" srcOrd="0" destOrd="0" presId="urn:microsoft.com/office/officeart/2005/8/layout/process3"/>
    <dgm:cxn modelId="{8B35746F-027A-46C8-BD81-572CE5463F24}" type="presParOf" srcId="{71330616-7E8A-4D92-AB6F-1FB7488A3B15}" destId="{183AED22-A787-4DF6-B15F-639521A746F5}" srcOrd="2" destOrd="0" presId="urn:microsoft.com/office/officeart/2005/8/layout/process3"/>
    <dgm:cxn modelId="{B814A9BD-C87A-43B4-BE3E-269446EF1EB8}" type="presParOf" srcId="{183AED22-A787-4DF6-B15F-639521A746F5}" destId="{2FADAA7B-CC90-439B-A365-639004E35D49}" srcOrd="0" destOrd="0" presId="urn:microsoft.com/office/officeart/2005/8/layout/process3"/>
    <dgm:cxn modelId="{A69E1608-C2C5-44A1-B0F4-5824CEE0C620}" type="presParOf" srcId="{183AED22-A787-4DF6-B15F-639521A746F5}" destId="{99968C1D-5FAB-4D00-B8C8-A40F68E4EF59}" srcOrd="1" destOrd="0" presId="urn:microsoft.com/office/officeart/2005/8/layout/process3"/>
    <dgm:cxn modelId="{235AFE09-75B7-41A4-AD21-AC826B3292A5}" type="presParOf" srcId="{183AED22-A787-4DF6-B15F-639521A746F5}" destId="{3B9CB014-7597-4C8A-84B9-A87DC39BF801}" srcOrd="2" destOrd="0" presId="urn:microsoft.com/office/officeart/2005/8/layout/process3"/>
  </dgm:cxnLst>
  <dgm:bg/>
  <dgm:whole/>
  <dgm:extLst>
    <a:ext uri="http://schemas.microsoft.com/office/drawing/2008/diagram">
      <dsp:dataModelExt xmlns:dsp="http://schemas.microsoft.com/office/drawing/2008/diagram" relId="rId150"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BALANCE DE CARGAS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generar el balance de cargas para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DEE2C511-473C-4C54-BBB9-9962705F02C3}" type="presOf" srcId="{F2DB028E-ED48-4F86-9D43-038F5A4A6891}" destId="{A6EE5A44-391F-413F-9C9E-930C6BBBC9AB}" srcOrd="1" destOrd="0" presId="urn:microsoft.com/office/officeart/2005/8/layout/process3"/>
    <dgm:cxn modelId="{59E73116-26EB-4694-8B63-FAD152995238}" type="presOf" srcId="{BC7FAE0F-43F4-49B4-8352-202EA69B31F1}" destId="{3605D73C-7E3E-4818-B6BE-775942DAFC6D}" srcOrd="0" destOrd="0" presId="urn:microsoft.com/office/officeart/2005/8/layout/process3"/>
    <dgm:cxn modelId="{77A93936-B31F-42D5-85ED-D8969E5D6794}" type="presOf" srcId="{4735F9FC-99D9-4170-AB49-BF68E9128479}" destId="{71330616-7E8A-4D92-AB6F-1FB7488A3B15}" srcOrd="0" destOrd="0" presId="urn:microsoft.com/office/officeart/2005/8/layout/process3"/>
    <dgm:cxn modelId="{13C31CB5-C678-49C5-9EAE-B12350B459FA}" type="presOf" srcId="{F2DB028E-ED48-4F86-9D43-038F5A4A6891}" destId="{FAC9D217-058C-40C9-B679-A7212B26603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74722F8-9B79-4DB5-B083-1AD79B15FF9A}" srcId="{4735F9FC-99D9-4170-AB49-BF68E9128479}" destId="{F2DB028E-ED48-4F86-9D43-038F5A4A6891}" srcOrd="0" destOrd="0" parTransId="{294ED759-590B-422B-901E-B10D578CB4D2}" sibTransId="{563ED568-3905-4152-94A7-F24E62332A7E}"/>
    <dgm:cxn modelId="{B1A995B8-F6E0-426E-8DA0-E069EBBD0FF8}" type="presParOf" srcId="{71330616-7E8A-4D92-AB6F-1FB7488A3B15}" destId="{863EC9FF-13AE-4727-B922-981EE1B3005C}" srcOrd="0" destOrd="0" presId="urn:microsoft.com/office/officeart/2005/8/layout/process3"/>
    <dgm:cxn modelId="{1F2279AB-09E1-4D93-91EA-699618DC21BC}" type="presParOf" srcId="{863EC9FF-13AE-4727-B922-981EE1B3005C}" destId="{FAC9D217-058C-40C9-B679-A7212B266034}" srcOrd="0" destOrd="0" presId="urn:microsoft.com/office/officeart/2005/8/layout/process3"/>
    <dgm:cxn modelId="{5D834B7C-628C-49B9-9C4B-E484DA6E7969}" type="presParOf" srcId="{863EC9FF-13AE-4727-B922-981EE1B3005C}" destId="{A6EE5A44-391F-413F-9C9E-930C6BBBC9AB}" srcOrd="1" destOrd="0" presId="urn:microsoft.com/office/officeart/2005/8/layout/process3"/>
    <dgm:cxn modelId="{90C49E93-77BA-404D-9009-69A48D3B87F2}"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56"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determinarModalidadMedidor</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podra ver que modalidad de medidor es al escogerlo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5113B818-B4D2-4918-916E-5A394C0865A9}" type="presOf" srcId="{4735F9FC-99D9-4170-AB49-BF68E9128479}" destId="{71330616-7E8A-4D92-AB6F-1FB7488A3B15}" srcOrd="0" destOrd="0" presId="urn:microsoft.com/office/officeart/2005/8/layout/process3"/>
    <dgm:cxn modelId="{0498B963-1ABD-41F9-9085-1754564EC6E5}" type="presOf" srcId="{F2DB028E-ED48-4F86-9D43-038F5A4A6891}" destId="{FAC9D217-058C-40C9-B679-A7212B266034}" srcOrd="0" destOrd="0" presId="urn:microsoft.com/office/officeart/2005/8/layout/process3"/>
    <dgm:cxn modelId="{70FE21B5-018E-4E60-AE58-2AA4C1A9B720}"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BBE56E5-2BC9-4533-9014-B419547C87B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AC7367E7-E269-459B-B097-571ACA379D21}" type="presParOf" srcId="{71330616-7E8A-4D92-AB6F-1FB7488A3B15}" destId="{863EC9FF-13AE-4727-B922-981EE1B3005C}" srcOrd="0" destOrd="0" presId="urn:microsoft.com/office/officeart/2005/8/layout/process3"/>
    <dgm:cxn modelId="{CBE698FA-2AA0-4776-8FA5-AC0ECC899A24}" type="presParOf" srcId="{863EC9FF-13AE-4727-B922-981EE1B3005C}" destId="{FAC9D217-058C-40C9-B679-A7212B266034}" srcOrd="0" destOrd="0" presId="urn:microsoft.com/office/officeart/2005/8/layout/process3"/>
    <dgm:cxn modelId="{32BDD491-A04D-4B45-A151-FFC6F9A2F8F6}" type="presParOf" srcId="{863EC9FF-13AE-4727-B922-981EE1B3005C}" destId="{A6EE5A44-391F-413F-9C9E-930C6BBBC9AB}" srcOrd="1" destOrd="0" presId="urn:microsoft.com/office/officeart/2005/8/layout/process3"/>
    <dgm:cxn modelId="{9AB02E1E-B239-48FA-97D2-9BBE9CEAD416}"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62"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editarModalidadMedidor</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la modalidad del medidor, definiendolo si es o no prepago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0D99C598-F911-48D6-9D47-0C5DD836F7F7}">
      <dgm:prSet/>
      <dgm:spPr/>
      <dgm:t>
        <a:bodyPr/>
        <a:lstStyle/>
        <a:p>
          <a:pPr algn="ctr"/>
          <a:r>
            <a:rPr lang="es-CO"/>
            <a:t>resetearSaldoMedidor</a:t>
          </a:r>
        </a:p>
      </dgm:t>
    </dgm:pt>
    <dgm:pt modelId="{E8E72A1C-2B2D-4539-BF57-F8ED4F671B1C}" type="parTrans" cxnId="{56F3ED7C-F04C-416E-AB39-8A906975B593}">
      <dgm:prSet/>
      <dgm:spPr/>
    </dgm:pt>
    <dgm:pt modelId="{48867E7A-C1AC-48D8-9952-BF2A468E44CD}" type="sibTrans" cxnId="{56F3ED7C-F04C-416E-AB39-8A906975B593}">
      <dgm:prSet/>
      <dgm:spPr/>
    </dgm:pt>
    <dgm:pt modelId="{4818E956-E3D2-4850-B16B-7A070F8FD60A}">
      <dgm:prSet/>
      <dgm:spPr/>
      <dgm:t>
        <a:bodyPr/>
        <a:lstStyle/>
        <a:p>
          <a:pPr algn="ctr"/>
          <a:r>
            <a:rPr lang="es-CO"/>
            <a:t>el administrador podrá resetear el saldo del medidor en casod e que se requiera</a:t>
          </a:r>
        </a:p>
      </dgm:t>
    </dgm:pt>
    <dgm:pt modelId="{81811151-CB82-4927-B281-F139C6B2310A}" type="parTrans" cxnId="{1907CF95-8EAA-4DDB-96C7-FE1F4066116C}">
      <dgm:prSet/>
      <dgm:spPr/>
    </dgm:pt>
    <dgm:pt modelId="{92165213-29C5-4EAC-9CD7-EC9534961F76}" type="sibTrans" cxnId="{1907CF95-8EAA-4DDB-96C7-FE1F4066116C}">
      <dgm:prSet/>
      <dgm:spPr/>
    </dgm:pt>
    <dgm:pt modelId="{EE99270D-A60C-41EC-A875-649B55C4FD5B}">
      <dgm:prSet/>
      <dgm:spPr/>
      <dgm:t>
        <a:bodyPr/>
        <a:lstStyle/>
        <a:p>
          <a:pPr algn="ctr"/>
          <a:endParaRPr lang="es-CO"/>
        </a:p>
      </dgm:t>
    </dgm:pt>
    <dgm:pt modelId="{DC6FCE47-B51C-4080-85B6-FAF1CBE52A74}" type="parTrans" cxnId="{7ACA03BD-94C5-493D-BB8D-94EB50E50EB9}">
      <dgm:prSet/>
      <dgm:spPr/>
    </dgm:pt>
    <dgm:pt modelId="{74FE41B3-BBA0-4B68-A0E8-AB05E2AA5615}" type="sibTrans" cxnId="{7ACA03BD-94C5-493D-BB8D-94EB50E50EB9}">
      <dgm:prSet/>
      <dgm:spPr/>
    </dgm:pt>
    <dgm:pt modelId="{3619C3B4-C0FE-44F7-9DB8-678BD5CBDF0F}">
      <dgm:prSet phldrT="[Texto]"/>
      <dgm:spPr/>
      <dgm:t>
        <a:bodyPr/>
        <a:lstStyle/>
        <a:p>
          <a:pPr algn="l"/>
          <a:endParaRPr lang="es-CO" b="0"/>
        </a:p>
      </dgm:t>
    </dgm:pt>
    <dgm:pt modelId="{124CD9C5-FFDC-474E-9542-F6DEA5A3EA88}" type="sibTrans" cxnId="{300BBA7C-2C3E-45E4-9D4F-74ECC42992F6}">
      <dgm:prSet/>
      <dgm:spPr/>
      <dgm:t>
        <a:bodyPr/>
        <a:lstStyle/>
        <a:p>
          <a:endParaRPr lang="es-CO"/>
        </a:p>
      </dgm:t>
    </dgm:pt>
    <dgm:pt modelId="{A2BE0862-659F-4C51-B651-0DD089DB546E}" type="parTrans" cxnId="{300BBA7C-2C3E-45E4-9D4F-74ECC42992F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8B1BC2E1-B40A-4103-8CF9-167BBD62556B}" type="pres">
      <dgm:prSet presAssocID="{563ED568-3905-4152-94A7-F24E62332A7E}" presName="sibTrans" presStyleLbl="sibTrans2D1" presStyleIdx="0" presStyleCnt="1"/>
      <dgm:spPr/>
    </dgm:pt>
    <dgm:pt modelId="{EC7985C0-B8A1-48A2-B65D-B27BDA8E6136}" type="pres">
      <dgm:prSet presAssocID="{563ED568-3905-4152-94A7-F24E62332A7E}" presName="connTx" presStyleLbl="sibTrans2D1" presStyleIdx="0" presStyleCnt="1"/>
      <dgm:spPr/>
    </dgm:pt>
    <dgm:pt modelId="{EA2CA0DA-EFA1-4903-9146-81554E84280F}" type="pres">
      <dgm:prSet presAssocID="{3619C3B4-C0FE-44F7-9DB8-678BD5CBDF0F}" presName="composite" presStyleCnt="0"/>
      <dgm:spPr/>
    </dgm:pt>
    <dgm:pt modelId="{447C915D-6470-451C-94B4-CFD4E77713DA}" type="pres">
      <dgm:prSet presAssocID="{3619C3B4-C0FE-44F7-9DB8-678BD5CBDF0F}" presName="parTx" presStyleLbl="node1" presStyleIdx="0" presStyleCnt="2">
        <dgm:presLayoutVars>
          <dgm:chMax val="0"/>
          <dgm:chPref val="0"/>
          <dgm:bulletEnabled val="1"/>
        </dgm:presLayoutVars>
      </dgm:prSet>
      <dgm:spPr/>
    </dgm:pt>
    <dgm:pt modelId="{7882EF87-75E7-4CB4-B58D-9448DC1D7B96}" type="pres">
      <dgm:prSet presAssocID="{3619C3B4-C0FE-44F7-9DB8-678BD5CBDF0F}" presName="parSh" presStyleLbl="node1" presStyleIdx="1" presStyleCnt="2"/>
      <dgm:spPr/>
    </dgm:pt>
    <dgm:pt modelId="{CE247746-01C8-467D-9902-C63D35E35527}" type="pres">
      <dgm:prSet presAssocID="{3619C3B4-C0FE-44F7-9DB8-678BD5CBDF0F}" presName="desTx" presStyleLbl="fgAcc1" presStyleIdx="1" presStyleCnt="2" custScaleX="157612" custScaleY="64562" custLinFactNeighborX="3828" custLinFactNeighborY="-31308">
        <dgm:presLayoutVars>
          <dgm:bulletEnabled val="1"/>
        </dgm:presLayoutVars>
      </dgm:prSet>
      <dgm:spPr/>
    </dgm:pt>
  </dgm:ptLst>
  <dgm:cxnLst>
    <dgm:cxn modelId="{2E4A1102-E6C9-4DC0-9E59-34A1FBB9FEED}" type="presOf" srcId="{4735F9FC-99D9-4170-AB49-BF68E9128479}" destId="{71330616-7E8A-4D92-AB6F-1FB7488A3B15}" srcOrd="0" destOrd="0" presId="urn:microsoft.com/office/officeart/2005/8/layout/process3"/>
    <dgm:cxn modelId="{FCF9840C-9527-4E9E-815D-C96BC4ECA585}" type="presOf" srcId="{3619C3B4-C0FE-44F7-9DB8-678BD5CBDF0F}" destId="{447C915D-6470-451C-94B4-CFD4E77713DA}" srcOrd="0" destOrd="0" presId="urn:microsoft.com/office/officeart/2005/8/layout/process3"/>
    <dgm:cxn modelId="{E16CCD20-65B9-4E99-968F-B1B00D8C1563}" type="presOf" srcId="{F2DB028E-ED48-4F86-9D43-038F5A4A6891}" destId="{FAC9D217-058C-40C9-B679-A7212B266034}" srcOrd="0" destOrd="0" presId="urn:microsoft.com/office/officeart/2005/8/layout/process3"/>
    <dgm:cxn modelId="{F5DE5E2F-7A08-4EA7-BA8C-2012F26472F0}" type="presOf" srcId="{563ED568-3905-4152-94A7-F24E62332A7E}" destId="{EC7985C0-B8A1-48A2-B65D-B27BDA8E6136}" srcOrd="1" destOrd="0" presId="urn:microsoft.com/office/officeart/2005/8/layout/process3"/>
    <dgm:cxn modelId="{06878B4E-C2E9-4364-9762-93307EDAAC2B}" type="presOf" srcId="{3619C3B4-C0FE-44F7-9DB8-678BD5CBDF0F}" destId="{7882EF87-75E7-4CB4-B58D-9448DC1D7B96}" srcOrd="1" destOrd="0" presId="urn:microsoft.com/office/officeart/2005/8/layout/process3"/>
    <dgm:cxn modelId="{AC985857-AEA3-4511-B369-49CF29585AF6}" type="presOf" srcId="{563ED568-3905-4152-94A7-F24E62332A7E}" destId="{8B1BC2E1-B40A-4103-8CF9-167BBD62556B}" srcOrd="0" destOrd="0" presId="urn:microsoft.com/office/officeart/2005/8/layout/process3"/>
    <dgm:cxn modelId="{300BBA7C-2C3E-45E4-9D4F-74ECC42992F6}" srcId="{4735F9FC-99D9-4170-AB49-BF68E9128479}" destId="{3619C3B4-C0FE-44F7-9DB8-678BD5CBDF0F}" srcOrd="1" destOrd="0" parTransId="{A2BE0862-659F-4C51-B651-0DD089DB546E}" sibTransId="{124CD9C5-FFDC-474E-9542-F6DEA5A3EA88}"/>
    <dgm:cxn modelId="{56F3ED7C-F04C-416E-AB39-8A906975B593}" srcId="{3619C3B4-C0FE-44F7-9DB8-678BD5CBDF0F}" destId="{0D99C598-F911-48D6-9D47-0C5DD836F7F7}" srcOrd="0" destOrd="0" parTransId="{E8E72A1C-2B2D-4539-BF57-F8ED4F671B1C}" sibTransId="{48867E7A-C1AC-48D8-9952-BF2A468E44CD}"/>
    <dgm:cxn modelId="{1907CF95-8EAA-4DDB-96C7-FE1F4066116C}" srcId="{3619C3B4-C0FE-44F7-9DB8-678BD5CBDF0F}" destId="{4818E956-E3D2-4850-B16B-7A070F8FD60A}" srcOrd="2" destOrd="0" parTransId="{81811151-CB82-4927-B281-F139C6B2310A}" sibTransId="{92165213-29C5-4EAC-9CD7-EC9534961F76}"/>
    <dgm:cxn modelId="{8A3DC2A0-A3E0-4FE4-BD51-AC5870C318AD}" type="presOf" srcId="{4818E956-E3D2-4850-B16B-7A070F8FD60A}" destId="{CE247746-01C8-467D-9902-C63D35E35527}" srcOrd="0" destOrd="2" presId="urn:microsoft.com/office/officeart/2005/8/layout/process3"/>
    <dgm:cxn modelId="{4D07B7A3-55A8-4509-B3C3-B280918EA330}" type="presOf" srcId="{0D99C598-F911-48D6-9D47-0C5DD836F7F7}" destId="{CE247746-01C8-467D-9902-C63D35E35527}" srcOrd="0" destOrd="0" presId="urn:microsoft.com/office/officeart/2005/8/layout/process3"/>
    <dgm:cxn modelId="{DC6688A9-9BD5-4480-B8E9-27B66153C686}" type="presOf" srcId="{EE99270D-A60C-41EC-A875-649B55C4FD5B}" destId="{CE247746-01C8-467D-9902-C63D35E35527}" srcOrd="0" destOrd="1" presId="urn:microsoft.com/office/officeart/2005/8/layout/process3"/>
    <dgm:cxn modelId="{C1C4F0B4-4ACF-4BF4-B3E9-A9F442451B85}" type="presOf" srcId="{F2DB028E-ED48-4F86-9D43-038F5A4A6891}" destId="{A6EE5A44-391F-413F-9C9E-930C6BBBC9AB}" srcOrd="1" destOrd="0" presId="urn:microsoft.com/office/officeart/2005/8/layout/process3"/>
    <dgm:cxn modelId="{7ACA03BD-94C5-493D-BB8D-94EB50E50EB9}" srcId="{3619C3B4-C0FE-44F7-9DB8-678BD5CBDF0F}" destId="{EE99270D-A60C-41EC-A875-649B55C4FD5B}" srcOrd="1" destOrd="0" parTransId="{DC6FCE47-B51C-4080-85B6-FAF1CBE52A74}" sibTransId="{74FE41B3-BBA0-4B68-A0E8-AB05E2AA5615}"/>
    <dgm:cxn modelId="{66DF33C6-EF67-43E2-AFD3-5971B041B5F2}" srcId="{F2DB028E-ED48-4F86-9D43-038F5A4A6891}" destId="{BC7FAE0F-43F4-49B4-8352-202EA69B31F1}" srcOrd="0" destOrd="0" parTransId="{898F3908-3420-47BD-9A7A-B5BC37F5010A}" sibTransId="{34240DE0-1C72-43A7-9DC2-DDA09F9E8C69}"/>
    <dgm:cxn modelId="{0E4489DB-217E-4B56-A5C4-768029D5FCDB}"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95F610CD-A330-4D48-868A-1514A1210D4E}" type="presParOf" srcId="{71330616-7E8A-4D92-AB6F-1FB7488A3B15}" destId="{863EC9FF-13AE-4727-B922-981EE1B3005C}" srcOrd="0" destOrd="0" presId="urn:microsoft.com/office/officeart/2005/8/layout/process3"/>
    <dgm:cxn modelId="{20745DBD-4FCD-4120-A485-EE313EEAA801}" type="presParOf" srcId="{863EC9FF-13AE-4727-B922-981EE1B3005C}" destId="{FAC9D217-058C-40C9-B679-A7212B266034}" srcOrd="0" destOrd="0" presId="urn:microsoft.com/office/officeart/2005/8/layout/process3"/>
    <dgm:cxn modelId="{A0DD73AC-5213-45EC-98D6-23246A71F186}" type="presParOf" srcId="{863EC9FF-13AE-4727-B922-981EE1B3005C}" destId="{A6EE5A44-391F-413F-9C9E-930C6BBBC9AB}" srcOrd="1" destOrd="0" presId="urn:microsoft.com/office/officeart/2005/8/layout/process3"/>
    <dgm:cxn modelId="{4C426408-429B-45EF-9BF0-1096952F5985}" type="presParOf" srcId="{863EC9FF-13AE-4727-B922-981EE1B3005C}" destId="{3605D73C-7E3E-4818-B6BE-775942DAFC6D}" srcOrd="2" destOrd="0" presId="urn:microsoft.com/office/officeart/2005/8/layout/process3"/>
    <dgm:cxn modelId="{A2F5EA85-D4F2-4616-9A7D-78809071EF4C}" type="presParOf" srcId="{71330616-7E8A-4D92-AB6F-1FB7488A3B15}" destId="{8B1BC2E1-B40A-4103-8CF9-167BBD62556B}" srcOrd="1" destOrd="0" presId="urn:microsoft.com/office/officeart/2005/8/layout/process3"/>
    <dgm:cxn modelId="{C49AFE10-7376-44B7-9140-7D611A507E17}" type="presParOf" srcId="{8B1BC2E1-B40A-4103-8CF9-167BBD62556B}" destId="{EC7985C0-B8A1-48A2-B65D-B27BDA8E6136}" srcOrd="0" destOrd="0" presId="urn:microsoft.com/office/officeart/2005/8/layout/process3"/>
    <dgm:cxn modelId="{3F9D4CF9-6EFA-4C65-B245-04F2DCC6976D}" type="presParOf" srcId="{71330616-7E8A-4D92-AB6F-1FB7488A3B15}" destId="{EA2CA0DA-EFA1-4903-9146-81554E84280F}" srcOrd="2" destOrd="0" presId="urn:microsoft.com/office/officeart/2005/8/layout/process3"/>
    <dgm:cxn modelId="{3D38F616-F159-4C22-8EF8-0B9DC8E7265B}" type="presParOf" srcId="{EA2CA0DA-EFA1-4903-9146-81554E84280F}" destId="{447C915D-6470-451C-94B4-CFD4E77713DA}" srcOrd="0" destOrd="0" presId="urn:microsoft.com/office/officeart/2005/8/layout/process3"/>
    <dgm:cxn modelId="{244E69DF-40CA-4923-B7C9-5B0BF5831B8C}" type="presParOf" srcId="{EA2CA0DA-EFA1-4903-9146-81554E84280F}" destId="{7882EF87-75E7-4CB4-B58D-9448DC1D7B96}" srcOrd="1" destOrd="0" presId="urn:microsoft.com/office/officeart/2005/8/layout/process3"/>
    <dgm:cxn modelId="{62657D8D-3CD1-464C-A4EC-CA8323E4CE84}" type="presParOf" srcId="{EA2CA0DA-EFA1-4903-9146-81554E84280F}" destId="{CE247746-01C8-467D-9902-C63D35E35527}" srcOrd="2" destOrd="0" presId="urn:microsoft.com/office/officeart/2005/8/layout/process3"/>
  </dgm:cxnLst>
  <dgm:bg/>
  <dgm:whole/>
  <dgm:extLst>
    <a:ext uri="http://schemas.microsoft.com/office/drawing/2008/diagram">
      <dsp:dataModelExt xmlns:dsp="http://schemas.microsoft.com/office/drawing/2008/diagram" relId="rId167"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crearUsuario</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administrador/superadministrador podrá crear usuarios para el sistema segun se requiera, asignandoles un rol.</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09B2E610-D663-435D-8BCD-88F7603A0709}" type="presOf" srcId="{BC7FAE0F-43F4-49B4-8352-202EA69B31F1}" destId="{3605D73C-7E3E-4818-B6BE-775942DAFC6D}" srcOrd="0" destOrd="0" presId="urn:microsoft.com/office/officeart/2005/8/layout/process3"/>
    <dgm:cxn modelId="{37BA4E72-A2A3-4158-A5D1-693B2A531DE2}" type="presOf" srcId="{4735F9FC-99D9-4170-AB49-BF68E9128479}" destId="{71330616-7E8A-4D92-AB6F-1FB7488A3B15}" srcOrd="0" destOrd="0" presId="urn:microsoft.com/office/officeart/2005/8/layout/process3"/>
    <dgm:cxn modelId="{CD1432BF-D4B7-4AFF-B78F-F9D5D1BDD587}"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6E768C6-F6A5-4F33-AD8C-E4B0A169207B}"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8E1B7FF6-9FE9-44F0-B4C9-55501E1BEABD}" type="presParOf" srcId="{71330616-7E8A-4D92-AB6F-1FB7488A3B15}" destId="{863EC9FF-13AE-4727-B922-981EE1B3005C}" srcOrd="0" destOrd="0" presId="urn:microsoft.com/office/officeart/2005/8/layout/process3"/>
    <dgm:cxn modelId="{59C4883D-804F-427B-B05F-64F58A1619B6}" type="presParOf" srcId="{863EC9FF-13AE-4727-B922-981EE1B3005C}" destId="{FAC9D217-058C-40C9-B679-A7212B266034}" srcOrd="0" destOrd="0" presId="urn:microsoft.com/office/officeart/2005/8/layout/process3"/>
    <dgm:cxn modelId="{B9B20E34-F9B3-4496-BCC3-50E868C33F9A}" type="presParOf" srcId="{863EC9FF-13AE-4727-B922-981EE1B3005C}" destId="{A6EE5A44-391F-413F-9C9E-930C6BBBC9AB}" srcOrd="1" destOrd="0" presId="urn:microsoft.com/office/officeart/2005/8/layout/process3"/>
    <dgm:cxn modelId="{B1D3B79C-F8A6-4E8F-95D8-EAEE69979051}"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73"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consultarUsuario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visualizar los usuarios propios del sistema externo y sus atributos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A223D651-7B47-4D7E-89E5-D515E4BA0F0F}" type="presOf" srcId="{F2DB028E-ED48-4F86-9D43-038F5A4A6891}" destId="{FAC9D217-058C-40C9-B679-A7212B266034}" srcOrd="0" destOrd="0" presId="urn:microsoft.com/office/officeart/2005/8/layout/process3"/>
    <dgm:cxn modelId="{24AA2158-7C23-400F-893D-62774776E025}" type="presOf" srcId="{F2DB028E-ED48-4F86-9D43-038F5A4A6891}" destId="{A6EE5A44-391F-413F-9C9E-930C6BBBC9AB}" srcOrd="1" destOrd="0" presId="urn:microsoft.com/office/officeart/2005/8/layout/process3"/>
    <dgm:cxn modelId="{5F763C80-322B-4417-BEB0-23C3F2798512}" type="presOf" srcId="{4735F9FC-99D9-4170-AB49-BF68E9128479}" destId="{71330616-7E8A-4D92-AB6F-1FB7488A3B15}"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74722F8-9B79-4DB5-B083-1AD79B15FF9A}" srcId="{4735F9FC-99D9-4170-AB49-BF68E9128479}" destId="{F2DB028E-ED48-4F86-9D43-038F5A4A6891}" srcOrd="0" destOrd="0" parTransId="{294ED759-590B-422B-901E-B10D578CB4D2}" sibTransId="{563ED568-3905-4152-94A7-F24E62332A7E}"/>
    <dgm:cxn modelId="{0F7E53FC-0276-4CDA-AAB7-EABC62DD17E5}" type="presOf" srcId="{BC7FAE0F-43F4-49B4-8352-202EA69B31F1}" destId="{3605D73C-7E3E-4818-B6BE-775942DAFC6D}" srcOrd="0" destOrd="0" presId="urn:microsoft.com/office/officeart/2005/8/layout/process3"/>
    <dgm:cxn modelId="{90A87B99-8AD5-4879-95DA-CBA1C65323DC}" type="presParOf" srcId="{71330616-7E8A-4D92-AB6F-1FB7488A3B15}" destId="{863EC9FF-13AE-4727-B922-981EE1B3005C}" srcOrd="0" destOrd="0" presId="urn:microsoft.com/office/officeart/2005/8/layout/process3"/>
    <dgm:cxn modelId="{AC25C90D-6222-41AF-BB21-3E7B2F0D4E44}" type="presParOf" srcId="{863EC9FF-13AE-4727-B922-981EE1B3005C}" destId="{FAC9D217-058C-40C9-B679-A7212B266034}" srcOrd="0" destOrd="0" presId="urn:microsoft.com/office/officeart/2005/8/layout/process3"/>
    <dgm:cxn modelId="{79983F33-5331-477F-A598-07AA0A3414D0}" type="presParOf" srcId="{863EC9FF-13AE-4727-B922-981EE1B3005C}" destId="{A6EE5A44-391F-413F-9C9E-930C6BBBC9AB}" srcOrd="1" destOrd="0" presId="urn:microsoft.com/office/officeart/2005/8/layout/process3"/>
    <dgm:cxn modelId="{5FC09CA3-A9E1-4EB6-A29E-33AE1AD09239}"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7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Administrador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BEC0897C-5F80-4E5D-BE40-58C84A121C63}" type="presOf" srcId="{D7461CB3-0D19-4BA8-8AC1-D6AFBE0A592A}" destId="{8361B7DF-175B-4A8C-AE5F-A22F8005CB02}" srcOrd="0" destOrd="0" presId="urn:microsoft.com/office/officeart/2005/8/layout/process3"/>
    <dgm:cxn modelId="{2477A6AC-FB4F-4025-89D8-F511C0C7A9EF}" type="presOf" srcId="{37825505-43F1-46EE-B5D5-E16AABC45527}" destId="{5A37B31B-92A6-4B8C-8EC6-79C60F510A69}"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59810F9-6C18-4B4B-A7A0-0B968918C095}" type="presOf" srcId="{B1A8326E-1151-4B2E-9B56-47A9FB9F58E4}" destId="{DBB6B28E-CD7F-46A0-BDAC-199473353B78}" srcOrd="0" destOrd="0" presId="urn:microsoft.com/office/officeart/2005/8/layout/process3"/>
    <dgm:cxn modelId="{12C5E3FD-780F-49B9-B0DE-23713D7E4058}" type="presOf" srcId="{D7461CB3-0D19-4BA8-8AC1-D6AFBE0A592A}" destId="{2921033C-02DB-4BD2-89E8-9FE448BB63C9}" srcOrd="1" destOrd="0" presId="urn:microsoft.com/office/officeart/2005/8/layout/process3"/>
    <dgm:cxn modelId="{DD263840-A225-4FC2-8EE8-7D2B0356FFDE}" type="presParOf" srcId="{DBB6B28E-CD7F-46A0-BDAC-199473353B78}" destId="{CAE8AA46-FD53-45B8-8457-87F8FE08349F}" srcOrd="0" destOrd="0" presId="urn:microsoft.com/office/officeart/2005/8/layout/process3"/>
    <dgm:cxn modelId="{B3A81F36-783A-4F41-94F2-1E61DAD14F33}" type="presParOf" srcId="{CAE8AA46-FD53-45B8-8457-87F8FE08349F}" destId="{8361B7DF-175B-4A8C-AE5F-A22F8005CB02}" srcOrd="0" destOrd="0" presId="urn:microsoft.com/office/officeart/2005/8/layout/process3"/>
    <dgm:cxn modelId="{2D432F1D-05BD-401E-A3E6-4ECF18967CCA}" type="presParOf" srcId="{CAE8AA46-FD53-45B8-8457-87F8FE08349F}" destId="{2921033C-02DB-4BD2-89E8-9FE448BB63C9}" srcOrd="1" destOrd="0" presId="urn:microsoft.com/office/officeart/2005/8/layout/process3"/>
    <dgm:cxn modelId="{0B180A91-6BA8-446C-B8F4-E9B0D3C6F01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el usuario eliminandolo o dejandolo inactivo.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4F6EE4AC-7625-41C9-AE5C-502D563CC77D}">
      <dgm:prSet phldrT="[Texto]"/>
      <dgm:spPr/>
      <dgm:t>
        <a:bodyPr/>
        <a:lstStyle/>
        <a:p>
          <a:pPr algn="l"/>
          <a:r>
            <a:rPr lang="es-CO" b="0"/>
            <a:t>bloquearUsuario</a:t>
          </a:r>
        </a:p>
      </dgm:t>
    </dgm:pt>
    <dgm:pt modelId="{0A0BCF55-110C-4238-9A5E-681BCBD073E8}" type="parTrans" cxnId="{0F3B3ED1-F317-4B62-AB02-22E20AC207D3}">
      <dgm:prSet/>
      <dgm:spPr/>
      <dgm:t>
        <a:bodyPr/>
        <a:lstStyle/>
        <a:p>
          <a:endParaRPr lang="es-CO"/>
        </a:p>
      </dgm:t>
    </dgm:pt>
    <dgm:pt modelId="{67652357-22C3-4AF9-820A-4FEE24A67338}" type="sibTrans" cxnId="{0F3B3ED1-F317-4B62-AB02-22E20AC207D3}">
      <dgm:prSet/>
      <dgm:spPr/>
      <dgm:t>
        <a:bodyPr/>
        <a:lstStyle/>
        <a:p>
          <a:endParaRPr lang="es-CO"/>
        </a:p>
      </dgm:t>
    </dgm:pt>
    <dgm:pt modelId="{10FB783C-1E93-416C-87C3-985D57DC5840}">
      <dgm:prSet phldrT="[Texto]"/>
      <dgm:spPr/>
      <dgm:t>
        <a:bodyPr/>
        <a:lstStyle/>
        <a:p>
          <a:pPr algn="l"/>
          <a:r>
            <a:rPr lang="es-CO" b="0"/>
            <a:t>se podrá eliminar el usuario</a:t>
          </a:r>
        </a:p>
      </dgm:t>
    </dgm:pt>
    <dgm:pt modelId="{1D1C08EB-D67C-4814-8516-2856CADAF48A}" type="parTrans" cxnId="{3B8F7641-3371-49BE-9C82-B6C1C57A223A}">
      <dgm:prSet/>
      <dgm:spPr/>
      <dgm:t>
        <a:bodyPr/>
        <a:lstStyle/>
        <a:p>
          <a:endParaRPr lang="es-CO"/>
        </a:p>
      </dgm:t>
    </dgm:pt>
    <dgm:pt modelId="{60DB2512-B52B-4C7D-AB7D-7E5953D58F29}" type="sibTrans" cxnId="{3B8F7641-3371-49BE-9C82-B6C1C57A223A}">
      <dgm:prSet/>
      <dgm:spPr/>
      <dgm:t>
        <a:bodyPr/>
        <a:lstStyle/>
        <a:p>
          <a:endParaRPr lang="es-CO"/>
        </a:p>
      </dgm:t>
    </dgm:pt>
    <dgm:pt modelId="{D20267DF-E9CA-477F-83BB-D7322651B86D}">
      <dgm:prSet phldrT="[Texto]"/>
      <dgm:spPr/>
      <dgm:t>
        <a:bodyPr/>
        <a:lstStyle/>
        <a:p>
          <a:pPr algn="l"/>
          <a:r>
            <a:rPr lang="es-CO" b="0"/>
            <a:t>inhabilitarUsuario</a:t>
          </a:r>
        </a:p>
      </dgm:t>
    </dgm:pt>
    <dgm:pt modelId="{3284AC7B-7FE8-48EA-AD4D-3E38BABF6C16}" type="parTrans" cxnId="{212ED1CE-3447-4964-A854-F7A1D5FCBD8D}">
      <dgm:prSet/>
      <dgm:spPr/>
      <dgm:t>
        <a:bodyPr/>
        <a:lstStyle/>
        <a:p>
          <a:endParaRPr lang="es-CO"/>
        </a:p>
      </dgm:t>
    </dgm:pt>
    <dgm:pt modelId="{45A3E444-9229-4CBE-A3CE-710AF9F1765B}" type="sibTrans" cxnId="{212ED1CE-3447-4964-A854-F7A1D5FCBD8D}">
      <dgm:prSet/>
      <dgm:spPr/>
      <dgm:t>
        <a:bodyPr/>
        <a:lstStyle/>
        <a:p>
          <a:endParaRPr lang="es-CO"/>
        </a:p>
      </dgm:t>
    </dgm:pt>
    <dgm:pt modelId="{90F8CCAC-B359-4FF5-A902-1A094599A3BD}">
      <dgm:prSet phldrT="[Texto]"/>
      <dgm:spPr/>
      <dgm:t>
        <a:bodyPr/>
        <a:lstStyle/>
        <a:p>
          <a:pPr algn="l"/>
          <a:r>
            <a:rPr lang="es-CO" b="0"/>
            <a:t> se inhabilitara el usuario </a:t>
          </a:r>
        </a:p>
      </dgm:t>
    </dgm:pt>
    <dgm:pt modelId="{27958218-F49A-47AA-9DEE-EE44920441ED}" type="parTrans" cxnId="{946C57A6-8CA1-47AB-B8D5-25CAA4AA9DE0}">
      <dgm:prSet/>
      <dgm:spPr/>
      <dgm:t>
        <a:bodyPr/>
        <a:lstStyle/>
        <a:p>
          <a:endParaRPr lang="es-CO"/>
        </a:p>
      </dgm:t>
    </dgm:pt>
    <dgm:pt modelId="{7F3B1C3F-62FA-4697-B9F8-F783B8DF9522}" type="sibTrans" cxnId="{946C57A6-8CA1-47AB-B8D5-25CAA4AA9DE0}">
      <dgm:prSet/>
      <dgm:spPr/>
      <dgm:t>
        <a:bodyPr/>
        <a:lstStyle/>
        <a:p>
          <a:endParaRPr lang="es-CO"/>
        </a:p>
      </dgm:t>
    </dgm:pt>
    <dgm:pt modelId="{11BCFEFF-5C2B-4A0F-8F1D-B42061120C8B}">
      <dgm:prSet phldrT="[Texto]"/>
      <dgm:spPr/>
      <dgm:t>
        <a:bodyPr/>
        <a:lstStyle/>
        <a:p>
          <a:pPr algn="l"/>
          <a:r>
            <a:rPr lang="es-CO" b="0"/>
            <a:t>habilitarUsuario</a:t>
          </a:r>
        </a:p>
      </dgm:t>
    </dgm:pt>
    <dgm:pt modelId="{FA1C97AF-77EA-4624-9111-E271B7E422D1}" type="parTrans" cxnId="{DEC7D710-9C62-469A-8DD3-84E761725272}">
      <dgm:prSet/>
      <dgm:spPr/>
      <dgm:t>
        <a:bodyPr/>
        <a:lstStyle/>
        <a:p>
          <a:endParaRPr lang="es-CO"/>
        </a:p>
      </dgm:t>
    </dgm:pt>
    <dgm:pt modelId="{AA582F89-1E22-4030-8A55-902DD059FC75}" type="sibTrans" cxnId="{DEC7D710-9C62-469A-8DD3-84E761725272}">
      <dgm:prSet/>
      <dgm:spPr/>
      <dgm:t>
        <a:bodyPr/>
        <a:lstStyle/>
        <a:p>
          <a:endParaRPr lang="es-CO"/>
        </a:p>
      </dgm:t>
    </dgm:pt>
    <dgm:pt modelId="{BD8C8AB0-3204-47AA-9C15-CF4FF348605B}">
      <dgm:prSet phldrT="[Texto]"/>
      <dgm:spPr/>
      <dgm:t>
        <a:bodyPr/>
        <a:lstStyle/>
        <a:p>
          <a:pPr algn="l"/>
          <a:r>
            <a:rPr lang="es-CO" b="0"/>
            <a:t>se habilitara el usuario </a:t>
          </a:r>
        </a:p>
      </dgm:t>
    </dgm:pt>
    <dgm:pt modelId="{94138448-04FD-480E-AC6A-3BA2CD9D538D}" type="parTrans" cxnId="{B5ABF38E-E9E3-4D29-A632-1FE4C94776BA}">
      <dgm:prSet/>
      <dgm:spPr/>
      <dgm:t>
        <a:bodyPr/>
        <a:lstStyle/>
        <a:p>
          <a:endParaRPr lang="es-CO"/>
        </a:p>
      </dgm:t>
    </dgm:pt>
    <dgm:pt modelId="{EF9C85F0-3F8A-4487-94E3-D922EB27EFEA}" type="sibTrans" cxnId="{B5ABF38E-E9E3-4D29-A632-1FE4C94776B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70D31685-4DF9-430E-850F-8910210FF3C1}" type="pres">
      <dgm:prSet presAssocID="{563ED568-3905-4152-94A7-F24E62332A7E}" presName="sibTrans" presStyleLbl="sibTrans2D1" presStyleIdx="0" presStyleCnt="3"/>
      <dgm:spPr/>
    </dgm:pt>
    <dgm:pt modelId="{885064CE-4FFB-4DC8-8636-15E1D4544FBA}" type="pres">
      <dgm:prSet presAssocID="{563ED568-3905-4152-94A7-F24E62332A7E}" presName="connTx" presStyleLbl="sibTrans2D1" presStyleIdx="0" presStyleCnt="3"/>
      <dgm:spPr/>
    </dgm:pt>
    <dgm:pt modelId="{68BC708F-326D-4FAF-B22B-BC2F6BBB0287}" type="pres">
      <dgm:prSet presAssocID="{4F6EE4AC-7625-41C9-AE5C-502D563CC77D}" presName="composite" presStyleCnt="0"/>
      <dgm:spPr/>
    </dgm:pt>
    <dgm:pt modelId="{9575D65E-5371-4813-AB13-1D174E36B79B}" type="pres">
      <dgm:prSet presAssocID="{4F6EE4AC-7625-41C9-AE5C-502D563CC77D}" presName="parTx" presStyleLbl="node1" presStyleIdx="0" presStyleCnt="4">
        <dgm:presLayoutVars>
          <dgm:chMax val="0"/>
          <dgm:chPref val="0"/>
          <dgm:bulletEnabled val="1"/>
        </dgm:presLayoutVars>
      </dgm:prSet>
      <dgm:spPr/>
    </dgm:pt>
    <dgm:pt modelId="{CDF990C5-E2F7-4D2C-BF22-621C407A7EA7}" type="pres">
      <dgm:prSet presAssocID="{4F6EE4AC-7625-41C9-AE5C-502D563CC77D}" presName="parSh" presStyleLbl="node1" presStyleIdx="1" presStyleCnt="4"/>
      <dgm:spPr/>
    </dgm:pt>
    <dgm:pt modelId="{0E7737CA-7B82-4DCD-92A9-634119EBF55F}" type="pres">
      <dgm:prSet presAssocID="{4F6EE4AC-7625-41C9-AE5C-502D563CC77D}" presName="desTx" presStyleLbl="fgAcc1" presStyleIdx="1" presStyleCnt="4">
        <dgm:presLayoutVars>
          <dgm:bulletEnabled val="1"/>
        </dgm:presLayoutVars>
      </dgm:prSet>
      <dgm:spPr/>
    </dgm:pt>
    <dgm:pt modelId="{03FB6462-9C16-412B-8233-C8F86192C097}" type="pres">
      <dgm:prSet presAssocID="{67652357-22C3-4AF9-820A-4FEE24A67338}" presName="sibTrans" presStyleLbl="sibTrans2D1" presStyleIdx="1" presStyleCnt="3"/>
      <dgm:spPr/>
    </dgm:pt>
    <dgm:pt modelId="{02727540-690F-45DC-AB36-5A99B2586D8B}" type="pres">
      <dgm:prSet presAssocID="{67652357-22C3-4AF9-820A-4FEE24A67338}" presName="connTx" presStyleLbl="sibTrans2D1" presStyleIdx="1" presStyleCnt="3"/>
      <dgm:spPr/>
    </dgm:pt>
    <dgm:pt modelId="{0F64AB82-EEC8-47F5-9E29-31BF6A41143A}" type="pres">
      <dgm:prSet presAssocID="{D20267DF-E9CA-477F-83BB-D7322651B86D}" presName="composite" presStyleCnt="0"/>
      <dgm:spPr/>
    </dgm:pt>
    <dgm:pt modelId="{9CC414BD-29F3-4049-B49A-7DAD76E77117}" type="pres">
      <dgm:prSet presAssocID="{D20267DF-E9CA-477F-83BB-D7322651B86D}" presName="parTx" presStyleLbl="node1" presStyleIdx="1" presStyleCnt="4">
        <dgm:presLayoutVars>
          <dgm:chMax val="0"/>
          <dgm:chPref val="0"/>
          <dgm:bulletEnabled val="1"/>
        </dgm:presLayoutVars>
      </dgm:prSet>
      <dgm:spPr/>
    </dgm:pt>
    <dgm:pt modelId="{6EDE32B8-2703-4FDB-BFE5-616ACCFCF651}" type="pres">
      <dgm:prSet presAssocID="{D20267DF-E9CA-477F-83BB-D7322651B86D}" presName="parSh" presStyleLbl="node1" presStyleIdx="2" presStyleCnt="4"/>
      <dgm:spPr/>
    </dgm:pt>
    <dgm:pt modelId="{3C5E9EAB-40C5-4F84-B064-213613CB28EE}" type="pres">
      <dgm:prSet presAssocID="{D20267DF-E9CA-477F-83BB-D7322651B86D}" presName="desTx" presStyleLbl="fgAcc1" presStyleIdx="2" presStyleCnt="4">
        <dgm:presLayoutVars>
          <dgm:bulletEnabled val="1"/>
        </dgm:presLayoutVars>
      </dgm:prSet>
      <dgm:spPr/>
    </dgm:pt>
    <dgm:pt modelId="{C242904C-1483-4F70-A556-539125A32175}" type="pres">
      <dgm:prSet presAssocID="{45A3E444-9229-4CBE-A3CE-710AF9F1765B}" presName="sibTrans" presStyleLbl="sibTrans2D1" presStyleIdx="2" presStyleCnt="3"/>
      <dgm:spPr/>
    </dgm:pt>
    <dgm:pt modelId="{76AD0AB1-6FBD-43BC-AF41-884E282BDCF1}" type="pres">
      <dgm:prSet presAssocID="{45A3E444-9229-4CBE-A3CE-710AF9F1765B}" presName="connTx" presStyleLbl="sibTrans2D1" presStyleIdx="2" presStyleCnt="3"/>
      <dgm:spPr/>
    </dgm:pt>
    <dgm:pt modelId="{1DD0A62F-DE68-4821-9BA2-00561C978596}" type="pres">
      <dgm:prSet presAssocID="{11BCFEFF-5C2B-4A0F-8F1D-B42061120C8B}" presName="composite" presStyleCnt="0"/>
      <dgm:spPr/>
    </dgm:pt>
    <dgm:pt modelId="{C0087715-30F7-472C-8C63-FA0A22ED6C7F}" type="pres">
      <dgm:prSet presAssocID="{11BCFEFF-5C2B-4A0F-8F1D-B42061120C8B}" presName="parTx" presStyleLbl="node1" presStyleIdx="2" presStyleCnt="4">
        <dgm:presLayoutVars>
          <dgm:chMax val="0"/>
          <dgm:chPref val="0"/>
          <dgm:bulletEnabled val="1"/>
        </dgm:presLayoutVars>
      </dgm:prSet>
      <dgm:spPr/>
    </dgm:pt>
    <dgm:pt modelId="{EC7DD54C-F595-48C6-A6E6-16A99BCC0106}" type="pres">
      <dgm:prSet presAssocID="{11BCFEFF-5C2B-4A0F-8F1D-B42061120C8B}" presName="parSh" presStyleLbl="node1" presStyleIdx="3" presStyleCnt="4"/>
      <dgm:spPr/>
    </dgm:pt>
    <dgm:pt modelId="{AFAC066E-9585-4200-9A20-B6AE36023DFF}" type="pres">
      <dgm:prSet presAssocID="{11BCFEFF-5C2B-4A0F-8F1D-B42061120C8B}" presName="desTx" presStyleLbl="fgAcc1" presStyleIdx="3" presStyleCnt="4">
        <dgm:presLayoutVars>
          <dgm:bulletEnabled val="1"/>
        </dgm:presLayoutVars>
      </dgm:prSet>
      <dgm:spPr/>
    </dgm:pt>
  </dgm:ptLst>
  <dgm:cxnLst>
    <dgm:cxn modelId="{BAD49506-1DEC-4C1F-9C22-CD0BC2A610AB}" type="presOf" srcId="{F2DB028E-ED48-4F86-9D43-038F5A4A6891}" destId="{FAC9D217-058C-40C9-B679-A7212B266034}" srcOrd="0" destOrd="0" presId="urn:microsoft.com/office/officeart/2005/8/layout/process3"/>
    <dgm:cxn modelId="{B2120B08-67FC-4E4F-8EC2-B1C542D7C608}" type="presOf" srcId="{F2DB028E-ED48-4F86-9D43-038F5A4A6891}" destId="{A6EE5A44-391F-413F-9C9E-930C6BBBC9AB}" srcOrd="1" destOrd="0" presId="urn:microsoft.com/office/officeart/2005/8/layout/process3"/>
    <dgm:cxn modelId="{DEC7D710-9C62-469A-8DD3-84E761725272}" srcId="{4735F9FC-99D9-4170-AB49-BF68E9128479}" destId="{11BCFEFF-5C2B-4A0F-8F1D-B42061120C8B}" srcOrd="3" destOrd="0" parTransId="{FA1C97AF-77EA-4624-9111-E271B7E422D1}" sibTransId="{AA582F89-1E22-4030-8A55-902DD059FC75}"/>
    <dgm:cxn modelId="{2C047918-6695-427D-B08D-AC3E07DBE2D7}" type="presOf" srcId="{45A3E444-9229-4CBE-A3CE-710AF9F1765B}" destId="{76AD0AB1-6FBD-43BC-AF41-884E282BDCF1}" srcOrd="1" destOrd="0" presId="urn:microsoft.com/office/officeart/2005/8/layout/process3"/>
    <dgm:cxn modelId="{EA62E51E-15BB-482B-B809-D1D0D0C02CB6}" type="presOf" srcId="{90F8CCAC-B359-4FF5-A902-1A094599A3BD}" destId="{3C5E9EAB-40C5-4F84-B064-213613CB28EE}" srcOrd="0" destOrd="0" presId="urn:microsoft.com/office/officeart/2005/8/layout/process3"/>
    <dgm:cxn modelId="{16293521-B2C3-4877-8E87-410B2AFBEA25}" type="presOf" srcId="{563ED568-3905-4152-94A7-F24E62332A7E}" destId="{885064CE-4FFB-4DC8-8636-15E1D4544FBA}" srcOrd="1" destOrd="0" presId="urn:microsoft.com/office/officeart/2005/8/layout/process3"/>
    <dgm:cxn modelId="{72FD2B24-65C2-4CB1-A406-E582F7A2079E}" type="presOf" srcId="{D20267DF-E9CA-477F-83BB-D7322651B86D}" destId="{6EDE32B8-2703-4FDB-BFE5-616ACCFCF651}" srcOrd="1" destOrd="0" presId="urn:microsoft.com/office/officeart/2005/8/layout/process3"/>
    <dgm:cxn modelId="{64C8DD2D-57B7-4F84-ADEC-F4DA7412878F}" type="presOf" srcId="{D20267DF-E9CA-477F-83BB-D7322651B86D}" destId="{9CC414BD-29F3-4049-B49A-7DAD76E77117}" srcOrd="0" destOrd="0" presId="urn:microsoft.com/office/officeart/2005/8/layout/process3"/>
    <dgm:cxn modelId="{0C8A0B38-7813-4155-9C97-307A152C28F4}" type="presOf" srcId="{11BCFEFF-5C2B-4A0F-8F1D-B42061120C8B}" destId="{EC7DD54C-F595-48C6-A6E6-16A99BCC0106}" srcOrd="1" destOrd="0" presId="urn:microsoft.com/office/officeart/2005/8/layout/process3"/>
    <dgm:cxn modelId="{3B8F7641-3371-49BE-9C82-B6C1C57A223A}" srcId="{4F6EE4AC-7625-41C9-AE5C-502D563CC77D}" destId="{10FB783C-1E93-416C-87C3-985D57DC5840}" srcOrd="0" destOrd="0" parTransId="{1D1C08EB-D67C-4814-8516-2856CADAF48A}" sibTransId="{60DB2512-B52B-4C7D-AB7D-7E5953D58F29}"/>
    <dgm:cxn modelId="{A8DB9D77-342D-4865-9019-16EC4B8A7A37}" type="presOf" srcId="{67652357-22C3-4AF9-820A-4FEE24A67338}" destId="{02727540-690F-45DC-AB36-5A99B2586D8B}" srcOrd="1" destOrd="0" presId="urn:microsoft.com/office/officeart/2005/8/layout/process3"/>
    <dgm:cxn modelId="{AF1DE48B-B74A-4655-88A7-BAF7FDDCC834}" type="presOf" srcId="{4F6EE4AC-7625-41C9-AE5C-502D563CC77D}" destId="{CDF990C5-E2F7-4D2C-BF22-621C407A7EA7}" srcOrd="1" destOrd="0" presId="urn:microsoft.com/office/officeart/2005/8/layout/process3"/>
    <dgm:cxn modelId="{B5ABF38E-E9E3-4D29-A632-1FE4C94776BA}" srcId="{11BCFEFF-5C2B-4A0F-8F1D-B42061120C8B}" destId="{BD8C8AB0-3204-47AA-9C15-CF4FF348605B}" srcOrd="0" destOrd="0" parTransId="{94138448-04FD-480E-AC6A-3BA2CD9D538D}" sibTransId="{EF9C85F0-3F8A-4487-94E3-D922EB27EFEA}"/>
    <dgm:cxn modelId="{8B832B96-9BA8-44ED-B52F-DD84D2971660}" type="presOf" srcId="{4735F9FC-99D9-4170-AB49-BF68E9128479}" destId="{71330616-7E8A-4D92-AB6F-1FB7488A3B15}" srcOrd="0" destOrd="0" presId="urn:microsoft.com/office/officeart/2005/8/layout/process3"/>
    <dgm:cxn modelId="{82D77D96-6935-4296-ADFC-93E529F3FB7F}" type="presOf" srcId="{BC7FAE0F-43F4-49B4-8352-202EA69B31F1}" destId="{3605D73C-7E3E-4818-B6BE-775942DAFC6D}" srcOrd="0" destOrd="0" presId="urn:microsoft.com/office/officeart/2005/8/layout/process3"/>
    <dgm:cxn modelId="{F60A729D-778C-4CBF-AAC4-19148BB2F612}" type="presOf" srcId="{BD8C8AB0-3204-47AA-9C15-CF4FF348605B}" destId="{AFAC066E-9585-4200-9A20-B6AE36023DFF}" srcOrd="0" destOrd="0" presId="urn:microsoft.com/office/officeart/2005/8/layout/process3"/>
    <dgm:cxn modelId="{AB2E7A9F-81E0-404D-B51F-DC28B819138E}" type="presOf" srcId="{67652357-22C3-4AF9-820A-4FEE24A67338}" destId="{03FB6462-9C16-412B-8233-C8F86192C097}" srcOrd="0" destOrd="0" presId="urn:microsoft.com/office/officeart/2005/8/layout/process3"/>
    <dgm:cxn modelId="{9AF1AAA4-08CB-405C-9F95-1D93F91D4676}" type="presOf" srcId="{563ED568-3905-4152-94A7-F24E62332A7E}" destId="{70D31685-4DF9-430E-850F-8910210FF3C1}" srcOrd="0" destOrd="0" presId="urn:microsoft.com/office/officeart/2005/8/layout/process3"/>
    <dgm:cxn modelId="{946C57A6-8CA1-47AB-B8D5-25CAA4AA9DE0}" srcId="{D20267DF-E9CA-477F-83BB-D7322651B86D}" destId="{90F8CCAC-B359-4FF5-A902-1A094599A3BD}" srcOrd="0" destOrd="0" parTransId="{27958218-F49A-47AA-9DEE-EE44920441ED}" sibTransId="{7F3B1C3F-62FA-4697-B9F8-F783B8DF9522}"/>
    <dgm:cxn modelId="{FA283DA8-7F7E-44F6-91C7-BE72C6418A00}" type="presOf" srcId="{4F6EE4AC-7625-41C9-AE5C-502D563CC77D}" destId="{9575D65E-5371-4813-AB13-1D174E36B79B}" srcOrd="0" destOrd="0" presId="urn:microsoft.com/office/officeart/2005/8/layout/process3"/>
    <dgm:cxn modelId="{0C4C09A9-BAE9-4848-9FBF-EDA36DC19832}" type="presOf" srcId="{10FB783C-1E93-416C-87C3-985D57DC5840}" destId="{0E7737CA-7B82-4DCD-92A9-634119EBF55F}" srcOrd="0" destOrd="0" presId="urn:microsoft.com/office/officeart/2005/8/layout/process3"/>
    <dgm:cxn modelId="{ADBB1EAB-4F56-48BA-91C2-0C6090C7F0A5}" type="presOf" srcId="{45A3E444-9229-4CBE-A3CE-710AF9F1765B}" destId="{C242904C-1483-4F70-A556-539125A32175}"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212ED1CE-3447-4964-A854-F7A1D5FCBD8D}" srcId="{4735F9FC-99D9-4170-AB49-BF68E9128479}" destId="{D20267DF-E9CA-477F-83BB-D7322651B86D}" srcOrd="2" destOrd="0" parTransId="{3284AC7B-7FE8-48EA-AD4D-3E38BABF6C16}" sibTransId="{45A3E444-9229-4CBE-A3CE-710AF9F1765B}"/>
    <dgm:cxn modelId="{0F3B3ED1-F317-4B62-AB02-22E20AC207D3}" srcId="{4735F9FC-99D9-4170-AB49-BF68E9128479}" destId="{4F6EE4AC-7625-41C9-AE5C-502D563CC77D}" srcOrd="1" destOrd="0" parTransId="{0A0BCF55-110C-4238-9A5E-681BCBD073E8}" sibTransId="{67652357-22C3-4AF9-820A-4FEE24A67338}"/>
    <dgm:cxn modelId="{FBEE41DF-7D07-449C-B85B-B86A90DAD781}" type="presOf" srcId="{11BCFEFF-5C2B-4A0F-8F1D-B42061120C8B}" destId="{C0087715-30F7-472C-8C63-FA0A22ED6C7F}"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1512D9B-3A4B-4CA6-83DC-219F062667B9}" type="presParOf" srcId="{71330616-7E8A-4D92-AB6F-1FB7488A3B15}" destId="{863EC9FF-13AE-4727-B922-981EE1B3005C}" srcOrd="0" destOrd="0" presId="urn:microsoft.com/office/officeart/2005/8/layout/process3"/>
    <dgm:cxn modelId="{AC00DD2F-B1A0-448E-80DA-A4459DBA59C7}" type="presParOf" srcId="{863EC9FF-13AE-4727-B922-981EE1B3005C}" destId="{FAC9D217-058C-40C9-B679-A7212B266034}" srcOrd="0" destOrd="0" presId="urn:microsoft.com/office/officeart/2005/8/layout/process3"/>
    <dgm:cxn modelId="{9285F01B-D458-4013-AD43-7FDA0BAFE43F}" type="presParOf" srcId="{863EC9FF-13AE-4727-B922-981EE1B3005C}" destId="{A6EE5A44-391F-413F-9C9E-930C6BBBC9AB}" srcOrd="1" destOrd="0" presId="urn:microsoft.com/office/officeart/2005/8/layout/process3"/>
    <dgm:cxn modelId="{689F65E9-B474-423B-98F5-71B931902429}" type="presParOf" srcId="{863EC9FF-13AE-4727-B922-981EE1B3005C}" destId="{3605D73C-7E3E-4818-B6BE-775942DAFC6D}" srcOrd="2" destOrd="0" presId="urn:microsoft.com/office/officeart/2005/8/layout/process3"/>
    <dgm:cxn modelId="{97BAAEA6-7D1A-44CC-88C4-A35EEB45FCB3}" type="presParOf" srcId="{71330616-7E8A-4D92-AB6F-1FB7488A3B15}" destId="{70D31685-4DF9-430E-850F-8910210FF3C1}" srcOrd="1" destOrd="0" presId="urn:microsoft.com/office/officeart/2005/8/layout/process3"/>
    <dgm:cxn modelId="{96797A17-01AE-4EDA-B9EB-1245816474FA}" type="presParOf" srcId="{70D31685-4DF9-430E-850F-8910210FF3C1}" destId="{885064CE-4FFB-4DC8-8636-15E1D4544FBA}" srcOrd="0" destOrd="0" presId="urn:microsoft.com/office/officeart/2005/8/layout/process3"/>
    <dgm:cxn modelId="{22AC4325-49A9-4927-86D5-31E2651FB688}" type="presParOf" srcId="{71330616-7E8A-4D92-AB6F-1FB7488A3B15}" destId="{68BC708F-326D-4FAF-B22B-BC2F6BBB0287}" srcOrd="2" destOrd="0" presId="urn:microsoft.com/office/officeart/2005/8/layout/process3"/>
    <dgm:cxn modelId="{8372F333-D76F-49CE-A5BE-BE290A9C77A4}" type="presParOf" srcId="{68BC708F-326D-4FAF-B22B-BC2F6BBB0287}" destId="{9575D65E-5371-4813-AB13-1D174E36B79B}" srcOrd="0" destOrd="0" presId="urn:microsoft.com/office/officeart/2005/8/layout/process3"/>
    <dgm:cxn modelId="{59B0A7BB-4605-40CB-8632-04F415EF4AD7}" type="presParOf" srcId="{68BC708F-326D-4FAF-B22B-BC2F6BBB0287}" destId="{CDF990C5-E2F7-4D2C-BF22-621C407A7EA7}" srcOrd="1" destOrd="0" presId="urn:microsoft.com/office/officeart/2005/8/layout/process3"/>
    <dgm:cxn modelId="{E68955C6-1474-4F30-B52D-9BF68DE77BEF}" type="presParOf" srcId="{68BC708F-326D-4FAF-B22B-BC2F6BBB0287}" destId="{0E7737CA-7B82-4DCD-92A9-634119EBF55F}" srcOrd="2" destOrd="0" presId="urn:microsoft.com/office/officeart/2005/8/layout/process3"/>
    <dgm:cxn modelId="{1AA76026-60D8-4EF6-A22C-EE0127D04820}" type="presParOf" srcId="{71330616-7E8A-4D92-AB6F-1FB7488A3B15}" destId="{03FB6462-9C16-412B-8233-C8F86192C097}" srcOrd="3" destOrd="0" presId="urn:microsoft.com/office/officeart/2005/8/layout/process3"/>
    <dgm:cxn modelId="{B24E5F95-DCFA-4DDF-8FB0-438CBD9F9F51}" type="presParOf" srcId="{03FB6462-9C16-412B-8233-C8F86192C097}" destId="{02727540-690F-45DC-AB36-5A99B2586D8B}" srcOrd="0" destOrd="0" presId="urn:microsoft.com/office/officeart/2005/8/layout/process3"/>
    <dgm:cxn modelId="{3A0E5832-6520-4ACA-9318-9C7F820E13D1}" type="presParOf" srcId="{71330616-7E8A-4D92-AB6F-1FB7488A3B15}" destId="{0F64AB82-EEC8-47F5-9E29-31BF6A41143A}" srcOrd="4" destOrd="0" presId="urn:microsoft.com/office/officeart/2005/8/layout/process3"/>
    <dgm:cxn modelId="{8A8F01B1-821A-491D-8CF5-04D7A03C627B}" type="presParOf" srcId="{0F64AB82-EEC8-47F5-9E29-31BF6A41143A}" destId="{9CC414BD-29F3-4049-B49A-7DAD76E77117}" srcOrd="0" destOrd="0" presId="urn:microsoft.com/office/officeart/2005/8/layout/process3"/>
    <dgm:cxn modelId="{D6EFA778-7FAE-45BA-A66B-963DCA2A38C6}" type="presParOf" srcId="{0F64AB82-EEC8-47F5-9E29-31BF6A41143A}" destId="{6EDE32B8-2703-4FDB-BFE5-616ACCFCF651}" srcOrd="1" destOrd="0" presId="urn:microsoft.com/office/officeart/2005/8/layout/process3"/>
    <dgm:cxn modelId="{9B3DE979-C401-4ED8-A8BA-5DD04A2A446F}" type="presParOf" srcId="{0F64AB82-EEC8-47F5-9E29-31BF6A41143A}" destId="{3C5E9EAB-40C5-4F84-B064-213613CB28EE}" srcOrd="2" destOrd="0" presId="urn:microsoft.com/office/officeart/2005/8/layout/process3"/>
    <dgm:cxn modelId="{6F9B8DC2-9A89-4810-96CD-2CC3A6079177}" type="presParOf" srcId="{71330616-7E8A-4D92-AB6F-1FB7488A3B15}" destId="{C242904C-1483-4F70-A556-539125A32175}" srcOrd="5" destOrd="0" presId="urn:microsoft.com/office/officeart/2005/8/layout/process3"/>
    <dgm:cxn modelId="{2E1018F1-B8F5-49A5-B36E-D5129CECF6B6}" type="presParOf" srcId="{C242904C-1483-4F70-A556-539125A32175}" destId="{76AD0AB1-6FBD-43BC-AF41-884E282BDCF1}" srcOrd="0" destOrd="0" presId="urn:microsoft.com/office/officeart/2005/8/layout/process3"/>
    <dgm:cxn modelId="{E701CD74-B2AB-4709-81CB-75455C27497F}" type="presParOf" srcId="{71330616-7E8A-4D92-AB6F-1FB7488A3B15}" destId="{1DD0A62F-DE68-4821-9BA2-00561C978596}" srcOrd="6" destOrd="0" presId="urn:microsoft.com/office/officeart/2005/8/layout/process3"/>
    <dgm:cxn modelId="{B6695909-2EFE-43E1-AA7F-468C8511F48C}" type="presParOf" srcId="{1DD0A62F-DE68-4821-9BA2-00561C978596}" destId="{C0087715-30F7-472C-8C63-FA0A22ED6C7F}" srcOrd="0" destOrd="0" presId="urn:microsoft.com/office/officeart/2005/8/layout/process3"/>
    <dgm:cxn modelId="{DC59C765-A30E-43EA-B545-596C7C685983}" type="presParOf" srcId="{1DD0A62F-DE68-4821-9BA2-00561C978596}" destId="{EC7DD54C-F595-48C6-A6E6-16A99BCC0106}" srcOrd="1" destOrd="0" presId="urn:microsoft.com/office/officeart/2005/8/layout/process3"/>
    <dgm:cxn modelId="{1FBDB1CB-61AC-47FD-868E-941E18FDE70F}" type="presParOf" srcId="{1DD0A62F-DE68-4821-9BA2-00561C978596}" destId="{AFAC066E-9585-4200-9A20-B6AE36023DFF}" srcOrd="2" destOrd="0" presId="urn:microsoft.com/office/officeart/2005/8/layout/process3"/>
  </dgm:cxnLst>
  <dgm:bg/>
  <dgm:whole/>
  <dgm:extLst>
    <a:ext uri="http://schemas.microsoft.com/office/drawing/2008/diagram">
      <dsp:dataModelExt xmlns:dsp="http://schemas.microsoft.com/office/drawing/2008/diagram" relId="rId18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Eliminar_rol</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El administrador podrá eliminar el Rol que desee segun su necesidad.</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confirmar</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AD53BA0D-0457-4DA3-B5C6-335D1E4A8527}" type="presOf" srcId="{2E9B588C-CF38-4CF8-BA8A-E5E8369F8ADF}" destId="{D20C2311-34FD-4B9F-B1F6-976C486C6C74}" srcOrd="1" destOrd="0" presId="urn:microsoft.com/office/officeart/2005/8/layout/process3"/>
    <dgm:cxn modelId="{ADFBF711-4A1F-42BC-B56C-C004E4689182}" type="presOf" srcId="{BC7FAE0F-43F4-49B4-8352-202EA69B31F1}" destId="{3605D73C-7E3E-4818-B6BE-775942DAFC6D}" srcOrd="0" destOrd="0" presId="urn:microsoft.com/office/officeart/2005/8/layout/process3"/>
    <dgm:cxn modelId="{C8401D15-5E05-4435-BC4B-076FA0C24F3E}" type="presOf" srcId="{563ED568-3905-4152-94A7-F24E62332A7E}" destId="{2D6A3E78-4C09-4038-9CB1-C474EA29B483}" srcOrd="1" destOrd="0" presId="urn:microsoft.com/office/officeart/2005/8/layout/process3"/>
    <dgm:cxn modelId="{952FE11E-1DB7-4571-B071-A7973248B371}" type="presOf" srcId="{F2DB028E-ED48-4F86-9D43-038F5A4A6891}" destId="{FAC9D217-058C-40C9-B679-A7212B266034}" srcOrd="0" destOrd="0" presId="urn:microsoft.com/office/officeart/2005/8/layout/process3"/>
    <dgm:cxn modelId="{E470FB26-1CC0-4FCB-96D3-728D3162880C}" type="presOf" srcId="{1838D0D2-69A1-4CA3-81FE-6BDCD01755ED}" destId="{CA4994A4-1878-43CD-8D19-54EAF5E3E384}" srcOrd="0" destOrd="0" presId="urn:microsoft.com/office/officeart/2005/8/layout/process3"/>
    <dgm:cxn modelId="{17DF7828-D9CE-4E54-AF41-B5DEAF96EB8E}" type="presOf" srcId="{759890BC-D0FB-4152-A7D0-FB4601583C23}" destId="{43477C59-08DE-45C1-ABB6-02D4D1C6BE0B}" srcOrd="1"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9137433B-9257-47B0-803F-AA228C37AB40}" type="presOf" srcId="{F521B3C0-F467-4B41-ADDE-18218D4C5020}" destId="{F4EAB0C5-295B-45CC-8124-03C5AEA26913}" srcOrd="0" destOrd="1" presId="urn:microsoft.com/office/officeart/2005/8/layout/process3"/>
    <dgm:cxn modelId="{80827861-3F14-4B20-9C2A-8D6719D09859}" type="presOf" srcId="{759890BC-D0FB-4152-A7D0-FB4601583C23}" destId="{3BED73F4-ED4F-4436-8867-32395DF967E7}" srcOrd="0" destOrd="0" presId="urn:microsoft.com/office/officeart/2005/8/layout/process3"/>
    <dgm:cxn modelId="{3AFC414F-9393-4E14-8CC2-4027D6800DAC}" type="presOf" srcId="{1838D0D2-69A1-4CA3-81FE-6BDCD01755ED}" destId="{DC157997-0F02-40F7-BC77-EFFFE585612D}" srcOrd="1" destOrd="0" presId="urn:microsoft.com/office/officeart/2005/8/layout/process3"/>
    <dgm:cxn modelId="{D70C4D55-E8D3-46DC-AA41-649B2BB3902C}" type="presOf" srcId="{8219E8D8-9F83-47E4-953B-481DD116CC7F}" destId="{F4EAB0C5-295B-45CC-8124-03C5AEA26913}" srcOrd="0" destOrd="0" presId="urn:microsoft.com/office/officeart/2005/8/layout/process3"/>
    <dgm:cxn modelId="{BDF52B8A-780E-492F-87DE-676ECFD5A983}" type="presOf" srcId="{563ED568-3905-4152-94A7-F24E62332A7E}" destId="{AE44CE3B-B5A6-433D-BDC1-30435E6648AC}" srcOrd="0" destOrd="0" presId="urn:microsoft.com/office/officeart/2005/8/layout/process3"/>
    <dgm:cxn modelId="{804C6EA0-697E-4751-9D90-026965CCA2E7}" type="presOf" srcId="{2E9B588C-CF38-4CF8-BA8A-E5E8369F8ADF}" destId="{F3B3F845-D4EA-4EA6-9C44-6BDF7E8523E4}" srcOrd="0" destOrd="0"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BB08A2AB-4B58-4CFD-873F-A55AA147A457}" srcId="{4735F9FC-99D9-4170-AB49-BF68E9128479}" destId="{1838D0D2-69A1-4CA3-81FE-6BDCD01755ED}" srcOrd="1" destOrd="0" parTransId="{15B9EB97-C317-4683-B340-D5470DDE3189}" sibTransId="{2E9B588C-CF38-4CF8-BA8A-E5E8369F8ADF}"/>
    <dgm:cxn modelId="{036ADBAF-7273-41A7-9DE0-D91D695D9CF8}" type="presOf" srcId="{4735F9FC-99D9-4170-AB49-BF68E9128479}" destId="{71330616-7E8A-4D92-AB6F-1FB7488A3B15}" srcOrd="0" destOrd="0" presId="urn:microsoft.com/office/officeart/2005/8/layout/process3"/>
    <dgm:cxn modelId="{8BF34FB2-1889-4B7A-BF46-768E465E9F02}" type="presOf" srcId="{47CB07D2-62A9-4DAE-B20E-111C1AC2906F}" destId="{09735D09-130F-4010-90A0-AFCD88DF0461}" srcOrd="0" destOrd="0" presId="urn:microsoft.com/office/officeart/2005/8/layout/process3"/>
    <dgm:cxn modelId="{D36021BB-E38B-47A0-991A-897075D105E9}"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74722F8-9B79-4DB5-B083-1AD79B15FF9A}" srcId="{4735F9FC-99D9-4170-AB49-BF68E9128479}" destId="{F2DB028E-ED48-4F86-9D43-038F5A4A6891}" srcOrd="0" destOrd="0" parTransId="{294ED759-590B-422B-901E-B10D578CB4D2}" sibTransId="{563ED568-3905-4152-94A7-F24E62332A7E}"/>
    <dgm:cxn modelId="{19D3AFC9-5EE7-47FB-B121-6C770C3BEF09}" type="presParOf" srcId="{71330616-7E8A-4D92-AB6F-1FB7488A3B15}" destId="{863EC9FF-13AE-4727-B922-981EE1B3005C}" srcOrd="0" destOrd="0" presId="urn:microsoft.com/office/officeart/2005/8/layout/process3"/>
    <dgm:cxn modelId="{C3704680-6969-45B9-85AC-D69E493ECBA9}" type="presParOf" srcId="{863EC9FF-13AE-4727-B922-981EE1B3005C}" destId="{FAC9D217-058C-40C9-B679-A7212B266034}" srcOrd="0" destOrd="0" presId="urn:microsoft.com/office/officeart/2005/8/layout/process3"/>
    <dgm:cxn modelId="{8CFFB4E2-B474-428A-8812-DC6CF36366C2}" type="presParOf" srcId="{863EC9FF-13AE-4727-B922-981EE1B3005C}" destId="{A6EE5A44-391F-413F-9C9E-930C6BBBC9AB}" srcOrd="1" destOrd="0" presId="urn:microsoft.com/office/officeart/2005/8/layout/process3"/>
    <dgm:cxn modelId="{11A76682-66E6-4796-8C97-8411385E7404}" type="presParOf" srcId="{863EC9FF-13AE-4727-B922-981EE1B3005C}" destId="{3605D73C-7E3E-4818-B6BE-775942DAFC6D}" srcOrd="2" destOrd="0" presId="urn:microsoft.com/office/officeart/2005/8/layout/process3"/>
    <dgm:cxn modelId="{C11E5004-ECAD-4512-B0D1-B788F85C8E88}" type="presParOf" srcId="{71330616-7E8A-4D92-AB6F-1FB7488A3B15}" destId="{AE44CE3B-B5A6-433D-BDC1-30435E6648AC}" srcOrd="1" destOrd="0" presId="urn:microsoft.com/office/officeart/2005/8/layout/process3"/>
    <dgm:cxn modelId="{2B1AE8D5-0554-4EC3-B9D7-9A11A112C8CE}" type="presParOf" srcId="{AE44CE3B-B5A6-433D-BDC1-30435E6648AC}" destId="{2D6A3E78-4C09-4038-9CB1-C474EA29B483}" srcOrd="0" destOrd="0" presId="urn:microsoft.com/office/officeart/2005/8/layout/process3"/>
    <dgm:cxn modelId="{AA57E6D9-4EDB-4E7F-A7D4-A01D14C25C69}" type="presParOf" srcId="{71330616-7E8A-4D92-AB6F-1FB7488A3B15}" destId="{CC6A68EE-0994-49FC-8B21-731D3B43553B}" srcOrd="2" destOrd="0" presId="urn:microsoft.com/office/officeart/2005/8/layout/process3"/>
    <dgm:cxn modelId="{396B4219-2638-4B93-B578-3F9806C25B33}" type="presParOf" srcId="{CC6A68EE-0994-49FC-8B21-731D3B43553B}" destId="{CA4994A4-1878-43CD-8D19-54EAF5E3E384}" srcOrd="0" destOrd="0" presId="urn:microsoft.com/office/officeart/2005/8/layout/process3"/>
    <dgm:cxn modelId="{933BFC56-30C2-4EB3-9FED-5545757D97F3}" type="presParOf" srcId="{CC6A68EE-0994-49FC-8B21-731D3B43553B}" destId="{DC157997-0F02-40F7-BC77-EFFFE585612D}" srcOrd="1" destOrd="0" presId="urn:microsoft.com/office/officeart/2005/8/layout/process3"/>
    <dgm:cxn modelId="{20B1B5D9-3CD7-43FE-A9F9-B67C2C4793C4}" type="presParOf" srcId="{CC6A68EE-0994-49FC-8B21-731D3B43553B}" destId="{09735D09-130F-4010-90A0-AFCD88DF0461}" srcOrd="2" destOrd="0" presId="urn:microsoft.com/office/officeart/2005/8/layout/process3"/>
    <dgm:cxn modelId="{913AADA7-B5C0-4225-8616-F585FBF69D82}" type="presParOf" srcId="{71330616-7E8A-4D92-AB6F-1FB7488A3B15}" destId="{F3B3F845-D4EA-4EA6-9C44-6BDF7E8523E4}" srcOrd="3" destOrd="0" presId="urn:microsoft.com/office/officeart/2005/8/layout/process3"/>
    <dgm:cxn modelId="{4B89644D-2D7B-48B8-AA34-D38B5B20A979}" type="presParOf" srcId="{F3B3F845-D4EA-4EA6-9C44-6BDF7E8523E4}" destId="{D20C2311-34FD-4B9F-B1F6-976C486C6C74}" srcOrd="0" destOrd="0" presId="urn:microsoft.com/office/officeart/2005/8/layout/process3"/>
    <dgm:cxn modelId="{3B4FDB04-FC80-49E8-A346-EBB81EBAF507}" type="presParOf" srcId="{71330616-7E8A-4D92-AB6F-1FB7488A3B15}" destId="{21A9E7AC-2DC1-4414-9603-2FA5CCE60FCB}" srcOrd="4" destOrd="0" presId="urn:microsoft.com/office/officeart/2005/8/layout/process3"/>
    <dgm:cxn modelId="{20E63EC1-1FE5-480C-825C-8A032A60AB15}" type="presParOf" srcId="{21A9E7AC-2DC1-4414-9603-2FA5CCE60FCB}" destId="{3BED73F4-ED4F-4436-8867-32395DF967E7}" srcOrd="0" destOrd="0" presId="urn:microsoft.com/office/officeart/2005/8/layout/process3"/>
    <dgm:cxn modelId="{A5A1E3A9-A8F5-498D-99BC-0DE445AF9E16}" type="presParOf" srcId="{21A9E7AC-2DC1-4414-9603-2FA5CCE60FCB}" destId="{43477C59-08DE-45C1-ABB6-02D4D1C6BE0B}" srcOrd="1" destOrd="0" presId="urn:microsoft.com/office/officeart/2005/8/layout/process3"/>
    <dgm:cxn modelId="{54BE364E-89DE-484A-A872-22E2DAD7E3B8}"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85628308-C0DC-44D6-9FCD-EB0E05DDE41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9AB39B24-97D9-45D6-ADDF-58ADE7BA472C}" type="presOf" srcId="{E14CEDF3-9DA2-4CB9-A70E-C6D164A47D11}" destId="{2577154F-FA83-4B8C-BA41-C5C43E80AF82}" srcOrd="0" destOrd="0" presId="urn:microsoft.com/office/officeart/2005/8/layout/process3"/>
    <dgm:cxn modelId="{28ED5B27-BEAF-4665-B6D2-B0B3F2CD3571}" type="presOf" srcId="{CA8D9329-707D-4EB0-9961-75190D5FA236}" destId="{D72D5B15-2032-4B6E-9E2B-A7816C4E1241}" srcOrd="0" destOrd="0" presId="urn:microsoft.com/office/officeart/2005/8/layout/process3"/>
    <dgm:cxn modelId="{9CEAF929-26B5-45C8-AADE-67A699D651FE}" type="presOf" srcId="{B1A8326E-1151-4B2E-9B56-47A9FB9F58E4}" destId="{DBB6B28E-CD7F-46A0-BDAC-199473353B78}" srcOrd="0" destOrd="0" presId="urn:microsoft.com/office/officeart/2005/8/layout/process3"/>
    <dgm:cxn modelId="{009EF62B-496C-40FC-98A9-7878A71734BB}" type="presOf" srcId="{3D528162-819B-4496-947B-01F34E8D5A87}" destId="{F13117CB-8B3F-4BED-A78E-5C3D59DE627F}"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B379F135-DFF2-49D9-9031-44BF2F65D5A9}" type="presOf" srcId="{D8C80086-58DA-4745-AA64-27E46A93AF67}" destId="{289F1E0C-69BD-4D5C-BFDD-B581200ADA15}" srcOrd="1" destOrd="0" presId="urn:microsoft.com/office/officeart/2005/8/layout/process3"/>
    <dgm:cxn modelId="{3D8B1E3F-8857-4A34-B1B7-B1781EDA73E4}" type="presOf" srcId="{E14CEDF3-9DA2-4CB9-A70E-C6D164A47D11}" destId="{7506E1EE-516A-4BF4-9E89-4067F9ECF515}" srcOrd="1" destOrd="0" presId="urn:microsoft.com/office/officeart/2005/8/layout/process3"/>
    <dgm:cxn modelId="{DE894340-9603-4876-A382-3F49D3C6272B}" type="presOf" srcId="{D8C80086-58DA-4745-AA64-27E46A93AF67}" destId="{EBD32FB9-7699-4ACB-B9A6-7BD92CC0EED3}" srcOrd="0" destOrd="0" presId="urn:microsoft.com/office/officeart/2005/8/layout/process3"/>
    <dgm:cxn modelId="{A40ACA45-8A20-43AF-B9CA-6FC62640011B}" type="presOf" srcId="{378863F5-1452-4570-A096-ADDD6540E422}" destId="{E2D98EB9-4786-4A52-AE89-DB2C4078F6E4}" srcOrd="1" destOrd="0" presId="urn:microsoft.com/office/officeart/2005/8/layout/process3"/>
    <dgm:cxn modelId="{0AC1C270-66F3-4FFF-AA39-4CC32B6F0FC9}" type="presOf" srcId="{37825505-43F1-46EE-B5D5-E16AABC45527}" destId="{5A37B31B-92A6-4B8C-8EC6-79C60F510A69}" srcOrd="0" destOrd="0" presId="urn:microsoft.com/office/officeart/2005/8/layout/process3"/>
    <dgm:cxn modelId="{A3FA047C-6A5E-4624-9A2A-C60F2A10D153}" type="presOf" srcId="{378863F5-1452-4570-A096-ADDD6540E422}" destId="{8A9DE906-ADEC-495A-B307-7A9DB2A2F166}" srcOrd="0" destOrd="0" presId="urn:microsoft.com/office/officeart/2005/8/layout/process3"/>
    <dgm:cxn modelId="{9AC2BD86-9273-437D-AE0C-0EE116200BE3}" type="presOf" srcId="{C6E4F0AB-0862-40FC-9C76-300E3175FFDB}" destId="{86CE094A-6727-4336-BA0D-D09A7B3AED10}" srcOrd="0"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77E08B93-0191-4731-92C4-4F8D63B645B1}" type="presOf" srcId="{D7461CB3-0D19-4BA8-8AC1-D6AFBE0A592A}" destId="{8361B7DF-175B-4A8C-AE5F-A22F8005CB02}" srcOrd="0" destOrd="0" presId="urn:microsoft.com/office/officeart/2005/8/layout/process3"/>
    <dgm:cxn modelId="{9F7DDE95-75B8-45FD-8A9D-32365002847B}" type="presOf" srcId="{3D528162-819B-4496-947B-01F34E8D5A87}" destId="{55164041-0DA5-453A-A58D-112FB207D28D}" srcOrd="1"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F6C5FA9A-8F8D-4418-80C2-FAABEC0560AA}" type="presParOf" srcId="{DBB6B28E-CD7F-46A0-BDAC-199473353B78}" destId="{CAE8AA46-FD53-45B8-8457-87F8FE08349F}" srcOrd="0" destOrd="0" presId="urn:microsoft.com/office/officeart/2005/8/layout/process3"/>
    <dgm:cxn modelId="{1E9151B2-0785-43A9-A64A-6F132FEAE104}" type="presParOf" srcId="{CAE8AA46-FD53-45B8-8457-87F8FE08349F}" destId="{8361B7DF-175B-4A8C-AE5F-A22F8005CB02}" srcOrd="0" destOrd="0" presId="urn:microsoft.com/office/officeart/2005/8/layout/process3"/>
    <dgm:cxn modelId="{475BFA35-ADDD-4BC4-86F3-A4C9484FE894}" type="presParOf" srcId="{CAE8AA46-FD53-45B8-8457-87F8FE08349F}" destId="{2921033C-02DB-4BD2-89E8-9FE448BB63C9}" srcOrd="1" destOrd="0" presId="urn:microsoft.com/office/officeart/2005/8/layout/process3"/>
    <dgm:cxn modelId="{BF4DEE57-65FC-4604-8B78-7668F16F9A69}" type="presParOf" srcId="{CAE8AA46-FD53-45B8-8457-87F8FE08349F}" destId="{5A37B31B-92A6-4B8C-8EC6-79C60F510A69}" srcOrd="2" destOrd="0" presId="urn:microsoft.com/office/officeart/2005/8/layout/process3"/>
    <dgm:cxn modelId="{3E41351F-A689-4CB3-B011-438FD031C583}" type="presParOf" srcId="{DBB6B28E-CD7F-46A0-BDAC-199473353B78}" destId="{F13117CB-8B3F-4BED-A78E-5C3D59DE627F}" srcOrd="1" destOrd="0" presId="urn:microsoft.com/office/officeart/2005/8/layout/process3"/>
    <dgm:cxn modelId="{D05F6659-8B29-4ADD-BAC7-23E85E05C08C}" type="presParOf" srcId="{F13117CB-8B3F-4BED-A78E-5C3D59DE627F}" destId="{55164041-0DA5-453A-A58D-112FB207D28D}" srcOrd="0" destOrd="0" presId="urn:microsoft.com/office/officeart/2005/8/layout/process3"/>
    <dgm:cxn modelId="{EC5932F9-0F7D-4BF4-B6C7-126DC645156A}" type="presParOf" srcId="{DBB6B28E-CD7F-46A0-BDAC-199473353B78}" destId="{6EEDB165-129E-42C6-BADF-DA1852A5695C}" srcOrd="2" destOrd="0" presId="urn:microsoft.com/office/officeart/2005/8/layout/process3"/>
    <dgm:cxn modelId="{B1B1083C-7EB0-45EF-A13E-482A023685A2}" type="presParOf" srcId="{6EEDB165-129E-42C6-BADF-DA1852A5695C}" destId="{8A9DE906-ADEC-495A-B307-7A9DB2A2F166}" srcOrd="0" destOrd="0" presId="urn:microsoft.com/office/officeart/2005/8/layout/process3"/>
    <dgm:cxn modelId="{1B6218BF-2A04-460F-83D8-A3637CF7E8E1}" type="presParOf" srcId="{6EEDB165-129E-42C6-BADF-DA1852A5695C}" destId="{E2D98EB9-4786-4A52-AE89-DB2C4078F6E4}" srcOrd="1" destOrd="0" presId="urn:microsoft.com/office/officeart/2005/8/layout/process3"/>
    <dgm:cxn modelId="{77FEDFD7-6A1B-46EA-BBAD-C01C2D592507}" type="presParOf" srcId="{6EEDB165-129E-42C6-BADF-DA1852A5695C}" destId="{86CE094A-6727-4336-BA0D-D09A7B3AED10}" srcOrd="2" destOrd="0" presId="urn:microsoft.com/office/officeart/2005/8/layout/process3"/>
    <dgm:cxn modelId="{F47D6A30-096D-43CF-B571-4B4F94569A4E}" type="presParOf" srcId="{DBB6B28E-CD7F-46A0-BDAC-199473353B78}" destId="{2577154F-FA83-4B8C-BA41-C5C43E80AF82}" srcOrd="3" destOrd="0" presId="urn:microsoft.com/office/officeart/2005/8/layout/process3"/>
    <dgm:cxn modelId="{A10E201D-B521-4B46-AB85-5BB57BDF4B8C}" type="presParOf" srcId="{2577154F-FA83-4B8C-BA41-C5C43E80AF82}" destId="{7506E1EE-516A-4BF4-9E89-4067F9ECF515}" srcOrd="0" destOrd="0" presId="urn:microsoft.com/office/officeart/2005/8/layout/process3"/>
    <dgm:cxn modelId="{DB3C6303-6286-49EA-8708-4AF465978888}" type="presParOf" srcId="{DBB6B28E-CD7F-46A0-BDAC-199473353B78}" destId="{DC8BD044-A3B5-496F-9F98-5D6265353648}" srcOrd="4" destOrd="0" presId="urn:microsoft.com/office/officeart/2005/8/layout/process3"/>
    <dgm:cxn modelId="{643C11B1-008C-4609-A37F-76F02BD80050}" type="presParOf" srcId="{DC8BD044-A3B5-496F-9F98-5D6265353648}" destId="{EBD32FB9-7699-4ACB-B9A6-7BD92CC0EED3}" srcOrd="0" destOrd="0" presId="urn:microsoft.com/office/officeart/2005/8/layout/process3"/>
    <dgm:cxn modelId="{461BC63A-84B4-43A6-86BB-B4BD7D0672B5}" type="presParOf" srcId="{DC8BD044-A3B5-496F-9F98-5D6265353648}" destId="{289F1E0C-69BD-4D5C-BFDD-B581200ADA15}" srcOrd="1" destOrd="0" presId="urn:microsoft.com/office/officeart/2005/8/layout/process3"/>
    <dgm:cxn modelId="{A0F84EF6-F83B-41E9-BE44-BF3EA7761D51}"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almacenarDatos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los datos generados se almacenarán en la base de datos del sistema externo.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almacenar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si al verificar los datos se encuentran algunas inconsistencias, se generarán las alarmas correspondientes, permitiendole al usuario/administrador realizar su respectiva gestión.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7E37502-4C8E-4F53-BB40-9281D2961BBB}" type="presOf" srcId="{1838D0D2-69A1-4CA3-81FE-6BDCD01755ED}" destId="{CA4994A4-1878-43CD-8D19-54EAF5E3E384}" srcOrd="0" destOrd="0" presId="urn:microsoft.com/office/officeart/2005/8/layout/process3"/>
    <dgm:cxn modelId="{8C5CAF07-A54C-4158-A005-2F25CEC5B039}" srcId="{4735F9FC-99D9-4170-AB49-BF68E9128479}" destId="{759890BC-D0FB-4152-A7D0-FB4601583C23}" srcOrd="2" destOrd="0" parTransId="{34C5C3A9-6884-4232-876D-F472794BE69C}" sibTransId="{E5CFA830-E9D0-4318-B93E-935629AD033B}"/>
    <dgm:cxn modelId="{7128281C-FE47-4C59-9556-5F4D99510F7B}" type="presOf" srcId="{BC7FAE0F-43F4-49B4-8352-202EA69B31F1}" destId="{3605D73C-7E3E-4818-B6BE-775942DAFC6D}" srcOrd="0" destOrd="0" presId="urn:microsoft.com/office/officeart/2005/8/layout/process3"/>
    <dgm:cxn modelId="{39659F23-CFD5-4A6B-9FF6-E26677A5746C}" type="presOf" srcId="{47CB07D2-62A9-4DAE-B20E-111C1AC2906F}" destId="{09735D09-130F-4010-90A0-AFCD88DF0461}" srcOrd="0" destOrd="0" presId="urn:microsoft.com/office/officeart/2005/8/layout/process3"/>
    <dgm:cxn modelId="{F138F133-AAAA-4C7B-92E2-A7F6500E814A}" type="presOf" srcId="{AEE07F6E-D40A-403E-936B-9CA1950FC7B4}" destId="{0CAB5DBB-D30C-4A5C-858C-9BB780988079}" srcOrd="0" destOrd="0" presId="urn:microsoft.com/office/officeart/2005/8/layout/process3"/>
    <dgm:cxn modelId="{69F5DC35-8D31-407A-B7E0-511D8A7C24ED}" type="presOf" srcId="{F2DB028E-ED48-4F86-9D43-038F5A4A6891}" destId="{A6EE5A44-391F-413F-9C9E-930C6BBBC9AB}" srcOrd="1"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35653F5C-AD7E-497B-9D54-EB8CB2882F2A}" type="presOf" srcId="{E5CFA830-E9D0-4318-B93E-935629AD033B}" destId="{6B440D37-86E3-4AEC-ACEF-42A4D55A9FE9}" srcOrd="1" destOrd="0" presId="urn:microsoft.com/office/officeart/2005/8/layout/process3"/>
    <dgm:cxn modelId="{BD4AE260-AB04-49F6-A2EB-5321A4EBE9EB}" type="presOf" srcId="{F2DB028E-ED48-4F86-9D43-038F5A4A6891}" destId="{FAC9D217-058C-40C9-B679-A7212B266034}" srcOrd="0" destOrd="0" presId="urn:microsoft.com/office/officeart/2005/8/layout/process3"/>
    <dgm:cxn modelId="{C607B962-9B86-4508-B8FA-0CDCA3AEA457}" type="presOf" srcId="{E5CFA830-E9D0-4318-B93E-935629AD033B}" destId="{49B38C27-9E52-4259-A013-82654AB6A93F}" srcOrd="0" destOrd="0" presId="urn:microsoft.com/office/officeart/2005/8/layout/process3"/>
    <dgm:cxn modelId="{BDD79B50-0A7D-42E0-9D4A-6EC1F9D90DF4}" type="presOf" srcId="{563ED568-3905-4152-94A7-F24E62332A7E}" destId="{2D6A3E78-4C09-4038-9CB1-C474EA29B483}" srcOrd="1" destOrd="0" presId="urn:microsoft.com/office/officeart/2005/8/layout/process3"/>
    <dgm:cxn modelId="{0C161154-CAA2-4B9E-81F8-05F19063A0A0}" type="presOf" srcId="{759890BC-D0FB-4152-A7D0-FB4601583C23}" destId="{3BED73F4-ED4F-4436-8867-32395DF967E7}" srcOrd="0" destOrd="0" presId="urn:microsoft.com/office/officeart/2005/8/layout/process3"/>
    <dgm:cxn modelId="{6182E154-BAA1-4862-94EA-CB1322BCC3EC}" type="presOf" srcId="{4735F9FC-99D9-4170-AB49-BF68E9128479}" destId="{71330616-7E8A-4D92-AB6F-1FB7488A3B15}" srcOrd="0" destOrd="0" presId="urn:microsoft.com/office/officeart/2005/8/layout/process3"/>
    <dgm:cxn modelId="{2AAA0B77-4EB1-448A-A361-98BAA6D1169E}" type="presOf" srcId="{563ED568-3905-4152-94A7-F24E62332A7E}" destId="{AE44CE3B-B5A6-433D-BDC1-30435E6648AC}" srcOrd="0" destOrd="0" presId="urn:microsoft.com/office/officeart/2005/8/layout/process3"/>
    <dgm:cxn modelId="{1C25947C-B737-46CC-81F8-C2246F2C6558}" type="presOf" srcId="{1838D0D2-69A1-4CA3-81FE-6BDCD01755ED}" destId="{DC157997-0F02-40F7-BC77-EFFFE585612D}" srcOrd="1" destOrd="0" presId="urn:microsoft.com/office/officeart/2005/8/layout/process3"/>
    <dgm:cxn modelId="{8EDAF17E-F173-45F9-B61F-D1E3E89AA941}" type="presOf" srcId="{759890BC-D0FB-4152-A7D0-FB4601583C23}" destId="{43477C59-08DE-45C1-ABB6-02D4D1C6BE0B}" srcOrd="1" destOrd="0" presId="urn:microsoft.com/office/officeart/2005/8/layout/process3"/>
    <dgm:cxn modelId="{4BA7B787-9683-4DA0-A29D-C61F9008B7FB}" type="presOf" srcId="{8219E8D8-9F83-47E4-953B-481DD116CC7F}" destId="{F4EAB0C5-295B-45CC-8124-03C5AEA26913}" srcOrd="0" destOrd="0" presId="urn:microsoft.com/office/officeart/2005/8/layout/process3"/>
    <dgm:cxn modelId="{2E418A8B-8D73-4E98-9A7D-41DBDCD45563}" type="presOf" srcId="{2E9B588C-CF38-4CF8-BA8A-E5E8369F8ADF}" destId="{F3B3F845-D4EA-4EA6-9C44-6BDF7E8523E4}" srcOrd="0" destOrd="0" presId="urn:microsoft.com/office/officeart/2005/8/layout/process3"/>
    <dgm:cxn modelId="{2C13D297-7CE4-4D5B-8AD5-DE8C18EC542F}" type="presOf" srcId="{2E9B588C-CF38-4CF8-BA8A-E5E8369F8ADF}" destId="{D20C2311-34FD-4B9F-B1F6-976C486C6C74}" srcOrd="1"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BB08A2AB-4B58-4CFD-873F-A55AA147A457}" srcId="{4735F9FC-99D9-4170-AB49-BF68E9128479}" destId="{1838D0D2-69A1-4CA3-81FE-6BDCD01755ED}" srcOrd="1" destOrd="0" parTransId="{15B9EB97-C317-4683-B340-D5470DDE3189}" sibTransId="{2E9B588C-CF38-4CF8-BA8A-E5E8369F8ADF}"/>
    <dgm:cxn modelId="{F292F3BD-8E78-4055-A369-77C758AD1E8B}" type="presOf" srcId="{F521B3C0-F467-4B41-ADDE-18218D4C5020}" destId="{B60F7EF6-7E2B-4081-A9A7-FB514460581E}"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381E00EA-67DC-4414-8154-421B89CEC06C}" type="presOf" srcId="{F521B3C0-F467-4B41-ADDE-18218D4C5020}" destId="{4BA115B4-484D-4ED8-986E-AFE27D4643C7}"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81705BAA-1858-4450-8868-772AC17364C1}" type="presParOf" srcId="{71330616-7E8A-4D92-AB6F-1FB7488A3B15}" destId="{863EC9FF-13AE-4727-B922-981EE1B3005C}" srcOrd="0" destOrd="0" presId="urn:microsoft.com/office/officeart/2005/8/layout/process3"/>
    <dgm:cxn modelId="{495F5C9F-AB6E-41D8-A574-58768961FE1D}" type="presParOf" srcId="{863EC9FF-13AE-4727-B922-981EE1B3005C}" destId="{FAC9D217-058C-40C9-B679-A7212B266034}" srcOrd="0" destOrd="0" presId="urn:microsoft.com/office/officeart/2005/8/layout/process3"/>
    <dgm:cxn modelId="{AFA604FA-113E-429D-917E-193A1FCFE87E}" type="presParOf" srcId="{863EC9FF-13AE-4727-B922-981EE1B3005C}" destId="{A6EE5A44-391F-413F-9C9E-930C6BBBC9AB}" srcOrd="1" destOrd="0" presId="urn:microsoft.com/office/officeart/2005/8/layout/process3"/>
    <dgm:cxn modelId="{257AAB22-F978-4AF3-A7FD-4D03E6E3A6DC}" type="presParOf" srcId="{863EC9FF-13AE-4727-B922-981EE1B3005C}" destId="{3605D73C-7E3E-4818-B6BE-775942DAFC6D}" srcOrd="2" destOrd="0" presId="urn:microsoft.com/office/officeart/2005/8/layout/process3"/>
    <dgm:cxn modelId="{0D34A383-DE2C-4A2F-9B04-C8EB99874022}" type="presParOf" srcId="{71330616-7E8A-4D92-AB6F-1FB7488A3B15}" destId="{AE44CE3B-B5A6-433D-BDC1-30435E6648AC}" srcOrd="1" destOrd="0" presId="urn:microsoft.com/office/officeart/2005/8/layout/process3"/>
    <dgm:cxn modelId="{D91AB23B-A783-4802-A9DE-3CE5EE22BF1C}" type="presParOf" srcId="{AE44CE3B-B5A6-433D-BDC1-30435E6648AC}" destId="{2D6A3E78-4C09-4038-9CB1-C474EA29B483}" srcOrd="0" destOrd="0" presId="urn:microsoft.com/office/officeart/2005/8/layout/process3"/>
    <dgm:cxn modelId="{EECE1378-BC12-4F35-9EEE-764645375EC9}" type="presParOf" srcId="{71330616-7E8A-4D92-AB6F-1FB7488A3B15}" destId="{CC6A68EE-0994-49FC-8B21-731D3B43553B}" srcOrd="2" destOrd="0" presId="urn:microsoft.com/office/officeart/2005/8/layout/process3"/>
    <dgm:cxn modelId="{4521E7B0-C4B1-4A20-A2BD-ED81E657CC07}" type="presParOf" srcId="{CC6A68EE-0994-49FC-8B21-731D3B43553B}" destId="{CA4994A4-1878-43CD-8D19-54EAF5E3E384}" srcOrd="0" destOrd="0" presId="urn:microsoft.com/office/officeart/2005/8/layout/process3"/>
    <dgm:cxn modelId="{B9734AC6-6C1F-4CA1-A617-77E199EDC07B}" type="presParOf" srcId="{CC6A68EE-0994-49FC-8B21-731D3B43553B}" destId="{DC157997-0F02-40F7-BC77-EFFFE585612D}" srcOrd="1" destOrd="0" presId="urn:microsoft.com/office/officeart/2005/8/layout/process3"/>
    <dgm:cxn modelId="{D437FF7B-C1E1-4F45-9671-66FB59717429}" type="presParOf" srcId="{CC6A68EE-0994-49FC-8B21-731D3B43553B}" destId="{09735D09-130F-4010-90A0-AFCD88DF0461}" srcOrd="2" destOrd="0" presId="urn:microsoft.com/office/officeart/2005/8/layout/process3"/>
    <dgm:cxn modelId="{38DCAE0F-565D-436D-A163-341D5EA08F1E}" type="presParOf" srcId="{71330616-7E8A-4D92-AB6F-1FB7488A3B15}" destId="{F3B3F845-D4EA-4EA6-9C44-6BDF7E8523E4}" srcOrd="3" destOrd="0" presId="urn:microsoft.com/office/officeart/2005/8/layout/process3"/>
    <dgm:cxn modelId="{C36C35F8-830F-4FFA-91D5-1494FB3EA1DE}" type="presParOf" srcId="{F3B3F845-D4EA-4EA6-9C44-6BDF7E8523E4}" destId="{D20C2311-34FD-4B9F-B1F6-976C486C6C74}" srcOrd="0" destOrd="0" presId="urn:microsoft.com/office/officeart/2005/8/layout/process3"/>
    <dgm:cxn modelId="{49E6BF40-B5AB-4BB9-A350-46CAF0C5279C}" type="presParOf" srcId="{71330616-7E8A-4D92-AB6F-1FB7488A3B15}" destId="{21A9E7AC-2DC1-4414-9603-2FA5CCE60FCB}" srcOrd="4" destOrd="0" presId="urn:microsoft.com/office/officeart/2005/8/layout/process3"/>
    <dgm:cxn modelId="{8FE55812-DB83-491B-8177-BE3FB5402FD6}" type="presParOf" srcId="{21A9E7AC-2DC1-4414-9603-2FA5CCE60FCB}" destId="{3BED73F4-ED4F-4436-8867-32395DF967E7}" srcOrd="0" destOrd="0" presId="urn:microsoft.com/office/officeart/2005/8/layout/process3"/>
    <dgm:cxn modelId="{333DDC14-953D-40DB-914D-1D3E674747D7}" type="presParOf" srcId="{21A9E7AC-2DC1-4414-9603-2FA5CCE60FCB}" destId="{43477C59-08DE-45C1-ABB6-02D4D1C6BE0B}" srcOrd="1" destOrd="0" presId="urn:microsoft.com/office/officeart/2005/8/layout/process3"/>
    <dgm:cxn modelId="{ECB33B9F-A5DA-4059-9133-5AEF2FAB8A14}" type="presParOf" srcId="{21A9E7AC-2DC1-4414-9603-2FA5CCE60FCB}" destId="{F4EAB0C5-295B-45CC-8124-03C5AEA26913}" srcOrd="2" destOrd="0" presId="urn:microsoft.com/office/officeart/2005/8/layout/process3"/>
    <dgm:cxn modelId="{94E8904E-BC52-4A2E-81BC-4EA730F745EA}" type="presParOf" srcId="{71330616-7E8A-4D92-AB6F-1FB7488A3B15}" destId="{49B38C27-9E52-4259-A013-82654AB6A93F}" srcOrd="5" destOrd="0" presId="urn:microsoft.com/office/officeart/2005/8/layout/process3"/>
    <dgm:cxn modelId="{D154AD84-FACD-4939-BF1F-EDA650722913}" type="presParOf" srcId="{49B38C27-9E52-4259-A013-82654AB6A93F}" destId="{6B440D37-86E3-4AEC-ACEF-42A4D55A9FE9}" srcOrd="0" destOrd="0" presId="urn:microsoft.com/office/officeart/2005/8/layout/process3"/>
    <dgm:cxn modelId="{0B0AB0AC-EBA0-41E1-8904-39515F142E9F}" type="presParOf" srcId="{71330616-7E8A-4D92-AB6F-1FB7488A3B15}" destId="{A27A9E20-3DDE-459B-B4E0-4C7E56CC218D}" srcOrd="6" destOrd="0" presId="urn:microsoft.com/office/officeart/2005/8/layout/process3"/>
    <dgm:cxn modelId="{F8854796-637E-402C-A3BF-F92371873148}" type="presParOf" srcId="{A27A9E20-3DDE-459B-B4E0-4C7E56CC218D}" destId="{B60F7EF6-7E2B-4081-A9A7-FB514460581E}" srcOrd="0" destOrd="0" presId="urn:microsoft.com/office/officeart/2005/8/layout/process3"/>
    <dgm:cxn modelId="{8F61479D-9B96-4653-8E50-087842D3F12A}" type="presParOf" srcId="{A27A9E20-3DDE-459B-B4E0-4C7E56CC218D}" destId="{4BA115B4-484D-4ED8-986E-AFE27D4643C7}" srcOrd="1" destOrd="0" presId="urn:microsoft.com/office/officeart/2005/8/layout/process3"/>
    <dgm:cxn modelId="{12F166A8-EAB6-43BF-A0FA-8DB01777A301}"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hacer el bakup de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189CF955-8BEC-409A-8279-04C0FCC63722}">
      <dgm:prSet phldrT="[Texto]"/>
      <dgm:spPr/>
      <dgm:t>
        <a:bodyPr/>
        <a:lstStyle/>
        <a:p>
          <a:r>
            <a:rPr lang="es-CO"/>
            <a:t>verificarDatos</a:t>
          </a:r>
        </a:p>
      </dgm:t>
    </dgm:pt>
    <dgm:pt modelId="{68977758-8DF7-47DB-AC80-DA23A3C987EC}" type="parTrans" cxnId="{56D215D8-E9A8-40E3-BE8B-61000C88364B}">
      <dgm:prSet/>
      <dgm:spPr/>
      <dgm:t>
        <a:bodyPr/>
        <a:lstStyle/>
        <a:p>
          <a:endParaRPr lang="es-CO"/>
        </a:p>
      </dgm:t>
    </dgm:pt>
    <dgm:pt modelId="{5873B82B-5861-493A-86BC-2448980BB408}" type="sibTrans" cxnId="{56D215D8-E9A8-40E3-BE8B-61000C88364B}">
      <dgm:prSet/>
      <dgm:spPr/>
      <dgm:t>
        <a:bodyPr/>
        <a:lstStyle/>
        <a:p>
          <a:endParaRPr lang="es-CO"/>
        </a:p>
      </dgm:t>
    </dgm:pt>
    <dgm:pt modelId="{69F5C2CB-C74D-41A5-9E1E-BB5D593FC3A8}">
      <dgm:prSet phldrT="[Texto]"/>
      <dgm:spPr/>
      <dgm:t>
        <a:bodyPr/>
        <a:lstStyle/>
        <a:p>
          <a:r>
            <a:rPr lang="es-CO"/>
            <a:t>el backup se creará con los datos previamente verificados</a:t>
          </a:r>
        </a:p>
      </dgm:t>
    </dgm:pt>
    <dgm:pt modelId="{D029BD8D-6D65-45EB-BAD9-9C708A83AF5C}" type="parTrans" cxnId="{56A046F3-532B-4267-8A1E-96068023AA7F}">
      <dgm:prSet/>
      <dgm:spPr/>
      <dgm:t>
        <a:bodyPr/>
        <a:lstStyle/>
        <a:p>
          <a:endParaRPr lang="es-CO"/>
        </a:p>
      </dgm:t>
    </dgm:pt>
    <dgm:pt modelId="{9D8C086B-5133-4244-92E4-A01F7EDFD323}" type="sibTrans" cxnId="{56A046F3-532B-4267-8A1E-96068023AA7F}">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68701596-3808-4F0C-9F00-9F88100A7A2C}" type="pres">
      <dgm:prSet presAssocID="{2E9B588C-CF38-4CF8-BA8A-E5E8369F8ADF}" presName="sibTrans" presStyleLbl="sibTrans2D1" presStyleIdx="1" presStyleCnt="2"/>
      <dgm:spPr/>
    </dgm:pt>
    <dgm:pt modelId="{BA43A460-1A64-47A4-AD16-52D2973CDE5B}" type="pres">
      <dgm:prSet presAssocID="{2E9B588C-CF38-4CF8-BA8A-E5E8369F8ADF}" presName="connTx" presStyleLbl="sibTrans2D1" presStyleIdx="1" presStyleCnt="2"/>
      <dgm:spPr/>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pt>
    <dgm:pt modelId="{78724FF8-A2B8-4AD8-BE49-BBA30E0B102E}" type="pres">
      <dgm:prSet presAssocID="{189CF955-8BEC-409A-8279-04C0FCC63722}" presName="parSh" presStyleLbl="node1" presStyleIdx="2" presStyleCnt="3"/>
      <dgm:spPr/>
    </dgm:pt>
    <dgm:pt modelId="{4732F223-B9F1-4348-86ED-67F630824C96}" type="pres">
      <dgm:prSet presAssocID="{189CF955-8BEC-409A-8279-04C0FCC63722}"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BE0BEE0D-04D3-4F68-83E0-16A18C15513F}" type="presOf" srcId="{F2DB028E-ED48-4F86-9D43-038F5A4A6891}" destId="{A6EE5A44-391F-413F-9C9E-930C6BBBC9AB}" srcOrd="1" destOrd="0" presId="urn:microsoft.com/office/officeart/2005/8/layout/process3"/>
    <dgm:cxn modelId="{C21D3E22-7A57-4615-92CD-F4B3293EDC29}" type="presOf" srcId="{2E9B588C-CF38-4CF8-BA8A-E5E8369F8ADF}" destId="{68701596-3808-4F0C-9F00-9F88100A7A2C}" srcOrd="0" destOrd="0" presId="urn:microsoft.com/office/officeart/2005/8/layout/process3"/>
    <dgm:cxn modelId="{42DC162A-6E1C-4347-9AD7-8BFD17AEF457}" type="presOf" srcId="{4735F9FC-99D9-4170-AB49-BF68E9128479}" destId="{71330616-7E8A-4D92-AB6F-1FB7488A3B15}" srcOrd="0" destOrd="0" presId="urn:microsoft.com/office/officeart/2005/8/layout/process3"/>
    <dgm:cxn modelId="{72612C3B-D77D-41AA-98B7-5E0E4F2B12D9}" type="presOf" srcId="{BC7FAE0F-43F4-49B4-8352-202EA69B31F1}" destId="{3605D73C-7E3E-4818-B6BE-775942DAFC6D}" srcOrd="0" destOrd="0" presId="urn:microsoft.com/office/officeart/2005/8/layout/process3"/>
    <dgm:cxn modelId="{53CE473E-51B3-4E29-86A6-1D1EB9426C10}" type="presOf" srcId="{189CF955-8BEC-409A-8279-04C0FCC63722}" destId="{78724FF8-A2B8-4AD8-BE49-BBA30E0B102E}" srcOrd="1" destOrd="0" presId="urn:microsoft.com/office/officeart/2005/8/layout/process3"/>
    <dgm:cxn modelId="{5109125B-BA85-43D6-8C47-C6888F631184}" type="presOf" srcId="{1838D0D2-69A1-4CA3-81FE-6BDCD01755ED}" destId="{DC157997-0F02-40F7-BC77-EFFFE585612D}" srcOrd="1" destOrd="0" presId="urn:microsoft.com/office/officeart/2005/8/layout/process3"/>
    <dgm:cxn modelId="{A476775F-39E9-4568-94D1-549DDBF3C205}" type="presOf" srcId="{1838D0D2-69A1-4CA3-81FE-6BDCD01755ED}" destId="{CA4994A4-1878-43CD-8D19-54EAF5E3E384}" srcOrd="0" destOrd="0" presId="urn:microsoft.com/office/officeart/2005/8/layout/process3"/>
    <dgm:cxn modelId="{59BBA760-3CC5-4FE1-858B-3F4F937B5A4C}" type="presOf" srcId="{563ED568-3905-4152-94A7-F24E62332A7E}" destId="{2D6A3E78-4C09-4038-9CB1-C474EA29B483}" srcOrd="1" destOrd="0" presId="urn:microsoft.com/office/officeart/2005/8/layout/process3"/>
    <dgm:cxn modelId="{53C8F756-5EBB-4BFC-AB86-73A49F97274A}" type="presOf" srcId="{69F5C2CB-C74D-41A5-9E1E-BB5D593FC3A8}" destId="{4732F223-B9F1-4348-86ED-67F630824C96}" srcOrd="0" destOrd="0" presId="urn:microsoft.com/office/officeart/2005/8/layout/process3"/>
    <dgm:cxn modelId="{8453D880-BFB3-4CE0-86B9-0B37279F94EF}" type="presOf" srcId="{F2DB028E-ED48-4F86-9D43-038F5A4A6891}" destId="{FAC9D217-058C-40C9-B679-A7212B266034}"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66DF33C6-EF67-43E2-AFD3-5971B041B5F2}" srcId="{F2DB028E-ED48-4F86-9D43-038F5A4A6891}" destId="{BC7FAE0F-43F4-49B4-8352-202EA69B31F1}" srcOrd="0" destOrd="0" parTransId="{898F3908-3420-47BD-9A7A-B5BC37F5010A}" sibTransId="{34240DE0-1C72-43A7-9DC2-DDA09F9E8C69}"/>
    <dgm:cxn modelId="{56D215D8-E9A8-40E3-BE8B-61000C88364B}" srcId="{4735F9FC-99D9-4170-AB49-BF68E9128479}" destId="{189CF955-8BEC-409A-8279-04C0FCC63722}" srcOrd="2" destOrd="0" parTransId="{68977758-8DF7-47DB-AC80-DA23A3C987EC}" sibTransId="{5873B82B-5861-493A-86BC-2448980BB408}"/>
    <dgm:cxn modelId="{88DD1DE6-EB27-49CF-824B-542D259B0D58}" type="presOf" srcId="{47CB07D2-62A9-4DAE-B20E-111C1AC2906F}" destId="{09735D09-130F-4010-90A0-AFCD88DF0461}" srcOrd="0" destOrd="0" presId="urn:microsoft.com/office/officeart/2005/8/layout/process3"/>
    <dgm:cxn modelId="{AE2144E6-9142-4292-B30E-BE029D846FF2}" type="presOf" srcId="{189CF955-8BEC-409A-8279-04C0FCC63722}" destId="{00EF6254-6E58-4376-AE79-61C7809C8EFD}" srcOrd="0" destOrd="0" presId="urn:microsoft.com/office/officeart/2005/8/layout/process3"/>
    <dgm:cxn modelId="{91D8D9E6-78A4-41BE-A779-9AD4B2461DBA}" type="presOf" srcId="{2E9B588C-CF38-4CF8-BA8A-E5E8369F8ADF}" destId="{BA43A460-1A64-47A4-AD16-52D2973CDE5B}" srcOrd="1"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9A6E86F7-1061-4159-A534-4B18E4E8F62D}" type="presOf" srcId="{563ED568-3905-4152-94A7-F24E62332A7E}" destId="{AE44CE3B-B5A6-433D-BDC1-30435E6648AC}"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EF327F0E-A648-48A7-A2D9-229CDDB935AF}" type="presParOf" srcId="{71330616-7E8A-4D92-AB6F-1FB7488A3B15}" destId="{863EC9FF-13AE-4727-B922-981EE1B3005C}" srcOrd="0" destOrd="0" presId="urn:microsoft.com/office/officeart/2005/8/layout/process3"/>
    <dgm:cxn modelId="{8D2BD547-CEBB-4CAF-A150-E3AE05E47E7E}" type="presParOf" srcId="{863EC9FF-13AE-4727-B922-981EE1B3005C}" destId="{FAC9D217-058C-40C9-B679-A7212B266034}" srcOrd="0" destOrd="0" presId="urn:microsoft.com/office/officeart/2005/8/layout/process3"/>
    <dgm:cxn modelId="{964EF117-7DC5-4F2B-94DE-A35171074264}" type="presParOf" srcId="{863EC9FF-13AE-4727-B922-981EE1B3005C}" destId="{A6EE5A44-391F-413F-9C9E-930C6BBBC9AB}" srcOrd="1" destOrd="0" presId="urn:microsoft.com/office/officeart/2005/8/layout/process3"/>
    <dgm:cxn modelId="{F22B8668-9FE1-4DF2-B5BF-FE0151EA3BF1}" type="presParOf" srcId="{863EC9FF-13AE-4727-B922-981EE1B3005C}" destId="{3605D73C-7E3E-4818-B6BE-775942DAFC6D}" srcOrd="2" destOrd="0" presId="urn:microsoft.com/office/officeart/2005/8/layout/process3"/>
    <dgm:cxn modelId="{B69D8E89-FA53-4573-98EA-F953E7A60214}" type="presParOf" srcId="{71330616-7E8A-4D92-AB6F-1FB7488A3B15}" destId="{AE44CE3B-B5A6-433D-BDC1-30435E6648AC}" srcOrd="1" destOrd="0" presId="urn:microsoft.com/office/officeart/2005/8/layout/process3"/>
    <dgm:cxn modelId="{80AF9197-C386-4AEE-9615-35682F69EAA8}" type="presParOf" srcId="{AE44CE3B-B5A6-433D-BDC1-30435E6648AC}" destId="{2D6A3E78-4C09-4038-9CB1-C474EA29B483}" srcOrd="0" destOrd="0" presId="urn:microsoft.com/office/officeart/2005/8/layout/process3"/>
    <dgm:cxn modelId="{16BA376B-AA3D-4CB4-937D-EC2C1650855D}" type="presParOf" srcId="{71330616-7E8A-4D92-AB6F-1FB7488A3B15}" destId="{CC6A68EE-0994-49FC-8B21-731D3B43553B}" srcOrd="2" destOrd="0" presId="urn:microsoft.com/office/officeart/2005/8/layout/process3"/>
    <dgm:cxn modelId="{E14644EF-E468-46A0-8CFA-21BDC2B52C8F}" type="presParOf" srcId="{CC6A68EE-0994-49FC-8B21-731D3B43553B}" destId="{CA4994A4-1878-43CD-8D19-54EAF5E3E384}" srcOrd="0" destOrd="0" presId="urn:microsoft.com/office/officeart/2005/8/layout/process3"/>
    <dgm:cxn modelId="{01A9D141-11EF-4479-8AFC-750FFE97C5D1}" type="presParOf" srcId="{CC6A68EE-0994-49FC-8B21-731D3B43553B}" destId="{DC157997-0F02-40F7-BC77-EFFFE585612D}" srcOrd="1" destOrd="0" presId="urn:microsoft.com/office/officeart/2005/8/layout/process3"/>
    <dgm:cxn modelId="{B023C184-C5A6-4228-B965-84079FEEC878}" type="presParOf" srcId="{CC6A68EE-0994-49FC-8B21-731D3B43553B}" destId="{09735D09-130F-4010-90A0-AFCD88DF0461}" srcOrd="2" destOrd="0" presId="urn:microsoft.com/office/officeart/2005/8/layout/process3"/>
    <dgm:cxn modelId="{41960A9A-D471-42CC-8A15-720D69E8AFE9}" type="presParOf" srcId="{71330616-7E8A-4D92-AB6F-1FB7488A3B15}" destId="{68701596-3808-4F0C-9F00-9F88100A7A2C}" srcOrd="3" destOrd="0" presId="urn:microsoft.com/office/officeart/2005/8/layout/process3"/>
    <dgm:cxn modelId="{FF90BEAC-C7C4-4188-80A9-EA4A47D69C0A}" type="presParOf" srcId="{68701596-3808-4F0C-9F00-9F88100A7A2C}" destId="{BA43A460-1A64-47A4-AD16-52D2973CDE5B}" srcOrd="0" destOrd="0" presId="urn:microsoft.com/office/officeart/2005/8/layout/process3"/>
    <dgm:cxn modelId="{D87789B0-C18C-4214-ABD3-822009F28C06}" type="presParOf" srcId="{71330616-7E8A-4D92-AB6F-1FB7488A3B15}" destId="{0B5C6FBE-0861-44B2-BB30-417915B9C5D7}" srcOrd="4" destOrd="0" presId="urn:microsoft.com/office/officeart/2005/8/layout/process3"/>
    <dgm:cxn modelId="{C2EC202A-2982-45D5-B780-35F218A95A53}" type="presParOf" srcId="{0B5C6FBE-0861-44B2-BB30-417915B9C5D7}" destId="{00EF6254-6E58-4376-AE79-61C7809C8EFD}" srcOrd="0" destOrd="0" presId="urn:microsoft.com/office/officeart/2005/8/layout/process3"/>
    <dgm:cxn modelId="{A2A85A2D-AA75-4A4D-8904-51486BCB0EF3}" type="presParOf" srcId="{0B5C6FBE-0861-44B2-BB30-417915B9C5D7}" destId="{78724FF8-A2B8-4AD8-BE49-BBA30E0B102E}" srcOrd="1" destOrd="0" presId="urn:microsoft.com/office/officeart/2005/8/layout/process3"/>
    <dgm:cxn modelId="{75C79411-A874-40DD-BEA9-940CA7AB7A49}"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CO"/>
            <a:t>GestionarLecturas</a:t>
          </a:r>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administrador/cliente podrá gestionar lecturas de la información generada por los clientes/componentes en el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62B32A1C-1C15-4B6E-A50B-D806C3FE3A17}" type="presOf" srcId="{D7461CB3-0D19-4BA8-8AC1-D6AFBE0A592A}" destId="{8361B7DF-175B-4A8C-AE5F-A22F8005CB02}" srcOrd="0" destOrd="0" presId="urn:microsoft.com/office/officeart/2005/8/layout/process3"/>
    <dgm:cxn modelId="{BA838522-F16E-4DFE-9093-7B0366A03198}" type="presOf" srcId="{D7461CB3-0D19-4BA8-8AC1-D6AFBE0A592A}" destId="{2921033C-02DB-4BD2-89E8-9FE448BB63C9}" srcOrd="1" destOrd="0" presId="urn:microsoft.com/office/officeart/2005/8/layout/process3"/>
    <dgm:cxn modelId="{602509A1-BCF4-4DFD-8BB3-007245F78BDB}" type="presOf" srcId="{37825505-43F1-46EE-B5D5-E16AABC45527}" destId="{5A37B31B-92A6-4B8C-8EC6-79C60F510A69}" srcOrd="0" destOrd="0" presId="urn:microsoft.com/office/officeart/2005/8/layout/process3"/>
    <dgm:cxn modelId="{E3081DF4-A438-49C2-82C1-E2C04F06FEA4}"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0115D607-642D-4A44-8D83-A65A7F6C3867}" type="presParOf" srcId="{DBB6B28E-CD7F-46A0-BDAC-199473353B78}" destId="{CAE8AA46-FD53-45B8-8457-87F8FE08349F}" srcOrd="0" destOrd="0" presId="urn:microsoft.com/office/officeart/2005/8/layout/process3"/>
    <dgm:cxn modelId="{459551B4-7093-4623-8E21-E34936AC9622}" type="presParOf" srcId="{CAE8AA46-FD53-45B8-8457-87F8FE08349F}" destId="{8361B7DF-175B-4A8C-AE5F-A22F8005CB02}" srcOrd="0" destOrd="0" presId="urn:microsoft.com/office/officeart/2005/8/layout/process3"/>
    <dgm:cxn modelId="{5A05CFA6-4603-44F9-A2DD-914A126DA679}" type="presParOf" srcId="{CAE8AA46-FD53-45B8-8457-87F8FE08349F}" destId="{2921033C-02DB-4BD2-89E8-9FE448BB63C9}" srcOrd="1" destOrd="0" presId="urn:microsoft.com/office/officeart/2005/8/layout/process3"/>
    <dgm:cxn modelId="{7DF63108-D7C7-4611-A343-596A1AD36AB0}"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gestionarFactura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3CC2F23C-7EEF-4178-90F2-3658595C945A}" type="presOf" srcId="{BC7FAE0F-43F4-49B4-8352-202EA69B31F1}" destId="{3605D73C-7E3E-4818-B6BE-775942DAFC6D}" srcOrd="0" destOrd="0" presId="urn:microsoft.com/office/officeart/2005/8/layout/process3"/>
    <dgm:cxn modelId="{62ADA6A7-AA0F-43AD-B4F8-2E598CE2E7C4}" type="presOf" srcId="{F2DB028E-ED48-4F86-9D43-038F5A4A6891}" destId="{FAC9D217-058C-40C9-B679-A7212B26603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671B54D3-1824-4264-9778-E210A10B7FE9}" type="presOf" srcId="{F2DB028E-ED48-4F86-9D43-038F5A4A6891}" destId="{A6EE5A44-391F-413F-9C9E-930C6BBBC9AB}" srcOrd="1" destOrd="0" presId="urn:microsoft.com/office/officeart/2005/8/layout/process3"/>
    <dgm:cxn modelId="{8D98FED4-A2EE-4DA2-8C87-D560E37A5E8A}"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056B0B1-C91C-438C-B3C2-A1E89FBA69CC}" type="presParOf" srcId="{71330616-7E8A-4D92-AB6F-1FB7488A3B15}" destId="{863EC9FF-13AE-4727-B922-981EE1B3005C}" srcOrd="0" destOrd="0" presId="urn:microsoft.com/office/officeart/2005/8/layout/process3"/>
    <dgm:cxn modelId="{2EA825C1-5D14-4C50-B72C-B0B35AFFA327}" type="presParOf" srcId="{863EC9FF-13AE-4727-B922-981EE1B3005C}" destId="{FAC9D217-058C-40C9-B679-A7212B266034}" srcOrd="0" destOrd="0" presId="urn:microsoft.com/office/officeart/2005/8/layout/process3"/>
    <dgm:cxn modelId="{895487A1-04E9-4CA8-A54D-C7497F76EF37}" type="presParOf" srcId="{863EC9FF-13AE-4727-B922-981EE1B3005C}" destId="{A6EE5A44-391F-413F-9C9E-930C6BBBC9AB}" srcOrd="1" destOrd="0" presId="urn:microsoft.com/office/officeart/2005/8/layout/process3"/>
    <dgm:cxn modelId="{8B74297A-2044-41A8-B93A-78D71064A3D1}"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154650"/>
          <a:ext cx="2466594" cy="518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Font typeface="Symbol" panose="05050102010706020507" pitchFamily="18" charset="2"/>
            <a:buNone/>
          </a:pPr>
          <a:r>
            <a:rPr lang="es-ES" sz="1200" kern="1200"/>
            <a:t>Crear_sistema_externo</a:t>
          </a:r>
          <a:endParaRPr lang="es-CO" sz="1200" kern="1200"/>
        </a:p>
      </dsp:txBody>
      <dsp:txXfrm>
        <a:off x="505205" y="154650"/>
        <a:ext cx="2466594" cy="345600"/>
      </dsp:txXfrm>
    </dsp:sp>
    <dsp:sp modelId="{5A37B31B-92A6-4B8C-8EC6-79C60F510A69}">
      <dsp:nvSpPr>
        <dsp:cNvPr id="0" name=""/>
        <dsp:cNvSpPr/>
      </dsp:nvSpPr>
      <dsp:spPr>
        <a:xfrm>
          <a:off x="505205" y="452624"/>
          <a:ext cx="2466594" cy="9072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s-ES" sz="1200" kern="1200"/>
            <a:t>Al escoger esta opción, el superadministrador tendrá la posibilidad de hacer la creación de un nuevo sistema externo</a:t>
          </a:r>
          <a:endParaRPr lang="es-CO" sz="1200" kern="1200"/>
        </a:p>
      </dsp:txBody>
      <dsp:txXfrm>
        <a:off x="531776" y="479195"/>
        <a:ext cx="2413452" cy="85405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67761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s-ES" sz="800" kern="1200"/>
            <a:t>crearComponente</a:t>
          </a:r>
          <a:endParaRPr lang="es-CO" sz="800" kern="1200"/>
        </a:p>
      </dsp:txBody>
      <dsp:txXfrm>
        <a:off x="516880" y="677612"/>
        <a:ext cx="1210552" cy="230400"/>
      </dsp:txXfrm>
    </dsp:sp>
    <dsp:sp modelId="{5A37B31B-92A6-4B8C-8EC6-79C60F510A69}">
      <dsp:nvSpPr>
        <dsp:cNvPr id="0" name=""/>
        <dsp:cNvSpPr/>
      </dsp:nvSpPr>
      <dsp:spPr>
        <a:xfrm>
          <a:off x="250606"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administrador/usuario del  sistema externo procedera a crear un componente</a:t>
          </a:r>
          <a:endParaRPr lang="es-CO" sz="800" kern="1200"/>
        </a:p>
      </dsp:txBody>
      <dsp:txXfrm>
        <a:off x="285533" y="911189"/>
        <a:ext cx="1140698" cy="1122646"/>
      </dsp:txXfrm>
    </dsp:sp>
    <dsp:sp modelId="{F13117CB-8B3F-4BED-A78E-5C3D59DE627F}">
      <dsp:nvSpPr>
        <dsp:cNvPr id="0" name=""/>
        <dsp:cNvSpPr/>
      </dsp:nvSpPr>
      <dsp:spPr>
        <a:xfrm rot="21523705">
          <a:off x="1782379" y="626168"/>
          <a:ext cx="116545"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782383" y="686834"/>
        <a:ext cx="81582" cy="180836"/>
      </dsp:txXfrm>
    </dsp:sp>
    <dsp:sp modelId="{E2D98EB9-4786-4A52-AE89-DB2C4078F6E4}">
      <dsp:nvSpPr>
        <dsp:cNvPr id="0" name=""/>
        <dsp:cNvSpPr/>
      </dsp:nvSpPr>
      <dsp:spPr>
        <a:xfrm>
          <a:off x="1947276"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s-CO" sz="800" kern="1200"/>
            <a:t>verificarComponente</a:t>
          </a:r>
        </a:p>
      </dsp:txBody>
      <dsp:txXfrm>
        <a:off x="1947276" y="645862"/>
        <a:ext cx="1210552" cy="230400"/>
      </dsp:txXfrm>
    </dsp:sp>
    <dsp:sp modelId="{86CE094A-6727-4336-BA0D-D09A7B3AED10}">
      <dsp:nvSpPr>
        <dsp:cNvPr id="0" name=""/>
        <dsp:cNvSpPr/>
      </dsp:nvSpPr>
      <dsp:spPr>
        <a:xfrm>
          <a:off x="2195220"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verificar el componente que se desea crear, leyendo en la base de datos, si ya existe se informa la existencia del elemento de lo contrario se procede a crearlo</a:t>
          </a:r>
        </a:p>
      </dsp:txBody>
      <dsp:txXfrm>
        <a:off x="2230147" y="911189"/>
        <a:ext cx="1140698" cy="1122646"/>
      </dsp:txXfrm>
    </dsp:sp>
    <dsp:sp modelId="{2577154F-FA83-4B8C-BA41-C5C43E80AF82}">
      <dsp:nvSpPr>
        <dsp:cNvPr id="0" name=""/>
        <dsp:cNvSpPr/>
      </dsp:nvSpPr>
      <dsp:spPr>
        <a:xfrm>
          <a:off x="3341344" y="610366"/>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341344" y="670644"/>
        <a:ext cx="298634" cy="180836"/>
      </dsp:txXfrm>
    </dsp:sp>
    <dsp:sp modelId="{289F1E0C-69BD-4D5C-BFDD-B581200ADA15}">
      <dsp:nvSpPr>
        <dsp:cNvPr id="0" name=""/>
        <dsp:cNvSpPr/>
      </dsp:nvSpPr>
      <dsp:spPr>
        <a:xfrm>
          <a:off x="3891890"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3891890" y="645862"/>
        <a:ext cx="1210552" cy="230400"/>
      </dsp:txXfrm>
    </dsp:sp>
    <dsp:sp modelId="{D72D5B15-2032-4B6E-9E2B-A7816C4E1241}">
      <dsp:nvSpPr>
        <dsp:cNvPr id="0" name=""/>
        <dsp:cNvSpPr/>
      </dsp:nvSpPr>
      <dsp:spPr>
        <a:xfrm>
          <a:off x="4139835"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174762" y="911189"/>
        <a:ext cx="1140698" cy="11226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ctr" defTabSz="622300">
            <a:lnSpc>
              <a:spcPct val="90000"/>
            </a:lnSpc>
            <a:spcBef>
              <a:spcPct val="0"/>
            </a:spcBef>
            <a:spcAft>
              <a:spcPct val="35000"/>
            </a:spcAft>
            <a:buFont typeface="Symbol" panose="05050102010706020507" pitchFamily="18" charset="2"/>
            <a:buNone/>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definido</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584" y="9508"/>
          <a:ext cx="1174927"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ControlAccesos</a:t>
          </a:r>
          <a:endParaRPr lang="es-CO" sz="800" kern="1200"/>
        </a:p>
      </dsp:txBody>
      <dsp:txXfrm>
        <a:off x="2584" y="9508"/>
        <a:ext cx="1174927" cy="230400"/>
      </dsp:txXfrm>
    </dsp:sp>
    <dsp:sp modelId="{3605D73C-7E3E-4818-B6BE-775942DAFC6D}">
      <dsp:nvSpPr>
        <dsp:cNvPr id="0" name=""/>
        <dsp:cNvSpPr/>
      </dsp:nvSpPr>
      <dsp:spPr>
        <a:xfrm>
          <a:off x="243231" y="239909"/>
          <a:ext cx="1174927" cy="2295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Font typeface="Symbol" panose="05050102010706020507" pitchFamily="18" charset="2"/>
            <a:buChar char=""/>
          </a:pPr>
          <a:r>
            <a:rPr lang="es-CO" sz="800" kern="1200"/>
            <a:t> el sistema estará en capacidad de controlar los accesos y establecer conexiones seguras</a:t>
          </a:r>
        </a:p>
      </dsp:txBody>
      <dsp:txXfrm>
        <a:off x="277643" y="274321"/>
        <a:ext cx="1106103" cy="2226176"/>
      </dsp:txXfrm>
    </dsp:sp>
    <dsp:sp modelId="{AE44CE3B-B5A6-433D-BDC1-30435E6648AC}">
      <dsp:nvSpPr>
        <dsp:cNvPr id="0" name=""/>
        <dsp:cNvSpPr/>
      </dsp:nvSpPr>
      <dsp:spPr>
        <a:xfrm>
          <a:off x="1355625" y="-21552"/>
          <a:ext cx="377603" cy="292522"/>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355625" y="36952"/>
        <a:ext cx="289846" cy="175514"/>
      </dsp:txXfrm>
    </dsp:sp>
    <dsp:sp modelId="{B84ECBD3-01AB-4298-9540-8147A29C0434}">
      <dsp:nvSpPr>
        <dsp:cNvPr id="0" name=""/>
        <dsp:cNvSpPr/>
      </dsp:nvSpPr>
      <dsp:spPr>
        <a:xfrm>
          <a:off x="1889970" y="9508"/>
          <a:ext cx="1174927"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CO" sz="800" kern="1200"/>
            <a:t>AccesoSistema</a:t>
          </a:r>
        </a:p>
      </dsp:txBody>
      <dsp:txXfrm>
        <a:off x="1889970" y="9508"/>
        <a:ext cx="1174927" cy="230400"/>
      </dsp:txXfrm>
    </dsp:sp>
    <dsp:sp modelId="{8B035357-FFC0-4D2F-A0FB-D9B5ED03A0A4}">
      <dsp:nvSpPr>
        <dsp:cNvPr id="0" name=""/>
        <dsp:cNvSpPr/>
      </dsp:nvSpPr>
      <dsp:spPr>
        <a:xfrm>
          <a:off x="2130617" y="239909"/>
          <a:ext cx="1174927" cy="2295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Font typeface="Symbol" panose="05050102010706020507" pitchFamily="18" charset="2"/>
            <a:buChar char=""/>
          </a:pPr>
          <a:r>
            <a:rPr lang="es-CO" sz="800" kern="1200"/>
            <a:t>el acceso  al sistema se permitira utilizando certificados y protocolos de seguridad (tokens) estandar que proporcionen seguridad al front de la aplicacion.</a:t>
          </a:r>
        </a:p>
        <a:p>
          <a:pPr marL="57150" lvl="1" indent="-57150" algn="l" defTabSz="355600">
            <a:lnSpc>
              <a:spcPct val="90000"/>
            </a:lnSpc>
            <a:spcBef>
              <a:spcPct val="0"/>
            </a:spcBef>
            <a:spcAft>
              <a:spcPct val="15000"/>
            </a:spcAft>
            <a:buFont typeface="Symbol" panose="05050102010706020507" pitchFamily="18" charset="2"/>
            <a:buChar char=""/>
          </a:pPr>
          <a:r>
            <a:rPr lang="es-CO" sz="800" kern="1200"/>
            <a:t>metodo:</a:t>
          </a:r>
        </a:p>
        <a:p>
          <a:pPr marL="57150" lvl="1" indent="-57150" algn="l" defTabSz="355600">
            <a:lnSpc>
              <a:spcPct val="90000"/>
            </a:lnSpc>
            <a:spcBef>
              <a:spcPct val="0"/>
            </a:spcBef>
            <a:spcAft>
              <a:spcPct val="15000"/>
            </a:spcAft>
            <a:buFont typeface="Symbol" panose="05050102010706020507" pitchFamily="18" charset="2"/>
            <a:buChar char=""/>
          </a:pPr>
          <a:r>
            <a:rPr lang="es-CO" sz="800" kern="1200"/>
            <a:t>keycloak + Oauth2</a:t>
          </a:r>
        </a:p>
        <a:p>
          <a:pPr marL="57150" lvl="1" indent="-57150" algn="l" defTabSz="355600">
            <a:lnSpc>
              <a:spcPct val="90000"/>
            </a:lnSpc>
            <a:spcBef>
              <a:spcPct val="0"/>
            </a:spcBef>
            <a:spcAft>
              <a:spcPct val="15000"/>
            </a:spcAft>
            <a:buFont typeface="Symbol" panose="05050102010706020507" pitchFamily="18" charset="2"/>
            <a:buChar char=""/>
          </a:pPr>
          <a:endParaRPr lang="es-CO" sz="800" kern="1200"/>
        </a:p>
        <a:p>
          <a:pPr marL="57150" lvl="1" indent="-57150" algn="l" defTabSz="355600">
            <a:lnSpc>
              <a:spcPct val="90000"/>
            </a:lnSpc>
            <a:spcBef>
              <a:spcPct val="0"/>
            </a:spcBef>
            <a:spcAft>
              <a:spcPct val="15000"/>
            </a:spcAft>
            <a:buFont typeface="Symbol" panose="05050102010706020507" pitchFamily="18" charset="2"/>
            <a:buChar char=""/>
          </a:pPr>
          <a:endParaRPr lang="es-CO" sz="800" kern="1200"/>
        </a:p>
        <a:p>
          <a:pPr marL="57150" lvl="1" indent="-57150" algn="l" defTabSz="355600">
            <a:lnSpc>
              <a:spcPct val="90000"/>
            </a:lnSpc>
            <a:spcBef>
              <a:spcPct val="0"/>
            </a:spcBef>
            <a:spcAft>
              <a:spcPct val="15000"/>
            </a:spcAft>
            <a:buChar char="•"/>
          </a:pPr>
          <a:r>
            <a:rPr lang="es-CO" sz="800" kern="1200"/>
            <a:t>Se utilizará método criptográfico HASH MD5  para gestion de las contraseñas del sistema.</a:t>
          </a:r>
        </a:p>
      </dsp:txBody>
      <dsp:txXfrm>
        <a:off x="2165029" y="274321"/>
        <a:ext cx="1106103" cy="2226176"/>
      </dsp:txXfrm>
    </dsp:sp>
    <dsp:sp modelId="{E5861474-67AF-4789-A4E1-2A8428EB5959}">
      <dsp:nvSpPr>
        <dsp:cNvPr id="0" name=""/>
        <dsp:cNvSpPr/>
      </dsp:nvSpPr>
      <dsp:spPr>
        <a:xfrm>
          <a:off x="3243011" y="-21552"/>
          <a:ext cx="377603" cy="292522"/>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243011" y="36952"/>
        <a:ext cx="289846" cy="175514"/>
      </dsp:txXfrm>
    </dsp:sp>
    <dsp:sp modelId="{AFD828BF-13EA-4A30-82EF-94D3CE706000}">
      <dsp:nvSpPr>
        <dsp:cNvPr id="0" name=""/>
        <dsp:cNvSpPr/>
      </dsp:nvSpPr>
      <dsp:spPr>
        <a:xfrm>
          <a:off x="3777356" y="9508"/>
          <a:ext cx="1174927"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validarIntentosIngreso</a:t>
          </a:r>
          <a:endParaRPr lang="es-CO" sz="800" kern="1200"/>
        </a:p>
      </dsp:txBody>
      <dsp:txXfrm>
        <a:off x="3777356" y="9508"/>
        <a:ext cx="1174927" cy="230400"/>
      </dsp:txXfrm>
    </dsp:sp>
    <dsp:sp modelId="{F30D5423-D3DC-4D84-9295-E80A71FDABE7}">
      <dsp:nvSpPr>
        <dsp:cNvPr id="0" name=""/>
        <dsp:cNvSpPr/>
      </dsp:nvSpPr>
      <dsp:spPr>
        <a:xfrm>
          <a:off x="4018003" y="239909"/>
          <a:ext cx="1174927" cy="2295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validan los intentos de ingreso al sistema</a:t>
          </a:r>
        </a:p>
        <a:p>
          <a:pPr marL="57150" lvl="1" indent="-57150" algn="l" defTabSz="355600">
            <a:lnSpc>
              <a:spcPct val="90000"/>
            </a:lnSpc>
            <a:spcBef>
              <a:spcPct val="0"/>
            </a:spcBef>
            <a:spcAft>
              <a:spcPct val="15000"/>
            </a:spcAft>
            <a:buChar char="•"/>
          </a:pPr>
          <a:r>
            <a:rPr lang="es-CO" sz="800" kern="1200"/>
            <a:t>accede: el usuario ingresará al sistema </a:t>
          </a:r>
        </a:p>
        <a:p>
          <a:pPr marL="57150" lvl="1" indent="-57150" algn="l" defTabSz="355600">
            <a:lnSpc>
              <a:spcPct val="90000"/>
            </a:lnSpc>
            <a:spcBef>
              <a:spcPct val="0"/>
            </a:spcBef>
            <a:spcAft>
              <a:spcPct val="15000"/>
            </a:spcAft>
            <a:buChar char="•"/>
          </a:pPr>
          <a:r>
            <a:rPr lang="es-CO" sz="800" kern="1200"/>
            <a:t>intentos fallidos: si los intentos de ingreso son superiores a 3 veces, se genera una alerta al administrador del sistema y no se permiten mas intentos</a:t>
          </a:r>
        </a:p>
      </dsp:txBody>
      <dsp:txXfrm>
        <a:off x="4052415" y="274321"/>
        <a:ext cx="1106103" cy="22261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63" y="634087"/>
          <a:ext cx="1685939"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Consultar_sistema_externo</a:t>
          </a:r>
          <a:endParaRPr lang="es-CO" sz="1000" kern="1200"/>
        </a:p>
      </dsp:txBody>
      <dsp:txXfrm>
        <a:off x="1963" y="634087"/>
        <a:ext cx="1685939" cy="288000"/>
      </dsp:txXfrm>
    </dsp:sp>
    <dsp:sp modelId="{3605D73C-7E3E-4818-B6BE-775942DAFC6D}">
      <dsp:nvSpPr>
        <dsp:cNvPr id="0" name=""/>
        <dsp:cNvSpPr/>
      </dsp:nvSpPr>
      <dsp:spPr>
        <a:xfrm>
          <a:off x="34727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super administrador tendrá la opción de </a:t>
          </a:r>
          <a:r>
            <a:rPr lang="es-ES" sz="1000" b="1" kern="1200"/>
            <a:t>buscar</a:t>
          </a:r>
          <a:r>
            <a:rPr lang="es-ES" sz="1000" kern="1200"/>
            <a:t> por ID_sistema_externo, Nit_sistema_externo, nombre_sistema_externo, haciendo una consulta a la base de datos y mostrando los resultados existentes.</a:t>
          </a:r>
          <a:endParaRPr lang="es-CO" sz="1000" kern="1200"/>
        </a:p>
      </dsp:txBody>
      <dsp:txXfrm>
        <a:off x="387343" y="962154"/>
        <a:ext cx="1605805" cy="1287866"/>
      </dsp:txXfrm>
    </dsp:sp>
    <dsp:sp modelId="{AE44CE3B-B5A6-433D-BDC1-30435E6648AC}">
      <dsp:nvSpPr>
        <dsp:cNvPr id="0" name=""/>
        <dsp:cNvSpPr/>
      </dsp:nvSpPr>
      <dsp:spPr>
        <a:xfrm>
          <a:off x="1943486" y="568212"/>
          <a:ext cx="541834" cy="41975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43486" y="652162"/>
        <a:ext cx="415909" cy="251850"/>
      </dsp:txXfrm>
    </dsp:sp>
    <dsp:sp modelId="{DC157997-0F02-40F7-BC77-EFFFE585612D}">
      <dsp:nvSpPr>
        <dsp:cNvPr id="0" name=""/>
        <dsp:cNvSpPr/>
      </dsp:nvSpPr>
      <dsp:spPr>
        <a:xfrm>
          <a:off x="2710233" y="634087"/>
          <a:ext cx="1685939"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Editar_sistema_externo</a:t>
          </a:r>
          <a:endParaRPr lang="es-CO" sz="1000" kern="1200"/>
        </a:p>
      </dsp:txBody>
      <dsp:txXfrm>
        <a:off x="2710233" y="634087"/>
        <a:ext cx="1685939" cy="288000"/>
      </dsp:txXfrm>
    </dsp:sp>
    <dsp:sp modelId="{09735D09-130F-4010-90A0-AFCD88DF0461}">
      <dsp:nvSpPr>
        <dsp:cNvPr id="0" name=""/>
        <dsp:cNvSpPr/>
      </dsp:nvSpPr>
      <dsp:spPr>
        <a:xfrm>
          <a:off x="305554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superadministrador podrá seleccionar el resultado que desee y ejecutar el botón de </a:t>
          </a:r>
          <a:r>
            <a:rPr lang="es-ES" sz="1000" b="1" kern="1200"/>
            <a:t>editar</a:t>
          </a:r>
          <a:r>
            <a:rPr lang="es-ES" sz="1000" kern="1200"/>
            <a:t>.</a:t>
          </a:r>
          <a:endParaRPr lang="es-CO" sz="1000" kern="1200"/>
        </a:p>
      </dsp:txBody>
      <dsp:txXfrm>
        <a:off x="3095613" y="962154"/>
        <a:ext cx="1605805" cy="128786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4870"/>
          <a:ext cx="3045157" cy="3887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conexionSegura</a:t>
          </a:r>
          <a:endParaRPr lang="es-CO" sz="900" kern="1200"/>
        </a:p>
      </dsp:txBody>
      <dsp:txXfrm>
        <a:off x="0" y="44870"/>
        <a:ext cx="3045157" cy="259200"/>
      </dsp:txXfrm>
    </dsp:sp>
    <dsp:sp modelId="{3605D73C-7E3E-4818-B6BE-775942DAFC6D}">
      <dsp:nvSpPr>
        <dsp:cNvPr id="0" name=""/>
        <dsp:cNvSpPr/>
      </dsp:nvSpPr>
      <dsp:spPr>
        <a:xfrm>
          <a:off x="623706" y="304069"/>
          <a:ext cx="3045157" cy="550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la conexion en el front sera HTTPS usando certificados SSL/TLS para establecer una interfaz segura, proporcionando confianza.</a:t>
          </a:r>
          <a:endParaRPr lang="es-CO" sz="900" b="0" kern="1200"/>
        </a:p>
      </dsp:txBody>
      <dsp:txXfrm>
        <a:off x="639838" y="320201"/>
        <a:ext cx="3012893" cy="518536"/>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65594"/>
          <a:ext cx="1650495" cy="67625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CO" sz="1000" kern="1200"/>
            <a:t>gestionarFactura</a:t>
          </a:r>
        </a:p>
      </dsp:txBody>
      <dsp:txXfrm>
        <a:off x="1922" y="465594"/>
        <a:ext cx="1650495" cy="450836"/>
      </dsp:txXfrm>
    </dsp:sp>
    <dsp:sp modelId="{3605D73C-7E3E-4818-B6BE-775942DAFC6D}">
      <dsp:nvSpPr>
        <dsp:cNvPr id="0" name=""/>
        <dsp:cNvSpPr/>
      </dsp:nvSpPr>
      <dsp:spPr>
        <a:xfrm>
          <a:off x="339976"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permitirá seleccionar la facturacion para cada sistema externo existente en INPETEL CLOUD</a:t>
          </a:r>
          <a:endParaRPr lang="es-CO" sz="1000" b="0" kern="1200"/>
        </a:p>
      </dsp:txBody>
      <dsp:txXfrm>
        <a:off x="366336" y="942790"/>
        <a:ext cx="1597775" cy="847280"/>
      </dsp:txXfrm>
    </dsp:sp>
    <dsp:sp modelId="{AE44CE3B-B5A6-433D-BDC1-30435E6648AC}">
      <dsp:nvSpPr>
        <dsp:cNvPr id="0" name=""/>
        <dsp:cNvSpPr/>
      </dsp:nvSpPr>
      <dsp:spPr>
        <a:xfrm>
          <a:off x="1902627" y="485549"/>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02627" y="567734"/>
        <a:ext cx="407166" cy="246555"/>
      </dsp:txXfrm>
    </dsp:sp>
    <dsp:sp modelId="{AFD828BF-13EA-4A30-82EF-94D3CE706000}">
      <dsp:nvSpPr>
        <dsp:cNvPr id="0" name=""/>
        <dsp:cNvSpPr/>
      </dsp:nvSpPr>
      <dsp:spPr>
        <a:xfrm>
          <a:off x="2653255" y="465594"/>
          <a:ext cx="1650495" cy="676255"/>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seleccionarSistemaExterno</a:t>
          </a:r>
        </a:p>
        <a:p>
          <a:pPr marL="0" lvl="0" indent="0" algn="l" defTabSz="444500">
            <a:lnSpc>
              <a:spcPct val="90000"/>
            </a:lnSpc>
            <a:spcBef>
              <a:spcPct val="0"/>
            </a:spcBef>
            <a:spcAft>
              <a:spcPct val="35000"/>
            </a:spcAft>
            <a:buNone/>
          </a:pPr>
          <a:endParaRPr lang="es-CO" sz="1000" kern="1200"/>
        </a:p>
      </dsp:txBody>
      <dsp:txXfrm>
        <a:off x="2653255" y="465594"/>
        <a:ext cx="1650495" cy="450836"/>
      </dsp:txXfrm>
    </dsp:sp>
    <dsp:sp modelId="{F30D5423-D3DC-4D84-9295-E80A71FDABE7}">
      <dsp:nvSpPr>
        <dsp:cNvPr id="0" name=""/>
        <dsp:cNvSpPr/>
      </dsp:nvSpPr>
      <dsp:spPr>
        <a:xfrm>
          <a:off x="2991308"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se podrá generar un reporte del canal de comunicacion del componente</a:t>
          </a:r>
        </a:p>
      </dsp:txBody>
      <dsp:txXfrm>
        <a:off x="3017668" y="942790"/>
        <a:ext cx="1597775" cy="84728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9" y="700348"/>
          <a:ext cx="1982267"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CO" sz="1100" kern="1200"/>
            <a:t>retirarComponente</a:t>
          </a:r>
        </a:p>
      </dsp:txBody>
      <dsp:txXfrm>
        <a:off x="2309" y="700348"/>
        <a:ext cx="1982267" cy="316800"/>
      </dsp:txXfrm>
    </dsp:sp>
    <dsp:sp modelId="{3605D73C-7E3E-4818-B6BE-775942DAFC6D}">
      <dsp:nvSpPr>
        <dsp:cNvPr id="0" name=""/>
        <dsp:cNvSpPr/>
      </dsp:nvSpPr>
      <dsp:spPr>
        <a:xfrm>
          <a:off x="408315"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permite retirar el componente seleccionado</a:t>
          </a:r>
          <a:endParaRPr lang="es-CO" sz="1100" b="0" kern="1200"/>
        </a:p>
      </dsp:txBody>
      <dsp:txXfrm>
        <a:off x="437891" y="1046724"/>
        <a:ext cx="1923115" cy="950648"/>
      </dsp:txXfrm>
    </dsp:sp>
    <dsp:sp modelId="{AE44CE3B-B5A6-433D-BDC1-30435E6648AC}">
      <dsp:nvSpPr>
        <dsp:cNvPr id="0" name=""/>
        <dsp:cNvSpPr/>
      </dsp:nvSpPr>
      <dsp:spPr>
        <a:xfrm>
          <a:off x="2285080" y="611984"/>
          <a:ext cx="637069" cy="4935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285080" y="710689"/>
        <a:ext cx="489011" cy="296117"/>
      </dsp:txXfrm>
    </dsp:sp>
    <dsp:sp modelId="{AFD828BF-13EA-4A30-82EF-94D3CE706000}">
      <dsp:nvSpPr>
        <dsp:cNvPr id="0" name=""/>
        <dsp:cNvSpPr/>
      </dsp:nvSpPr>
      <dsp:spPr>
        <a:xfrm>
          <a:off x="3186594" y="700348"/>
          <a:ext cx="1982267"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registrarComponenteRetirado</a:t>
          </a:r>
          <a:endParaRPr lang="es-CO" sz="1100" kern="1200"/>
        </a:p>
      </dsp:txBody>
      <dsp:txXfrm>
        <a:off x="3186594" y="700348"/>
        <a:ext cx="1982267" cy="316800"/>
      </dsp:txXfrm>
    </dsp:sp>
    <dsp:sp modelId="{F30D5423-D3DC-4D84-9295-E80A71FDABE7}">
      <dsp:nvSpPr>
        <dsp:cNvPr id="0" name=""/>
        <dsp:cNvSpPr/>
      </dsp:nvSpPr>
      <dsp:spPr>
        <a:xfrm>
          <a:off x="3592600"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registrara el componente marcandolo como retirado en caso de que no se reutilice.</a:t>
          </a:r>
        </a:p>
        <a:p>
          <a:pPr marL="57150" lvl="1" indent="-57150" algn="l" defTabSz="488950">
            <a:lnSpc>
              <a:spcPct val="90000"/>
            </a:lnSpc>
            <a:spcBef>
              <a:spcPct val="0"/>
            </a:spcBef>
            <a:spcAft>
              <a:spcPct val="15000"/>
            </a:spcAft>
            <a:buChar char="•"/>
          </a:pPr>
          <a:r>
            <a:rPr lang="es-CO" sz="1100" b="1" kern="1200"/>
            <a:t>quedar un campo de descripcion del retiro</a:t>
          </a:r>
        </a:p>
      </dsp:txBody>
      <dsp:txXfrm>
        <a:off x="3622176" y="1046724"/>
        <a:ext cx="1923115" cy="950648"/>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83" y="254905"/>
          <a:ext cx="1702484"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reutilizarComponentes</a:t>
          </a:r>
          <a:endParaRPr lang="es-CO" sz="1200" kern="1200"/>
        </a:p>
      </dsp:txBody>
      <dsp:txXfrm>
        <a:off x="1983" y="254905"/>
        <a:ext cx="1702484" cy="345600"/>
      </dsp:txXfrm>
    </dsp:sp>
    <dsp:sp modelId="{3605D73C-7E3E-4818-B6BE-775942DAFC6D}">
      <dsp:nvSpPr>
        <dsp:cNvPr id="0" name=""/>
        <dsp:cNvSpPr/>
      </dsp:nvSpPr>
      <dsp:spPr>
        <a:xfrm>
          <a:off x="350684"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permite reutilizar los componentes que por algun motivo deseen ser cambiados, estos pueden ser los que estan inactivos</a:t>
          </a:r>
          <a:endParaRPr lang="es-CO" sz="1200" b="0" kern="1200"/>
        </a:p>
      </dsp:txBody>
      <dsp:txXfrm>
        <a:off x="393704" y="643525"/>
        <a:ext cx="1616444" cy="1382760"/>
      </dsp:txXfrm>
    </dsp:sp>
    <dsp:sp modelId="{B1AFF508-3011-488D-85E5-C649C0D02B96}">
      <dsp:nvSpPr>
        <dsp:cNvPr id="0" name=""/>
        <dsp:cNvSpPr/>
      </dsp:nvSpPr>
      <dsp:spPr>
        <a:xfrm>
          <a:off x="1962557" y="215770"/>
          <a:ext cx="547151" cy="423869"/>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444500">
            <a:lnSpc>
              <a:spcPct val="90000"/>
            </a:lnSpc>
            <a:spcBef>
              <a:spcPct val="0"/>
            </a:spcBef>
            <a:spcAft>
              <a:spcPct val="35000"/>
            </a:spcAft>
            <a:buNone/>
          </a:pPr>
          <a:endParaRPr lang="es-CO" sz="1000" kern="1200"/>
        </a:p>
      </dsp:txBody>
      <dsp:txXfrm>
        <a:off x="1962557" y="300544"/>
        <a:ext cx="419990" cy="254321"/>
      </dsp:txXfrm>
    </dsp:sp>
    <dsp:sp modelId="{99968C1D-5FAB-4D00-B8C8-A40F68E4EF59}">
      <dsp:nvSpPr>
        <dsp:cNvPr id="0" name=""/>
        <dsp:cNvSpPr/>
      </dsp:nvSpPr>
      <dsp:spPr>
        <a:xfrm>
          <a:off x="2736829" y="254905"/>
          <a:ext cx="1702484"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CO" sz="1200" b="0" kern="1200"/>
            <a:t>administrarAsociacion</a:t>
          </a:r>
        </a:p>
      </dsp:txBody>
      <dsp:txXfrm>
        <a:off x="2736829" y="254905"/>
        <a:ext cx="1702484" cy="345600"/>
      </dsp:txXfrm>
    </dsp:sp>
    <dsp:sp modelId="{3B9CB014-7597-4C8A-84B9-A87DC39BF801}">
      <dsp:nvSpPr>
        <dsp:cNvPr id="0" name=""/>
        <dsp:cNvSpPr/>
      </dsp:nvSpPr>
      <dsp:spPr>
        <a:xfrm>
          <a:off x="3085530"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b="0" kern="1200"/>
            <a:t>aquellos componentes reutilizados se debe establecer las asociaciones que sean convenientes</a:t>
          </a:r>
        </a:p>
      </dsp:txBody>
      <dsp:txXfrm>
        <a:off x="3128550" y="643525"/>
        <a:ext cx="1616444" cy="1382760"/>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5825"/>
          <a:ext cx="2262183" cy="6048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Font typeface="Symbol" panose="05050102010706020507" pitchFamily="18" charset="2"/>
            <a:buNone/>
          </a:pPr>
          <a:r>
            <a:rPr lang="es-CO" sz="1400" kern="1200"/>
            <a:t>BALANCE DE CARGAS</a:t>
          </a:r>
        </a:p>
      </dsp:txBody>
      <dsp:txXfrm>
        <a:off x="0" y="5825"/>
        <a:ext cx="2262183" cy="403200"/>
      </dsp:txXfrm>
    </dsp:sp>
    <dsp:sp modelId="{3605D73C-7E3E-4818-B6BE-775942DAFC6D}">
      <dsp:nvSpPr>
        <dsp:cNvPr id="0" name=""/>
        <dsp:cNvSpPr/>
      </dsp:nvSpPr>
      <dsp:spPr>
        <a:xfrm>
          <a:off x="463338" y="409025"/>
          <a:ext cx="2262183" cy="1058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ES" sz="1400" kern="1200"/>
            <a:t>permite generar el balance de cargas para el componente seleccionado</a:t>
          </a:r>
          <a:endParaRPr lang="es-CO" sz="1400" b="0" kern="1200"/>
        </a:p>
      </dsp:txBody>
      <dsp:txXfrm>
        <a:off x="494337" y="440024"/>
        <a:ext cx="2200185" cy="996402"/>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97462"/>
          <a:ext cx="2794373" cy="691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60960" numCol="1" spcCol="1270" anchor="t" anchorCtr="0">
          <a:noAutofit/>
        </a:bodyPr>
        <a:lstStyle/>
        <a:p>
          <a:pPr marL="0" lvl="0" indent="0" algn="l" defTabSz="711200">
            <a:lnSpc>
              <a:spcPct val="90000"/>
            </a:lnSpc>
            <a:spcBef>
              <a:spcPct val="0"/>
            </a:spcBef>
            <a:spcAft>
              <a:spcPct val="35000"/>
            </a:spcAft>
            <a:buFont typeface="Symbol" panose="05050102010706020507" pitchFamily="18" charset="2"/>
            <a:buNone/>
          </a:pPr>
          <a:r>
            <a:rPr lang="es-CO" sz="1600" kern="1200"/>
            <a:t>determinarModalidadMedidor</a:t>
          </a:r>
        </a:p>
      </dsp:txBody>
      <dsp:txXfrm>
        <a:off x="0" y="297462"/>
        <a:ext cx="2794373" cy="460800"/>
      </dsp:txXfrm>
    </dsp:sp>
    <dsp:sp modelId="{3605D73C-7E3E-4818-B6BE-775942DAFC6D}">
      <dsp:nvSpPr>
        <dsp:cNvPr id="0" name=""/>
        <dsp:cNvSpPr/>
      </dsp:nvSpPr>
      <dsp:spPr>
        <a:xfrm>
          <a:off x="572341" y="758263"/>
          <a:ext cx="2794373" cy="979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es-ES" sz="1600" kern="1200"/>
            <a:t>el administrador/usuario podra ver que modalidad de medidor es al escogerlo</a:t>
          </a:r>
          <a:endParaRPr lang="es-CO" sz="1600" b="0" kern="1200"/>
        </a:p>
      </dsp:txBody>
      <dsp:txXfrm>
        <a:off x="601021" y="786943"/>
        <a:ext cx="2737013" cy="921840"/>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981" y="414644"/>
          <a:ext cx="1479501"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editarModalidadMedidor</a:t>
          </a:r>
          <a:endParaRPr lang="es-CO" sz="900" kern="1200"/>
        </a:p>
      </dsp:txBody>
      <dsp:txXfrm>
        <a:off x="981" y="414644"/>
        <a:ext cx="1479501" cy="288000"/>
      </dsp:txXfrm>
    </dsp:sp>
    <dsp:sp modelId="{3605D73C-7E3E-4818-B6BE-775942DAFC6D}">
      <dsp:nvSpPr>
        <dsp:cNvPr id="0" name=""/>
        <dsp:cNvSpPr/>
      </dsp:nvSpPr>
      <dsp:spPr>
        <a:xfrm>
          <a:off x="304011" y="702644"/>
          <a:ext cx="1479501" cy="111037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permite editar la modalidad del medidor, definiendolo si es o no prepago</a:t>
          </a:r>
          <a:endParaRPr lang="es-CO" sz="900" b="0" kern="1200"/>
        </a:p>
      </dsp:txBody>
      <dsp:txXfrm>
        <a:off x="336533" y="735166"/>
        <a:ext cx="1414457" cy="1045331"/>
      </dsp:txXfrm>
    </dsp:sp>
    <dsp:sp modelId="{8B1BC2E1-B40A-4103-8CF9-167BBD62556B}">
      <dsp:nvSpPr>
        <dsp:cNvPr id="0" name=""/>
        <dsp:cNvSpPr/>
      </dsp:nvSpPr>
      <dsp:spPr>
        <a:xfrm rot="135214">
          <a:off x="1735349" y="424256"/>
          <a:ext cx="541179" cy="3683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311150">
            <a:lnSpc>
              <a:spcPct val="90000"/>
            </a:lnSpc>
            <a:spcBef>
              <a:spcPct val="0"/>
            </a:spcBef>
            <a:spcAft>
              <a:spcPct val="35000"/>
            </a:spcAft>
            <a:buNone/>
          </a:pPr>
          <a:endParaRPr lang="es-CO" sz="700" kern="1200"/>
        </a:p>
      </dsp:txBody>
      <dsp:txXfrm>
        <a:off x="1735392" y="495754"/>
        <a:ext cx="430673" cy="221011"/>
      </dsp:txXfrm>
    </dsp:sp>
    <dsp:sp modelId="{7882EF87-75E7-4CB4-B58D-9448DC1D7B96}">
      <dsp:nvSpPr>
        <dsp:cNvPr id="0" name=""/>
        <dsp:cNvSpPr/>
      </dsp:nvSpPr>
      <dsp:spPr>
        <a:xfrm>
          <a:off x="2500786" y="513017"/>
          <a:ext cx="1479501"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endParaRPr lang="es-CO" sz="900" b="0" kern="1200"/>
        </a:p>
      </dsp:txBody>
      <dsp:txXfrm>
        <a:off x="2500786" y="513017"/>
        <a:ext cx="1479501" cy="288000"/>
      </dsp:txXfrm>
    </dsp:sp>
    <dsp:sp modelId="{CE247746-01C8-467D-9902-C63D35E35527}">
      <dsp:nvSpPr>
        <dsp:cNvPr id="0" name=""/>
        <dsp:cNvSpPr/>
      </dsp:nvSpPr>
      <dsp:spPr>
        <a:xfrm>
          <a:off x="2378612" y="650128"/>
          <a:ext cx="2331872" cy="71688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CO" sz="900" kern="1200"/>
            <a:t>resetearSaldoMedidor</a:t>
          </a:r>
        </a:p>
        <a:p>
          <a:pPr marL="57150" lvl="1" indent="-57150" algn="ctr" defTabSz="400050">
            <a:lnSpc>
              <a:spcPct val="90000"/>
            </a:lnSpc>
            <a:spcBef>
              <a:spcPct val="0"/>
            </a:spcBef>
            <a:spcAft>
              <a:spcPct val="15000"/>
            </a:spcAft>
            <a:buChar char="•"/>
          </a:pPr>
          <a:endParaRPr lang="es-CO" sz="900" kern="1200"/>
        </a:p>
        <a:p>
          <a:pPr marL="57150" lvl="1" indent="-57150" algn="ctr" defTabSz="400050">
            <a:lnSpc>
              <a:spcPct val="90000"/>
            </a:lnSpc>
            <a:spcBef>
              <a:spcPct val="0"/>
            </a:spcBef>
            <a:spcAft>
              <a:spcPct val="15000"/>
            </a:spcAft>
            <a:buChar char="•"/>
          </a:pPr>
          <a:r>
            <a:rPr lang="es-CO" sz="900" kern="1200"/>
            <a:t>el administrador podrá resetear el saldo del medidor en casod e que se requiera</a:t>
          </a:r>
        </a:p>
      </dsp:txBody>
      <dsp:txXfrm>
        <a:off x="2399609" y="671125"/>
        <a:ext cx="2289878" cy="674886"/>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45262"/>
          <a:ext cx="2794373"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CO" sz="1300" kern="1200"/>
            <a:t>crearUsuario</a:t>
          </a:r>
        </a:p>
      </dsp:txBody>
      <dsp:txXfrm>
        <a:off x="0" y="245262"/>
        <a:ext cx="2794373" cy="374400"/>
      </dsp:txXfrm>
    </dsp:sp>
    <dsp:sp modelId="{3605D73C-7E3E-4818-B6BE-775942DAFC6D}">
      <dsp:nvSpPr>
        <dsp:cNvPr id="0" name=""/>
        <dsp:cNvSpPr/>
      </dsp:nvSpPr>
      <dsp:spPr>
        <a:xfrm>
          <a:off x="572341" y="619663"/>
          <a:ext cx="2794373" cy="117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administrador/superadministrador podrá crear usuarios para el sistema segun se requiera, asignandoles un rol.</a:t>
          </a:r>
          <a:endParaRPr lang="es-CO" sz="1300" b="0" kern="1200"/>
        </a:p>
      </dsp:txBody>
      <dsp:txXfrm>
        <a:off x="606609" y="653931"/>
        <a:ext cx="2725837" cy="1101464"/>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23831"/>
          <a:ext cx="3909702" cy="9504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6464" tIns="156464" rIns="156464" bIns="83820" numCol="1" spcCol="1270" anchor="t" anchorCtr="0">
          <a:noAutofit/>
        </a:bodyPr>
        <a:lstStyle/>
        <a:p>
          <a:pPr marL="0" lvl="0" indent="0" algn="l" defTabSz="977900">
            <a:lnSpc>
              <a:spcPct val="90000"/>
            </a:lnSpc>
            <a:spcBef>
              <a:spcPct val="0"/>
            </a:spcBef>
            <a:spcAft>
              <a:spcPct val="35000"/>
            </a:spcAft>
            <a:buFont typeface="Symbol" panose="05050102010706020507" pitchFamily="18" charset="2"/>
            <a:buNone/>
          </a:pPr>
          <a:r>
            <a:rPr lang="es-ES" sz="2200" kern="1200"/>
            <a:t>consultarUsuario</a:t>
          </a:r>
          <a:endParaRPr lang="es-CO" sz="2200" kern="1200"/>
        </a:p>
      </dsp:txBody>
      <dsp:txXfrm>
        <a:off x="0" y="123831"/>
        <a:ext cx="3909702" cy="633600"/>
      </dsp:txXfrm>
    </dsp:sp>
    <dsp:sp modelId="{3605D73C-7E3E-4818-B6BE-775942DAFC6D}">
      <dsp:nvSpPr>
        <dsp:cNvPr id="0" name=""/>
        <dsp:cNvSpPr/>
      </dsp:nvSpPr>
      <dsp:spPr>
        <a:xfrm>
          <a:off x="800782" y="757431"/>
          <a:ext cx="3909702" cy="1346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6464" tIns="156464" rIns="156464" bIns="156464" numCol="1" spcCol="1270" anchor="t" anchorCtr="0">
          <a:noAutofit/>
        </a:bodyPr>
        <a:lstStyle/>
        <a:p>
          <a:pPr marL="228600" lvl="1" indent="-228600" algn="l" defTabSz="977900">
            <a:lnSpc>
              <a:spcPct val="90000"/>
            </a:lnSpc>
            <a:spcBef>
              <a:spcPct val="0"/>
            </a:spcBef>
            <a:spcAft>
              <a:spcPct val="15000"/>
            </a:spcAft>
            <a:buChar char="•"/>
          </a:pPr>
          <a:r>
            <a:rPr lang="es-ES" sz="2200" kern="1200"/>
            <a:t>permite visualizar los usuarios propios del sistema externo y sus atributos</a:t>
          </a:r>
          <a:endParaRPr lang="es-CO" sz="2200" b="0" kern="1200"/>
        </a:p>
      </dsp:txBody>
      <dsp:txXfrm>
        <a:off x="840217" y="796866"/>
        <a:ext cx="3830832" cy="12675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44481"/>
          <a:ext cx="246659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es-ES" sz="1100" kern="1200"/>
            <a:t>Crear_rol</a:t>
          </a:r>
          <a:endParaRPr lang="es-CO" sz="1100" kern="1200"/>
        </a:p>
      </dsp:txBody>
      <dsp:txXfrm>
        <a:off x="505205" y="44481"/>
        <a:ext cx="2466594" cy="316800"/>
      </dsp:txXfrm>
    </dsp:sp>
    <dsp:sp modelId="{5A37B31B-92A6-4B8C-8EC6-79C60F510A69}">
      <dsp:nvSpPr>
        <dsp:cNvPr id="0" name=""/>
        <dsp:cNvSpPr/>
      </dsp:nvSpPr>
      <dsp:spPr>
        <a:xfrm>
          <a:off x="505205" y="317625"/>
          <a:ext cx="2466594" cy="1148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Administrador tendrá la posibilidad de hacer la creación de un nuevo Rol dentro del sistema, concediendole los atributos necesarios para el desarRollo de sus actividades.</a:t>
          </a:r>
          <a:endParaRPr lang="es-CO" sz="1100" kern="1200"/>
        </a:p>
      </dsp:txBody>
      <dsp:txXfrm>
        <a:off x="538840" y="351260"/>
        <a:ext cx="2399324" cy="1081130"/>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27" y="726279"/>
          <a:ext cx="913755"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editarUsuario</a:t>
          </a:r>
          <a:endParaRPr lang="es-CO" sz="800" kern="1200"/>
        </a:p>
      </dsp:txBody>
      <dsp:txXfrm>
        <a:off x="727" y="726279"/>
        <a:ext cx="913755" cy="230400"/>
      </dsp:txXfrm>
    </dsp:sp>
    <dsp:sp modelId="{3605D73C-7E3E-4818-B6BE-775942DAFC6D}">
      <dsp:nvSpPr>
        <dsp:cNvPr id="0" name=""/>
        <dsp:cNvSpPr/>
      </dsp:nvSpPr>
      <dsp:spPr>
        <a:xfrm>
          <a:off x="187881"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permite editar el usuario eliminandolo o dejandolo inactivo.</a:t>
          </a:r>
          <a:endParaRPr lang="es-CO" sz="800" b="0" kern="1200"/>
        </a:p>
      </dsp:txBody>
      <dsp:txXfrm>
        <a:off x="208969" y="977767"/>
        <a:ext cx="871579" cy="677824"/>
      </dsp:txXfrm>
    </dsp:sp>
    <dsp:sp modelId="{70D31685-4DF9-430E-850F-8910210FF3C1}">
      <dsp:nvSpPr>
        <dsp:cNvPr id="0" name=""/>
        <dsp:cNvSpPr/>
      </dsp:nvSpPr>
      <dsp:spPr>
        <a:xfrm>
          <a:off x="1053004" y="727730"/>
          <a:ext cx="293666" cy="22749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266700">
            <a:lnSpc>
              <a:spcPct val="90000"/>
            </a:lnSpc>
            <a:spcBef>
              <a:spcPct val="0"/>
            </a:spcBef>
            <a:spcAft>
              <a:spcPct val="35000"/>
            </a:spcAft>
            <a:buNone/>
          </a:pPr>
          <a:endParaRPr lang="es-CO" sz="600" kern="1200"/>
        </a:p>
      </dsp:txBody>
      <dsp:txXfrm>
        <a:off x="1053004" y="773230"/>
        <a:ext cx="225417" cy="136498"/>
      </dsp:txXfrm>
    </dsp:sp>
    <dsp:sp modelId="{CDF990C5-E2F7-4D2C-BF22-621C407A7EA7}">
      <dsp:nvSpPr>
        <dsp:cNvPr id="0" name=""/>
        <dsp:cNvSpPr/>
      </dsp:nvSpPr>
      <dsp:spPr>
        <a:xfrm>
          <a:off x="1468570" y="726279"/>
          <a:ext cx="913755" cy="345600"/>
        </a:xfrm>
        <a:prstGeom prst="roundRect">
          <a:avLst>
            <a:gd name="adj" fmla="val 10000"/>
          </a:avLst>
        </a:prstGeom>
        <a:gradFill rotWithShape="0">
          <a:gsLst>
            <a:gs pos="0">
              <a:schemeClr val="accent3">
                <a:hueOff val="3750088"/>
                <a:satOff val="-5627"/>
                <a:lumOff val="-915"/>
                <a:alphaOff val="0"/>
                <a:shade val="51000"/>
                <a:satMod val="130000"/>
              </a:schemeClr>
            </a:gs>
            <a:gs pos="80000">
              <a:schemeClr val="accent3">
                <a:hueOff val="3750088"/>
                <a:satOff val="-5627"/>
                <a:lumOff val="-915"/>
                <a:alphaOff val="0"/>
                <a:shade val="93000"/>
                <a:satMod val="130000"/>
              </a:schemeClr>
            </a:gs>
            <a:gs pos="100000">
              <a:schemeClr val="accent3">
                <a:hueOff val="3750088"/>
                <a:satOff val="-5627"/>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bloquearUsuario</a:t>
          </a:r>
        </a:p>
      </dsp:txBody>
      <dsp:txXfrm>
        <a:off x="1468570" y="726279"/>
        <a:ext cx="913755" cy="230400"/>
      </dsp:txXfrm>
    </dsp:sp>
    <dsp:sp modelId="{0E7737CA-7B82-4DCD-92A9-634119EBF55F}">
      <dsp:nvSpPr>
        <dsp:cNvPr id="0" name=""/>
        <dsp:cNvSpPr/>
      </dsp:nvSpPr>
      <dsp:spPr>
        <a:xfrm>
          <a:off x="1655724"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3750088"/>
              <a:satOff val="-5627"/>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podrá eliminar el usuario</a:t>
          </a:r>
        </a:p>
      </dsp:txBody>
      <dsp:txXfrm>
        <a:off x="1676812" y="977767"/>
        <a:ext cx="871579" cy="677824"/>
      </dsp:txXfrm>
    </dsp:sp>
    <dsp:sp modelId="{03FB6462-9C16-412B-8233-C8F86192C097}">
      <dsp:nvSpPr>
        <dsp:cNvPr id="0" name=""/>
        <dsp:cNvSpPr/>
      </dsp:nvSpPr>
      <dsp:spPr>
        <a:xfrm>
          <a:off x="2520847" y="727730"/>
          <a:ext cx="293666" cy="227498"/>
        </a:xfrm>
        <a:prstGeom prst="rightArrow">
          <a:avLst>
            <a:gd name="adj1" fmla="val 60000"/>
            <a:gd name="adj2" fmla="val 5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2520847" y="773230"/>
        <a:ext cx="225417" cy="136498"/>
      </dsp:txXfrm>
    </dsp:sp>
    <dsp:sp modelId="{6EDE32B8-2703-4FDB-BFE5-616ACCFCF651}">
      <dsp:nvSpPr>
        <dsp:cNvPr id="0" name=""/>
        <dsp:cNvSpPr/>
      </dsp:nvSpPr>
      <dsp:spPr>
        <a:xfrm>
          <a:off x="2936413" y="726279"/>
          <a:ext cx="913755" cy="345600"/>
        </a:xfrm>
        <a:prstGeom prst="roundRect">
          <a:avLst>
            <a:gd name="adj" fmla="val 10000"/>
          </a:avLst>
        </a:prstGeom>
        <a:gradFill rotWithShape="0">
          <a:gsLst>
            <a:gs pos="0">
              <a:schemeClr val="accent3">
                <a:hueOff val="7500176"/>
                <a:satOff val="-11253"/>
                <a:lumOff val="-1830"/>
                <a:alphaOff val="0"/>
                <a:shade val="51000"/>
                <a:satMod val="130000"/>
              </a:schemeClr>
            </a:gs>
            <a:gs pos="80000">
              <a:schemeClr val="accent3">
                <a:hueOff val="7500176"/>
                <a:satOff val="-11253"/>
                <a:lumOff val="-1830"/>
                <a:alphaOff val="0"/>
                <a:shade val="93000"/>
                <a:satMod val="130000"/>
              </a:schemeClr>
            </a:gs>
            <a:gs pos="100000">
              <a:schemeClr val="accent3">
                <a:hueOff val="7500176"/>
                <a:satOff val="-11253"/>
                <a:lumOff val="-18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inhabilitarUsuario</a:t>
          </a:r>
        </a:p>
      </dsp:txBody>
      <dsp:txXfrm>
        <a:off x="2936413" y="726279"/>
        <a:ext cx="913755" cy="230400"/>
      </dsp:txXfrm>
    </dsp:sp>
    <dsp:sp modelId="{3C5E9EAB-40C5-4F84-B064-213613CB28EE}">
      <dsp:nvSpPr>
        <dsp:cNvPr id="0" name=""/>
        <dsp:cNvSpPr/>
      </dsp:nvSpPr>
      <dsp:spPr>
        <a:xfrm>
          <a:off x="3123567"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7500176"/>
              <a:satOff val="-11253"/>
              <a:lumOff val="-183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 se inhabilitara el usuario </a:t>
          </a:r>
        </a:p>
      </dsp:txBody>
      <dsp:txXfrm>
        <a:off x="3144655" y="977767"/>
        <a:ext cx="871579" cy="677824"/>
      </dsp:txXfrm>
    </dsp:sp>
    <dsp:sp modelId="{C242904C-1483-4F70-A556-539125A32175}">
      <dsp:nvSpPr>
        <dsp:cNvPr id="0" name=""/>
        <dsp:cNvSpPr/>
      </dsp:nvSpPr>
      <dsp:spPr>
        <a:xfrm>
          <a:off x="3988690" y="727730"/>
          <a:ext cx="293666" cy="227498"/>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988690" y="773230"/>
        <a:ext cx="225417" cy="136498"/>
      </dsp:txXfrm>
    </dsp:sp>
    <dsp:sp modelId="{EC7DD54C-F595-48C6-A6E6-16A99BCC0106}">
      <dsp:nvSpPr>
        <dsp:cNvPr id="0" name=""/>
        <dsp:cNvSpPr/>
      </dsp:nvSpPr>
      <dsp:spPr>
        <a:xfrm>
          <a:off x="4404256" y="726279"/>
          <a:ext cx="913755"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habilitarUsuario</a:t>
          </a:r>
        </a:p>
      </dsp:txBody>
      <dsp:txXfrm>
        <a:off x="4404256" y="726279"/>
        <a:ext cx="913755" cy="230400"/>
      </dsp:txXfrm>
    </dsp:sp>
    <dsp:sp modelId="{AFAC066E-9585-4200-9A20-B6AE36023DFF}">
      <dsp:nvSpPr>
        <dsp:cNvPr id="0" name=""/>
        <dsp:cNvSpPr/>
      </dsp:nvSpPr>
      <dsp:spPr>
        <a:xfrm>
          <a:off x="4591410"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habilitara el usuario </a:t>
          </a:r>
        </a:p>
      </dsp:txBody>
      <dsp:txXfrm>
        <a:off x="4612498" y="977767"/>
        <a:ext cx="871579" cy="67782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59" y="304462"/>
          <a:ext cx="1072696"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Consultar_rol</a:t>
          </a:r>
          <a:endParaRPr lang="es-CO" sz="1000" kern="1200"/>
        </a:p>
      </dsp:txBody>
      <dsp:txXfrm>
        <a:off x="2359" y="304462"/>
        <a:ext cx="1072696" cy="288000"/>
      </dsp:txXfrm>
    </dsp:sp>
    <dsp:sp modelId="{3605D73C-7E3E-4818-B6BE-775942DAFC6D}">
      <dsp:nvSpPr>
        <dsp:cNvPr id="0" name=""/>
        <dsp:cNvSpPr/>
      </dsp:nvSpPr>
      <dsp:spPr>
        <a:xfrm>
          <a:off x="222068"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 tendrá la opción de </a:t>
          </a:r>
          <a:r>
            <a:rPr lang="es-ES" sz="1000" b="1" kern="1200"/>
            <a:t>buscar</a:t>
          </a:r>
          <a:r>
            <a:rPr lang="es-ES" sz="1000" kern="1200"/>
            <a:t> por ID_Rol, haciendo una consulta a la base de datos y mostrando los resultados existentes.</a:t>
          </a:r>
          <a:endParaRPr lang="es-CO" sz="1000" kern="1200"/>
        </a:p>
      </dsp:txBody>
      <dsp:txXfrm>
        <a:off x="253486" y="623880"/>
        <a:ext cx="1009860" cy="1964414"/>
      </dsp:txXfrm>
    </dsp:sp>
    <dsp:sp modelId="{AE44CE3B-B5A6-433D-BDC1-30435E6648AC}">
      <dsp:nvSpPr>
        <dsp:cNvPr id="0" name=""/>
        <dsp:cNvSpPr/>
      </dsp:nvSpPr>
      <dsp:spPr>
        <a:xfrm>
          <a:off x="1237672" y="314927"/>
          <a:ext cx="344747" cy="26707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237672" y="368341"/>
        <a:ext cx="264626" cy="160242"/>
      </dsp:txXfrm>
    </dsp:sp>
    <dsp:sp modelId="{DC157997-0F02-40F7-BC77-EFFFE585612D}">
      <dsp:nvSpPr>
        <dsp:cNvPr id="0" name=""/>
        <dsp:cNvSpPr/>
      </dsp:nvSpPr>
      <dsp:spPr>
        <a:xfrm>
          <a:off x="1725522" y="304462"/>
          <a:ext cx="1072696"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Editar_rol</a:t>
          </a:r>
          <a:endParaRPr lang="es-CO" sz="1000" kern="1200"/>
        </a:p>
      </dsp:txBody>
      <dsp:txXfrm>
        <a:off x="1725522" y="304462"/>
        <a:ext cx="1072696" cy="288000"/>
      </dsp:txXfrm>
    </dsp:sp>
    <dsp:sp modelId="{09735D09-130F-4010-90A0-AFCD88DF0461}">
      <dsp:nvSpPr>
        <dsp:cNvPr id="0" name=""/>
        <dsp:cNvSpPr/>
      </dsp:nvSpPr>
      <dsp:spPr>
        <a:xfrm>
          <a:off x="1945231"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Administrador podrá seleccionar el resultado que desee y ejecutar el botón de </a:t>
          </a:r>
          <a:r>
            <a:rPr lang="es-ES" sz="1000" b="1" kern="1200"/>
            <a:t>editar</a:t>
          </a:r>
          <a:r>
            <a:rPr lang="es-ES" sz="1000" kern="1200"/>
            <a:t>.</a:t>
          </a:r>
          <a:endParaRPr lang="es-CO" sz="1000" kern="1200"/>
        </a:p>
      </dsp:txBody>
      <dsp:txXfrm>
        <a:off x="1976649" y="623880"/>
        <a:ext cx="1009860" cy="1964414"/>
      </dsp:txXfrm>
    </dsp:sp>
    <dsp:sp modelId="{F3B3F845-D4EA-4EA6-9C44-6BDF7E8523E4}">
      <dsp:nvSpPr>
        <dsp:cNvPr id="0" name=""/>
        <dsp:cNvSpPr/>
      </dsp:nvSpPr>
      <dsp:spPr>
        <a:xfrm>
          <a:off x="2960835" y="314927"/>
          <a:ext cx="344747" cy="267070"/>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960835" y="368341"/>
        <a:ext cx="264626" cy="160242"/>
      </dsp:txXfrm>
    </dsp:sp>
    <dsp:sp modelId="{43477C59-08DE-45C1-ABB6-02D4D1C6BE0B}">
      <dsp:nvSpPr>
        <dsp:cNvPr id="0" name=""/>
        <dsp:cNvSpPr/>
      </dsp:nvSpPr>
      <dsp:spPr>
        <a:xfrm>
          <a:off x="3448685" y="304462"/>
          <a:ext cx="1072696"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Eliminar_rol</a:t>
          </a:r>
        </a:p>
      </dsp:txBody>
      <dsp:txXfrm>
        <a:off x="3448685" y="304462"/>
        <a:ext cx="1072696" cy="288000"/>
      </dsp:txXfrm>
    </dsp:sp>
    <dsp:sp modelId="{F4EAB0C5-295B-45CC-8124-03C5AEA26913}">
      <dsp:nvSpPr>
        <dsp:cNvPr id="0" name=""/>
        <dsp:cNvSpPr/>
      </dsp:nvSpPr>
      <dsp:spPr>
        <a:xfrm>
          <a:off x="3668394"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El administrador podrá eliminar el Rol que desee segun su necesidad.</a:t>
          </a:r>
        </a:p>
        <a:p>
          <a:pPr marL="57150" lvl="1" indent="-57150" algn="l" defTabSz="444500">
            <a:lnSpc>
              <a:spcPct val="90000"/>
            </a:lnSpc>
            <a:spcBef>
              <a:spcPct val="0"/>
            </a:spcBef>
            <a:spcAft>
              <a:spcPct val="15000"/>
            </a:spcAft>
            <a:buChar char="•"/>
          </a:pPr>
          <a:r>
            <a:rPr lang="es-CO" sz="1000" kern="1200"/>
            <a:t>confirmar</a:t>
          </a:r>
        </a:p>
      </dsp:txBody>
      <dsp:txXfrm>
        <a:off x="3699812" y="623880"/>
        <a:ext cx="1009860" cy="19644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180955"/>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Leer_datos</a:t>
          </a:r>
          <a:endParaRPr lang="es-CO" sz="900" kern="1200"/>
        </a:p>
      </dsp:txBody>
      <dsp:txXfrm>
        <a:off x="516880" y="180955"/>
        <a:ext cx="1210552" cy="259200"/>
      </dsp:txXfrm>
    </dsp:sp>
    <dsp:sp modelId="{5A37B31B-92A6-4B8C-8EC6-79C60F510A69}">
      <dsp:nvSpPr>
        <dsp:cNvPr id="0" name=""/>
        <dsp:cNvSpPr/>
      </dsp:nvSpPr>
      <dsp:spPr>
        <a:xfrm>
          <a:off x="250606"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cliente leerá los datos generados, enviandolos al sistema inpetel cloud</a:t>
          </a:r>
          <a:endParaRPr lang="es-CO" sz="900" kern="1200"/>
        </a:p>
      </dsp:txBody>
      <dsp:txXfrm>
        <a:off x="274330" y="428160"/>
        <a:ext cx="1163104" cy="762552"/>
      </dsp:txXfrm>
    </dsp:sp>
    <dsp:sp modelId="{F13117CB-8B3F-4BED-A78E-5C3D59DE627F}">
      <dsp:nvSpPr>
        <dsp:cNvPr id="0" name=""/>
        <dsp:cNvSpPr/>
      </dsp:nvSpPr>
      <dsp:spPr>
        <a:xfrm rot="21514172">
          <a:off x="1782376" y="141917"/>
          <a:ext cx="116553"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782381" y="202631"/>
        <a:ext cx="81587" cy="180836"/>
      </dsp:txXfrm>
    </dsp:sp>
    <dsp:sp modelId="{E2D98EB9-4786-4A52-AE89-DB2C4078F6E4}">
      <dsp:nvSpPr>
        <dsp:cNvPr id="0" name=""/>
        <dsp:cNvSpPr/>
      </dsp:nvSpPr>
      <dsp:spPr>
        <a:xfrm>
          <a:off x="1947276"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None/>
          </a:pPr>
          <a:r>
            <a:rPr lang="es-CO" sz="900" kern="1200"/>
            <a:t>guardaDatostemporal</a:t>
          </a:r>
        </a:p>
      </dsp:txBody>
      <dsp:txXfrm>
        <a:off x="1947276" y="145236"/>
        <a:ext cx="1210552" cy="259200"/>
      </dsp:txXfrm>
    </dsp:sp>
    <dsp:sp modelId="{86CE094A-6727-4336-BA0D-D09A7B3AED10}">
      <dsp:nvSpPr>
        <dsp:cNvPr id="0" name=""/>
        <dsp:cNvSpPr/>
      </dsp:nvSpPr>
      <dsp:spPr>
        <a:xfrm>
          <a:off x="2195220"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procede a guardar los datos en una tabla temporal de bd</a:t>
          </a:r>
        </a:p>
      </dsp:txBody>
      <dsp:txXfrm>
        <a:off x="2218944" y="428160"/>
        <a:ext cx="1163104" cy="762552"/>
      </dsp:txXfrm>
    </dsp:sp>
    <dsp:sp modelId="{2577154F-FA83-4B8C-BA41-C5C43E80AF82}">
      <dsp:nvSpPr>
        <dsp:cNvPr id="0" name=""/>
        <dsp:cNvSpPr/>
      </dsp:nvSpPr>
      <dsp:spPr>
        <a:xfrm>
          <a:off x="3341344" y="124140"/>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3341344" y="184418"/>
        <a:ext cx="298634" cy="180836"/>
      </dsp:txXfrm>
    </dsp:sp>
    <dsp:sp modelId="{289F1E0C-69BD-4D5C-BFDD-B581200ADA15}">
      <dsp:nvSpPr>
        <dsp:cNvPr id="0" name=""/>
        <dsp:cNvSpPr/>
      </dsp:nvSpPr>
      <dsp:spPr>
        <a:xfrm>
          <a:off x="3891890"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writeDataBase</a:t>
          </a:r>
        </a:p>
      </dsp:txBody>
      <dsp:txXfrm>
        <a:off x="3891890" y="145236"/>
        <a:ext cx="1210552" cy="259200"/>
      </dsp:txXfrm>
    </dsp:sp>
    <dsp:sp modelId="{D72D5B15-2032-4B6E-9E2B-A7816C4E1241}">
      <dsp:nvSpPr>
        <dsp:cNvPr id="0" name=""/>
        <dsp:cNvSpPr/>
      </dsp:nvSpPr>
      <dsp:spPr>
        <a:xfrm>
          <a:off x="4139835"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guardan los datos en las tablas de bases de datos</a:t>
          </a:r>
        </a:p>
      </dsp:txBody>
      <dsp:txXfrm>
        <a:off x="4163559" y="428160"/>
        <a:ext cx="1163104" cy="7625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1029187"/>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almacenarDatos</a:t>
          </a:r>
          <a:endParaRPr lang="es-CO" sz="600" kern="1200"/>
        </a:p>
      </dsp:txBody>
      <dsp:txXfrm>
        <a:off x="735" y="1029187"/>
        <a:ext cx="924746" cy="172800"/>
      </dsp:txXfrm>
    </dsp:sp>
    <dsp:sp modelId="{3605D73C-7E3E-4818-B6BE-775942DAFC6D}">
      <dsp:nvSpPr>
        <dsp:cNvPr id="0" name=""/>
        <dsp:cNvSpPr/>
      </dsp:nvSpPr>
      <dsp:spPr>
        <a:xfrm>
          <a:off x="1901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los datos generados se almacenarán en la base de datos del sistema externo.</a:t>
          </a:r>
          <a:endParaRPr lang="es-CO" sz="600" b="0" kern="1200"/>
        </a:p>
      </dsp:txBody>
      <dsp:txXfrm>
        <a:off x="216297" y="1228143"/>
        <a:ext cx="872434" cy="840713"/>
      </dsp:txXfrm>
    </dsp:sp>
    <dsp:sp modelId="{AE44CE3B-B5A6-433D-BDC1-30435E6648AC}">
      <dsp:nvSpPr>
        <dsp:cNvPr id="0" name=""/>
        <dsp:cNvSpPr/>
      </dsp:nvSpPr>
      <dsp:spPr>
        <a:xfrm>
          <a:off x="1065671" y="1000469"/>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1046516"/>
        <a:ext cx="228129" cy="138141"/>
      </dsp:txXfrm>
    </dsp:sp>
    <dsp:sp modelId="{DC157997-0F02-40F7-BC77-EFFFE585612D}">
      <dsp:nvSpPr>
        <dsp:cNvPr id="0" name=""/>
        <dsp:cNvSpPr/>
      </dsp:nvSpPr>
      <dsp:spPr>
        <a:xfrm>
          <a:off x="1486235" y="1029187"/>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readDataBase</a:t>
          </a:r>
          <a:endParaRPr lang="es-CO" sz="600" kern="1200"/>
        </a:p>
      </dsp:txBody>
      <dsp:txXfrm>
        <a:off x="1486235" y="1029187"/>
        <a:ext cx="924746" cy="172800"/>
      </dsp:txXfrm>
    </dsp:sp>
    <dsp:sp modelId="{09735D09-130F-4010-90A0-AFCD88DF0461}">
      <dsp:nvSpPr>
        <dsp:cNvPr id="0" name=""/>
        <dsp:cNvSpPr/>
      </dsp:nvSpPr>
      <dsp:spPr>
        <a:xfrm>
          <a:off x="16756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para almacenar los datos, se debe leer la base de datos</a:t>
          </a:r>
          <a:endParaRPr lang="es-CO" sz="600" kern="1200"/>
        </a:p>
      </dsp:txBody>
      <dsp:txXfrm>
        <a:off x="1701797" y="1228143"/>
        <a:ext cx="872434" cy="840713"/>
      </dsp:txXfrm>
    </dsp:sp>
    <dsp:sp modelId="{F3B3F845-D4EA-4EA6-9C44-6BDF7E8523E4}">
      <dsp:nvSpPr>
        <dsp:cNvPr id="0" name=""/>
        <dsp:cNvSpPr/>
      </dsp:nvSpPr>
      <dsp:spPr>
        <a:xfrm>
          <a:off x="2551171" y="1000469"/>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1046516"/>
        <a:ext cx="228129" cy="138141"/>
      </dsp:txXfrm>
    </dsp:sp>
    <dsp:sp modelId="{43477C59-08DE-45C1-ABB6-02D4D1C6BE0B}">
      <dsp:nvSpPr>
        <dsp:cNvPr id="0" name=""/>
        <dsp:cNvSpPr/>
      </dsp:nvSpPr>
      <dsp:spPr>
        <a:xfrm>
          <a:off x="2971736" y="1029187"/>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VerificarDatos</a:t>
          </a:r>
        </a:p>
      </dsp:txBody>
      <dsp:txXfrm>
        <a:off x="2971736" y="1029187"/>
        <a:ext cx="924746" cy="172800"/>
      </dsp:txXfrm>
    </dsp:sp>
    <dsp:sp modelId="{F4EAB0C5-295B-45CC-8124-03C5AEA26913}">
      <dsp:nvSpPr>
        <dsp:cNvPr id="0" name=""/>
        <dsp:cNvSpPr/>
      </dsp:nvSpPr>
      <dsp:spPr>
        <a:xfrm>
          <a:off x="31611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verificarán los datos</a:t>
          </a:r>
        </a:p>
      </dsp:txBody>
      <dsp:txXfrm>
        <a:off x="3187298" y="1228143"/>
        <a:ext cx="872434" cy="840713"/>
      </dsp:txXfrm>
    </dsp:sp>
    <dsp:sp modelId="{49B38C27-9E52-4259-A013-82654AB6A93F}">
      <dsp:nvSpPr>
        <dsp:cNvPr id="0" name=""/>
        <dsp:cNvSpPr/>
      </dsp:nvSpPr>
      <dsp:spPr>
        <a:xfrm>
          <a:off x="4036671" y="1000469"/>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1046516"/>
        <a:ext cx="228129" cy="138141"/>
      </dsp:txXfrm>
    </dsp:sp>
    <dsp:sp modelId="{4BA115B4-484D-4ED8-986E-AFE27D4643C7}">
      <dsp:nvSpPr>
        <dsp:cNvPr id="0" name=""/>
        <dsp:cNvSpPr/>
      </dsp:nvSpPr>
      <dsp:spPr>
        <a:xfrm>
          <a:off x="4457236" y="1029187"/>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obtenerAlarma</a:t>
          </a:r>
        </a:p>
      </dsp:txBody>
      <dsp:txXfrm>
        <a:off x="4457236" y="1029187"/>
        <a:ext cx="924746" cy="172800"/>
      </dsp:txXfrm>
    </dsp:sp>
    <dsp:sp modelId="{0CAB5DBB-D30C-4A5C-858C-9BB780988079}">
      <dsp:nvSpPr>
        <dsp:cNvPr id="0" name=""/>
        <dsp:cNvSpPr/>
      </dsp:nvSpPr>
      <dsp:spPr>
        <a:xfrm>
          <a:off x="46466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si al verificar los datos se encuentran algunas inconsistencias, se generarán las alarmas correspondientes, permitiendole al usuario/administrador realizar su respectiva gestión. (tiempo real)</a:t>
          </a:r>
        </a:p>
      </dsp:txBody>
      <dsp:txXfrm>
        <a:off x="4672798" y="1228143"/>
        <a:ext cx="872434" cy="8407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49485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generarBackupDatos</a:t>
          </a:r>
          <a:endParaRPr lang="es-CO" sz="800" kern="1200"/>
        </a:p>
      </dsp:txBody>
      <dsp:txXfrm>
        <a:off x="2771" y="494859"/>
        <a:ext cx="1260094" cy="230400"/>
      </dsp:txXfrm>
    </dsp:sp>
    <dsp:sp modelId="{3605D73C-7E3E-4818-B6BE-775942DAFC6D}">
      <dsp:nvSpPr>
        <dsp:cNvPr id="0" name=""/>
        <dsp:cNvSpPr/>
      </dsp:nvSpPr>
      <dsp:spPr>
        <a:xfrm>
          <a:off x="260863"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81951" y="746347"/>
        <a:ext cx="1217918" cy="677824"/>
      </dsp:txXfrm>
    </dsp:sp>
    <dsp:sp modelId="{AE44CE3B-B5A6-433D-BDC1-30435E6648AC}">
      <dsp:nvSpPr>
        <dsp:cNvPr id="0" name=""/>
        <dsp:cNvSpPr/>
      </dsp:nvSpPr>
      <dsp:spPr>
        <a:xfrm>
          <a:off x="1453891" y="453195"/>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515940"/>
        <a:ext cx="310856" cy="188237"/>
      </dsp:txXfrm>
    </dsp:sp>
    <dsp:sp modelId="{DC157997-0F02-40F7-BC77-EFFFE585612D}">
      <dsp:nvSpPr>
        <dsp:cNvPr id="0" name=""/>
        <dsp:cNvSpPr/>
      </dsp:nvSpPr>
      <dsp:spPr>
        <a:xfrm>
          <a:off x="2026969" y="49485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readDataBase</a:t>
          </a:r>
          <a:endParaRPr lang="es-CO" sz="800" kern="1200"/>
        </a:p>
      </dsp:txBody>
      <dsp:txXfrm>
        <a:off x="2026969" y="494859"/>
        <a:ext cx="1260094" cy="230400"/>
      </dsp:txXfrm>
    </dsp:sp>
    <dsp:sp modelId="{09735D09-130F-4010-90A0-AFCD88DF0461}">
      <dsp:nvSpPr>
        <dsp:cNvPr id="0" name=""/>
        <dsp:cNvSpPr/>
      </dsp:nvSpPr>
      <dsp:spPr>
        <a:xfrm>
          <a:off x="2285060"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306148" y="746347"/>
        <a:ext cx="1217918" cy="677824"/>
      </dsp:txXfrm>
    </dsp:sp>
    <dsp:sp modelId="{68701596-3808-4F0C-9F00-9F88100A7A2C}">
      <dsp:nvSpPr>
        <dsp:cNvPr id="0" name=""/>
        <dsp:cNvSpPr/>
      </dsp:nvSpPr>
      <dsp:spPr>
        <a:xfrm>
          <a:off x="3478089" y="453195"/>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515940"/>
        <a:ext cx="310856" cy="188237"/>
      </dsp:txXfrm>
    </dsp:sp>
    <dsp:sp modelId="{78724FF8-A2B8-4AD8-BE49-BBA30E0B102E}">
      <dsp:nvSpPr>
        <dsp:cNvPr id="0" name=""/>
        <dsp:cNvSpPr/>
      </dsp:nvSpPr>
      <dsp:spPr>
        <a:xfrm>
          <a:off x="4051167" y="49485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verificarDatos</a:t>
          </a:r>
        </a:p>
      </dsp:txBody>
      <dsp:txXfrm>
        <a:off x="4051167" y="494859"/>
        <a:ext cx="1260094" cy="230400"/>
      </dsp:txXfrm>
    </dsp:sp>
    <dsp:sp modelId="{4732F223-B9F1-4348-86ED-67F630824C96}">
      <dsp:nvSpPr>
        <dsp:cNvPr id="0" name=""/>
        <dsp:cNvSpPr/>
      </dsp:nvSpPr>
      <dsp:spPr>
        <a:xfrm>
          <a:off x="4309258"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backup se creará con los datos previamente verificados</a:t>
          </a:r>
        </a:p>
      </dsp:txBody>
      <dsp:txXfrm>
        <a:off x="4330346" y="746347"/>
        <a:ext cx="1217918"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305489" y="116086"/>
          <a:ext cx="149150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CO" sz="900" kern="1200"/>
            <a:t>GestionarLecturas</a:t>
          </a:r>
        </a:p>
      </dsp:txBody>
      <dsp:txXfrm>
        <a:off x="305489" y="116086"/>
        <a:ext cx="1491505" cy="259200"/>
      </dsp:txXfrm>
    </dsp:sp>
    <dsp:sp modelId="{5A37B31B-92A6-4B8C-8EC6-79C60F510A69}">
      <dsp:nvSpPr>
        <dsp:cNvPr id="0" name=""/>
        <dsp:cNvSpPr/>
      </dsp:nvSpPr>
      <dsp:spPr>
        <a:xfrm>
          <a:off x="305489" y="339567"/>
          <a:ext cx="1491505" cy="9396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administrador/cliente podrá gestionar lecturas de la información generada por los clientes/componentes en el sistema externo</a:t>
          </a:r>
          <a:endParaRPr lang="es-CO" sz="900" kern="1200"/>
        </a:p>
      </dsp:txBody>
      <dsp:txXfrm>
        <a:off x="333009" y="367087"/>
        <a:ext cx="1436465" cy="8845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32050"/>
          <a:ext cx="1474456" cy="4752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gestionarFactura</a:t>
          </a:r>
          <a:endParaRPr lang="es-CO" sz="1100" kern="1200"/>
        </a:p>
      </dsp:txBody>
      <dsp:txXfrm>
        <a:off x="0" y="432050"/>
        <a:ext cx="1474456" cy="316800"/>
      </dsp:txXfrm>
    </dsp:sp>
    <dsp:sp modelId="{3605D73C-7E3E-4818-B6BE-775942DAFC6D}">
      <dsp:nvSpPr>
        <dsp:cNvPr id="0" name=""/>
        <dsp:cNvSpPr/>
      </dsp:nvSpPr>
      <dsp:spPr>
        <a:xfrm>
          <a:off x="301997" y="748849"/>
          <a:ext cx="1474456" cy="134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el administrador/user del sistema externo podrá consultar la facturación de su sistema en los periodos que desee</a:t>
          </a:r>
          <a:endParaRPr lang="es-CO" sz="1100" b="0" kern="1200"/>
        </a:p>
      </dsp:txBody>
      <dsp:txXfrm>
        <a:off x="341432" y="788284"/>
        <a:ext cx="1395586" cy="12675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00FDB92E01F794D9DFE592DC4E523F3" ma:contentTypeVersion="5" ma:contentTypeDescription="Create a new document." ma:contentTypeScope="" ma:versionID="d20d180cb31119f5aeeda99e7e266343">
  <xsd:schema xmlns:xsd="http://www.w3.org/2001/XMLSchema" xmlns:xs="http://www.w3.org/2001/XMLSchema" xmlns:p="http://schemas.microsoft.com/office/2006/metadata/properties" xmlns:ns3="80308cd5-5164-4dd1-8689-40701f82984f" xmlns:ns4="40ac69f4-f829-436d-8f54-b9b5cc3ffaf9" targetNamespace="http://schemas.microsoft.com/office/2006/metadata/properties" ma:root="true" ma:fieldsID="a03543c3ae1a9aeedb8ebe39821724fd" ns3:_="" ns4:_="">
    <xsd:import namespace="80308cd5-5164-4dd1-8689-40701f82984f"/>
    <xsd:import namespace="40ac69f4-f829-436d-8f54-b9b5cc3ffaf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308cd5-5164-4dd1-8689-40701f82984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ac69f4-f829-436d-8f54-b9b5cc3ffaf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128F26-DA53-44EE-926D-92C891C2F78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783F23B-68E1-4F34-9413-F445AE79F4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308cd5-5164-4dd1-8689-40701f82984f"/>
    <ds:schemaRef ds:uri="40ac69f4-f829-436d-8f54-b9b5cc3ffa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95AB61-7BF0-460A-8EC9-79181F0BE86E}">
  <ds:schemaRefs>
    <ds:schemaRef ds:uri="http://schemas.openxmlformats.org/officeDocument/2006/bibliography"/>
  </ds:schemaRefs>
</ds:datastoreItem>
</file>

<file path=customXml/itemProps4.xml><?xml version="1.0" encoding="utf-8"?>
<ds:datastoreItem xmlns:ds="http://schemas.openxmlformats.org/officeDocument/2006/customXml" ds:itemID="{86089443-A3CA-4065-AB7F-BBAAB397CA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98</TotalTime>
  <Pages>94</Pages>
  <Words>11520</Words>
  <Characters>63362</Characters>
  <Application>Microsoft Office Word</Application>
  <DocSecurity>0</DocSecurity>
  <Lines>528</Lines>
  <Paragraphs>149</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74733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Jose Hemirt Bautista</cp:lastModifiedBy>
  <cp:revision>6</cp:revision>
  <cp:lastPrinted>2007-12-04T21:07:00Z</cp:lastPrinted>
  <dcterms:created xsi:type="dcterms:W3CDTF">2020-10-28T17:00:00Z</dcterms:created>
  <dcterms:modified xsi:type="dcterms:W3CDTF">2020-10-30T19:16:00Z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0x010100900FDB92E01F794D9DFE592DC4E523F3</vt:lpwstr>
  </property>
  <property fmtid="{D5CDD505-2E9C-101B-9397-08002B2CF9AE}" pid="4" name="Target Audiences">
    <vt:lpwstr/>
  </property>
</Properties>
</file>