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D0DC7" w14:textId="790EB5E5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Pues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09A3FBDC" w:rsidR="006779C3" w:rsidRDefault="006779C3">
      <w:pPr>
        <w:pStyle w:val="TDC1"/>
        <w:tabs>
          <w:tab w:val="left" w:pos="600"/>
          <w:tab w:val="right" w:leader="dot" w:pos="9350"/>
        </w:tabs>
        <w:rPr>
          <w:noProof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7301DF31" w14:textId="1FC042B4" w:rsidR="00E3797C" w:rsidRDefault="00E3797C" w:rsidP="00E3797C"/>
    <w:p w14:paraId="2DCBACDD" w14:textId="77777777" w:rsidR="00E3797C" w:rsidRPr="00E3797C" w:rsidRDefault="00E3797C" w:rsidP="00E3797C"/>
    <w:p w14:paraId="4DAF7C3C" w14:textId="77777777" w:rsidR="00E3797C" w:rsidRPr="00E3797C" w:rsidRDefault="00E3797C" w:rsidP="00E3797C">
      <w:pPr>
        <w:rPr>
          <w:rFonts w:eastAsiaTheme="minorEastAsia"/>
        </w:rPr>
      </w:pPr>
    </w:p>
    <w:p w14:paraId="22166516" w14:textId="3326A9F2" w:rsidR="00E860CB" w:rsidRPr="00E860CB" w:rsidRDefault="009363B6" w:rsidP="008F17BC">
      <w:pPr>
        <w:pStyle w:val="Puesto"/>
        <w:jc w:val="left"/>
      </w:pPr>
      <w:r>
        <w:rPr>
          <w:rFonts w:cs="Arial"/>
          <w:sz w:val="22"/>
          <w:szCs w:val="22"/>
        </w:rPr>
        <w:fldChar w:fldCharType="end"/>
      </w:r>
      <w:r w:rsidR="008F17BC" w:rsidRPr="00E860CB">
        <w:t xml:space="preserve"> </w:t>
      </w:r>
    </w:p>
    <w:p w14:paraId="605770D3" w14:textId="77777777" w:rsidR="00E860CB" w:rsidRPr="00E860CB" w:rsidRDefault="00E860CB" w:rsidP="00E860CB"/>
    <w:p w14:paraId="1CE0861C" w14:textId="77777777" w:rsidR="00E860CB" w:rsidRPr="00E860CB" w:rsidRDefault="00E860CB" w:rsidP="00E860CB"/>
    <w:p w14:paraId="2CB21C26" w14:textId="49F71940" w:rsidR="00632B15" w:rsidRDefault="00632B15" w:rsidP="00632B15">
      <w:pPr>
        <w:pStyle w:val="Puesto"/>
        <w:jc w:val="left"/>
      </w:pPr>
      <w:r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  <w:lang w:eastAsia="es-CO"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proofErr w:type="gramStart"/>
      <w:r>
        <w:rPr>
          <w:rFonts w:cs="Arial"/>
          <w:szCs w:val="22"/>
        </w:rPr>
        <w:t>sistema</w:t>
      </w:r>
      <w:proofErr w:type="gramEnd"/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2221EE14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C45E5D" w:rsidRPr="008B07E9" w:rsidRDefault="00C45E5D" w:rsidP="007038A8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  <w:proofErr w:type="gramEnd"/>
                                </w:p>
                                <w:p w14:paraId="64D2DF48" w14:textId="77777777" w:rsidR="00C45E5D" w:rsidRPr="009E2EFC" w:rsidRDefault="00C45E5D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" filled="f" stroked="f">
                      <v:textbox inset="0,0,0,0">
                        <w:txbxContent>
                          <w:p w14:paraId="2DAD1A33" w14:textId="70A58F55" w:rsidR="00C45E5D" w:rsidRPr="008B07E9" w:rsidRDefault="00C45E5D" w:rsidP="007038A8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  <w:proofErr w:type="gramEnd"/>
                          </w:p>
                          <w:p w14:paraId="64D2DF48" w14:textId="77777777" w:rsidR="00C45E5D" w:rsidRPr="009E2EFC" w:rsidRDefault="00C45E5D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ECCB90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C45E5D" w:rsidRPr="008B07E9" w:rsidRDefault="00C45E5D" w:rsidP="00B377B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  <w:proofErr w:type="spellEnd"/>
                                </w:p>
                                <w:p w14:paraId="0B765069" w14:textId="77777777" w:rsidR="00C45E5D" w:rsidRPr="009E2EFC" w:rsidRDefault="00C45E5D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" filled="f" stroked="f">
                      <v:textbox inset="0,0,0,0">
                        <w:txbxContent>
                          <w:p w14:paraId="0DF858E0" w14:textId="77777777" w:rsidR="00C45E5D" w:rsidRPr="008B07E9" w:rsidRDefault="00C45E5D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C45E5D" w:rsidRPr="009E2EFC" w:rsidRDefault="00C45E5D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5AF4D2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C45E5D" w:rsidRPr="008B07E9" w:rsidRDefault="00C45E5D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C45E5D" w:rsidRPr="009E2EFC" w:rsidRDefault="00C45E5D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" filled="f" stroked="f">
                      <v:textbox inset="0,0,0,0">
                        <w:txbxContent>
                          <w:p w14:paraId="22B151C5" w14:textId="77777777" w:rsidR="00C45E5D" w:rsidRPr="008B07E9" w:rsidRDefault="00C45E5D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C45E5D" w:rsidRPr="009E2EFC" w:rsidRDefault="00C45E5D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0AA745A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C45E5D" w:rsidRPr="009E2EFC" w:rsidRDefault="00C45E5D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" filled="f" stroked="f">
                      <v:textbox inset="0,0,0,0">
                        <w:txbxContent>
                          <w:p w14:paraId="116CC0AD" w14:textId="424A1D96" w:rsidR="00C45E5D" w:rsidRPr="009E2EFC" w:rsidRDefault="00C45E5D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logs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logs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>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C45E5D" w:rsidRPr="008B07E9" w:rsidRDefault="00C45E5D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C45E5D" w:rsidRPr="009E2EFC" w:rsidRDefault="00C45E5D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" filled="f" stroked="f">
                      <v:textbox inset="0,0,0,0">
                        <w:txbxContent>
                          <w:p w14:paraId="0153A324" w14:textId="4837A4C9" w:rsidR="00C45E5D" w:rsidRPr="008B07E9" w:rsidRDefault="00C45E5D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C45E5D" w:rsidRPr="009E2EFC" w:rsidRDefault="00C45E5D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E647AD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1E4427A0" w:rsidR="00AD2D68" w:rsidRDefault="00012B6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lang w:eastAsia="es-CO"/>
        </w:rPr>
        <w:drawing>
          <wp:inline distT="0" distB="0" distL="0" distR="0" wp14:anchorId="5A6EDED9" wp14:editId="5630CD79">
            <wp:extent cx="5943600" cy="476504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lastRenderedPageBreak/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12251CE3" w14:textId="76F0AA8B" w:rsidR="00455C86" w:rsidRPr="00A81403" w:rsidRDefault="006F45B0" w:rsidP="00FA4470">
      <w:pPr>
        <w:rPr>
          <w:sz w:val="24"/>
          <w:szCs w:val="24"/>
        </w:rPr>
      </w:pPr>
      <w:r w:rsidRPr="00A81403">
        <w:rPr>
          <w:sz w:val="24"/>
          <w:szCs w:val="24"/>
        </w:rPr>
        <w:t>CASO DE USO 1</w:t>
      </w:r>
      <w:r w:rsidR="00B714AE" w:rsidRPr="00A81403">
        <w:rPr>
          <w:sz w:val="24"/>
          <w:szCs w:val="24"/>
        </w:rPr>
        <w:t xml:space="preserve">: </w:t>
      </w:r>
      <w:r w:rsidRPr="00A81403">
        <w:rPr>
          <w:sz w:val="24"/>
          <w:szCs w:val="24"/>
        </w:rPr>
        <w:t>GESTIONAR SISTEMA EXTERNO</w:t>
      </w:r>
    </w:p>
    <w:p w14:paraId="34D1E690" w14:textId="77777777" w:rsidR="00455C86" w:rsidRDefault="00455C86" w:rsidP="00FA4470"/>
    <w:p w14:paraId="738701B2" w14:textId="1D58EC46" w:rsidR="00455C86" w:rsidRDefault="00455C86" w:rsidP="00455C86">
      <w:pPr>
        <w:jc w:val="center"/>
      </w:pPr>
      <w:r>
        <w:rPr>
          <w:noProof/>
          <w:lang w:eastAsia="es-CO"/>
        </w:rPr>
        <w:drawing>
          <wp:inline distT="0" distB="0" distL="0" distR="0" wp14:anchorId="776CEE67" wp14:editId="564C4020">
            <wp:extent cx="5301560" cy="3914775"/>
            <wp:effectExtent l="0" t="0" r="0" b="0"/>
            <wp:docPr id="100002" name="Image100002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Image100002"/>
                    <pic:cNvPicPr/>
                  </pic:nvPicPr>
                  <pic:blipFill rotWithShape="1">
                    <a:blip r:embed="rId10"/>
                    <a:srcRect l="2404" t="3418" r="35089" b="30979"/>
                    <a:stretch/>
                  </pic:blipFill>
                  <pic:spPr bwMode="auto">
                    <a:xfrm>
                      <a:off x="0" y="0"/>
                      <a:ext cx="5328980" cy="393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9FAB" w14:textId="5E6B3138" w:rsidR="00FA4470" w:rsidRPr="00FA4470" w:rsidRDefault="00FA4470" w:rsidP="00FA4470"/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45"/>
        <w:gridCol w:w="3373"/>
        <w:gridCol w:w="596"/>
        <w:gridCol w:w="425"/>
        <w:gridCol w:w="284"/>
        <w:gridCol w:w="1103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5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3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Pr="0003205C" w:rsidRDefault="003D1FAD" w:rsidP="00FA4470">
            <w:pPr>
              <w:rPr>
                <w:rFonts w:ascii="Arial" w:hAnsi="Arial" w:cs="Arial"/>
                <w:b/>
              </w:rPr>
            </w:pPr>
            <w:r w:rsidRPr="0003205C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03205C" w:rsidRDefault="003D1FAD" w:rsidP="00FA4470">
            <w:pPr>
              <w:rPr>
                <w:rFonts w:ascii="Arial" w:hAnsi="Arial" w:cs="Arial"/>
                <w:b/>
              </w:rPr>
            </w:pPr>
            <w:r w:rsidRPr="0003205C">
              <w:rPr>
                <w:rFonts w:ascii="Arial" w:eastAsia="Arial Unicode MS" w:hAnsi="Arial" w:cs="Arial"/>
                <w:iCs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3205C" w:rsidRDefault="003D1FAD" w:rsidP="002A1D4C">
            <w:pPr>
              <w:rPr>
                <w:rFonts w:ascii="Arial" w:hAnsi="Arial" w:cs="Arial"/>
                <w:b/>
              </w:rPr>
            </w:pPr>
            <w:r w:rsidRPr="0003205C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3205C" w:rsidRDefault="003D1FAD" w:rsidP="002A1D4C">
            <w:pPr>
              <w:rPr>
                <w:rFonts w:ascii="Arial" w:hAnsi="Arial" w:cs="Arial"/>
                <w:b/>
              </w:rPr>
            </w:pPr>
            <w:r w:rsidRPr="0003205C">
              <w:rPr>
                <w:rFonts w:ascii="Arial" w:eastAsia="Arial Unicode MS" w:hAnsi="Arial" w:cs="Arial"/>
                <w:iCs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22E252EE" w14:textId="01E84096" w:rsidR="007E1FFA" w:rsidRPr="008B2581" w:rsidRDefault="00FA484E" w:rsidP="008B258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b/>
                <w:color w:val="0000FF"/>
                <w:lang w:val="es-ES"/>
              </w:rPr>
            </w:pPr>
            <w:r w:rsidRPr="008B2581"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6F053A1A" w14:textId="6655B3DC" w:rsidR="005A1F2E" w:rsidRPr="005A1F2E" w:rsidRDefault="00632B15" w:rsidP="008B2581">
            <w:pPr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8B2581" w:rsidRPr="009B2573" w14:paraId="238C03F1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4015BAF" w14:textId="288E625C" w:rsidR="008B2581" w:rsidRPr="0082051B" w:rsidRDefault="0082051B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1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1326FAC7" w14:textId="2B8C5827" w:rsidR="008B2581" w:rsidRPr="0082051B" w:rsidRDefault="0082051B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id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596F7298" w14:textId="77F2AA00" w:rsidR="008B2581" w:rsidRPr="0082051B" w:rsidRDefault="0082051B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String, unique</w:t>
            </w:r>
          </w:p>
        </w:tc>
      </w:tr>
      <w:tr w:rsidR="008B2581" w:rsidRPr="009B2573" w14:paraId="0F858AF2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9CC72E3" w14:textId="796022CF" w:rsidR="008B2581" w:rsidRPr="0082051B" w:rsidRDefault="0082051B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2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136061C8" w14:textId="421EA4D6" w:rsidR="008B2581" w:rsidRPr="0082051B" w:rsidRDefault="0082051B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nit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7393FE09" w14:textId="528D293D" w:rsidR="008B2581" w:rsidRPr="0082051B" w:rsidRDefault="0082051B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int</w:t>
            </w:r>
          </w:p>
        </w:tc>
      </w:tr>
      <w:tr w:rsidR="008B2581" w:rsidRPr="009B2573" w14:paraId="213C5481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5AFCA7" w14:textId="782452A9" w:rsidR="008B2581" w:rsidRPr="0082051B" w:rsidRDefault="0082051B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3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039B8EE7" w14:textId="496577C8" w:rsidR="008B2581" w:rsidRPr="0082051B" w:rsidRDefault="0082051B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name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01C5EDB1" w14:textId="393CE7C0" w:rsidR="008B2581" w:rsidRPr="0082051B" w:rsidRDefault="00331069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String [</w:t>
            </w:r>
            <w:r>
              <w:rPr>
                <w:rFonts w:ascii="Arial" w:eastAsia="Arial Unicode MS" w:hAnsi="Arial" w:cs="Arial"/>
                <w:lang w:val="es-ES"/>
              </w:rPr>
              <w:t>1…</w:t>
            </w:r>
            <w:r w:rsidR="0082051B" w:rsidRPr="0082051B">
              <w:rPr>
                <w:rFonts w:ascii="Arial" w:eastAsia="Arial Unicode MS" w:hAnsi="Arial" w:cs="Arial"/>
                <w:lang w:val="es-ES"/>
              </w:rPr>
              <w:t>*]</w:t>
            </w:r>
          </w:p>
        </w:tc>
      </w:tr>
      <w:tr w:rsidR="0082051B" w:rsidRPr="009B2573" w14:paraId="6FB27DB0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51E3763" w14:textId="24841A27" w:rsidR="0082051B" w:rsidRPr="0082051B" w:rsidRDefault="0082051B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4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733F9020" w14:textId="43606AD9" w:rsidR="0082051B" w:rsidRPr="0082051B" w:rsidRDefault="0082051B" w:rsidP="0082051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phone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6889208C" w14:textId="543A2FC9" w:rsidR="0082051B" w:rsidRPr="0082051B" w:rsidRDefault="0082051B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int[*]</w:t>
            </w:r>
          </w:p>
        </w:tc>
      </w:tr>
      <w:tr w:rsidR="0082051B" w:rsidRPr="009B2573" w14:paraId="4DCB61E5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8CB92E" w14:textId="7AEC0E46" w:rsidR="0082051B" w:rsidRPr="0082051B" w:rsidRDefault="0082051B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5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0AA8F773" w14:textId="639340BF" w:rsidR="0082051B" w:rsidRPr="0082051B" w:rsidRDefault="0082051B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address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0F29B32C" w14:textId="091EF638" w:rsidR="0082051B" w:rsidRPr="0082051B" w:rsidRDefault="0082051B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String[*]</w:t>
            </w:r>
          </w:p>
        </w:tc>
      </w:tr>
      <w:tr w:rsidR="00EA01FA" w:rsidRPr="009B2573" w14:paraId="2BA6E2FF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1197E08" w14:textId="3C5F0BD5" w:rsidR="00EA01FA" w:rsidRPr="0082051B" w:rsidRDefault="00EA01FA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6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7A04FC67" w14:textId="2555B0E3" w:rsidR="00EA01FA" w:rsidRPr="0082051B" w:rsidRDefault="00EA01FA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email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2C53F33B" w14:textId="68C034A7" w:rsidR="00EA01FA" w:rsidRPr="0082051B" w:rsidRDefault="00EA01FA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String [1.*]</w:t>
            </w:r>
          </w:p>
        </w:tc>
      </w:tr>
      <w:tr w:rsidR="00852FC8" w:rsidRPr="009B2573" w14:paraId="257FFF52" w14:textId="77777777" w:rsidTr="008B2581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4F0B3C2" w14:textId="0DE761EC" w:rsidR="00852FC8" w:rsidRPr="0082051B" w:rsidRDefault="00EA01FA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7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412CDA11" w14:textId="5CD10779" w:rsidR="00852FC8" w:rsidRPr="0082051B" w:rsidRDefault="00852FC8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state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70B687AE" w14:textId="2C7AA093" w:rsidR="00852FC8" w:rsidRPr="0082051B" w:rsidRDefault="00852FC8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Enumeration State</w:t>
            </w:r>
          </w:p>
        </w:tc>
      </w:tr>
      <w:tr w:rsidR="0082051B" w:rsidRPr="009B2573" w14:paraId="60AD690C" w14:textId="77777777" w:rsidTr="0082051B">
        <w:trPr>
          <w:trHeight w:val="189"/>
        </w:trPr>
        <w:tc>
          <w:tcPr>
            <w:tcW w:w="559" w:type="dxa"/>
            <w:tcBorders>
              <w:bottom w:val="single" w:sz="4" w:space="0" w:color="auto"/>
            </w:tcBorders>
          </w:tcPr>
          <w:p w14:paraId="0E776FE7" w14:textId="387934E3" w:rsidR="0082051B" w:rsidRPr="0082051B" w:rsidRDefault="00EA01FA" w:rsidP="0082051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8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</w:tcPr>
          <w:p w14:paraId="170C9F00" w14:textId="491BB3A9" w:rsidR="0082051B" w:rsidRPr="0082051B" w:rsidRDefault="0082051B" w:rsidP="008B2581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type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</w:tcPr>
          <w:p w14:paraId="77CED8B4" w14:textId="6DA5C202" w:rsidR="0082051B" w:rsidRPr="0082051B" w:rsidRDefault="00852FC8" w:rsidP="0004359A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Enumeration</w:t>
            </w:r>
            <w:r w:rsidR="0082051B" w:rsidRPr="0082051B">
              <w:rPr>
                <w:rFonts w:ascii="Arial" w:eastAsia="Arial Unicode MS" w:hAnsi="Arial" w:cs="Arial"/>
                <w:lang w:val="es-ES"/>
              </w:rPr>
              <w:t xml:space="preserve"> ExternSystem</w:t>
            </w:r>
            <w:r w:rsidR="00F54367" w:rsidRPr="0082051B">
              <w:rPr>
                <w:rFonts w:ascii="Arial" w:eastAsia="Arial Unicode MS" w:hAnsi="Arial" w:cs="Arial"/>
                <w:lang w:val="es-ES"/>
              </w:rPr>
              <w:t>type</w:t>
            </w:r>
            <w:r w:rsidR="00331069">
              <w:rPr>
                <w:rFonts w:ascii="Arial" w:eastAsia="Arial Unicode MS" w:hAnsi="Arial" w:cs="Arial"/>
                <w:lang w:val="es-ES"/>
              </w:rPr>
              <w:t xml:space="preserve"> [1...*]</w:t>
            </w:r>
          </w:p>
          <w:p w14:paraId="20C14B5F" w14:textId="084B297B" w:rsidR="0082051B" w:rsidRPr="0082051B" w:rsidRDefault="0082051B" w:rsidP="0082051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1. Electrificadora</w:t>
            </w:r>
          </w:p>
          <w:p w14:paraId="32753822" w14:textId="468303B6" w:rsidR="0082051B" w:rsidRPr="0082051B" w:rsidRDefault="0082051B" w:rsidP="0082051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2. Recarga vehicular</w:t>
            </w:r>
          </w:p>
          <w:p w14:paraId="5A3C91AC" w14:textId="2B324784" w:rsidR="0082051B" w:rsidRPr="0082051B" w:rsidRDefault="0082051B" w:rsidP="0082051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82051B">
              <w:rPr>
                <w:rFonts w:ascii="Arial" w:eastAsia="Arial Unicode MS" w:hAnsi="Arial" w:cs="Arial"/>
                <w:lang w:val="es-ES"/>
              </w:rPr>
              <w:t>3. otro</w:t>
            </w: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555C7A49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54367" w:rsidRPr="009B2573" w14:paraId="08D3E6DF" w14:textId="77777777" w:rsidTr="008B2581">
        <w:trPr>
          <w:trHeight w:val="259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4863857" w14:textId="444CA97E" w:rsidR="00F54367" w:rsidRPr="009B2573" w:rsidRDefault="00F54367" w:rsidP="002A1D4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539" w:type="dxa"/>
            <w:gridSpan w:val="4"/>
            <w:tcBorders>
              <w:bottom w:val="single" w:sz="4" w:space="0" w:color="auto"/>
            </w:tcBorders>
            <w:vAlign w:val="center"/>
          </w:tcPr>
          <w:p w14:paraId="0C2C3D2C" w14:textId="200B2184" w:rsidR="00F54367" w:rsidRPr="00F54367" w:rsidRDefault="00F54367" w:rsidP="002A1D4C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F54367">
              <w:rPr>
                <w:rFonts w:ascii="Arial" w:eastAsia="Arial Unicode MS" w:hAnsi="Arial" w:cs="Arial"/>
                <w:lang w:val="es-ES"/>
              </w:rPr>
              <w:t>ExternSystem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1833731D" w14:textId="3B1F71D8" w:rsidR="00F54367" w:rsidRPr="00F54367" w:rsidRDefault="00F54367" w:rsidP="00F54367">
            <w:pPr>
              <w:spacing w:line="240" w:lineRule="auto"/>
              <w:rPr>
                <w:rFonts w:ascii="Arial" w:hAnsi="Arial" w:cs="Arial"/>
              </w:rPr>
            </w:pPr>
            <w:r w:rsidRPr="00F54367">
              <w:rPr>
                <w:rFonts w:ascii="Arial" w:eastAsia="Arial Unicode MS" w:hAnsi="Arial" w:cs="Arial"/>
                <w:lang w:val="es-ES"/>
              </w:rPr>
              <w:t>SistemaExterno</w:t>
            </w:r>
            <w:r w:rsidR="007F5EEB">
              <w:rPr>
                <w:rFonts w:ascii="Arial" w:eastAsia="Arial Unicode MS" w:hAnsi="Arial" w:cs="Arial"/>
                <w:lang w:val="es-ES"/>
              </w:rPr>
              <w:t>, unique</w:t>
            </w: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2C14C2B9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78FADB1" w14:textId="60B10498" w:rsidR="00EB5FE2" w:rsidRPr="00EB5FE2" w:rsidRDefault="00EB5FE2" w:rsidP="002A1D4C">
            <w:pPr>
              <w:rPr>
                <w:rFonts w:ascii="Arial" w:hAnsi="Arial" w:cs="Arial"/>
              </w:rPr>
            </w:pPr>
            <w:r w:rsidRPr="00EB5FE2">
              <w:rPr>
                <w:rFonts w:ascii="Arial" w:hAnsi="Arial" w:cs="Arial"/>
              </w:rPr>
              <w:t>El usuario debe haber iniciado sesión en el sistema</w:t>
            </w:r>
          </w:p>
          <w:p w14:paraId="788F70AB" w14:textId="52F3C91B" w:rsidR="00852FC8" w:rsidRDefault="00852FC8" w:rsidP="002A1D4C">
            <w:pPr>
              <w:rPr>
                <w:rFonts w:ascii="Arial" w:hAnsi="Arial" w:cs="Arial"/>
              </w:rPr>
            </w:pPr>
            <w:r w:rsidRPr="00852FC8">
              <w:rPr>
                <w:rFonts w:ascii="Arial" w:hAnsi="Arial" w:cs="Arial"/>
              </w:rPr>
              <w:t>El usuario debe estar validado en el sistema como superadministrador</w:t>
            </w:r>
          </w:p>
          <w:p w14:paraId="020A350E" w14:textId="51EEC7F7" w:rsidR="00EB5FE2" w:rsidRPr="00852FC8" w:rsidRDefault="00EB5FE2" w:rsidP="002A1D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base de datos debe estar en normal funcionamiento</w:t>
            </w:r>
          </w:p>
          <w:p w14:paraId="43CF383E" w14:textId="01FCD704" w:rsidR="00D03F51" w:rsidRPr="00AD0CCF" w:rsidRDefault="00D03F51" w:rsidP="00EB5FE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429E2A24" w:rsidR="00632B15" w:rsidRDefault="0075445D" w:rsidP="002A1D4C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Crear sistema externo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6001"/>
            </w:tblGrid>
            <w:tr w:rsidR="009D402C" w14:paraId="14927525" w14:textId="77777777" w:rsidTr="00A507F2">
              <w:trPr>
                <w:trHeight w:val="704"/>
                <w:jc w:val="center"/>
              </w:trPr>
              <w:tc>
                <w:tcPr>
                  <w:tcW w:w="3431" w:type="dxa"/>
                </w:tcPr>
                <w:p w14:paraId="4DBA52C7" w14:textId="110979AF" w:rsidR="009D402C" w:rsidRDefault="009D402C" w:rsidP="002A1D4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anchor distT="0" distB="0" distL="114300" distR="114300" simplePos="0" relativeHeight="251717632" behindDoc="0" locked="0" layoutInCell="1" allowOverlap="1" wp14:anchorId="5A8457E2" wp14:editId="6DAB6149">
                        <wp:simplePos x="0" y="0"/>
                        <wp:positionH relativeFrom="column">
                          <wp:posOffset>-10160</wp:posOffset>
                        </wp:positionH>
                        <wp:positionV relativeFrom="paragraph">
                          <wp:posOffset>278130</wp:posOffset>
                        </wp:positionV>
                        <wp:extent cx="2219325" cy="1038225"/>
                        <wp:effectExtent l="0" t="38100" r="0" b="47625"/>
                        <wp:wrapNone/>
                        <wp:docPr id="49" name="Diagrama 4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" r:lo="rId12" r:qs="rId13" r:cs="rId14"/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6001" w:type="dxa"/>
                </w:tcPr>
                <w:p w14:paraId="00068113" w14:textId="53E94DF5" w:rsidR="009D402C" w:rsidRDefault="009D402C" w:rsidP="002A1D4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3860A15F" wp14:editId="7A0F6704">
                        <wp:extent cx="3409950" cy="1533525"/>
                        <wp:effectExtent l="76200" t="0" r="76200" b="0"/>
                        <wp:docPr id="50" name="Diagrama 50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2228DC" w:rsidRPr="000463D8" w14:paraId="3D3247A9" w14:textId="77777777" w:rsidTr="00A50817">
        <w:tc>
          <w:tcPr>
            <w:tcW w:w="704" w:type="dxa"/>
            <w:gridSpan w:val="2"/>
            <w:shd w:val="clear" w:color="auto" w:fill="D9D9D9"/>
          </w:tcPr>
          <w:p w14:paraId="38A87B67" w14:textId="77777777" w:rsidR="002228DC" w:rsidRPr="000463D8" w:rsidRDefault="002228DC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969" w:type="dxa"/>
            <w:gridSpan w:val="2"/>
            <w:shd w:val="clear" w:color="auto" w:fill="D9D9D9"/>
          </w:tcPr>
          <w:p w14:paraId="3292F21D" w14:textId="77777777" w:rsidR="002228DC" w:rsidRPr="000463D8" w:rsidRDefault="002228DC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9" w:type="dxa"/>
            <w:gridSpan w:val="2"/>
            <w:shd w:val="clear" w:color="auto" w:fill="D9D9D9"/>
          </w:tcPr>
          <w:p w14:paraId="1A6DB657" w14:textId="3B4849C8" w:rsidR="002228DC" w:rsidRPr="000463D8" w:rsidRDefault="002228DC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76" w:type="dxa"/>
            <w:gridSpan w:val="2"/>
            <w:shd w:val="clear" w:color="auto" w:fill="D9D9D9"/>
          </w:tcPr>
          <w:p w14:paraId="4A5F1841" w14:textId="1FF8DAAF" w:rsidR="002228DC" w:rsidRPr="000463D8" w:rsidRDefault="002228DC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50817" w:rsidRPr="000463D8" w14:paraId="5E90E08C" w14:textId="77777777" w:rsidTr="00C36CF2">
        <w:trPr>
          <w:trHeight w:val="294"/>
        </w:trPr>
        <w:tc>
          <w:tcPr>
            <w:tcW w:w="9658" w:type="dxa"/>
            <w:gridSpan w:val="8"/>
          </w:tcPr>
          <w:p w14:paraId="473F32E9" w14:textId="3E74A05F" w:rsidR="00A50817" w:rsidRPr="000463D8" w:rsidRDefault="00A50817" w:rsidP="00A5081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Crear Sistema Externo</w:t>
            </w:r>
          </w:p>
        </w:tc>
      </w:tr>
      <w:tr w:rsidR="009B1727" w:rsidRPr="000463D8" w14:paraId="043BA84C" w14:textId="77777777" w:rsidTr="00A50817">
        <w:trPr>
          <w:trHeight w:val="294"/>
        </w:trPr>
        <w:tc>
          <w:tcPr>
            <w:tcW w:w="704" w:type="dxa"/>
            <w:gridSpan w:val="2"/>
          </w:tcPr>
          <w:p w14:paraId="70BCE87C" w14:textId="7FB423CD" w:rsidR="009B1727" w:rsidRPr="00A50817" w:rsidRDefault="009B1727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3969" w:type="dxa"/>
            <w:gridSpan w:val="2"/>
          </w:tcPr>
          <w:p w14:paraId="1A2FCBB8" w14:textId="2B242EAE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Click al botón Sistema Externo</w:t>
            </w:r>
          </w:p>
        </w:tc>
        <w:tc>
          <w:tcPr>
            <w:tcW w:w="709" w:type="dxa"/>
            <w:gridSpan w:val="2"/>
          </w:tcPr>
          <w:p w14:paraId="36A71043" w14:textId="60111640" w:rsidR="009B1727" w:rsidRPr="00A50817" w:rsidRDefault="009B1727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4276" w:type="dxa"/>
            <w:gridSpan w:val="2"/>
          </w:tcPr>
          <w:p w14:paraId="42279994" w14:textId="3ED9356A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</w:rPr>
              <w:t>Validar permisos de</w:t>
            </w:r>
            <w:r w:rsidR="0075445D">
              <w:rPr>
                <w:rFonts w:ascii="Arial" w:hAnsi="Arial" w:cs="Arial"/>
              </w:rPr>
              <w:t>l</w:t>
            </w:r>
            <w:r w:rsidRPr="00A50817">
              <w:rPr>
                <w:rFonts w:ascii="Arial" w:hAnsi="Arial" w:cs="Arial"/>
              </w:rPr>
              <w:t xml:space="preserve"> usuario</w:t>
            </w:r>
          </w:p>
        </w:tc>
      </w:tr>
      <w:tr w:rsidR="009B1727" w:rsidRPr="000463D8" w14:paraId="7FF31D1D" w14:textId="77777777" w:rsidTr="00A50817">
        <w:trPr>
          <w:trHeight w:val="294"/>
        </w:trPr>
        <w:tc>
          <w:tcPr>
            <w:tcW w:w="704" w:type="dxa"/>
            <w:gridSpan w:val="2"/>
          </w:tcPr>
          <w:p w14:paraId="12D0F8B6" w14:textId="111FE13B" w:rsidR="009B1727" w:rsidRPr="00A50817" w:rsidRDefault="009B1727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3969" w:type="dxa"/>
            <w:gridSpan w:val="2"/>
          </w:tcPr>
          <w:p w14:paraId="75E21530" w14:textId="708F22FE" w:rsidR="009B1727" w:rsidRPr="00A5081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click </w:t>
            </w:r>
            <w:r>
              <w:rPr>
                <w:rFonts w:ascii="Arial" w:hAnsi="Arial" w:cs="Arial"/>
                <w:lang w:val="es-ES" w:eastAsia="es-ES"/>
              </w:rPr>
              <w:t>a</w:t>
            </w:r>
            <w:r w:rsidRPr="00A50817">
              <w:rPr>
                <w:rFonts w:ascii="Arial" w:hAnsi="Arial" w:cs="Arial"/>
                <w:lang w:val="es-ES" w:eastAsia="es-ES"/>
              </w:rPr>
              <w:t>l botón C</w:t>
            </w:r>
            <w:r>
              <w:rPr>
                <w:rFonts w:ascii="Arial" w:hAnsi="Arial" w:cs="Arial"/>
                <w:lang w:val="es-ES" w:eastAsia="es-ES"/>
              </w:rPr>
              <w:t xml:space="preserve">rear </w:t>
            </w:r>
          </w:p>
        </w:tc>
        <w:tc>
          <w:tcPr>
            <w:tcW w:w="709" w:type="dxa"/>
            <w:gridSpan w:val="2"/>
          </w:tcPr>
          <w:p w14:paraId="7D53BFAE" w14:textId="7EE5A457" w:rsidR="009B1727" w:rsidRPr="00A50817" w:rsidRDefault="009B1727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4276" w:type="dxa"/>
            <w:gridSpan w:val="2"/>
          </w:tcPr>
          <w:p w14:paraId="10ED701F" w14:textId="74BA32BF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sistema externo nuevo</w:t>
            </w:r>
          </w:p>
        </w:tc>
      </w:tr>
      <w:tr w:rsidR="00E159B2" w:rsidRPr="000463D8" w14:paraId="5CB4A67A" w14:textId="77777777" w:rsidTr="00A50817">
        <w:trPr>
          <w:trHeight w:val="294"/>
        </w:trPr>
        <w:tc>
          <w:tcPr>
            <w:tcW w:w="704" w:type="dxa"/>
            <w:gridSpan w:val="2"/>
          </w:tcPr>
          <w:p w14:paraId="46431C7E" w14:textId="77777777" w:rsidR="00E159B2" w:rsidRDefault="00E159B2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17A8F82D" w14:textId="77777777" w:rsidR="00E159B2" w:rsidRDefault="00E159B2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48458720" w14:textId="19637D6D" w:rsidR="00E159B2" w:rsidRDefault="00E159B2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4276" w:type="dxa"/>
            <w:gridSpan w:val="2"/>
          </w:tcPr>
          <w:p w14:paraId="2E5DB9FB" w14:textId="703263F3" w:rsidR="00E159B2" w:rsidRDefault="00E159B2" w:rsidP="009B172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“Ingrese datos sistema externo</w:t>
            </w:r>
            <w:r w:rsidR="006F6AF1">
              <w:rPr>
                <w:rFonts w:ascii="Arial" w:hAnsi="Arial" w:cs="Arial"/>
              </w:rPr>
              <w:t xml:space="preserve"> nuevo</w:t>
            </w:r>
            <w:r>
              <w:rPr>
                <w:rFonts w:ascii="Arial" w:hAnsi="Arial" w:cs="Arial"/>
              </w:rPr>
              <w:t>”</w:t>
            </w:r>
          </w:p>
        </w:tc>
      </w:tr>
      <w:tr w:rsidR="009B1727" w:rsidRPr="000463D8" w14:paraId="4EF55B63" w14:textId="77777777" w:rsidTr="00A50817">
        <w:trPr>
          <w:trHeight w:val="294"/>
        </w:trPr>
        <w:tc>
          <w:tcPr>
            <w:tcW w:w="704" w:type="dxa"/>
            <w:gridSpan w:val="2"/>
          </w:tcPr>
          <w:p w14:paraId="525FCC0C" w14:textId="519FAB89" w:rsidR="009B1727" w:rsidRPr="002D02C7" w:rsidRDefault="006F6AF1" w:rsidP="009B1727">
            <w:pPr>
              <w:jc w:val="center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6</w:t>
            </w:r>
          </w:p>
        </w:tc>
        <w:tc>
          <w:tcPr>
            <w:tcW w:w="3969" w:type="dxa"/>
            <w:gridSpan w:val="2"/>
          </w:tcPr>
          <w:p w14:paraId="4023CCD7" w14:textId="069E3E9D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Ingresar información sistema externo nuevo</w:t>
            </w:r>
          </w:p>
        </w:tc>
        <w:tc>
          <w:tcPr>
            <w:tcW w:w="709" w:type="dxa"/>
            <w:gridSpan w:val="2"/>
          </w:tcPr>
          <w:p w14:paraId="38761DD6" w14:textId="66C39F72" w:rsidR="009B1727" w:rsidRPr="00A50817" w:rsidRDefault="009B1727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26636A65" w14:textId="53B1CAF3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</w:p>
        </w:tc>
      </w:tr>
      <w:tr w:rsidR="009B1727" w:rsidRPr="000463D8" w14:paraId="6B4B21FC" w14:textId="77777777" w:rsidTr="00A50817">
        <w:trPr>
          <w:trHeight w:val="294"/>
        </w:trPr>
        <w:tc>
          <w:tcPr>
            <w:tcW w:w="704" w:type="dxa"/>
            <w:gridSpan w:val="2"/>
          </w:tcPr>
          <w:p w14:paraId="24A565CB" w14:textId="77C5381D" w:rsidR="009B1727" w:rsidRPr="00A50817" w:rsidRDefault="006F6AF1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3969" w:type="dxa"/>
            <w:gridSpan w:val="2"/>
          </w:tcPr>
          <w:p w14:paraId="783EDB15" w14:textId="0C6E6EC1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Dar click al botón OK</w:t>
            </w:r>
          </w:p>
        </w:tc>
        <w:tc>
          <w:tcPr>
            <w:tcW w:w="709" w:type="dxa"/>
            <w:gridSpan w:val="2"/>
          </w:tcPr>
          <w:p w14:paraId="1E67B9A1" w14:textId="77777777" w:rsidR="009B1727" w:rsidRPr="00A50817" w:rsidRDefault="009B1727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0C4918DA" w14:textId="77777777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</w:p>
        </w:tc>
      </w:tr>
      <w:tr w:rsidR="009B1727" w:rsidRPr="000463D8" w14:paraId="230C0951" w14:textId="77777777" w:rsidTr="00A50817">
        <w:trPr>
          <w:trHeight w:val="294"/>
        </w:trPr>
        <w:tc>
          <w:tcPr>
            <w:tcW w:w="704" w:type="dxa"/>
            <w:gridSpan w:val="2"/>
          </w:tcPr>
          <w:p w14:paraId="3C63A2A1" w14:textId="77777777" w:rsidR="009B1727" w:rsidRPr="00A50817" w:rsidRDefault="009B1727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5562CB7C" w14:textId="77777777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4A253B73" w14:textId="700790C8" w:rsidR="009B1727" w:rsidRPr="00A50817" w:rsidRDefault="006F6AF1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76" w:type="dxa"/>
            <w:gridSpan w:val="2"/>
          </w:tcPr>
          <w:p w14:paraId="116677BB" w14:textId="1745D36E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9B1727" w:rsidRPr="000463D8" w14:paraId="308DC10C" w14:textId="77777777" w:rsidTr="00A50817">
        <w:trPr>
          <w:trHeight w:val="294"/>
        </w:trPr>
        <w:tc>
          <w:tcPr>
            <w:tcW w:w="704" w:type="dxa"/>
            <w:gridSpan w:val="2"/>
          </w:tcPr>
          <w:p w14:paraId="3DED1691" w14:textId="77777777" w:rsidR="009B1727" w:rsidRPr="00A50817" w:rsidRDefault="009B1727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4B87840E" w14:textId="77777777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28E1DC96" w14:textId="56C88702" w:rsidR="009B1727" w:rsidRPr="00A50817" w:rsidRDefault="006F6AF1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4276" w:type="dxa"/>
            <w:gridSpan w:val="2"/>
          </w:tcPr>
          <w:p w14:paraId="7BD8359D" w14:textId="6B58456F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Guardar datos sistema externo nuevo</w:t>
            </w:r>
          </w:p>
        </w:tc>
      </w:tr>
      <w:tr w:rsidR="009B1727" w:rsidRPr="000463D8" w14:paraId="6668E1D3" w14:textId="77777777" w:rsidTr="00A50817">
        <w:trPr>
          <w:trHeight w:val="294"/>
        </w:trPr>
        <w:tc>
          <w:tcPr>
            <w:tcW w:w="704" w:type="dxa"/>
            <w:gridSpan w:val="2"/>
          </w:tcPr>
          <w:p w14:paraId="4933AA52" w14:textId="77777777" w:rsidR="009B1727" w:rsidRPr="00A50817" w:rsidRDefault="009B1727" w:rsidP="009B172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5E19F822" w14:textId="77777777" w:rsidR="009B1727" w:rsidRDefault="009B1727" w:rsidP="009B172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25512338" w14:textId="4D2E3C61" w:rsidR="009B1727" w:rsidRPr="00A50817" w:rsidRDefault="006F6AF1" w:rsidP="009B172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4276" w:type="dxa"/>
            <w:gridSpan w:val="2"/>
          </w:tcPr>
          <w:p w14:paraId="34C0E047" w14:textId="5236242A" w:rsidR="009B1727" w:rsidRPr="00A50817" w:rsidRDefault="009B1727" w:rsidP="009B172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6075F3" w:rsidRPr="00EB5FE2" w14:paraId="6AEDE597" w14:textId="77777777" w:rsidTr="00C36CF2">
        <w:tc>
          <w:tcPr>
            <w:tcW w:w="9658" w:type="dxa"/>
            <w:gridSpan w:val="8"/>
          </w:tcPr>
          <w:p w14:paraId="7D306935" w14:textId="77777777" w:rsidR="006075F3" w:rsidRPr="00CC2F74" w:rsidRDefault="006075F3" w:rsidP="00C36CF2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6BAE67C4" w14:textId="06F9AB4B" w:rsidR="006075F3" w:rsidRPr="00852FC8" w:rsidRDefault="006075F3" w:rsidP="00C36CF2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El sistema externo </w:t>
            </w:r>
            <w:r w:rsidR="00E43BE1">
              <w:rPr>
                <w:rFonts w:ascii="Arial" w:hAnsi="Arial" w:cs="Arial"/>
                <w:lang w:eastAsia="es-ES"/>
              </w:rPr>
              <w:t>nuevo podrá ser</w:t>
            </w:r>
            <w:r>
              <w:rPr>
                <w:rFonts w:ascii="Arial" w:hAnsi="Arial" w:cs="Arial"/>
                <w:lang w:eastAsia="es-ES"/>
              </w:rPr>
              <w:t xml:space="preserve"> creado.</w:t>
            </w:r>
          </w:p>
          <w:p w14:paraId="1CCFCCBB" w14:textId="332D169E" w:rsidR="006075F3" w:rsidRPr="00EB5FE2" w:rsidRDefault="006075F3" w:rsidP="00C36CF2">
            <w:pPr>
              <w:rPr>
                <w:rFonts w:ascii="Arial" w:hAnsi="Arial" w:cs="Arial"/>
                <w:color w:val="0000FF"/>
                <w:lang w:eastAsia="es-ES"/>
              </w:rPr>
            </w:pPr>
          </w:p>
        </w:tc>
      </w:tr>
      <w:tr w:rsidR="006075F3" w:rsidRPr="00684CDA" w14:paraId="6FD48338" w14:textId="77777777" w:rsidTr="00C36CF2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438DD2E2" w14:textId="38EE9B97" w:rsidR="006075F3" w:rsidRPr="000463D8" w:rsidRDefault="00B714AE" w:rsidP="00C36CF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eastAsia="Arial Unicode MS" w:hAnsi="Arial" w:cs="Arial"/>
                <w:b/>
                <w:lang w:val="es-ES"/>
              </w:rPr>
              <w:t>FLUJO ALTERNATIVO</w:t>
            </w:r>
          </w:p>
          <w:p w14:paraId="32DFF9D9" w14:textId="338ECEB2" w:rsidR="006075F3" w:rsidRPr="000463D8" w:rsidRDefault="006075F3" w:rsidP="00C36CF2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Cancelar crear sistema externo nuevo</w:t>
            </w:r>
          </w:p>
          <w:p w14:paraId="4CC2FF9A" w14:textId="77777777" w:rsidR="006075F3" w:rsidRPr="00684CDA" w:rsidRDefault="006075F3" w:rsidP="0012473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2473A" w:rsidRPr="000463D8" w14:paraId="074D85E7" w14:textId="77777777" w:rsidTr="0012473A">
        <w:tc>
          <w:tcPr>
            <w:tcW w:w="704" w:type="dxa"/>
            <w:gridSpan w:val="2"/>
            <w:shd w:val="clear" w:color="auto" w:fill="D9D9D9"/>
          </w:tcPr>
          <w:p w14:paraId="46BAF819" w14:textId="77777777" w:rsidR="0012473A" w:rsidRPr="000463D8" w:rsidRDefault="0012473A" w:rsidP="00C36CF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69" w:type="dxa"/>
            <w:gridSpan w:val="2"/>
            <w:shd w:val="clear" w:color="auto" w:fill="D9D9D9"/>
          </w:tcPr>
          <w:p w14:paraId="0DCCC18F" w14:textId="77777777" w:rsidR="0012473A" w:rsidRPr="000463D8" w:rsidRDefault="0012473A" w:rsidP="00C36CF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9" w:type="dxa"/>
            <w:gridSpan w:val="2"/>
            <w:shd w:val="clear" w:color="auto" w:fill="D9D9D9"/>
          </w:tcPr>
          <w:p w14:paraId="17AACD7F" w14:textId="209418A5" w:rsidR="0012473A" w:rsidRPr="000463D8" w:rsidRDefault="0012473A" w:rsidP="00C36CF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76" w:type="dxa"/>
            <w:gridSpan w:val="2"/>
            <w:shd w:val="clear" w:color="auto" w:fill="D9D9D9"/>
          </w:tcPr>
          <w:p w14:paraId="032A42B3" w14:textId="1D5BF289" w:rsidR="0012473A" w:rsidRPr="000463D8" w:rsidRDefault="0012473A" w:rsidP="00C36CF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2473A" w:rsidRPr="000463D8" w14:paraId="3BD1CCD4" w14:textId="77777777" w:rsidTr="0012473A">
        <w:tc>
          <w:tcPr>
            <w:tcW w:w="704" w:type="dxa"/>
            <w:gridSpan w:val="2"/>
          </w:tcPr>
          <w:p w14:paraId="44169D3A" w14:textId="030BFFCF" w:rsidR="0012473A" w:rsidRPr="0012473A" w:rsidRDefault="0012473A" w:rsidP="00C36CF2">
            <w:pPr>
              <w:jc w:val="center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6A</w:t>
            </w:r>
          </w:p>
        </w:tc>
        <w:tc>
          <w:tcPr>
            <w:tcW w:w="3969" w:type="dxa"/>
            <w:gridSpan w:val="2"/>
          </w:tcPr>
          <w:p w14:paraId="329A8E48" w14:textId="626168DB" w:rsidR="0012473A" w:rsidRPr="0012473A" w:rsidRDefault="0012473A" w:rsidP="00C36CF2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Click al botón CANCEL</w:t>
            </w:r>
          </w:p>
        </w:tc>
        <w:tc>
          <w:tcPr>
            <w:tcW w:w="709" w:type="dxa"/>
            <w:gridSpan w:val="2"/>
          </w:tcPr>
          <w:p w14:paraId="72BCFA4C" w14:textId="4D7A38BF" w:rsidR="0012473A" w:rsidRPr="0012473A" w:rsidRDefault="0012473A" w:rsidP="00C36CF2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7A</w:t>
            </w:r>
          </w:p>
        </w:tc>
        <w:tc>
          <w:tcPr>
            <w:tcW w:w="4276" w:type="dxa"/>
            <w:gridSpan w:val="2"/>
          </w:tcPr>
          <w:p w14:paraId="6E513100" w14:textId="778B43CC" w:rsidR="0012473A" w:rsidRPr="0012473A" w:rsidRDefault="003A7BD1" w:rsidP="00C36CF2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Crear s</w:t>
            </w:r>
            <w:r w:rsidRPr="0012473A">
              <w:rPr>
                <w:rFonts w:ascii="Arial" w:hAnsi="Arial" w:cs="Arial"/>
              </w:rPr>
              <w:t>istema externo cancelado”</w:t>
            </w:r>
          </w:p>
        </w:tc>
      </w:tr>
      <w:tr w:rsidR="0012473A" w:rsidRPr="000463D8" w14:paraId="6626ED73" w14:textId="77777777" w:rsidTr="0012473A">
        <w:tc>
          <w:tcPr>
            <w:tcW w:w="704" w:type="dxa"/>
            <w:gridSpan w:val="2"/>
          </w:tcPr>
          <w:p w14:paraId="7AABB65B" w14:textId="77777777" w:rsidR="0012473A" w:rsidRPr="000463D8" w:rsidRDefault="0012473A" w:rsidP="00C36CF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9" w:type="dxa"/>
            <w:gridSpan w:val="2"/>
          </w:tcPr>
          <w:p w14:paraId="287FBCFE" w14:textId="77777777" w:rsidR="0012473A" w:rsidRPr="000463D8" w:rsidRDefault="0012473A" w:rsidP="00C36CF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gridSpan w:val="2"/>
          </w:tcPr>
          <w:p w14:paraId="23CCEC32" w14:textId="1625C4E1" w:rsidR="0012473A" w:rsidRPr="0012473A" w:rsidRDefault="0012473A" w:rsidP="00C36CF2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8A</w:t>
            </w:r>
          </w:p>
        </w:tc>
        <w:tc>
          <w:tcPr>
            <w:tcW w:w="4276" w:type="dxa"/>
            <w:gridSpan w:val="2"/>
          </w:tcPr>
          <w:p w14:paraId="47822088" w14:textId="34B4DB27" w:rsidR="0012473A" w:rsidRPr="0012473A" w:rsidRDefault="004568F8" w:rsidP="004922DF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6075F3" w:rsidRPr="000463D8" w14:paraId="22837C20" w14:textId="77777777" w:rsidTr="00C36CF2">
        <w:trPr>
          <w:trHeight w:val="294"/>
        </w:trPr>
        <w:tc>
          <w:tcPr>
            <w:tcW w:w="9658" w:type="dxa"/>
            <w:gridSpan w:val="8"/>
          </w:tcPr>
          <w:p w14:paraId="293DA1CE" w14:textId="77777777" w:rsidR="006075F3" w:rsidRPr="000463D8" w:rsidRDefault="006075F3" w:rsidP="006075F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693784" w14:textId="186E6FB5" w:rsidR="006075F3" w:rsidRPr="007D56F7" w:rsidRDefault="007D56F7" w:rsidP="00482658">
            <w:pPr>
              <w:rPr>
                <w:rFonts w:ascii="Arial" w:hAnsi="Arial" w:cs="Arial"/>
              </w:rPr>
            </w:pPr>
            <w:r w:rsidRPr="007D56F7">
              <w:rPr>
                <w:rFonts w:ascii="Arial" w:hAnsi="Arial" w:cs="Arial"/>
              </w:rPr>
              <w:t xml:space="preserve">Sistema externo no es </w:t>
            </w:r>
            <w:r w:rsidR="00482658">
              <w:rPr>
                <w:rFonts w:ascii="Arial" w:hAnsi="Arial" w:cs="Arial"/>
              </w:rPr>
              <w:t>creado</w:t>
            </w:r>
          </w:p>
        </w:tc>
      </w:tr>
      <w:tr w:rsidR="007D56F7" w:rsidRPr="000463D8" w14:paraId="1BFA0C18" w14:textId="77777777" w:rsidTr="00C36CF2">
        <w:trPr>
          <w:trHeight w:val="294"/>
        </w:trPr>
        <w:tc>
          <w:tcPr>
            <w:tcW w:w="9658" w:type="dxa"/>
            <w:gridSpan w:val="8"/>
          </w:tcPr>
          <w:p w14:paraId="0D133656" w14:textId="77777777" w:rsidR="007D56F7" w:rsidRPr="000463D8" w:rsidRDefault="007D56F7" w:rsidP="007D56F7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3D7A6824" w14:textId="77777777" w:rsidR="007D56F7" w:rsidRPr="009B1727" w:rsidRDefault="007D56F7" w:rsidP="007D56F7">
            <w:pPr>
              <w:rPr>
                <w:rFonts w:ascii="Arial" w:hAnsi="Arial" w:cs="Arial"/>
                <w:b/>
              </w:rPr>
            </w:pPr>
          </w:p>
        </w:tc>
      </w:tr>
      <w:tr w:rsidR="007D56F7" w:rsidRPr="000463D8" w14:paraId="4C7A3D88" w14:textId="77777777" w:rsidTr="007D56F7">
        <w:trPr>
          <w:trHeight w:val="294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2112CAE2" w14:textId="1034A71A" w:rsidR="007D56F7" w:rsidRPr="009B1727" w:rsidRDefault="007D56F7" w:rsidP="007D56F7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69" w:type="dxa"/>
            <w:gridSpan w:val="2"/>
            <w:shd w:val="clear" w:color="auto" w:fill="D9D9D9" w:themeFill="background1" w:themeFillShade="D9"/>
          </w:tcPr>
          <w:p w14:paraId="68FDF453" w14:textId="4EFB4BA3" w:rsidR="007D56F7" w:rsidRPr="009B1727" w:rsidRDefault="007D56F7" w:rsidP="007D56F7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985" w:type="dxa"/>
            <w:gridSpan w:val="4"/>
            <w:shd w:val="clear" w:color="auto" w:fill="D9D9D9" w:themeFill="background1" w:themeFillShade="D9"/>
          </w:tcPr>
          <w:p w14:paraId="0332BC9B" w14:textId="19919917" w:rsidR="007D56F7" w:rsidRPr="009B1727" w:rsidRDefault="007D56F7" w:rsidP="007D56F7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4922DF" w:rsidRPr="000463D8" w14:paraId="6ECC6B10" w14:textId="77777777" w:rsidTr="007D56F7">
        <w:trPr>
          <w:trHeight w:val="294"/>
        </w:trPr>
        <w:tc>
          <w:tcPr>
            <w:tcW w:w="704" w:type="dxa"/>
            <w:gridSpan w:val="2"/>
          </w:tcPr>
          <w:p w14:paraId="56664640" w14:textId="3334379B" w:rsidR="004922DF" w:rsidRDefault="004922DF" w:rsidP="004922D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3969" w:type="dxa"/>
            <w:gridSpan w:val="2"/>
          </w:tcPr>
          <w:p w14:paraId="2CA1EE14" w14:textId="218A2672" w:rsidR="004922DF" w:rsidRPr="004922DF" w:rsidRDefault="00531594" w:rsidP="004922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</w:t>
            </w:r>
            <w:r w:rsidR="004922DF">
              <w:rPr>
                <w:rFonts w:ascii="Arial" w:hAnsi="Arial" w:cs="Arial"/>
              </w:rPr>
              <w:t>El usuario no tiene permisos de superadministrador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985" w:type="dxa"/>
            <w:gridSpan w:val="4"/>
          </w:tcPr>
          <w:p w14:paraId="5B372D29" w14:textId="212C624C" w:rsidR="004922DF" w:rsidRDefault="004922DF" w:rsidP="007F5EE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 w:rsidR="006D70B3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Usuario no </w:t>
            </w:r>
            <w:r w:rsidR="007F5EEB">
              <w:rPr>
                <w:rFonts w:ascii="Arial" w:hAnsi="Arial" w:cs="Arial"/>
                <w:color w:val="800000"/>
              </w:rPr>
              <w:t>cuenta con</w:t>
            </w:r>
            <w:r>
              <w:rPr>
                <w:rFonts w:ascii="Arial" w:hAnsi="Arial" w:cs="Arial"/>
                <w:color w:val="800000"/>
              </w:rPr>
              <w:t xml:space="preserve"> permisos suficientes”</w:t>
            </w:r>
          </w:p>
        </w:tc>
      </w:tr>
      <w:tr w:rsidR="007D56F7" w:rsidRPr="000463D8" w14:paraId="733C60FF" w14:textId="77777777" w:rsidTr="007D56F7">
        <w:trPr>
          <w:trHeight w:val="294"/>
        </w:trPr>
        <w:tc>
          <w:tcPr>
            <w:tcW w:w="704" w:type="dxa"/>
            <w:gridSpan w:val="2"/>
          </w:tcPr>
          <w:p w14:paraId="1D2B76E6" w14:textId="77AF0973" w:rsidR="007D56F7" w:rsidRPr="000463D8" w:rsidRDefault="004922DF" w:rsidP="004922D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3969" w:type="dxa"/>
            <w:gridSpan w:val="2"/>
          </w:tcPr>
          <w:p w14:paraId="277D27FA" w14:textId="441599F5" w:rsidR="007D56F7" w:rsidRPr="004922DF" w:rsidRDefault="00434EAD" w:rsidP="00CD1DAE">
            <w:pPr>
              <w:jc w:val="both"/>
              <w:rPr>
                <w:rFonts w:ascii="Arial" w:hAnsi="Arial" w:cs="Arial"/>
              </w:rPr>
            </w:pPr>
            <w:r w:rsidRPr="00531594">
              <w:rPr>
                <w:rFonts w:ascii="Arial" w:hAnsi="Arial" w:cs="Arial"/>
              </w:rPr>
              <w:t xml:space="preserve">“Campo Obligatorio </w:t>
            </w:r>
            <w:r w:rsidR="00D6082F"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 w:rsidR="004922DF" w:rsidRPr="00531594">
              <w:rPr>
                <w:rFonts w:ascii="Arial" w:hAnsi="Arial" w:cs="Arial"/>
              </w:rPr>
              <w:t xml:space="preserve">,  “nit es un campo numérico”, “type no corresponde a un tipo valido”, “phone es un campo </w:t>
            </w:r>
            <w:r w:rsidRPr="00531594">
              <w:rPr>
                <w:rFonts w:ascii="Arial" w:hAnsi="Arial" w:cs="Arial"/>
              </w:rPr>
              <w:t>numérico</w:t>
            </w:r>
            <w:r w:rsidR="004922DF" w:rsidRPr="00531594">
              <w:rPr>
                <w:rFonts w:ascii="Arial" w:hAnsi="Arial" w:cs="Arial"/>
              </w:rPr>
              <w:t>”</w:t>
            </w:r>
            <w:r w:rsidRPr="00531594">
              <w:rPr>
                <w:rFonts w:ascii="Arial" w:hAnsi="Arial" w:cs="Arial"/>
              </w:rPr>
              <w:t xml:space="preserve">, “email debe ser una dirección </w:t>
            </w:r>
            <w:r w:rsidR="00C85E71" w:rsidRPr="00531594">
              <w:rPr>
                <w:rFonts w:ascii="Arial" w:hAnsi="Arial" w:cs="Arial"/>
              </w:rPr>
              <w:t>válida</w:t>
            </w:r>
            <w:r w:rsidRPr="00531594">
              <w:rPr>
                <w:rFonts w:ascii="Arial" w:hAnsi="Arial" w:cs="Arial"/>
              </w:rPr>
              <w:t>”</w:t>
            </w:r>
          </w:p>
        </w:tc>
        <w:tc>
          <w:tcPr>
            <w:tcW w:w="4985" w:type="dxa"/>
            <w:gridSpan w:val="4"/>
          </w:tcPr>
          <w:p w14:paraId="75EA943B" w14:textId="15346444" w:rsidR="00331069" w:rsidRPr="00C1111C" w:rsidRDefault="00331069" w:rsidP="0033106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Id3, Id6,Id8]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345A201" w14:textId="39B383A8" w:rsidR="00331069" w:rsidRDefault="00331069" w:rsidP="00331069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Id4]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Campo </w:t>
            </w:r>
            <w:r w:rsidR="00D6082F" w:rsidRPr="00D6082F">
              <w:rPr>
                <w:rFonts w:ascii="Arial" w:hAnsi="Arial" w:cs="Arial"/>
                <w:b/>
                <w:color w:val="800000"/>
              </w:rPr>
              <w:t>nit</w:t>
            </w:r>
            <w:r w:rsidR="00D6082F">
              <w:rPr>
                <w:rFonts w:ascii="Arial" w:hAnsi="Arial" w:cs="Arial"/>
                <w:color w:val="800000"/>
              </w:rPr>
              <w:t xml:space="preserve"> o </w:t>
            </w:r>
            <w:r w:rsidR="00D6082F" w:rsidRPr="00D6082F">
              <w:rPr>
                <w:rFonts w:ascii="Arial" w:hAnsi="Arial" w:cs="Arial"/>
                <w:b/>
                <w:color w:val="800000"/>
              </w:rPr>
              <w:t>teléfono</w:t>
            </w:r>
            <w:r w:rsidR="00D6082F">
              <w:rPr>
                <w:rFonts w:ascii="Arial" w:hAnsi="Arial" w:cs="Arial"/>
                <w:color w:val="800000"/>
              </w:rPr>
              <w:t xml:space="preserve"> </w:t>
            </w:r>
            <w:r>
              <w:rPr>
                <w:rFonts w:ascii="Arial" w:hAnsi="Arial" w:cs="Arial"/>
                <w:color w:val="800000"/>
              </w:rPr>
              <w:t>debe</w:t>
            </w:r>
            <w:r w:rsidR="00D6082F">
              <w:rPr>
                <w:rFonts w:ascii="Arial" w:hAnsi="Arial" w:cs="Arial"/>
                <w:color w:val="800000"/>
              </w:rPr>
              <w:t>n</w:t>
            </w:r>
            <w:r>
              <w:rPr>
                <w:rFonts w:ascii="Arial" w:hAnsi="Arial" w:cs="Arial"/>
                <w:color w:val="800000"/>
              </w:rPr>
              <w:t xml:space="preserve"> ser </w:t>
            </w:r>
            <w:r w:rsidR="00D6082F">
              <w:rPr>
                <w:rFonts w:ascii="Arial" w:hAnsi="Arial" w:cs="Arial"/>
                <w:color w:val="800000"/>
              </w:rPr>
              <w:t xml:space="preserve">de tipo </w:t>
            </w:r>
            <w:r>
              <w:rPr>
                <w:rFonts w:ascii="Arial" w:hAnsi="Arial" w:cs="Arial"/>
                <w:color w:val="800000"/>
              </w:rPr>
              <w:t>numérico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5F4348E" w14:textId="77777777" w:rsidR="00E0340B" w:rsidRDefault="00E0340B" w:rsidP="00331069">
            <w:pPr>
              <w:jc w:val="both"/>
              <w:rPr>
                <w:rFonts w:ascii="Arial" w:hAnsi="Arial" w:cs="Arial"/>
              </w:rPr>
            </w:pPr>
          </w:p>
          <w:p w14:paraId="6E620C7F" w14:textId="08F121A0" w:rsidR="007D56F7" w:rsidRPr="00C1111C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 w:rsidR="00331069"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331069">
              <w:rPr>
                <w:rFonts w:ascii="Arial" w:hAnsi="Arial" w:cs="Arial"/>
                <w:color w:val="800000"/>
              </w:rPr>
              <w:t xml:space="preserve">El </w:t>
            </w:r>
            <w:r w:rsidR="00D6082F">
              <w:rPr>
                <w:rFonts w:ascii="Arial" w:hAnsi="Arial" w:cs="Arial"/>
                <w:color w:val="800000"/>
              </w:rPr>
              <w:t xml:space="preserve">campo </w:t>
            </w:r>
            <w:r w:rsidR="00331069" w:rsidRPr="00D6082F">
              <w:rPr>
                <w:rFonts w:ascii="Arial" w:hAnsi="Arial" w:cs="Arial"/>
                <w:b/>
                <w:color w:val="800000"/>
              </w:rPr>
              <w:t>tipo</w:t>
            </w:r>
            <w:r w:rsidR="00331069">
              <w:rPr>
                <w:rFonts w:ascii="Arial" w:hAnsi="Arial" w:cs="Arial"/>
                <w:color w:val="800000"/>
              </w:rPr>
              <w:t xml:space="preserve"> </w:t>
            </w:r>
            <w:r w:rsidR="00331069" w:rsidRPr="00D6082F">
              <w:rPr>
                <w:rFonts w:ascii="Arial" w:hAnsi="Arial" w:cs="Arial"/>
                <w:b/>
                <w:color w:val="800000"/>
              </w:rPr>
              <w:t>sistema externo</w:t>
            </w:r>
            <w:r w:rsidR="00331069"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773742C" w14:textId="0AB0EDB2" w:rsidR="007D56F7" w:rsidRPr="000463D8" w:rsidRDefault="00331069" w:rsidP="0033106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 w:rsidRPr="00D6082F">
              <w:rPr>
                <w:rFonts w:ascii="Arial" w:hAnsi="Arial" w:cs="Arial"/>
                <w:b/>
                <w:color w:val="800000"/>
              </w:rPr>
              <w:t>email</w:t>
            </w:r>
            <w:r>
              <w:rPr>
                <w:rFonts w:ascii="Arial" w:hAnsi="Arial" w:cs="Arial"/>
                <w:color w:val="800000"/>
              </w:rPr>
              <w:t xml:space="preserve"> no contiene una dirección de correo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4568F8" w:rsidRPr="000463D8" w14:paraId="2E21E79F" w14:textId="77777777" w:rsidTr="004568F8">
        <w:trPr>
          <w:trHeight w:val="294"/>
        </w:trPr>
        <w:tc>
          <w:tcPr>
            <w:tcW w:w="9658" w:type="dxa"/>
            <w:gridSpan w:val="8"/>
            <w:tcBorders>
              <w:bottom w:val="nil"/>
            </w:tcBorders>
          </w:tcPr>
          <w:p w14:paraId="00D95F19" w14:textId="34D3B2EB" w:rsidR="004568F8" w:rsidRPr="009B1727" w:rsidRDefault="00B714AE" w:rsidP="007D56F7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</w:t>
            </w:r>
          </w:p>
        </w:tc>
      </w:tr>
      <w:tr w:rsidR="007D56F7" w:rsidRPr="000463D8" w14:paraId="4BAEBEBE" w14:textId="77777777" w:rsidTr="004568F8">
        <w:trPr>
          <w:trHeight w:val="294"/>
        </w:trPr>
        <w:tc>
          <w:tcPr>
            <w:tcW w:w="9658" w:type="dxa"/>
            <w:gridSpan w:val="8"/>
            <w:tcBorders>
              <w:top w:val="nil"/>
            </w:tcBorders>
          </w:tcPr>
          <w:p w14:paraId="158C8A9F" w14:textId="72A8BB38" w:rsidR="007D56F7" w:rsidRPr="00B714AE" w:rsidRDefault="007D56F7" w:rsidP="007D56F7">
            <w:pPr>
              <w:rPr>
                <w:rFonts w:ascii="Arial" w:hAnsi="Arial" w:cs="Arial"/>
              </w:rPr>
            </w:pPr>
            <w:r w:rsidRPr="00B714AE">
              <w:rPr>
                <w:rFonts w:ascii="Arial" w:hAnsi="Arial" w:cs="Arial"/>
              </w:rPr>
              <w:t>Consultar Sistema Externo</w:t>
            </w:r>
          </w:p>
        </w:tc>
      </w:tr>
      <w:tr w:rsidR="00E43BE1" w:rsidRPr="000463D8" w14:paraId="6B9EB382" w14:textId="77777777" w:rsidTr="004568F8">
        <w:trPr>
          <w:trHeight w:val="294"/>
        </w:trPr>
        <w:tc>
          <w:tcPr>
            <w:tcW w:w="9658" w:type="dxa"/>
            <w:gridSpan w:val="8"/>
            <w:tcBorders>
              <w:top w:val="nil"/>
            </w:tcBorders>
          </w:tcPr>
          <w:p w14:paraId="42596C2D" w14:textId="77777777" w:rsidR="00E43BE1" w:rsidRDefault="00E43BE1" w:rsidP="00E43BE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7B97CE30" w14:textId="77777777" w:rsidR="00E43BE1" w:rsidRDefault="00E43BE1" w:rsidP="00E43BE1">
            <w:pPr>
              <w:rPr>
                <w:rFonts w:ascii="Arial" w:hAnsi="Arial" w:cs="Arial"/>
              </w:rPr>
            </w:pPr>
            <w:r w:rsidRPr="00CF3100">
              <w:rPr>
                <w:rFonts w:ascii="Arial" w:hAnsi="Arial" w:cs="Arial"/>
              </w:rPr>
              <w:t>El usuario debe estar validado como superadministrador</w:t>
            </w:r>
            <w:r>
              <w:rPr>
                <w:rFonts w:ascii="Arial" w:hAnsi="Arial" w:cs="Arial"/>
              </w:rPr>
              <w:t>.</w:t>
            </w:r>
          </w:p>
          <w:p w14:paraId="09CE1176" w14:textId="05F16027" w:rsidR="00E43BE1" w:rsidRPr="00852FC8" w:rsidRDefault="00E43BE1" w:rsidP="00E43BE1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sistema externo a consultar debe estar previamente creado.</w:t>
            </w:r>
          </w:p>
          <w:p w14:paraId="1A91EF86" w14:textId="77777777" w:rsidR="00E43BE1" w:rsidRPr="009B1727" w:rsidRDefault="00E43BE1" w:rsidP="007D56F7">
            <w:pPr>
              <w:rPr>
                <w:rFonts w:ascii="Arial" w:hAnsi="Arial" w:cs="Arial"/>
                <w:b/>
              </w:rPr>
            </w:pPr>
          </w:p>
        </w:tc>
      </w:tr>
      <w:tr w:rsidR="007D56F7" w:rsidRPr="000463D8" w14:paraId="5A6BCE02" w14:textId="77777777" w:rsidTr="00A50817">
        <w:trPr>
          <w:trHeight w:val="294"/>
        </w:trPr>
        <w:tc>
          <w:tcPr>
            <w:tcW w:w="704" w:type="dxa"/>
            <w:gridSpan w:val="2"/>
          </w:tcPr>
          <w:p w14:paraId="3CE702FA" w14:textId="7E25F9C4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lastRenderedPageBreak/>
              <w:t>1</w:t>
            </w:r>
          </w:p>
        </w:tc>
        <w:tc>
          <w:tcPr>
            <w:tcW w:w="3969" w:type="dxa"/>
            <w:gridSpan w:val="2"/>
          </w:tcPr>
          <w:p w14:paraId="056A1860" w14:textId="11EBDBAD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Click al botón Sistema Externo</w:t>
            </w:r>
          </w:p>
        </w:tc>
        <w:tc>
          <w:tcPr>
            <w:tcW w:w="709" w:type="dxa"/>
            <w:gridSpan w:val="2"/>
          </w:tcPr>
          <w:p w14:paraId="5235CF66" w14:textId="20573EE9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4276" w:type="dxa"/>
            <w:gridSpan w:val="2"/>
          </w:tcPr>
          <w:p w14:paraId="7562628E" w14:textId="4E1539ED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</w:rPr>
              <w:t>Validar permisos de usuario</w:t>
            </w:r>
          </w:p>
        </w:tc>
      </w:tr>
      <w:tr w:rsidR="007D56F7" w:rsidRPr="000463D8" w14:paraId="17194665" w14:textId="77777777" w:rsidTr="00A50817">
        <w:trPr>
          <w:trHeight w:val="294"/>
        </w:trPr>
        <w:tc>
          <w:tcPr>
            <w:tcW w:w="704" w:type="dxa"/>
            <w:gridSpan w:val="2"/>
          </w:tcPr>
          <w:p w14:paraId="679D14EC" w14:textId="1F5C054D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3969" w:type="dxa"/>
            <w:gridSpan w:val="2"/>
          </w:tcPr>
          <w:p w14:paraId="10387EE0" w14:textId="21234593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Consultar</w:t>
            </w:r>
          </w:p>
        </w:tc>
        <w:tc>
          <w:tcPr>
            <w:tcW w:w="709" w:type="dxa"/>
            <w:gridSpan w:val="2"/>
          </w:tcPr>
          <w:p w14:paraId="62680262" w14:textId="6130DB16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4276" w:type="dxa"/>
            <w:gridSpan w:val="2"/>
          </w:tcPr>
          <w:p w14:paraId="4B304D7B" w14:textId="19B950FE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consulta sistema externo</w:t>
            </w:r>
          </w:p>
        </w:tc>
      </w:tr>
      <w:tr w:rsidR="007D56F7" w:rsidRPr="000463D8" w14:paraId="0F4B31BA" w14:textId="77777777" w:rsidTr="00A50817">
        <w:trPr>
          <w:trHeight w:val="294"/>
        </w:trPr>
        <w:tc>
          <w:tcPr>
            <w:tcW w:w="704" w:type="dxa"/>
            <w:gridSpan w:val="2"/>
          </w:tcPr>
          <w:p w14:paraId="18E8D069" w14:textId="77777777" w:rsidR="007D56F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3690058A" w14:textId="77777777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4E315E37" w14:textId="7564EC66" w:rsidR="007D56F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4276" w:type="dxa"/>
            <w:gridSpan w:val="2"/>
          </w:tcPr>
          <w:p w14:paraId="56F85113" w14:textId="63D26889" w:rsidR="007D56F7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“Ingrese id o nit Sistema Externo”</w:t>
            </w:r>
          </w:p>
        </w:tc>
      </w:tr>
      <w:tr w:rsidR="007D56F7" w:rsidRPr="000463D8" w14:paraId="617270A0" w14:textId="77777777" w:rsidTr="00A50817">
        <w:trPr>
          <w:trHeight w:val="294"/>
        </w:trPr>
        <w:tc>
          <w:tcPr>
            <w:tcW w:w="704" w:type="dxa"/>
            <w:gridSpan w:val="2"/>
          </w:tcPr>
          <w:p w14:paraId="09D855B8" w14:textId="6711A4BA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3969" w:type="dxa"/>
            <w:gridSpan w:val="2"/>
          </w:tcPr>
          <w:p w14:paraId="4B5D2D63" w14:textId="2DC64330" w:rsidR="007D56F7" w:rsidRDefault="007D56F7" w:rsidP="00E43BE1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Ingresar id, nit o </w:t>
            </w:r>
            <w:r w:rsidR="00E43BE1">
              <w:rPr>
                <w:rFonts w:ascii="Arial" w:hAnsi="Arial" w:cs="Arial"/>
                <w:lang w:val="es-ES" w:eastAsia="es-ES"/>
              </w:rPr>
              <w:t>email</w:t>
            </w:r>
            <w:r>
              <w:rPr>
                <w:rFonts w:ascii="Arial" w:hAnsi="Arial" w:cs="Arial"/>
                <w:lang w:val="es-ES" w:eastAsia="es-ES"/>
              </w:rPr>
              <w:t xml:space="preserve"> del sistema externo</w:t>
            </w:r>
          </w:p>
        </w:tc>
        <w:tc>
          <w:tcPr>
            <w:tcW w:w="709" w:type="dxa"/>
            <w:gridSpan w:val="2"/>
          </w:tcPr>
          <w:p w14:paraId="50A31BFC" w14:textId="77777777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1C757767" w14:textId="77777777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</w:p>
        </w:tc>
      </w:tr>
      <w:tr w:rsidR="007D56F7" w:rsidRPr="000463D8" w14:paraId="0926BBA6" w14:textId="77777777" w:rsidTr="00A50817">
        <w:trPr>
          <w:trHeight w:val="294"/>
        </w:trPr>
        <w:tc>
          <w:tcPr>
            <w:tcW w:w="704" w:type="dxa"/>
            <w:gridSpan w:val="2"/>
          </w:tcPr>
          <w:p w14:paraId="48110103" w14:textId="53D2A0BD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3969" w:type="dxa"/>
            <w:gridSpan w:val="2"/>
          </w:tcPr>
          <w:p w14:paraId="4F60AF40" w14:textId="5FBF689F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9" w:type="dxa"/>
            <w:gridSpan w:val="2"/>
          </w:tcPr>
          <w:p w14:paraId="4B2FF7F3" w14:textId="77777777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0A480CFB" w14:textId="77777777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</w:p>
        </w:tc>
      </w:tr>
      <w:tr w:rsidR="007D56F7" w:rsidRPr="000463D8" w14:paraId="10B82EC1" w14:textId="77777777" w:rsidTr="00A50817">
        <w:trPr>
          <w:trHeight w:val="294"/>
        </w:trPr>
        <w:tc>
          <w:tcPr>
            <w:tcW w:w="704" w:type="dxa"/>
            <w:gridSpan w:val="2"/>
          </w:tcPr>
          <w:p w14:paraId="2DF98734" w14:textId="77777777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58C49CB2" w14:textId="77777777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09BC4B75" w14:textId="49DC759C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76" w:type="dxa"/>
            <w:gridSpan w:val="2"/>
          </w:tcPr>
          <w:p w14:paraId="17A78579" w14:textId="01901850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7D56F7" w:rsidRPr="000463D8" w14:paraId="3D792872" w14:textId="77777777" w:rsidTr="00A50817">
        <w:trPr>
          <w:trHeight w:val="294"/>
        </w:trPr>
        <w:tc>
          <w:tcPr>
            <w:tcW w:w="704" w:type="dxa"/>
            <w:gridSpan w:val="2"/>
          </w:tcPr>
          <w:p w14:paraId="06F1BD11" w14:textId="77777777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02EED7DF" w14:textId="77777777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1FDC3D50" w14:textId="1C6AE1ED" w:rsidR="007D56F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4276" w:type="dxa"/>
            <w:gridSpan w:val="2"/>
          </w:tcPr>
          <w:p w14:paraId="5F28DB7D" w14:textId="2902A38F" w:rsidR="007D56F7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datos sistema externo encontrado</w:t>
            </w:r>
          </w:p>
        </w:tc>
      </w:tr>
      <w:tr w:rsidR="00AB1F2A" w:rsidRPr="000463D8" w14:paraId="74298B54" w14:textId="77777777" w:rsidTr="00A50817">
        <w:trPr>
          <w:trHeight w:val="294"/>
        </w:trPr>
        <w:tc>
          <w:tcPr>
            <w:tcW w:w="704" w:type="dxa"/>
            <w:gridSpan w:val="2"/>
          </w:tcPr>
          <w:p w14:paraId="3C471B74" w14:textId="77777777" w:rsidR="00AB1F2A" w:rsidRPr="00A50817" w:rsidRDefault="00AB1F2A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0EF51134" w14:textId="77777777" w:rsidR="00AB1F2A" w:rsidRDefault="00AB1F2A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6AA1A61E" w14:textId="78D3163D" w:rsidR="00AB1F2A" w:rsidRDefault="00AB1F2A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4276" w:type="dxa"/>
            <w:gridSpan w:val="2"/>
          </w:tcPr>
          <w:p w14:paraId="566ECFDF" w14:textId="2EA54D8B" w:rsidR="00AB1F2A" w:rsidRDefault="00AB1F2A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Mensaje: “Desea editar sistema externo”</w:t>
            </w:r>
          </w:p>
        </w:tc>
      </w:tr>
      <w:tr w:rsidR="00AB1F2A" w:rsidRPr="000463D8" w14:paraId="5CA5D36C" w14:textId="77777777" w:rsidTr="00A50817">
        <w:trPr>
          <w:trHeight w:val="294"/>
        </w:trPr>
        <w:tc>
          <w:tcPr>
            <w:tcW w:w="704" w:type="dxa"/>
            <w:gridSpan w:val="2"/>
          </w:tcPr>
          <w:p w14:paraId="20652376" w14:textId="60ACCD25" w:rsidR="00AB1F2A" w:rsidRPr="00A50817" w:rsidRDefault="00AB1F2A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3969" w:type="dxa"/>
            <w:gridSpan w:val="2"/>
          </w:tcPr>
          <w:p w14:paraId="630E16CB" w14:textId="277F3F9A" w:rsidR="00AB1F2A" w:rsidRDefault="00AB1F2A" w:rsidP="00AB1F2A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09" w:type="dxa"/>
            <w:gridSpan w:val="2"/>
          </w:tcPr>
          <w:p w14:paraId="2E8D5B0A" w14:textId="77777777" w:rsidR="00AB1F2A" w:rsidRDefault="00AB1F2A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7FEA5AAE" w14:textId="77777777" w:rsidR="00AB1F2A" w:rsidRDefault="00AB1F2A" w:rsidP="007D56F7">
            <w:pPr>
              <w:jc w:val="both"/>
              <w:rPr>
                <w:rFonts w:ascii="Arial" w:hAnsi="Arial" w:cs="Arial"/>
              </w:rPr>
            </w:pPr>
          </w:p>
        </w:tc>
      </w:tr>
      <w:tr w:rsidR="00AB1F2A" w:rsidRPr="000463D8" w14:paraId="2A12798E" w14:textId="77777777" w:rsidTr="00A50817">
        <w:trPr>
          <w:trHeight w:val="294"/>
        </w:trPr>
        <w:tc>
          <w:tcPr>
            <w:tcW w:w="704" w:type="dxa"/>
            <w:gridSpan w:val="2"/>
          </w:tcPr>
          <w:p w14:paraId="07E2ACC8" w14:textId="77777777" w:rsidR="00AB1F2A" w:rsidRPr="00A50817" w:rsidRDefault="00AB1F2A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1E0B3000" w14:textId="77777777" w:rsidR="00AB1F2A" w:rsidRDefault="00AB1F2A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2E3D4472" w14:textId="21CE1647" w:rsidR="00AB1F2A" w:rsidRDefault="00AB1F2A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4276" w:type="dxa"/>
            <w:gridSpan w:val="2"/>
          </w:tcPr>
          <w:p w14:paraId="7F779816" w14:textId="06F8CDAE" w:rsidR="00AB1F2A" w:rsidRDefault="00AB1F2A" w:rsidP="007D56F7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7D56F7" w:rsidRPr="000463D8" w14:paraId="1DEC2389" w14:textId="77777777" w:rsidTr="00A50817">
        <w:trPr>
          <w:trHeight w:val="294"/>
        </w:trPr>
        <w:tc>
          <w:tcPr>
            <w:tcW w:w="704" w:type="dxa"/>
            <w:gridSpan w:val="2"/>
          </w:tcPr>
          <w:p w14:paraId="2ED2030C" w14:textId="77777777" w:rsidR="007D56F7" w:rsidRPr="00A50817" w:rsidRDefault="007D56F7" w:rsidP="007D56F7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49CBB09C" w14:textId="77777777" w:rsidR="007D56F7" w:rsidRDefault="007D56F7" w:rsidP="007D56F7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264334EE" w14:textId="537BA9D1" w:rsidR="007D56F7" w:rsidRPr="00A50817" w:rsidRDefault="007D56F7" w:rsidP="007D56F7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AB1F2A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4276" w:type="dxa"/>
            <w:gridSpan w:val="2"/>
          </w:tcPr>
          <w:p w14:paraId="7B524348" w14:textId="4FB8A9E4" w:rsidR="007D56F7" w:rsidRPr="00A50817" w:rsidRDefault="007D56F7" w:rsidP="007D56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4568F8" w:rsidRPr="000463D8" w14:paraId="500D7BF2" w14:textId="77777777" w:rsidTr="00C36CF2">
        <w:trPr>
          <w:trHeight w:val="294"/>
        </w:trPr>
        <w:tc>
          <w:tcPr>
            <w:tcW w:w="9658" w:type="dxa"/>
            <w:gridSpan w:val="8"/>
          </w:tcPr>
          <w:p w14:paraId="2FA21B7D" w14:textId="77777777" w:rsidR="004568F8" w:rsidRPr="00CC2F74" w:rsidRDefault="004568F8" w:rsidP="004568F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9055017" w14:textId="6EFE745B" w:rsidR="004568F8" w:rsidRPr="00852FC8" w:rsidRDefault="004568F8" w:rsidP="004568F8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sistema externo</w:t>
            </w:r>
            <w:r w:rsidR="00E43BE1">
              <w:rPr>
                <w:rFonts w:ascii="Arial" w:hAnsi="Arial" w:cs="Arial"/>
                <w:lang w:eastAsia="es-ES"/>
              </w:rPr>
              <w:t xml:space="preserve"> previamente creado</w:t>
            </w:r>
            <w:r>
              <w:rPr>
                <w:rFonts w:ascii="Arial" w:hAnsi="Arial" w:cs="Arial"/>
                <w:lang w:eastAsia="es-ES"/>
              </w:rPr>
              <w:t xml:space="preserve"> </w:t>
            </w:r>
            <w:r w:rsidR="00E43BE1">
              <w:rPr>
                <w:rFonts w:ascii="Arial" w:hAnsi="Arial" w:cs="Arial"/>
                <w:lang w:eastAsia="es-ES"/>
              </w:rPr>
              <w:t>podrá</w:t>
            </w:r>
            <w:r w:rsidR="009E612E">
              <w:rPr>
                <w:rFonts w:ascii="Arial" w:hAnsi="Arial" w:cs="Arial"/>
                <w:lang w:eastAsia="es-ES"/>
              </w:rPr>
              <w:t xml:space="preserve"> </w:t>
            </w:r>
            <w:r w:rsidR="00E43BE1">
              <w:rPr>
                <w:rFonts w:ascii="Arial" w:hAnsi="Arial" w:cs="Arial"/>
                <w:lang w:eastAsia="es-ES"/>
              </w:rPr>
              <w:t xml:space="preserve">ser </w:t>
            </w:r>
            <w:r w:rsidR="009E612E">
              <w:rPr>
                <w:rFonts w:ascii="Arial" w:hAnsi="Arial" w:cs="Arial"/>
                <w:lang w:eastAsia="es-ES"/>
              </w:rPr>
              <w:t>consult</w:t>
            </w:r>
            <w:r>
              <w:rPr>
                <w:rFonts w:ascii="Arial" w:hAnsi="Arial" w:cs="Arial"/>
                <w:lang w:eastAsia="es-ES"/>
              </w:rPr>
              <w:t>a</w:t>
            </w:r>
            <w:r w:rsidR="00E43BE1">
              <w:rPr>
                <w:rFonts w:ascii="Arial" w:hAnsi="Arial" w:cs="Arial"/>
                <w:lang w:eastAsia="es-ES"/>
              </w:rPr>
              <w:t>do</w:t>
            </w:r>
            <w:r>
              <w:rPr>
                <w:rFonts w:ascii="Arial" w:hAnsi="Arial" w:cs="Arial"/>
                <w:lang w:eastAsia="es-ES"/>
              </w:rPr>
              <w:t>.</w:t>
            </w:r>
          </w:p>
          <w:p w14:paraId="08C6DCB3" w14:textId="32C2C803" w:rsidR="004568F8" w:rsidRPr="00C12805" w:rsidRDefault="004568F8" w:rsidP="004568F8">
            <w:pPr>
              <w:rPr>
                <w:rFonts w:ascii="Arial" w:hAnsi="Arial" w:cs="Arial"/>
                <w:b/>
              </w:rPr>
            </w:pPr>
          </w:p>
        </w:tc>
      </w:tr>
      <w:tr w:rsidR="004568F8" w:rsidRPr="000463D8" w14:paraId="3593FB77" w14:textId="77777777" w:rsidTr="00C36CF2">
        <w:trPr>
          <w:trHeight w:val="294"/>
        </w:trPr>
        <w:tc>
          <w:tcPr>
            <w:tcW w:w="9658" w:type="dxa"/>
            <w:gridSpan w:val="8"/>
          </w:tcPr>
          <w:p w14:paraId="38550295" w14:textId="77777777" w:rsidR="004568F8" w:rsidRPr="00024ACA" w:rsidRDefault="004568F8" w:rsidP="004568F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3050DDA1" w14:textId="4ED5BDD3" w:rsidR="004568F8" w:rsidRPr="00CD1DAE" w:rsidRDefault="004568F8" w:rsidP="004568F8">
            <w:pPr>
              <w:rPr>
                <w:rFonts w:ascii="Arial" w:eastAsia="Arial Unicode MS" w:hAnsi="Arial" w:cs="Arial"/>
                <w:lang w:val="es-ES"/>
              </w:rPr>
            </w:pPr>
            <w:r w:rsidRPr="00CD1DAE">
              <w:rPr>
                <w:rFonts w:ascii="Arial" w:eastAsia="Arial Unicode MS" w:hAnsi="Arial" w:cs="Arial"/>
                <w:lang w:val="es-ES"/>
              </w:rPr>
              <w:t xml:space="preserve">FA01 Cancelar </w:t>
            </w:r>
            <w:r w:rsidR="00E93B33" w:rsidRPr="00CD1DAE">
              <w:rPr>
                <w:rFonts w:ascii="Arial" w:eastAsia="Arial Unicode MS" w:hAnsi="Arial" w:cs="Arial"/>
                <w:lang w:val="es-ES"/>
              </w:rPr>
              <w:t>consul</w:t>
            </w:r>
            <w:r w:rsidR="00710565" w:rsidRPr="00CD1DAE">
              <w:rPr>
                <w:rFonts w:ascii="Arial" w:eastAsia="Arial Unicode MS" w:hAnsi="Arial" w:cs="Arial"/>
                <w:lang w:val="es-ES"/>
              </w:rPr>
              <w:t xml:space="preserve">tar sistema externo </w:t>
            </w:r>
          </w:p>
          <w:p w14:paraId="493FF482" w14:textId="132CCA2E" w:rsidR="004568F8" w:rsidRPr="00C12805" w:rsidRDefault="004568F8" w:rsidP="004568F8">
            <w:pPr>
              <w:rPr>
                <w:rFonts w:ascii="Arial" w:hAnsi="Arial" w:cs="Arial"/>
                <w:b/>
              </w:rPr>
            </w:pPr>
          </w:p>
        </w:tc>
      </w:tr>
      <w:tr w:rsidR="004568F8" w:rsidRPr="000463D8" w14:paraId="43B285FE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4FEEEAF5" w14:textId="182A8E05" w:rsidR="004568F8" w:rsidRPr="000463D8" w:rsidRDefault="004568F8" w:rsidP="004568F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69" w:type="dxa"/>
            <w:gridSpan w:val="2"/>
            <w:shd w:val="clear" w:color="auto" w:fill="D9D9D9" w:themeFill="background1" w:themeFillShade="D9"/>
          </w:tcPr>
          <w:p w14:paraId="1BB8952B" w14:textId="33972205" w:rsidR="004568F8" w:rsidRPr="000463D8" w:rsidRDefault="004568F8" w:rsidP="004568F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9" w:type="dxa"/>
            <w:gridSpan w:val="2"/>
            <w:shd w:val="clear" w:color="auto" w:fill="D9D9D9" w:themeFill="background1" w:themeFillShade="D9"/>
          </w:tcPr>
          <w:p w14:paraId="133F5622" w14:textId="4800E93D" w:rsidR="004568F8" w:rsidRPr="000463D8" w:rsidRDefault="004568F8" w:rsidP="004568F8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76" w:type="dxa"/>
            <w:gridSpan w:val="2"/>
            <w:shd w:val="clear" w:color="auto" w:fill="D9D9D9" w:themeFill="background1" w:themeFillShade="D9"/>
          </w:tcPr>
          <w:p w14:paraId="3EE71F8F" w14:textId="6600B7AD" w:rsidR="004568F8" w:rsidRPr="000463D8" w:rsidRDefault="004568F8" w:rsidP="004568F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710565" w:rsidRPr="000463D8" w14:paraId="224ED5AC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66B1DE8D" w14:textId="3F77F9B2" w:rsidR="00710565" w:rsidRPr="00C85E71" w:rsidRDefault="00710565" w:rsidP="00710565">
            <w:pPr>
              <w:jc w:val="center"/>
              <w:rPr>
                <w:rFonts w:ascii="Arial" w:hAnsi="Arial" w:cs="Arial"/>
              </w:rPr>
            </w:pPr>
            <w:r w:rsidRPr="00C85E71">
              <w:rPr>
                <w:rFonts w:ascii="Arial" w:hAnsi="Arial" w:cs="Arial"/>
              </w:rPr>
              <w:t>7A</w:t>
            </w: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50B3C062" w14:textId="57B2B190" w:rsidR="00710565" w:rsidRPr="000463D8" w:rsidRDefault="00710565" w:rsidP="00710565">
            <w:pPr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>Click al botón CANCEL</w:t>
            </w: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1AE83E6E" w14:textId="67A76168" w:rsidR="00710565" w:rsidRDefault="00710565" w:rsidP="007105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8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5AAFB8BB" w14:textId="7E26CD58" w:rsidR="00710565" w:rsidRPr="000463D8" w:rsidRDefault="00710565" w:rsidP="00710565">
            <w:pPr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consultar s</w:t>
            </w:r>
            <w:r w:rsidRPr="0012473A">
              <w:rPr>
                <w:rFonts w:ascii="Arial" w:hAnsi="Arial" w:cs="Arial"/>
              </w:rPr>
              <w:t>istema externo cancelado”</w:t>
            </w:r>
          </w:p>
        </w:tc>
      </w:tr>
      <w:tr w:rsidR="00710565" w:rsidRPr="000463D8" w14:paraId="4A04328F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0B89DEF8" w14:textId="77777777" w:rsidR="00710565" w:rsidRPr="000463D8" w:rsidRDefault="00710565" w:rsidP="00710565">
            <w:pPr>
              <w:rPr>
                <w:rFonts w:ascii="Arial" w:hAnsi="Arial" w:cs="Arial"/>
                <w:b/>
              </w:rPr>
            </w:pP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433B9148" w14:textId="77777777" w:rsidR="00710565" w:rsidRPr="000463D8" w:rsidRDefault="00710565" w:rsidP="00710565">
            <w:pPr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5F41520B" w14:textId="42789877" w:rsidR="00710565" w:rsidRDefault="00710565" w:rsidP="007105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9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67F5567F" w14:textId="4763EA9D" w:rsidR="00710565" w:rsidRPr="000463D8" w:rsidRDefault="00710565" w:rsidP="00710565">
            <w:pPr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85E71" w:rsidRPr="000463D8" w14:paraId="7EC095BE" w14:textId="77777777" w:rsidTr="00482658">
        <w:trPr>
          <w:trHeight w:val="294"/>
        </w:trPr>
        <w:tc>
          <w:tcPr>
            <w:tcW w:w="9658" w:type="dxa"/>
            <w:gridSpan w:val="8"/>
            <w:shd w:val="clear" w:color="auto" w:fill="FFFFFF" w:themeFill="background1"/>
          </w:tcPr>
          <w:p w14:paraId="35105B49" w14:textId="7777777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2ADC08D" w14:textId="4F8AD131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Consulta s</w:t>
            </w:r>
            <w:r w:rsidRPr="007D56F7">
              <w:rPr>
                <w:rFonts w:ascii="Arial" w:hAnsi="Arial" w:cs="Arial"/>
              </w:rPr>
              <w:t xml:space="preserve">istema externo </w:t>
            </w:r>
            <w:r>
              <w:rPr>
                <w:rFonts w:ascii="Arial" w:hAnsi="Arial" w:cs="Arial"/>
              </w:rPr>
              <w:t>cancelada</w:t>
            </w:r>
          </w:p>
        </w:tc>
      </w:tr>
      <w:tr w:rsidR="00C85E71" w:rsidRPr="000463D8" w14:paraId="6D09344B" w14:textId="77777777" w:rsidTr="00482658">
        <w:trPr>
          <w:trHeight w:val="294"/>
        </w:trPr>
        <w:tc>
          <w:tcPr>
            <w:tcW w:w="9658" w:type="dxa"/>
            <w:gridSpan w:val="8"/>
            <w:shd w:val="clear" w:color="auto" w:fill="FFFFFF" w:themeFill="background1"/>
          </w:tcPr>
          <w:p w14:paraId="0A47991F" w14:textId="77777777" w:rsidR="00C85E71" w:rsidRDefault="00C85E71" w:rsidP="00C85E71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15F8F123" w14:textId="54E5D23E" w:rsidR="00C85E71" w:rsidRPr="00024ACA" w:rsidRDefault="00C85E71" w:rsidP="00C85E71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 xml:space="preserve">FA02 </w:t>
            </w:r>
            <w:r>
              <w:rPr>
                <w:rFonts w:ascii="Arial" w:eastAsia="Arial Unicode MS" w:hAnsi="Arial" w:cs="Arial"/>
                <w:b/>
                <w:lang w:val="es-ES"/>
              </w:rPr>
              <w:t>Cancelar e</w:t>
            </w:r>
            <w:r w:rsidRPr="00024ACA">
              <w:rPr>
                <w:rFonts w:ascii="Arial" w:eastAsia="Arial Unicode MS" w:hAnsi="Arial" w:cs="Arial"/>
                <w:b/>
                <w:lang w:val="es-ES"/>
              </w:rPr>
              <w:t xml:space="preserve">ditar sistema externo </w:t>
            </w:r>
          </w:p>
          <w:p w14:paraId="4FFB0C06" w14:textId="7777777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</w:p>
        </w:tc>
      </w:tr>
      <w:tr w:rsidR="00511A73" w:rsidRPr="000463D8" w14:paraId="447069EB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64944361" w14:textId="1C83C70D" w:rsidR="00511A73" w:rsidRPr="000463D8" w:rsidRDefault="00511A73" w:rsidP="00511A7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26E9C458" w14:textId="0677EECE" w:rsidR="00511A73" w:rsidRPr="000463D8" w:rsidRDefault="00511A73" w:rsidP="00511A7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711E3138" w14:textId="42110756" w:rsidR="00511A73" w:rsidRDefault="00511A73" w:rsidP="00511A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2E531599" w14:textId="2253586B" w:rsidR="00511A73" w:rsidRPr="0012473A" w:rsidRDefault="00511A73" w:rsidP="00511A73">
            <w:pPr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85E71" w:rsidRPr="000463D8" w14:paraId="53812B1E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279C4652" w14:textId="3E164142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11A</w:t>
            </w: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31428B7C" w14:textId="76D24FB9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60EDE9C3" w14:textId="7D4968BC" w:rsidR="00C85E71" w:rsidRDefault="00C85E71" w:rsidP="00C85E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12A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222DD640" w14:textId="0443F04F" w:rsidR="00C85E71" w:rsidRPr="0012473A" w:rsidRDefault="00C85E71" w:rsidP="00C85E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editar sistema externo</w:t>
            </w:r>
          </w:p>
        </w:tc>
      </w:tr>
      <w:tr w:rsidR="00C85E71" w:rsidRPr="000463D8" w14:paraId="65FF9741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1D5FFDE2" w14:textId="4EC95A71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13A</w:t>
            </w: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069B94BB" w14:textId="1D9F7B91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Ingresar nueva información para el sistema externo</w:t>
            </w: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19A5844E" w14:textId="69B0F37D" w:rsidR="00C85E71" w:rsidRDefault="00C85E71" w:rsidP="00C85E71">
            <w:pPr>
              <w:rPr>
                <w:rFonts w:ascii="Arial" w:hAnsi="Arial" w:cs="Arial"/>
              </w:rPr>
            </w:pP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7DD16AEA" w14:textId="31F39BE8" w:rsidR="00C85E71" w:rsidRPr="0012473A" w:rsidRDefault="00C85E71" w:rsidP="00C85E71">
            <w:pPr>
              <w:rPr>
                <w:rFonts w:ascii="Arial" w:hAnsi="Arial" w:cs="Arial"/>
              </w:rPr>
            </w:pPr>
          </w:p>
        </w:tc>
      </w:tr>
      <w:tr w:rsidR="00C85E71" w:rsidRPr="000463D8" w14:paraId="237FE2A2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6662F3F2" w14:textId="0A542D5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14A</w:t>
            </w: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7D35850B" w14:textId="5ED0843D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CANCEL</w:t>
            </w: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093DFA0D" w14:textId="760159BC" w:rsidR="00C85E71" w:rsidRDefault="00C85E71" w:rsidP="00C85E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15A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29AE6C5D" w14:textId="01C22D68" w:rsidR="00C85E71" w:rsidRPr="0012473A" w:rsidRDefault="00C85E71" w:rsidP="00C85E71">
            <w:pPr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editar s</w:t>
            </w:r>
            <w:r w:rsidRPr="0012473A">
              <w:rPr>
                <w:rFonts w:ascii="Arial" w:hAnsi="Arial" w:cs="Arial"/>
              </w:rPr>
              <w:t>istema externo cancelado”</w:t>
            </w:r>
          </w:p>
        </w:tc>
      </w:tr>
      <w:tr w:rsidR="00C85E71" w:rsidRPr="000463D8" w14:paraId="61C3D9C1" w14:textId="77777777" w:rsidTr="004568F8">
        <w:trPr>
          <w:trHeight w:val="294"/>
        </w:trPr>
        <w:tc>
          <w:tcPr>
            <w:tcW w:w="704" w:type="dxa"/>
            <w:gridSpan w:val="2"/>
            <w:shd w:val="clear" w:color="auto" w:fill="FFFFFF" w:themeFill="background1"/>
          </w:tcPr>
          <w:p w14:paraId="3A9A7B98" w14:textId="77777777" w:rsidR="00C85E71" w:rsidRDefault="00C85E71" w:rsidP="00C85E71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  <w:shd w:val="clear" w:color="auto" w:fill="FFFFFF" w:themeFill="background1"/>
          </w:tcPr>
          <w:p w14:paraId="53844C4F" w14:textId="77777777" w:rsidR="00C85E71" w:rsidRDefault="00C85E71" w:rsidP="00C85E71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  <w:shd w:val="clear" w:color="auto" w:fill="FFFFFF" w:themeFill="background1"/>
          </w:tcPr>
          <w:p w14:paraId="15706797" w14:textId="222FFF86" w:rsidR="00C85E71" w:rsidRDefault="00C85E71" w:rsidP="00C85E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16a</w:t>
            </w:r>
          </w:p>
        </w:tc>
        <w:tc>
          <w:tcPr>
            <w:tcW w:w="4276" w:type="dxa"/>
            <w:gridSpan w:val="2"/>
            <w:shd w:val="clear" w:color="auto" w:fill="FFFFFF" w:themeFill="background1"/>
          </w:tcPr>
          <w:p w14:paraId="1442CD1F" w14:textId="266A71FA" w:rsidR="00C85E71" w:rsidRPr="0012473A" w:rsidRDefault="00C85E71" w:rsidP="00C85E71">
            <w:pPr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85E71" w:rsidRPr="000463D8" w14:paraId="577198DD" w14:textId="77777777" w:rsidTr="00C36CF2">
        <w:trPr>
          <w:trHeight w:val="294"/>
        </w:trPr>
        <w:tc>
          <w:tcPr>
            <w:tcW w:w="9658" w:type="dxa"/>
            <w:gridSpan w:val="8"/>
            <w:shd w:val="clear" w:color="auto" w:fill="FFFFFF" w:themeFill="background1"/>
          </w:tcPr>
          <w:p w14:paraId="792BE4D9" w14:textId="7777777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E3694DF" w14:textId="77777777" w:rsidR="00C85E71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Edición s</w:t>
            </w:r>
            <w:r w:rsidRPr="007D56F7">
              <w:rPr>
                <w:rFonts w:ascii="Arial" w:hAnsi="Arial" w:cs="Arial"/>
              </w:rPr>
              <w:t xml:space="preserve">istema externo </w:t>
            </w:r>
            <w:r>
              <w:rPr>
                <w:rFonts w:ascii="Arial" w:hAnsi="Arial" w:cs="Arial"/>
              </w:rPr>
              <w:t>será cancelada</w:t>
            </w:r>
          </w:p>
          <w:p w14:paraId="62D318F7" w14:textId="1DB6B71A" w:rsidR="00B714AE" w:rsidRPr="000463D8" w:rsidRDefault="00B714AE" w:rsidP="00C85E71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C85E71" w:rsidRPr="000463D8" w14:paraId="4092A726" w14:textId="77777777" w:rsidTr="00C36CF2">
        <w:trPr>
          <w:trHeight w:val="294"/>
        </w:trPr>
        <w:tc>
          <w:tcPr>
            <w:tcW w:w="9658" w:type="dxa"/>
            <w:gridSpan w:val="8"/>
            <w:shd w:val="clear" w:color="auto" w:fill="FFFFFF" w:themeFill="background1"/>
          </w:tcPr>
          <w:p w14:paraId="44C8B488" w14:textId="29F06F8E" w:rsidR="00C85E71" w:rsidRPr="00024ACA" w:rsidRDefault="00C85E71" w:rsidP="00C85E71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FA0</w:t>
            </w:r>
            <w:r>
              <w:rPr>
                <w:rFonts w:ascii="Arial" w:eastAsia="Arial Unicode MS" w:hAnsi="Arial" w:cs="Arial"/>
                <w:b/>
                <w:lang w:val="es-ES"/>
              </w:rPr>
              <w:t>3</w:t>
            </w:r>
            <w:r w:rsidRPr="00024ACA">
              <w:rPr>
                <w:rFonts w:ascii="Arial" w:eastAsia="Arial Unicode MS" w:hAnsi="Arial" w:cs="Arial"/>
                <w:b/>
                <w:lang w:val="es-ES"/>
              </w:rPr>
              <w:t xml:space="preserve"> Editar sistema externo </w:t>
            </w:r>
          </w:p>
          <w:p w14:paraId="5338AEB1" w14:textId="7777777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</w:p>
        </w:tc>
      </w:tr>
      <w:tr w:rsidR="00C85E71" w:rsidRPr="000463D8" w14:paraId="2D6C4D20" w14:textId="77777777" w:rsidTr="00024ACA">
        <w:trPr>
          <w:trHeight w:val="294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3618E7AE" w14:textId="40577A2F" w:rsidR="00C85E71" w:rsidRDefault="00C85E71" w:rsidP="00C85E71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69" w:type="dxa"/>
            <w:gridSpan w:val="2"/>
            <w:shd w:val="clear" w:color="auto" w:fill="D9D9D9" w:themeFill="background1" w:themeFillShade="D9"/>
          </w:tcPr>
          <w:p w14:paraId="747CDEDE" w14:textId="76F72766" w:rsidR="00C85E71" w:rsidRDefault="00C85E71" w:rsidP="00C85E71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9" w:type="dxa"/>
            <w:gridSpan w:val="2"/>
            <w:shd w:val="clear" w:color="auto" w:fill="D9D9D9" w:themeFill="background1" w:themeFillShade="D9"/>
          </w:tcPr>
          <w:p w14:paraId="757ED09F" w14:textId="02AF7B74" w:rsidR="00C85E71" w:rsidRDefault="00C85E71" w:rsidP="00C85E71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76" w:type="dxa"/>
            <w:gridSpan w:val="2"/>
            <w:shd w:val="clear" w:color="auto" w:fill="D9D9D9" w:themeFill="background1" w:themeFillShade="D9"/>
          </w:tcPr>
          <w:p w14:paraId="0DBD2CCC" w14:textId="211FCD4F" w:rsidR="00C85E71" w:rsidRDefault="00C85E71" w:rsidP="00C85E71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85E71" w:rsidRPr="000463D8" w14:paraId="1B7E08A4" w14:textId="77777777" w:rsidTr="00A50817">
        <w:trPr>
          <w:trHeight w:val="294"/>
        </w:trPr>
        <w:tc>
          <w:tcPr>
            <w:tcW w:w="704" w:type="dxa"/>
            <w:gridSpan w:val="2"/>
          </w:tcPr>
          <w:p w14:paraId="5E78228D" w14:textId="5CAF663B" w:rsidR="00C85E71" w:rsidRPr="00A50817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11A</w:t>
            </w:r>
          </w:p>
        </w:tc>
        <w:tc>
          <w:tcPr>
            <w:tcW w:w="3969" w:type="dxa"/>
            <w:gridSpan w:val="2"/>
          </w:tcPr>
          <w:p w14:paraId="41D26E17" w14:textId="11231381" w:rsidR="00C85E71" w:rsidRPr="00625E4C" w:rsidRDefault="00C85E71" w:rsidP="00C85E71">
            <w:pPr>
              <w:jc w:val="both"/>
              <w:rPr>
                <w:rFonts w:ascii="Arial" w:hAnsi="Arial" w:cs="Arial"/>
                <w:b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09" w:type="dxa"/>
            <w:gridSpan w:val="2"/>
          </w:tcPr>
          <w:p w14:paraId="40D62D4A" w14:textId="3F5DB8AE" w:rsidR="00C85E71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12A</w:t>
            </w:r>
          </w:p>
        </w:tc>
        <w:tc>
          <w:tcPr>
            <w:tcW w:w="4276" w:type="dxa"/>
            <w:gridSpan w:val="2"/>
          </w:tcPr>
          <w:p w14:paraId="73944DEA" w14:textId="241D42B4" w:rsidR="00C85E71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editar sistema externo</w:t>
            </w:r>
          </w:p>
        </w:tc>
      </w:tr>
      <w:tr w:rsidR="00C85E71" w:rsidRPr="000463D8" w14:paraId="73FE5170" w14:textId="77777777" w:rsidTr="00A50817">
        <w:trPr>
          <w:trHeight w:val="294"/>
        </w:trPr>
        <w:tc>
          <w:tcPr>
            <w:tcW w:w="704" w:type="dxa"/>
            <w:gridSpan w:val="2"/>
          </w:tcPr>
          <w:p w14:paraId="63895170" w14:textId="034A4980" w:rsidR="00C85E71" w:rsidRPr="00A50817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lastRenderedPageBreak/>
              <w:t>13A</w:t>
            </w:r>
          </w:p>
        </w:tc>
        <w:tc>
          <w:tcPr>
            <w:tcW w:w="3969" w:type="dxa"/>
            <w:gridSpan w:val="2"/>
          </w:tcPr>
          <w:p w14:paraId="26060F9A" w14:textId="21133AC9" w:rsidR="00C85E71" w:rsidRDefault="00C85E71" w:rsidP="00C85E71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Ingresar nueva información para el sistema externo</w:t>
            </w:r>
          </w:p>
        </w:tc>
        <w:tc>
          <w:tcPr>
            <w:tcW w:w="709" w:type="dxa"/>
            <w:gridSpan w:val="2"/>
          </w:tcPr>
          <w:p w14:paraId="51915F96" w14:textId="788569A7" w:rsidR="00C85E71" w:rsidRPr="00A50817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510CD2C3" w14:textId="7A2F02A5" w:rsidR="00C85E71" w:rsidRPr="00A50817" w:rsidRDefault="00C85E71" w:rsidP="00C85E71">
            <w:pPr>
              <w:jc w:val="both"/>
              <w:rPr>
                <w:rFonts w:ascii="Arial" w:hAnsi="Arial" w:cs="Arial"/>
              </w:rPr>
            </w:pPr>
          </w:p>
        </w:tc>
      </w:tr>
      <w:tr w:rsidR="00C85E71" w:rsidRPr="000463D8" w14:paraId="639CD52D" w14:textId="77777777" w:rsidTr="00A50817">
        <w:trPr>
          <w:trHeight w:val="294"/>
        </w:trPr>
        <w:tc>
          <w:tcPr>
            <w:tcW w:w="704" w:type="dxa"/>
            <w:gridSpan w:val="2"/>
          </w:tcPr>
          <w:p w14:paraId="7FDF3F9C" w14:textId="32B985B6" w:rsidR="00C85E71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14A</w:t>
            </w:r>
          </w:p>
        </w:tc>
        <w:tc>
          <w:tcPr>
            <w:tcW w:w="3969" w:type="dxa"/>
            <w:gridSpan w:val="2"/>
          </w:tcPr>
          <w:p w14:paraId="329836B0" w14:textId="545AE9A6" w:rsidR="00C85E71" w:rsidRDefault="00C85E71" w:rsidP="00C85E71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9E612E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9" w:type="dxa"/>
            <w:gridSpan w:val="2"/>
          </w:tcPr>
          <w:p w14:paraId="1476D0E3" w14:textId="77777777" w:rsidR="00C85E71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76" w:type="dxa"/>
            <w:gridSpan w:val="2"/>
          </w:tcPr>
          <w:p w14:paraId="2D384ADD" w14:textId="77777777" w:rsidR="00C85E71" w:rsidRDefault="00C85E71" w:rsidP="00C85E71">
            <w:pPr>
              <w:jc w:val="both"/>
              <w:rPr>
                <w:rFonts w:ascii="Arial" w:hAnsi="Arial" w:cs="Arial"/>
              </w:rPr>
            </w:pPr>
          </w:p>
        </w:tc>
      </w:tr>
      <w:tr w:rsidR="00C85E71" w:rsidRPr="000463D8" w14:paraId="7FF57951" w14:textId="77777777" w:rsidTr="00A50817">
        <w:trPr>
          <w:trHeight w:val="294"/>
        </w:trPr>
        <w:tc>
          <w:tcPr>
            <w:tcW w:w="704" w:type="dxa"/>
            <w:gridSpan w:val="2"/>
          </w:tcPr>
          <w:p w14:paraId="33BC3A91" w14:textId="77777777" w:rsidR="00C85E71" w:rsidRPr="00A50817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571F9F8C" w14:textId="77777777" w:rsidR="00C85E71" w:rsidRDefault="00C85E71" w:rsidP="00C85E71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733893A6" w14:textId="01450829" w:rsidR="00C85E71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15A</w:t>
            </w:r>
          </w:p>
        </w:tc>
        <w:tc>
          <w:tcPr>
            <w:tcW w:w="4276" w:type="dxa"/>
            <w:gridSpan w:val="2"/>
          </w:tcPr>
          <w:p w14:paraId="5C8546AE" w14:textId="32207483" w:rsidR="00C85E71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C85E71" w:rsidRPr="000463D8" w14:paraId="3A86C02A" w14:textId="77777777" w:rsidTr="00A50817">
        <w:trPr>
          <w:trHeight w:val="294"/>
        </w:trPr>
        <w:tc>
          <w:tcPr>
            <w:tcW w:w="704" w:type="dxa"/>
            <w:gridSpan w:val="2"/>
          </w:tcPr>
          <w:p w14:paraId="7E872447" w14:textId="77777777" w:rsidR="00C85E71" w:rsidRPr="00A50817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2187BBE5" w14:textId="77777777" w:rsidR="00C85E71" w:rsidRDefault="00C85E71" w:rsidP="00C85E71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6F3FFCA8" w14:textId="5C23027B" w:rsidR="00C85E71" w:rsidRPr="00A50817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16A</w:t>
            </w:r>
          </w:p>
        </w:tc>
        <w:tc>
          <w:tcPr>
            <w:tcW w:w="4276" w:type="dxa"/>
            <w:gridSpan w:val="2"/>
          </w:tcPr>
          <w:p w14:paraId="04CCA947" w14:textId="145E7756" w:rsidR="00C85E71" w:rsidRPr="00A50817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Almacenar nueva información</w:t>
            </w:r>
          </w:p>
        </w:tc>
      </w:tr>
      <w:tr w:rsidR="00C85E71" w:rsidRPr="000463D8" w14:paraId="71133260" w14:textId="77777777" w:rsidTr="00A50817">
        <w:trPr>
          <w:trHeight w:val="294"/>
        </w:trPr>
        <w:tc>
          <w:tcPr>
            <w:tcW w:w="704" w:type="dxa"/>
            <w:gridSpan w:val="2"/>
          </w:tcPr>
          <w:p w14:paraId="17D53521" w14:textId="77777777" w:rsidR="00C85E71" w:rsidRPr="00A50817" w:rsidRDefault="00C85E71" w:rsidP="00C85E71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69" w:type="dxa"/>
            <w:gridSpan w:val="2"/>
          </w:tcPr>
          <w:p w14:paraId="6963FD8A" w14:textId="77777777" w:rsidR="00C85E71" w:rsidRDefault="00C85E71" w:rsidP="00C85E71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9" w:type="dxa"/>
            <w:gridSpan w:val="2"/>
          </w:tcPr>
          <w:p w14:paraId="3C028D12" w14:textId="770D70B0" w:rsidR="00C85E71" w:rsidRPr="003F3B11" w:rsidRDefault="00C85E71" w:rsidP="00C85E7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rFonts w:ascii="Arial" w:hAnsi="Arial" w:cs="Arial"/>
                <w:u w:val="single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17A</w:t>
            </w:r>
          </w:p>
        </w:tc>
        <w:tc>
          <w:tcPr>
            <w:tcW w:w="4276" w:type="dxa"/>
            <w:gridSpan w:val="2"/>
          </w:tcPr>
          <w:p w14:paraId="48EAC1A2" w14:textId="1583E76B" w:rsidR="00C85E71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C85E71" w:rsidRPr="000463D8" w14:paraId="5A0424C2" w14:textId="77777777" w:rsidTr="00482658">
        <w:trPr>
          <w:trHeight w:val="294"/>
        </w:trPr>
        <w:tc>
          <w:tcPr>
            <w:tcW w:w="9658" w:type="dxa"/>
            <w:gridSpan w:val="8"/>
          </w:tcPr>
          <w:p w14:paraId="6C02FE37" w14:textId="77777777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020B0C3" w14:textId="77777777" w:rsidR="00C85E71" w:rsidRDefault="00C85E71" w:rsidP="00C85E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7D56F7">
              <w:rPr>
                <w:rFonts w:ascii="Arial" w:hAnsi="Arial" w:cs="Arial"/>
              </w:rPr>
              <w:t>istema externo</w:t>
            </w:r>
            <w:r>
              <w:rPr>
                <w:rFonts w:ascii="Arial" w:hAnsi="Arial" w:cs="Arial"/>
              </w:rPr>
              <w:t xml:space="preserve"> podrá ser editado</w:t>
            </w:r>
          </w:p>
          <w:p w14:paraId="6827CD84" w14:textId="41F932DA" w:rsidR="00C85E71" w:rsidRPr="000463D8" w:rsidRDefault="00C85E71" w:rsidP="00C85E71">
            <w:pPr>
              <w:rPr>
                <w:rFonts w:ascii="Arial" w:hAnsi="Arial" w:cs="Arial"/>
                <w:b/>
              </w:rPr>
            </w:pPr>
          </w:p>
        </w:tc>
      </w:tr>
      <w:tr w:rsidR="00C85E71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4DB05869" w14:textId="77777777" w:rsidR="00C85E71" w:rsidRDefault="00C85E71" w:rsidP="00C85E71">
            <w:pPr>
              <w:rPr>
                <w:rFonts w:ascii="Arial" w:hAnsi="Arial" w:cs="Arial"/>
                <w:b/>
              </w:rPr>
            </w:pPr>
          </w:p>
          <w:p w14:paraId="00FBBA67" w14:textId="013C9A20" w:rsidR="00C85E71" w:rsidRPr="005B2C17" w:rsidRDefault="00C85E71" w:rsidP="00C85E71">
            <w:pPr>
              <w:rPr>
                <w:rFonts w:ascii="Arial" w:hAnsi="Arial" w:cs="Arial"/>
                <w:color w:val="800000"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C85E71" w:rsidRPr="000463D8" w14:paraId="7891D01E" w14:textId="77777777" w:rsidTr="002228DC">
        <w:tc>
          <w:tcPr>
            <w:tcW w:w="704" w:type="dxa"/>
            <w:gridSpan w:val="2"/>
            <w:shd w:val="clear" w:color="auto" w:fill="D9D9D9"/>
          </w:tcPr>
          <w:p w14:paraId="072812D3" w14:textId="77777777" w:rsidR="00C85E71" w:rsidRPr="000463D8" w:rsidRDefault="00C85E71" w:rsidP="00C85E71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373" w:type="dxa"/>
            <w:shd w:val="clear" w:color="auto" w:fill="D9D9D9"/>
          </w:tcPr>
          <w:p w14:paraId="2766CE31" w14:textId="77777777" w:rsidR="00C85E71" w:rsidRPr="000463D8" w:rsidRDefault="00C85E71" w:rsidP="00C85E71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2E0107B7" w14:textId="77777777" w:rsidR="00C85E71" w:rsidRPr="000463D8" w:rsidRDefault="00C85E71" w:rsidP="00C85E71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C85E71" w:rsidRPr="000463D8" w14:paraId="3D6C6641" w14:textId="77777777" w:rsidTr="002228DC">
        <w:tc>
          <w:tcPr>
            <w:tcW w:w="704" w:type="dxa"/>
            <w:gridSpan w:val="2"/>
          </w:tcPr>
          <w:p w14:paraId="06958F24" w14:textId="434DDC32" w:rsidR="00C85E71" w:rsidRPr="000463D8" w:rsidRDefault="00C85E71" w:rsidP="00C85E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3373" w:type="dxa"/>
          </w:tcPr>
          <w:p w14:paraId="32A106D6" w14:textId="1D0547E7" w:rsidR="00C85E71" w:rsidRPr="001D0168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“El usuario no tiene permisos de superadministrador”</w:t>
            </w:r>
          </w:p>
        </w:tc>
        <w:tc>
          <w:tcPr>
            <w:tcW w:w="5581" w:type="dxa"/>
            <w:gridSpan w:val="5"/>
          </w:tcPr>
          <w:p w14:paraId="66900067" w14:textId="050E8751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tiene permisos suficientes”</w:t>
            </w:r>
          </w:p>
        </w:tc>
      </w:tr>
      <w:tr w:rsidR="00C85E71" w:rsidRPr="000463D8" w14:paraId="0C35A3F1" w14:textId="77777777" w:rsidTr="002939E3">
        <w:trPr>
          <w:trHeight w:val="469"/>
        </w:trPr>
        <w:tc>
          <w:tcPr>
            <w:tcW w:w="704" w:type="dxa"/>
            <w:gridSpan w:val="2"/>
          </w:tcPr>
          <w:p w14:paraId="3B3D4D8C" w14:textId="2BDAAEBB" w:rsidR="00C85E71" w:rsidRPr="000463D8" w:rsidRDefault="00C85E71" w:rsidP="00C85E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3373" w:type="dxa"/>
          </w:tcPr>
          <w:p w14:paraId="39D4D591" w14:textId="6C822640" w:rsidR="00C85E71" w:rsidRPr="001D0168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“id, nit o email no están registrados en el sistema”</w:t>
            </w:r>
          </w:p>
        </w:tc>
        <w:tc>
          <w:tcPr>
            <w:tcW w:w="5581" w:type="dxa"/>
            <w:gridSpan w:val="5"/>
          </w:tcPr>
          <w:p w14:paraId="2FA27931" w14:textId="51E83DDE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[Id1,Id2, Id6]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sistema externo no existe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511F01F" w14:textId="7D308A20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</w:p>
        </w:tc>
      </w:tr>
      <w:tr w:rsidR="00C85E71" w:rsidRPr="000463D8" w14:paraId="5FB2C585" w14:textId="77777777" w:rsidTr="002228DC">
        <w:tc>
          <w:tcPr>
            <w:tcW w:w="704" w:type="dxa"/>
            <w:gridSpan w:val="2"/>
          </w:tcPr>
          <w:p w14:paraId="0CEA0A89" w14:textId="772A57F7" w:rsidR="00C85E71" w:rsidRPr="00C36CF2" w:rsidRDefault="00C85E71" w:rsidP="00C85E7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16A</w:t>
            </w:r>
          </w:p>
        </w:tc>
        <w:tc>
          <w:tcPr>
            <w:tcW w:w="3373" w:type="dxa"/>
          </w:tcPr>
          <w:p w14:paraId="09A2D229" w14:textId="2E3EBA15" w:rsidR="00C85E71" w:rsidRPr="001D0168" w:rsidRDefault="00C85E71" w:rsidP="00C85E7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“phone, nit deben ser campos numéricos”, “campos obligatorios sin diligenciar”, “email debe ser una dirección </w:t>
            </w:r>
            <w:r w:rsidR="00B714AE">
              <w:rPr>
                <w:rFonts w:ascii="Arial" w:hAnsi="Arial" w:cs="Arial"/>
              </w:rPr>
              <w:t>válida</w:t>
            </w:r>
            <w:r>
              <w:rPr>
                <w:rFonts w:ascii="Arial" w:hAnsi="Arial" w:cs="Arial"/>
              </w:rPr>
              <w:t>”, “type sistema externo no es válido”</w:t>
            </w:r>
          </w:p>
        </w:tc>
        <w:tc>
          <w:tcPr>
            <w:tcW w:w="5581" w:type="dxa"/>
            <w:gridSpan w:val="5"/>
          </w:tcPr>
          <w:p w14:paraId="46651EB3" w14:textId="19D5222C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[Id2,Id3, Id6, 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nit, name, email y tipo son campos obligatorios”</w:t>
            </w:r>
          </w:p>
          <w:p w14:paraId="0E75EB58" w14:textId="5F6EF8B9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[Id2,Id4]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nit y teléfono son campos numéricos”</w:t>
            </w:r>
          </w:p>
          <w:p w14:paraId="098F261B" w14:textId="5926B875" w:rsidR="00C85E71" w:rsidRPr="00C1111C" w:rsidRDefault="00C85E71" w:rsidP="00C85E71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[Id6]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email debe contener una dirección válida”</w:t>
            </w:r>
          </w:p>
          <w:p w14:paraId="2A0367D3" w14:textId="226EDCE5" w:rsidR="00C85E71" w:rsidRPr="000463D8" w:rsidRDefault="00C85E71" w:rsidP="00C85E71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 w:rsidRPr="00D6082F"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Pr="00D6082F">
              <w:rPr>
                <w:rFonts w:ascii="Arial" w:hAnsi="Arial" w:cs="Arial"/>
                <w:b/>
                <w:color w:val="800000"/>
              </w:rPr>
              <w:t>sistema externo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válida”</w:t>
            </w:r>
          </w:p>
        </w:tc>
      </w:tr>
      <w:tr w:rsidR="00C85E71" w:rsidRPr="000463D8" w14:paraId="5E4DA278" w14:textId="77777777" w:rsidTr="002A1D4C">
        <w:tc>
          <w:tcPr>
            <w:tcW w:w="9658" w:type="dxa"/>
            <w:gridSpan w:val="8"/>
          </w:tcPr>
          <w:p w14:paraId="49FE19F4" w14:textId="77777777" w:rsidR="00C85E71" w:rsidRDefault="00C85E71" w:rsidP="00C85E71">
            <w:pPr>
              <w:rPr>
                <w:rFonts w:ascii="Arial" w:hAnsi="Arial" w:cs="Arial"/>
                <w:b/>
              </w:rPr>
            </w:pPr>
          </w:p>
          <w:p w14:paraId="252B61C5" w14:textId="59B6844B" w:rsidR="00C85E71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3E7309D9" w14:textId="66EA0E4E" w:rsidR="00C85E71" w:rsidRPr="006C4B76" w:rsidRDefault="00C85E71" w:rsidP="00C85E71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C85E71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65406AB0" w:rsidR="00C85E71" w:rsidRDefault="00C85E71" w:rsidP="00C85E7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C85E71" w:rsidRDefault="00C85E71" w:rsidP="00C85E71">
            <w:pPr>
              <w:rPr>
                <w:rFonts w:ascii="Arial" w:hAnsi="Arial" w:cs="Arial"/>
                <w:b/>
              </w:rPr>
            </w:pPr>
          </w:p>
          <w:p w14:paraId="178ECAB8" w14:textId="77777777" w:rsidR="00C85E71" w:rsidRPr="008743D7" w:rsidRDefault="00C85E71" w:rsidP="00C85E71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C85E71" w:rsidRPr="008743D7" w:rsidRDefault="00C85E71" w:rsidP="00C85E71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C85E71" w:rsidRDefault="00C85E71" w:rsidP="00C85E71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499466A4" w14:textId="5D328AA0" w:rsidR="00C85E71" w:rsidRDefault="00C85E71" w:rsidP="00C85E71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base de datos no puede cargar el formulario correspondiente</w:t>
            </w:r>
          </w:p>
          <w:p w14:paraId="76FD0F49" w14:textId="2E8BD939" w:rsidR="00C85E71" w:rsidRPr="008743D7" w:rsidRDefault="00C85E71" w:rsidP="00C85E71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Alguna de las validaciones de los campos falla</w:t>
            </w:r>
          </w:p>
          <w:p w14:paraId="5D73C192" w14:textId="250D6140" w:rsidR="00C85E71" w:rsidRPr="008743D7" w:rsidRDefault="00C85E71" w:rsidP="00C85E71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C85E71" w:rsidRPr="000463D8" w:rsidRDefault="00C85E71" w:rsidP="00C85E71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C85E71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C85E71" w:rsidRDefault="00C85E71" w:rsidP="00C85E7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4D247D69" w14:textId="77777777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45C2E6" w14:textId="7B68D247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permisos para crear, consultar, editar, activar / desactivar el sistema externo</w:t>
            </w:r>
          </w:p>
          <w:p w14:paraId="5DF34209" w14:textId="62680DBE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puede crear cualquier cantidad de sistemas externos</w:t>
            </w:r>
          </w:p>
          <w:p w14:paraId="24F197EE" w14:textId="63B36E70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puede asignarle el tipo de sistema externo que desea</w:t>
            </w:r>
          </w:p>
          <w:p w14:paraId="08C25AA3" w14:textId="303E5FBB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puede habilitar/ inhabilitar el sistema externo únicamente bajo autorización </w:t>
            </w:r>
          </w:p>
          <w:p w14:paraId="7E513B8C" w14:textId="084858A9" w:rsidR="00C85E71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 y gestionar los sistemas externos existentes activos e inactivos</w:t>
            </w:r>
          </w:p>
          <w:p w14:paraId="116329E1" w14:textId="0BEBF46C" w:rsidR="00C85E71" w:rsidRPr="002B6FAA" w:rsidRDefault="00C85E71" w:rsidP="00C85E71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lastRenderedPageBreak/>
              <w:t>.</w:t>
            </w:r>
          </w:p>
        </w:tc>
      </w:tr>
      <w:tr w:rsidR="00C85E71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C85E71" w:rsidRDefault="00C85E71" w:rsidP="00C85E7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0065C7EC" w14:textId="77777777" w:rsidR="00C85E71" w:rsidRPr="00AD2D68" w:rsidRDefault="00C85E71" w:rsidP="00C85E71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5AF3D386" w14:textId="77777777" w:rsidR="00C36CF2" w:rsidRDefault="00C36CF2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5706A241" w14:textId="77777777" w:rsidR="00C36CF2" w:rsidRDefault="00C36CF2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348B8B01" w14:textId="77777777" w:rsidR="00C36CF2" w:rsidRDefault="00C36CF2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6074B6" w14:textId="77777777" w:rsidR="00C36CF2" w:rsidRDefault="00C36CF2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576A51AB" w14:textId="77777777" w:rsidR="00C36CF2" w:rsidRDefault="00C36CF2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0CF17945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26C61606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1847ADE0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10E6235C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7E74C5C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2F695601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71527CC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01A4A93C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24FD1A78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1CED45DD" w14:textId="77777777" w:rsidR="00B56873" w:rsidRDefault="00B56873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410F2553" w14:textId="77777777" w:rsidR="00AF2F65" w:rsidRDefault="00AF2F6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5B7C3405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46E48E11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492AEB61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0E94D3D7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E8F8C49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405BAAA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4AD6E632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3149EF38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C6B1620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333CC136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3CCD0A8F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211AF6E7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227EC56D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468A157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D027007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1190AC44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62D5995" w14:textId="77777777" w:rsidR="005B0595" w:rsidRDefault="005B059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7D17A5A2" w14:textId="77777777" w:rsidR="00AF2F65" w:rsidRDefault="00AF2F6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0F3A38CE" w14:textId="77777777" w:rsidR="00AF2F65" w:rsidRDefault="00AF2F6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47A2018A" w14:textId="77777777" w:rsidR="00AF2F65" w:rsidRDefault="00AF2F65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03383D83" w:rsidR="003106F8" w:rsidRPr="00A81403" w:rsidRDefault="003106F8" w:rsidP="003106F8">
      <w:pPr>
        <w:rPr>
          <w:bCs/>
          <w:sz w:val="28"/>
          <w:szCs w:val="28"/>
        </w:rPr>
      </w:pPr>
      <w:r w:rsidRPr="00A81403">
        <w:rPr>
          <w:rFonts w:eastAsia="Arial Unicode MS"/>
          <w:bCs/>
          <w:iCs/>
          <w:sz w:val="28"/>
          <w:szCs w:val="28"/>
          <w:lang w:val="es-ES"/>
        </w:rPr>
        <w:lastRenderedPageBreak/>
        <w:t>CASO DE USO 2</w:t>
      </w:r>
      <w:r w:rsidR="00B714AE" w:rsidRPr="00A81403">
        <w:rPr>
          <w:rFonts w:eastAsia="Arial Unicode MS"/>
          <w:bCs/>
          <w:iCs/>
          <w:sz w:val="28"/>
          <w:szCs w:val="28"/>
          <w:lang w:val="es-ES"/>
        </w:rPr>
        <w:t xml:space="preserve">: </w:t>
      </w:r>
      <w:r w:rsidRPr="00A81403">
        <w:rPr>
          <w:rFonts w:eastAsia="Arial Unicode MS"/>
          <w:bCs/>
          <w:iCs/>
          <w:sz w:val="28"/>
          <w:szCs w:val="28"/>
          <w:lang w:val="es-ES"/>
        </w:rPr>
        <w:t>Gestionar</w:t>
      </w:r>
      <w:r w:rsidR="00B714AE" w:rsidRPr="00A81403">
        <w:rPr>
          <w:rFonts w:eastAsia="Arial Unicode MS"/>
          <w:bCs/>
          <w:iCs/>
          <w:sz w:val="28"/>
          <w:szCs w:val="28"/>
          <w:lang w:val="es-ES"/>
        </w:rPr>
        <w:t xml:space="preserve"> </w:t>
      </w:r>
      <w:r w:rsidRPr="00A81403">
        <w:rPr>
          <w:rFonts w:eastAsia="Arial Unicode MS"/>
          <w:bCs/>
          <w:iCs/>
          <w:sz w:val="28"/>
          <w:szCs w:val="28"/>
          <w:lang w:val="es-ES"/>
        </w:rPr>
        <w:t>rol</w:t>
      </w:r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4070188C" w:rsidR="000B0B27" w:rsidRDefault="005B0595" w:rsidP="005B0595">
      <w:pPr>
        <w:jc w:val="center"/>
        <w:rPr>
          <w:rFonts w:ascii="Arial" w:hAnsi="Arial" w:cs="Arial"/>
          <w:b/>
          <w:bCs/>
          <w:lang w:val="es-ES"/>
        </w:rPr>
      </w:pPr>
      <w:r>
        <w:rPr>
          <w:noProof/>
          <w:lang w:eastAsia="es-CO"/>
        </w:rPr>
        <w:drawing>
          <wp:inline distT="0" distB="0" distL="0" distR="0" wp14:anchorId="276A7B3E" wp14:editId="3BE43CEB">
            <wp:extent cx="6115050" cy="4514205"/>
            <wp:effectExtent l="0" t="0" r="0" b="1270"/>
            <wp:docPr id="100004" name="Image10000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Image100004"/>
                    <pic:cNvPicPr/>
                  </pic:nvPicPr>
                  <pic:blipFill rotWithShape="1">
                    <a:blip r:embed="rId21"/>
                    <a:srcRect l="1923" t="1686" r="33166" b="47904"/>
                    <a:stretch/>
                  </pic:blipFill>
                  <pic:spPr bwMode="auto">
                    <a:xfrm>
                      <a:off x="0" y="0"/>
                      <a:ext cx="6134569" cy="452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0384" w14:textId="20F0D4F8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91"/>
        <w:gridCol w:w="797"/>
        <w:gridCol w:w="24"/>
        <w:gridCol w:w="127"/>
        <w:gridCol w:w="753"/>
        <w:gridCol w:w="678"/>
        <w:gridCol w:w="3173"/>
      </w:tblGrid>
      <w:tr w:rsidR="00B90814" w:rsidRPr="000463D8" w14:paraId="1FB8E8DE" w14:textId="77777777" w:rsidTr="00E066E1">
        <w:trPr>
          <w:tblHeader/>
          <w:jc w:val="center"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5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3CD3CE4" w:rsidR="00B90814" w:rsidRPr="000463D8" w:rsidRDefault="00DA54FC" w:rsidP="00357668">
            <w:p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Gestionar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E066E1">
        <w:trPr>
          <w:jc w:val="center"/>
        </w:trPr>
        <w:tc>
          <w:tcPr>
            <w:tcW w:w="6485" w:type="dxa"/>
            <w:gridSpan w:val="9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E066E1">
        <w:trPr>
          <w:jc w:val="center"/>
        </w:trPr>
        <w:tc>
          <w:tcPr>
            <w:tcW w:w="9658" w:type="dxa"/>
            <w:gridSpan w:val="10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E066E1">
        <w:trPr>
          <w:jc w:val="center"/>
        </w:trPr>
        <w:tc>
          <w:tcPr>
            <w:tcW w:w="9658" w:type="dxa"/>
            <w:gridSpan w:val="10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E066E1">
        <w:trPr>
          <w:jc w:val="center"/>
        </w:trPr>
        <w:tc>
          <w:tcPr>
            <w:tcW w:w="9658" w:type="dxa"/>
            <w:gridSpan w:val="10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5358A190" w14:textId="77777777" w:rsidR="00B90814" w:rsidRPr="000463D8" w:rsidRDefault="00B90814" w:rsidP="00E647AD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052D192E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</w:p>
        </w:tc>
      </w:tr>
      <w:tr w:rsidR="00B90814" w:rsidRPr="000463D8" w14:paraId="62424033" w14:textId="77777777" w:rsidTr="00E066E1">
        <w:trPr>
          <w:jc w:val="center"/>
        </w:trPr>
        <w:tc>
          <w:tcPr>
            <w:tcW w:w="9658" w:type="dxa"/>
            <w:gridSpan w:val="10"/>
          </w:tcPr>
          <w:p w14:paraId="28E49AD4" w14:textId="5F407DD8" w:rsidR="007A55B6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4F2119C2" w14:textId="590F9B24" w:rsidR="0075445D" w:rsidRPr="0075445D" w:rsidRDefault="00B90814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El </w:t>
            </w:r>
            <w:r w:rsidR="007A55B6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A</w:t>
            </w:r>
            <w:r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dministrador podrá crear </w:t>
            </w:r>
            <w:r w:rsidR="007A55B6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los </w:t>
            </w:r>
            <w:r w:rsidR="00357668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Rol</w:t>
            </w:r>
            <w:r w:rsidR="004762D8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es</w:t>
            </w:r>
            <w:r w:rsidR="007A55B6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 que desee dentro del sistema externo asignado.</w:t>
            </w:r>
            <w:r w:rsidR="0075445D" w:rsidRPr="0075445D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 </w:t>
            </w:r>
            <w:r w:rsidR="0075445D"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El usuario se encuentra en el ambiente </w:t>
            </w:r>
            <w:r w:rsidR="0075445D" w:rsidRPr="0075445D">
              <w:rPr>
                <w:rFonts w:ascii="Arial" w:hAnsi="Arial" w:cs="Arial"/>
                <w:b/>
                <w:bCs/>
                <w:color w:val="000000" w:themeColor="text1"/>
                <w:lang w:val="es-ES" w:eastAsia="es-ES"/>
              </w:rPr>
              <w:t>Gestionar</w:t>
            </w:r>
            <w:r w:rsidR="00DA54FC">
              <w:rPr>
                <w:rFonts w:ascii="Arial" w:hAnsi="Arial" w:cs="Arial"/>
                <w:b/>
                <w:bCs/>
                <w:color w:val="000000" w:themeColor="text1"/>
                <w:lang w:val="es-ES" w:eastAsia="es-ES"/>
              </w:rPr>
              <w:t xml:space="preserve"> </w:t>
            </w:r>
            <w:r w:rsidR="0075445D" w:rsidRPr="0075445D">
              <w:rPr>
                <w:rFonts w:ascii="Arial" w:hAnsi="Arial" w:cs="Arial"/>
                <w:b/>
                <w:bCs/>
                <w:color w:val="000000" w:themeColor="text1"/>
                <w:lang w:val="es-ES" w:eastAsia="es-ES"/>
              </w:rPr>
              <w:t>Rol</w:t>
            </w:r>
            <w:r w:rsidR="0075445D"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>, donde se muestran las siguientes alternativas disponibles:</w:t>
            </w:r>
          </w:p>
          <w:p w14:paraId="28DDA458" w14:textId="46662A2A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32"/>
            </w:tblGrid>
            <w:tr w:rsidR="0075445D" w14:paraId="105CA116" w14:textId="77777777" w:rsidTr="00482658">
              <w:tc>
                <w:tcPr>
                  <w:tcW w:w="9432" w:type="dxa"/>
                </w:tcPr>
                <w:p w14:paraId="3E1A41D7" w14:textId="77777777" w:rsidR="0075445D" w:rsidRDefault="0075445D" w:rsidP="0075445D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37F9C0D1" wp14:editId="0366DD02">
                        <wp:extent cx="3352800" cy="1543050"/>
                        <wp:effectExtent l="0" t="0" r="95250" b="0"/>
                        <wp:docPr id="51" name="Diagrama 5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2" r:lo="rId23" r:qs="rId24" r:cs="rId25"/>
                          </a:graphicData>
                        </a:graphic>
                      </wp:inline>
                    </w:drawing>
                  </w:r>
                </w:p>
              </w:tc>
            </w:tr>
            <w:tr w:rsidR="0075445D" w14:paraId="2B6E0D1C" w14:textId="77777777" w:rsidTr="00482658">
              <w:tc>
                <w:tcPr>
                  <w:tcW w:w="9432" w:type="dxa"/>
                </w:tcPr>
                <w:p w14:paraId="4C9C8383" w14:textId="77777777" w:rsidR="0075445D" w:rsidRDefault="0075445D" w:rsidP="0075445D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1C39495B" wp14:editId="5CBFE14D">
                        <wp:extent cx="5695950" cy="1962150"/>
                        <wp:effectExtent l="76200" t="0" r="76200" b="0"/>
                        <wp:docPr id="52" name="Diagrama 52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7" r:lo="rId28" r:qs="rId29" r:cs="rId30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E066E1">
        <w:trPr>
          <w:jc w:val="center"/>
        </w:trPr>
        <w:tc>
          <w:tcPr>
            <w:tcW w:w="9658" w:type="dxa"/>
            <w:gridSpan w:val="10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3E01E48E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9B2573" w14:paraId="3A894227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5B0595" w:rsidRPr="009B2573" w14:paraId="289C1887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50BD11A8" w14:textId="5F8298F4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05B2F61" w14:textId="0F816E1C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id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45354B71" w14:textId="3E5B4DAB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String, unique</w:t>
            </w:r>
          </w:p>
        </w:tc>
      </w:tr>
      <w:tr w:rsidR="005B0595" w:rsidRPr="009B2573" w14:paraId="0B1139BB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3B9DDDD6" w14:textId="3032BA9C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25441B2" w14:textId="65B30F4B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name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6569132B" w14:textId="4244944C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String</w:t>
            </w:r>
            <w:r w:rsidR="00DA54FC">
              <w:rPr>
                <w:rFonts w:ascii="Arial" w:eastAsia="Arial Unicode MS" w:hAnsi="Arial" w:cs="Arial"/>
                <w:color w:val="000000" w:themeColor="text1"/>
                <w:lang w:val="es-ES"/>
              </w:rPr>
              <w:t xml:space="preserve"> [1…*]</w:t>
            </w: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 xml:space="preserve">, </w:t>
            </w:r>
            <w:r w:rsidRPr="00E066E1">
              <w:rPr>
                <w:rFonts w:ascii="Arial" w:eastAsia="Arial Unicode MS" w:hAnsi="Arial" w:cs="Arial"/>
                <w:color w:val="000000" w:themeColor="text1"/>
              </w:rPr>
              <w:t>Obligatorio</w:t>
            </w:r>
          </w:p>
        </w:tc>
      </w:tr>
      <w:tr w:rsidR="006C6CE7" w:rsidRPr="009B2573" w14:paraId="58093649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6733278B" w14:textId="74747684" w:rsidR="006C6CE7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3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080F582" w14:textId="32F3AAA7" w:rsidR="006C6CE7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type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001CBD3E" w14:textId="77777777" w:rsidR="006C6CE7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Enumeration RolType, Obligatorio</w:t>
            </w:r>
          </w:p>
          <w:p w14:paraId="04F77246" w14:textId="77777777" w:rsidR="006C6CE7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Usuario</w:t>
            </w:r>
          </w:p>
          <w:p w14:paraId="63C49215" w14:textId="77777777" w:rsidR="006C6CE7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Administrador</w:t>
            </w:r>
          </w:p>
          <w:p w14:paraId="38234049" w14:textId="77777777" w:rsidR="006C6CE7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Analista</w:t>
            </w:r>
          </w:p>
          <w:p w14:paraId="204E12FF" w14:textId="77777777" w:rsidR="006C6CE7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Consultor</w:t>
            </w:r>
          </w:p>
          <w:p w14:paraId="5E575949" w14:textId="7AF59D01" w:rsidR="006C6CE7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Superadministrador</w:t>
            </w:r>
          </w:p>
        </w:tc>
      </w:tr>
      <w:tr w:rsidR="005B0595" w:rsidRPr="009B2573" w14:paraId="62012F34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09F20EA5" w14:textId="61A58995" w:rsidR="005B0595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4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262890E8" w14:textId="6E29B4E5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description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7D4BDA43" w14:textId="74A36137" w:rsidR="005B0595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String [0…*]</w:t>
            </w:r>
          </w:p>
        </w:tc>
      </w:tr>
      <w:tr w:rsidR="00E066E1" w:rsidRPr="00E066E1" w14:paraId="3DD7637E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24DFD893" w14:textId="48DBB939" w:rsidR="00E066E1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5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A843A72" w14:textId="27A8A6A8" w:rsidR="00E066E1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s-ES"/>
              </w:rPr>
              <w:t>state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47F78C10" w14:textId="3C41BC36" w:rsidR="00E066E1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n-US"/>
              </w:rPr>
              <w:t xml:space="preserve">Enumeration States, </w:t>
            </w:r>
            <w:r w:rsidR="00543E05">
              <w:rPr>
                <w:rFonts w:ascii="Arial" w:eastAsia="Arial Unicode MS" w:hAnsi="Arial" w:cs="Arial"/>
                <w:color w:val="000000" w:themeColor="text1"/>
                <w:lang w:val="en-US"/>
              </w:rPr>
              <w:t>mandatory</w:t>
            </w:r>
          </w:p>
          <w:p w14:paraId="239DD51C" w14:textId="77777777" w:rsidR="00E066E1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n-US"/>
              </w:rPr>
              <w:t>New</w:t>
            </w:r>
          </w:p>
          <w:p w14:paraId="6C79A94F" w14:textId="77777777" w:rsid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n-US"/>
              </w:rPr>
              <w:t>Active</w:t>
            </w:r>
          </w:p>
          <w:p w14:paraId="305D88FD" w14:textId="02590DF7" w:rsidR="006C6CE7" w:rsidRPr="00E066E1" w:rsidRDefault="006C6CE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Inactive</w:t>
            </w:r>
          </w:p>
          <w:p w14:paraId="1750520A" w14:textId="7605E965" w:rsidR="00E066E1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n-US"/>
              </w:rPr>
              <w:t>Blocked</w:t>
            </w:r>
          </w:p>
          <w:p w14:paraId="7DC30658" w14:textId="7CD233E7" w:rsidR="00E066E1" w:rsidRPr="00E066E1" w:rsidRDefault="00E066E1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E066E1">
              <w:rPr>
                <w:rFonts w:ascii="Arial" w:eastAsia="Arial Unicode MS" w:hAnsi="Arial" w:cs="Arial"/>
                <w:color w:val="000000" w:themeColor="text1"/>
                <w:lang w:val="en-US"/>
              </w:rPr>
              <w:t>Banned</w:t>
            </w:r>
          </w:p>
        </w:tc>
      </w:tr>
      <w:tr w:rsidR="00B90814" w:rsidRPr="000463D8" w14:paraId="10DA0397" w14:textId="77777777" w:rsidTr="00E066E1">
        <w:trPr>
          <w:jc w:val="center"/>
        </w:trPr>
        <w:tc>
          <w:tcPr>
            <w:tcW w:w="9658" w:type="dxa"/>
            <w:gridSpan w:val="10"/>
            <w:tcBorders>
              <w:top w:val="nil"/>
              <w:bottom w:val="single" w:sz="4" w:space="0" w:color="auto"/>
            </w:tcBorders>
          </w:tcPr>
          <w:p w14:paraId="05FE88FD" w14:textId="7F6810A9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E066E1" w:rsidRPr="009B2573" w14:paraId="6E1BCD7B" w14:textId="77777777" w:rsidTr="00E066E1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640A443" w14:textId="3BA6E018" w:rsidR="00E066E1" w:rsidRPr="002B28FB" w:rsidRDefault="00E066E1" w:rsidP="00357668">
            <w:pPr>
              <w:spacing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2B28FB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EA884A" w14:textId="1A07F981" w:rsidR="00E066E1" w:rsidRPr="002B28FB" w:rsidRDefault="002B28FB" w:rsidP="00E066E1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2B28FB">
              <w:rPr>
                <w:rFonts w:ascii="Arial" w:eastAsia="Arial Unicode MS" w:hAnsi="Arial" w:cs="Arial"/>
                <w:color w:val="000000" w:themeColor="text1"/>
                <w:lang w:val="es-ES"/>
              </w:rPr>
              <w:t>inpelRol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387B5294" w14:textId="3C88289D" w:rsidR="00E066E1" w:rsidRPr="002B28FB" w:rsidRDefault="002B28FB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2B28FB">
              <w:rPr>
                <w:rFonts w:ascii="Arial" w:eastAsia="Arial Unicode MS" w:hAnsi="Arial" w:cs="Arial"/>
                <w:color w:val="000000" w:themeColor="text1"/>
                <w:lang w:val="es-ES"/>
              </w:rPr>
              <w:t>Rol, unique</w:t>
            </w:r>
          </w:p>
        </w:tc>
      </w:tr>
      <w:tr w:rsidR="00B90814" w:rsidRPr="000463D8" w14:paraId="566796A9" w14:textId="77777777" w:rsidTr="00E066E1">
        <w:trPr>
          <w:jc w:val="center"/>
        </w:trPr>
        <w:tc>
          <w:tcPr>
            <w:tcW w:w="9658" w:type="dxa"/>
            <w:gridSpan w:val="10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E8AE414" w14:textId="77777777" w:rsidR="002B28FB" w:rsidRDefault="002B28FB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0738B5F6" w14:textId="39605209" w:rsidR="002B28FB" w:rsidRPr="00482658" w:rsidRDefault="002B28FB" w:rsidP="00357668">
            <w:pPr>
              <w:jc w:val="both"/>
              <w:rPr>
                <w:rFonts w:ascii="Arial" w:hAnsi="Arial" w:cs="Arial"/>
              </w:rPr>
            </w:pPr>
            <w:r w:rsidRPr="00482658">
              <w:rPr>
                <w:rFonts w:ascii="Arial" w:hAnsi="Arial" w:cs="Arial"/>
              </w:rPr>
              <w:t>El usuario debe haber iniciado una sesión en INPETEL CLOUD</w:t>
            </w:r>
          </w:p>
          <w:p w14:paraId="7CE394CC" w14:textId="07EDE3D8" w:rsidR="007A55B6" w:rsidRPr="00482658" w:rsidRDefault="002B28FB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482658">
              <w:rPr>
                <w:rFonts w:ascii="Arial" w:hAnsi="Arial" w:cs="Arial"/>
              </w:rPr>
              <w:t>El usuario debe contar con permisos de administrador o superadministrador</w:t>
            </w: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E066E1">
        <w:trPr>
          <w:jc w:val="center"/>
        </w:trPr>
        <w:tc>
          <w:tcPr>
            <w:tcW w:w="9658" w:type="dxa"/>
            <w:gridSpan w:val="10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6328C5FF" w:rsidR="00B90814" w:rsidRDefault="008D1026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crear rol</w:t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75445D" w:rsidRPr="000463D8" w14:paraId="4B649C41" w14:textId="77777777" w:rsidTr="0075445D">
        <w:trPr>
          <w:jc w:val="center"/>
        </w:trPr>
        <w:tc>
          <w:tcPr>
            <w:tcW w:w="804" w:type="dxa"/>
            <w:gridSpan w:val="2"/>
            <w:shd w:val="clear" w:color="auto" w:fill="D9D9D9"/>
          </w:tcPr>
          <w:p w14:paraId="0FAEBCE0" w14:textId="77777777" w:rsidR="0075445D" w:rsidRPr="000463D8" w:rsidRDefault="0075445D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75445D" w:rsidRPr="000463D8" w:rsidRDefault="0075445D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/>
          </w:tcPr>
          <w:p w14:paraId="220EACE7" w14:textId="13981D0E" w:rsidR="0075445D" w:rsidRPr="000463D8" w:rsidRDefault="0075445D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/>
          </w:tcPr>
          <w:p w14:paraId="6CD891F7" w14:textId="2E69CD21" w:rsidR="0075445D" w:rsidRPr="000463D8" w:rsidRDefault="0075445D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75445D" w:rsidRPr="000463D8" w14:paraId="5B0EAB6F" w14:textId="77777777" w:rsidTr="0075445D">
        <w:trPr>
          <w:jc w:val="center"/>
        </w:trPr>
        <w:tc>
          <w:tcPr>
            <w:tcW w:w="804" w:type="dxa"/>
            <w:gridSpan w:val="2"/>
          </w:tcPr>
          <w:p w14:paraId="5D8BCEE7" w14:textId="1CC57A86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578D57DF" w14:textId="42918B4F" w:rsidR="0075445D" w:rsidRPr="0075445D" w:rsidRDefault="0075445D" w:rsidP="0035766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ROLES</w:t>
            </w:r>
          </w:p>
        </w:tc>
        <w:tc>
          <w:tcPr>
            <w:tcW w:w="753" w:type="dxa"/>
          </w:tcPr>
          <w:p w14:paraId="3F3F8C19" w14:textId="3DD1FE4F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</w:tcPr>
          <w:p w14:paraId="6470EBB0" w14:textId="75DC4AFF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A50817">
              <w:rPr>
                <w:rFonts w:ascii="Arial" w:hAnsi="Arial" w:cs="Arial"/>
              </w:rPr>
              <w:t>Validar permisos de</w:t>
            </w:r>
            <w:r>
              <w:rPr>
                <w:rFonts w:ascii="Arial" w:hAnsi="Arial" w:cs="Arial"/>
              </w:rPr>
              <w:t>l</w:t>
            </w:r>
            <w:r w:rsidRPr="00A50817">
              <w:rPr>
                <w:rFonts w:ascii="Arial" w:hAnsi="Arial" w:cs="Arial"/>
              </w:rPr>
              <w:t xml:space="preserve"> usuario</w:t>
            </w:r>
          </w:p>
        </w:tc>
      </w:tr>
      <w:tr w:rsidR="0075445D" w:rsidRPr="000463D8" w14:paraId="6AECA9D4" w14:textId="77777777" w:rsidTr="0075445D">
        <w:trPr>
          <w:jc w:val="center"/>
        </w:trPr>
        <w:tc>
          <w:tcPr>
            <w:tcW w:w="804" w:type="dxa"/>
            <w:gridSpan w:val="2"/>
          </w:tcPr>
          <w:p w14:paraId="0A379E3D" w14:textId="4E65CD51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2BE444F" w14:textId="3150D153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click </w:t>
            </w:r>
            <w:r>
              <w:rPr>
                <w:rFonts w:ascii="Arial" w:hAnsi="Arial" w:cs="Arial"/>
                <w:lang w:val="es-ES" w:eastAsia="es-ES"/>
              </w:rPr>
              <w:t>a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l botón </w:t>
            </w:r>
            <w:r>
              <w:rPr>
                <w:rFonts w:ascii="Arial" w:hAnsi="Arial" w:cs="Arial"/>
                <w:b/>
                <w:lang w:val="es-ES" w:eastAsia="es-ES"/>
              </w:rPr>
              <w:t>NUEVO</w:t>
            </w:r>
            <w:r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53" w:type="dxa"/>
          </w:tcPr>
          <w:p w14:paraId="284F3C61" w14:textId="553E9B00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851" w:type="dxa"/>
            <w:gridSpan w:val="2"/>
          </w:tcPr>
          <w:p w14:paraId="02CC1921" w14:textId="051F09C7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Cargar formulario rol nuevo</w:t>
            </w:r>
          </w:p>
        </w:tc>
      </w:tr>
      <w:tr w:rsidR="0075445D" w:rsidRPr="000463D8" w14:paraId="078CF57E" w14:textId="77777777" w:rsidTr="0075445D">
        <w:trPr>
          <w:jc w:val="center"/>
        </w:trPr>
        <w:tc>
          <w:tcPr>
            <w:tcW w:w="804" w:type="dxa"/>
            <w:gridSpan w:val="2"/>
          </w:tcPr>
          <w:p w14:paraId="5B9BE2C6" w14:textId="77777777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0657A0E5" w14:textId="77777777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6AC4384C" w14:textId="22513588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</w:tcPr>
          <w:p w14:paraId="04B0A3EA" w14:textId="703DEF26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Mensaje “Ingrese datos nuevo rol”</w:t>
            </w:r>
          </w:p>
        </w:tc>
      </w:tr>
      <w:tr w:rsidR="0075445D" w:rsidRPr="000463D8" w14:paraId="0409C3A3" w14:textId="77777777" w:rsidTr="0075445D">
        <w:trPr>
          <w:jc w:val="center"/>
        </w:trPr>
        <w:tc>
          <w:tcPr>
            <w:tcW w:w="804" w:type="dxa"/>
            <w:gridSpan w:val="2"/>
          </w:tcPr>
          <w:p w14:paraId="56787265" w14:textId="50A6E9EB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eastAsia="es-ES"/>
              </w:rPr>
              <w:t>6</w:t>
            </w:r>
          </w:p>
        </w:tc>
        <w:tc>
          <w:tcPr>
            <w:tcW w:w="4250" w:type="dxa"/>
            <w:gridSpan w:val="5"/>
          </w:tcPr>
          <w:p w14:paraId="65C9693A" w14:textId="7FDA7D68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Ingresar información </w:t>
            </w:r>
            <w:r w:rsidR="006C6CE7">
              <w:rPr>
                <w:rFonts w:ascii="Arial" w:hAnsi="Arial" w:cs="Arial"/>
                <w:lang w:val="es-ES" w:eastAsia="es-ES"/>
              </w:rPr>
              <w:t xml:space="preserve">del nuevo </w:t>
            </w:r>
            <w:r>
              <w:rPr>
                <w:rFonts w:ascii="Arial" w:hAnsi="Arial" w:cs="Arial"/>
                <w:lang w:val="es-ES" w:eastAsia="es-ES"/>
              </w:rPr>
              <w:t>rol</w:t>
            </w:r>
          </w:p>
        </w:tc>
        <w:tc>
          <w:tcPr>
            <w:tcW w:w="753" w:type="dxa"/>
          </w:tcPr>
          <w:p w14:paraId="7AD6BC6B" w14:textId="77777777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1B0759B9" w14:textId="77777777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75445D" w:rsidRPr="000463D8" w14:paraId="32F59396" w14:textId="77777777" w:rsidTr="0075445D">
        <w:trPr>
          <w:jc w:val="center"/>
        </w:trPr>
        <w:tc>
          <w:tcPr>
            <w:tcW w:w="804" w:type="dxa"/>
            <w:gridSpan w:val="2"/>
          </w:tcPr>
          <w:p w14:paraId="05A2E4E3" w14:textId="03D513C4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0" w:type="dxa"/>
            <w:gridSpan w:val="5"/>
          </w:tcPr>
          <w:p w14:paraId="5533936F" w14:textId="2063F0C4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</w:tcPr>
          <w:p w14:paraId="36ABE14A" w14:textId="77777777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7AEEB729" w14:textId="77777777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75445D" w:rsidRPr="000463D8" w14:paraId="2DDF2974" w14:textId="77777777" w:rsidTr="0075445D">
        <w:trPr>
          <w:jc w:val="center"/>
        </w:trPr>
        <w:tc>
          <w:tcPr>
            <w:tcW w:w="804" w:type="dxa"/>
            <w:gridSpan w:val="2"/>
          </w:tcPr>
          <w:p w14:paraId="3A44AAC3" w14:textId="77777777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7757DD11" w14:textId="77777777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00C8DA67" w14:textId="35184946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</w:tcPr>
          <w:p w14:paraId="346F5365" w14:textId="7FBFD380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75445D" w:rsidRPr="000463D8" w14:paraId="7B544DB6" w14:textId="77777777" w:rsidTr="0075445D">
        <w:trPr>
          <w:jc w:val="center"/>
        </w:trPr>
        <w:tc>
          <w:tcPr>
            <w:tcW w:w="804" w:type="dxa"/>
            <w:gridSpan w:val="2"/>
          </w:tcPr>
          <w:p w14:paraId="65460B5C" w14:textId="77777777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4B2EC42A" w14:textId="77777777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5C286B74" w14:textId="7D21C3DE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</w:tcPr>
          <w:p w14:paraId="15AF2612" w14:textId="10A325FB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Guardar datos rol nuevo</w:t>
            </w:r>
          </w:p>
        </w:tc>
      </w:tr>
      <w:tr w:rsidR="0075445D" w:rsidRPr="000463D8" w14:paraId="31D44B96" w14:textId="77777777" w:rsidTr="0075445D">
        <w:trPr>
          <w:jc w:val="center"/>
        </w:trPr>
        <w:tc>
          <w:tcPr>
            <w:tcW w:w="804" w:type="dxa"/>
            <w:gridSpan w:val="2"/>
          </w:tcPr>
          <w:p w14:paraId="6C3642C4" w14:textId="77777777" w:rsidR="0075445D" w:rsidRPr="0075445D" w:rsidRDefault="0075445D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78AC3895" w14:textId="77777777" w:rsidR="0075445D" w:rsidRPr="0075445D" w:rsidRDefault="0075445D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0203B52D" w14:textId="0003A92D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851" w:type="dxa"/>
            <w:gridSpan w:val="2"/>
          </w:tcPr>
          <w:p w14:paraId="634A3B5D" w14:textId="277DC19F" w:rsidR="0075445D" w:rsidRPr="0075445D" w:rsidRDefault="0075445D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543E05" w:rsidRPr="000463D8" w14:paraId="73DEE739" w14:textId="77777777" w:rsidTr="0075445D">
        <w:trPr>
          <w:jc w:val="center"/>
        </w:trPr>
        <w:tc>
          <w:tcPr>
            <w:tcW w:w="804" w:type="dxa"/>
            <w:gridSpan w:val="2"/>
          </w:tcPr>
          <w:p w14:paraId="59ABC152" w14:textId="4959607B" w:rsidR="00543E05" w:rsidRPr="0075445D" w:rsidRDefault="00543E05" w:rsidP="0075445D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11</w:t>
            </w:r>
          </w:p>
        </w:tc>
        <w:tc>
          <w:tcPr>
            <w:tcW w:w="4250" w:type="dxa"/>
            <w:gridSpan w:val="5"/>
          </w:tcPr>
          <w:p w14:paraId="2D245875" w14:textId="698551D7" w:rsidR="00543E05" w:rsidRPr="0075445D" w:rsidRDefault="00543E05" w:rsidP="0075445D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Dar click al botón </w:t>
            </w:r>
            <w:r w:rsidRPr="00543E05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VOLVER</w:t>
            </w:r>
          </w:p>
        </w:tc>
        <w:tc>
          <w:tcPr>
            <w:tcW w:w="753" w:type="dxa"/>
          </w:tcPr>
          <w:p w14:paraId="66624908" w14:textId="3AA189BC" w:rsidR="00543E05" w:rsidRDefault="00543E05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3851" w:type="dxa"/>
            <w:gridSpan w:val="2"/>
          </w:tcPr>
          <w:p w14:paraId="6398B183" w14:textId="3219D5A6" w:rsidR="00543E05" w:rsidRDefault="00543E05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menú general</w:t>
            </w:r>
          </w:p>
        </w:tc>
      </w:tr>
      <w:tr w:rsidR="00482658" w:rsidRPr="000463D8" w14:paraId="1E6736C3" w14:textId="77777777" w:rsidTr="00482658">
        <w:trPr>
          <w:jc w:val="center"/>
        </w:trPr>
        <w:tc>
          <w:tcPr>
            <w:tcW w:w="9658" w:type="dxa"/>
            <w:gridSpan w:val="10"/>
          </w:tcPr>
          <w:p w14:paraId="4FDF0166" w14:textId="77777777" w:rsidR="00482658" w:rsidRPr="00CC2F74" w:rsidRDefault="00482658" w:rsidP="0048265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99BCDA0" w14:textId="77777777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82658">
              <w:rPr>
                <w:rFonts w:ascii="Arial" w:hAnsi="Arial" w:cs="Arial"/>
                <w:color w:val="000000" w:themeColor="text1"/>
                <w:lang w:val="es-ES" w:eastAsia="es-ES"/>
              </w:rPr>
              <w:t>En nuevo rol podrá ser creado</w:t>
            </w:r>
          </w:p>
          <w:p w14:paraId="49D57E9D" w14:textId="39457B66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482658" w:rsidRPr="000463D8" w14:paraId="729D446F" w14:textId="77777777" w:rsidTr="00482658">
        <w:trPr>
          <w:jc w:val="center"/>
        </w:trPr>
        <w:tc>
          <w:tcPr>
            <w:tcW w:w="9658" w:type="dxa"/>
            <w:gridSpan w:val="10"/>
          </w:tcPr>
          <w:p w14:paraId="6E9C2D42" w14:textId="77777777" w:rsidR="00482658" w:rsidRPr="000463D8" w:rsidRDefault="00482658" w:rsidP="0048265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88134EF" w14:textId="40E830F5" w:rsidR="00482658" w:rsidRPr="000463D8" w:rsidRDefault="00482658" w:rsidP="0048265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Cancelar nuevo rol</w:t>
            </w:r>
          </w:p>
          <w:p w14:paraId="3C6465AC" w14:textId="77777777" w:rsidR="00482658" w:rsidRPr="00482658" w:rsidRDefault="00482658" w:rsidP="0075445D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lang w:val="es-ES"/>
              </w:rPr>
            </w:pPr>
          </w:p>
        </w:tc>
      </w:tr>
      <w:tr w:rsidR="00482658" w:rsidRPr="000463D8" w14:paraId="3C06DF58" w14:textId="77777777" w:rsidTr="0075445D">
        <w:trPr>
          <w:jc w:val="center"/>
        </w:trPr>
        <w:tc>
          <w:tcPr>
            <w:tcW w:w="804" w:type="dxa"/>
            <w:gridSpan w:val="2"/>
          </w:tcPr>
          <w:p w14:paraId="16574512" w14:textId="711D7DB0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</w:tcPr>
          <w:p w14:paraId="2D018900" w14:textId="136BBAC2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</w:tcPr>
          <w:p w14:paraId="2EF18717" w14:textId="26E854A8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</w:tcPr>
          <w:p w14:paraId="02D838C7" w14:textId="3A048301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482658" w:rsidRPr="000463D8" w14:paraId="457A4265" w14:textId="77777777" w:rsidTr="0075445D">
        <w:trPr>
          <w:jc w:val="center"/>
        </w:trPr>
        <w:tc>
          <w:tcPr>
            <w:tcW w:w="804" w:type="dxa"/>
            <w:gridSpan w:val="2"/>
          </w:tcPr>
          <w:p w14:paraId="50A28C57" w14:textId="111FD945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</w:rPr>
              <w:t>7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4250" w:type="dxa"/>
            <w:gridSpan w:val="5"/>
          </w:tcPr>
          <w:p w14:paraId="06EECECF" w14:textId="7A6BCA71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12473A">
              <w:rPr>
                <w:rFonts w:ascii="Arial" w:hAnsi="Arial" w:cs="Arial"/>
              </w:rPr>
              <w:t xml:space="preserve">Click al botón </w:t>
            </w:r>
            <w:r w:rsidRPr="00543E05">
              <w:rPr>
                <w:rFonts w:ascii="Arial" w:hAnsi="Arial" w:cs="Arial"/>
                <w:b/>
              </w:rPr>
              <w:t>CANCEL</w:t>
            </w:r>
          </w:p>
        </w:tc>
        <w:tc>
          <w:tcPr>
            <w:tcW w:w="753" w:type="dxa"/>
          </w:tcPr>
          <w:p w14:paraId="12808F94" w14:textId="6A684F57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</w:rPr>
              <w:t>8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</w:tcPr>
          <w:p w14:paraId="6910D2F7" w14:textId="3CBF2BD0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Crear nuevo rol</w:t>
            </w:r>
            <w:r w:rsidRPr="0012473A">
              <w:rPr>
                <w:rFonts w:ascii="Arial" w:hAnsi="Arial" w:cs="Arial"/>
              </w:rPr>
              <w:t xml:space="preserve"> cancelado”</w:t>
            </w:r>
          </w:p>
        </w:tc>
      </w:tr>
      <w:tr w:rsidR="00482658" w:rsidRPr="000463D8" w14:paraId="0905C992" w14:textId="77777777" w:rsidTr="0075445D">
        <w:trPr>
          <w:jc w:val="center"/>
        </w:trPr>
        <w:tc>
          <w:tcPr>
            <w:tcW w:w="804" w:type="dxa"/>
            <w:gridSpan w:val="2"/>
          </w:tcPr>
          <w:p w14:paraId="7E51EF69" w14:textId="77777777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285A7D5E" w14:textId="77777777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32883A1E" w14:textId="4F025073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</w:rPr>
              <w:t>9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</w:tcPr>
          <w:p w14:paraId="2F2A68DE" w14:textId="53B861B2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482658" w:rsidRPr="000463D8" w14:paraId="3C607E86" w14:textId="77777777" w:rsidTr="00482658">
        <w:trPr>
          <w:jc w:val="center"/>
        </w:trPr>
        <w:tc>
          <w:tcPr>
            <w:tcW w:w="9658" w:type="dxa"/>
            <w:gridSpan w:val="10"/>
          </w:tcPr>
          <w:p w14:paraId="466D9E76" w14:textId="77777777" w:rsidR="00482658" w:rsidRPr="000463D8" w:rsidRDefault="00482658" w:rsidP="0048265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AFDF9AF" w14:textId="423CFFA2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 no será creado</w:t>
            </w:r>
          </w:p>
        </w:tc>
      </w:tr>
      <w:tr w:rsidR="00482658" w:rsidRPr="000463D8" w14:paraId="7439977C" w14:textId="77777777" w:rsidTr="00482658">
        <w:trPr>
          <w:jc w:val="center"/>
        </w:trPr>
        <w:tc>
          <w:tcPr>
            <w:tcW w:w="9658" w:type="dxa"/>
            <w:gridSpan w:val="10"/>
          </w:tcPr>
          <w:p w14:paraId="56F81828" w14:textId="77777777" w:rsidR="00482658" w:rsidRPr="000463D8" w:rsidRDefault="00482658" w:rsidP="0048265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09574688" w14:textId="06C3A428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FN</w:t>
            </w:r>
          </w:p>
        </w:tc>
      </w:tr>
      <w:tr w:rsidR="00482658" w:rsidRPr="000463D8" w14:paraId="537A47B4" w14:textId="77777777" w:rsidTr="00482658">
        <w:trPr>
          <w:jc w:val="center"/>
        </w:trPr>
        <w:tc>
          <w:tcPr>
            <w:tcW w:w="804" w:type="dxa"/>
            <w:gridSpan w:val="2"/>
          </w:tcPr>
          <w:p w14:paraId="60756635" w14:textId="2907777D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</w:tcPr>
          <w:p w14:paraId="12DEEA54" w14:textId="1E7FD127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</w:tcPr>
          <w:p w14:paraId="313EDB92" w14:textId="2887775F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482658" w:rsidRPr="000463D8" w14:paraId="531DDDC9" w14:textId="77777777" w:rsidTr="00482658">
        <w:trPr>
          <w:jc w:val="center"/>
        </w:trPr>
        <w:tc>
          <w:tcPr>
            <w:tcW w:w="804" w:type="dxa"/>
            <w:gridSpan w:val="2"/>
          </w:tcPr>
          <w:p w14:paraId="30BF5AFD" w14:textId="6FFB45CF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250" w:type="dxa"/>
            <w:gridSpan w:val="5"/>
          </w:tcPr>
          <w:p w14:paraId="38126065" w14:textId="1A7D3C0B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</w:rPr>
              <w:t>“El usuario no tiene permisos de administrador o superadministrador”</w:t>
            </w:r>
          </w:p>
        </w:tc>
        <w:tc>
          <w:tcPr>
            <w:tcW w:w="4604" w:type="dxa"/>
            <w:gridSpan w:val="3"/>
          </w:tcPr>
          <w:p w14:paraId="3408DD48" w14:textId="6B012B60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cuenta con permisos suficientes”</w:t>
            </w:r>
          </w:p>
        </w:tc>
      </w:tr>
      <w:tr w:rsidR="00482658" w:rsidRPr="000463D8" w14:paraId="38992FEF" w14:textId="77777777" w:rsidTr="00482658">
        <w:trPr>
          <w:jc w:val="center"/>
        </w:trPr>
        <w:tc>
          <w:tcPr>
            <w:tcW w:w="804" w:type="dxa"/>
            <w:gridSpan w:val="2"/>
          </w:tcPr>
          <w:p w14:paraId="4BF29BFA" w14:textId="26E9E322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4250" w:type="dxa"/>
            <w:gridSpan w:val="5"/>
          </w:tcPr>
          <w:p w14:paraId="35569313" w14:textId="32C58377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531594">
              <w:rPr>
                <w:rFonts w:ascii="Arial" w:hAnsi="Arial" w:cs="Arial"/>
              </w:rPr>
              <w:t xml:space="preserve">“Campo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“type n</w:t>
            </w:r>
            <w:r>
              <w:rPr>
                <w:rFonts w:ascii="Arial" w:hAnsi="Arial" w:cs="Arial"/>
              </w:rPr>
              <w:t>o corresponde a un tipo valido”</w:t>
            </w:r>
            <w:r w:rsidR="00543E05">
              <w:rPr>
                <w:rFonts w:ascii="Arial" w:hAnsi="Arial" w:cs="Arial"/>
              </w:rPr>
              <w:t>, “rol ya existe”</w:t>
            </w:r>
          </w:p>
        </w:tc>
        <w:tc>
          <w:tcPr>
            <w:tcW w:w="4604" w:type="dxa"/>
            <w:gridSpan w:val="3"/>
          </w:tcPr>
          <w:p w14:paraId="3071DD7A" w14:textId="08827498" w:rsidR="00482658" w:rsidRPr="00C1111C" w:rsidRDefault="00482658" w:rsidP="0048265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 w:rsidR="003E44FB">
              <w:rPr>
                <w:rFonts w:ascii="Arial" w:eastAsia="Arial Unicode MS" w:hAnsi="Arial" w:cs="Arial"/>
                <w:color w:val="0000FF"/>
                <w:lang w:val="es-ES"/>
              </w:rPr>
              <w:t>[id2, Id3, Id5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4258E4B" w14:textId="6173F413" w:rsidR="00482658" w:rsidRDefault="00482658" w:rsidP="003E44FB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 w:rsidR="00543E05">
              <w:rPr>
                <w:rFonts w:ascii="Arial" w:eastAsia="Arial Unicode MS" w:hAnsi="Arial" w:cs="Arial"/>
                <w:color w:val="0000FF"/>
                <w:lang w:val="es-ES"/>
              </w:rPr>
              <w:t>[Id2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</w:t>
            </w:r>
            <w:r w:rsidR="00543E05">
              <w:rPr>
                <w:rFonts w:ascii="Arial" w:hAnsi="Arial" w:cs="Arial"/>
                <w:color w:val="800000"/>
              </w:rPr>
              <w:t>rol ya existe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149523C" w14:textId="77777777" w:rsidR="00543E05" w:rsidRDefault="00543E05" w:rsidP="00543E05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8675DB6" w14:textId="77777777" w:rsidR="003E44FB" w:rsidRDefault="003E44FB" w:rsidP="003E44FB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estado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554FDCB" w14:textId="13BB96EE" w:rsidR="00543E05" w:rsidRDefault="00543E05" w:rsidP="003E44FB">
            <w:pPr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1C30D5CE" w14:textId="77777777" w:rsidTr="00071792">
        <w:trPr>
          <w:jc w:val="center"/>
        </w:trPr>
        <w:tc>
          <w:tcPr>
            <w:tcW w:w="9658" w:type="dxa"/>
            <w:gridSpan w:val="10"/>
          </w:tcPr>
          <w:p w14:paraId="3EBAF3B3" w14:textId="77777777" w:rsidR="008D1026" w:rsidRDefault="008D1026" w:rsidP="008D1026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D9C5056" w14:textId="00C2C85D" w:rsidR="008D1026" w:rsidRPr="008D1026" w:rsidRDefault="008D1026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8D1026">
              <w:rPr>
                <w:rFonts w:ascii="Arial" w:hAnsi="Arial" w:cs="Arial"/>
              </w:rPr>
              <w:lastRenderedPageBreak/>
              <w:t>Consultar Rol</w:t>
            </w:r>
          </w:p>
          <w:p w14:paraId="468FF82E" w14:textId="60C0557C" w:rsidR="008D1026" w:rsidRDefault="008D1026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290A88BE" w14:textId="77777777" w:rsidTr="00071792">
        <w:trPr>
          <w:jc w:val="center"/>
        </w:trPr>
        <w:tc>
          <w:tcPr>
            <w:tcW w:w="9658" w:type="dxa"/>
            <w:gridSpan w:val="10"/>
          </w:tcPr>
          <w:p w14:paraId="78E5CFA0" w14:textId="77777777" w:rsidR="008D1026" w:rsidRDefault="008D1026" w:rsidP="008D102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235B2DEE" w14:textId="50C456D2" w:rsidR="008D1026" w:rsidRPr="00CF3100" w:rsidRDefault="008D1026" w:rsidP="008D1026">
            <w:pPr>
              <w:rPr>
                <w:rFonts w:ascii="Arial" w:hAnsi="Arial" w:cs="Arial"/>
              </w:rPr>
            </w:pPr>
            <w:r w:rsidRPr="00CF3100">
              <w:rPr>
                <w:rFonts w:ascii="Arial" w:hAnsi="Arial" w:cs="Arial"/>
              </w:rPr>
              <w:t xml:space="preserve">El usuario debe estar validado como </w:t>
            </w:r>
            <w:r>
              <w:rPr>
                <w:rFonts w:ascii="Arial" w:hAnsi="Arial" w:cs="Arial"/>
              </w:rPr>
              <w:t xml:space="preserve">administrador o </w:t>
            </w:r>
            <w:r w:rsidRPr="00CF3100">
              <w:rPr>
                <w:rFonts w:ascii="Arial" w:hAnsi="Arial" w:cs="Arial"/>
              </w:rPr>
              <w:t>superadministrador</w:t>
            </w:r>
            <w:r>
              <w:rPr>
                <w:rFonts w:ascii="Arial" w:hAnsi="Arial" w:cs="Arial"/>
              </w:rPr>
              <w:t>.</w:t>
            </w:r>
          </w:p>
          <w:p w14:paraId="7BFDC039" w14:textId="52858CA9" w:rsidR="008D1026" w:rsidRPr="00852FC8" w:rsidRDefault="008D1026" w:rsidP="008D1026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rol a consultar debe estar previamente creado.</w:t>
            </w:r>
          </w:p>
          <w:p w14:paraId="1F5C0A79" w14:textId="77777777" w:rsidR="008D1026" w:rsidRDefault="008D1026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482658" w:rsidRPr="000463D8" w14:paraId="606FCF8E" w14:textId="77777777" w:rsidTr="00482658">
        <w:trPr>
          <w:jc w:val="center"/>
        </w:trPr>
        <w:tc>
          <w:tcPr>
            <w:tcW w:w="804" w:type="dxa"/>
            <w:gridSpan w:val="2"/>
          </w:tcPr>
          <w:p w14:paraId="142CB120" w14:textId="77777777" w:rsidR="00482658" w:rsidRPr="0075445D" w:rsidRDefault="00482658" w:rsidP="00482658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1193D2C6" w14:textId="77777777" w:rsidR="00482658" w:rsidRPr="0075445D" w:rsidRDefault="00482658" w:rsidP="0048265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604" w:type="dxa"/>
            <w:gridSpan w:val="3"/>
          </w:tcPr>
          <w:p w14:paraId="6F09A79B" w14:textId="77777777" w:rsidR="00482658" w:rsidRDefault="00482658" w:rsidP="0048265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0CE8F954" w14:textId="77777777" w:rsidTr="008D1026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4A3612AE" w14:textId="51A0F948" w:rsidR="008D1026" w:rsidRDefault="008D1026" w:rsidP="008D1026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177783CA" w14:textId="27881E64" w:rsidR="008D1026" w:rsidRDefault="008D1026" w:rsidP="008D1026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5F07A968" w14:textId="2C02B700" w:rsidR="008D1026" w:rsidRPr="00A50817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43FAF07E" w14:textId="7F333836" w:rsidR="008D1026" w:rsidRPr="00A50817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8D1026" w:rsidRPr="000463D8" w14:paraId="65BA0A4C" w14:textId="77777777" w:rsidTr="008D1026">
        <w:trPr>
          <w:jc w:val="center"/>
        </w:trPr>
        <w:tc>
          <w:tcPr>
            <w:tcW w:w="804" w:type="dxa"/>
            <w:gridSpan w:val="2"/>
          </w:tcPr>
          <w:p w14:paraId="33FD4FF8" w14:textId="1773BA94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17F1A8B3" w14:textId="02669D8C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Roles</w:t>
            </w:r>
          </w:p>
        </w:tc>
        <w:tc>
          <w:tcPr>
            <w:tcW w:w="753" w:type="dxa"/>
          </w:tcPr>
          <w:p w14:paraId="1E04105E" w14:textId="446B024A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</w:tcPr>
          <w:p w14:paraId="2CE19912" w14:textId="5843B3C9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</w:rPr>
              <w:t>Validar permisos de usuario</w:t>
            </w:r>
          </w:p>
        </w:tc>
      </w:tr>
      <w:tr w:rsidR="008D1026" w:rsidRPr="000463D8" w14:paraId="7EF1EA09" w14:textId="77777777" w:rsidTr="008D1026">
        <w:trPr>
          <w:jc w:val="center"/>
        </w:trPr>
        <w:tc>
          <w:tcPr>
            <w:tcW w:w="804" w:type="dxa"/>
            <w:gridSpan w:val="2"/>
          </w:tcPr>
          <w:p w14:paraId="704E5992" w14:textId="38551D3B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8CF1700" w14:textId="344F39E6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Consultar</w:t>
            </w:r>
          </w:p>
        </w:tc>
        <w:tc>
          <w:tcPr>
            <w:tcW w:w="753" w:type="dxa"/>
          </w:tcPr>
          <w:p w14:paraId="0BB21047" w14:textId="5E6D01BF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851" w:type="dxa"/>
            <w:gridSpan w:val="2"/>
          </w:tcPr>
          <w:p w14:paraId="49272CE3" w14:textId="3DF4AC4C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consulta rol.</w:t>
            </w:r>
          </w:p>
        </w:tc>
      </w:tr>
      <w:tr w:rsidR="008D1026" w:rsidRPr="000463D8" w14:paraId="43832035" w14:textId="77777777" w:rsidTr="008D1026">
        <w:trPr>
          <w:jc w:val="center"/>
        </w:trPr>
        <w:tc>
          <w:tcPr>
            <w:tcW w:w="804" w:type="dxa"/>
            <w:gridSpan w:val="2"/>
          </w:tcPr>
          <w:p w14:paraId="5B603417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14BB2BA0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6B8567B9" w14:textId="00747DF5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</w:tcPr>
          <w:p w14:paraId="77E912CC" w14:textId="1C0C20C0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“Ingrese nombre o id del rol”</w:t>
            </w:r>
          </w:p>
        </w:tc>
      </w:tr>
      <w:tr w:rsidR="008D1026" w:rsidRPr="000463D8" w14:paraId="38C87E69" w14:textId="77777777" w:rsidTr="008D1026">
        <w:trPr>
          <w:jc w:val="center"/>
        </w:trPr>
        <w:tc>
          <w:tcPr>
            <w:tcW w:w="804" w:type="dxa"/>
            <w:gridSpan w:val="2"/>
          </w:tcPr>
          <w:p w14:paraId="1280F950" w14:textId="7115014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0" w:type="dxa"/>
            <w:gridSpan w:val="5"/>
          </w:tcPr>
          <w:p w14:paraId="78E92E14" w14:textId="18B71C8A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Ingresar información rol</w:t>
            </w:r>
          </w:p>
        </w:tc>
        <w:tc>
          <w:tcPr>
            <w:tcW w:w="753" w:type="dxa"/>
          </w:tcPr>
          <w:p w14:paraId="2499A210" w14:textId="77777777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</w:tcPr>
          <w:p w14:paraId="34EB0FC3" w14:textId="77777777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4CB0252A" w14:textId="77777777" w:rsidTr="008D1026">
        <w:trPr>
          <w:jc w:val="center"/>
        </w:trPr>
        <w:tc>
          <w:tcPr>
            <w:tcW w:w="804" w:type="dxa"/>
            <w:gridSpan w:val="2"/>
          </w:tcPr>
          <w:p w14:paraId="7EA6626D" w14:textId="7AD66AB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0" w:type="dxa"/>
            <w:gridSpan w:val="5"/>
          </w:tcPr>
          <w:p w14:paraId="501AD919" w14:textId="0EC8EB9D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</w:tcPr>
          <w:p w14:paraId="31076455" w14:textId="77777777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</w:tcPr>
          <w:p w14:paraId="03A0D8F7" w14:textId="77777777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64A18F9B" w14:textId="77777777" w:rsidTr="008D1026">
        <w:trPr>
          <w:jc w:val="center"/>
        </w:trPr>
        <w:tc>
          <w:tcPr>
            <w:tcW w:w="804" w:type="dxa"/>
            <w:gridSpan w:val="2"/>
          </w:tcPr>
          <w:p w14:paraId="1C8EA742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27B35124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253C9477" w14:textId="4D03A6B3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</w:tcPr>
          <w:p w14:paraId="20187086" w14:textId="201EF181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8D1026" w:rsidRPr="000463D8" w14:paraId="145274AA" w14:textId="77777777" w:rsidTr="008D1026">
        <w:trPr>
          <w:jc w:val="center"/>
        </w:trPr>
        <w:tc>
          <w:tcPr>
            <w:tcW w:w="804" w:type="dxa"/>
            <w:gridSpan w:val="2"/>
          </w:tcPr>
          <w:p w14:paraId="734D5FC0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7A5F347E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316DCDC5" w14:textId="5E23987C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</w:tcPr>
          <w:p w14:paraId="5C7BCC1E" w14:textId="6A48BB3B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datos rol encontrado</w:t>
            </w:r>
          </w:p>
        </w:tc>
      </w:tr>
      <w:tr w:rsidR="008D1026" w:rsidRPr="000463D8" w14:paraId="298FA43E" w14:textId="77777777" w:rsidTr="008D1026">
        <w:trPr>
          <w:jc w:val="center"/>
        </w:trPr>
        <w:tc>
          <w:tcPr>
            <w:tcW w:w="804" w:type="dxa"/>
            <w:gridSpan w:val="2"/>
          </w:tcPr>
          <w:p w14:paraId="6DD63E8C" w14:textId="2DEA53E5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0</w:t>
            </w:r>
          </w:p>
        </w:tc>
        <w:tc>
          <w:tcPr>
            <w:tcW w:w="4250" w:type="dxa"/>
            <w:gridSpan w:val="5"/>
          </w:tcPr>
          <w:p w14:paraId="4F2A66FC" w14:textId="1EE2149F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</w:tcPr>
          <w:p w14:paraId="28BDC191" w14:textId="77777777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</w:tcPr>
          <w:p w14:paraId="12B7A05C" w14:textId="77777777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8D1026" w:rsidRPr="000463D8" w14:paraId="1002BAC5" w14:textId="77777777" w:rsidTr="008D1026">
        <w:trPr>
          <w:jc w:val="center"/>
        </w:trPr>
        <w:tc>
          <w:tcPr>
            <w:tcW w:w="804" w:type="dxa"/>
            <w:gridSpan w:val="2"/>
          </w:tcPr>
          <w:p w14:paraId="069CA88E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42FB14BF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3557AFF7" w14:textId="71E0D097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3851" w:type="dxa"/>
            <w:gridSpan w:val="2"/>
          </w:tcPr>
          <w:p w14:paraId="000662A3" w14:textId="7903A54F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8D1026" w:rsidRPr="000463D8" w14:paraId="2C338855" w14:textId="77777777" w:rsidTr="008D1026">
        <w:trPr>
          <w:jc w:val="center"/>
        </w:trPr>
        <w:tc>
          <w:tcPr>
            <w:tcW w:w="804" w:type="dxa"/>
            <w:gridSpan w:val="2"/>
          </w:tcPr>
          <w:p w14:paraId="53C3C9D8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19234665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795059AB" w14:textId="4F9BB094" w:rsidR="008D1026" w:rsidRDefault="008D1026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</w:tcPr>
          <w:p w14:paraId="1A8CF22E" w14:textId="73367432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8D1026" w:rsidRPr="000463D8" w14:paraId="7A0DE982" w14:textId="77777777" w:rsidTr="008D1026">
        <w:trPr>
          <w:jc w:val="center"/>
        </w:trPr>
        <w:tc>
          <w:tcPr>
            <w:tcW w:w="804" w:type="dxa"/>
            <w:gridSpan w:val="2"/>
          </w:tcPr>
          <w:p w14:paraId="5001F281" w14:textId="77777777" w:rsidR="008D1026" w:rsidRPr="0075445D" w:rsidRDefault="008D1026" w:rsidP="008D1026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75C11F98" w14:textId="77777777" w:rsidR="008D1026" w:rsidRPr="0075445D" w:rsidRDefault="008D1026" w:rsidP="008D1026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</w:tcPr>
          <w:p w14:paraId="0CE5F72B" w14:textId="77777777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</w:tcPr>
          <w:p w14:paraId="6D47E44A" w14:textId="77777777" w:rsidR="008D1026" w:rsidRDefault="008D1026" w:rsidP="008D1026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DA2FF5" w:rsidRPr="000463D8" w14:paraId="69745AEC" w14:textId="77777777" w:rsidTr="00482658">
        <w:trPr>
          <w:jc w:val="center"/>
        </w:trPr>
        <w:tc>
          <w:tcPr>
            <w:tcW w:w="9658" w:type="dxa"/>
            <w:gridSpan w:val="10"/>
          </w:tcPr>
          <w:p w14:paraId="5ABD0CCD" w14:textId="77777777" w:rsidR="00DA2FF5" w:rsidRPr="00CC2F74" w:rsidRDefault="00DA2FF5" w:rsidP="00DA2FF5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1A10252" w14:textId="7B65FCF4" w:rsidR="00DA2FF5" w:rsidRPr="00852FC8" w:rsidRDefault="00DA2FF5" w:rsidP="00DA2FF5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rol podrá ser consultado.</w:t>
            </w:r>
          </w:p>
          <w:p w14:paraId="0127A868" w14:textId="77777777" w:rsidR="00DA2FF5" w:rsidRPr="0075445D" w:rsidRDefault="00DA2FF5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A2FF5" w:rsidRPr="00DA2FF5" w14:paraId="751C5DBE" w14:textId="77777777" w:rsidTr="00482658">
        <w:trPr>
          <w:jc w:val="center"/>
        </w:trPr>
        <w:tc>
          <w:tcPr>
            <w:tcW w:w="9658" w:type="dxa"/>
            <w:gridSpan w:val="10"/>
          </w:tcPr>
          <w:p w14:paraId="38E2C235" w14:textId="77777777" w:rsidR="00DA2FF5" w:rsidRPr="00024ACA" w:rsidRDefault="00DA2FF5" w:rsidP="00DA2FF5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E412A7E" w14:textId="77777777" w:rsidR="00DA2FF5" w:rsidRPr="0075753B" w:rsidRDefault="00DA2FF5" w:rsidP="00DA2FF5">
            <w:pPr>
              <w:rPr>
                <w:rFonts w:ascii="Arial" w:eastAsia="Arial Unicode MS" w:hAnsi="Arial" w:cs="Arial"/>
                <w:lang w:val="es-ES"/>
              </w:rPr>
            </w:pPr>
            <w:r w:rsidRPr="0075753B">
              <w:rPr>
                <w:rFonts w:ascii="Arial" w:eastAsia="Arial Unicode MS" w:hAnsi="Arial" w:cs="Arial"/>
                <w:lang w:val="es-ES"/>
              </w:rPr>
              <w:t xml:space="preserve">FA01 Cancelar consultar sistema externo </w:t>
            </w:r>
          </w:p>
          <w:p w14:paraId="16D7EFEF" w14:textId="55FC6C99" w:rsidR="00DA2FF5" w:rsidRPr="0075445D" w:rsidRDefault="00DA2FF5" w:rsidP="00DA2FF5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A2FF5" w:rsidRPr="000463D8" w14:paraId="52D04950" w14:textId="77777777" w:rsidTr="00DA2FF5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5B405D62" w14:textId="7EF3FC6D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4F4B55E3" w14:textId="7127ED7C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7EEF48EA" w14:textId="23CEB30C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7A84C6EC" w14:textId="4BB796B8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DA2FF5" w:rsidRPr="000463D8" w14:paraId="3BB03617" w14:textId="77777777" w:rsidTr="00DA2FF5">
        <w:trPr>
          <w:jc w:val="center"/>
        </w:trPr>
        <w:tc>
          <w:tcPr>
            <w:tcW w:w="804" w:type="dxa"/>
            <w:gridSpan w:val="2"/>
          </w:tcPr>
          <w:p w14:paraId="47D145D5" w14:textId="5D1DF5FF" w:rsidR="00DA2FF5" w:rsidRPr="000463D8" w:rsidRDefault="00DA2FF5" w:rsidP="00DA2FF5">
            <w:pPr>
              <w:jc w:val="center"/>
              <w:rPr>
                <w:rFonts w:ascii="Arial" w:hAnsi="Arial" w:cs="Arial"/>
                <w:b/>
              </w:rPr>
            </w:pPr>
            <w:r w:rsidRPr="00C85E71">
              <w:rPr>
                <w:rFonts w:ascii="Arial" w:hAnsi="Arial" w:cs="Arial"/>
              </w:rPr>
              <w:t>7A</w:t>
            </w:r>
          </w:p>
        </w:tc>
        <w:tc>
          <w:tcPr>
            <w:tcW w:w="4250" w:type="dxa"/>
            <w:gridSpan w:val="5"/>
          </w:tcPr>
          <w:p w14:paraId="4270E641" w14:textId="617319B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Click al botón </w:t>
            </w:r>
            <w:r w:rsidRPr="0075753B">
              <w:rPr>
                <w:rFonts w:ascii="Arial" w:hAnsi="Arial" w:cs="Arial"/>
                <w:b/>
              </w:rPr>
              <w:t>CANCEL</w:t>
            </w:r>
          </w:p>
        </w:tc>
        <w:tc>
          <w:tcPr>
            <w:tcW w:w="753" w:type="dxa"/>
          </w:tcPr>
          <w:p w14:paraId="003E1858" w14:textId="17AE78C5" w:rsidR="00DA2FF5" w:rsidRPr="000463D8" w:rsidRDefault="00DA2FF5" w:rsidP="00DA2FF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8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</w:tcPr>
          <w:p w14:paraId="69389B71" w14:textId="229C8241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consultar rol</w:t>
            </w:r>
            <w:r w:rsidRPr="0012473A">
              <w:rPr>
                <w:rFonts w:ascii="Arial" w:hAnsi="Arial" w:cs="Arial"/>
              </w:rPr>
              <w:t xml:space="preserve"> cancelado”</w:t>
            </w:r>
          </w:p>
        </w:tc>
      </w:tr>
      <w:tr w:rsidR="00DA2FF5" w:rsidRPr="000463D8" w14:paraId="5310EBFB" w14:textId="77777777" w:rsidTr="00DA2FF5">
        <w:trPr>
          <w:jc w:val="center"/>
        </w:trPr>
        <w:tc>
          <w:tcPr>
            <w:tcW w:w="804" w:type="dxa"/>
            <w:gridSpan w:val="2"/>
          </w:tcPr>
          <w:p w14:paraId="03825D3B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3B3F49DF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0601B4A6" w14:textId="2D6C594A" w:rsidR="00DA2FF5" w:rsidRPr="000463D8" w:rsidRDefault="00DA2FF5" w:rsidP="00DA2FF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9</w:t>
            </w:r>
            <w:r w:rsidRPr="0012473A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</w:tcPr>
          <w:p w14:paraId="0A7C0678" w14:textId="30AA33E4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DA2FF5" w:rsidRPr="000463D8" w14:paraId="420BD90D" w14:textId="77777777" w:rsidTr="00071792">
        <w:trPr>
          <w:jc w:val="center"/>
        </w:trPr>
        <w:tc>
          <w:tcPr>
            <w:tcW w:w="9658" w:type="dxa"/>
            <w:gridSpan w:val="10"/>
          </w:tcPr>
          <w:p w14:paraId="75C813BC" w14:textId="77777777" w:rsidR="00DA2FF5" w:rsidRPr="00CC2F74" w:rsidRDefault="00DA2FF5" w:rsidP="00DA2FF5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7AA1992" w14:textId="3336C68E" w:rsidR="00DA2FF5" w:rsidRPr="00852FC8" w:rsidRDefault="00DA2FF5" w:rsidP="00DA2FF5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La consulta del rol será cancelada.</w:t>
            </w:r>
          </w:p>
          <w:p w14:paraId="3C5272D3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A2FF5" w:rsidRPr="000463D8" w14:paraId="135A881D" w14:textId="77777777" w:rsidTr="00071792">
        <w:trPr>
          <w:jc w:val="center"/>
        </w:trPr>
        <w:tc>
          <w:tcPr>
            <w:tcW w:w="9658" w:type="dxa"/>
            <w:gridSpan w:val="10"/>
          </w:tcPr>
          <w:p w14:paraId="73A3BCB2" w14:textId="77777777" w:rsidR="00DA2FF5" w:rsidRPr="00024ACA" w:rsidRDefault="00DA2FF5" w:rsidP="00DA2FF5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B8ADD84" w14:textId="0E5B0DD7" w:rsidR="00DA2FF5" w:rsidRPr="00DA2FF5" w:rsidRDefault="00DA2FF5" w:rsidP="00DA2FF5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FA02</w:t>
            </w:r>
            <w:r w:rsidRPr="00DA2FF5">
              <w:rPr>
                <w:rFonts w:ascii="Arial" w:eastAsia="Arial Unicode MS" w:hAnsi="Arial" w:cs="Arial"/>
                <w:lang w:val="es-ES"/>
              </w:rPr>
              <w:t xml:space="preserve"> Cancelar editar rol </w:t>
            </w:r>
          </w:p>
          <w:p w14:paraId="21AA0A51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A2FF5" w:rsidRPr="000463D8" w14:paraId="7E22185E" w14:textId="77777777" w:rsidTr="00DA2FF5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0A003D72" w14:textId="0D6F12C9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4641F317" w14:textId="79304E41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6B17876E" w14:textId="4D371E61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00B36B25" w14:textId="5695585D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DA2FF5" w:rsidRPr="000463D8" w14:paraId="2E438D9B" w14:textId="77777777" w:rsidTr="00DA2FF5">
        <w:trPr>
          <w:jc w:val="center"/>
        </w:trPr>
        <w:tc>
          <w:tcPr>
            <w:tcW w:w="804" w:type="dxa"/>
            <w:gridSpan w:val="2"/>
          </w:tcPr>
          <w:p w14:paraId="7D0DDB9C" w14:textId="6CE0DDCC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  <w:r w:rsidR="00DA2FF5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17AEF905" w14:textId="52071345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53" w:type="dxa"/>
          </w:tcPr>
          <w:p w14:paraId="2E93E658" w14:textId="50A36806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  <w:r w:rsidR="00DA2FF5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7AF89A47" w14:textId="7A2073A2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editar rol</w:t>
            </w:r>
          </w:p>
        </w:tc>
      </w:tr>
      <w:tr w:rsidR="00DA2FF5" w:rsidRPr="000463D8" w14:paraId="3CD77BB5" w14:textId="77777777" w:rsidTr="00DA2FF5">
        <w:trPr>
          <w:jc w:val="center"/>
        </w:trPr>
        <w:tc>
          <w:tcPr>
            <w:tcW w:w="804" w:type="dxa"/>
            <w:gridSpan w:val="2"/>
          </w:tcPr>
          <w:p w14:paraId="709C37DE" w14:textId="064A91DD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  <w:r w:rsidR="00DA2FF5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34182135" w14:textId="18A900A1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Modificar</w:t>
            </w:r>
            <w:r w:rsidR="00DA2FF5">
              <w:rPr>
                <w:rFonts w:ascii="Arial" w:hAnsi="Arial" w:cs="Arial"/>
                <w:lang w:val="es-ES" w:eastAsia="es-ES"/>
              </w:rPr>
              <w:t xml:space="preserve"> información del rol</w:t>
            </w:r>
          </w:p>
        </w:tc>
        <w:tc>
          <w:tcPr>
            <w:tcW w:w="753" w:type="dxa"/>
          </w:tcPr>
          <w:p w14:paraId="1CBEB4EA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5B2F337F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A2FF5" w:rsidRPr="000463D8" w14:paraId="69A9130F" w14:textId="77777777" w:rsidTr="00DA2FF5">
        <w:trPr>
          <w:jc w:val="center"/>
        </w:trPr>
        <w:tc>
          <w:tcPr>
            <w:tcW w:w="804" w:type="dxa"/>
            <w:gridSpan w:val="2"/>
          </w:tcPr>
          <w:p w14:paraId="31B1B029" w14:textId="1158F39C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13</w:t>
            </w:r>
            <w:r w:rsidR="00DA2FF5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08BFF3D5" w14:textId="18DE08F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CANCEL</w:t>
            </w:r>
          </w:p>
        </w:tc>
        <w:tc>
          <w:tcPr>
            <w:tcW w:w="753" w:type="dxa"/>
          </w:tcPr>
          <w:p w14:paraId="46F9EB2D" w14:textId="6D51A536" w:rsidR="00DA2FF5" w:rsidRPr="000463D8" w:rsidRDefault="00CC5E67" w:rsidP="00DA2FF5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14</w:t>
            </w:r>
            <w:r w:rsidR="00DA2FF5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</w:tcPr>
          <w:p w14:paraId="7CBFEB0B" w14:textId="09E30108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editar rol</w:t>
            </w:r>
            <w:r w:rsidRPr="0012473A">
              <w:rPr>
                <w:rFonts w:ascii="Arial" w:hAnsi="Arial" w:cs="Arial"/>
              </w:rPr>
              <w:t xml:space="preserve"> cancelado”</w:t>
            </w:r>
          </w:p>
        </w:tc>
      </w:tr>
      <w:tr w:rsidR="00DA2FF5" w:rsidRPr="000463D8" w14:paraId="5A7115F8" w14:textId="77777777" w:rsidTr="00DA2FF5">
        <w:trPr>
          <w:jc w:val="center"/>
        </w:trPr>
        <w:tc>
          <w:tcPr>
            <w:tcW w:w="804" w:type="dxa"/>
            <w:gridSpan w:val="2"/>
          </w:tcPr>
          <w:p w14:paraId="42D420B8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F81992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6EF9D100" w14:textId="749B0232" w:rsidR="00DA2FF5" w:rsidRPr="000463D8" w:rsidRDefault="00CC5E67" w:rsidP="00CC5E67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15A</w:t>
            </w:r>
          </w:p>
        </w:tc>
        <w:tc>
          <w:tcPr>
            <w:tcW w:w="3851" w:type="dxa"/>
            <w:gridSpan w:val="2"/>
          </w:tcPr>
          <w:p w14:paraId="00D3DA79" w14:textId="3CF85E22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DA2FF5" w:rsidRPr="000463D8" w14:paraId="7DEE7FE7" w14:textId="77777777" w:rsidTr="00071792">
        <w:trPr>
          <w:jc w:val="center"/>
        </w:trPr>
        <w:tc>
          <w:tcPr>
            <w:tcW w:w="9658" w:type="dxa"/>
            <w:gridSpan w:val="10"/>
          </w:tcPr>
          <w:p w14:paraId="1D36314E" w14:textId="77777777" w:rsidR="00DA2FF5" w:rsidRPr="00CC2F74" w:rsidRDefault="00DA2FF5" w:rsidP="00DA2FF5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30E4EB5" w14:textId="1F8CFC62" w:rsidR="00DA2FF5" w:rsidRPr="00852FC8" w:rsidRDefault="00DA2FF5" w:rsidP="00DA2FF5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La edición del rol ser</w:t>
            </w:r>
            <w:r w:rsidR="0075753B">
              <w:rPr>
                <w:rFonts w:ascii="Arial" w:hAnsi="Arial" w:cs="Arial"/>
                <w:lang w:eastAsia="es-ES"/>
              </w:rPr>
              <w:t>á</w:t>
            </w:r>
            <w:r>
              <w:rPr>
                <w:rFonts w:ascii="Arial" w:hAnsi="Arial" w:cs="Arial"/>
                <w:lang w:eastAsia="es-ES"/>
              </w:rPr>
              <w:t xml:space="preserve"> </w:t>
            </w:r>
            <w:r w:rsidR="0075753B">
              <w:rPr>
                <w:rFonts w:ascii="Arial" w:hAnsi="Arial" w:cs="Arial"/>
                <w:lang w:eastAsia="es-ES"/>
              </w:rPr>
              <w:t>cancelada</w:t>
            </w:r>
            <w:r>
              <w:rPr>
                <w:rFonts w:ascii="Arial" w:hAnsi="Arial" w:cs="Arial"/>
                <w:lang w:eastAsia="es-ES"/>
              </w:rPr>
              <w:t>.</w:t>
            </w:r>
          </w:p>
          <w:p w14:paraId="1D37BA30" w14:textId="77777777" w:rsidR="00DA2FF5" w:rsidRPr="000463D8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A2FF5" w:rsidRPr="000463D8" w14:paraId="2C01FDA4" w14:textId="77777777" w:rsidTr="00071792">
        <w:trPr>
          <w:jc w:val="center"/>
        </w:trPr>
        <w:tc>
          <w:tcPr>
            <w:tcW w:w="9658" w:type="dxa"/>
            <w:gridSpan w:val="10"/>
          </w:tcPr>
          <w:p w14:paraId="16EE59A3" w14:textId="77777777" w:rsidR="00DA2FF5" w:rsidRPr="00024ACA" w:rsidRDefault="00DA2FF5" w:rsidP="00DA2FF5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0F17A8F" w14:textId="2EF05E59" w:rsidR="00DA2FF5" w:rsidRPr="0075753B" w:rsidRDefault="0075753B" w:rsidP="00DA2FF5">
            <w:pPr>
              <w:rPr>
                <w:rFonts w:ascii="Arial" w:eastAsia="Arial Unicode MS" w:hAnsi="Arial" w:cs="Arial"/>
                <w:lang w:val="es-ES"/>
              </w:rPr>
            </w:pPr>
            <w:r w:rsidRPr="0075753B">
              <w:rPr>
                <w:rFonts w:ascii="Arial" w:eastAsia="Arial Unicode MS" w:hAnsi="Arial" w:cs="Arial"/>
                <w:lang w:val="es-ES"/>
              </w:rPr>
              <w:t>FA03</w:t>
            </w:r>
            <w:r w:rsidR="00DA2FF5" w:rsidRPr="0075753B">
              <w:rPr>
                <w:rFonts w:ascii="Arial" w:eastAsia="Arial Unicode MS" w:hAnsi="Arial" w:cs="Arial"/>
                <w:lang w:val="es-ES"/>
              </w:rPr>
              <w:t xml:space="preserve"> </w:t>
            </w:r>
            <w:r w:rsidRPr="0075753B">
              <w:rPr>
                <w:rFonts w:ascii="Arial" w:eastAsia="Arial Unicode MS" w:hAnsi="Arial" w:cs="Arial"/>
                <w:lang w:val="es-ES"/>
              </w:rPr>
              <w:t>Editar rol</w:t>
            </w:r>
          </w:p>
          <w:p w14:paraId="6C0BD502" w14:textId="77777777" w:rsidR="00DA2FF5" w:rsidRDefault="00DA2FF5" w:rsidP="00DA2FF5">
            <w:pPr>
              <w:jc w:val="both"/>
              <w:rPr>
                <w:rFonts w:ascii="Arial" w:hAnsi="Arial" w:cs="Arial"/>
                <w:b/>
              </w:rPr>
            </w:pPr>
          </w:p>
          <w:p w14:paraId="6BF1882C" w14:textId="77777777" w:rsidR="0075753B" w:rsidRPr="000463D8" w:rsidRDefault="0075753B" w:rsidP="00DA2FF5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75753B" w:rsidRPr="000463D8" w14:paraId="4D0555FE" w14:textId="77777777" w:rsidTr="0075753B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636C4794" w14:textId="5E8ADC3B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4C02F226" w14:textId="102FA512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28107F89" w14:textId="0EDC4AA8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1BF97B8B" w14:textId="3428BB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75753B" w:rsidRPr="000463D8" w14:paraId="2B2CE8CB" w14:textId="77777777" w:rsidTr="00DA2FF5">
        <w:trPr>
          <w:jc w:val="center"/>
        </w:trPr>
        <w:tc>
          <w:tcPr>
            <w:tcW w:w="804" w:type="dxa"/>
            <w:gridSpan w:val="2"/>
          </w:tcPr>
          <w:p w14:paraId="60C0CA96" w14:textId="7971F441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5F28CA1C" w14:textId="0C925D3A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53" w:type="dxa"/>
          </w:tcPr>
          <w:p w14:paraId="3ADE8A69" w14:textId="573F4185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0670A9C0" w14:textId="6085A712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editar roles</w:t>
            </w:r>
          </w:p>
        </w:tc>
      </w:tr>
      <w:tr w:rsidR="0075753B" w:rsidRPr="000463D8" w14:paraId="148A21F8" w14:textId="77777777" w:rsidTr="00DA2FF5">
        <w:trPr>
          <w:jc w:val="center"/>
        </w:trPr>
        <w:tc>
          <w:tcPr>
            <w:tcW w:w="804" w:type="dxa"/>
            <w:gridSpan w:val="2"/>
          </w:tcPr>
          <w:p w14:paraId="70010102" w14:textId="08F04313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7190A5CE" w14:textId="0FF55CBF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Modificar información del rol</w:t>
            </w:r>
          </w:p>
        </w:tc>
        <w:tc>
          <w:tcPr>
            <w:tcW w:w="753" w:type="dxa"/>
          </w:tcPr>
          <w:p w14:paraId="5535C83F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0B4FEED5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75753B" w:rsidRPr="000463D8" w14:paraId="0E43D462" w14:textId="77777777" w:rsidTr="00DA2FF5">
        <w:trPr>
          <w:jc w:val="center"/>
        </w:trPr>
        <w:tc>
          <w:tcPr>
            <w:tcW w:w="804" w:type="dxa"/>
            <w:gridSpan w:val="2"/>
          </w:tcPr>
          <w:p w14:paraId="1245F09A" w14:textId="216874A1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13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202BFEB1" w14:textId="0AE06731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9E612E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</w:tcPr>
          <w:p w14:paraId="52D68F5C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0C46AC12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75753B" w:rsidRPr="000463D8" w14:paraId="1639517B" w14:textId="77777777" w:rsidTr="00DA2FF5">
        <w:trPr>
          <w:jc w:val="center"/>
        </w:trPr>
        <w:tc>
          <w:tcPr>
            <w:tcW w:w="804" w:type="dxa"/>
            <w:gridSpan w:val="2"/>
          </w:tcPr>
          <w:p w14:paraId="5B375CA9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75EAADE9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471EC0C6" w14:textId="54F2E03C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14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01D652F6" w14:textId="7851C994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75753B" w:rsidRPr="000463D8" w14:paraId="48FAAA29" w14:textId="77777777" w:rsidTr="00DA2FF5">
        <w:trPr>
          <w:jc w:val="center"/>
        </w:trPr>
        <w:tc>
          <w:tcPr>
            <w:tcW w:w="804" w:type="dxa"/>
            <w:gridSpan w:val="2"/>
          </w:tcPr>
          <w:p w14:paraId="04D7EE85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E617A4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1825D8AE" w14:textId="554934C5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15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7EF6467A" w14:textId="7C917076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Almacenar nueva información</w:t>
            </w:r>
          </w:p>
        </w:tc>
      </w:tr>
      <w:tr w:rsidR="0075753B" w:rsidRPr="000463D8" w14:paraId="03F0C61C" w14:textId="77777777" w:rsidTr="00DA2FF5">
        <w:trPr>
          <w:jc w:val="center"/>
        </w:trPr>
        <w:tc>
          <w:tcPr>
            <w:tcW w:w="804" w:type="dxa"/>
            <w:gridSpan w:val="2"/>
          </w:tcPr>
          <w:p w14:paraId="535EB9D7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740C49DD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167A9E8C" w14:textId="126193FB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16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79210CB0" w14:textId="40D75574" w:rsidR="0075753B" w:rsidRPr="0075753B" w:rsidRDefault="0075753B" w:rsidP="0075753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 xml:space="preserve">Mensaje: 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“</w:t>
            </w:r>
            <w:r w:rsidRPr="0075753B">
              <w:rPr>
                <w:rFonts w:ascii="Arial" w:hAnsi="Arial" w:cs="Arial"/>
                <w:i/>
                <w:iCs/>
                <w:color w:val="000000" w:themeColor="text1"/>
                <w:lang w:val="es-ES" w:eastAsia="es-ES"/>
              </w:rPr>
              <w:t>los cambios han sido guardados exitosamente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”.</w:t>
            </w:r>
          </w:p>
        </w:tc>
      </w:tr>
      <w:tr w:rsidR="00CC5E67" w:rsidRPr="000463D8" w14:paraId="779BF88D" w14:textId="77777777" w:rsidTr="00DA2FF5">
        <w:trPr>
          <w:jc w:val="center"/>
        </w:trPr>
        <w:tc>
          <w:tcPr>
            <w:tcW w:w="804" w:type="dxa"/>
            <w:gridSpan w:val="2"/>
          </w:tcPr>
          <w:p w14:paraId="21FBCD0D" w14:textId="77777777" w:rsidR="00CC5E67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3F62E55" w14:textId="77777777" w:rsidR="00CC5E67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265C5F14" w14:textId="1B1A0CEE" w:rsidR="00CC5E67" w:rsidRDefault="00CC5E67" w:rsidP="0075753B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17A</w:t>
            </w:r>
          </w:p>
        </w:tc>
        <w:tc>
          <w:tcPr>
            <w:tcW w:w="3851" w:type="dxa"/>
            <w:gridSpan w:val="2"/>
          </w:tcPr>
          <w:p w14:paraId="40B840D5" w14:textId="287C0EDD" w:rsidR="00CC5E67" w:rsidRDefault="00CC5E67" w:rsidP="0075753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75753B" w:rsidRPr="000463D8" w14:paraId="0A351757" w14:textId="77777777" w:rsidTr="00071792">
        <w:trPr>
          <w:jc w:val="center"/>
        </w:trPr>
        <w:tc>
          <w:tcPr>
            <w:tcW w:w="9658" w:type="dxa"/>
            <w:gridSpan w:val="10"/>
          </w:tcPr>
          <w:p w14:paraId="59FAB09A" w14:textId="77777777" w:rsidR="0075753B" w:rsidRPr="00CC2F74" w:rsidRDefault="0075753B" w:rsidP="0075753B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155E9A1" w14:textId="54B9D733" w:rsidR="0075753B" w:rsidRPr="00852FC8" w:rsidRDefault="0075753B" w:rsidP="0075753B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rol podrá ser modificado.</w:t>
            </w:r>
          </w:p>
          <w:p w14:paraId="512B6E58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75753B" w:rsidRPr="000463D8" w14:paraId="6EFD54E3" w14:textId="77777777" w:rsidTr="00071792">
        <w:trPr>
          <w:jc w:val="center"/>
        </w:trPr>
        <w:tc>
          <w:tcPr>
            <w:tcW w:w="9658" w:type="dxa"/>
            <w:gridSpan w:val="10"/>
          </w:tcPr>
          <w:p w14:paraId="57F06542" w14:textId="77777777" w:rsidR="0075753B" w:rsidRPr="00024ACA" w:rsidRDefault="0075753B" w:rsidP="0075753B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3C696F6B" w14:textId="45BA31EA" w:rsidR="0075753B" w:rsidRPr="0075753B" w:rsidRDefault="0075753B" w:rsidP="0075753B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FA04</w:t>
            </w:r>
            <w:r w:rsidRPr="0075753B">
              <w:rPr>
                <w:rFonts w:ascii="Arial" w:eastAsia="Arial Unicode MS" w:hAnsi="Arial" w:cs="Arial"/>
                <w:lang w:val="es-ES"/>
              </w:rPr>
              <w:t xml:space="preserve"> E</w:t>
            </w:r>
            <w:r>
              <w:rPr>
                <w:rFonts w:ascii="Arial" w:eastAsia="Arial Unicode MS" w:hAnsi="Arial" w:cs="Arial"/>
                <w:lang w:val="es-ES"/>
              </w:rPr>
              <w:t>liminar</w:t>
            </w:r>
            <w:r w:rsidRPr="0075753B">
              <w:rPr>
                <w:rFonts w:ascii="Arial" w:eastAsia="Arial Unicode MS" w:hAnsi="Arial" w:cs="Arial"/>
                <w:lang w:val="es-ES"/>
              </w:rPr>
              <w:t xml:space="preserve"> rol</w:t>
            </w:r>
          </w:p>
          <w:p w14:paraId="1BA0482B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75753B" w:rsidRPr="000463D8" w14:paraId="529C7FE6" w14:textId="77777777" w:rsidTr="0075753B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07AE7C4F" w14:textId="14CE49E0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4BE38F48" w14:textId="48F4E114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73FC99EA" w14:textId="756B99C6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3CA9A144" w14:textId="3BF73525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75753B" w:rsidRPr="000463D8" w14:paraId="7C7AE4B6" w14:textId="77777777" w:rsidTr="00DA2FF5">
        <w:trPr>
          <w:jc w:val="center"/>
        </w:trPr>
        <w:tc>
          <w:tcPr>
            <w:tcW w:w="804" w:type="dxa"/>
            <w:gridSpan w:val="2"/>
          </w:tcPr>
          <w:p w14:paraId="612BBC07" w14:textId="206437EA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4250" w:type="dxa"/>
            <w:gridSpan w:val="5"/>
          </w:tcPr>
          <w:p w14:paraId="65D93D2B" w14:textId="0F4BF3AF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="00CC5E67">
              <w:rPr>
                <w:rFonts w:ascii="Arial" w:hAnsi="Arial" w:cs="Arial"/>
                <w:b/>
                <w:lang w:val="es-ES" w:eastAsia="es-ES"/>
              </w:rPr>
              <w:t>ELIMINAR</w:t>
            </w:r>
          </w:p>
        </w:tc>
        <w:tc>
          <w:tcPr>
            <w:tcW w:w="753" w:type="dxa"/>
          </w:tcPr>
          <w:p w14:paraId="5A0C98A6" w14:textId="0720C69E" w:rsidR="0075753B" w:rsidRPr="000463D8" w:rsidRDefault="0075753B" w:rsidP="00CC5E67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30490613" w14:textId="221EC040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elimin</w:t>
            </w:r>
            <w:r w:rsidR="0075753B">
              <w:rPr>
                <w:rFonts w:ascii="Arial" w:hAnsi="Arial" w:cs="Arial"/>
              </w:rPr>
              <w:t>ar roles</w:t>
            </w:r>
          </w:p>
        </w:tc>
      </w:tr>
      <w:tr w:rsidR="0075753B" w:rsidRPr="000463D8" w14:paraId="77DC7505" w14:textId="77777777" w:rsidTr="00DA2FF5">
        <w:trPr>
          <w:jc w:val="center"/>
        </w:trPr>
        <w:tc>
          <w:tcPr>
            <w:tcW w:w="804" w:type="dxa"/>
            <w:gridSpan w:val="2"/>
          </w:tcPr>
          <w:p w14:paraId="407F4A29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E4CE2E7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16A9BA39" w14:textId="64EA5DE3" w:rsidR="0075753B" w:rsidRPr="000463D8" w:rsidRDefault="0075753B" w:rsidP="00CC5E67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2</w:t>
            </w:r>
            <w:r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0859CB64" w14:textId="2DECEFAD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Mensaje: 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“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s-ES" w:eastAsia="es-ES"/>
              </w:rPr>
              <w:t>Está seguro de eliminar el rol?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”.</w:t>
            </w:r>
          </w:p>
        </w:tc>
      </w:tr>
      <w:tr w:rsidR="0075753B" w:rsidRPr="000463D8" w14:paraId="5045D33A" w14:textId="77777777" w:rsidTr="00DA2FF5">
        <w:trPr>
          <w:jc w:val="center"/>
        </w:trPr>
        <w:tc>
          <w:tcPr>
            <w:tcW w:w="804" w:type="dxa"/>
            <w:gridSpan w:val="2"/>
          </w:tcPr>
          <w:p w14:paraId="5F823BC6" w14:textId="1837908F" w:rsidR="0075753B" w:rsidRPr="0075753B" w:rsidRDefault="0075753B" w:rsidP="00CC5E67">
            <w:pPr>
              <w:jc w:val="both"/>
              <w:rPr>
                <w:rFonts w:ascii="Arial" w:hAnsi="Arial" w:cs="Arial"/>
              </w:rPr>
            </w:pPr>
            <w:r w:rsidRPr="0075753B">
              <w:rPr>
                <w:rFonts w:ascii="Arial" w:hAnsi="Arial" w:cs="Arial"/>
              </w:rPr>
              <w:t>1</w:t>
            </w:r>
            <w:r w:rsidR="00CC5E67">
              <w:rPr>
                <w:rFonts w:ascii="Arial" w:hAnsi="Arial" w:cs="Arial"/>
              </w:rPr>
              <w:t>3</w:t>
            </w:r>
            <w:r w:rsidRPr="0075753B">
              <w:rPr>
                <w:rFonts w:ascii="Arial" w:hAnsi="Arial" w:cs="Arial"/>
              </w:rPr>
              <w:t>A</w:t>
            </w:r>
          </w:p>
        </w:tc>
        <w:tc>
          <w:tcPr>
            <w:tcW w:w="4250" w:type="dxa"/>
            <w:gridSpan w:val="5"/>
          </w:tcPr>
          <w:p w14:paraId="223BF79E" w14:textId="36404FC9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9E612E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</w:tcPr>
          <w:p w14:paraId="71973652" w14:textId="02645CBC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14</w:t>
            </w:r>
            <w:r w:rsidR="0075753B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510BE465" w14:textId="30C36D44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Borrar rol</w:t>
            </w:r>
          </w:p>
        </w:tc>
      </w:tr>
      <w:tr w:rsidR="00CC5E67" w:rsidRPr="000463D8" w14:paraId="0A81563D" w14:textId="77777777" w:rsidTr="00DA2FF5">
        <w:trPr>
          <w:jc w:val="center"/>
        </w:trPr>
        <w:tc>
          <w:tcPr>
            <w:tcW w:w="804" w:type="dxa"/>
            <w:gridSpan w:val="2"/>
          </w:tcPr>
          <w:p w14:paraId="75417E3B" w14:textId="77777777" w:rsidR="00CC5E67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C949D1C" w14:textId="77777777" w:rsidR="00CC5E67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1C5C28CB" w14:textId="29599FA3" w:rsidR="00CC5E67" w:rsidRDefault="00CC5E67" w:rsidP="00CC5E67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15A</w:t>
            </w:r>
          </w:p>
        </w:tc>
        <w:tc>
          <w:tcPr>
            <w:tcW w:w="3851" w:type="dxa"/>
            <w:gridSpan w:val="2"/>
          </w:tcPr>
          <w:p w14:paraId="1695C3B3" w14:textId="463EF139" w:rsidR="00CC5E67" w:rsidRDefault="00CC5E67" w:rsidP="0075753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usuarios asociados con el rol</w:t>
            </w:r>
          </w:p>
        </w:tc>
      </w:tr>
      <w:tr w:rsidR="0075753B" w:rsidRPr="000463D8" w14:paraId="65F34B8A" w14:textId="77777777" w:rsidTr="00DA2FF5">
        <w:trPr>
          <w:jc w:val="center"/>
        </w:trPr>
        <w:tc>
          <w:tcPr>
            <w:tcW w:w="804" w:type="dxa"/>
            <w:gridSpan w:val="2"/>
          </w:tcPr>
          <w:p w14:paraId="21C53E6D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6F893B9" w14:textId="77777777" w:rsidR="0075753B" w:rsidRPr="000463D8" w:rsidRDefault="0075753B" w:rsidP="0075753B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2947D58F" w14:textId="402A0C2F" w:rsidR="0075753B" w:rsidRPr="000463D8" w:rsidRDefault="0075753B" w:rsidP="00CC5E67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C5E67">
              <w:rPr>
                <w:rFonts w:ascii="Arial" w:hAnsi="Arial" w:cs="Arial"/>
                <w:lang w:val="es-ES" w:eastAsia="es-ES"/>
              </w:rPr>
              <w:t>6</w:t>
            </w:r>
            <w:r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43D88F03" w14:textId="1E65FDE7" w:rsidR="0075753B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C5E67" w:rsidRPr="000463D8" w14:paraId="0819A603" w14:textId="77777777" w:rsidTr="00071792">
        <w:trPr>
          <w:jc w:val="center"/>
        </w:trPr>
        <w:tc>
          <w:tcPr>
            <w:tcW w:w="9658" w:type="dxa"/>
            <w:gridSpan w:val="10"/>
          </w:tcPr>
          <w:p w14:paraId="56A892AF" w14:textId="77777777" w:rsidR="00CC5E67" w:rsidRPr="00CC2F74" w:rsidRDefault="00CC5E67" w:rsidP="00CC5E67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C10365E" w14:textId="6C897798" w:rsidR="00CC5E67" w:rsidRPr="00852FC8" w:rsidRDefault="00CC5E67" w:rsidP="00CC5E67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El rol será eliminado.</w:t>
            </w:r>
          </w:p>
          <w:p w14:paraId="19666411" w14:textId="77777777" w:rsidR="00CC5E67" w:rsidRPr="000463D8" w:rsidRDefault="00CC5E67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2D2DA2" w:rsidRPr="000463D8" w14:paraId="31D852B0" w14:textId="77777777" w:rsidTr="00071792">
        <w:trPr>
          <w:jc w:val="center"/>
        </w:trPr>
        <w:tc>
          <w:tcPr>
            <w:tcW w:w="9658" w:type="dxa"/>
            <w:gridSpan w:val="10"/>
          </w:tcPr>
          <w:p w14:paraId="275D4F6E" w14:textId="77777777" w:rsidR="002D2DA2" w:rsidRPr="00024ACA" w:rsidRDefault="002D2DA2" w:rsidP="002D2D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24ACA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41BD0880" w14:textId="23703559" w:rsidR="002D2DA2" w:rsidRPr="0075753B" w:rsidRDefault="002D2DA2" w:rsidP="002D2DA2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FA05</w:t>
            </w:r>
            <w:r w:rsidRPr="0075753B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Cancelar eliminar</w:t>
            </w:r>
            <w:r w:rsidRPr="0075753B">
              <w:rPr>
                <w:rFonts w:ascii="Arial" w:eastAsia="Arial Unicode MS" w:hAnsi="Arial" w:cs="Arial"/>
                <w:lang w:val="es-ES"/>
              </w:rPr>
              <w:t xml:space="preserve"> rol</w:t>
            </w:r>
          </w:p>
          <w:p w14:paraId="4FEC2871" w14:textId="77777777" w:rsidR="002D2DA2" w:rsidRPr="000463D8" w:rsidRDefault="002D2DA2" w:rsidP="0075753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2D2DA2" w:rsidRPr="000463D8" w14:paraId="06948DEB" w14:textId="77777777" w:rsidTr="002D2DA2">
        <w:trPr>
          <w:jc w:val="center"/>
        </w:trPr>
        <w:tc>
          <w:tcPr>
            <w:tcW w:w="804" w:type="dxa"/>
            <w:gridSpan w:val="2"/>
            <w:shd w:val="clear" w:color="auto" w:fill="D9D9D9" w:themeFill="background1" w:themeFillShade="D9"/>
          </w:tcPr>
          <w:p w14:paraId="52E90965" w14:textId="043EBCB8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 w:themeFill="background1" w:themeFillShade="D9"/>
          </w:tcPr>
          <w:p w14:paraId="511A5144" w14:textId="75DAA2A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79AC74EB" w14:textId="5F9EC944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680E45B1" w14:textId="699C256B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2D2DA2" w:rsidRPr="000463D8" w14:paraId="1BBB7F69" w14:textId="77777777" w:rsidTr="00DA2FF5">
        <w:trPr>
          <w:jc w:val="center"/>
        </w:trPr>
        <w:tc>
          <w:tcPr>
            <w:tcW w:w="804" w:type="dxa"/>
            <w:gridSpan w:val="2"/>
          </w:tcPr>
          <w:p w14:paraId="0C151218" w14:textId="26547368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10A</w:t>
            </w:r>
          </w:p>
        </w:tc>
        <w:tc>
          <w:tcPr>
            <w:tcW w:w="4250" w:type="dxa"/>
            <w:gridSpan w:val="5"/>
          </w:tcPr>
          <w:p w14:paraId="1F63CC28" w14:textId="3CA51D71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ELIMINAR</w:t>
            </w:r>
          </w:p>
        </w:tc>
        <w:tc>
          <w:tcPr>
            <w:tcW w:w="753" w:type="dxa"/>
          </w:tcPr>
          <w:p w14:paraId="529BDF2A" w14:textId="68FA9C85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11A</w:t>
            </w:r>
          </w:p>
        </w:tc>
        <w:tc>
          <w:tcPr>
            <w:tcW w:w="3851" w:type="dxa"/>
            <w:gridSpan w:val="2"/>
          </w:tcPr>
          <w:p w14:paraId="40CD36C8" w14:textId="09587703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eliminar rol</w:t>
            </w:r>
          </w:p>
        </w:tc>
      </w:tr>
      <w:tr w:rsidR="002D2DA2" w:rsidRPr="000463D8" w14:paraId="30C2D942" w14:textId="77777777" w:rsidTr="00DA2FF5">
        <w:trPr>
          <w:jc w:val="center"/>
        </w:trPr>
        <w:tc>
          <w:tcPr>
            <w:tcW w:w="804" w:type="dxa"/>
            <w:gridSpan w:val="2"/>
          </w:tcPr>
          <w:p w14:paraId="03139014" w14:textId="417E9DAC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08AF3D5" w14:textId="3F8C6BCC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0DB8FE70" w14:textId="3173B8FC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12A</w:t>
            </w:r>
          </w:p>
        </w:tc>
        <w:tc>
          <w:tcPr>
            <w:tcW w:w="3851" w:type="dxa"/>
            <w:gridSpan w:val="2"/>
          </w:tcPr>
          <w:p w14:paraId="0D05C0D1" w14:textId="4FB8C20C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Mensaje: 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“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s-ES" w:eastAsia="es-ES"/>
              </w:rPr>
              <w:t>Está seguro de eliminar el rol?</w:t>
            </w:r>
            <w:r w:rsidRPr="0075753B">
              <w:rPr>
                <w:rFonts w:ascii="Arial" w:hAnsi="Arial" w:cs="Arial"/>
                <w:color w:val="000000" w:themeColor="text1"/>
                <w:lang w:val="es-ES" w:eastAsia="es-ES"/>
              </w:rPr>
              <w:t>”.</w:t>
            </w:r>
          </w:p>
        </w:tc>
      </w:tr>
      <w:tr w:rsidR="002D2DA2" w:rsidRPr="000463D8" w14:paraId="4F819B91" w14:textId="77777777" w:rsidTr="00DA2FF5">
        <w:trPr>
          <w:jc w:val="center"/>
        </w:trPr>
        <w:tc>
          <w:tcPr>
            <w:tcW w:w="804" w:type="dxa"/>
            <w:gridSpan w:val="2"/>
          </w:tcPr>
          <w:p w14:paraId="3E158FD2" w14:textId="52F05618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13A</w:t>
            </w:r>
          </w:p>
        </w:tc>
        <w:tc>
          <w:tcPr>
            <w:tcW w:w="4250" w:type="dxa"/>
            <w:gridSpan w:val="5"/>
          </w:tcPr>
          <w:p w14:paraId="5C3B32C5" w14:textId="6923C396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CANCEL</w:t>
            </w:r>
          </w:p>
        </w:tc>
        <w:tc>
          <w:tcPr>
            <w:tcW w:w="753" w:type="dxa"/>
          </w:tcPr>
          <w:p w14:paraId="66179458" w14:textId="1C134EC6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14A</w:t>
            </w:r>
          </w:p>
        </w:tc>
        <w:tc>
          <w:tcPr>
            <w:tcW w:w="3851" w:type="dxa"/>
            <w:gridSpan w:val="2"/>
          </w:tcPr>
          <w:p w14:paraId="31A2D993" w14:textId="6D58E55E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>Mensaje “</w:t>
            </w:r>
            <w:r>
              <w:rPr>
                <w:rFonts w:ascii="Arial" w:hAnsi="Arial" w:cs="Arial"/>
              </w:rPr>
              <w:t>eliminar rol</w:t>
            </w:r>
            <w:r w:rsidRPr="0012473A">
              <w:rPr>
                <w:rFonts w:ascii="Arial" w:hAnsi="Arial" w:cs="Arial"/>
              </w:rPr>
              <w:t xml:space="preserve"> cancelado”</w:t>
            </w:r>
          </w:p>
        </w:tc>
      </w:tr>
      <w:tr w:rsidR="002D2DA2" w:rsidRPr="000463D8" w14:paraId="283629B6" w14:textId="77777777" w:rsidTr="00DA2FF5">
        <w:trPr>
          <w:jc w:val="center"/>
        </w:trPr>
        <w:tc>
          <w:tcPr>
            <w:tcW w:w="804" w:type="dxa"/>
            <w:gridSpan w:val="2"/>
          </w:tcPr>
          <w:p w14:paraId="3A39E83C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A8F287A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4110B2A0" w14:textId="4563F9E5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15A</w:t>
            </w:r>
          </w:p>
        </w:tc>
        <w:tc>
          <w:tcPr>
            <w:tcW w:w="3851" w:type="dxa"/>
            <w:gridSpan w:val="2"/>
          </w:tcPr>
          <w:p w14:paraId="38A189F4" w14:textId="2776AC2C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2D2DA2" w:rsidRPr="000463D8" w14:paraId="1C3C1E15" w14:textId="77777777" w:rsidTr="00071792">
        <w:trPr>
          <w:jc w:val="center"/>
        </w:trPr>
        <w:tc>
          <w:tcPr>
            <w:tcW w:w="9658" w:type="dxa"/>
            <w:gridSpan w:val="10"/>
          </w:tcPr>
          <w:p w14:paraId="4D5D9A75" w14:textId="77777777" w:rsidR="002D2DA2" w:rsidRPr="00CC2F74" w:rsidRDefault="002D2DA2" w:rsidP="002D2DA2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AFB5984" w14:textId="529EB7E0" w:rsidR="002D2DA2" w:rsidRPr="00852FC8" w:rsidRDefault="002D2DA2" w:rsidP="002D2DA2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Eliminar rol será </w:t>
            </w:r>
            <w:r w:rsidR="007F7453">
              <w:rPr>
                <w:rFonts w:ascii="Arial" w:hAnsi="Arial" w:cs="Arial"/>
                <w:lang w:eastAsia="es-ES"/>
              </w:rPr>
              <w:t>cancel</w:t>
            </w:r>
            <w:r>
              <w:rPr>
                <w:rFonts w:ascii="Arial" w:hAnsi="Arial" w:cs="Arial"/>
                <w:lang w:eastAsia="es-ES"/>
              </w:rPr>
              <w:t>ado.</w:t>
            </w:r>
          </w:p>
          <w:p w14:paraId="782AC7B3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2D2DA2" w:rsidRPr="000463D8" w14:paraId="284207D9" w14:textId="77777777" w:rsidTr="00E066E1">
        <w:trPr>
          <w:jc w:val="center"/>
        </w:trPr>
        <w:tc>
          <w:tcPr>
            <w:tcW w:w="9658" w:type="dxa"/>
            <w:gridSpan w:val="10"/>
            <w:tcBorders>
              <w:bottom w:val="single" w:sz="4" w:space="0" w:color="auto"/>
            </w:tcBorders>
          </w:tcPr>
          <w:p w14:paraId="46D43D6C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68473593" w:rsidR="002D2DA2" w:rsidRDefault="002D2DA2" w:rsidP="002D2DA2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543E05">
              <w:rPr>
                <w:rFonts w:ascii="Arial" w:eastAsia="Arial Unicode MS" w:hAnsi="Arial" w:cs="Arial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4884C338" w14:textId="38B8D0A8" w:rsidR="002D2DA2" w:rsidRPr="002F1D15" w:rsidRDefault="002D2DA2" w:rsidP="002D2DA2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2D2DA2" w:rsidRPr="000463D8" w14:paraId="1E57C364" w14:textId="77777777" w:rsidTr="007F7453">
        <w:trPr>
          <w:jc w:val="center"/>
        </w:trPr>
        <w:tc>
          <w:tcPr>
            <w:tcW w:w="815" w:type="dxa"/>
            <w:gridSpan w:val="3"/>
            <w:shd w:val="clear" w:color="auto" w:fill="D9D9D9"/>
          </w:tcPr>
          <w:p w14:paraId="0833D4C5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91" w:type="dxa"/>
            <w:shd w:val="clear" w:color="auto" w:fill="D9D9D9"/>
          </w:tcPr>
          <w:p w14:paraId="4776413D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52" w:type="dxa"/>
            <w:gridSpan w:val="6"/>
            <w:shd w:val="clear" w:color="auto" w:fill="D9D9D9"/>
          </w:tcPr>
          <w:p w14:paraId="1EB1996E" w14:textId="77777777" w:rsidR="002D2DA2" w:rsidRPr="000463D8" w:rsidRDefault="002D2DA2" w:rsidP="002D2DA2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7F7453" w:rsidRPr="000463D8" w14:paraId="0671D409" w14:textId="77777777" w:rsidTr="007F7453">
        <w:trPr>
          <w:jc w:val="center"/>
        </w:trPr>
        <w:tc>
          <w:tcPr>
            <w:tcW w:w="815" w:type="dxa"/>
            <w:gridSpan w:val="3"/>
          </w:tcPr>
          <w:p w14:paraId="4CA7F395" w14:textId="3D20A138" w:rsidR="007F7453" w:rsidRPr="00110CA6" w:rsidRDefault="007F7453" w:rsidP="00110CA6">
            <w:pPr>
              <w:jc w:val="center"/>
              <w:rPr>
                <w:rFonts w:ascii="Arial" w:hAnsi="Arial" w:cs="Arial"/>
              </w:rPr>
            </w:pPr>
            <w:r w:rsidRPr="00110CA6">
              <w:rPr>
                <w:rFonts w:ascii="Arial" w:hAnsi="Arial" w:cs="Arial"/>
              </w:rPr>
              <w:t>3</w:t>
            </w:r>
          </w:p>
        </w:tc>
        <w:tc>
          <w:tcPr>
            <w:tcW w:w="3291" w:type="dxa"/>
          </w:tcPr>
          <w:p w14:paraId="623874AB" w14:textId="483B31D0" w:rsidR="007F7453" w:rsidRPr="001D0168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“Usuario sin permisos de  superadministrador o administrador”</w:t>
            </w:r>
          </w:p>
        </w:tc>
        <w:tc>
          <w:tcPr>
            <w:tcW w:w="5552" w:type="dxa"/>
            <w:gridSpan w:val="6"/>
          </w:tcPr>
          <w:p w14:paraId="2AE0A049" w14:textId="4B1C4709" w:rsidR="007F7453" w:rsidRPr="00C1111C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tiene permisos suficientes”</w:t>
            </w:r>
          </w:p>
        </w:tc>
      </w:tr>
      <w:tr w:rsidR="007F7453" w:rsidRPr="000463D8" w14:paraId="74309197" w14:textId="77777777" w:rsidTr="007F7453">
        <w:trPr>
          <w:jc w:val="center"/>
        </w:trPr>
        <w:tc>
          <w:tcPr>
            <w:tcW w:w="815" w:type="dxa"/>
            <w:gridSpan w:val="3"/>
          </w:tcPr>
          <w:p w14:paraId="682CCF8F" w14:textId="16DDF0D9" w:rsidR="007F7453" w:rsidRPr="00110CA6" w:rsidRDefault="007F7453" w:rsidP="00110CA6">
            <w:pPr>
              <w:jc w:val="center"/>
              <w:rPr>
                <w:rFonts w:ascii="Arial" w:hAnsi="Arial" w:cs="Arial"/>
              </w:rPr>
            </w:pPr>
            <w:r w:rsidRPr="00110CA6">
              <w:rPr>
                <w:rFonts w:ascii="Arial" w:hAnsi="Arial" w:cs="Arial"/>
              </w:rPr>
              <w:lastRenderedPageBreak/>
              <w:t>9</w:t>
            </w:r>
          </w:p>
        </w:tc>
        <w:tc>
          <w:tcPr>
            <w:tcW w:w="3291" w:type="dxa"/>
          </w:tcPr>
          <w:p w14:paraId="1A238DE6" w14:textId="7A362461" w:rsidR="007F7453" w:rsidRPr="001D0168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“id o nombre no están registrados en el sistema”</w:t>
            </w:r>
          </w:p>
        </w:tc>
        <w:tc>
          <w:tcPr>
            <w:tcW w:w="5552" w:type="dxa"/>
            <w:gridSpan w:val="6"/>
          </w:tcPr>
          <w:p w14:paraId="12F08637" w14:textId="44039DDC" w:rsidR="007F7453" w:rsidRPr="00C1111C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[Id1,Id2]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rol no existe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61076813" w14:textId="77777777" w:rsidR="007F7453" w:rsidRPr="00C1111C" w:rsidRDefault="007F7453" w:rsidP="007F7453">
            <w:pPr>
              <w:jc w:val="both"/>
              <w:rPr>
                <w:rFonts w:ascii="Arial" w:hAnsi="Arial" w:cs="Arial"/>
              </w:rPr>
            </w:pPr>
          </w:p>
        </w:tc>
      </w:tr>
      <w:tr w:rsidR="00110CA6" w:rsidRPr="000463D8" w14:paraId="5A686F24" w14:textId="77777777" w:rsidTr="00071792">
        <w:trPr>
          <w:jc w:val="center"/>
        </w:trPr>
        <w:tc>
          <w:tcPr>
            <w:tcW w:w="9658" w:type="dxa"/>
            <w:gridSpan w:val="10"/>
          </w:tcPr>
          <w:p w14:paraId="3BD9BC07" w14:textId="77777777" w:rsidR="00110CA6" w:rsidRDefault="00110CA6" w:rsidP="00110CA6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543E05">
              <w:rPr>
                <w:rFonts w:ascii="Arial" w:eastAsia="Arial Unicode MS" w:hAnsi="Arial" w:cs="Arial"/>
                <w:lang w:val="es-ES"/>
              </w:rPr>
              <w:t>A03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</w:p>
          <w:p w14:paraId="30AC3B37" w14:textId="457F3324" w:rsidR="00110CA6" w:rsidRPr="00110CA6" w:rsidRDefault="00110CA6" w:rsidP="00110CA6">
            <w:pPr>
              <w:jc w:val="both"/>
              <w:rPr>
                <w:rFonts w:ascii="Arial" w:hAnsi="Arial" w:cs="Arial"/>
                <w:lang w:val="es-ES"/>
              </w:rPr>
            </w:pPr>
          </w:p>
        </w:tc>
      </w:tr>
      <w:tr w:rsidR="007F7453" w:rsidRPr="000463D8" w14:paraId="4F63CEDF" w14:textId="77777777" w:rsidTr="007F7453">
        <w:trPr>
          <w:jc w:val="center"/>
        </w:trPr>
        <w:tc>
          <w:tcPr>
            <w:tcW w:w="815" w:type="dxa"/>
            <w:gridSpan w:val="3"/>
          </w:tcPr>
          <w:p w14:paraId="2B856561" w14:textId="7B0E5FFB" w:rsidR="007F7453" w:rsidRPr="000463D8" w:rsidRDefault="007F7453" w:rsidP="007F745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14A</w:t>
            </w:r>
          </w:p>
        </w:tc>
        <w:tc>
          <w:tcPr>
            <w:tcW w:w="3291" w:type="dxa"/>
          </w:tcPr>
          <w:p w14:paraId="378EF19C" w14:textId="3482BA5C" w:rsidR="007F7453" w:rsidRPr="001D0168" w:rsidRDefault="007F7453" w:rsidP="007F7453">
            <w:pPr>
              <w:jc w:val="both"/>
              <w:rPr>
                <w:rFonts w:ascii="Arial" w:hAnsi="Arial" w:cs="Arial"/>
              </w:rPr>
            </w:pPr>
            <w:r w:rsidRPr="00531594">
              <w:rPr>
                <w:rFonts w:ascii="Arial" w:hAnsi="Arial" w:cs="Arial"/>
              </w:rPr>
              <w:t xml:space="preserve">“Campo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“type n</w:t>
            </w:r>
            <w:r>
              <w:rPr>
                <w:rFonts w:ascii="Arial" w:hAnsi="Arial" w:cs="Arial"/>
              </w:rPr>
              <w:t>o corresponde a un tipo valido”</w:t>
            </w:r>
          </w:p>
        </w:tc>
        <w:tc>
          <w:tcPr>
            <w:tcW w:w="5552" w:type="dxa"/>
            <w:gridSpan w:val="6"/>
          </w:tcPr>
          <w:p w14:paraId="16343ABC" w14:textId="77777777" w:rsidR="007F7453" w:rsidRPr="00C1111C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Id3, 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6CBDF392" w14:textId="77777777" w:rsidR="007F7453" w:rsidRDefault="007F7453" w:rsidP="007F7453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1D7D06E" w14:textId="4E36077F" w:rsidR="007F7453" w:rsidRPr="00C1111C" w:rsidRDefault="007F7453" w:rsidP="007F745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estado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7F7453" w:rsidRPr="000463D8" w14:paraId="64E6D68B" w14:textId="77777777" w:rsidTr="00E066E1">
        <w:trPr>
          <w:jc w:val="center"/>
        </w:trPr>
        <w:tc>
          <w:tcPr>
            <w:tcW w:w="9658" w:type="dxa"/>
            <w:gridSpan w:val="10"/>
          </w:tcPr>
          <w:p w14:paraId="064E5541" w14:textId="77777777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7F7453" w:rsidRPr="006C4B76" w:rsidRDefault="007F7453" w:rsidP="007F7453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7F7453" w:rsidRPr="000463D8" w14:paraId="5E8B144E" w14:textId="77777777" w:rsidTr="00E066E1">
        <w:trPr>
          <w:trHeight w:val="1836"/>
          <w:jc w:val="center"/>
        </w:trPr>
        <w:tc>
          <w:tcPr>
            <w:tcW w:w="9658" w:type="dxa"/>
            <w:gridSpan w:val="10"/>
          </w:tcPr>
          <w:p w14:paraId="06C17063" w14:textId="2A8E2542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7F7453" w:rsidRPr="008743D7" w:rsidRDefault="007F7453" w:rsidP="007F7453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7F7453" w:rsidRDefault="007F7453" w:rsidP="007F7453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1FEDCAB6" w:rsidR="007F7453" w:rsidRDefault="007F7453" w:rsidP="007F745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 puede eliminar objetos o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>s por error</w:t>
            </w:r>
          </w:p>
          <w:p w14:paraId="243A7686" w14:textId="70A8A57A" w:rsidR="008B4458" w:rsidRDefault="008B4458" w:rsidP="007F745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sistema no puede cargar algún formulario</w:t>
            </w:r>
          </w:p>
          <w:p w14:paraId="10E133D5" w14:textId="0B75988B" w:rsidR="008B4458" w:rsidRDefault="008B4458" w:rsidP="007F745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Al modificar un rol, los datos no son guardados</w:t>
            </w:r>
          </w:p>
          <w:p w14:paraId="3969BD80" w14:textId="40DBA0B5" w:rsidR="008B4458" w:rsidRPr="008743D7" w:rsidRDefault="008B4458" w:rsidP="007F745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Algunos atributos de un rol no son cargados o pueden contener valores </w:t>
            </w:r>
            <w:r w:rsidR="00BF00B2">
              <w:rPr>
                <w:rFonts w:ascii="Arial" w:hAnsi="Arial" w:cs="Arial"/>
                <w:i/>
                <w:color w:val="800000"/>
              </w:rPr>
              <w:t>inválidos</w:t>
            </w:r>
          </w:p>
          <w:p w14:paraId="43CB04FC" w14:textId="77777777" w:rsidR="007F7453" w:rsidRPr="000463D8" w:rsidRDefault="007F7453" w:rsidP="007F7453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7F7453" w:rsidRPr="000463D8" w14:paraId="6C3D24FC" w14:textId="77777777" w:rsidTr="00E066E1">
        <w:trPr>
          <w:trHeight w:val="744"/>
          <w:jc w:val="center"/>
        </w:trPr>
        <w:tc>
          <w:tcPr>
            <w:tcW w:w="9658" w:type="dxa"/>
            <w:gridSpan w:val="10"/>
          </w:tcPr>
          <w:p w14:paraId="1896EF99" w14:textId="77777777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7F7453" w:rsidRPr="00CB2208" w:rsidRDefault="007F7453" w:rsidP="007F7453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3EB08B1C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Usuario debe poder crear cualquier cantidad de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1AC29061" w14:textId="15D5762F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Usuario debe poder consultar los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 xml:space="preserve">s existentes activos/inactivos/eliminados </w:t>
            </w:r>
          </w:p>
          <w:p w14:paraId="0AC96901" w14:textId="12CB2D85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Usuario debe poder editar los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0884C59D" w14:textId="179DF0FB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Usuario debe poder eliminar los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0026EFEC" w14:textId="2132805D" w:rsidR="007F7453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Usuario debe poder otorgarles o restarles atributos a los rol</w:t>
            </w:r>
            <w:r w:rsidR="00BF00B2">
              <w:rPr>
                <w:rFonts w:ascii="Arial" w:hAnsi="Arial" w:cs="Arial"/>
                <w:i/>
                <w:color w:val="800000"/>
              </w:rPr>
              <w:t>e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4DB32271" w14:textId="73D2FC53" w:rsidR="007F7453" w:rsidRPr="002B6FAA" w:rsidRDefault="007F7453" w:rsidP="007F7453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7F7453" w:rsidRPr="000463D8" w14:paraId="5BEBF473" w14:textId="77777777" w:rsidTr="00E066E1">
        <w:trPr>
          <w:trHeight w:val="609"/>
          <w:jc w:val="center"/>
        </w:trPr>
        <w:tc>
          <w:tcPr>
            <w:tcW w:w="9658" w:type="dxa"/>
            <w:gridSpan w:val="10"/>
          </w:tcPr>
          <w:p w14:paraId="00C0D2E2" w14:textId="77777777" w:rsidR="007F7453" w:rsidRDefault="007F7453" w:rsidP="007F745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7F7453" w:rsidRPr="00AD2D68" w:rsidRDefault="007F7453" w:rsidP="007F7453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2B0F2B1E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7FF5D7D0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1565566E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6BB163D8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0F5043EB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0C9D2CC7" w14:textId="77777777" w:rsidR="008B4458" w:rsidRDefault="008B4458" w:rsidP="00632B15">
      <w:pPr>
        <w:rPr>
          <w:rFonts w:ascii="Arial" w:hAnsi="Arial" w:cs="Arial"/>
          <w:b/>
          <w:bCs/>
          <w:lang w:val="es-ES"/>
        </w:rPr>
      </w:pPr>
    </w:p>
    <w:p w14:paraId="04CB74CF" w14:textId="77777777" w:rsidR="008B4458" w:rsidRDefault="008B4458" w:rsidP="00632B15">
      <w:pPr>
        <w:rPr>
          <w:rFonts w:ascii="Arial" w:hAnsi="Arial" w:cs="Arial"/>
          <w:b/>
          <w:bCs/>
          <w:lang w:val="es-ES"/>
        </w:rPr>
      </w:pPr>
    </w:p>
    <w:p w14:paraId="0C4CEA9D" w14:textId="77777777" w:rsidR="008B4458" w:rsidRDefault="008B4458" w:rsidP="00632B15">
      <w:pPr>
        <w:rPr>
          <w:rFonts w:ascii="Arial" w:hAnsi="Arial" w:cs="Arial"/>
          <w:b/>
          <w:bCs/>
          <w:lang w:val="es-ES"/>
        </w:rPr>
      </w:pPr>
    </w:p>
    <w:p w14:paraId="7DD15276" w14:textId="77777777" w:rsidR="008B4458" w:rsidRDefault="008B4458" w:rsidP="00632B15">
      <w:pPr>
        <w:rPr>
          <w:rFonts w:ascii="Arial" w:hAnsi="Arial" w:cs="Arial"/>
          <w:b/>
          <w:bCs/>
          <w:lang w:val="es-ES"/>
        </w:rPr>
      </w:pPr>
    </w:p>
    <w:p w14:paraId="6255795E" w14:textId="77777777" w:rsidR="008B4458" w:rsidRDefault="008B4458" w:rsidP="00632B15">
      <w:pPr>
        <w:rPr>
          <w:rFonts w:ascii="Arial" w:hAnsi="Arial" w:cs="Arial"/>
          <w:b/>
          <w:bCs/>
          <w:lang w:val="es-ES"/>
        </w:rPr>
      </w:pPr>
    </w:p>
    <w:p w14:paraId="154A37F6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5B518493" w14:textId="77777777" w:rsidR="00110CA6" w:rsidRDefault="00110CA6" w:rsidP="00632B15">
      <w:pPr>
        <w:rPr>
          <w:rFonts w:ascii="Arial" w:hAnsi="Arial" w:cs="Arial"/>
          <w:b/>
          <w:bCs/>
          <w:lang w:val="es-ES"/>
        </w:rPr>
      </w:pPr>
    </w:p>
    <w:p w14:paraId="308CE51E" w14:textId="17A465C8" w:rsidR="008F30DD" w:rsidRPr="00A81403" w:rsidRDefault="008F30DD" w:rsidP="00B714AE">
      <w:pPr>
        <w:rPr>
          <w:sz w:val="24"/>
          <w:szCs w:val="24"/>
          <w:lang w:val="es-ES"/>
        </w:rPr>
      </w:pPr>
      <w:r w:rsidRPr="00A81403">
        <w:rPr>
          <w:b/>
          <w:bCs/>
          <w:sz w:val="24"/>
          <w:szCs w:val="24"/>
          <w:lang w:val="es-ES"/>
        </w:rPr>
        <w:t>CASO DE USO 3</w:t>
      </w:r>
      <w:r w:rsidR="00B714AE" w:rsidRPr="00A81403">
        <w:rPr>
          <w:b/>
          <w:bCs/>
          <w:sz w:val="24"/>
          <w:szCs w:val="24"/>
          <w:lang w:val="es-ES"/>
        </w:rPr>
        <w:t xml:space="preserve">: </w:t>
      </w:r>
      <w:r w:rsidR="00357668" w:rsidRPr="00A81403">
        <w:rPr>
          <w:bCs/>
          <w:sz w:val="24"/>
          <w:szCs w:val="24"/>
          <w:lang w:val="es-ES"/>
        </w:rPr>
        <w:t>Administrar datos</w:t>
      </w:r>
    </w:p>
    <w:p w14:paraId="6C77C94A" w14:textId="77777777" w:rsidR="008F30DD" w:rsidRDefault="008F30DD" w:rsidP="008F30DD">
      <w:pPr>
        <w:rPr>
          <w:noProof/>
        </w:rPr>
      </w:pPr>
    </w:p>
    <w:p w14:paraId="7E8AF39E" w14:textId="14A839B2" w:rsidR="008F30DD" w:rsidRDefault="00546661" w:rsidP="00370117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4BA0E06" wp14:editId="57578B3A">
            <wp:extent cx="5932969" cy="3381375"/>
            <wp:effectExtent l="0" t="0" r="0" b="0"/>
            <wp:docPr id="100006" name="Image100006" descr="3.. administracion de dato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Image100006"/>
                    <pic:cNvPicPr/>
                  </pic:nvPicPr>
                  <pic:blipFill rotWithShape="1">
                    <a:blip r:embed="rId32"/>
                    <a:srcRect l="2245" t="3312" r="14236" b="31136"/>
                    <a:stretch/>
                  </pic:blipFill>
                  <pic:spPr bwMode="auto">
                    <a:xfrm>
                      <a:off x="0" y="0"/>
                      <a:ext cx="5958381" cy="339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0450" w14:textId="77777777" w:rsidR="00546661" w:rsidRPr="008F30DD" w:rsidRDefault="00546661" w:rsidP="00370117">
      <w:pPr>
        <w:jc w:val="center"/>
        <w:rPr>
          <w:lang w:val="es-ES"/>
        </w:rPr>
      </w:pP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42"/>
        <w:gridCol w:w="4057"/>
        <w:gridCol w:w="151"/>
        <w:gridCol w:w="44"/>
        <w:gridCol w:w="709"/>
        <w:gridCol w:w="678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4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5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2BFDAF" w:rsidR="00A71A78" w:rsidRPr="000463D8" w:rsidRDefault="006E7459" w:rsidP="00A71A7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Administrar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datos</w:t>
            </w:r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7464197F" w:rsidR="008F30DD" w:rsidRPr="00975EAC" w:rsidRDefault="00546661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975EAC">
              <w:rPr>
                <w:rFonts w:ascii="Arial" w:hAnsi="Arial" w:cs="Arial"/>
                <w:lang w:val="es-ES" w:eastAsia="es-ES"/>
              </w:rPr>
              <w:t>Client (concentrador, unidad de medida, transformador, handheld)</w:t>
            </w:r>
          </w:p>
          <w:p w14:paraId="31A674FE" w14:textId="1E72C396" w:rsidR="00A71A78" w:rsidRPr="00975EAC" w:rsidRDefault="00A71A7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975EAC">
              <w:rPr>
                <w:rFonts w:ascii="Arial" w:hAnsi="Arial" w:cs="Arial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210F50F" w14:textId="56174F5E" w:rsidR="00A71A78" w:rsidRPr="00975EAC" w:rsidRDefault="00B1582C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</w:pPr>
            <w:r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>gesti</w:t>
            </w:r>
            <w:r w:rsidR="000837D6"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>o</w:t>
            </w:r>
            <w:r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>n</w:t>
            </w:r>
            <w:r w:rsidR="000837D6"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>ar</w:t>
            </w:r>
            <w:r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 xml:space="preserve"> componentes</w:t>
            </w:r>
          </w:p>
          <w:p w14:paraId="5F4E542A" w14:textId="740142DC" w:rsidR="000837D6" w:rsidRPr="00975EAC" w:rsidRDefault="000837D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</w:pPr>
            <w:r w:rsidRPr="00975EAC">
              <w:rPr>
                <w:rFonts w:ascii="Arial" w:eastAsia="Arial Unicode MS" w:hAnsi="Arial" w:cs="Arial"/>
                <w:bCs/>
                <w:iCs/>
                <w:color w:val="000000" w:themeColor="text1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4BE04B24" w14:textId="2FF09232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3070BF61" w14:textId="0156FE8B" w:rsidR="00370117" w:rsidRDefault="00A71A78" w:rsidP="0083493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27D7A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El </w:t>
            </w:r>
            <w:r w:rsidR="008F30DD" w:rsidRPr="00027D7A">
              <w:rPr>
                <w:rFonts w:ascii="Arial" w:hAnsi="Arial" w:cs="Arial"/>
                <w:color w:val="000000" w:themeColor="text1"/>
                <w:lang w:val="es-ES" w:eastAsia="es-ES"/>
              </w:rPr>
              <w:t>Administrador</w:t>
            </w:r>
            <w:r w:rsidR="00027D7A" w:rsidRPr="00027D7A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, </w:t>
            </w:r>
            <w:r w:rsidR="00701370" w:rsidRPr="00027D7A">
              <w:rPr>
                <w:rFonts w:ascii="Arial" w:hAnsi="Arial" w:cs="Arial"/>
                <w:color w:val="000000" w:themeColor="text1"/>
                <w:lang w:val="es-ES" w:eastAsia="es-ES"/>
              </w:rPr>
              <w:t>usuario</w:t>
            </w:r>
            <w:r w:rsidR="00027D7A" w:rsidRPr="00027D7A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o superadministrador</w:t>
            </w:r>
            <w:r w:rsidR="008F30DD" w:rsidRPr="00027D7A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Pr="00027D7A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podrá</w:t>
            </w:r>
            <w:r w:rsidR="00027D7A" w:rsidRPr="00027D7A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n</w:t>
            </w:r>
            <w:r w:rsidRPr="00027D7A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 </w:t>
            </w:r>
            <w:r w:rsidR="00027D7A" w:rsidRPr="00027D7A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>gestionar los datos que son generados por los componentes que forman el sistema</w:t>
            </w:r>
            <w:r w:rsidR="00E26683">
              <w:rPr>
                <w:rFonts w:ascii="Arial" w:eastAsia="Arial Unicode MS" w:hAnsi="Arial" w:cs="Arial"/>
                <w:iCs/>
                <w:color w:val="000000" w:themeColor="text1"/>
                <w:lang w:val="es-ES"/>
              </w:rPr>
              <w:t xml:space="preserve">. </w:t>
            </w:r>
            <w:r w:rsidR="00E26683" w:rsidRPr="00E26683">
              <w:rPr>
                <w:rFonts w:ascii="Arial" w:hAnsi="Arial" w:cs="Arial"/>
                <w:color w:val="000000" w:themeColor="text1"/>
                <w:lang w:val="es-ES" w:eastAsia="es-ES"/>
              </w:rPr>
              <w:t>Los clientes generarán los datos que periódicamente se establecerán en la base de datos del sistema externo</w:t>
            </w:r>
            <w:r w:rsidR="00E26683">
              <w:rPr>
                <w:rFonts w:ascii="Arial" w:hAnsi="Arial" w:cs="Arial"/>
                <w:color w:val="000000" w:themeColor="text1"/>
                <w:lang w:val="es-ES" w:eastAsia="es-ES"/>
              </w:rPr>
              <w:t>.</w:t>
            </w:r>
          </w:p>
          <w:p w14:paraId="3B25453B" w14:textId="77777777" w:rsidR="00546661" w:rsidRDefault="00546661" w:rsidP="0083493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32"/>
            </w:tblGrid>
            <w:tr w:rsidR="00370117" w14:paraId="1851CE6F" w14:textId="77777777" w:rsidTr="00027D7A">
              <w:tc>
                <w:tcPr>
                  <w:tcW w:w="9432" w:type="dxa"/>
                </w:tcPr>
                <w:p w14:paraId="4B04F5AD" w14:textId="13CF7798" w:rsidR="00370117" w:rsidRDefault="00370117" w:rsidP="00A71A78">
                  <w:pPr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lastRenderedPageBreak/>
                    <w:drawing>
                      <wp:inline distT="0" distB="0" distL="0" distR="0" wp14:anchorId="192BC3B5" wp14:editId="314AA816">
                        <wp:extent cx="5400000" cy="1260000"/>
                        <wp:effectExtent l="0" t="0" r="0" b="0"/>
                        <wp:docPr id="56" name="Diagrama 56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3" r:lo="rId34" r:qs="rId35" r:cs="rId36"/>
                          </a:graphicData>
                        </a:graphic>
                      </wp:inline>
                    </w:drawing>
                  </w:r>
                </w:p>
              </w:tc>
            </w:tr>
            <w:tr w:rsidR="00370117" w14:paraId="7F888038" w14:textId="77777777" w:rsidTr="00027D7A">
              <w:tc>
                <w:tcPr>
                  <w:tcW w:w="9432" w:type="dxa"/>
                </w:tcPr>
                <w:p w14:paraId="156930F9" w14:textId="1264C448" w:rsidR="00370117" w:rsidRDefault="00370117" w:rsidP="00A71A78">
                  <w:pPr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3ECABB4C" wp14:editId="57246132">
                        <wp:extent cx="5400000" cy="1440000"/>
                        <wp:effectExtent l="95250" t="19050" r="0" b="103505"/>
                        <wp:docPr id="58" name="Diagrama 58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8" r:lo="rId39" r:qs="rId40" r:cs="rId41"/>
                          </a:graphicData>
                        </a:graphic>
                      </wp:inline>
                    </w:drawing>
                  </w:r>
                </w:p>
              </w:tc>
            </w:tr>
            <w:tr w:rsidR="00370117" w14:paraId="04FBDCC0" w14:textId="77777777" w:rsidTr="00027D7A">
              <w:tc>
                <w:tcPr>
                  <w:tcW w:w="9432" w:type="dxa"/>
                </w:tcPr>
                <w:p w14:paraId="32ABD44A" w14:textId="2AC432D4" w:rsidR="00370117" w:rsidRDefault="00370117" w:rsidP="00A71A78">
                  <w:pPr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43DEBD64" wp14:editId="2AA24AC4">
                        <wp:extent cx="5400000" cy="1440000"/>
                        <wp:effectExtent l="0" t="0" r="67945" b="0"/>
                        <wp:docPr id="57" name="Diagrama 57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3" r:lo="rId44" r:qs="rId45" r:cs="rId46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76E2ACA9" w14:textId="73E4ED4E" w:rsidR="00A71A78" w:rsidRPr="005A1F2E" w:rsidRDefault="00A71A78" w:rsidP="00A71A78">
            <w:pPr>
              <w:rPr>
                <w:rFonts w:ascii="Arial" w:hAnsi="Arial" w:cs="Arial"/>
              </w:rPr>
            </w:pPr>
          </w:p>
        </w:tc>
      </w:tr>
      <w:tr w:rsidR="00A71A78" w:rsidRPr="009B2573" w14:paraId="26D84751" w14:textId="77777777" w:rsidTr="000044EC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8023B" w:rsidRPr="009B2573" w14:paraId="39913B6F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27A668F" w14:textId="13A1D403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1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4CBD3C76" w14:textId="0890D4C5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idDatos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12C563C5" w14:textId="1015A0AC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String, unique, private</w:t>
            </w:r>
          </w:p>
        </w:tc>
      </w:tr>
      <w:tr w:rsidR="00A8023B" w:rsidRPr="00B33109" w14:paraId="16247058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C358C30" w14:textId="5C1EB63C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2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6D4FEE51" w14:textId="0B4A69C9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typeFrame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64BD7B82" w14:textId="77777777" w:rsidR="00A8023B" w:rsidRPr="00B33109" w:rsidRDefault="00090D15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B33109">
              <w:rPr>
                <w:rFonts w:ascii="Arial" w:eastAsia="Arial Unicode MS" w:hAnsi="Arial" w:cs="Arial"/>
                <w:color w:val="000000" w:themeColor="text1"/>
                <w:lang w:val="en-US"/>
              </w:rPr>
              <w:t>Enumeration TypeD</w:t>
            </w:r>
            <w:r w:rsidR="00A8023B" w:rsidRPr="00B33109">
              <w:rPr>
                <w:rFonts w:ascii="Arial" w:eastAsia="Arial Unicode MS" w:hAnsi="Arial" w:cs="Arial"/>
                <w:color w:val="000000" w:themeColor="text1"/>
                <w:lang w:val="en-US"/>
              </w:rPr>
              <w:t>atos</w:t>
            </w:r>
          </w:p>
          <w:p w14:paraId="0587C043" w14:textId="77777777" w:rsidR="00B33109" w:rsidRP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B33109">
              <w:rPr>
                <w:rFonts w:ascii="Arial" w:eastAsia="Arial Unicode MS" w:hAnsi="Arial" w:cs="Arial"/>
                <w:color w:val="000000" w:themeColor="text1"/>
                <w:lang w:val="en-US"/>
              </w:rPr>
              <w:t>Start</w:t>
            </w:r>
          </w:p>
          <w:p w14:paraId="13C4E1C3" w14:textId="77777777" w:rsidR="00B33109" w:rsidRP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B33109">
              <w:rPr>
                <w:rFonts w:ascii="Arial" w:eastAsia="Arial Unicode MS" w:hAnsi="Arial" w:cs="Arial"/>
                <w:color w:val="000000" w:themeColor="text1"/>
                <w:lang w:val="en-US"/>
              </w:rPr>
              <w:t>Identification</w:t>
            </w:r>
          </w:p>
          <w:p w14:paraId="2D9D9F59" w14:textId="77777777" w:rsid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 w:rsidRPr="00B33109">
              <w:rPr>
                <w:rFonts w:ascii="Arial" w:eastAsia="Arial Unicode MS" w:hAnsi="Arial" w:cs="Arial"/>
                <w:color w:val="000000" w:themeColor="text1"/>
                <w:lang w:val="en-US"/>
              </w:rPr>
              <w:t>L</w:t>
            </w: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ectures</w:t>
            </w:r>
          </w:p>
          <w:p w14:paraId="248FC7F9" w14:textId="77777777" w:rsid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Ending</w:t>
            </w:r>
          </w:p>
          <w:p w14:paraId="42AC144B" w14:textId="77777777" w:rsid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Error</w:t>
            </w:r>
          </w:p>
          <w:p w14:paraId="6CEDB7EB" w14:textId="77777777" w:rsid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Event</w:t>
            </w:r>
          </w:p>
          <w:p w14:paraId="2E76944F" w14:textId="65BF87F6" w:rsidR="00B33109" w:rsidRPr="00B33109" w:rsidRDefault="00B33109" w:rsidP="00A8023B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n-U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n-US"/>
              </w:rPr>
              <w:t>Alarm</w:t>
            </w:r>
          </w:p>
        </w:tc>
      </w:tr>
      <w:tr w:rsidR="00A8023B" w:rsidRPr="009B2573" w14:paraId="5E767F08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20BDCB3" w14:textId="76B5AC80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3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0C1E8E01" w14:textId="66FD1E5F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headerFrame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0B3A8113" w14:textId="14471261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String, Obligatorio</w:t>
            </w:r>
          </w:p>
        </w:tc>
      </w:tr>
      <w:tr w:rsidR="00A8023B" w:rsidRPr="009B2573" w14:paraId="0EE22664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3999688" w14:textId="0598D794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4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4630C010" w14:textId="104F92CD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crcFrame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57450BCA" w14:textId="75FFBAFF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String, Obligatorio</w:t>
            </w:r>
          </w:p>
        </w:tc>
      </w:tr>
      <w:tr w:rsidR="00A8023B" w:rsidRPr="009B2573" w14:paraId="0CFCDFB4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F339D74" w14:textId="40C8E7E9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5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0A2C4894" w14:textId="7675AFB5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timestamp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5FE91CA5" w14:textId="13F593BA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String, Obligatorio, private</w:t>
            </w:r>
          </w:p>
        </w:tc>
      </w:tr>
      <w:tr w:rsidR="00A8023B" w:rsidRPr="009B2573" w14:paraId="490E4692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65656FA" w14:textId="2D57B9F1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6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19539841" w14:textId="19851564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componente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3704AA83" w14:textId="23E8371E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Componente [1…*]</w:t>
            </w:r>
          </w:p>
        </w:tc>
      </w:tr>
      <w:tr w:rsidR="00A8023B" w:rsidRPr="009B2573" w14:paraId="5788920C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D125A85" w14:textId="325D0B4E" w:rsidR="00A8023B" w:rsidRPr="00A8023B" w:rsidRDefault="00A8023B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7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24277E6E" w14:textId="3687820F" w:rsidR="00A8023B" w:rsidRPr="00A8023B" w:rsidRDefault="00A8023B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lecturas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1A29FAD6" w14:textId="71CC921B" w:rsidR="00A8023B" w:rsidRPr="00A8023B" w:rsidRDefault="00A8023B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A8023B">
              <w:rPr>
                <w:rFonts w:ascii="Arial" w:eastAsia="Arial Unicode MS" w:hAnsi="Arial" w:cs="Arial"/>
                <w:color w:val="000000" w:themeColor="text1"/>
                <w:lang w:val="es-ES"/>
              </w:rPr>
              <w:t>String [1…*]</w:t>
            </w:r>
          </w:p>
        </w:tc>
      </w:tr>
      <w:tr w:rsidR="000044EC" w:rsidRPr="009B2573" w14:paraId="6277D18F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AB982E" w14:textId="29AF5383" w:rsidR="000044EC" w:rsidRPr="00A8023B" w:rsidRDefault="000044EC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8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2FA00AA" w14:textId="46238608" w:rsidR="000044EC" w:rsidRPr="00A8023B" w:rsidRDefault="000044EC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timeout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5BF85F95" w14:textId="3E6753A7" w:rsidR="000044EC" w:rsidRPr="00A8023B" w:rsidRDefault="000044EC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Integer, Obligatorio</w:t>
            </w:r>
          </w:p>
        </w:tc>
      </w:tr>
      <w:tr w:rsidR="00AB3D3D" w:rsidRPr="009B2573" w14:paraId="4857DD07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813AF1E" w14:textId="6DC725F0" w:rsidR="00AB3D3D" w:rsidRDefault="00AB3D3D" w:rsidP="00A8023B">
            <w:pPr>
              <w:spacing w:line="240" w:lineRule="auto"/>
              <w:jc w:val="center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lastRenderedPageBreak/>
              <w:t>9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6631DCD3" w14:textId="0C076492" w:rsidR="00AB3D3D" w:rsidRDefault="00AB3D3D" w:rsidP="00A71A78">
            <w:pPr>
              <w:spacing w:line="240" w:lineRule="auto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task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61A32687" w14:textId="77777777" w:rsidR="00AB3D3D" w:rsidRDefault="00AB3D3D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Enumeration TaskDatos</w:t>
            </w:r>
          </w:p>
          <w:p w14:paraId="402A22A0" w14:textId="77777777" w:rsidR="00AB3D3D" w:rsidRPr="00355A96" w:rsidRDefault="00AB3D3D" w:rsidP="00355A96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355A96">
              <w:rPr>
                <w:rFonts w:ascii="Arial" w:eastAsia="Arial Unicode MS" w:hAnsi="Arial" w:cs="Arial"/>
                <w:color w:val="000000" w:themeColor="text1"/>
                <w:lang w:val="es-ES"/>
              </w:rPr>
              <w:t>Lecturas Componente</w:t>
            </w:r>
          </w:p>
          <w:p w14:paraId="52784194" w14:textId="77777777" w:rsidR="00AB3D3D" w:rsidRPr="00355A96" w:rsidRDefault="00AB3D3D" w:rsidP="00355A96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355A96">
              <w:rPr>
                <w:rFonts w:ascii="Arial" w:eastAsia="Arial Unicode MS" w:hAnsi="Arial" w:cs="Arial"/>
                <w:color w:val="000000" w:themeColor="text1"/>
                <w:lang w:val="es-ES"/>
              </w:rPr>
              <w:t>Almacenar Lecturas</w:t>
            </w:r>
          </w:p>
          <w:p w14:paraId="21F17D12" w14:textId="6B28F154" w:rsidR="00AB3D3D" w:rsidRPr="00355A96" w:rsidRDefault="00AB3D3D" w:rsidP="00355A96">
            <w:pPr>
              <w:pStyle w:val="Prrafodelista"/>
              <w:numPr>
                <w:ilvl w:val="0"/>
                <w:numId w:val="4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ES"/>
              </w:rPr>
            </w:pPr>
            <w:r w:rsidRPr="00355A96">
              <w:rPr>
                <w:rFonts w:ascii="Arial" w:eastAsia="Arial Unicode MS" w:hAnsi="Arial" w:cs="Arial"/>
                <w:color w:val="000000" w:themeColor="text1"/>
                <w:lang w:val="es-ES"/>
              </w:rPr>
              <w:t>Backup Datos</w:t>
            </w: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6A789BB0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0044EC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0044EC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693AB913" w:rsidR="00A71A78" w:rsidRPr="009B2573" w:rsidRDefault="00AB3D3D" w:rsidP="00B33109">
            <w:pPr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p w14:paraId="0CDBE7C2" w14:textId="190D3AF6" w:rsidR="00A71A78" w:rsidRPr="009B2573" w:rsidRDefault="00A8023B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lecturaComponentes</w:t>
            </w:r>
          </w:p>
        </w:tc>
        <w:tc>
          <w:tcPr>
            <w:tcW w:w="4560" w:type="dxa"/>
            <w:gridSpan w:val="3"/>
            <w:tcBorders>
              <w:bottom w:val="single" w:sz="4" w:space="0" w:color="auto"/>
            </w:tcBorders>
            <w:vAlign w:val="center"/>
          </w:tcPr>
          <w:p w14:paraId="723F609F" w14:textId="77777777" w:rsidR="00A71A78" w:rsidRDefault="00090D15" w:rsidP="00370117">
            <w:pPr>
              <w:spacing w:line="24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Enumeration ArchivoLecturas</w:t>
            </w:r>
          </w:p>
          <w:p w14:paraId="0825CEEB" w14:textId="77777777" w:rsidR="00090D15" w:rsidRPr="00355A96" w:rsidRDefault="00090D15" w:rsidP="00355A96">
            <w:pPr>
              <w:pStyle w:val="Prrafodelista"/>
              <w:numPr>
                <w:ilvl w:val="0"/>
                <w:numId w:val="41"/>
              </w:numPr>
              <w:spacing w:line="240" w:lineRule="auto"/>
              <w:rPr>
                <w:rFonts w:ascii="Arial" w:hAnsi="Arial" w:cs="Arial"/>
                <w:color w:val="000000" w:themeColor="text1"/>
              </w:rPr>
            </w:pPr>
            <w:r w:rsidRPr="00355A96">
              <w:rPr>
                <w:rFonts w:ascii="Arial" w:hAnsi="Arial" w:cs="Arial"/>
                <w:color w:val="000000" w:themeColor="text1"/>
              </w:rPr>
              <w:t>txt</w:t>
            </w:r>
          </w:p>
          <w:p w14:paraId="1C68B253" w14:textId="77777777" w:rsidR="00090D15" w:rsidRPr="00355A96" w:rsidRDefault="00090D15" w:rsidP="00355A96">
            <w:pPr>
              <w:pStyle w:val="Prrafodelista"/>
              <w:numPr>
                <w:ilvl w:val="0"/>
                <w:numId w:val="41"/>
              </w:numPr>
              <w:spacing w:line="240" w:lineRule="auto"/>
              <w:rPr>
                <w:rFonts w:ascii="Arial" w:hAnsi="Arial" w:cs="Arial"/>
                <w:color w:val="000000" w:themeColor="text1"/>
              </w:rPr>
            </w:pPr>
            <w:r w:rsidRPr="00355A96">
              <w:rPr>
                <w:rFonts w:ascii="Arial" w:hAnsi="Arial" w:cs="Arial"/>
                <w:color w:val="000000" w:themeColor="text1"/>
              </w:rPr>
              <w:t>CSV</w:t>
            </w:r>
          </w:p>
          <w:p w14:paraId="5D6C391A" w14:textId="77777777" w:rsidR="00090D15" w:rsidRPr="00C224D4" w:rsidRDefault="00090D15" w:rsidP="00355A96">
            <w:pPr>
              <w:pStyle w:val="Prrafodelista"/>
              <w:numPr>
                <w:ilvl w:val="0"/>
                <w:numId w:val="41"/>
              </w:numPr>
              <w:spacing w:line="240" w:lineRule="auto"/>
              <w:rPr>
                <w:rFonts w:ascii="Arial" w:hAnsi="Arial" w:cs="Arial"/>
                <w:color w:val="800000"/>
              </w:rPr>
            </w:pPr>
            <w:r w:rsidRPr="00355A96">
              <w:rPr>
                <w:rFonts w:ascii="Arial" w:hAnsi="Arial" w:cs="Arial"/>
                <w:color w:val="000000" w:themeColor="text1"/>
              </w:rPr>
              <w:t>XML</w:t>
            </w:r>
          </w:p>
          <w:p w14:paraId="1C33A088" w14:textId="1BD776E9" w:rsidR="00C224D4" w:rsidRPr="00355A96" w:rsidRDefault="00C224D4" w:rsidP="00355A96">
            <w:pPr>
              <w:pStyle w:val="Prrafodelista"/>
              <w:numPr>
                <w:ilvl w:val="0"/>
                <w:numId w:val="41"/>
              </w:numPr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000000" w:themeColor="text1"/>
              </w:rPr>
              <w:t>PDF</w:t>
            </w: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2D7FC352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  <w:r w:rsidR="00370117">
              <w:rPr>
                <w:noProof/>
                <w:lang w:eastAsia="es-CO"/>
              </w:rPr>
              <w:t xml:space="preserve"> </w:t>
            </w:r>
          </w:p>
          <w:p w14:paraId="6C65B5E7" w14:textId="6CAB46BF" w:rsidR="00C67EEB" w:rsidRDefault="00C67EEB" w:rsidP="00A71A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iniciado una sesión en INPETEL CLOUD</w:t>
            </w:r>
          </w:p>
          <w:p w14:paraId="1C930E0F" w14:textId="1F85A8D7" w:rsidR="00A71A78" w:rsidRDefault="00CB29E3" w:rsidP="00A71A78">
            <w:pPr>
              <w:rPr>
                <w:rFonts w:ascii="Arial" w:hAnsi="Arial" w:cs="Arial"/>
              </w:rPr>
            </w:pPr>
            <w:r w:rsidRPr="00CB29E3">
              <w:rPr>
                <w:rFonts w:ascii="Arial" w:hAnsi="Arial" w:cs="Arial"/>
              </w:rPr>
              <w:t>El usuario debe contar con permisos de administrador o superadministrador</w:t>
            </w:r>
            <w:r>
              <w:rPr>
                <w:rFonts w:ascii="Arial" w:hAnsi="Arial" w:cs="Arial"/>
              </w:rPr>
              <w:t>.</w:t>
            </w:r>
          </w:p>
          <w:p w14:paraId="65AAFBD2" w14:textId="508C8147" w:rsidR="00CB29E3" w:rsidRPr="00CB29E3" w:rsidRDefault="0083493A" w:rsidP="00A71A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debe conectar con la instancia de la base de datos </w:t>
            </w:r>
          </w:p>
          <w:p w14:paraId="6508B8DC" w14:textId="77777777" w:rsidR="00A71A78" w:rsidRPr="00AD0CCF" w:rsidRDefault="00A71A78" w:rsidP="0083493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0DE8471B" w:rsidR="00A71A78" w:rsidRDefault="007940ED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Leer datos</w:t>
            </w: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546661" w:rsidRPr="000463D8" w14:paraId="07101536" w14:textId="77777777" w:rsidTr="00546661">
        <w:tc>
          <w:tcPr>
            <w:tcW w:w="804" w:type="dxa"/>
            <w:gridSpan w:val="2"/>
            <w:shd w:val="clear" w:color="auto" w:fill="D9D9D9"/>
          </w:tcPr>
          <w:p w14:paraId="088D90A5" w14:textId="77777777" w:rsidR="00546661" w:rsidRPr="000463D8" w:rsidRDefault="00546661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9F2B39A" w14:textId="77777777" w:rsidR="00546661" w:rsidRPr="000463D8" w:rsidRDefault="00546661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gridSpan w:val="2"/>
            <w:shd w:val="clear" w:color="auto" w:fill="D9D9D9"/>
          </w:tcPr>
          <w:p w14:paraId="4FBCFC08" w14:textId="563B2D63" w:rsidR="00546661" w:rsidRPr="000463D8" w:rsidRDefault="00546661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/>
          </w:tcPr>
          <w:p w14:paraId="2EE0F47C" w14:textId="0272C849" w:rsidR="00546661" w:rsidRPr="000463D8" w:rsidRDefault="00546661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07870" w:rsidRPr="000463D8" w14:paraId="5E89C7FE" w14:textId="77777777" w:rsidTr="00546661">
        <w:tc>
          <w:tcPr>
            <w:tcW w:w="804" w:type="dxa"/>
            <w:gridSpan w:val="2"/>
          </w:tcPr>
          <w:p w14:paraId="72223D30" w14:textId="34CBA79F" w:rsidR="00007870" w:rsidRPr="009F42D3" w:rsidRDefault="00007870" w:rsidP="00007870">
            <w:pPr>
              <w:jc w:val="center"/>
              <w:rPr>
                <w:rFonts w:ascii="Arial" w:hAnsi="Arial" w:cs="Arial"/>
                <w:color w:val="000000" w:themeColor="text1"/>
                <w:lang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26925014" w14:textId="7C658A6D" w:rsidR="00007870" w:rsidRPr="009F42D3" w:rsidRDefault="002279D8" w:rsidP="002279D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Iniciar tarea</w:t>
            </w:r>
            <w:r w:rsidR="00007870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007870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lecturas</w:t>
            </w:r>
            <w:r w:rsidR="00007870" w:rsidRPr="002C77E5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  <w:r w:rsidR="00071792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</w:t>
            </w:r>
          </w:p>
        </w:tc>
        <w:tc>
          <w:tcPr>
            <w:tcW w:w="753" w:type="dxa"/>
            <w:gridSpan w:val="2"/>
          </w:tcPr>
          <w:p w14:paraId="5616C9A2" w14:textId="1DAA9E85" w:rsidR="00007870" w:rsidRPr="009F42D3" w:rsidRDefault="00007870" w:rsidP="00007870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434238CC" w14:textId="2A872531" w:rsidR="00007870" w:rsidRPr="009F42D3" w:rsidRDefault="00007870" w:rsidP="00007870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B33109" w:rsidRPr="000463D8" w14:paraId="3F19A101" w14:textId="77777777" w:rsidTr="00546661">
        <w:tc>
          <w:tcPr>
            <w:tcW w:w="804" w:type="dxa"/>
            <w:gridSpan w:val="2"/>
          </w:tcPr>
          <w:p w14:paraId="65023A24" w14:textId="5542672C" w:rsidR="00B33109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217D71BD" w14:textId="3609A18B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inicio 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lecturas componente</w:t>
            </w:r>
          </w:p>
        </w:tc>
        <w:tc>
          <w:tcPr>
            <w:tcW w:w="753" w:type="dxa"/>
            <w:gridSpan w:val="2"/>
          </w:tcPr>
          <w:p w14:paraId="64812065" w14:textId="45548D8E" w:rsid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3</w:t>
            </w:r>
          </w:p>
        </w:tc>
        <w:tc>
          <w:tcPr>
            <w:tcW w:w="3851" w:type="dxa"/>
            <w:gridSpan w:val="2"/>
          </w:tcPr>
          <w:p w14:paraId="48C4C07F" w14:textId="54400626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Validar información componente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s</w:t>
            </w:r>
          </w:p>
        </w:tc>
      </w:tr>
      <w:tr w:rsidR="00B33109" w:rsidRPr="000463D8" w14:paraId="3C0F8902" w14:textId="77777777" w:rsidTr="00546661">
        <w:tc>
          <w:tcPr>
            <w:tcW w:w="804" w:type="dxa"/>
            <w:gridSpan w:val="2"/>
          </w:tcPr>
          <w:p w14:paraId="0528FD00" w14:textId="77777777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107EA7F1" w14:textId="77777777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65FD9234" w14:textId="1574BE51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3851" w:type="dxa"/>
            <w:gridSpan w:val="2"/>
          </w:tcPr>
          <w:p w14:paraId="4BDEC3EF" w14:textId="38B346C8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Solicitar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archivo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de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lecturas a cliente</w:t>
            </w:r>
          </w:p>
        </w:tc>
      </w:tr>
      <w:tr w:rsidR="00B33109" w:rsidRPr="000463D8" w14:paraId="6E99AD48" w14:textId="77777777" w:rsidTr="00546661">
        <w:tc>
          <w:tcPr>
            <w:tcW w:w="804" w:type="dxa"/>
            <w:gridSpan w:val="2"/>
          </w:tcPr>
          <w:p w14:paraId="2E75D614" w14:textId="6EEDEFD2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5</w:t>
            </w:r>
          </w:p>
        </w:tc>
        <w:tc>
          <w:tcPr>
            <w:tcW w:w="4250" w:type="dxa"/>
            <w:gridSpan w:val="3"/>
          </w:tcPr>
          <w:p w14:paraId="79A29959" w14:textId="1C414E76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Obtener lecturas solicitadas</w:t>
            </w:r>
          </w:p>
        </w:tc>
        <w:tc>
          <w:tcPr>
            <w:tcW w:w="753" w:type="dxa"/>
            <w:gridSpan w:val="2"/>
          </w:tcPr>
          <w:p w14:paraId="6DE1F499" w14:textId="77777777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107188CC" w14:textId="77777777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B33109" w:rsidRPr="000463D8" w14:paraId="5DA17438" w14:textId="77777777" w:rsidTr="00546661">
        <w:tc>
          <w:tcPr>
            <w:tcW w:w="804" w:type="dxa"/>
            <w:gridSpan w:val="2"/>
          </w:tcPr>
          <w:p w14:paraId="3B07DBC2" w14:textId="22D48691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6</w:t>
            </w:r>
          </w:p>
        </w:tc>
        <w:tc>
          <w:tcPr>
            <w:tcW w:w="4250" w:type="dxa"/>
            <w:gridSpan w:val="3"/>
          </w:tcPr>
          <w:p w14:paraId="378666A3" w14:textId="31296B1D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archivo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de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lectura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s</w:t>
            </w:r>
          </w:p>
        </w:tc>
        <w:tc>
          <w:tcPr>
            <w:tcW w:w="753" w:type="dxa"/>
            <w:gridSpan w:val="2"/>
          </w:tcPr>
          <w:p w14:paraId="3A1C47CB" w14:textId="2993295F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69FB02A5" w14:textId="2F3BF0D7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B33109" w:rsidRPr="000463D8" w14:paraId="3D1CCF38" w14:textId="77777777" w:rsidTr="00546661">
        <w:tc>
          <w:tcPr>
            <w:tcW w:w="804" w:type="dxa"/>
            <w:gridSpan w:val="2"/>
          </w:tcPr>
          <w:p w14:paraId="3BABEA2A" w14:textId="77777777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4D433003" w14:textId="77777777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2595CC5E" w14:textId="4E4EE358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7</w:t>
            </w:r>
          </w:p>
        </w:tc>
        <w:tc>
          <w:tcPr>
            <w:tcW w:w="3851" w:type="dxa"/>
            <w:gridSpan w:val="2"/>
          </w:tcPr>
          <w:p w14:paraId="7ECDED7D" w14:textId="7306B84F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G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uardar archivo de  lectura en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carpeta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temporal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Pr="007940ED">
              <w:rPr>
                <w:rFonts w:ascii="Arial" w:hAnsi="Arial" w:cs="Arial"/>
                <w:i/>
                <w:color w:val="000000" w:themeColor="text1"/>
                <w:lang w:val="es-ES" w:eastAsia="es-ES"/>
              </w:rPr>
              <w:t>solicitudes</w:t>
            </w:r>
          </w:p>
        </w:tc>
      </w:tr>
      <w:tr w:rsidR="00B33109" w:rsidRPr="000463D8" w14:paraId="26C41C76" w14:textId="77777777" w:rsidTr="00546661">
        <w:tc>
          <w:tcPr>
            <w:tcW w:w="804" w:type="dxa"/>
            <w:gridSpan w:val="2"/>
          </w:tcPr>
          <w:p w14:paraId="15466619" w14:textId="77777777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48C77CE3" w14:textId="77777777" w:rsidR="00B33109" w:rsidRPr="009F42D3" w:rsidRDefault="00B33109" w:rsidP="00B33109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280EE5F6" w14:textId="6B190D5B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</w:tcPr>
          <w:p w14:paraId="5E98CB82" w14:textId="6634BAE2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de finalización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de tarea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lectura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s componente</w:t>
            </w:r>
          </w:p>
        </w:tc>
      </w:tr>
      <w:tr w:rsidR="00B33109" w:rsidRPr="000463D8" w14:paraId="6A6AAE38" w14:textId="77777777" w:rsidTr="00546661">
        <w:tc>
          <w:tcPr>
            <w:tcW w:w="804" w:type="dxa"/>
            <w:gridSpan w:val="2"/>
          </w:tcPr>
          <w:p w14:paraId="60EA4A43" w14:textId="4B588DE2" w:rsidR="00B33109" w:rsidRPr="009F42D3" w:rsidRDefault="00B33109" w:rsidP="00B33109">
            <w:pPr>
              <w:jc w:val="center"/>
              <w:rPr>
                <w:rFonts w:ascii="Arial" w:hAnsi="Arial" w:cs="Arial"/>
                <w:color w:val="000000" w:themeColor="text1"/>
                <w:lang w:eastAsia="es-ES"/>
              </w:rPr>
            </w:pPr>
            <w:r>
              <w:rPr>
                <w:rFonts w:ascii="Arial" w:hAnsi="Arial" w:cs="Arial"/>
                <w:color w:val="000000" w:themeColor="text1"/>
                <w:lang w:eastAsia="es-ES"/>
              </w:rPr>
              <w:t>9</w:t>
            </w:r>
          </w:p>
        </w:tc>
        <w:tc>
          <w:tcPr>
            <w:tcW w:w="4250" w:type="dxa"/>
            <w:gridSpan w:val="3"/>
          </w:tcPr>
          <w:p w14:paraId="172FDF35" w14:textId="25F41B92" w:rsidR="00B33109" w:rsidRPr="009F42D3" w:rsidRDefault="002279D8" w:rsidP="002279D8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Finalizar tarea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lecturas</w:t>
            </w:r>
            <w:r w:rsidRPr="002C77E5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  <w:tc>
          <w:tcPr>
            <w:tcW w:w="753" w:type="dxa"/>
            <w:gridSpan w:val="2"/>
          </w:tcPr>
          <w:p w14:paraId="2292B931" w14:textId="77777777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71D74478" w14:textId="77777777" w:rsidR="00B33109" w:rsidRPr="009F42D3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B33109" w:rsidRPr="000463D8" w14:paraId="17B82CF2" w14:textId="77777777" w:rsidTr="00071792">
        <w:tc>
          <w:tcPr>
            <w:tcW w:w="9658" w:type="dxa"/>
            <w:gridSpan w:val="9"/>
          </w:tcPr>
          <w:p w14:paraId="7761ED18" w14:textId="77777777" w:rsidR="00B33109" w:rsidRPr="00CC2F74" w:rsidRDefault="00B33109" w:rsidP="00B3310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2D1BA2B" w14:textId="61855CA5" w:rsidR="00B33109" w:rsidRPr="00852FC8" w:rsidRDefault="00B33109" w:rsidP="00B33109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Las lecturas del componente serán guardadas.</w:t>
            </w:r>
          </w:p>
          <w:p w14:paraId="7E477DF5" w14:textId="77777777" w:rsidR="00B33109" w:rsidRPr="00071792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eastAsia="es-ES"/>
              </w:rPr>
            </w:pPr>
          </w:p>
        </w:tc>
      </w:tr>
      <w:tr w:rsidR="00B33109" w:rsidRPr="000463D8" w14:paraId="307D28C6" w14:textId="77777777" w:rsidTr="00071792">
        <w:tc>
          <w:tcPr>
            <w:tcW w:w="9658" w:type="dxa"/>
            <w:gridSpan w:val="9"/>
          </w:tcPr>
          <w:p w14:paraId="3BBEEDBE" w14:textId="77777777" w:rsidR="00B33109" w:rsidRPr="000463D8" w:rsidRDefault="00B33109" w:rsidP="00B33109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6B370F6" w14:textId="77777777" w:rsidR="00B33109" w:rsidRDefault="00B33109" w:rsidP="00B33109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0044EC">
              <w:rPr>
                <w:rFonts w:ascii="Arial" w:eastAsia="Arial Unicode MS" w:hAnsi="Arial" w:cs="Arial"/>
                <w:color w:val="000000" w:themeColor="text1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0FA10D05" w14:textId="77777777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33109" w:rsidRPr="000463D8" w14:paraId="20C0B692" w14:textId="77777777" w:rsidTr="000044EC">
        <w:tc>
          <w:tcPr>
            <w:tcW w:w="846" w:type="dxa"/>
            <w:gridSpan w:val="3"/>
            <w:shd w:val="clear" w:color="auto" w:fill="D9D9D9" w:themeFill="background1" w:themeFillShade="D9"/>
          </w:tcPr>
          <w:p w14:paraId="63661CAA" w14:textId="6198C319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2" w:type="dxa"/>
            <w:gridSpan w:val="3"/>
            <w:shd w:val="clear" w:color="auto" w:fill="D9D9D9" w:themeFill="background1" w:themeFillShade="D9"/>
          </w:tcPr>
          <w:p w14:paraId="5F6687EA" w14:textId="3C818174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560" w:type="dxa"/>
            <w:gridSpan w:val="3"/>
            <w:shd w:val="clear" w:color="auto" w:fill="D9D9D9" w:themeFill="background1" w:themeFillShade="D9"/>
          </w:tcPr>
          <w:p w14:paraId="690FDDE6" w14:textId="4F502425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33109" w:rsidRPr="000463D8" w14:paraId="7723A4D0" w14:textId="77777777" w:rsidTr="000044EC">
        <w:tc>
          <w:tcPr>
            <w:tcW w:w="846" w:type="dxa"/>
            <w:gridSpan w:val="3"/>
            <w:shd w:val="clear" w:color="auto" w:fill="FFFFFF" w:themeFill="background1"/>
          </w:tcPr>
          <w:p w14:paraId="1B430AAC" w14:textId="26045E73" w:rsidR="00B33109" w:rsidRP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 w:rsidRPr="00B33109">
              <w:rPr>
                <w:rFonts w:ascii="Arial" w:hAnsi="Arial" w:cs="Arial"/>
              </w:rPr>
              <w:t>4</w:t>
            </w:r>
          </w:p>
        </w:tc>
        <w:tc>
          <w:tcPr>
            <w:tcW w:w="4252" w:type="dxa"/>
            <w:gridSpan w:val="3"/>
            <w:shd w:val="clear" w:color="auto" w:fill="FFFFFF" w:themeFill="background1"/>
          </w:tcPr>
          <w:p w14:paraId="75FD3A4E" w14:textId="5B0A3A47" w:rsidR="00B33109" w:rsidRPr="000044EC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“tipo de trama no corresponde a un formato valido”, </w:t>
            </w:r>
            <w:r w:rsidRPr="000044EC">
              <w:rPr>
                <w:rFonts w:ascii="Arial" w:hAnsi="Arial" w:cs="Arial"/>
              </w:rPr>
              <w:t>“Componente no existe en la base de datos”, “CRC trama no es válido”, “la trama no está completa”, “timeout finalizo”</w:t>
            </w:r>
          </w:p>
        </w:tc>
        <w:tc>
          <w:tcPr>
            <w:tcW w:w="4560" w:type="dxa"/>
            <w:gridSpan w:val="3"/>
            <w:shd w:val="clear" w:color="auto" w:fill="FFFFFF" w:themeFill="background1"/>
          </w:tcPr>
          <w:p w14:paraId="5436863A" w14:textId="3738C256" w:rsidR="00B33109" w:rsidRPr="00C1111C" w:rsidRDefault="00B33109" w:rsidP="00B331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[id6]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Validación componentes falló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2551D9D" w14:textId="7E7A1F3A" w:rsid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[Id3, Id4]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Algunos campos en la trama no son válidos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51BE0C9" w14:textId="77777777" w:rsid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espera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EB2A9AA" w14:textId="7A889E7A" w:rsidR="00B33109" w:rsidRPr="000463D8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>Enviar trama de error tarea lecturas</w:t>
            </w:r>
            <w:r>
              <w:rPr>
                <w:rFonts w:ascii="Arial" w:hAnsi="Arial" w:cs="Arial"/>
                <w:color w:val="000000" w:themeColor="text1"/>
              </w:rPr>
              <w:t xml:space="preserve"> componente</w:t>
            </w:r>
          </w:p>
        </w:tc>
      </w:tr>
      <w:tr w:rsidR="00B33109" w:rsidRPr="000463D8" w14:paraId="0A3E3BF8" w14:textId="77777777" w:rsidTr="000044EC">
        <w:tc>
          <w:tcPr>
            <w:tcW w:w="846" w:type="dxa"/>
            <w:gridSpan w:val="3"/>
            <w:shd w:val="clear" w:color="auto" w:fill="FFFFFF" w:themeFill="background1"/>
          </w:tcPr>
          <w:p w14:paraId="02124CFB" w14:textId="1D3E1987" w:rsidR="00B33109" w:rsidRP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</w:rPr>
            </w:pPr>
            <w:r w:rsidRPr="00B33109">
              <w:rPr>
                <w:rFonts w:ascii="Arial" w:hAnsi="Arial" w:cs="Arial"/>
              </w:rPr>
              <w:t>7</w:t>
            </w:r>
          </w:p>
        </w:tc>
        <w:tc>
          <w:tcPr>
            <w:tcW w:w="4252" w:type="dxa"/>
            <w:gridSpan w:val="3"/>
            <w:shd w:val="clear" w:color="auto" w:fill="FFFFFF" w:themeFill="background1"/>
          </w:tcPr>
          <w:p w14:paraId="131FD7D5" w14:textId="306F5816" w:rsidR="00B33109" w:rsidRPr="00090D15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</w:rPr>
            </w:pPr>
            <w:r w:rsidRPr="00090D15">
              <w:rPr>
                <w:rFonts w:ascii="Arial" w:hAnsi="Arial" w:cs="Arial"/>
              </w:rPr>
              <w:t>“timeout finalizó”, “formato de archivo no corresponde a una opción válida”</w:t>
            </w:r>
          </w:p>
        </w:tc>
        <w:tc>
          <w:tcPr>
            <w:tcW w:w="4560" w:type="dxa"/>
            <w:gridSpan w:val="3"/>
            <w:shd w:val="clear" w:color="auto" w:fill="FFFFFF" w:themeFill="background1"/>
          </w:tcPr>
          <w:p w14:paraId="2484167C" w14:textId="6ECDFD3B" w:rsidR="00B33109" w:rsidRPr="00C1111C" w:rsidRDefault="00B33109" w:rsidP="00B331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 w:rsidR="00A419A8">
              <w:rPr>
                <w:rFonts w:ascii="Arial" w:eastAsia="Arial Unicode MS" w:hAnsi="Arial" w:cs="Arial"/>
                <w:color w:val="0000FF"/>
                <w:lang w:val="es-ES"/>
              </w:rPr>
              <w:t>[id10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Formato de archivo no corresponde 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4101521" w14:textId="77777777" w:rsid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lastRenderedPageBreak/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espera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749B5A8" w14:textId="77777777" w:rsidR="00B33109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>Enviar trama de error tarea lecturas</w:t>
            </w:r>
            <w:r>
              <w:rPr>
                <w:rFonts w:ascii="Arial" w:hAnsi="Arial" w:cs="Arial"/>
                <w:color w:val="000000" w:themeColor="text1"/>
              </w:rPr>
              <w:t xml:space="preserve"> componente</w:t>
            </w:r>
          </w:p>
          <w:p w14:paraId="47A7C505" w14:textId="68075EBD" w:rsidR="00AB3D3D" w:rsidRPr="000463D8" w:rsidRDefault="00AB3D3D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B33109" w:rsidRPr="000463D8" w14:paraId="0CE55555" w14:textId="77777777" w:rsidTr="00071792">
        <w:tc>
          <w:tcPr>
            <w:tcW w:w="9658" w:type="dxa"/>
            <w:gridSpan w:val="9"/>
          </w:tcPr>
          <w:p w14:paraId="7E07F788" w14:textId="77777777" w:rsidR="00B33109" w:rsidRDefault="00B33109" w:rsidP="00B3310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FLUJO NORMAL DE TRABAJO:</w:t>
            </w:r>
          </w:p>
          <w:p w14:paraId="12B01A97" w14:textId="103CB7A9" w:rsidR="00B33109" w:rsidRDefault="00B33109" w:rsidP="00B3310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Almacenar datos</w:t>
            </w:r>
          </w:p>
          <w:p w14:paraId="0F0D50E7" w14:textId="77777777" w:rsidR="00B33109" w:rsidRPr="00071792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eastAsia="es-ES"/>
              </w:rPr>
            </w:pPr>
          </w:p>
        </w:tc>
      </w:tr>
      <w:tr w:rsidR="00B33109" w:rsidRPr="000463D8" w14:paraId="10933793" w14:textId="77777777" w:rsidTr="00071792">
        <w:tc>
          <w:tcPr>
            <w:tcW w:w="804" w:type="dxa"/>
            <w:gridSpan w:val="2"/>
            <w:shd w:val="clear" w:color="auto" w:fill="D9D9D9" w:themeFill="background1" w:themeFillShade="D9"/>
          </w:tcPr>
          <w:p w14:paraId="5507662F" w14:textId="3460AEA7" w:rsidR="00B33109" w:rsidRDefault="00B33109" w:rsidP="00B3310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17E7FDC8" w14:textId="7C191EF8" w:rsidR="00B33109" w:rsidRDefault="00B33109" w:rsidP="00B3310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gridSpan w:val="2"/>
            <w:shd w:val="clear" w:color="auto" w:fill="D9D9D9" w:themeFill="background1" w:themeFillShade="D9"/>
          </w:tcPr>
          <w:p w14:paraId="39FF99EE" w14:textId="6AC61C48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1DC102C0" w14:textId="4D37F0AA" w:rsidR="00B33109" w:rsidRPr="00EF48CE" w:rsidRDefault="00B33109" w:rsidP="00B3310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2279D8" w:rsidRPr="000463D8" w14:paraId="301E8C2A" w14:textId="77777777" w:rsidTr="00546661">
        <w:tc>
          <w:tcPr>
            <w:tcW w:w="804" w:type="dxa"/>
            <w:gridSpan w:val="2"/>
          </w:tcPr>
          <w:p w14:paraId="7AC7C23D" w14:textId="56EEF0B6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5C739512" w14:textId="48FD8309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Iniciar tarea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almacenar lecturas </w:t>
            </w:r>
          </w:p>
        </w:tc>
        <w:tc>
          <w:tcPr>
            <w:tcW w:w="753" w:type="dxa"/>
            <w:gridSpan w:val="2"/>
          </w:tcPr>
          <w:p w14:paraId="592AB791" w14:textId="77777777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56D12252" w14:textId="77777777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2279D8" w:rsidRPr="000463D8" w14:paraId="6FC532E7" w14:textId="77777777" w:rsidTr="00546661">
        <w:tc>
          <w:tcPr>
            <w:tcW w:w="804" w:type="dxa"/>
            <w:gridSpan w:val="2"/>
          </w:tcPr>
          <w:p w14:paraId="1EF40213" w14:textId="2596A246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12004C13" w14:textId="3F57F3D0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inicio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almacenar lecturas</w:t>
            </w:r>
          </w:p>
        </w:tc>
        <w:tc>
          <w:tcPr>
            <w:tcW w:w="753" w:type="dxa"/>
            <w:gridSpan w:val="2"/>
          </w:tcPr>
          <w:p w14:paraId="30733F15" w14:textId="7D4A390A" w:rsidR="002279D8" w:rsidRPr="004E19FF" w:rsidRDefault="002279D8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3</w:t>
            </w:r>
          </w:p>
        </w:tc>
        <w:tc>
          <w:tcPr>
            <w:tcW w:w="3851" w:type="dxa"/>
            <w:gridSpan w:val="2"/>
          </w:tcPr>
          <w:p w14:paraId="5047DBB9" w14:textId="77F1383F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Validar información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lecturas</w:t>
            </w:r>
          </w:p>
        </w:tc>
      </w:tr>
      <w:tr w:rsidR="002279D8" w:rsidRPr="000463D8" w14:paraId="5CF1F192" w14:textId="77777777" w:rsidTr="00546661">
        <w:tc>
          <w:tcPr>
            <w:tcW w:w="804" w:type="dxa"/>
            <w:gridSpan w:val="2"/>
          </w:tcPr>
          <w:p w14:paraId="26706670" w14:textId="77777777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4116AECE" w14:textId="77777777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1E3CDFB1" w14:textId="4A759298" w:rsidR="002279D8" w:rsidRPr="004E19FF" w:rsidRDefault="002279D8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3851" w:type="dxa"/>
            <w:gridSpan w:val="2"/>
          </w:tcPr>
          <w:p w14:paraId="205E4E63" w14:textId="4AC747F7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Leer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archivo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de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lecturas en base de datos</w:t>
            </w:r>
          </w:p>
        </w:tc>
      </w:tr>
      <w:tr w:rsidR="002279D8" w:rsidRPr="000463D8" w14:paraId="09D80BFB" w14:textId="77777777" w:rsidTr="00546661">
        <w:tc>
          <w:tcPr>
            <w:tcW w:w="804" w:type="dxa"/>
            <w:gridSpan w:val="2"/>
          </w:tcPr>
          <w:p w14:paraId="48CD646D" w14:textId="7EAFDF64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0A928324" w14:textId="48ABB79D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31BDB1E1" w14:textId="6BF59C2F" w:rsidR="002279D8" w:rsidRPr="004E19FF" w:rsidRDefault="002279D8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</w:tcPr>
          <w:p w14:paraId="555DC83F" w14:textId="37639806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Cargar formulario almacenar lecturas</w:t>
            </w:r>
          </w:p>
        </w:tc>
      </w:tr>
      <w:tr w:rsidR="002279D8" w:rsidRPr="000463D8" w14:paraId="7D12E7B1" w14:textId="77777777" w:rsidTr="00546661">
        <w:tc>
          <w:tcPr>
            <w:tcW w:w="804" w:type="dxa"/>
            <w:gridSpan w:val="2"/>
          </w:tcPr>
          <w:p w14:paraId="28FE7BA0" w14:textId="1B5DD538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45D984EA" w14:textId="04E33466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44CCCC0A" w14:textId="70D40FD1" w:rsidR="002279D8" w:rsidRPr="004E19FF" w:rsidRDefault="002279D8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6</w:t>
            </w:r>
          </w:p>
        </w:tc>
        <w:tc>
          <w:tcPr>
            <w:tcW w:w="3851" w:type="dxa"/>
            <w:gridSpan w:val="2"/>
          </w:tcPr>
          <w:p w14:paraId="7FBC7CF6" w14:textId="6BA19B9A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Procesar archivo de lecturas</w:t>
            </w:r>
          </w:p>
        </w:tc>
      </w:tr>
      <w:tr w:rsidR="002279D8" w:rsidRPr="000463D8" w14:paraId="4C875594" w14:textId="77777777" w:rsidTr="00546661">
        <w:tc>
          <w:tcPr>
            <w:tcW w:w="804" w:type="dxa"/>
            <w:gridSpan w:val="2"/>
          </w:tcPr>
          <w:p w14:paraId="139256AC" w14:textId="77777777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7013D076" w14:textId="77777777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43311FC0" w14:textId="2E382D87" w:rsidR="002279D8" w:rsidRPr="004E19FF" w:rsidRDefault="002279D8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7</w:t>
            </w:r>
          </w:p>
        </w:tc>
        <w:tc>
          <w:tcPr>
            <w:tcW w:w="3851" w:type="dxa"/>
            <w:gridSpan w:val="2"/>
          </w:tcPr>
          <w:p w14:paraId="4E9BDD58" w14:textId="54BE38D6" w:rsidR="002279D8" w:rsidRPr="00EF48CE" w:rsidRDefault="002279D8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Validar información en formulario almacenar lecturas</w:t>
            </w:r>
          </w:p>
        </w:tc>
      </w:tr>
      <w:tr w:rsidR="002279D8" w:rsidRPr="000463D8" w14:paraId="427A221C" w14:textId="77777777" w:rsidTr="00546661">
        <w:tc>
          <w:tcPr>
            <w:tcW w:w="804" w:type="dxa"/>
            <w:gridSpan w:val="2"/>
          </w:tcPr>
          <w:p w14:paraId="7EEAFC15" w14:textId="77777777" w:rsidR="002279D8" w:rsidRDefault="002279D8" w:rsidP="002279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17D5B25C" w14:textId="77777777" w:rsidR="002279D8" w:rsidRDefault="002279D8" w:rsidP="002279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7C28294B" w14:textId="7F5BDA9F" w:rsidR="002279D8" w:rsidRPr="004E19FF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</w:tcPr>
          <w:p w14:paraId="2BC51317" w14:textId="21999C39" w:rsidR="002279D8" w:rsidRPr="00EF48CE" w:rsidRDefault="004E19FF" w:rsidP="002279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Guardar lecturas en base de datos</w:t>
            </w:r>
          </w:p>
        </w:tc>
      </w:tr>
      <w:tr w:rsidR="004E19FF" w:rsidRPr="000463D8" w14:paraId="31995B8E" w14:textId="77777777" w:rsidTr="00546661">
        <w:tc>
          <w:tcPr>
            <w:tcW w:w="804" w:type="dxa"/>
            <w:gridSpan w:val="2"/>
          </w:tcPr>
          <w:p w14:paraId="7F6A857C" w14:textId="77777777" w:rsidR="004E19FF" w:rsidRDefault="004E19FF" w:rsidP="004E19F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348FD94A" w14:textId="77777777" w:rsidR="004E19FF" w:rsidRDefault="004E19FF" w:rsidP="004E19F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0D8FAD73" w14:textId="479B3934" w:rsidR="004E19FF" w:rsidRPr="004E19FF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</w:tcPr>
          <w:p w14:paraId="5BFDC5C7" w14:textId="32339159" w:rsidR="004E19FF" w:rsidRPr="009F42D3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de finalización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de tarea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almacenar lecturas</w:t>
            </w:r>
          </w:p>
        </w:tc>
      </w:tr>
      <w:tr w:rsidR="004E19FF" w:rsidRPr="000463D8" w14:paraId="51E27AD3" w14:textId="77777777" w:rsidTr="00546661">
        <w:tc>
          <w:tcPr>
            <w:tcW w:w="804" w:type="dxa"/>
            <w:gridSpan w:val="2"/>
          </w:tcPr>
          <w:p w14:paraId="7BE7EE1F" w14:textId="5883F8B2" w:rsidR="004E19FF" w:rsidRDefault="004E19FF" w:rsidP="004E19F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eastAsia="es-ES"/>
              </w:rPr>
              <w:t>10</w:t>
            </w:r>
          </w:p>
        </w:tc>
        <w:tc>
          <w:tcPr>
            <w:tcW w:w="4250" w:type="dxa"/>
            <w:gridSpan w:val="3"/>
          </w:tcPr>
          <w:p w14:paraId="0BA7194B" w14:textId="0818EAF5" w:rsidR="004E19FF" w:rsidRDefault="004E19FF" w:rsidP="004E19F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Finalizar tarea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almacenar lecturas</w:t>
            </w:r>
          </w:p>
        </w:tc>
        <w:tc>
          <w:tcPr>
            <w:tcW w:w="753" w:type="dxa"/>
            <w:gridSpan w:val="2"/>
          </w:tcPr>
          <w:p w14:paraId="248219CE" w14:textId="77777777" w:rsidR="004E19FF" w:rsidRPr="00EF48CE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2E24B939" w14:textId="77777777" w:rsidR="004E19FF" w:rsidRPr="00EF48CE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4E19FF" w:rsidRPr="000463D8" w14:paraId="788E2DDC" w14:textId="77777777" w:rsidTr="008F17BC">
        <w:tc>
          <w:tcPr>
            <w:tcW w:w="9658" w:type="dxa"/>
            <w:gridSpan w:val="9"/>
          </w:tcPr>
          <w:p w14:paraId="0634E78B" w14:textId="77777777" w:rsidR="004E19FF" w:rsidRPr="00CC2F74" w:rsidRDefault="004E19FF" w:rsidP="004E19F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6A380AF" w14:textId="1A741568" w:rsidR="004E19FF" w:rsidRPr="00852FC8" w:rsidRDefault="004E19FF" w:rsidP="004E19FF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Las lecturas serán almacenadas en la base de datos.</w:t>
            </w:r>
          </w:p>
          <w:p w14:paraId="2004F094" w14:textId="77777777" w:rsidR="004E19FF" w:rsidRPr="004E19FF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eastAsia="es-ES"/>
              </w:rPr>
            </w:pPr>
          </w:p>
        </w:tc>
      </w:tr>
      <w:tr w:rsidR="004E19FF" w:rsidRPr="000463D8" w14:paraId="2C17D9EB" w14:textId="77777777" w:rsidTr="008F17BC">
        <w:tc>
          <w:tcPr>
            <w:tcW w:w="9658" w:type="dxa"/>
            <w:gridSpan w:val="9"/>
          </w:tcPr>
          <w:p w14:paraId="215E804F" w14:textId="77777777" w:rsidR="004E19FF" w:rsidRPr="000463D8" w:rsidRDefault="004E19FF" w:rsidP="004E19F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416D1244" w14:textId="308A6C61" w:rsidR="004E19FF" w:rsidRPr="000463D8" w:rsidRDefault="004E19FF" w:rsidP="004E19F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Generar alarma</w:t>
            </w:r>
          </w:p>
          <w:p w14:paraId="4B8AEFA1" w14:textId="77777777" w:rsidR="004E19FF" w:rsidRPr="004E19FF" w:rsidRDefault="004E19FF" w:rsidP="004E19FF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4E19FF" w:rsidRPr="000463D8" w14:paraId="4E006ED9" w14:textId="77777777" w:rsidTr="004E19FF">
        <w:tc>
          <w:tcPr>
            <w:tcW w:w="804" w:type="dxa"/>
            <w:gridSpan w:val="2"/>
            <w:shd w:val="clear" w:color="auto" w:fill="D9D9D9" w:themeFill="background1" w:themeFillShade="D9"/>
          </w:tcPr>
          <w:p w14:paraId="018257CC" w14:textId="534C4B2B" w:rsidR="004E19FF" w:rsidRDefault="004E19FF" w:rsidP="004E19F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006EDECB" w14:textId="30EC82D2" w:rsidR="004E19FF" w:rsidRDefault="004E19FF" w:rsidP="004E19F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gridSpan w:val="2"/>
            <w:shd w:val="clear" w:color="auto" w:fill="D9D9D9" w:themeFill="background1" w:themeFillShade="D9"/>
          </w:tcPr>
          <w:p w14:paraId="3865AF45" w14:textId="7C636FBA" w:rsidR="004E19FF" w:rsidRPr="00EF48CE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3001BEC6" w14:textId="0DC230AE" w:rsidR="004E19FF" w:rsidRPr="00EF48CE" w:rsidRDefault="004E19FF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4E19FF" w:rsidRPr="000463D8" w14:paraId="76FC984A" w14:textId="77777777" w:rsidTr="00546661">
        <w:tc>
          <w:tcPr>
            <w:tcW w:w="804" w:type="dxa"/>
            <w:gridSpan w:val="2"/>
          </w:tcPr>
          <w:p w14:paraId="23C9DA02" w14:textId="77697A32" w:rsidR="004E19FF" w:rsidRDefault="004E19FF" w:rsidP="004E19F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11BD4490" w14:textId="77777777" w:rsidR="004E19FF" w:rsidRDefault="004E19FF" w:rsidP="004E19F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24FC06E1" w14:textId="2DD83DE0" w:rsidR="004E19FF" w:rsidRP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  <w:r w:rsidR="004E19FF" w:rsidRPr="008F06CC">
              <w:rPr>
                <w:rFonts w:ascii="Arial" w:hAnsi="Arial" w:cs="Arial"/>
                <w:color w:val="000000" w:themeColor="text1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</w:tcPr>
          <w:p w14:paraId="73A0B2E9" w14:textId="773CCE13" w:rsidR="004E19FF" w:rsidRPr="00EF48CE" w:rsidRDefault="008F06CC" w:rsidP="004E19F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Gen</w:t>
            </w:r>
            <w:r w:rsidR="004E19FF">
              <w:rPr>
                <w:rFonts w:ascii="Arial" w:hAnsi="Arial" w:cs="Arial"/>
                <w:color w:val="000000" w:themeColor="text1"/>
                <w:lang w:val="es-ES" w:eastAsia="es-ES"/>
              </w:rPr>
              <w:t>e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rar</w:t>
            </w:r>
            <w:r w:rsidR="004E19FF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alarma</w:t>
            </w:r>
            <w:r w:rsidR="004E19FF"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4E19FF">
              <w:rPr>
                <w:rFonts w:ascii="Arial" w:hAnsi="Arial" w:cs="Arial"/>
                <w:color w:val="000000" w:themeColor="text1"/>
                <w:lang w:val="es-ES" w:eastAsia="es-ES"/>
              </w:rPr>
              <w:t>en tarea</w:t>
            </w:r>
            <w:r w:rsidR="004E19FF"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4E19FF" w:rsidRPr="004E19FF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almacenar lecturas</w:t>
            </w:r>
          </w:p>
        </w:tc>
      </w:tr>
      <w:tr w:rsidR="008F06CC" w:rsidRPr="000463D8" w14:paraId="6BBCC73B" w14:textId="77777777" w:rsidTr="00546661">
        <w:tc>
          <w:tcPr>
            <w:tcW w:w="804" w:type="dxa"/>
            <w:gridSpan w:val="2"/>
          </w:tcPr>
          <w:p w14:paraId="336D88CA" w14:textId="0CFAF972" w:rsidR="008F06CC" w:rsidRDefault="008F06CC" w:rsidP="008F06C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0C256F66" w14:textId="42F35B1B" w:rsidR="008F06CC" w:rsidRDefault="008F06CC" w:rsidP="008F06C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132F5082" w14:textId="3830B1A4" w:rsidR="008F06CC" w:rsidRP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9A</w:t>
            </w:r>
          </w:p>
        </w:tc>
        <w:tc>
          <w:tcPr>
            <w:tcW w:w="3851" w:type="dxa"/>
            <w:gridSpan w:val="2"/>
          </w:tcPr>
          <w:p w14:paraId="19304466" w14:textId="26A302D8" w:rsid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Guardar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alarma</w:t>
            </w: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en base de datos</w:t>
            </w:r>
          </w:p>
        </w:tc>
      </w:tr>
      <w:tr w:rsidR="008F06CC" w:rsidRPr="000463D8" w14:paraId="521FF80E" w14:textId="77777777" w:rsidTr="00546661">
        <w:tc>
          <w:tcPr>
            <w:tcW w:w="804" w:type="dxa"/>
            <w:gridSpan w:val="2"/>
          </w:tcPr>
          <w:p w14:paraId="6574C3C3" w14:textId="77777777" w:rsidR="008F06CC" w:rsidRDefault="008F06CC" w:rsidP="008F06C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4B870BB2" w14:textId="77777777" w:rsidR="008F06CC" w:rsidRDefault="008F06CC" w:rsidP="008F06C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16D88F2C" w14:textId="5CE7F6E5" w:rsidR="008F06CC" w:rsidRP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10A</w:t>
            </w:r>
          </w:p>
        </w:tc>
        <w:tc>
          <w:tcPr>
            <w:tcW w:w="3851" w:type="dxa"/>
            <w:gridSpan w:val="2"/>
          </w:tcPr>
          <w:p w14:paraId="0CF946DB" w14:textId="48F6C508" w:rsid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Guardar lecturas en base de datos</w:t>
            </w:r>
          </w:p>
        </w:tc>
      </w:tr>
      <w:tr w:rsidR="008F06CC" w:rsidRPr="000463D8" w14:paraId="511C1122" w14:textId="77777777" w:rsidTr="00546661">
        <w:tc>
          <w:tcPr>
            <w:tcW w:w="804" w:type="dxa"/>
            <w:gridSpan w:val="2"/>
          </w:tcPr>
          <w:p w14:paraId="474C1312" w14:textId="153A23E3" w:rsidR="008F06CC" w:rsidRDefault="008F06CC" w:rsidP="008F06C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11</w:t>
            </w:r>
            <w:r w:rsidRPr="008F06CC">
              <w:rPr>
                <w:rFonts w:ascii="Arial" w:hAnsi="Arial" w:cs="Arial"/>
                <w:color w:val="000000" w:themeColor="text1"/>
                <w:lang w:val="es-ES" w:eastAsia="es-ES"/>
              </w:rPr>
              <w:t>A</w:t>
            </w:r>
          </w:p>
        </w:tc>
        <w:tc>
          <w:tcPr>
            <w:tcW w:w="4250" w:type="dxa"/>
            <w:gridSpan w:val="3"/>
          </w:tcPr>
          <w:p w14:paraId="4C846C21" w14:textId="476E75B9" w:rsidR="008F06CC" w:rsidRDefault="008F06CC" w:rsidP="008F06C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Finalizar tarea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almacenar lecturas</w:t>
            </w:r>
          </w:p>
        </w:tc>
        <w:tc>
          <w:tcPr>
            <w:tcW w:w="753" w:type="dxa"/>
            <w:gridSpan w:val="2"/>
          </w:tcPr>
          <w:p w14:paraId="0F34FAF1" w14:textId="77777777" w:rsidR="008F06CC" w:rsidRP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7E8BB7EE" w14:textId="77777777" w:rsid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8F06CC" w:rsidRPr="000463D8" w14:paraId="6CCCE664" w14:textId="77777777" w:rsidTr="008F17BC">
        <w:tc>
          <w:tcPr>
            <w:tcW w:w="9658" w:type="dxa"/>
            <w:gridSpan w:val="9"/>
          </w:tcPr>
          <w:p w14:paraId="16D0CCA4" w14:textId="77777777" w:rsidR="008F06CC" w:rsidRPr="00CC2F74" w:rsidRDefault="008F06CC" w:rsidP="008F06C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63476141" w14:textId="6631DC58" w:rsidR="008F06CC" w:rsidRDefault="008F06CC" w:rsidP="008F06CC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Las lecturas </w:t>
            </w:r>
            <w:r w:rsidR="00CC2B0F">
              <w:rPr>
                <w:rFonts w:ascii="Arial" w:hAnsi="Arial" w:cs="Arial"/>
                <w:lang w:eastAsia="es-ES"/>
              </w:rPr>
              <w:t xml:space="preserve">y la alarma </w:t>
            </w:r>
            <w:r>
              <w:rPr>
                <w:rFonts w:ascii="Arial" w:hAnsi="Arial" w:cs="Arial"/>
                <w:lang w:eastAsia="es-ES"/>
              </w:rPr>
              <w:t>serán almacenadas en la base de datos</w:t>
            </w:r>
            <w:r w:rsidR="00CC2B0F">
              <w:rPr>
                <w:rFonts w:ascii="Arial" w:hAnsi="Arial" w:cs="Arial"/>
                <w:lang w:eastAsia="es-ES"/>
              </w:rPr>
              <w:t xml:space="preserve"> </w:t>
            </w:r>
          </w:p>
          <w:p w14:paraId="21DEF8CF" w14:textId="2E45A7AC" w:rsidR="00CC2B0F" w:rsidRPr="00852FC8" w:rsidRDefault="00CC2B0F" w:rsidP="008F06CC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La alarma será generada en el sistema</w:t>
            </w:r>
          </w:p>
          <w:p w14:paraId="10DC4197" w14:textId="77777777" w:rsidR="008F06CC" w:rsidRPr="008F06CC" w:rsidRDefault="008F06CC" w:rsidP="008F06C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eastAsia="es-ES"/>
              </w:rPr>
            </w:pPr>
          </w:p>
        </w:tc>
      </w:tr>
      <w:tr w:rsidR="00813DD1" w:rsidRPr="000463D8" w14:paraId="1DC08E47" w14:textId="77777777" w:rsidTr="008F17BC">
        <w:tc>
          <w:tcPr>
            <w:tcW w:w="9658" w:type="dxa"/>
            <w:gridSpan w:val="9"/>
          </w:tcPr>
          <w:p w14:paraId="39362D1A" w14:textId="77777777" w:rsidR="00813DD1" w:rsidRPr="000463D8" w:rsidRDefault="00813DD1" w:rsidP="00813DD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6E6D040D" w14:textId="519DD4B6" w:rsidR="00813DD1" w:rsidRDefault="00813DD1" w:rsidP="00813DD1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813DD1">
              <w:rPr>
                <w:rFonts w:ascii="Arial" w:eastAsia="Arial Unicode MS" w:hAnsi="Arial" w:cs="Arial"/>
                <w:color w:val="000000" w:themeColor="text1"/>
                <w:lang w:val="es-ES"/>
              </w:rPr>
              <w:t>N</w:t>
            </w:r>
          </w:p>
          <w:p w14:paraId="5C1E9ED7" w14:textId="77777777" w:rsidR="00813DD1" w:rsidRPr="00813DD1" w:rsidRDefault="00813DD1" w:rsidP="008F06CC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813DD1" w:rsidRPr="000463D8" w14:paraId="783E259E" w14:textId="77777777" w:rsidTr="00813DD1">
        <w:tc>
          <w:tcPr>
            <w:tcW w:w="804" w:type="dxa"/>
            <w:gridSpan w:val="2"/>
            <w:shd w:val="clear" w:color="auto" w:fill="D9D9D9" w:themeFill="background1" w:themeFillShade="D9"/>
          </w:tcPr>
          <w:p w14:paraId="71E9AB52" w14:textId="4547B8FE" w:rsidR="00813DD1" w:rsidRDefault="00813DD1" w:rsidP="00813DD1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2C5E5284" w14:textId="6B90C0E9" w:rsidR="00813DD1" w:rsidRDefault="00813DD1" w:rsidP="00813DD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4"/>
            <w:shd w:val="clear" w:color="auto" w:fill="D9D9D9" w:themeFill="background1" w:themeFillShade="D9"/>
          </w:tcPr>
          <w:p w14:paraId="70794AF9" w14:textId="2B45A647" w:rsidR="00813DD1" w:rsidRDefault="00813DD1" w:rsidP="00813DD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813DD1" w:rsidRPr="000463D8" w14:paraId="763E3D78" w14:textId="77777777" w:rsidTr="008F17BC">
        <w:tc>
          <w:tcPr>
            <w:tcW w:w="804" w:type="dxa"/>
            <w:gridSpan w:val="2"/>
          </w:tcPr>
          <w:p w14:paraId="0BE11D9D" w14:textId="2A08C08B" w:rsidR="00813DD1" w:rsidRPr="00813DD1" w:rsidRDefault="00813DD1" w:rsidP="00813DD1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813DD1"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4250" w:type="dxa"/>
            <w:gridSpan w:val="3"/>
          </w:tcPr>
          <w:p w14:paraId="5639C695" w14:textId="43EC66AD" w:rsidR="00813DD1" w:rsidRPr="00813DD1" w:rsidRDefault="00813DD1" w:rsidP="00813DD1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813DD1">
              <w:rPr>
                <w:rFonts w:ascii="Arial" w:hAnsi="Arial" w:cs="Arial"/>
                <w:color w:val="000000" w:themeColor="text1"/>
                <w:lang w:val="es-ES" w:eastAsia="es-ES"/>
              </w:rPr>
              <w:t>“archivo de lecturas no existe en la base de datos”, “algunos campos de la trama no son válidos”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, “tiempo de consulta a la base de datos agotado”, “timestamp no corresponde a una fecha válida”</w:t>
            </w:r>
            <w:r w:rsidR="0007405A">
              <w:rPr>
                <w:rFonts w:ascii="Arial" w:hAnsi="Arial" w:cs="Arial"/>
                <w:color w:val="000000" w:themeColor="text1"/>
                <w:lang w:val="es-ES" w:eastAsia="es-ES"/>
              </w:rPr>
              <w:t>, “tipo de trama no valido”</w:t>
            </w:r>
          </w:p>
        </w:tc>
        <w:tc>
          <w:tcPr>
            <w:tcW w:w="4604" w:type="dxa"/>
            <w:gridSpan w:val="4"/>
          </w:tcPr>
          <w:p w14:paraId="37F5B942" w14:textId="058AC86E" w:rsidR="00813DD1" w:rsidRPr="00C1111C" w:rsidRDefault="00813DD1" w:rsidP="00813DD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>[id</w:t>
            </w:r>
            <w:r w:rsidR="00A419A8">
              <w:rPr>
                <w:rFonts w:ascii="Arial" w:eastAsia="Arial Unicode MS" w:hAnsi="Arial" w:cs="Arial"/>
                <w:color w:val="0000FF"/>
                <w:lang w:val="es-ES"/>
              </w:rPr>
              <w:t>10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Archivo no encontrado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68D0E600" w14:textId="403DB333" w:rsidR="00813DD1" w:rsidRDefault="00813DD1" w:rsidP="00813DD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="0007405A">
              <w:rPr>
                <w:rFonts w:ascii="Arial" w:eastAsia="Arial Unicode MS" w:hAnsi="Arial" w:cs="Arial"/>
                <w:color w:val="0000FF"/>
                <w:lang w:val="es-ES"/>
              </w:rPr>
              <w:t>[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>Id2, Id3, Id5, Id6, Id7</w:t>
            </w:r>
            <w:r w:rsidR="0007405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Algunos campos en la trama no son válidos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11483B7" w14:textId="77777777" w:rsidR="00813DD1" w:rsidRDefault="00813DD1" w:rsidP="00813DD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espera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58ABB3F" w14:textId="7B0DC4AA" w:rsidR="00813DD1" w:rsidRDefault="00813DD1" w:rsidP="00813DD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>Enviar trama de error tarea lecturas</w:t>
            </w:r>
            <w:r>
              <w:rPr>
                <w:rFonts w:ascii="Arial" w:hAnsi="Arial" w:cs="Arial"/>
                <w:color w:val="000000" w:themeColor="text1"/>
              </w:rPr>
              <w:t xml:space="preserve"> componente</w:t>
            </w:r>
          </w:p>
        </w:tc>
      </w:tr>
      <w:tr w:rsidR="0007405A" w:rsidRPr="000463D8" w14:paraId="0709C032" w14:textId="77777777" w:rsidTr="008F17BC">
        <w:tc>
          <w:tcPr>
            <w:tcW w:w="804" w:type="dxa"/>
            <w:gridSpan w:val="2"/>
          </w:tcPr>
          <w:p w14:paraId="63C8B694" w14:textId="116C6637" w:rsidR="0007405A" w:rsidRPr="0007405A" w:rsidRDefault="0007405A" w:rsidP="0007405A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7405A">
              <w:rPr>
                <w:rFonts w:ascii="Arial" w:hAnsi="Arial" w:cs="Arial"/>
                <w:color w:val="000000" w:themeColor="text1"/>
                <w:lang w:val="es-ES" w:eastAsia="es-ES"/>
              </w:rPr>
              <w:lastRenderedPageBreak/>
              <w:t>6</w:t>
            </w:r>
          </w:p>
        </w:tc>
        <w:tc>
          <w:tcPr>
            <w:tcW w:w="4250" w:type="dxa"/>
            <w:gridSpan w:val="3"/>
          </w:tcPr>
          <w:p w14:paraId="26113651" w14:textId="0699F425" w:rsidR="0007405A" w:rsidRPr="0007405A" w:rsidRDefault="0007405A" w:rsidP="0007405A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7405A">
              <w:rPr>
                <w:rFonts w:ascii="Arial" w:hAnsi="Arial" w:cs="Arial"/>
                <w:color w:val="000000" w:themeColor="text1"/>
                <w:lang w:val="es-ES" w:eastAsia="es-ES"/>
              </w:rPr>
              <w:t>“Archivo de lecturas no puede ser abierto”, “tipo de archivo de lecturas no corresponde a un formato valido”</w:t>
            </w:r>
          </w:p>
        </w:tc>
        <w:tc>
          <w:tcPr>
            <w:tcW w:w="4604" w:type="dxa"/>
            <w:gridSpan w:val="4"/>
          </w:tcPr>
          <w:p w14:paraId="0C1A0B40" w14:textId="536D1D0C" w:rsidR="0007405A" w:rsidRDefault="0007405A" w:rsidP="0007405A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 w:rsidR="00A419A8">
              <w:rPr>
                <w:rFonts w:ascii="Arial" w:eastAsia="Arial Unicode MS" w:hAnsi="Arial" w:cs="Arial"/>
                <w:color w:val="0000FF"/>
                <w:lang w:val="es-ES"/>
              </w:rPr>
              <w:t>[id10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Archivo de datos no puede ser abierto o no corresponde a un formato valido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D5D8023" w14:textId="3864675B" w:rsidR="0007405A" w:rsidRDefault="0007405A" w:rsidP="0007405A">
            <w:pPr>
              <w:jc w:val="both"/>
              <w:rPr>
                <w:rFonts w:ascii="Arial" w:hAnsi="Arial" w:cs="Arial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>Enviar trama de error tarea lecturas</w:t>
            </w:r>
            <w:r>
              <w:rPr>
                <w:rFonts w:ascii="Arial" w:hAnsi="Arial" w:cs="Arial"/>
                <w:color w:val="000000" w:themeColor="text1"/>
              </w:rPr>
              <w:t xml:space="preserve"> componente</w:t>
            </w:r>
          </w:p>
        </w:tc>
      </w:tr>
      <w:tr w:rsidR="0007405A" w:rsidRPr="000463D8" w14:paraId="020CB94A" w14:textId="77777777" w:rsidTr="008F17BC">
        <w:tc>
          <w:tcPr>
            <w:tcW w:w="804" w:type="dxa"/>
            <w:gridSpan w:val="2"/>
          </w:tcPr>
          <w:p w14:paraId="098EC206" w14:textId="3D2CF159" w:rsidR="0007405A" w:rsidRPr="0007405A" w:rsidRDefault="0007405A" w:rsidP="0007405A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9</w:t>
            </w:r>
          </w:p>
        </w:tc>
        <w:tc>
          <w:tcPr>
            <w:tcW w:w="4250" w:type="dxa"/>
            <w:gridSpan w:val="3"/>
          </w:tcPr>
          <w:p w14:paraId="44B61AD9" w14:textId="1071175C" w:rsidR="0007405A" w:rsidRPr="0007405A" w:rsidRDefault="0007405A" w:rsidP="0007405A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“Tiempo de escritura en la base de datos agotado”</w:t>
            </w:r>
          </w:p>
        </w:tc>
        <w:tc>
          <w:tcPr>
            <w:tcW w:w="4604" w:type="dxa"/>
            <w:gridSpan w:val="4"/>
          </w:tcPr>
          <w:p w14:paraId="1930D94A" w14:textId="2CE21166" w:rsidR="0007405A" w:rsidRDefault="0007405A" w:rsidP="0007405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07405A" w:rsidRPr="000463D8" w14:paraId="1B2E172F" w14:textId="77777777" w:rsidTr="008F17BC">
        <w:tc>
          <w:tcPr>
            <w:tcW w:w="9658" w:type="dxa"/>
            <w:gridSpan w:val="9"/>
          </w:tcPr>
          <w:p w14:paraId="4A7ECE75" w14:textId="77777777" w:rsidR="0007405A" w:rsidRPr="000463D8" w:rsidRDefault="0007405A" w:rsidP="0007405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DC32A1A" w14:textId="6CE68ECA" w:rsidR="0007405A" w:rsidRDefault="0007405A" w:rsidP="0007405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>
              <w:rPr>
                <w:rFonts w:ascii="Arial" w:eastAsia="Arial Unicode MS" w:hAnsi="Arial" w:cs="Arial"/>
                <w:color w:val="000000" w:themeColor="text1"/>
                <w:lang w:val="es-ES"/>
              </w:rPr>
              <w:t>A01</w:t>
            </w:r>
          </w:p>
          <w:p w14:paraId="68E7AEE9" w14:textId="77777777" w:rsidR="0007405A" w:rsidRDefault="0007405A" w:rsidP="0007405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07405A" w:rsidRPr="000463D8" w14:paraId="2FB7DC0B" w14:textId="77777777" w:rsidTr="0007405A">
        <w:tc>
          <w:tcPr>
            <w:tcW w:w="804" w:type="dxa"/>
            <w:gridSpan w:val="2"/>
            <w:shd w:val="clear" w:color="auto" w:fill="D9D9D9" w:themeFill="background1" w:themeFillShade="D9"/>
          </w:tcPr>
          <w:p w14:paraId="5826031E" w14:textId="68538E8C" w:rsidR="0007405A" w:rsidRDefault="0007405A" w:rsidP="0007405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45527941" w14:textId="68908E96" w:rsidR="0007405A" w:rsidRDefault="0007405A" w:rsidP="0007405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4"/>
            <w:shd w:val="clear" w:color="auto" w:fill="D9D9D9" w:themeFill="background1" w:themeFillShade="D9"/>
          </w:tcPr>
          <w:p w14:paraId="63FE5961" w14:textId="0CBB08C1" w:rsidR="0007405A" w:rsidRDefault="0007405A" w:rsidP="0007405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7405A" w:rsidRPr="000463D8" w14:paraId="41F7C025" w14:textId="77777777" w:rsidTr="008F17BC">
        <w:tc>
          <w:tcPr>
            <w:tcW w:w="804" w:type="dxa"/>
            <w:gridSpan w:val="2"/>
          </w:tcPr>
          <w:p w14:paraId="422DE5F1" w14:textId="70E88608" w:rsidR="0007405A" w:rsidRDefault="0007405A" w:rsidP="0007405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10A</w:t>
            </w:r>
          </w:p>
        </w:tc>
        <w:tc>
          <w:tcPr>
            <w:tcW w:w="4250" w:type="dxa"/>
            <w:gridSpan w:val="3"/>
          </w:tcPr>
          <w:p w14:paraId="75DB36FF" w14:textId="2D8EDDC2" w:rsidR="0007405A" w:rsidRDefault="0007405A" w:rsidP="0007405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“Tiempo de escritura en la base de datos agotado”</w:t>
            </w:r>
          </w:p>
        </w:tc>
        <w:tc>
          <w:tcPr>
            <w:tcW w:w="4604" w:type="dxa"/>
            <w:gridSpan w:val="4"/>
          </w:tcPr>
          <w:p w14:paraId="75D9DCC7" w14:textId="5CDE267A" w:rsidR="0007405A" w:rsidRDefault="0007405A" w:rsidP="0007405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07405A" w:rsidRPr="000463D8" w14:paraId="3BF99B4A" w14:textId="77777777" w:rsidTr="008F17BC">
        <w:tc>
          <w:tcPr>
            <w:tcW w:w="804" w:type="dxa"/>
            <w:gridSpan w:val="2"/>
          </w:tcPr>
          <w:p w14:paraId="35BABFB4" w14:textId="0A637E8F" w:rsidR="0007405A" w:rsidRDefault="0007405A" w:rsidP="0007405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11A</w:t>
            </w:r>
          </w:p>
        </w:tc>
        <w:tc>
          <w:tcPr>
            <w:tcW w:w="4250" w:type="dxa"/>
            <w:gridSpan w:val="3"/>
          </w:tcPr>
          <w:p w14:paraId="58592BE3" w14:textId="11222678" w:rsidR="0007405A" w:rsidRDefault="0007405A" w:rsidP="0007405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“Tiempo de escritura en la base de datos agotado”</w:t>
            </w:r>
          </w:p>
        </w:tc>
        <w:tc>
          <w:tcPr>
            <w:tcW w:w="4604" w:type="dxa"/>
            <w:gridSpan w:val="4"/>
          </w:tcPr>
          <w:p w14:paraId="6FF598F3" w14:textId="662A77BF" w:rsidR="0007405A" w:rsidRDefault="0007405A" w:rsidP="0007405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AB3D3D" w:rsidRPr="000463D8" w14:paraId="2362BEA4" w14:textId="77777777" w:rsidTr="008F17BC">
        <w:tc>
          <w:tcPr>
            <w:tcW w:w="9658" w:type="dxa"/>
            <w:gridSpan w:val="9"/>
          </w:tcPr>
          <w:p w14:paraId="0C68DCB7" w14:textId="77777777" w:rsidR="00AB3D3D" w:rsidRDefault="00AB3D3D" w:rsidP="00AB3D3D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DE81925" w14:textId="20730313" w:rsidR="00AB3D3D" w:rsidRDefault="00AB3D3D" w:rsidP="00AB3D3D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Backup datos</w:t>
            </w:r>
          </w:p>
          <w:p w14:paraId="6A06D693" w14:textId="77777777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AB3D3D" w:rsidRPr="000463D8" w14:paraId="66F5829C" w14:textId="77777777" w:rsidTr="00935D70">
        <w:tc>
          <w:tcPr>
            <w:tcW w:w="804" w:type="dxa"/>
            <w:gridSpan w:val="2"/>
            <w:shd w:val="clear" w:color="auto" w:fill="D9D9D9" w:themeFill="background1" w:themeFillShade="D9"/>
          </w:tcPr>
          <w:p w14:paraId="3B816ADD" w14:textId="24F8725E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6EED6418" w14:textId="6A4833FF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gridSpan w:val="2"/>
            <w:shd w:val="clear" w:color="auto" w:fill="D9D9D9" w:themeFill="background1" w:themeFillShade="D9"/>
          </w:tcPr>
          <w:p w14:paraId="2425D552" w14:textId="6EFFB226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5A757424" w14:textId="626246F3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B3D3D" w:rsidRPr="000463D8" w14:paraId="6AE289DB" w14:textId="77777777" w:rsidTr="00546661">
        <w:tc>
          <w:tcPr>
            <w:tcW w:w="804" w:type="dxa"/>
            <w:gridSpan w:val="2"/>
          </w:tcPr>
          <w:p w14:paraId="73A08C56" w14:textId="6F48CEE3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7134AE22" w14:textId="1B95A253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Iniciar tarea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backup datos </w:t>
            </w:r>
          </w:p>
        </w:tc>
        <w:tc>
          <w:tcPr>
            <w:tcW w:w="753" w:type="dxa"/>
            <w:gridSpan w:val="2"/>
          </w:tcPr>
          <w:p w14:paraId="0D0947F7" w14:textId="77777777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381A7AB7" w14:textId="77777777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AB3D3D" w:rsidRPr="000463D8" w14:paraId="38EC00AE" w14:textId="77777777" w:rsidTr="00546661">
        <w:tc>
          <w:tcPr>
            <w:tcW w:w="804" w:type="dxa"/>
            <w:gridSpan w:val="2"/>
          </w:tcPr>
          <w:p w14:paraId="2DA68649" w14:textId="45696298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687A64E0" w14:textId="7DC6E8CB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inicio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backup datos</w:t>
            </w:r>
          </w:p>
        </w:tc>
        <w:tc>
          <w:tcPr>
            <w:tcW w:w="753" w:type="dxa"/>
            <w:gridSpan w:val="2"/>
          </w:tcPr>
          <w:p w14:paraId="3A7CD4B8" w14:textId="2AE7ACAB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3</w:t>
            </w:r>
          </w:p>
        </w:tc>
        <w:tc>
          <w:tcPr>
            <w:tcW w:w="3851" w:type="dxa"/>
            <w:gridSpan w:val="2"/>
          </w:tcPr>
          <w:p w14:paraId="61F96D89" w14:textId="7CE198FA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Validar información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Datos</w:t>
            </w:r>
          </w:p>
        </w:tc>
      </w:tr>
      <w:tr w:rsidR="00AB3D3D" w:rsidRPr="000463D8" w14:paraId="00EF102F" w14:textId="77777777" w:rsidTr="00546661">
        <w:tc>
          <w:tcPr>
            <w:tcW w:w="804" w:type="dxa"/>
            <w:gridSpan w:val="2"/>
          </w:tcPr>
          <w:p w14:paraId="0FCF8C6D" w14:textId="77777777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284ADA6F" w14:textId="77777777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5AAAADF0" w14:textId="389F9719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3851" w:type="dxa"/>
            <w:gridSpan w:val="2"/>
          </w:tcPr>
          <w:p w14:paraId="60DFB351" w14:textId="73FC77CA" w:rsidR="00AB3D3D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Cargar formulario backup Datos</w:t>
            </w:r>
          </w:p>
        </w:tc>
      </w:tr>
      <w:tr w:rsidR="00AB3D3D" w:rsidRPr="000463D8" w14:paraId="109DF0E3" w14:textId="77777777" w:rsidTr="00546661">
        <w:tc>
          <w:tcPr>
            <w:tcW w:w="804" w:type="dxa"/>
            <w:gridSpan w:val="2"/>
          </w:tcPr>
          <w:p w14:paraId="1581D763" w14:textId="77777777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3130A125" w14:textId="77777777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31A2DA6A" w14:textId="54489C2B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</w:tcPr>
          <w:p w14:paraId="4FA1E368" w14:textId="205B91FE" w:rsidR="00AB3D3D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Leer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tablas 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de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lecturas en base de datos</w:t>
            </w:r>
          </w:p>
        </w:tc>
      </w:tr>
      <w:tr w:rsidR="00AB3D3D" w:rsidRPr="000463D8" w14:paraId="0F78DAC9" w14:textId="77777777" w:rsidTr="00546661">
        <w:tc>
          <w:tcPr>
            <w:tcW w:w="804" w:type="dxa"/>
            <w:gridSpan w:val="2"/>
          </w:tcPr>
          <w:p w14:paraId="795592EE" w14:textId="77777777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62F2B3EA" w14:textId="77777777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13ECF0CD" w14:textId="65854D0D" w:rsidR="00AB3D3D" w:rsidRPr="008F06CC" w:rsidRDefault="00A01605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6</w:t>
            </w:r>
          </w:p>
        </w:tc>
        <w:tc>
          <w:tcPr>
            <w:tcW w:w="3851" w:type="dxa"/>
            <w:gridSpan w:val="2"/>
          </w:tcPr>
          <w:p w14:paraId="03DEA552" w14:textId="49D8B022" w:rsidR="00AB3D3D" w:rsidRDefault="00AB3D3D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Validar información en formulario </w:t>
            </w:r>
            <w:r w:rsidR="00A419A8">
              <w:rPr>
                <w:rFonts w:ascii="Arial" w:hAnsi="Arial" w:cs="Arial"/>
                <w:color w:val="000000" w:themeColor="text1"/>
                <w:lang w:val="es-ES" w:eastAsia="es-ES"/>
              </w:rPr>
              <w:t>backup Datos</w:t>
            </w:r>
          </w:p>
        </w:tc>
      </w:tr>
      <w:tr w:rsidR="00AB3D3D" w:rsidRPr="000463D8" w14:paraId="44D86CFD" w14:textId="77777777" w:rsidTr="00546661">
        <w:tc>
          <w:tcPr>
            <w:tcW w:w="804" w:type="dxa"/>
            <w:gridSpan w:val="2"/>
          </w:tcPr>
          <w:p w14:paraId="0FDCE721" w14:textId="77777777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289B98EF" w14:textId="77777777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7446C849" w14:textId="37E1EDBB" w:rsidR="00AB3D3D" w:rsidRPr="008F06CC" w:rsidRDefault="00A01605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7</w:t>
            </w:r>
          </w:p>
        </w:tc>
        <w:tc>
          <w:tcPr>
            <w:tcW w:w="3851" w:type="dxa"/>
            <w:gridSpan w:val="2"/>
          </w:tcPr>
          <w:p w14:paraId="5A7E92F3" w14:textId="47185E5F" w:rsidR="00AB3D3D" w:rsidRDefault="00AB3D3D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Guardar </w:t>
            </w:r>
            <w:r w:rsidR="00A419A8">
              <w:rPr>
                <w:rFonts w:ascii="Arial" w:hAnsi="Arial" w:cs="Arial"/>
                <w:color w:val="000000" w:themeColor="text1"/>
                <w:lang w:val="es-ES" w:eastAsia="es-ES"/>
              </w:rPr>
              <w:t>datos</w:t>
            </w: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en </w:t>
            </w:r>
            <w:r w:rsidR="00A419A8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tabla </w:t>
            </w:r>
            <w:r w:rsidR="00A419A8" w:rsidRPr="00A419A8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backup</w:t>
            </w:r>
            <w:r w:rsidR="00A419A8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de la </w:t>
            </w:r>
            <w:r w:rsidRPr="004E19FF">
              <w:rPr>
                <w:rFonts w:ascii="Arial" w:hAnsi="Arial" w:cs="Arial"/>
                <w:color w:val="000000" w:themeColor="text1"/>
                <w:lang w:val="es-ES" w:eastAsia="es-ES"/>
              </w:rPr>
              <w:t>base de datos</w:t>
            </w:r>
          </w:p>
        </w:tc>
      </w:tr>
      <w:tr w:rsidR="00AB3D3D" w:rsidRPr="000463D8" w14:paraId="2DF1FC3C" w14:textId="77777777" w:rsidTr="00546661">
        <w:tc>
          <w:tcPr>
            <w:tcW w:w="804" w:type="dxa"/>
            <w:gridSpan w:val="2"/>
          </w:tcPr>
          <w:p w14:paraId="3DD9F14A" w14:textId="77777777" w:rsidR="00AB3D3D" w:rsidRDefault="00AB3D3D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3"/>
          </w:tcPr>
          <w:p w14:paraId="6D0A7361" w14:textId="77777777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53" w:type="dxa"/>
            <w:gridSpan w:val="2"/>
          </w:tcPr>
          <w:p w14:paraId="44F945BA" w14:textId="07DE8819" w:rsidR="00AB3D3D" w:rsidRPr="008F06CC" w:rsidRDefault="00A01605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</w:tcPr>
          <w:p w14:paraId="29F4C338" w14:textId="62338A80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de finalización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de tarea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A419A8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backup datos</w:t>
            </w:r>
          </w:p>
        </w:tc>
      </w:tr>
      <w:tr w:rsidR="00AB3D3D" w:rsidRPr="000463D8" w14:paraId="55F50DAC" w14:textId="77777777" w:rsidTr="00546661">
        <w:tc>
          <w:tcPr>
            <w:tcW w:w="804" w:type="dxa"/>
            <w:gridSpan w:val="2"/>
          </w:tcPr>
          <w:p w14:paraId="376648D0" w14:textId="211E2E9F" w:rsidR="00AB3D3D" w:rsidRDefault="00A01605" w:rsidP="00AB3D3D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eastAsia="es-ES"/>
              </w:rPr>
              <w:t>9</w:t>
            </w:r>
          </w:p>
        </w:tc>
        <w:tc>
          <w:tcPr>
            <w:tcW w:w="4250" w:type="dxa"/>
            <w:gridSpan w:val="3"/>
          </w:tcPr>
          <w:p w14:paraId="6A04242F" w14:textId="57B89593" w:rsidR="00AB3D3D" w:rsidRDefault="00AB3D3D" w:rsidP="00AB3D3D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Finalizar tarea </w:t>
            </w:r>
            <w:r w:rsidR="00A419A8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backup datos</w:t>
            </w:r>
          </w:p>
        </w:tc>
        <w:tc>
          <w:tcPr>
            <w:tcW w:w="753" w:type="dxa"/>
            <w:gridSpan w:val="2"/>
          </w:tcPr>
          <w:p w14:paraId="3BED09FF" w14:textId="77777777" w:rsidR="00AB3D3D" w:rsidRPr="008F06CC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  <w:tc>
          <w:tcPr>
            <w:tcW w:w="3851" w:type="dxa"/>
            <w:gridSpan w:val="2"/>
          </w:tcPr>
          <w:p w14:paraId="0FA55D32" w14:textId="77777777" w:rsidR="00AB3D3D" w:rsidRDefault="00AB3D3D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A419A8" w:rsidRPr="000463D8" w14:paraId="2E26D125" w14:textId="77777777" w:rsidTr="008F17BC">
        <w:tc>
          <w:tcPr>
            <w:tcW w:w="9658" w:type="dxa"/>
            <w:gridSpan w:val="9"/>
          </w:tcPr>
          <w:p w14:paraId="6667B39A" w14:textId="77777777" w:rsidR="00A419A8" w:rsidRPr="00CC2F74" w:rsidRDefault="00A419A8" w:rsidP="00A419A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361FA7B" w14:textId="46C90BFA" w:rsidR="00A419A8" w:rsidRDefault="00A419A8" w:rsidP="00A419A8">
            <w:pPr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Se hará un backup de la información en la base de datos.</w:t>
            </w:r>
          </w:p>
          <w:p w14:paraId="78429A4F" w14:textId="77777777" w:rsidR="00A419A8" w:rsidRPr="00A419A8" w:rsidRDefault="00A419A8" w:rsidP="00AB3D3D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eastAsia="es-ES"/>
              </w:rPr>
            </w:pPr>
          </w:p>
        </w:tc>
      </w:tr>
      <w:tr w:rsidR="00A419A8" w:rsidRPr="000463D8" w14:paraId="14C1E8BF" w14:textId="77777777" w:rsidTr="008F17BC">
        <w:tc>
          <w:tcPr>
            <w:tcW w:w="9658" w:type="dxa"/>
            <w:gridSpan w:val="9"/>
          </w:tcPr>
          <w:p w14:paraId="2B65064C" w14:textId="77777777" w:rsidR="00A419A8" w:rsidRDefault="00A419A8" w:rsidP="00A419A8">
            <w:pPr>
              <w:rPr>
                <w:rFonts w:ascii="Arial" w:hAnsi="Arial" w:cs="Arial"/>
                <w:b/>
              </w:rPr>
            </w:pPr>
            <w:r w:rsidRPr="002405E5">
              <w:rPr>
                <w:rFonts w:ascii="Arial" w:hAnsi="Arial" w:cs="Arial"/>
                <w:b/>
              </w:rPr>
              <w:t>EXCEPCIONES</w:t>
            </w:r>
          </w:p>
          <w:p w14:paraId="6FEDE6F3" w14:textId="5DAF5BB6" w:rsidR="00A419A8" w:rsidRPr="000463D8" w:rsidRDefault="00A419A8" w:rsidP="00A419A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FN</w:t>
            </w:r>
          </w:p>
        </w:tc>
      </w:tr>
      <w:tr w:rsidR="00A419A8" w:rsidRPr="000463D8" w14:paraId="69640DCE" w14:textId="77777777" w:rsidTr="00A419A8">
        <w:tc>
          <w:tcPr>
            <w:tcW w:w="804" w:type="dxa"/>
            <w:gridSpan w:val="2"/>
            <w:shd w:val="clear" w:color="auto" w:fill="D9D9D9" w:themeFill="background1" w:themeFillShade="D9"/>
          </w:tcPr>
          <w:p w14:paraId="22324971" w14:textId="4B2C965B" w:rsidR="00A419A8" w:rsidRDefault="00A419A8" w:rsidP="00A419A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 w:themeFill="background1" w:themeFillShade="D9"/>
          </w:tcPr>
          <w:p w14:paraId="7E383516" w14:textId="0890F548" w:rsidR="00A419A8" w:rsidRDefault="00A419A8" w:rsidP="00A419A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4"/>
            <w:shd w:val="clear" w:color="auto" w:fill="D9D9D9" w:themeFill="background1" w:themeFillShade="D9"/>
          </w:tcPr>
          <w:p w14:paraId="7D9C1F27" w14:textId="3C1E84ED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419A8" w:rsidRPr="000463D8" w14:paraId="6D613F80" w14:textId="77777777" w:rsidTr="008F17BC">
        <w:tc>
          <w:tcPr>
            <w:tcW w:w="804" w:type="dxa"/>
            <w:gridSpan w:val="2"/>
          </w:tcPr>
          <w:p w14:paraId="2B192E69" w14:textId="72AE49B3" w:rsidR="00A419A8" w:rsidRDefault="00A01605" w:rsidP="00A419A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250" w:type="dxa"/>
            <w:gridSpan w:val="3"/>
          </w:tcPr>
          <w:p w14:paraId="00162F5D" w14:textId="60CF43C1" w:rsidR="00A419A8" w:rsidRDefault="00A419A8" w:rsidP="00A01605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“tipo de trama no corresponde a un formato valido</w:t>
            </w:r>
            <w:r w:rsidR="00A01605">
              <w:rPr>
                <w:rFonts w:ascii="Arial" w:hAnsi="Arial" w:cs="Arial"/>
              </w:rPr>
              <w:t>”,</w:t>
            </w:r>
            <w:r w:rsidRPr="000044EC">
              <w:rPr>
                <w:rFonts w:ascii="Arial" w:hAnsi="Arial" w:cs="Arial"/>
              </w:rPr>
              <w:t xml:space="preserve"> “timeout finalizo”</w:t>
            </w:r>
            <w:r>
              <w:rPr>
                <w:rFonts w:ascii="Arial" w:hAnsi="Arial" w:cs="Arial"/>
              </w:rPr>
              <w:t>, “Algunos componentes de la trama tienen valores nulos o no válidos”</w:t>
            </w:r>
          </w:p>
        </w:tc>
        <w:tc>
          <w:tcPr>
            <w:tcW w:w="4604" w:type="dxa"/>
            <w:gridSpan w:val="4"/>
          </w:tcPr>
          <w:p w14:paraId="26968251" w14:textId="77777777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[Id2, Id3, Id5, Id6, Id7]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Algunos campos en la trama no son válidos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E868703" w14:textId="1F1D4D23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consulta de la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6E23C59E" w14:textId="039A3E32" w:rsidR="00A419A8" w:rsidRDefault="00A419A8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 xml:space="preserve">Enviar trama de error tarea </w:t>
            </w:r>
            <w:r w:rsidR="00A01605">
              <w:rPr>
                <w:rFonts w:ascii="Arial" w:hAnsi="Arial" w:cs="Arial"/>
                <w:color w:val="000000" w:themeColor="text1"/>
              </w:rPr>
              <w:t>backup Datos</w:t>
            </w:r>
          </w:p>
        </w:tc>
      </w:tr>
      <w:tr w:rsidR="00A419A8" w:rsidRPr="000463D8" w14:paraId="1533904A" w14:textId="77777777" w:rsidTr="008F17BC">
        <w:tc>
          <w:tcPr>
            <w:tcW w:w="804" w:type="dxa"/>
            <w:gridSpan w:val="2"/>
          </w:tcPr>
          <w:p w14:paraId="368637DA" w14:textId="02C188A6" w:rsidR="00A419A8" w:rsidRDefault="00A01605" w:rsidP="00A419A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4250" w:type="dxa"/>
            <w:gridSpan w:val="3"/>
          </w:tcPr>
          <w:p w14:paraId="5619692E" w14:textId="6E76221A" w:rsidR="00A419A8" w:rsidRDefault="00A419A8" w:rsidP="00A01605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90D15">
              <w:rPr>
                <w:rFonts w:ascii="Arial" w:hAnsi="Arial" w:cs="Arial"/>
              </w:rPr>
              <w:t>“</w:t>
            </w:r>
            <w:r w:rsidR="00A01605">
              <w:rPr>
                <w:rFonts w:ascii="Arial" w:hAnsi="Arial" w:cs="Arial"/>
              </w:rPr>
              <w:t>Algunas de las lecturas contienen datos no válidos</w:t>
            </w:r>
            <w:r w:rsidRPr="00090D15">
              <w:rPr>
                <w:rFonts w:ascii="Arial" w:hAnsi="Arial" w:cs="Arial"/>
              </w:rPr>
              <w:t>”</w:t>
            </w:r>
            <w:r w:rsidR="00A01605">
              <w:rPr>
                <w:rFonts w:ascii="Arial" w:hAnsi="Arial" w:cs="Arial"/>
              </w:rPr>
              <w:t>, “No existen datos correspondiente a alguno de los componentes”</w:t>
            </w:r>
          </w:p>
        </w:tc>
        <w:tc>
          <w:tcPr>
            <w:tcW w:w="4604" w:type="dxa"/>
            <w:gridSpan w:val="4"/>
          </w:tcPr>
          <w:p w14:paraId="6177EEB0" w14:textId="77777777" w:rsidR="00A01605" w:rsidRDefault="00A01605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[Id2, Id3, Id5, Id6, Id7]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Algunos campos en la trama no son válidos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412BA18" w14:textId="77777777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espera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D79DE1E" w14:textId="1E9CA6C9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 xml:space="preserve">Enviar trama de error tarea </w:t>
            </w:r>
            <w:r w:rsidR="00A01605">
              <w:rPr>
                <w:rFonts w:ascii="Arial" w:hAnsi="Arial" w:cs="Arial"/>
                <w:color w:val="000000" w:themeColor="text1"/>
              </w:rPr>
              <w:t>backup Datos</w:t>
            </w:r>
          </w:p>
          <w:p w14:paraId="27E4F263" w14:textId="77777777" w:rsidR="00A419A8" w:rsidRDefault="00A419A8" w:rsidP="00A419A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</w:p>
        </w:tc>
      </w:tr>
      <w:tr w:rsidR="00A01605" w:rsidRPr="000463D8" w14:paraId="5951A9C1" w14:textId="77777777" w:rsidTr="008F17BC">
        <w:tc>
          <w:tcPr>
            <w:tcW w:w="804" w:type="dxa"/>
            <w:gridSpan w:val="2"/>
          </w:tcPr>
          <w:p w14:paraId="763335EE" w14:textId="366D65DD" w:rsidR="00A01605" w:rsidRDefault="00A01605" w:rsidP="00A01605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lastRenderedPageBreak/>
              <w:t>9</w:t>
            </w:r>
          </w:p>
        </w:tc>
        <w:tc>
          <w:tcPr>
            <w:tcW w:w="4250" w:type="dxa"/>
            <w:gridSpan w:val="3"/>
          </w:tcPr>
          <w:p w14:paraId="25A8DD81" w14:textId="1DE99D23" w:rsidR="00A01605" w:rsidRDefault="00A01605" w:rsidP="00A01605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“Tiempo de escritura en la base de datos agotado”</w:t>
            </w:r>
          </w:p>
        </w:tc>
        <w:tc>
          <w:tcPr>
            <w:tcW w:w="4604" w:type="dxa"/>
            <w:gridSpan w:val="4"/>
          </w:tcPr>
          <w:p w14:paraId="2F7FD969" w14:textId="77777777" w:rsidR="00A01605" w:rsidRDefault="00A01605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A466305" w14:textId="46E78720" w:rsidR="00A01605" w:rsidRPr="00A01605" w:rsidRDefault="00A01605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eastAsia="es-ES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 xml:space="preserve">Enviar trama de error tarea </w:t>
            </w:r>
            <w:r>
              <w:rPr>
                <w:rFonts w:ascii="Arial" w:hAnsi="Arial" w:cs="Arial"/>
                <w:color w:val="000000" w:themeColor="text1"/>
              </w:rPr>
              <w:t>backup Datos</w:t>
            </w:r>
          </w:p>
        </w:tc>
      </w:tr>
      <w:tr w:rsidR="00A01605" w:rsidRPr="000463D8" w14:paraId="4EC82C6D" w14:textId="77777777" w:rsidTr="008F17BC">
        <w:tc>
          <w:tcPr>
            <w:tcW w:w="804" w:type="dxa"/>
            <w:gridSpan w:val="2"/>
          </w:tcPr>
          <w:p w14:paraId="3298D478" w14:textId="3B37B82F" w:rsidR="00A01605" w:rsidRPr="00A01605" w:rsidRDefault="00A01605" w:rsidP="00A01605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A01605">
              <w:rPr>
                <w:rFonts w:ascii="Arial" w:hAnsi="Arial" w:cs="Arial"/>
                <w:color w:val="000000" w:themeColor="text1"/>
                <w:lang w:val="es-ES" w:eastAsia="es-ES"/>
              </w:rPr>
              <w:t>10</w:t>
            </w:r>
          </w:p>
        </w:tc>
        <w:tc>
          <w:tcPr>
            <w:tcW w:w="4250" w:type="dxa"/>
            <w:gridSpan w:val="3"/>
          </w:tcPr>
          <w:p w14:paraId="2C1BCE32" w14:textId="072EBBF5" w:rsidR="00A01605" w:rsidRPr="00A01605" w:rsidRDefault="00A01605" w:rsidP="00A01605">
            <w:pPr>
              <w:jc w:val="both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A01605">
              <w:rPr>
                <w:rFonts w:ascii="Arial" w:hAnsi="Arial" w:cs="Arial"/>
                <w:color w:val="000000" w:themeColor="text1"/>
                <w:lang w:val="es-ES" w:eastAsia="es-ES"/>
              </w:rPr>
              <w:t>“Tiempo de espera del sistema expiró”</w:t>
            </w:r>
          </w:p>
        </w:tc>
        <w:tc>
          <w:tcPr>
            <w:tcW w:w="4604" w:type="dxa"/>
            <w:gridSpan w:val="4"/>
          </w:tcPr>
          <w:p w14:paraId="458E2B78" w14:textId="68A32070" w:rsidR="00A01605" w:rsidRDefault="00A01605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[Id8]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Timeout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1C21C65" w14:textId="7A2682D1" w:rsidR="00A01605" w:rsidRDefault="00A01605" w:rsidP="00A0160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 w:rsidRPr="00090D15">
              <w:rPr>
                <w:rFonts w:ascii="Arial" w:hAnsi="Arial" w:cs="Arial"/>
                <w:color w:val="000000" w:themeColor="text1"/>
              </w:rPr>
              <w:t xml:space="preserve">Enviar trama de error tarea </w:t>
            </w:r>
            <w:r>
              <w:rPr>
                <w:rFonts w:ascii="Arial" w:hAnsi="Arial" w:cs="Arial"/>
                <w:color w:val="000000" w:themeColor="text1"/>
              </w:rPr>
              <w:t>backup Datos</w:t>
            </w:r>
          </w:p>
        </w:tc>
      </w:tr>
      <w:tr w:rsidR="00A01605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01605" w:rsidRDefault="00A01605" w:rsidP="00A0160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01605" w:rsidRDefault="00A01605" w:rsidP="00A01605">
            <w:pPr>
              <w:rPr>
                <w:rFonts w:ascii="Arial" w:hAnsi="Arial" w:cs="Arial"/>
                <w:b/>
              </w:rPr>
            </w:pPr>
          </w:p>
          <w:p w14:paraId="1019C4D9" w14:textId="1C7B07DA" w:rsidR="00A01605" w:rsidRPr="006C4B76" w:rsidRDefault="00A01605" w:rsidP="00A01605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01605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59E47FB9" w:rsidR="00A01605" w:rsidRDefault="00A01605" w:rsidP="00A01605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01605" w:rsidRDefault="00A01605" w:rsidP="00A01605">
            <w:pPr>
              <w:rPr>
                <w:rFonts w:ascii="Arial" w:hAnsi="Arial" w:cs="Arial"/>
                <w:b/>
              </w:rPr>
            </w:pPr>
          </w:p>
          <w:p w14:paraId="2E6F810D" w14:textId="3FE6E2AF" w:rsidR="00A01605" w:rsidRPr="008743D7" w:rsidRDefault="00A01605" w:rsidP="00A01605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552060F2" w14:textId="77777777" w:rsidR="00A01605" w:rsidRDefault="00A01605" w:rsidP="00A01605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  <w:p w14:paraId="18143290" w14:textId="77777777" w:rsidR="00A01605" w:rsidRDefault="00A01605" w:rsidP="00A01605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Falla la conexión con la instancia de la base de datos</w:t>
            </w:r>
          </w:p>
          <w:p w14:paraId="242A1DD0" w14:textId="0912F624" w:rsidR="00A01605" w:rsidRPr="000837D6" w:rsidRDefault="00A01605" w:rsidP="00A01605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respuesta del componente supere el timeout</w:t>
            </w:r>
          </w:p>
        </w:tc>
      </w:tr>
      <w:tr w:rsidR="00A01605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01605" w:rsidRDefault="00A01605" w:rsidP="00A01605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01605" w:rsidRPr="00CB2208" w:rsidRDefault="00A01605" w:rsidP="00A01605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A01605" w:rsidRDefault="00A01605" w:rsidP="00A01605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A01605" w:rsidRPr="000837D6" w:rsidRDefault="00A01605" w:rsidP="00A01605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A01605" w:rsidRDefault="00A01605" w:rsidP="00A01605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A01605" w:rsidRPr="000837D6" w:rsidRDefault="00A01605" w:rsidP="00A01605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01605" w:rsidRPr="002B6FAA" w:rsidRDefault="00A01605" w:rsidP="00A01605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</w:p>
        </w:tc>
      </w:tr>
      <w:tr w:rsidR="00A01605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01605" w:rsidRDefault="00A01605" w:rsidP="00A0160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2B25FC0F" w14:textId="77777777" w:rsidR="00A01605" w:rsidRPr="00AD2D68" w:rsidRDefault="00A01605" w:rsidP="00A01605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5273FC35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69F4E8D" w14:textId="68955422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43C97F2F" w14:textId="2420F7F5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FD5293A" w14:textId="4F9B6AE3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86077FC" w14:textId="47E7B924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FB67591" w14:textId="35C90D33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7D0C28FA" w14:textId="568CFBA6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799F00D1" w14:textId="63EF593F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703FA185" w14:textId="54247123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5153571" w14:textId="69AFEED7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D6A9030" w14:textId="1C2A525D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1EA673DB" w14:textId="72B769A1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015C33DD" w14:textId="493E47D4" w:rsidR="006F45B0" w:rsidRDefault="006F45B0" w:rsidP="00632B15">
      <w:pPr>
        <w:rPr>
          <w:rFonts w:ascii="Arial" w:hAnsi="Arial" w:cs="Arial"/>
          <w:b/>
          <w:bCs/>
          <w:lang w:val="es-ES"/>
        </w:rPr>
      </w:pPr>
    </w:p>
    <w:p w14:paraId="4F889A66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469829E0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568B42A7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3788D710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17AF44DA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39F10FF9" w14:textId="77777777" w:rsidR="00F275E9" w:rsidRDefault="00F275E9" w:rsidP="00632B15">
      <w:pPr>
        <w:rPr>
          <w:rFonts w:ascii="Arial" w:hAnsi="Arial" w:cs="Arial"/>
          <w:b/>
          <w:bCs/>
          <w:lang w:val="es-ES"/>
        </w:rPr>
      </w:pPr>
    </w:p>
    <w:p w14:paraId="0130BE17" w14:textId="051E0868" w:rsidR="000837D6" w:rsidRPr="00F275E9" w:rsidRDefault="000837D6" w:rsidP="00632B15">
      <w:pPr>
        <w:rPr>
          <w:bCs/>
          <w:sz w:val="24"/>
          <w:szCs w:val="24"/>
          <w:lang w:val="es-ES"/>
        </w:rPr>
      </w:pPr>
      <w:r w:rsidRPr="00F275E9">
        <w:rPr>
          <w:bCs/>
          <w:sz w:val="24"/>
          <w:szCs w:val="24"/>
          <w:lang w:val="es-ES"/>
        </w:rPr>
        <w:lastRenderedPageBreak/>
        <w:t>CASO DE USO 4</w:t>
      </w:r>
      <w:r w:rsidR="00B714AE" w:rsidRPr="00F275E9">
        <w:rPr>
          <w:bCs/>
          <w:sz w:val="24"/>
          <w:szCs w:val="24"/>
          <w:lang w:val="es-ES"/>
        </w:rPr>
        <w:t xml:space="preserve">: </w:t>
      </w:r>
      <w:r w:rsidRPr="00F275E9">
        <w:rPr>
          <w:bCs/>
          <w:sz w:val="24"/>
          <w:szCs w:val="24"/>
          <w:lang w:val="es-ES"/>
        </w:rPr>
        <w:t>ADMINISTRAR INFORMACIÓN</w:t>
      </w:r>
    </w:p>
    <w:p w14:paraId="2CA623C5" w14:textId="77777777" w:rsidR="00355A96" w:rsidRDefault="00355A96" w:rsidP="00632B15">
      <w:pPr>
        <w:rPr>
          <w:rFonts w:ascii="Arial" w:hAnsi="Arial" w:cs="Arial"/>
          <w:b/>
          <w:bCs/>
          <w:lang w:val="es-ES"/>
        </w:rPr>
      </w:pPr>
    </w:p>
    <w:p w14:paraId="03901420" w14:textId="4960B623" w:rsidR="00355A96" w:rsidRDefault="00355A96" w:rsidP="00355A96">
      <w:pPr>
        <w:jc w:val="center"/>
        <w:rPr>
          <w:rFonts w:ascii="Arial" w:hAnsi="Arial" w:cs="Arial"/>
          <w:b/>
          <w:bCs/>
          <w:lang w:val="es-ES"/>
        </w:rPr>
      </w:pPr>
      <w:r>
        <w:rPr>
          <w:noProof/>
          <w:lang w:eastAsia="es-CO"/>
        </w:rPr>
        <w:drawing>
          <wp:inline distT="0" distB="0" distL="0" distR="0" wp14:anchorId="1E38447E" wp14:editId="011374DF">
            <wp:extent cx="6006539" cy="2876550"/>
            <wp:effectExtent l="0" t="0" r="0" b="0"/>
            <wp:docPr id="100008" name="Image100008" descr="4. administrar informacion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Image100008"/>
                    <pic:cNvPicPr/>
                  </pic:nvPicPr>
                  <pic:blipFill rotWithShape="1">
                    <a:blip r:embed="rId48"/>
                    <a:srcRect l="1924" t="4519" r="22105" b="9992"/>
                    <a:stretch/>
                  </pic:blipFill>
                  <pic:spPr bwMode="auto">
                    <a:xfrm>
                      <a:off x="0" y="0"/>
                      <a:ext cx="6022128" cy="288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3A320993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45"/>
        <w:gridCol w:w="4199"/>
        <w:gridCol w:w="24"/>
        <w:gridCol w:w="127"/>
        <w:gridCol w:w="753"/>
        <w:gridCol w:w="678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3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5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3CADFDEA" w:rsidR="000837D6" w:rsidRPr="000463D8" w:rsidRDefault="00355A96" w:rsidP="004F20F9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Administrar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7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8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8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B714AE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B714AE">
              <w:rPr>
                <w:rFonts w:ascii="Arial" w:hAnsi="Arial" w:cs="Arial"/>
                <w:lang w:val="es-ES" w:eastAsia="es-ES"/>
              </w:rPr>
              <w:t>Administrador/</w:t>
            </w:r>
            <w:r w:rsidR="00701370" w:rsidRPr="00B714AE">
              <w:rPr>
                <w:rFonts w:ascii="Arial" w:hAnsi="Arial" w:cs="Arial"/>
                <w:lang w:val="es-ES" w:eastAsia="es-ES"/>
              </w:rPr>
              <w:t>usuario</w:t>
            </w:r>
            <w:r w:rsidRPr="00B714AE">
              <w:rPr>
                <w:rFonts w:ascii="Arial" w:hAnsi="Arial" w:cs="Arial"/>
                <w:lang w:val="es-ES" w:eastAsia="es-ES"/>
              </w:rPr>
              <w:t xml:space="preserve"> </w:t>
            </w:r>
          </w:p>
          <w:p w14:paraId="031B4C7B" w14:textId="77777777" w:rsidR="000837D6" w:rsidRPr="00B714AE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B714AE">
              <w:rPr>
                <w:rFonts w:ascii="Arial" w:hAnsi="Arial" w:cs="Arial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8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22196791" w:rsidR="00465779" w:rsidRPr="00355A96" w:rsidRDefault="000410CC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lang w:val="es-ES"/>
              </w:rPr>
            </w:pPr>
            <w:r>
              <w:rPr>
                <w:rFonts w:ascii="Arial" w:eastAsia="Arial Unicode MS" w:hAnsi="Arial" w:cs="Arial"/>
                <w:iCs/>
                <w:lang w:val="es-ES"/>
              </w:rPr>
              <w:t>G</w:t>
            </w:r>
            <w:r w:rsidR="00465779" w:rsidRPr="00355A96">
              <w:rPr>
                <w:rFonts w:ascii="Arial" w:eastAsia="Arial Unicode MS" w:hAnsi="Arial" w:cs="Arial"/>
                <w:iCs/>
                <w:lang w:val="es-ES"/>
              </w:rPr>
              <w:t>estionar eventos/alarmas</w:t>
            </w:r>
          </w:p>
          <w:p w14:paraId="05FFA7A3" w14:textId="273D7089" w:rsidR="004F20F9" w:rsidRPr="00355A96" w:rsidRDefault="000410CC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lang w:val="es-ES"/>
              </w:rPr>
            </w:pPr>
            <w:r>
              <w:rPr>
                <w:rFonts w:ascii="Arial" w:eastAsia="Arial Unicode MS" w:hAnsi="Arial" w:cs="Arial"/>
                <w:iCs/>
                <w:lang w:val="es-ES"/>
              </w:rPr>
              <w:t xml:space="preserve">Gestionar </w:t>
            </w:r>
            <w:r w:rsidR="004F20F9" w:rsidRPr="00355A96">
              <w:rPr>
                <w:rFonts w:ascii="Arial" w:eastAsia="Arial Unicode MS" w:hAnsi="Arial" w:cs="Arial"/>
                <w:iCs/>
                <w:lang w:val="es-ES"/>
              </w:rPr>
              <w:t>componentes</w:t>
            </w:r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8"/>
          </w:tcPr>
          <w:p w14:paraId="7F6E50DD" w14:textId="33F981AB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38682B3" w14:textId="495C3931" w:rsidR="00465779" w:rsidRPr="000410CC" w:rsidRDefault="000837D6" w:rsidP="004F20F9">
            <w:pPr>
              <w:rPr>
                <w:rFonts w:ascii="Arial" w:eastAsia="Arial Unicode MS" w:hAnsi="Arial" w:cs="Arial"/>
                <w:iCs/>
                <w:lang w:val="es-ES"/>
              </w:rPr>
            </w:pPr>
            <w:r w:rsidRPr="000410CC">
              <w:rPr>
                <w:rFonts w:ascii="Arial" w:eastAsia="Arial Unicode MS" w:hAnsi="Arial" w:cs="Arial"/>
                <w:iCs/>
                <w:lang w:val="es-ES"/>
              </w:rPr>
              <w:t xml:space="preserve">El </w:t>
            </w:r>
            <w:r w:rsidRPr="000410CC">
              <w:rPr>
                <w:rFonts w:ascii="Arial" w:hAnsi="Arial" w:cs="Arial"/>
                <w:lang w:val="es-ES" w:eastAsia="es-ES"/>
              </w:rPr>
              <w:t>Administrador/</w:t>
            </w:r>
            <w:r w:rsidR="00701370" w:rsidRPr="000410CC">
              <w:rPr>
                <w:rFonts w:ascii="Arial" w:hAnsi="Arial" w:cs="Arial"/>
                <w:lang w:val="es-ES" w:eastAsia="es-ES"/>
              </w:rPr>
              <w:t>usuario</w:t>
            </w:r>
            <w:r w:rsidRPr="000410CC">
              <w:rPr>
                <w:rFonts w:ascii="Arial" w:hAnsi="Arial" w:cs="Arial"/>
                <w:lang w:val="es-ES" w:eastAsia="es-ES"/>
              </w:rPr>
              <w:t xml:space="preserve"> </w:t>
            </w:r>
            <w:r w:rsidRPr="000410CC">
              <w:rPr>
                <w:rFonts w:ascii="Arial" w:eastAsia="Arial Unicode MS" w:hAnsi="Arial" w:cs="Arial"/>
                <w:iCs/>
                <w:lang w:val="es-ES"/>
              </w:rPr>
              <w:t xml:space="preserve">podrá gestionar </w:t>
            </w:r>
            <w:r w:rsidR="00465779" w:rsidRPr="000410CC">
              <w:rPr>
                <w:rFonts w:ascii="Arial" w:eastAsia="Arial Unicode MS" w:hAnsi="Arial" w:cs="Arial"/>
                <w:iCs/>
                <w:lang w:val="es-ES"/>
              </w:rPr>
              <w:t>la información</w:t>
            </w:r>
            <w:r w:rsidRPr="000410CC">
              <w:rPr>
                <w:rFonts w:ascii="Arial" w:eastAsia="Arial Unicode MS" w:hAnsi="Arial" w:cs="Arial"/>
                <w:iCs/>
                <w:lang w:val="es-ES"/>
              </w:rPr>
              <w:t xml:space="preserve"> que se genere po</w:t>
            </w:r>
            <w:r w:rsidR="000410CC" w:rsidRPr="000410CC">
              <w:rPr>
                <w:rFonts w:ascii="Arial" w:eastAsia="Arial Unicode MS" w:hAnsi="Arial" w:cs="Arial"/>
                <w:iCs/>
                <w:lang w:val="es-ES"/>
              </w:rPr>
              <w:t>r parte del cliente/componentes y crear archivos que contengan reportes</w:t>
            </w:r>
          </w:p>
          <w:p w14:paraId="2DBE186C" w14:textId="29732596" w:rsidR="00465779" w:rsidRPr="000410CC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lang w:val="es-ES" w:eastAsia="es-ES"/>
              </w:rPr>
            </w:pPr>
            <w:r w:rsidRPr="000410CC">
              <w:rPr>
                <w:rFonts w:ascii="Arial" w:hAnsi="Arial" w:cs="Arial"/>
                <w:lang w:val="es-ES" w:eastAsia="es-ES"/>
              </w:rPr>
              <w:t>gestionar</w:t>
            </w:r>
            <w:r w:rsidR="00BF00B2" w:rsidRPr="000410CC">
              <w:rPr>
                <w:rFonts w:ascii="Arial" w:hAnsi="Arial" w:cs="Arial"/>
                <w:lang w:val="es-ES" w:eastAsia="es-ES"/>
              </w:rPr>
              <w:t xml:space="preserve"> </w:t>
            </w:r>
            <w:r w:rsidRPr="000410CC">
              <w:rPr>
                <w:rFonts w:ascii="Arial" w:hAnsi="Arial" w:cs="Arial"/>
                <w:lang w:val="es-ES" w:eastAsia="es-ES"/>
              </w:rPr>
              <w:t>Lecturas</w:t>
            </w:r>
          </w:p>
          <w:p w14:paraId="7576B58C" w14:textId="4175AF01" w:rsidR="00465779" w:rsidRPr="000410CC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lang w:val="es-ES" w:eastAsia="es-ES"/>
              </w:rPr>
            </w:pPr>
            <w:r w:rsidRPr="000410CC">
              <w:rPr>
                <w:rFonts w:ascii="Arial" w:hAnsi="Arial" w:cs="Arial"/>
                <w:lang w:val="es-ES" w:eastAsia="es-ES"/>
              </w:rPr>
              <w:t>gestionar</w:t>
            </w:r>
            <w:r w:rsidR="00BF00B2" w:rsidRPr="000410CC">
              <w:rPr>
                <w:rFonts w:ascii="Arial" w:hAnsi="Arial" w:cs="Arial"/>
                <w:lang w:val="es-ES" w:eastAsia="es-ES"/>
              </w:rPr>
              <w:t xml:space="preserve"> </w:t>
            </w:r>
            <w:r w:rsidRPr="000410CC">
              <w:rPr>
                <w:rFonts w:ascii="Arial" w:hAnsi="Arial" w:cs="Arial"/>
                <w:lang w:val="es-ES" w:eastAsia="es-ES"/>
              </w:rPr>
              <w:t>Factura</w:t>
            </w:r>
          </w:p>
          <w:p w14:paraId="30812BFE" w14:textId="77777777" w:rsidR="000410CC" w:rsidRDefault="000410CC" w:rsidP="000410CC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9499" w:type="dxa"/>
              <w:tblLayout w:type="fixed"/>
              <w:tblLook w:val="04A0" w:firstRow="1" w:lastRow="0" w:firstColumn="1" w:lastColumn="0" w:noHBand="0" w:noVBand="1"/>
            </w:tblPr>
            <w:tblGrid>
              <w:gridCol w:w="3284"/>
              <w:gridCol w:w="6215"/>
            </w:tblGrid>
            <w:tr w:rsidR="000410CC" w14:paraId="0447AF0E" w14:textId="77777777" w:rsidTr="00935D70">
              <w:trPr>
                <w:trHeight w:val="1064"/>
              </w:trPr>
              <w:tc>
                <w:tcPr>
                  <w:tcW w:w="3284" w:type="dxa"/>
                  <w:vMerge w:val="restart"/>
                  <w:tcBorders>
                    <w:bottom w:val="nil"/>
                    <w:right w:val="nil"/>
                  </w:tcBorders>
                </w:tcPr>
                <w:p w14:paraId="6B7F6DEF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lastRenderedPageBreak/>
                    <w:drawing>
                      <wp:inline distT="0" distB="0" distL="0" distR="0" wp14:anchorId="0B0801D8" wp14:editId="69A67A62">
                        <wp:extent cx="1936750" cy="2038350"/>
                        <wp:effectExtent l="0" t="38100" r="0" b="95250"/>
                        <wp:docPr id="94" name="Diagrama 94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9" r:lo="rId50" r:qs="rId51" r:cs="rId52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15" w:type="dxa"/>
                  <w:tcBorders>
                    <w:left w:val="nil"/>
                    <w:bottom w:val="nil"/>
                  </w:tcBorders>
                </w:tcPr>
                <w:p w14:paraId="12A94EFB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7D835B6B" wp14:editId="33570737">
                        <wp:extent cx="3667760" cy="1109980"/>
                        <wp:effectExtent l="95250" t="76200" r="66040" b="71120"/>
                        <wp:docPr id="45" name="Diagrama 45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4" r:lo="rId55" r:qs="rId56" r:cs="rId57"/>
                          </a:graphicData>
                        </a:graphic>
                      </wp:inline>
                    </w:drawing>
                  </w:r>
                </w:p>
              </w:tc>
            </w:tr>
            <w:tr w:rsidR="000410CC" w14:paraId="20759B9D" w14:textId="77777777" w:rsidTr="00006653">
              <w:trPr>
                <w:trHeight w:val="994"/>
              </w:trPr>
              <w:tc>
                <w:tcPr>
                  <w:tcW w:w="3284" w:type="dxa"/>
                  <w:vMerge/>
                  <w:tcBorders>
                    <w:top w:val="nil"/>
                    <w:bottom w:val="single" w:sz="4" w:space="0" w:color="auto"/>
                    <w:right w:val="nil"/>
                  </w:tcBorders>
                </w:tcPr>
                <w:p w14:paraId="4D136495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6215" w:type="dxa"/>
                  <w:tcBorders>
                    <w:top w:val="nil"/>
                    <w:left w:val="nil"/>
                    <w:bottom w:val="single" w:sz="4" w:space="0" w:color="auto"/>
                  </w:tcBorders>
                </w:tcPr>
                <w:p w14:paraId="7C068051" w14:textId="7E07B97F" w:rsidR="000410CC" w:rsidRDefault="00D07F7F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09643A6C" wp14:editId="64BF9045">
                        <wp:extent cx="3667760" cy="1109980"/>
                        <wp:effectExtent l="76200" t="19050" r="66040" b="52070"/>
                        <wp:docPr id="73" name="Diagrama 7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9" r:lo="rId60" r:qs="rId61" r:cs="rId62"/>
                          </a:graphicData>
                        </a:graphic>
                      </wp:inline>
                    </w:drawing>
                  </w:r>
                </w:p>
              </w:tc>
            </w:tr>
            <w:tr w:rsidR="000410CC" w14:paraId="691CB00C" w14:textId="77777777" w:rsidTr="00006653">
              <w:tc>
                <w:tcPr>
                  <w:tcW w:w="3284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5ADF96FF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13D2E222" wp14:editId="1C39F198">
                        <wp:extent cx="1776095" cy="2108200"/>
                        <wp:effectExtent l="0" t="0" r="0" b="0"/>
                        <wp:docPr id="95" name="Diagrama 95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4" r:lo="rId65" r:qs="rId66" r:cs="rId67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15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</w:tcPr>
                <w:p w14:paraId="4EB0A0FC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75F61361" wp14:editId="51C6D169">
                        <wp:extent cx="3667760" cy="1109980"/>
                        <wp:effectExtent l="76200" t="95250" r="66040" b="71120"/>
                        <wp:docPr id="54" name="Diagrama 54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9" r:lo="rId70" r:qs="rId71" r:cs="rId72"/>
                          </a:graphicData>
                        </a:graphic>
                      </wp:inline>
                    </w:drawing>
                  </w:r>
                </w:p>
              </w:tc>
            </w:tr>
            <w:tr w:rsidR="000410CC" w14:paraId="493B8271" w14:textId="77777777" w:rsidTr="00006653">
              <w:tc>
                <w:tcPr>
                  <w:tcW w:w="3284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C9AA7A9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621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41EB611" w14:textId="77777777" w:rsidR="000410CC" w:rsidRDefault="000410CC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026588BB" wp14:editId="024A36F6">
                        <wp:extent cx="3667760" cy="1109980"/>
                        <wp:effectExtent l="76200" t="19050" r="66040" b="13970"/>
                        <wp:docPr id="55" name="Diagrama 55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4" r:lo="rId75" r:qs="rId76" r:cs="rId77"/>
                          </a:graphicData>
                        </a:graphic>
                      </wp:inline>
                    </w:drawing>
                  </w:r>
                </w:p>
              </w:tc>
            </w:tr>
            <w:tr w:rsidR="00006653" w14:paraId="4D359820" w14:textId="77777777" w:rsidTr="00006653">
              <w:tc>
                <w:tcPr>
                  <w:tcW w:w="3284" w:type="dxa"/>
                  <w:tcBorders>
                    <w:top w:val="single" w:sz="4" w:space="0" w:color="auto"/>
                    <w:bottom w:val="nil"/>
                    <w:right w:val="nil"/>
                  </w:tcBorders>
                </w:tcPr>
                <w:p w14:paraId="493CC18A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6215" w:type="dxa"/>
                  <w:tcBorders>
                    <w:top w:val="single" w:sz="4" w:space="0" w:color="auto"/>
                    <w:left w:val="nil"/>
                    <w:bottom w:val="nil"/>
                  </w:tcBorders>
                </w:tcPr>
                <w:p w14:paraId="3AD9B65B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</w:pPr>
                </w:p>
              </w:tc>
            </w:tr>
            <w:tr w:rsidR="00006653" w14:paraId="32C75A97" w14:textId="77777777" w:rsidTr="00DE6312">
              <w:tc>
                <w:tcPr>
                  <w:tcW w:w="9499" w:type="dxa"/>
                  <w:gridSpan w:val="2"/>
                  <w:tcBorders>
                    <w:top w:val="nil"/>
                    <w:bottom w:val="nil"/>
                  </w:tcBorders>
                </w:tcPr>
                <w:p w14:paraId="27B3AB82" w14:textId="699B8402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23AE383B" wp14:editId="30AB5957">
                        <wp:extent cx="5760000" cy="1260000"/>
                        <wp:effectExtent l="0" t="0" r="88900" b="0"/>
                        <wp:docPr id="48" name="Diagrama 48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9" r:lo="rId80" r:qs="rId81" r:cs="rId82"/>
                          </a:graphicData>
                        </a:graphic>
                      </wp:inline>
                    </w:drawing>
                  </w:r>
                </w:p>
              </w:tc>
            </w:tr>
            <w:tr w:rsidR="00006653" w14:paraId="3B6842FE" w14:textId="77777777" w:rsidTr="00006653">
              <w:tc>
                <w:tcPr>
                  <w:tcW w:w="3284" w:type="dxa"/>
                  <w:tcBorders>
                    <w:top w:val="nil"/>
                    <w:bottom w:val="nil"/>
                    <w:right w:val="nil"/>
                  </w:tcBorders>
                </w:tcPr>
                <w:p w14:paraId="24EB2DD2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6215" w:type="dxa"/>
                  <w:tcBorders>
                    <w:top w:val="nil"/>
                    <w:left w:val="nil"/>
                    <w:bottom w:val="nil"/>
                  </w:tcBorders>
                </w:tcPr>
                <w:p w14:paraId="6D499865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</w:pPr>
                </w:p>
              </w:tc>
            </w:tr>
            <w:tr w:rsidR="00006653" w14:paraId="6FE542B3" w14:textId="77777777" w:rsidTr="00935D70">
              <w:tc>
                <w:tcPr>
                  <w:tcW w:w="3284" w:type="dxa"/>
                  <w:tcBorders>
                    <w:top w:val="nil"/>
                    <w:right w:val="nil"/>
                  </w:tcBorders>
                </w:tcPr>
                <w:p w14:paraId="64A9D3BD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6215" w:type="dxa"/>
                  <w:tcBorders>
                    <w:top w:val="nil"/>
                    <w:left w:val="nil"/>
                  </w:tcBorders>
                </w:tcPr>
                <w:p w14:paraId="622CE8A1" w14:textId="77777777" w:rsidR="00006653" w:rsidRDefault="00006653" w:rsidP="000410CC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</w:pPr>
                </w:p>
              </w:tc>
            </w:tr>
          </w:tbl>
          <w:p w14:paraId="0F3125AF" w14:textId="77777777" w:rsidR="000410CC" w:rsidRDefault="000410CC" w:rsidP="000410CC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F577B" w14:textId="77777777" w:rsidR="00006653" w:rsidRPr="000410CC" w:rsidRDefault="00006653" w:rsidP="000410CC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66703B65" w14:textId="7379A038" w:rsidR="000837D6" w:rsidRPr="005A1F2E" w:rsidRDefault="000837D6" w:rsidP="00355A96">
            <w:pPr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D07F7F" w:rsidRPr="009B2573" w14:paraId="6D50F9B2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B4B4A18" w14:textId="71135124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1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02664F64" w14:textId="02F6E044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IdReport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A006C8C" w14:textId="66904C83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String, Unique</w:t>
            </w:r>
          </w:p>
        </w:tc>
      </w:tr>
      <w:tr w:rsidR="00D07F7F" w:rsidRPr="009B2573" w14:paraId="4D5ABF7D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67F7BE9" w14:textId="48D424C4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2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33C15D61" w14:textId="375964D8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typeReport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CA54203" w14:textId="45E6AD84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Enumeration TypeReport, Obligatorio</w:t>
            </w:r>
          </w:p>
          <w:p w14:paraId="441DB74B" w14:textId="77777777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Factura</w:t>
            </w:r>
          </w:p>
          <w:p w14:paraId="4B6C6727" w14:textId="77777777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Lecturas</w:t>
            </w:r>
          </w:p>
          <w:p w14:paraId="4F40B4D9" w14:textId="77777777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Eventos</w:t>
            </w:r>
          </w:p>
          <w:p w14:paraId="1C2833DF" w14:textId="711E4CF4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Alarmas</w:t>
            </w:r>
          </w:p>
        </w:tc>
      </w:tr>
      <w:tr w:rsidR="00D07F7F" w:rsidRPr="009B2573" w14:paraId="2D30B7FA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0EA1CA" w14:textId="0066C8D2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3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661A643" w14:textId="53FAF80C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timestamp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4B34370D" w14:textId="1531579D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String, Unique</w:t>
            </w:r>
          </w:p>
        </w:tc>
      </w:tr>
      <w:tr w:rsidR="00D07F7F" w:rsidRPr="009B2573" w14:paraId="7CC32E8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10ECBE2" w14:textId="3D9B7985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4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FB083AD" w14:textId="1091B19F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usuario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61B8773C" w14:textId="642B9C05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User.name, private</w:t>
            </w:r>
            <w:r w:rsidR="00C224D4">
              <w:rPr>
                <w:rFonts w:ascii="Arial" w:hAnsi="Arial" w:cs="Arial"/>
                <w:lang w:val="es-ES" w:eastAsia="es-ES"/>
              </w:rPr>
              <w:t>, Obligatorio</w:t>
            </w:r>
          </w:p>
        </w:tc>
      </w:tr>
      <w:tr w:rsidR="00D07F7F" w:rsidRPr="009B2573" w14:paraId="470B38E0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43BE3D1" w14:textId="32493746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5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89FC395" w14:textId="3DDA4A07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componente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541F123B" w14:textId="209BEC32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Componente.id [1…*]</w:t>
            </w:r>
            <w:r w:rsidR="00C224D4">
              <w:rPr>
                <w:rFonts w:ascii="Arial" w:hAnsi="Arial" w:cs="Arial"/>
                <w:lang w:val="es-ES" w:eastAsia="es-ES"/>
              </w:rPr>
              <w:t>, Obligatorio</w:t>
            </w:r>
          </w:p>
        </w:tc>
      </w:tr>
      <w:tr w:rsidR="00D07F7F" w:rsidRPr="009B2573" w14:paraId="6CFDF10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491C23E" w14:textId="360E7094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6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36D58856" w14:textId="6301BAC0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lecturas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38DC0D7B" w14:textId="7CED5B4F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Componente.lecturas [*]</w:t>
            </w:r>
          </w:p>
        </w:tc>
      </w:tr>
      <w:tr w:rsidR="00D07F7F" w:rsidRPr="009B2573" w14:paraId="7C6435D8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514DFCD" w14:textId="327B27F6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7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CDAAD49" w14:textId="39B8E19C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alarmas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1C36C65A" w14:textId="23AFD955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 xml:space="preserve">Componentes.alarmas </w:t>
            </w:r>
            <w:r>
              <w:rPr>
                <w:rFonts w:ascii="Arial" w:hAnsi="Arial" w:cs="Arial"/>
                <w:lang w:val="es-ES" w:eastAsia="es-ES"/>
              </w:rPr>
              <w:t>[</w:t>
            </w:r>
            <w:r w:rsidRPr="00D07F7F">
              <w:rPr>
                <w:rFonts w:ascii="Arial" w:hAnsi="Arial" w:cs="Arial"/>
                <w:lang w:val="es-ES" w:eastAsia="es-ES"/>
              </w:rPr>
              <w:t>*]</w:t>
            </w:r>
          </w:p>
        </w:tc>
      </w:tr>
      <w:tr w:rsidR="00D07F7F" w:rsidRPr="009B2573" w14:paraId="7CCB5100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B72A6CA" w14:textId="286C7424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8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8756F05" w14:textId="5AB98FD5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eventos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7C30F246" w14:textId="49C94CAA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Componentes.eventos [</w:t>
            </w:r>
            <w:r>
              <w:rPr>
                <w:rFonts w:ascii="Arial" w:hAnsi="Arial" w:cs="Arial"/>
                <w:lang w:val="es-ES" w:eastAsia="es-ES"/>
              </w:rPr>
              <w:t>*</w:t>
            </w:r>
            <w:r w:rsidRPr="00D07F7F">
              <w:rPr>
                <w:rFonts w:ascii="Arial" w:hAnsi="Arial" w:cs="Arial"/>
                <w:lang w:val="es-ES" w:eastAsia="es-ES"/>
              </w:rPr>
              <w:t>]</w:t>
            </w:r>
          </w:p>
        </w:tc>
      </w:tr>
      <w:tr w:rsidR="00D07F7F" w:rsidRPr="009B2573" w14:paraId="13D6AB18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92C17CE" w14:textId="63B05A73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9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2B9A32D9" w14:textId="7F8AD1A7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intervalo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559D6FCB" w14:textId="21E29423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String, Obligatorio</w:t>
            </w:r>
          </w:p>
        </w:tc>
      </w:tr>
      <w:tr w:rsidR="00D07F7F" w:rsidRPr="009B2573" w14:paraId="7CDB074C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6E8439" w14:textId="0C59CFBF" w:rsidR="00D07F7F" w:rsidRPr="00D07F7F" w:rsidRDefault="00D07F7F" w:rsidP="00D07F7F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D07F7F">
              <w:rPr>
                <w:rFonts w:ascii="Arial" w:eastAsia="Arial Unicode MS" w:hAnsi="Arial" w:cs="Arial"/>
                <w:lang w:val="es-ES"/>
              </w:rPr>
              <w:t>10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03D343A5" w14:textId="18C46446" w:rsidR="00D07F7F" w:rsidRPr="00D07F7F" w:rsidRDefault="00D07F7F" w:rsidP="00D07F7F">
            <w:pPr>
              <w:pStyle w:val="Prrafodelista"/>
              <w:ind w:left="0"/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Sistema externo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5AD6C89D" w14:textId="5FE5BB31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SistemaExterno, Obligatorio</w:t>
            </w:r>
          </w:p>
        </w:tc>
      </w:tr>
      <w:tr w:rsidR="00D07F7F" w:rsidRPr="009B2573" w14:paraId="1ED04C96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9B3EDC2" w14:textId="08BBC91D" w:rsidR="00D07F7F" w:rsidRPr="00C224D4" w:rsidRDefault="00C224D4" w:rsidP="00C224D4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C224D4">
              <w:rPr>
                <w:rFonts w:ascii="Arial" w:eastAsia="Arial Unicode MS" w:hAnsi="Arial" w:cs="Arial"/>
                <w:lang w:val="es-ES"/>
              </w:rPr>
              <w:t>11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06B53520" w14:textId="271F0014" w:rsidR="00D07F7F" w:rsidRPr="00C224D4" w:rsidRDefault="00C224D4" w:rsidP="00C224D4">
            <w:pPr>
              <w:pStyle w:val="Prrafodelista"/>
              <w:ind w:left="0"/>
              <w:jc w:val="both"/>
              <w:rPr>
                <w:rFonts w:ascii="Arial" w:hAnsi="Arial" w:cs="Arial"/>
                <w:lang w:val="es-ES" w:eastAsia="es-ES"/>
              </w:rPr>
            </w:pPr>
            <w:r w:rsidRPr="00C224D4">
              <w:rPr>
                <w:rFonts w:ascii="Arial" w:hAnsi="Arial" w:cs="Arial"/>
                <w:lang w:val="es-ES" w:eastAsia="es-ES"/>
              </w:rPr>
              <w:t>timeout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70C3B3A9" w14:textId="540A379A" w:rsidR="00D07F7F" w:rsidRPr="00C224D4" w:rsidRDefault="00C224D4" w:rsidP="00D07F7F">
            <w:pPr>
              <w:rPr>
                <w:rFonts w:ascii="Arial" w:hAnsi="Arial" w:cs="Arial"/>
                <w:lang w:val="es-ES" w:eastAsia="es-ES"/>
              </w:rPr>
            </w:pPr>
            <w:r w:rsidRPr="00C224D4">
              <w:rPr>
                <w:rFonts w:ascii="Arial" w:hAnsi="Arial" w:cs="Arial"/>
                <w:lang w:val="es-ES" w:eastAsia="es-ES"/>
              </w:rPr>
              <w:t>Integer</w:t>
            </w:r>
            <w:r>
              <w:rPr>
                <w:rFonts w:ascii="Arial" w:hAnsi="Arial" w:cs="Arial"/>
                <w:lang w:val="es-ES" w:eastAsia="es-ES"/>
              </w:rPr>
              <w:t>, Obligatorio</w:t>
            </w:r>
          </w:p>
        </w:tc>
      </w:tr>
      <w:tr w:rsidR="00D07F7F" w:rsidRPr="009B2573" w14:paraId="3D04829B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816E970" w14:textId="77777777" w:rsidR="00D07F7F" w:rsidRDefault="00D07F7F" w:rsidP="00D07F7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</w:tcPr>
          <w:p w14:paraId="62064A72" w14:textId="77777777" w:rsidR="00D07F7F" w:rsidRDefault="00D07F7F" w:rsidP="00D07F7F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662F2AC" w14:textId="77777777" w:rsidR="00D07F7F" w:rsidRPr="00D07F7F" w:rsidRDefault="00D07F7F" w:rsidP="00D07F7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07F7F" w:rsidRPr="000463D8" w14:paraId="6AEA8424" w14:textId="77777777" w:rsidTr="004F20F9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483D18BA" w14:textId="77777777" w:rsidR="00D07F7F" w:rsidRPr="00F4293F" w:rsidRDefault="00D07F7F" w:rsidP="00D07F7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D07F7F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D07F7F" w:rsidRPr="009B2573" w:rsidRDefault="00D07F7F" w:rsidP="00D07F7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D07F7F" w:rsidRPr="009B2573" w:rsidRDefault="00D07F7F" w:rsidP="00D07F7F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D07F7F" w:rsidRPr="009B2573" w:rsidRDefault="00D07F7F" w:rsidP="00D07F7F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D07F7F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5CC9AFE5" w:rsidR="00D07F7F" w:rsidRPr="009B2573" w:rsidRDefault="00C224D4" w:rsidP="00C224D4">
            <w:pPr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  <w:vAlign w:val="center"/>
          </w:tcPr>
          <w:p w14:paraId="04E230C8" w14:textId="387F79D0" w:rsidR="00D07F7F" w:rsidRPr="009B2573" w:rsidRDefault="00C224D4" w:rsidP="00D07F7F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reporte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311239C3" w14:textId="0BFA1879" w:rsidR="00D07F7F" w:rsidRPr="00C224D4" w:rsidRDefault="00C224D4" w:rsidP="00D07F7F">
            <w:pPr>
              <w:spacing w:line="240" w:lineRule="auto"/>
              <w:rPr>
                <w:rFonts w:ascii="Arial" w:hAnsi="Arial" w:cs="Arial"/>
                <w:color w:val="800000"/>
              </w:rPr>
            </w:pPr>
            <w:r w:rsidRPr="00C224D4">
              <w:rPr>
                <w:rFonts w:ascii="Arial" w:hAnsi="Arial" w:cs="Arial"/>
              </w:rPr>
              <w:t>Reporte</w:t>
            </w:r>
            <w:r>
              <w:rPr>
                <w:rFonts w:ascii="Arial" w:hAnsi="Arial" w:cs="Arial"/>
              </w:rPr>
              <w:t xml:space="preserve"> newReport [1…*]</w:t>
            </w:r>
          </w:p>
        </w:tc>
      </w:tr>
      <w:tr w:rsidR="00C224D4" w:rsidRPr="009B2573" w14:paraId="204EE110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20AAE57" w14:textId="510E1D50" w:rsidR="00C224D4" w:rsidRDefault="00C224D4" w:rsidP="00C224D4">
            <w:pPr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  <w:vAlign w:val="center"/>
          </w:tcPr>
          <w:p w14:paraId="2ECF2343" w14:textId="2633281C" w:rsidR="00C224D4" w:rsidRDefault="00C224D4" w:rsidP="00D07F7F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factura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5B888B25" w14:textId="76788792" w:rsidR="00C224D4" w:rsidRPr="00C224D4" w:rsidRDefault="00C224D4" w:rsidP="00D07F7F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Reporte newInvoice [1…</w:t>
            </w:r>
            <w:r w:rsidR="00006653">
              <w:rPr>
                <w:rFonts w:ascii="Arial" w:hAnsi="Arial" w:cs="Arial"/>
              </w:rPr>
              <w:t>*</w:t>
            </w:r>
            <w:r>
              <w:rPr>
                <w:rFonts w:ascii="Arial" w:hAnsi="Arial" w:cs="Arial"/>
              </w:rPr>
              <w:t>]</w:t>
            </w:r>
          </w:p>
        </w:tc>
      </w:tr>
      <w:tr w:rsidR="00006653" w:rsidRPr="009B2573" w14:paraId="2E3741C3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C5F520A" w14:textId="18E29143" w:rsidR="00006653" w:rsidRDefault="00006653" w:rsidP="00C224D4">
            <w:pPr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4368" w:type="dxa"/>
            <w:gridSpan w:val="3"/>
            <w:tcBorders>
              <w:bottom w:val="single" w:sz="4" w:space="0" w:color="auto"/>
            </w:tcBorders>
            <w:vAlign w:val="center"/>
          </w:tcPr>
          <w:p w14:paraId="2FDB105E" w14:textId="46EB8364" w:rsidR="00006653" w:rsidRDefault="00006653" w:rsidP="00D07F7F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balance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020FAB9C" w14:textId="44D690A9" w:rsidR="00006653" w:rsidRDefault="00006653" w:rsidP="00D07F7F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Reporte newBalance [1…*]</w:t>
            </w:r>
          </w:p>
        </w:tc>
      </w:tr>
      <w:tr w:rsidR="00D07F7F" w:rsidRPr="000463D8" w14:paraId="1B85BBC1" w14:textId="77777777" w:rsidTr="004F20F9">
        <w:tc>
          <w:tcPr>
            <w:tcW w:w="9658" w:type="dxa"/>
            <w:gridSpan w:val="8"/>
          </w:tcPr>
          <w:p w14:paraId="37B64FF5" w14:textId="0744C136" w:rsidR="00D07F7F" w:rsidRDefault="00D07F7F" w:rsidP="00D07F7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3059FCD2" w14:textId="57336A42" w:rsidR="00D07F7F" w:rsidRPr="00D07F7F" w:rsidRDefault="00D07F7F" w:rsidP="00D07F7F">
            <w:pPr>
              <w:rPr>
                <w:rFonts w:ascii="Arial" w:hAnsi="Arial" w:cs="Arial"/>
                <w:lang w:val="es-ES"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 xml:space="preserve">El usuario debe haber iniciado una sesión en INPETEL </w:t>
            </w:r>
            <w:r>
              <w:rPr>
                <w:rFonts w:ascii="Arial" w:hAnsi="Arial" w:cs="Arial"/>
                <w:lang w:val="es-ES" w:eastAsia="es-ES"/>
              </w:rPr>
              <w:t>CLOUD</w:t>
            </w:r>
          </w:p>
          <w:p w14:paraId="18F7515E" w14:textId="3A075747" w:rsidR="00D07F7F" w:rsidRDefault="00D07F7F" w:rsidP="00C224D4">
            <w:pPr>
              <w:rPr>
                <w:rFonts w:ascii="Arial" w:hAnsi="Arial" w:cs="Arial"/>
                <w:color w:val="0000FF"/>
                <w:lang w:eastAsia="es-ES"/>
              </w:rPr>
            </w:pPr>
            <w:r w:rsidRPr="00D07F7F">
              <w:rPr>
                <w:rFonts w:ascii="Arial" w:hAnsi="Arial" w:cs="Arial"/>
                <w:lang w:val="es-ES" w:eastAsia="es-ES"/>
              </w:rPr>
              <w:t>Los componentes asociados a los reportes o facturas deben existir dentro del sistema</w:t>
            </w:r>
          </w:p>
          <w:p w14:paraId="487DC1EF" w14:textId="1A98D1D1" w:rsidR="00D07F7F" w:rsidRPr="00AD0CCF" w:rsidRDefault="00D07F7F" w:rsidP="00D07F7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07F7F" w:rsidRPr="000463D8" w14:paraId="79035E79" w14:textId="77777777" w:rsidTr="004F20F9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74808AFD" w14:textId="77777777" w:rsidR="00D07F7F" w:rsidRDefault="00D07F7F" w:rsidP="00D07F7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5F93BF1D" w:rsidR="00D07F7F" w:rsidRDefault="00D07F7F" w:rsidP="00D07F7F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 xml:space="preserve">Gestionar </w:t>
            </w:r>
            <w:r w:rsidR="00C224D4">
              <w:rPr>
                <w:rFonts w:ascii="Arial" w:eastAsia="Arial Unicode MS" w:hAnsi="Arial" w:cs="Arial"/>
                <w:lang w:val="es-ES"/>
              </w:rPr>
              <w:t>lecturas componentes</w:t>
            </w:r>
          </w:p>
          <w:p w14:paraId="7C7D967E" w14:textId="18CB048B" w:rsidR="00D07F7F" w:rsidRPr="00DE4ABE" w:rsidRDefault="00D07F7F" w:rsidP="00D07F7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C224D4" w:rsidRPr="000463D8" w14:paraId="20F52684" w14:textId="77777777" w:rsidTr="00C224D4">
        <w:tc>
          <w:tcPr>
            <w:tcW w:w="704" w:type="dxa"/>
            <w:gridSpan w:val="2"/>
            <w:shd w:val="clear" w:color="auto" w:fill="D9D9D9"/>
          </w:tcPr>
          <w:p w14:paraId="114C4E28" w14:textId="0B64706A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/>
          </w:tcPr>
          <w:p w14:paraId="375F144C" w14:textId="5B10A849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/>
          </w:tcPr>
          <w:p w14:paraId="4360D8DC" w14:textId="22E77648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/>
          </w:tcPr>
          <w:p w14:paraId="559A7130" w14:textId="24B15F88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224D4" w:rsidRPr="000463D8" w14:paraId="51CE416C" w14:textId="77777777" w:rsidTr="00C224D4">
        <w:tc>
          <w:tcPr>
            <w:tcW w:w="704" w:type="dxa"/>
            <w:gridSpan w:val="2"/>
            <w:shd w:val="clear" w:color="auto" w:fill="auto"/>
          </w:tcPr>
          <w:p w14:paraId="4F4C1814" w14:textId="3F70E11F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5448E42" w14:textId="207B420F" w:rsidR="00C224D4" w:rsidRPr="000463D8" w:rsidRDefault="00C224D4" w:rsidP="00C224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REPORTES</w:t>
            </w:r>
          </w:p>
        </w:tc>
        <w:tc>
          <w:tcPr>
            <w:tcW w:w="753" w:type="dxa"/>
            <w:shd w:val="clear" w:color="auto" w:fill="auto"/>
          </w:tcPr>
          <w:p w14:paraId="22124F66" w14:textId="0C6B557C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337CB23B" w14:textId="0CBB32D1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</w:rPr>
              <w:t>Validar permisos de usuario</w:t>
            </w:r>
          </w:p>
        </w:tc>
      </w:tr>
      <w:tr w:rsidR="00CF5993" w:rsidRPr="000463D8" w14:paraId="518E366F" w14:textId="77777777" w:rsidTr="00C224D4">
        <w:tc>
          <w:tcPr>
            <w:tcW w:w="704" w:type="dxa"/>
            <w:gridSpan w:val="2"/>
            <w:shd w:val="clear" w:color="auto" w:fill="auto"/>
          </w:tcPr>
          <w:p w14:paraId="62CF0E36" w14:textId="57CB3476" w:rsidR="00CF5993" w:rsidRDefault="00CF5993" w:rsidP="00C224D4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C611252" w14:textId="15302C91" w:rsidR="00CF5993" w:rsidRDefault="00CF5993" w:rsidP="00C224D4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Marcar la opción </w:t>
            </w:r>
            <w:r>
              <w:rPr>
                <w:rFonts w:ascii="Arial" w:hAnsi="Arial" w:cs="Arial"/>
                <w:b/>
                <w:lang w:val="es-ES" w:eastAsia="es-ES"/>
              </w:rPr>
              <w:t>LECTURAS</w:t>
            </w:r>
          </w:p>
        </w:tc>
        <w:tc>
          <w:tcPr>
            <w:tcW w:w="753" w:type="dxa"/>
            <w:shd w:val="clear" w:color="auto" w:fill="auto"/>
          </w:tcPr>
          <w:p w14:paraId="7308B26C" w14:textId="77777777" w:rsidR="00CF5993" w:rsidRDefault="00CF5993" w:rsidP="00C224D4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2FB1C2E2" w14:textId="77777777" w:rsidR="00CF5993" w:rsidRDefault="00CF5993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6231B216" w14:textId="77777777" w:rsidTr="00C224D4">
        <w:tc>
          <w:tcPr>
            <w:tcW w:w="704" w:type="dxa"/>
            <w:gridSpan w:val="2"/>
            <w:shd w:val="clear" w:color="auto" w:fill="auto"/>
          </w:tcPr>
          <w:p w14:paraId="70B0AAB7" w14:textId="6AF0DE6C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4492308E" w14:textId="742A60DC" w:rsidR="00C224D4" w:rsidRPr="000463D8" w:rsidRDefault="00C224D4" w:rsidP="00CF599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="00CF5993" w:rsidRPr="00CF5993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375D9E04" w14:textId="34ECEFEC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1D83BE8C" w14:textId="7DEDECB3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reportes de lecturas componentes.</w:t>
            </w:r>
          </w:p>
        </w:tc>
      </w:tr>
      <w:tr w:rsidR="00C224D4" w:rsidRPr="000463D8" w14:paraId="3C68F663" w14:textId="77777777" w:rsidTr="00C224D4">
        <w:tc>
          <w:tcPr>
            <w:tcW w:w="704" w:type="dxa"/>
            <w:gridSpan w:val="2"/>
            <w:shd w:val="clear" w:color="auto" w:fill="auto"/>
          </w:tcPr>
          <w:p w14:paraId="4DFFD3CB" w14:textId="6FB0168C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6A6CDF2C" w14:textId="251811AE" w:rsidR="00C224D4" w:rsidRPr="000463D8" w:rsidRDefault="00C224D4" w:rsidP="00C224D4">
            <w:pPr>
              <w:pStyle w:val="Default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Ingresar información del reporte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a generar</w:t>
            </w:r>
          </w:p>
        </w:tc>
        <w:tc>
          <w:tcPr>
            <w:tcW w:w="753" w:type="dxa"/>
            <w:shd w:val="clear" w:color="auto" w:fill="auto"/>
          </w:tcPr>
          <w:p w14:paraId="6DBA7F50" w14:textId="1A720328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26B30238" w14:textId="4E868A3C" w:rsidR="00C224D4" w:rsidRPr="00C224D4" w:rsidRDefault="00C224D4" w:rsidP="00C224D4">
            <w:pPr>
              <w:pStyle w:val="Default"/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36280DC4" w14:textId="77777777" w:rsidTr="00C224D4">
        <w:tc>
          <w:tcPr>
            <w:tcW w:w="704" w:type="dxa"/>
            <w:gridSpan w:val="2"/>
            <w:shd w:val="clear" w:color="auto" w:fill="auto"/>
          </w:tcPr>
          <w:p w14:paraId="21C0F7DA" w14:textId="18B94B1C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2F12F68" w14:textId="2C40A190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79B447A6" w14:textId="1F638BFC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142DA538" w14:textId="63C4B840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>Validar información en la base de datos</w:t>
            </w:r>
            <w:r>
              <w:rPr>
                <w:sz w:val="22"/>
                <w:szCs w:val="22"/>
              </w:rPr>
              <w:t xml:space="preserve">. </w:t>
            </w:r>
          </w:p>
        </w:tc>
      </w:tr>
      <w:tr w:rsidR="00C224D4" w:rsidRPr="000463D8" w14:paraId="095B3161" w14:textId="77777777" w:rsidTr="00C224D4">
        <w:tc>
          <w:tcPr>
            <w:tcW w:w="704" w:type="dxa"/>
            <w:gridSpan w:val="2"/>
            <w:shd w:val="clear" w:color="auto" w:fill="auto"/>
          </w:tcPr>
          <w:p w14:paraId="255A0EF3" w14:textId="77777777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0AFC4990" w14:textId="77777777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auto"/>
          </w:tcPr>
          <w:p w14:paraId="0B9EBF28" w14:textId="541B9B99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64180A97" w14:textId="54987D4C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reporte en nueva ventana</w:t>
            </w:r>
          </w:p>
        </w:tc>
      </w:tr>
      <w:tr w:rsidR="00C224D4" w:rsidRPr="000463D8" w14:paraId="31045FF9" w14:textId="77777777" w:rsidTr="00C224D4">
        <w:tc>
          <w:tcPr>
            <w:tcW w:w="704" w:type="dxa"/>
            <w:gridSpan w:val="2"/>
            <w:shd w:val="clear" w:color="auto" w:fill="auto"/>
          </w:tcPr>
          <w:p w14:paraId="0A8206A5" w14:textId="663F8CCF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3945A875" w14:textId="2AA710E3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auto"/>
          </w:tcPr>
          <w:p w14:paraId="405C530A" w14:textId="57CD52E1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30EA8BDD" w14:textId="4826D11C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C224D4" w:rsidRPr="000463D8" w14:paraId="1662FA87" w14:textId="77777777" w:rsidTr="00C224D4">
        <w:tc>
          <w:tcPr>
            <w:tcW w:w="704" w:type="dxa"/>
            <w:gridSpan w:val="2"/>
            <w:shd w:val="clear" w:color="auto" w:fill="auto"/>
          </w:tcPr>
          <w:p w14:paraId="4CA4F201" w14:textId="18502E92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F5993"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6EE4EEB2" w14:textId="32F4E8D2" w:rsidR="00C224D4" w:rsidRPr="000463D8" w:rsidRDefault="00C224D4" w:rsidP="00C224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5FA616CD" w14:textId="34223529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F5993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01C5A54C" w14:textId="72E2289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224D4" w:rsidRPr="000463D8" w14:paraId="607E351E" w14:textId="77777777" w:rsidTr="004C0114">
        <w:tc>
          <w:tcPr>
            <w:tcW w:w="9658" w:type="dxa"/>
            <w:gridSpan w:val="8"/>
            <w:shd w:val="clear" w:color="auto" w:fill="auto"/>
          </w:tcPr>
          <w:p w14:paraId="2830555D" w14:textId="77777777" w:rsidR="00C224D4" w:rsidRPr="00CC2F74" w:rsidRDefault="00C224D4" w:rsidP="00C224D4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0C1E8EC" w14:textId="4154FE8A" w:rsidR="00C224D4" w:rsidRPr="00C224D4" w:rsidRDefault="00C224D4" w:rsidP="00C224D4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24D4">
              <w:rPr>
                <w:rFonts w:ascii="Arial" w:hAnsi="Arial" w:cs="Arial"/>
                <w:sz w:val="20"/>
                <w:szCs w:val="20"/>
              </w:rPr>
              <w:t xml:space="preserve">El usuario podrá generar un </w:t>
            </w:r>
            <w:r>
              <w:rPr>
                <w:rFonts w:ascii="Arial" w:hAnsi="Arial" w:cs="Arial"/>
                <w:sz w:val="20"/>
                <w:szCs w:val="20"/>
              </w:rPr>
              <w:t>reporte de lecturas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según sus requerimientos (</w:t>
            </w:r>
            <w:r>
              <w:rPr>
                <w:rFonts w:ascii="Arial" w:hAnsi="Arial" w:cs="Arial"/>
                <w:sz w:val="20"/>
                <w:szCs w:val="20"/>
              </w:rPr>
              <w:t>componentes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e intervalo de fechas) </w:t>
            </w:r>
          </w:p>
          <w:p w14:paraId="21AC0D12" w14:textId="3BE9AB9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72B33154" w14:textId="77777777" w:rsidTr="004C0114">
        <w:tc>
          <w:tcPr>
            <w:tcW w:w="9658" w:type="dxa"/>
            <w:gridSpan w:val="8"/>
            <w:shd w:val="clear" w:color="auto" w:fill="auto"/>
          </w:tcPr>
          <w:p w14:paraId="2A036962" w14:textId="77777777" w:rsidR="00C224D4" w:rsidRPr="000463D8" w:rsidRDefault="00C224D4" w:rsidP="00C224D4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FEEA48C" w14:textId="0DE8910C" w:rsidR="00C224D4" w:rsidRPr="000463D8" w:rsidRDefault="00C224D4" w:rsidP="00C224D4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lastRenderedPageBreak/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Generar reporte lecturas</w:t>
            </w:r>
          </w:p>
          <w:p w14:paraId="57946352" w14:textId="77777777" w:rsidR="00C224D4" w:rsidRPr="00C224D4" w:rsidRDefault="00C224D4" w:rsidP="00C224D4">
            <w:pPr>
              <w:jc w:val="both"/>
              <w:rPr>
                <w:rFonts w:ascii="Arial" w:hAnsi="Arial" w:cs="Arial"/>
                <w:lang w:val="es-ES"/>
              </w:rPr>
            </w:pPr>
          </w:p>
        </w:tc>
      </w:tr>
      <w:tr w:rsidR="00C224D4" w:rsidRPr="000463D8" w14:paraId="437D58E9" w14:textId="77777777" w:rsidTr="00C224D4">
        <w:tc>
          <w:tcPr>
            <w:tcW w:w="704" w:type="dxa"/>
            <w:gridSpan w:val="2"/>
            <w:shd w:val="clear" w:color="auto" w:fill="D9D9D9" w:themeFill="background1" w:themeFillShade="D9"/>
          </w:tcPr>
          <w:p w14:paraId="5F785CF9" w14:textId="0B16FDBF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2793A73B" w14:textId="0C113892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6683560D" w14:textId="0BB3E4A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578925D6" w14:textId="0F578335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224D4" w:rsidRPr="000463D8" w14:paraId="4B61DE22" w14:textId="77777777" w:rsidTr="00C224D4">
        <w:tc>
          <w:tcPr>
            <w:tcW w:w="704" w:type="dxa"/>
            <w:gridSpan w:val="2"/>
            <w:shd w:val="clear" w:color="auto" w:fill="auto"/>
          </w:tcPr>
          <w:p w14:paraId="4F1B4888" w14:textId="7B8C7A50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C224D4"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64BA5B3A" w14:textId="7688C8C5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>Marcar formato archivo de salida</w:t>
            </w:r>
          </w:p>
        </w:tc>
        <w:tc>
          <w:tcPr>
            <w:tcW w:w="753" w:type="dxa"/>
            <w:shd w:val="clear" w:color="auto" w:fill="auto"/>
          </w:tcPr>
          <w:p w14:paraId="5C4AA765" w14:textId="7777777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3704BA0A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7E134AAD" w14:textId="77777777" w:rsidTr="00C224D4">
        <w:tc>
          <w:tcPr>
            <w:tcW w:w="704" w:type="dxa"/>
            <w:gridSpan w:val="2"/>
            <w:shd w:val="clear" w:color="auto" w:fill="auto"/>
          </w:tcPr>
          <w:p w14:paraId="0493A9A7" w14:textId="6655F29A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="00C224D4"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2FE02357" w14:textId="7893837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 xml:space="preserve">Dar click al botón </w:t>
            </w:r>
            <w:r w:rsidRPr="00C224D4">
              <w:rPr>
                <w:rFonts w:ascii="Arial" w:hAnsi="Arial" w:cs="Arial"/>
                <w:b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44B898DF" w14:textId="7777777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78CD7BCC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4AC12793" w14:textId="77777777" w:rsidTr="00C224D4">
        <w:tc>
          <w:tcPr>
            <w:tcW w:w="704" w:type="dxa"/>
            <w:gridSpan w:val="2"/>
            <w:shd w:val="clear" w:color="auto" w:fill="auto"/>
          </w:tcPr>
          <w:p w14:paraId="4524BB92" w14:textId="7777777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2D3C9918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08CA0B62" w14:textId="2C2E3648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C224D4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4A236406" w14:textId="7E024F3D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Guardar datos formulario re</w:t>
            </w:r>
            <w:r w:rsidR="00CF5993">
              <w:rPr>
                <w:rFonts w:ascii="Arial" w:hAnsi="Arial" w:cs="Arial"/>
              </w:rPr>
              <w:t>portes de lecturas componentes en</w:t>
            </w:r>
            <w:r>
              <w:rPr>
                <w:rFonts w:ascii="Arial" w:hAnsi="Arial" w:cs="Arial"/>
              </w:rPr>
              <w:t xml:space="preserve"> archivo</w:t>
            </w:r>
          </w:p>
        </w:tc>
      </w:tr>
      <w:tr w:rsidR="00C224D4" w:rsidRPr="000463D8" w14:paraId="6A0433FE" w14:textId="77777777" w:rsidTr="00C224D4">
        <w:tc>
          <w:tcPr>
            <w:tcW w:w="704" w:type="dxa"/>
            <w:gridSpan w:val="2"/>
            <w:shd w:val="clear" w:color="auto" w:fill="auto"/>
          </w:tcPr>
          <w:p w14:paraId="6F1813BB" w14:textId="7777777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09B9EB44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3C834CC5" w14:textId="0AF6DE46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="00C224D4">
              <w:rPr>
                <w:rFonts w:ascii="Arial" w:hAnsi="Arial" w:cs="Arial"/>
              </w:rPr>
              <w:t>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1424FCD5" w14:textId="37EA454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Guardar archivo en carpeta </w:t>
            </w:r>
            <w:r w:rsidRPr="00C224D4">
              <w:rPr>
                <w:rFonts w:ascii="Arial" w:hAnsi="Arial" w:cs="Arial"/>
                <w:b/>
              </w:rPr>
              <w:t>REPORTES</w:t>
            </w:r>
          </w:p>
        </w:tc>
      </w:tr>
      <w:tr w:rsidR="00C224D4" w:rsidRPr="000463D8" w14:paraId="473074AB" w14:textId="77777777" w:rsidTr="00C224D4">
        <w:tc>
          <w:tcPr>
            <w:tcW w:w="704" w:type="dxa"/>
            <w:gridSpan w:val="2"/>
            <w:shd w:val="clear" w:color="auto" w:fill="auto"/>
          </w:tcPr>
          <w:p w14:paraId="7B12FB31" w14:textId="77777777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223B7326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5DBD4574" w14:textId="61DB4672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15</w:t>
            </w:r>
            <w:r w:rsidR="00C224D4"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411E6C60" w14:textId="6DC2924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C224D4" w:rsidRPr="000463D8" w14:paraId="2A22F3EF" w14:textId="77777777" w:rsidTr="00C224D4">
        <w:tc>
          <w:tcPr>
            <w:tcW w:w="704" w:type="dxa"/>
            <w:gridSpan w:val="2"/>
            <w:shd w:val="clear" w:color="auto" w:fill="auto"/>
          </w:tcPr>
          <w:p w14:paraId="1BB1FD8D" w14:textId="5A4AE122" w:rsidR="00C224D4" w:rsidRP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658D9B9" w14:textId="2D1BA37E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69A55D54" w14:textId="2ACAEA2B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F5993">
              <w:rPr>
                <w:rFonts w:ascii="Arial" w:hAnsi="Arial" w:cs="Arial"/>
                <w:lang w:val="es-ES" w:eastAsia="es-ES"/>
              </w:rPr>
              <w:t>7</w:t>
            </w:r>
            <w:r>
              <w:rPr>
                <w:rFonts w:ascii="Arial" w:hAnsi="Arial" w:cs="Arial"/>
                <w:lang w:val="es-ES" w:eastAsia="es-ES"/>
              </w:rPr>
              <w:t>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07FA5887" w14:textId="15B199AC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224D4" w:rsidRPr="000463D8" w14:paraId="09FDC06E" w14:textId="77777777" w:rsidTr="004C0114">
        <w:tc>
          <w:tcPr>
            <w:tcW w:w="9658" w:type="dxa"/>
            <w:gridSpan w:val="8"/>
            <w:shd w:val="clear" w:color="auto" w:fill="auto"/>
          </w:tcPr>
          <w:p w14:paraId="7C19EF49" w14:textId="77777777" w:rsidR="00C224D4" w:rsidRPr="0012473A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13DBD28A" w14:textId="77777777" w:rsidTr="004C0114">
        <w:tc>
          <w:tcPr>
            <w:tcW w:w="9658" w:type="dxa"/>
            <w:gridSpan w:val="8"/>
            <w:shd w:val="clear" w:color="auto" w:fill="auto"/>
          </w:tcPr>
          <w:p w14:paraId="013AF920" w14:textId="77777777" w:rsidR="00C224D4" w:rsidRPr="00CC2F74" w:rsidRDefault="00C224D4" w:rsidP="00C224D4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E73DEAC" w14:textId="4580218C" w:rsidR="00C224D4" w:rsidRPr="00C224D4" w:rsidRDefault="00C224D4" w:rsidP="00C224D4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24D4">
              <w:rPr>
                <w:rFonts w:ascii="Arial" w:hAnsi="Arial" w:cs="Arial"/>
                <w:sz w:val="20"/>
                <w:szCs w:val="20"/>
              </w:rPr>
              <w:t xml:space="preserve">El usuario podrá generar </w:t>
            </w:r>
            <w:r>
              <w:rPr>
                <w:rFonts w:ascii="Arial" w:hAnsi="Arial" w:cs="Arial"/>
                <w:sz w:val="20"/>
                <w:szCs w:val="20"/>
              </w:rPr>
              <w:t>archivo con el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reporte de lecturas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según sus requerimientos (</w:t>
            </w:r>
            <w:r>
              <w:rPr>
                <w:rFonts w:ascii="Arial" w:hAnsi="Arial" w:cs="Arial"/>
                <w:sz w:val="20"/>
                <w:szCs w:val="20"/>
              </w:rPr>
              <w:t xml:space="preserve">componentes, 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intervalo de fechas</w:t>
            </w:r>
            <w:r>
              <w:rPr>
                <w:rFonts w:ascii="Arial" w:hAnsi="Arial" w:cs="Arial"/>
                <w:sz w:val="20"/>
                <w:szCs w:val="20"/>
              </w:rPr>
              <w:t xml:space="preserve"> y tipo de archivo</w:t>
            </w:r>
            <w:r w:rsidRPr="00C224D4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F289B55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4BD934E0" w14:textId="77777777" w:rsidTr="004C0114">
        <w:tc>
          <w:tcPr>
            <w:tcW w:w="9658" w:type="dxa"/>
            <w:gridSpan w:val="8"/>
            <w:shd w:val="clear" w:color="auto" w:fill="auto"/>
          </w:tcPr>
          <w:p w14:paraId="494EFBF2" w14:textId="77777777" w:rsidR="00C224D4" w:rsidRPr="000463D8" w:rsidRDefault="00C224D4" w:rsidP="00C224D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3E316269" w14:textId="77777777" w:rsidR="00C224D4" w:rsidRDefault="00C224D4" w:rsidP="00C224D4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C224D4">
              <w:rPr>
                <w:rFonts w:ascii="Arial" w:eastAsia="Arial Unicode MS" w:hAnsi="Arial" w:cs="Arial"/>
                <w:lang w:val="es-ES"/>
              </w:rPr>
              <w:t>N</w:t>
            </w:r>
          </w:p>
          <w:p w14:paraId="4F535B0F" w14:textId="2D29F88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558801C1" w14:textId="77777777" w:rsidTr="00C224D4">
        <w:tc>
          <w:tcPr>
            <w:tcW w:w="704" w:type="dxa"/>
            <w:gridSpan w:val="2"/>
            <w:shd w:val="clear" w:color="auto" w:fill="D9D9D9" w:themeFill="background1" w:themeFillShade="D9"/>
          </w:tcPr>
          <w:p w14:paraId="6BB23D7A" w14:textId="7815D499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2FED6D54" w14:textId="7889DB01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75A85313" w14:textId="5BA3A514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C224D4" w:rsidRPr="000463D8" w14:paraId="191F592F" w14:textId="77777777" w:rsidTr="004C0114">
        <w:tc>
          <w:tcPr>
            <w:tcW w:w="704" w:type="dxa"/>
            <w:gridSpan w:val="2"/>
            <w:shd w:val="clear" w:color="auto" w:fill="auto"/>
          </w:tcPr>
          <w:p w14:paraId="5DB81AB5" w14:textId="5C21B898" w:rsidR="00C224D4" w:rsidRPr="00C224D4" w:rsidRDefault="00C224D4" w:rsidP="00C224D4">
            <w:pPr>
              <w:jc w:val="center"/>
              <w:rPr>
                <w:rFonts w:ascii="Arial" w:hAnsi="Arial" w:cs="Arial"/>
              </w:rPr>
            </w:pPr>
            <w:r w:rsidRPr="00110CA6">
              <w:rPr>
                <w:rFonts w:ascii="Arial" w:hAnsi="Arial" w:cs="Arial"/>
              </w:rPr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7AE58A89" w14:textId="14B3965C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“Usuario sin permisos de  superadministrador o administrador”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5A661423" w14:textId="489BF38E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tiene permisos suficientes”</w:t>
            </w:r>
          </w:p>
        </w:tc>
      </w:tr>
      <w:tr w:rsidR="00C224D4" w:rsidRPr="000463D8" w14:paraId="310041C7" w14:textId="77777777" w:rsidTr="004C0114">
        <w:tc>
          <w:tcPr>
            <w:tcW w:w="704" w:type="dxa"/>
            <w:gridSpan w:val="2"/>
            <w:shd w:val="clear" w:color="auto" w:fill="auto"/>
          </w:tcPr>
          <w:p w14:paraId="560CAE7B" w14:textId="4EEBF030" w:rsidR="00C224D4" w:rsidRPr="00110CA6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F8E8438" w14:textId="294B5212" w:rsid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59732286" w14:textId="492CB773" w:rsid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se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224D4" w:rsidRPr="000463D8" w14:paraId="16031CB1" w14:textId="77777777" w:rsidTr="004C0114">
        <w:tc>
          <w:tcPr>
            <w:tcW w:w="704" w:type="dxa"/>
            <w:gridSpan w:val="2"/>
            <w:shd w:val="clear" w:color="auto" w:fill="auto"/>
          </w:tcPr>
          <w:p w14:paraId="0268BBA6" w14:textId="4C6A4E62" w:rsidR="00C224D4" w:rsidRDefault="00CF5993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6F37539" w14:textId="2C039F7F" w:rsid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Algún c</w:t>
            </w:r>
            <w:r w:rsidRPr="00531594">
              <w:rPr>
                <w:rFonts w:ascii="Arial" w:hAnsi="Arial" w:cs="Arial"/>
              </w:rPr>
              <w:t xml:space="preserve">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“type n</w:t>
            </w:r>
            <w:r>
              <w:rPr>
                <w:rFonts w:ascii="Arial" w:hAnsi="Arial" w:cs="Arial"/>
              </w:rPr>
              <w:t>o corresponde a un tipo valido”, “fecha de reporte no es válida”, “tipo de reporte no existe”, “alguno de los componentes no existe en el sistema”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549ABF7F" w14:textId="6A426270" w:rsidR="00C224D4" w:rsidRPr="00C1111C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Id4, Id5, Id9, Id10, 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FB1583B" w14:textId="228F69A4" w:rsidR="00C224D4" w:rsidRDefault="00C224D4" w:rsidP="00C224D4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[Id9]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intervalo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3A03FFF" w14:textId="77777777" w:rsidR="00C224D4" w:rsidRDefault="00C224D4" w:rsidP="00C224D4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4E4BBBD" w14:textId="768618FE" w:rsid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componentes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224D4" w:rsidRPr="000463D8" w14:paraId="3099EA0B" w14:textId="77777777" w:rsidTr="004C0114">
        <w:tc>
          <w:tcPr>
            <w:tcW w:w="704" w:type="dxa"/>
            <w:gridSpan w:val="2"/>
            <w:shd w:val="clear" w:color="auto" w:fill="auto"/>
          </w:tcPr>
          <w:p w14:paraId="4F768B7B" w14:textId="381CFCBD" w:rsidR="00C224D4" w:rsidRPr="00110CA6" w:rsidRDefault="00C224D4" w:rsidP="00C224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CF5993">
              <w:rPr>
                <w:rFonts w:ascii="Arial" w:hAnsi="Arial" w:cs="Arial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1D1CF18" w14:textId="42E6339E" w:rsid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3902844A" w14:textId="145711E9" w:rsid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se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224D4" w:rsidRPr="000463D8" w14:paraId="01A465CE" w14:textId="77777777" w:rsidTr="004C0114">
        <w:tc>
          <w:tcPr>
            <w:tcW w:w="9658" w:type="dxa"/>
            <w:gridSpan w:val="8"/>
            <w:shd w:val="clear" w:color="auto" w:fill="auto"/>
          </w:tcPr>
          <w:p w14:paraId="0467502E" w14:textId="77777777" w:rsidR="00CF5993" w:rsidRPr="000463D8" w:rsidRDefault="00CF5993" w:rsidP="00CF599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8327B23" w14:textId="77777777" w:rsidR="00C224D4" w:rsidRDefault="00C224D4" w:rsidP="00C224D4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C224D4">
              <w:rPr>
                <w:rFonts w:ascii="Arial" w:eastAsia="Arial Unicode MS" w:hAnsi="Arial" w:cs="Arial"/>
                <w:lang w:val="es-ES"/>
              </w:rPr>
              <w:t>A01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</w:p>
          <w:p w14:paraId="4659E49E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1BFF20AE" w14:textId="77777777" w:rsidTr="004C0114">
        <w:tc>
          <w:tcPr>
            <w:tcW w:w="704" w:type="dxa"/>
            <w:gridSpan w:val="2"/>
            <w:shd w:val="clear" w:color="auto" w:fill="auto"/>
          </w:tcPr>
          <w:p w14:paraId="3E6481CB" w14:textId="0F7ECBC3" w:rsidR="00C224D4" w:rsidRPr="00C224D4" w:rsidRDefault="00CF5993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0D4316C" w14:textId="32CB04A9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504C58FF" w14:textId="62F38158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se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224D4" w:rsidRPr="000463D8" w14:paraId="28A5B0AD" w14:textId="77777777" w:rsidTr="004C0114">
        <w:tc>
          <w:tcPr>
            <w:tcW w:w="704" w:type="dxa"/>
            <w:gridSpan w:val="2"/>
            <w:shd w:val="clear" w:color="auto" w:fill="auto"/>
          </w:tcPr>
          <w:p w14:paraId="25957839" w14:textId="6BEAE990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CF5993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7231E158" w14:textId="67C9FDC5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31230C90" w14:textId="4B195FEF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se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224D4" w:rsidRPr="000463D8" w14:paraId="322C47A7" w14:textId="77777777" w:rsidTr="004C0114">
        <w:tc>
          <w:tcPr>
            <w:tcW w:w="9658" w:type="dxa"/>
            <w:gridSpan w:val="8"/>
            <w:shd w:val="clear" w:color="auto" w:fill="auto"/>
          </w:tcPr>
          <w:p w14:paraId="162FADA3" w14:textId="77777777" w:rsidR="00C224D4" w:rsidRDefault="00C224D4" w:rsidP="00C224D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3E250947" w14:textId="07597669" w:rsidR="00C224D4" w:rsidRDefault="00C224D4" w:rsidP="00C224D4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Gestionar eventos/alarmas</w:t>
            </w:r>
          </w:p>
          <w:p w14:paraId="40B9C7A1" w14:textId="7777777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0ABBEDE0" w14:textId="77777777" w:rsidTr="00C224D4">
        <w:tc>
          <w:tcPr>
            <w:tcW w:w="704" w:type="dxa"/>
            <w:gridSpan w:val="2"/>
            <w:shd w:val="clear" w:color="auto" w:fill="auto"/>
          </w:tcPr>
          <w:p w14:paraId="67C5952D" w14:textId="3185E022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21F8D271" w14:textId="77F44E3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auto"/>
          </w:tcPr>
          <w:p w14:paraId="00D80EEE" w14:textId="72699A53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6857C8B6" w14:textId="58525637" w:rsidR="00C224D4" w:rsidRPr="00C224D4" w:rsidRDefault="00C224D4" w:rsidP="00C224D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224D4" w:rsidRPr="000463D8" w14:paraId="777DA6EA" w14:textId="77777777" w:rsidTr="00C224D4">
        <w:tc>
          <w:tcPr>
            <w:tcW w:w="704" w:type="dxa"/>
            <w:gridSpan w:val="2"/>
            <w:shd w:val="clear" w:color="auto" w:fill="auto"/>
          </w:tcPr>
          <w:p w14:paraId="367DA15A" w14:textId="58FFB189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CA3DA0E" w14:textId="644AC0AA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REPORTES</w:t>
            </w:r>
          </w:p>
        </w:tc>
        <w:tc>
          <w:tcPr>
            <w:tcW w:w="753" w:type="dxa"/>
            <w:shd w:val="clear" w:color="auto" w:fill="auto"/>
          </w:tcPr>
          <w:p w14:paraId="04F11532" w14:textId="22CE292E" w:rsidR="00C224D4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FC6C4EE" w14:textId="5A0E8102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 w:rsidRPr="00A50817">
              <w:rPr>
                <w:rFonts w:ascii="Arial" w:hAnsi="Arial" w:cs="Arial"/>
              </w:rPr>
              <w:t>Validar permisos de usuario</w:t>
            </w:r>
          </w:p>
        </w:tc>
      </w:tr>
      <w:tr w:rsidR="00CF5993" w:rsidRPr="000463D8" w14:paraId="42B667F7" w14:textId="77777777" w:rsidTr="00C224D4">
        <w:tc>
          <w:tcPr>
            <w:tcW w:w="704" w:type="dxa"/>
            <w:gridSpan w:val="2"/>
            <w:shd w:val="clear" w:color="auto" w:fill="auto"/>
          </w:tcPr>
          <w:p w14:paraId="4EE549B8" w14:textId="6ABF3430" w:rsidR="00CF5993" w:rsidRDefault="00CF5993" w:rsidP="00C224D4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lastRenderedPageBreak/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4D49F02F" w14:textId="2252459E" w:rsidR="00CF5993" w:rsidRDefault="00CF5993" w:rsidP="00C224D4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Marcar la opción </w:t>
            </w:r>
            <w:r w:rsidRPr="00CF5993">
              <w:rPr>
                <w:rFonts w:ascii="Arial" w:hAnsi="Arial" w:cs="Arial"/>
                <w:b/>
                <w:lang w:val="es-ES" w:eastAsia="es-ES"/>
              </w:rPr>
              <w:t>EVENTOS</w:t>
            </w:r>
          </w:p>
        </w:tc>
        <w:tc>
          <w:tcPr>
            <w:tcW w:w="753" w:type="dxa"/>
            <w:shd w:val="clear" w:color="auto" w:fill="auto"/>
          </w:tcPr>
          <w:p w14:paraId="28901AD6" w14:textId="77777777" w:rsidR="00CF5993" w:rsidRDefault="00CF5993" w:rsidP="00C224D4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3B623C77" w14:textId="77777777" w:rsidR="00CF5993" w:rsidRDefault="00CF5993" w:rsidP="00C224D4">
            <w:pPr>
              <w:jc w:val="both"/>
              <w:rPr>
                <w:rFonts w:ascii="Arial" w:hAnsi="Arial" w:cs="Arial"/>
              </w:rPr>
            </w:pPr>
          </w:p>
        </w:tc>
      </w:tr>
      <w:tr w:rsidR="00C224D4" w:rsidRPr="000463D8" w14:paraId="0CEC15E7" w14:textId="77777777" w:rsidTr="00C224D4">
        <w:tc>
          <w:tcPr>
            <w:tcW w:w="704" w:type="dxa"/>
            <w:gridSpan w:val="2"/>
            <w:shd w:val="clear" w:color="auto" w:fill="auto"/>
          </w:tcPr>
          <w:p w14:paraId="0B5A1E68" w14:textId="54D832A7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B4D22AC" w14:textId="0D5E744D" w:rsidR="00C224D4" w:rsidRPr="000463D8" w:rsidRDefault="00C224D4" w:rsidP="00CF599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="00CF5993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7937DE5F" w14:textId="21195FE6" w:rsidR="00C224D4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6F5AE40F" w14:textId="46B8CEB5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reportes de eventos y alarmas.</w:t>
            </w:r>
          </w:p>
        </w:tc>
      </w:tr>
      <w:tr w:rsidR="00C224D4" w:rsidRPr="000463D8" w14:paraId="399AF148" w14:textId="77777777" w:rsidTr="00C224D4">
        <w:tc>
          <w:tcPr>
            <w:tcW w:w="704" w:type="dxa"/>
            <w:gridSpan w:val="2"/>
            <w:shd w:val="clear" w:color="auto" w:fill="auto"/>
          </w:tcPr>
          <w:p w14:paraId="7777792B" w14:textId="17A957AA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D706B18" w14:textId="6B5C77C4" w:rsidR="00C224D4" w:rsidRPr="000463D8" w:rsidRDefault="00C224D4" w:rsidP="00CF599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Ingresar información del reporte</w:t>
            </w:r>
            <w:r w:rsidRPr="00C224D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53" w:type="dxa"/>
            <w:shd w:val="clear" w:color="auto" w:fill="auto"/>
          </w:tcPr>
          <w:p w14:paraId="1CC956F5" w14:textId="77777777" w:rsidR="00C224D4" w:rsidRDefault="00C224D4" w:rsidP="00C224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7319A34F" w14:textId="77777777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C224D4" w:rsidRPr="000463D8" w14:paraId="282878F8" w14:textId="77777777" w:rsidTr="00C224D4">
        <w:tc>
          <w:tcPr>
            <w:tcW w:w="704" w:type="dxa"/>
            <w:gridSpan w:val="2"/>
            <w:shd w:val="clear" w:color="auto" w:fill="auto"/>
          </w:tcPr>
          <w:p w14:paraId="08271A12" w14:textId="24BB7881" w:rsidR="00C224D4" w:rsidRPr="000463D8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F1FDFE1" w14:textId="1A324585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64DCB58B" w14:textId="02958327" w:rsidR="00C224D4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022D8A8A" w14:textId="7A9681E9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 w:rsidRPr="00C224D4">
              <w:rPr>
                <w:rFonts w:ascii="Arial" w:hAnsi="Arial" w:cs="Arial"/>
              </w:rPr>
              <w:t>Validar información en la base de datos</w:t>
            </w:r>
            <w:r>
              <w:rPr>
                <w:sz w:val="22"/>
                <w:szCs w:val="22"/>
              </w:rPr>
              <w:t xml:space="preserve">. </w:t>
            </w:r>
          </w:p>
        </w:tc>
      </w:tr>
      <w:tr w:rsidR="00C224D4" w:rsidRPr="000463D8" w14:paraId="10A02BBC" w14:textId="77777777" w:rsidTr="00C224D4">
        <w:tc>
          <w:tcPr>
            <w:tcW w:w="704" w:type="dxa"/>
            <w:gridSpan w:val="2"/>
            <w:shd w:val="clear" w:color="auto" w:fill="auto"/>
          </w:tcPr>
          <w:p w14:paraId="27576DF7" w14:textId="77777777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602252D4" w14:textId="77777777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auto"/>
          </w:tcPr>
          <w:p w14:paraId="1FD06E67" w14:textId="59BB4D4D" w:rsidR="00C224D4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1A2821AA" w14:textId="33C82C71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reporte en nueva ventana</w:t>
            </w:r>
          </w:p>
        </w:tc>
      </w:tr>
      <w:tr w:rsidR="00C224D4" w:rsidRPr="000463D8" w14:paraId="67B5A271" w14:textId="77777777" w:rsidTr="00C224D4">
        <w:tc>
          <w:tcPr>
            <w:tcW w:w="704" w:type="dxa"/>
            <w:gridSpan w:val="2"/>
            <w:shd w:val="clear" w:color="auto" w:fill="auto"/>
          </w:tcPr>
          <w:p w14:paraId="6BBA8EE1" w14:textId="77777777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6F0847CB" w14:textId="77777777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auto"/>
          </w:tcPr>
          <w:p w14:paraId="2BB732E7" w14:textId="42E42F3D" w:rsidR="00C224D4" w:rsidRDefault="00CF5993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E28A102" w14:textId="2676A392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C224D4" w:rsidRPr="000463D8" w14:paraId="0432F2A6" w14:textId="77777777" w:rsidTr="00C224D4">
        <w:tc>
          <w:tcPr>
            <w:tcW w:w="704" w:type="dxa"/>
            <w:gridSpan w:val="2"/>
            <w:shd w:val="clear" w:color="auto" w:fill="auto"/>
          </w:tcPr>
          <w:p w14:paraId="3E25A54A" w14:textId="44E18FE2" w:rsidR="00C224D4" w:rsidRPr="000463D8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F5993"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4542D25D" w14:textId="008F8856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2F8D0264" w14:textId="36D77309" w:rsidR="00C224D4" w:rsidRDefault="00C224D4" w:rsidP="00C224D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CF5993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4FA1908B" w14:textId="1CACCEBB" w:rsidR="00C224D4" w:rsidRPr="000463D8" w:rsidRDefault="00C224D4" w:rsidP="00C224D4">
            <w:pPr>
              <w:jc w:val="both"/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F5993" w:rsidRPr="000463D8" w14:paraId="497BCD38" w14:textId="77777777" w:rsidTr="004C0114">
        <w:tc>
          <w:tcPr>
            <w:tcW w:w="9658" w:type="dxa"/>
            <w:gridSpan w:val="8"/>
            <w:shd w:val="clear" w:color="auto" w:fill="auto"/>
          </w:tcPr>
          <w:p w14:paraId="79B00BEB" w14:textId="77777777" w:rsidR="00CF5993" w:rsidRPr="00CC2F74" w:rsidRDefault="00CF5993" w:rsidP="00CF5993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1C63406" w14:textId="031CF60A" w:rsidR="00CF5993" w:rsidRPr="00C224D4" w:rsidRDefault="00CF5993" w:rsidP="00CF5993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24D4">
              <w:rPr>
                <w:rFonts w:ascii="Arial" w:hAnsi="Arial" w:cs="Arial"/>
                <w:sz w:val="20"/>
                <w:szCs w:val="20"/>
              </w:rPr>
              <w:t xml:space="preserve">El usuario podrá generar un </w:t>
            </w:r>
            <w:r>
              <w:rPr>
                <w:rFonts w:ascii="Arial" w:hAnsi="Arial" w:cs="Arial"/>
                <w:sz w:val="20"/>
                <w:szCs w:val="20"/>
              </w:rPr>
              <w:t>reporte de eventos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o alarmas </w:t>
            </w:r>
            <w:r w:rsidRPr="00C224D4">
              <w:rPr>
                <w:rFonts w:ascii="Arial" w:hAnsi="Arial" w:cs="Arial"/>
                <w:sz w:val="20"/>
                <w:szCs w:val="20"/>
              </w:rPr>
              <w:t>según sus requerimientos (</w:t>
            </w:r>
            <w:r>
              <w:rPr>
                <w:rFonts w:ascii="Arial" w:hAnsi="Arial" w:cs="Arial"/>
                <w:sz w:val="20"/>
                <w:szCs w:val="20"/>
              </w:rPr>
              <w:t xml:space="preserve">hora, día, mes 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e intervalo de fechas) </w:t>
            </w:r>
          </w:p>
          <w:p w14:paraId="0E074F59" w14:textId="77777777" w:rsidR="00CF5993" w:rsidRPr="00CF5993" w:rsidRDefault="00CF5993" w:rsidP="00CF5993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CF5993" w:rsidRPr="000463D8" w14:paraId="40E04CDA" w14:textId="77777777" w:rsidTr="004C0114">
        <w:tc>
          <w:tcPr>
            <w:tcW w:w="9658" w:type="dxa"/>
            <w:gridSpan w:val="8"/>
            <w:shd w:val="clear" w:color="auto" w:fill="auto"/>
          </w:tcPr>
          <w:p w14:paraId="77F11F15" w14:textId="77777777" w:rsidR="00CF5993" w:rsidRPr="000463D8" w:rsidRDefault="00CF5993" w:rsidP="00CF599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8426B4D" w14:textId="77777777" w:rsidR="00CF5993" w:rsidRPr="000463D8" w:rsidRDefault="00CF5993" w:rsidP="00CF5993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Generar reporte eventos/alarmas</w:t>
            </w:r>
          </w:p>
          <w:p w14:paraId="32E2C65B" w14:textId="77777777" w:rsidR="00CF5993" w:rsidRPr="00CF5993" w:rsidRDefault="00CF5993" w:rsidP="00CF5993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CF5993" w:rsidRPr="000463D8" w14:paraId="5E81F685" w14:textId="77777777" w:rsidTr="00CF5993">
        <w:tc>
          <w:tcPr>
            <w:tcW w:w="704" w:type="dxa"/>
            <w:gridSpan w:val="2"/>
            <w:shd w:val="clear" w:color="auto" w:fill="D9D9D9" w:themeFill="background1" w:themeFillShade="D9"/>
          </w:tcPr>
          <w:p w14:paraId="32BC1C1A" w14:textId="4D06749D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758EE031" w14:textId="0BB48C5F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31AB5F68" w14:textId="2879CA1E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053BB456" w14:textId="634B9DD0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CF5993" w:rsidRPr="000463D8" w14:paraId="4F04811F" w14:textId="77777777" w:rsidTr="00CF5993">
        <w:tc>
          <w:tcPr>
            <w:tcW w:w="704" w:type="dxa"/>
            <w:gridSpan w:val="2"/>
            <w:shd w:val="clear" w:color="auto" w:fill="auto"/>
          </w:tcPr>
          <w:p w14:paraId="4B7E7C23" w14:textId="7230715A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4E6D1844" w14:textId="2CD2957C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 xml:space="preserve">Marcar </w:t>
            </w:r>
            <w:r>
              <w:rPr>
                <w:rFonts w:ascii="Arial" w:hAnsi="Arial" w:cs="Arial"/>
              </w:rPr>
              <w:t>opciones</w:t>
            </w:r>
            <w:r w:rsidRPr="00C224D4">
              <w:rPr>
                <w:rFonts w:ascii="Arial" w:hAnsi="Arial" w:cs="Arial"/>
              </w:rPr>
              <w:t xml:space="preserve"> archivo de salida</w:t>
            </w:r>
          </w:p>
        </w:tc>
        <w:tc>
          <w:tcPr>
            <w:tcW w:w="753" w:type="dxa"/>
            <w:shd w:val="clear" w:color="auto" w:fill="auto"/>
          </w:tcPr>
          <w:p w14:paraId="4A48C278" w14:textId="3F17C86C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6459404C" w14:textId="035A6D1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</w:tr>
      <w:tr w:rsidR="00CF5993" w:rsidRPr="000463D8" w14:paraId="4E2FDEDC" w14:textId="77777777" w:rsidTr="00CF5993">
        <w:tc>
          <w:tcPr>
            <w:tcW w:w="704" w:type="dxa"/>
            <w:gridSpan w:val="2"/>
            <w:shd w:val="clear" w:color="auto" w:fill="auto"/>
          </w:tcPr>
          <w:p w14:paraId="6681F98C" w14:textId="198FE921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234F5397" w14:textId="40EF64EA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 xml:space="preserve">Dar click al botón </w:t>
            </w:r>
            <w:r w:rsidRPr="00C224D4">
              <w:rPr>
                <w:rFonts w:ascii="Arial" w:hAnsi="Arial" w:cs="Arial"/>
                <w:b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354698A1" w14:textId="7777777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705A2AFB" w14:textId="7777777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</w:tr>
      <w:tr w:rsidR="00CF5993" w:rsidRPr="000463D8" w14:paraId="7EEBE8E3" w14:textId="77777777" w:rsidTr="00CF5993">
        <w:tc>
          <w:tcPr>
            <w:tcW w:w="704" w:type="dxa"/>
            <w:gridSpan w:val="2"/>
            <w:shd w:val="clear" w:color="auto" w:fill="auto"/>
          </w:tcPr>
          <w:p w14:paraId="6538A34F" w14:textId="767D6680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48DE07E8" w14:textId="6A1D0609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08E232F1" w14:textId="3AFF3B40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68C8EAFD" w14:textId="35C5410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Guardar datos formulario eventos y alarmas en archivo</w:t>
            </w:r>
          </w:p>
        </w:tc>
      </w:tr>
      <w:tr w:rsidR="00CF5993" w:rsidRPr="000463D8" w14:paraId="51FFEB14" w14:textId="77777777" w:rsidTr="00CF5993">
        <w:tc>
          <w:tcPr>
            <w:tcW w:w="704" w:type="dxa"/>
            <w:gridSpan w:val="2"/>
            <w:shd w:val="clear" w:color="auto" w:fill="auto"/>
          </w:tcPr>
          <w:p w14:paraId="3B524BC5" w14:textId="72A94022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5F318F6B" w14:textId="43D23788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0B57E752" w14:textId="0D563F81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4651FA66" w14:textId="40CEF42E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Guardar archivo en carpeta </w:t>
            </w:r>
            <w:r w:rsidRPr="00C224D4">
              <w:rPr>
                <w:rFonts w:ascii="Arial" w:hAnsi="Arial" w:cs="Arial"/>
                <w:b/>
              </w:rPr>
              <w:t>REPORTES</w:t>
            </w:r>
          </w:p>
        </w:tc>
      </w:tr>
      <w:tr w:rsidR="00CF5993" w:rsidRPr="000463D8" w14:paraId="563B614D" w14:textId="77777777" w:rsidTr="00CF5993">
        <w:tc>
          <w:tcPr>
            <w:tcW w:w="704" w:type="dxa"/>
            <w:gridSpan w:val="2"/>
            <w:shd w:val="clear" w:color="auto" w:fill="auto"/>
          </w:tcPr>
          <w:p w14:paraId="7FEE2EAA" w14:textId="6828D19E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6F812073" w14:textId="23289D5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47C6BCCF" w14:textId="5E7A6B04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15A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E4633BB" w14:textId="19685E49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CF5993" w:rsidRPr="000463D8" w14:paraId="4D414E16" w14:textId="77777777" w:rsidTr="00CF5993">
        <w:tc>
          <w:tcPr>
            <w:tcW w:w="704" w:type="dxa"/>
            <w:gridSpan w:val="2"/>
            <w:shd w:val="clear" w:color="auto" w:fill="auto"/>
          </w:tcPr>
          <w:p w14:paraId="3F10B50B" w14:textId="53F5C43A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7EFE3A50" w14:textId="1675B745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7A100EAA" w14:textId="3D048F82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17A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550F767C" w14:textId="730245F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CF5993" w:rsidRPr="000463D8" w14:paraId="42F505A9" w14:textId="77777777" w:rsidTr="004C0114">
        <w:tc>
          <w:tcPr>
            <w:tcW w:w="9658" w:type="dxa"/>
            <w:gridSpan w:val="8"/>
            <w:shd w:val="clear" w:color="auto" w:fill="auto"/>
          </w:tcPr>
          <w:p w14:paraId="2B760B91" w14:textId="77777777" w:rsidR="00CF5993" w:rsidRPr="00CC2F74" w:rsidRDefault="00CF5993" w:rsidP="00CF5993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6AA670BF" w14:textId="5AB696FD" w:rsidR="00CF5993" w:rsidRPr="00C224D4" w:rsidRDefault="00CF5993" w:rsidP="00CF5993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24D4">
              <w:rPr>
                <w:rFonts w:ascii="Arial" w:hAnsi="Arial" w:cs="Arial"/>
                <w:sz w:val="20"/>
                <w:szCs w:val="20"/>
              </w:rPr>
              <w:t xml:space="preserve">El usuario podrá generar </w:t>
            </w:r>
            <w:r>
              <w:rPr>
                <w:rFonts w:ascii="Arial" w:hAnsi="Arial" w:cs="Arial"/>
                <w:sz w:val="20"/>
                <w:szCs w:val="20"/>
              </w:rPr>
              <w:t>archivo con el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reporte de eventos/alarmas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según sus requerimientos (</w:t>
            </w:r>
            <w:r>
              <w:rPr>
                <w:rFonts w:ascii="Arial" w:hAnsi="Arial" w:cs="Arial"/>
                <w:sz w:val="20"/>
                <w:szCs w:val="20"/>
              </w:rPr>
              <w:t xml:space="preserve">hora, día, mes </w:t>
            </w:r>
            <w:r w:rsidRPr="00C224D4">
              <w:rPr>
                <w:rFonts w:ascii="Arial" w:hAnsi="Arial" w:cs="Arial"/>
                <w:sz w:val="20"/>
                <w:szCs w:val="20"/>
              </w:rPr>
              <w:t>e intervalo de fechas)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880DEED" w14:textId="74F0C13C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</w:tr>
      <w:tr w:rsidR="00CF5993" w:rsidRPr="000463D8" w14:paraId="6764DD0A" w14:textId="77777777" w:rsidTr="004C0114">
        <w:tc>
          <w:tcPr>
            <w:tcW w:w="9658" w:type="dxa"/>
            <w:gridSpan w:val="8"/>
            <w:shd w:val="clear" w:color="auto" w:fill="auto"/>
          </w:tcPr>
          <w:p w14:paraId="1A5CEB5C" w14:textId="77777777" w:rsidR="00CF5993" w:rsidRPr="000463D8" w:rsidRDefault="00CF5993" w:rsidP="00CF599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9BDF0E0" w14:textId="77777777" w:rsidR="00CF5993" w:rsidRDefault="00CF5993" w:rsidP="00CF5993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C224D4">
              <w:rPr>
                <w:rFonts w:ascii="Arial" w:eastAsia="Arial Unicode MS" w:hAnsi="Arial" w:cs="Arial"/>
                <w:lang w:val="es-ES"/>
              </w:rPr>
              <w:t>N</w:t>
            </w:r>
          </w:p>
          <w:p w14:paraId="6D656F1F" w14:textId="4314CE6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</w:tr>
      <w:tr w:rsidR="00CF5993" w:rsidRPr="000463D8" w14:paraId="1422EA41" w14:textId="77777777" w:rsidTr="00CF5993">
        <w:tc>
          <w:tcPr>
            <w:tcW w:w="704" w:type="dxa"/>
            <w:gridSpan w:val="2"/>
            <w:shd w:val="clear" w:color="auto" w:fill="D9D9D9" w:themeFill="background1" w:themeFillShade="D9"/>
          </w:tcPr>
          <w:p w14:paraId="3ADB3DC2" w14:textId="3B8C7951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07DD1578" w14:textId="1716DCEA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478D55D7" w14:textId="6325B13B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CF5993" w:rsidRPr="000463D8" w14:paraId="26FA6D77" w14:textId="77777777" w:rsidTr="004C0114">
        <w:tc>
          <w:tcPr>
            <w:tcW w:w="704" w:type="dxa"/>
            <w:gridSpan w:val="2"/>
            <w:shd w:val="clear" w:color="auto" w:fill="auto"/>
          </w:tcPr>
          <w:p w14:paraId="1A818E97" w14:textId="380D156D" w:rsidR="00CF5993" w:rsidRPr="00C224D4" w:rsidRDefault="00CF5993" w:rsidP="00CF5993">
            <w:pPr>
              <w:jc w:val="center"/>
              <w:rPr>
                <w:rFonts w:ascii="Arial" w:hAnsi="Arial" w:cs="Arial"/>
              </w:rPr>
            </w:pPr>
            <w:r w:rsidRPr="00110CA6">
              <w:rPr>
                <w:rFonts w:ascii="Arial" w:hAnsi="Arial" w:cs="Arial"/>
              </w:rPr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7747FB90" w14:textId="68FBCD23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“Usuario sin permisos de  superadministrador o administrador”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1F8AB2CF" w14:textId="1EF9B00D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tiene permisos suficientes”</w:t>
            </w:r>
          </w:p>
        </w:tc>
      </w:tr>
      <w:tr w:rsidR="00CF5993" w:rsidRPr="000463D8" w14:paraId="4F0E7DF1" w14:textId="77777777" w:rsidTr="004C0114">
        <w:tc>
          <w:tcPr>
            <w:tcW w:w="704" w:type="dxa"/>
            <w:gridSpan w:val="2"/>
            <w:shd w:val="clear" w:color="auto" w:fill="auto"/>
          </w:tcPr>
          <w:p w14:paraId="704645E5" w14:textId="6BE3B19F" w:rsidR="00CF5993" w:rsidRPr="00C224D4" w:rsidRDefault="00CF5993" w:rsidP="00CF59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2F44FF6" w14:textId="4457BD76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lectura en la base de datos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01AC6E42" w14:textId="279EE74B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base de datos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F5993" w:rsidRPr="000463D8" w14:paraId="31052D53" w14:textId="77777777" w:rsidTr="004C0114">
        <w:tc>
          <w:tcPr>
            <w:tcW w:w="704" w:type="dxa"/>
            <w:gridSpan w:val="2"/>
            <w:shd w:val="clear" w:color="auto" w:fill="auto"/>
          </w:tcPr>
          <w:p w14:paraId="7A026795" w14:textId="261AACD0" w:rsidR="00CF5993" w:rsidRPr="00C224D4" w:rsidRDefault="00CF5993" w:rsidP="00CF59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494CB896" w14:textId="2D146C7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Algún c</w:t>
            </w:r>
            <w:r w:rsidRPr="00531594">
              <w:rPr>
                <w:rFonts w:ascii="Arial" w:hAnsi="Arial" w:cs="Arial"/>
              </w:rPr>
              <w:t xml:space="preserve">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hora, mes, día</w:t>
            </w:r>
            <w:r w:rsidRPr="00531594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 xml:space="preserve">o corresponde a un tipo valido”, “fecha de reporte no es válida”, 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6D391DF9" w14:textId="77777777" w:rsidR="00CF5993" w:rsidRPr="00C1111C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Id4, Id5, Id9, Id10, 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F523D44" w14:textId="107DDD02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[Id9]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intervalo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F5993" w:rsidRPr="000463D8" w14:paraId="560A7C8D" w14:textId="77777777" w:rsidTr="004C0114">
        <w:tc>
          <w:tcPr>
            <w:tcW w:w="704" w:type="dxa"/>
            <w:gridSpan w:val="2"/>
            <w:shd w:val="clear" w:color="auto" w:fill="auto"/>
          </w:tcPr>
          <w:p w14:paraId="2EA897E7" w14:textId="2562B379" w:rsidR="00CF5993" w:rsidRPr="00C224D4" w:rsidRDefault="00CF5993" w:rsidP="00CF59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4D84F17" w14:textId="16FC228D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respuesta del usuario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495ED47C" w14:textId="62671509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usuario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CF5993" w:rsidRPr="000463D8" w14:paraId="0007B55E" w14:textId="77777777" w:rsidTr="004C0114">
        <w:tc>
          <w:tcPr>
            <w:tcW w:w="9658" w:type="dxa"/>
            <w:gridSpan w:val="8"/>
            <w:shd w:val="clear" w:color="auto" w:fill="auto"/>
          </w:tcPr>
          <w:p w14:paraId="43D3E10A" w14:textId="77777777" w:rsidR="00CF5993" w:rsidRPr="000463D8" w:rsidRDefault="00CF5993" w:rsidP="00CF599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326D2349" w14:textId="7191C6A2" w:rsidR="00CF5993" w:rsidRDefault="00CF5993" w:rsidP="00CF5993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>
              <w:rPr>
                <w:rFonts w:ascii="Arial" w:eastAsia="Arial Unicode MS" w:hAnsi="Arial" w:cs="Arial"/>
                <w:lang w:val="es-ES"/>
              </w:rPr>
              <w:t>A01</w:t>
            </w:r>
          </w:p>
          <w:p w14:paraId="2CB03C58" w14:textId="77777777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</w:p>
        </w:tc>
      </w:tr>
      <w:tr w:rsidR="00CF5993" w:rsidRPr="000463D8" w14:paraId="14E539FE" w14:textId="77777777" w:rsidTr="00CF5993">
        <w:tc>
          <w:tcPr>
            <w:tcW w:w="704" w:type="dxa"/>
            <w:gridSpan w:val="2"/>
            <w:shd w:val="clear" w:color="auto" w:fill="D9D9D9" w:themeFill="background1" w:themeFillShade="D9"/>
          </w:tcPr>
          <w:p w14:paraId="231F0762" w14:textId="6350777A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786B0740" w14:textId="210470DE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3D021B7C" w14:textId="426ABD8E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CF5993" w:rsidRPr="000463D8" w14:paraId="08966AD7" w14:textId="77777777" w:rsidTr="004C0114">
        <w:tc>
          <w:tcPr>
            <w:tcW w:w="704" w:type="dxa"/>
            <w:gridSpan w:val="2"/>
            <w:shd w:val="clear" w:color="auto" w:fill="auto"/>
          </w:tcPr>
          <w:p w14:paraId="38EE85DD" w14:textId="16F5209F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16A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19238CB" w14:textId="5E14AA28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respuesta del usuario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51997E7D" w14:textId="354B82D4" w:rsidR="00CF5993" w:rsidRPr="00C224D4" w:rsidRDefault="00CF5993" w:rsidP="00CF599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usuario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4C0114" w:rsidRPr="000463D8" w14:paraId="0C7A8AB4" w14:textId="77777777" w:rsidTr="004C0114">
        <w:tc>
          <w:tcPr>
            <w:tcW w:w="9658" w:type="dxa"/>
            <w:gridSpan w:val="8"/>
            <w:shd w:val="clear" w:color="auto" w:fill="auto"/>
          </w:tcPr>
          <w:p w14:paraId="4377381D" w14:textId="33F91DE7" w:rsidR="004C0114" w:rsidRDefault="004C0114" w:rsidP="004C011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1F01F9A" w14:textId="77777777" w:rsidR="004C0114" w:rsidRDefault="004C0114" w:rsidP="004C0114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Gestionar factura</w:t>
            </w:r>
          </w:p>
          <w:p w14:paraId="5C282E06" w14:textId="4FB08521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</w:tr>
      <w:tr w:rsidR="004C0114" w:rsidRPr="000463D8" w14:paraId="6AD70BDF" w14:textId="77777777" w:rsidTr="004C0114">
        <w:tc>
          <w:tcPr>
            <w:tcW w:w="704" w:type="dxa"/>
            <w:gridSpan w:val="2"/>
            <w:shd w:val="clear" w:color="auto" w:fill="auto"/>
          </w:tcPr>
          <w:p w14:paraId="5427E2CC" w14:textId="349A1B2C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93489EC" w14:textId="171127F3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auto"/>
          </w:tcPr>
          <w:p w14:paraId="16184528" w14:textId="08365B44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0F9BE619" w14:textId="2857E5D8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4C0114" w:rsidRPr="000463D8" w14:paraId="2E77A2B5" w14:textId="77777777" w:rsidTr="004C0114">
        <w:tc>
          <w:tcPr>
            <w:tcW w:w="704" w:type="dxa"/>
            <w:gridSpan w:val="2"/>
            <w:shd w:val="clear" w:color="auto" w:fill="auto"/>
          </w:tcPr>
          <w:p w14:paraId="1E17F51F" w14:textId="4F195467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82364FB" w14:textId="19C7D175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REPORTES</w:t>
            </w:r>
          </w:p>
        </w:tc>
        <w:tc>
          <w:tcPr>
            <w:tcW w:w="753" w:type="dxa"/>
            <w:shd w:val="clear" w:color="auto" w:fill="auto"/>
          </w:tcPr>
          <w:p w14:paraId="20E5A5EF" w14:textId="21BB2769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51B96DF" w14:textId="23E39993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A50817">
              <w:rPr>
                <w:rFonts w:ascii="Arial" w:hAnsi="Arial" w:cs="Arial"/>
              </w:rPr>
              <w:t>Validar permisos de usuario</w:t>
            </w:r>
          </w:p>
        </w:tc>
      </w:tr>
      <w:tr w:rsidR="004C0114" w:rsidRPr="000463D8" w14:paraId="6FD2412B" w14:textId="77777777" w:rsidTr="004C0114">
        <w:tc>
          <w:tcPr>
            <w:tcW w:w="704" w:type="dxa"/>
            <w:gridSpan w:val="2"/>
            <w:shd w:val="clear" w:color="auto" w:fill="auto"/>
          </w:tcPr>
          <w:p w14:paraId="4C2151F6" w14:textId="6D87593E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5522D46" w14:textId="3B1AAD5D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Marcar la opción </w:t>
            </w:r>
            <w:r>
              <w:rPr>
                <w:rFonts w:ascii="Arial" w:hAnsi="Arial" w:cs="Arial"/>
                <w:b/>
                <w:lang w:val="es-ES" w:eastAsia="es-ES"/>
              </w:rPr>
              <w:t>FACTURAS</w:t>
            </w:r>
          </w:p>
        </w:tc>
        <w:tc>
          <w:tcPr>
            <w:tcW w:w="753" w:type="dxa"/>
            <w:shd w:val="clear" w:color="auto" w:fill="auto"/>
          </w:tcPr>
          <w:p w14:paraId="2C9FA747" w14:textId="77777777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03E12843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</w:tr>
      <w:tr w:rsidR="004C0114" w:rsidRPr="000463D8" w14:paraId="38DC492F" w14:textId="77777777" w:rsidTr="004C0114">
        <w:tc>
          <w:tcPr>
            <w:tcW w:w="704" w:type="dxa"/>
            <w:gridSpan w:val="2"/>
            <w:shd w:val="clear" w:color="auto" w:fill="auto"/>
          </w:tcPr>
          <w:p w14:paraId="701AFC9D" w14:textId="114C15F2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65A05C0" w14:textId="2EF29C4A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Pr="00CF5993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569B742F" w14:textId="2C627F47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4C51C52" w14:textId="19D3CC23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facturas.</w:t>
            </w:r>
          </w:p>
        </w:tc>
      </w:tr>
      <w:tr w:rsidR="004C0114" w:rsidRPr="000463D8" w14:paraId="2DE1DD8F" w14:textId="77777777" w:rsidTr="004C0114">
        <w:tc>
          <w:tcPr>
            <w:tcW w:w="704" w:type="dxa"/>
            <w:gridSpan w:val="2"/>
            <w:shd w:val="clear" w:color="auto" w:fill="auto"/>
          </w:tcPr>
          <w:p w14:paraId="6825D8FD" w14:textId="3DE4A019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F0261E4" w14:textId="74DF0EC9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información factura</w:t>
            </w:r>
          </w:p>
        </w:tc>
        <w:tc>
          <w:tcPr>
            <w:tcW w:w="753" w:type="dxa"/>
            <w:shd w:val="clear" w:color="auto" w:fill="auto"/>
          </w:tcPr>
          <w:p w14:paraId="69722498" w14:textId="77777777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5AF2C0F8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</w:tr>
      <w:tr w:rsidR="004C0114" w:rsidRPr="000463D8" w14:paraId="37513F45" w14:textId="77777777" w:rsidTr="004C0114">
        <w:tc>
          <w:tcPr>
            <w:tcW w:w="704" w:type="dxa"/>
            <w:gridSpan w:val="2"/>
            <w:shd w:val="clear" w:color="auto" w:fill="auto"/>
          </w:tcPr>
          <w:p w14:paraId="4CFD8D44" w14:textId="289A10B8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36214D22" w14:textId="3980320B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3698EC9D" w14:textId="060CA99D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3BA2604" w14:textId="2ED3A8CE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>Validar información en la base de datos</w:t>
            </w:r>
            <w:r>
              <w:rPr>
                <w:sz w:val="22"/>
                <w:szCs w:val="22"/>
              </w:rPr>
              <w:t xml:space="preserve">. </w:t>
            </w:r>
          </w:p>
        </w:tc>
      </w:tr>
      <w:tr w:rsidR="004C0114" w:rsidRPr="000463D8" w14:paraId="08B96CF8" w14:textId="77777777" w:rsidTr="004C0114">
        <w:tc>
          <w:tcPr>
            <w:tcW w:w="704" w:type="dxa"/>
            <w:gridSpan w:val="2"/>
            <w:shd w:val="clear" w:color="auto" w:fill="auto"/>
          </w:tcPr>
          <w:p w14:paraId="42F50F69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4E5D04B6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618AA497" w14:textId="08FFA63B" w:rsidR="004C0114" w:rsidRPr="00C224D4" w:rsidRDefault="004C0114" w:rsidP="004C01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1ED912F8" w14:textId="439514A9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factura en nueva ventana</w:t>
            </w:r>
          </w:p>
        </w:tc>
      </w:tr>
      <w:tr w:rsidR="004C0114" w:rsidRPr="000463D8" w14:paraId="27CA975B" w14:textId="77777777" w:rsidTr="004C0114">
        <w:tc>
          <w:tcPr>
            <w:tcW w:w="704" w:type="dxa"/>
            <w:gridSpan w:val="2"/>
            <w:shd w:val="clear" w:color="auto" w:fill="auto"/>
          </w:tcPr>
          <w:p w14:paraId="0E67913D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363B8948" w14:textId="7777777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250E6ADF" w14:textId="4ADD8A4D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3526AD14" w14:textId="300F8F67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4C0114" w:rsidRPr="000463D8" w14:paraId="018D5E8E" w14:textId="77777777" w:rsidTr="004C0114">
        <w:tc>
          <w:tcPr>
            <w:tcW w:w="704" w:type="dxa"/>
            <w:gridSpan w:val="2"/>
            <w:shd w:val="clear" w:color="auto" w:fill="auto"/>
          </w:tcPr>
          <w:p w14:paraId="221D55A7" w14:textId="5FFD3DAE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A6BA81B" w14:textId="11341F32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6F1CF5BD" w14:textId="179D729F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450C3D02" w14:textId="0E42ECBF" w:rsidR="004C0114" w:rsidRPr="00C224D4" w:rsidRDefault="004C0114" w:rsidP="004C0114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E02854" w:rsidRPr="000463D8" w14:paraId="28466DD0" w14:textId="77777777" w:rsidTr="004C0114">
        <w:tc>
          <w:tcPr>
            <w:tcW w:w="9658" w:type="dxa"/>
            <w:gridSpan w:val="8"/>
            <w:shd w:val="clear" w:color="auto" w:fill="auto"/>
          </w:tcPr>
          <w:p w14:paraId="27707152" w14:textId="77777777" w:rsidR="00E02854" w:rsidRPr="00CC2F74" w:rsidRDefault="00E02854" w:rsidP="00E02854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B82E75" w14:textId="3B89E761" w:rsidR="00E02854" w:rsidRPr="00C224D4" w:rsidRDefault="00E02854" w:rsidP="00E02854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 usuario podrá generar factura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según sus requerimientos (</w:t>
            </w:r>
            <w:r>
              <w:rPr>
                <w:rFonts w:ascii="Arial" w:hAnsi="Arial" w:cs="Arial"/>
                <w:sz w:val="20"/>
                <w:szCs w:val="20"/>
              </w:rPr>
              <w:t>periodo de facturación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e intervalo de fechas) </w:t>
            </w:r>
          </w:p>
          <w:p w14:paraId="41B718FD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07490C74" w14:textId="77777777" w:rsidTr="004C0114">
        <w:tc>
          <w:tcPr>
            <w:tcW w:w="9658" w:type="dxa"/>
            <w:gridSpan w:val="8"/>
            <w:shd w:val="clear" w:color="auto" w:fill="auto"/>
          </w:tcPr>
          <w:p w14:paraId="77DB05E8" w14:textId="77777777" w:rsidR="00E02854" w:rsidRPr="000463D8" w:rsidRDefault="00E02854" w:rsidP="00E02854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287E9975" w14:textId="6D551DA0" w:rsidR="00E02854" w:rsidRPr="000463D8" w:rsidRDefault="00E02854" w:rsidP="00E02854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Generar factura</w:t>
            </w:r>
          </w:p>
          <w:p w14:paraId="1DF2D102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2BB6A8E6" w14:textId="77777777" w:rsidTr="00E02854">
        <w:tc>
          <w:tcPr>
            <w:tcW w:w="704" w:type="dxa"/>
            <w:gridSpan w:val="2"/>
            <w:shd w:val="clear" w:color="auto" w:fill="D9D9D9" w:themeFill="background1" w:themeFillShade="D9"/>
          </w:tcPr>
          <w:p w14:paraId="30EF9E7A" w14:textId="6CFCC652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739F86F5" w14:textId="38513A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4A0960A3" w14:textId="1F3CB8AE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64CD1BF6" w14:textId="7785AFB1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E02854" w:rsidRPr="000463D8" w14:paraId="7DDE21C0" w14:textId="77777777" w:rsidTr="004C0114">
        <w:tc>
          <w:tcPr>
            <w:tcW w:w="704" w:type="dxa"/>
            <w:gridSpan w:val="2"/>
            <w:shd w:val="clear" w:color="auto" w:fill="auto"/>
          </w:tcPr>
          <w:p w14:paraId="197A550D" w14:textId="5EB21A40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51D90DE" w14:textId="3340C82D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 xml:space="preserve">Marcar </w:t>
            </w:r>
            <w:r>
              <w:rPr>
                <w:rFonts w:ascii="Arial" w:hAnsi="Arial" w:cs="Arial"/>
              </w:rPr>
              <w:t>opciones</w:t>
            </w:r>
            <w:r w:rsidRPr="00C224D4">
              <w:rPr>
                <w:rFonts w:ascii="Arial" w:hAnsi="Arial" w:cs="Arial"/>
              </w:rPr>
              <w:t xml:space="preserve"> archivo de salida</w:t>
            </w:r>
          </w:p>
        </w:tc>
        <w:tc>
          <w:tcPr>
            <w:tcW w:w="753" w:type="dxa"/>
            <w:shd w:val="clear" w:color="auto" w:fill="auto"/>
          </w:tcPr>
          <w:p w14:paraId="5A4B5084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165CB6D1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043A9F6C" w14:textId="77777777" w:rsidTr="004C0114">
        <w:tc>
          <w:tcPr>
            <w:tcW w:w="704" w:type="dxa"/>
            <w:gridSpan w:val="2"/>
            <w:shd w:val="clear" w:color="auto" w:fill="auto"/>
          </w:tcPr>
          <w:p w14:paraId="4DC1BAEF" w14:textId="0780D2F1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Pr="00C224D4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C2D4A27" w14:textId="74290F09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C224D4">
              <w:rPr>
                <w:rFonts w:ascii="Arial" w:hAnsi="Arial" w:cs="Arial"/>
              </w:rPr>
              <w:t xml:space="preserve">Dar click al botón </w:t>
            </w:r>
            <w:r w:rsidRPr="00C224D4">
              <w:rPr>
                <w:rFonts w:ascii="Arial" w:hAnsi="Arial" w:cs="Arial"/>
                <w:b/>
              </w:rPr>
              <w:t>OK</w:t>
            </w:r>
          </w:p>
        </w:tc>
        <w:tc>
          <w:tcPr>
            <w:tcW w:w="753" w:type="dxa"/>
            <w:shd w:val="clear" w:color="auto" w:fill="auto"/>
          </w:tcPr>
          <w:p w14:paraId="10828027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851" w:type="dxa"/>
            <w:gridSpan w:val="2"/>
            <w:shd w:val="clear" w:color="auto" w:fill="auto"/>
          </w:tcPr>
          <w:p w14:paraId="797B24AB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201BCED2" w14:textId="77777777" w:rsidTr="004C0114">
        <w:tc>
          <w:tcPr>
            <w:tcW w:w="704" w:type="dxa"/>
            <w:gridSpan w:val="2"/>
            <w:shd w:val="clear" w:color="auto" w:fill="auto"/>
          </w:tcPr>
          <w:p w14:paraId="5802A9E8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793D018B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347130A7" w14:textId="6632C1E8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75643395" w14:textId="0267676F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Guardar datos formulario factura en archivo</w:t>
            </w:r>
          </w:p>
        </w:tc>
      </w:tr>
      <w:tr w:rsidR="00E02854" w:rsidRPr="000463D8" w14:paraId="6D0EE081" w14:textId="77777777" w:rsidTr="004C0114">
        <w:tc>
          <w:tcPr>
            <w:tcW w:w="704" w:type="dxa"/>
            <w:gridSpan w:val="2"/>
            <w:shd w:val="clear" w:color="auto" w:fill="auto"/>
          </w:tcPr>
          <w:p w14:paraId="4C961466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349970A3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7D82E00C" w14:textId="4330DA09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20DA2D77" w14:textId="0334ED08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Guardar archivo en carpeta </w:t>
            </w:r>
            <w:r>
              <w:rPr>
                <w:rFonts w:ascii="Arial" w:hAnsi="Arial" w:cs="Arial"/>
                <w:b/>
              </w:rPr>
              <w:t>FACTURAS</w:t>
            </w:r>
          </w:p>
        </w:tc>
      </w:tr>
      <w:tr w:rsidR="00E02854" w:rsidRPr="000463D8" w14:paraId="26274C5D" w14:textId="77777777" w:rsidTr="004C0114">
        <w:tc>
          <w:tcPr>
            <w:tcW w:w="704" w:type="dxa"/>
            <w:gridSpan w:val="2"/>
            <w:shd w:val="clear" w:color="auto" w:fill="auto"/>
          </w:tcPr>
          <w:p w14:paraId="5917D851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350" w:type="dxa"/>
            <w:gridSpan w:val="3"/>
            <w:shd w:val="clear" w:color="auto" w:fill="auto"/>
          </w:tcPr>
          <w:p w14:paraId="02D280E2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3" w:type="dxa"/>
            <w:shd w:val="clear" w:color="auto" w:fill="auto"/>
          </w:tcPr>
          <w:p w14:paraId="60A70F54" w14:textId="03B3EDDD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15A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0403F053" w14:textId="28B8F1F5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E02854" w:rsidRPr="000463D8" w14:paraId="5ADD4321" w14:textId="77777777" w:rsidTr="004C0114">
        <w:tc>
          <w:tcPr>
            <w:tcW w:w="704" w:type="dxa"/>
            <w:gridSpan w:val="2"/>
            <w:shd w:val="clear" w:color="auto" w:fill="auto"/>
          </w:tcPr>
          <w:p w14:paraId="4CA945B4" w14:textId="5A270018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4E3F3E5" w14:textId="253B8C7C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VOLVER</w:t>
            </w:r>
          </w:p>
        </w:tc>
        <w:tc>
          <w:tcPr>
            <w:tcW w:w="753" w:type="dxa"/>
            <w:shd w:val="clear" w:color="auto" w:fill="auto"/>
          </w:tcPr>
          <w:p w14:paraId="08104214" w14:textId="78893CDF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17A</w:t>
            </w:r>
          </w:p>
        </w:tc>
        <w:tc>
          <w:tcPr>
            <w:tcW w:w="3851" w:type="dxa"/>
            <w:gridSpan w:val="2"/>
            <w:shd w:val="clear" w:color="auto" w:fill="auto"/>
          </w:tcPr>
          <w:p w14:paraId="72C3C158" w14:textId="43F13052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E02854" w:rsidRPr="000463D8" w14:paraId="41EA88A5" w14:textId="77777777" w:rsidTr="00C54D46">
        <w:tc>
          <w:tcPr>
            <w:tcW w:w="9658" w:type="dxa"/>
            <w:gridSpan w:val="8"/>
            <w:shd w:val="clear" w:color="auto" w:fill="auto"/>
          </w:tcPr>
          <w:p w14:paraId="60909383" w14:textId="77777777" w:rsidR="00E02854" w:rsidRPr="00CC2F74" w:rsidRDefault="00E02854" w:rsidP="00E02854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577F17E" w14:textId="44B2C4E8" w:rsidR="00E02854" w:rsidRPr="00C224D4" w:rsidRDefault="00E02854" w:rsidP="00E02854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24D4">
              <w:rPr>
                <w:rFonts w:ascii="Arial" w:hAnsi="Arial" w:cs="Arial"/>
                <w:sz w:val="20"/>
                <w:szCs w:val="20"/>
              </w:rPr>
              <w:t xml:space="preserve">El usuario podrá generar </w:t>
            </w:r>
            <w:r>
              <w:rPr>
                <w:rFonts w:ascii="Arial" w:hAnsi="Arial" w:cs="Arial"/>
                <w:sz w:val="20"/>
                <w:szCs w:val="20"/>
              </w:rPr>
              <w:t>factura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según sus requerimientos (</w:t>
            </w:r>
            <w:r>
              <w:rPr>
                <w:rFonts w:ascii="Arial" w:hAnsi="Arial" w:cs="Arial"/>
                <w:sz w:val="20"/>
                <w:szCs w:val="20"/>
              </w:rPr>
              <w:t xml:space="preserve">periodo de facturación, 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intervalo de fechas</w:t>
            </w:r>
            <w:r>
              <w:rPr>
                <w:rFonts w:ascii="Arial" w:hAnsi="Arial" w:cs="Arial"/>
                <w:sz w:val="20"/>
                <w:szCs w:val="20"/>
              </w:rPr>
              <w:t xml:space="preserve"> y tipo de archivo</w:t>
            </w:r>
            <w:r w:rsidRPr="00C224D4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Pr="00C224D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FA89861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16C9AB5B" w14:textId="77777777" w:rsidTr="00C54D46">
        <w:tc>
          <w:tcPr>
            <w:tcW w:w="9658" w:type="dxa"/>
            <w:gridSpan w:val="8"/>
            <w:shd w:val="clear" w:color="auto" w:fill="auto"/>
          </w:tcPr>
          <w:p w14:paraId="3585CD3E" w14:textId="77777777" w:rsidR="00E02854" w:rsidRPr="000463D8" w:rsidRDefault="00E02854" w:rsidP="00E0285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691F9B30" w14:textId="77777777" w:rsidR="00E02854" w:rsidRDefault="00E02854" w:rsidP="00E02854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C224D4">
              <w:rPr>
                <w:rFonts w:ascii="Arial" w:eastAsia="Arial Unicode MS" w:hAnsi="Arial" w:cs="Arial"/>
                <w:lang w:val="es-ES"/>
              </w:rPr>
              <w:t>N</w:t>
            </w:r>
          </w:p>
          <w:p w14:paraId="43330167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739ABF0D" w14:textId="77777777" w:rsidTr="009341CF">
        <w:tc>
          <w:tcPr>
            <w:tcW w:w="704" w:type="dxa"/>
            <w:gridSpan w:val="2"/>
            <w:shd w:val="clear" w:color="auto" w:fill="D9D9D9" w:themeFill="background1" w:themeFillShade="D9"/>
          </w:tcPr>
          <w:p w14:paraId="56EF4C17" w14:textId="322BE7A0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3"/>
            <w:shd w:val="clear" w:color="auto" w:fill="D9D9D9" w:themeFill="background1" w:themeFillShade="D9"/>
          </w:tcPr>
          <w:p w14:paraId="354705B8" w14:textId="5961A8DC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00B324E3" w14:textId="1297E18E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E02854" w:rsidRPr="000463D8" w14:paraId="3AADC526" w14:textId="77777777" w:rsidTr="004C0114">
        <w:tc>
          <w:tcPr>
            <w:tcW w:w="704" w:type="dxa"/>
            <w:gridSpan w:val="2"/>
            <w:shd w:val="clear" w:color="auto" w:fill="auto"/>
          </w:tcPr>
          <w:p w14:paraId="12A04479" w14:textId="67B4D20F" w:rsidR="00E02854" w:rsidRPr="00C224D4" w:rsidRDefault="00E02854" w:rsidP="009341CF">
            <w:pPr>
              <w:jc w:val="center"/>
              <w:rPr>
                <w:rFonts w:ascii="Arial" w:hAnsi="Arial" w:cs="Arial"/>
              </w:rPr>
            </w:pPr>
            <w:r w:rsidRPr="00110CA6">
              <w:rPr>
                <w:rFonts w:ascii="Arial" w:hAnsi="Arial" w:cs="Arial"/>
              </w:rPr>
              <w:t>3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296F8071" w14:textId="1EEB829C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“Usuario sin permisos de  superadministrador o administrador”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359F4884" w14:textId="4BFE697F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tiene permisos suficientes”</w:t>
            </w:r>
          </w:p>
        </w:tc>
      </w:tr>
      <w:tr w:rsidR="00E02854" w:rsidRPr="000463D8" w14:paraId="0052918E" w14:textId="77777777" w:rsidTr="004C0114">
        <w:tc>
          <w:tcPr>
            <w:tcW w:w="704" w:type="dxa"/>
            <w:gridSpan w:val="2"/>
            <w:shd w:val="clear" w:color="auto" w:fill="auto"/>
          </w:tcPr>
          <w:p w14:paraId="37710A70" w14:textId="7A220A45" w:rsidR="00E02854" w:rsidRPr="00C224D4" w:rsidRDefault="00E02854" w:rsidP="009341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06AA370B" w14:textId="5F8AE2B5" w:rsidR="00E02854" w:rsidRPr="00C224D4" w:rsidRDefault="00E02854" w:rsidP="009341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</w:t>
            </w:r>
            <w:r w:rsidR="009341CF">
              <w:rPr>
                <w:rFonts w:ascii="Arial" w:hAnsi="Arial" w:cs="Arial"/>
              </w:rPr>
              <w:t>el usuario no ejecuta acción válida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4B0E57FE" w14:textId="41C72A58" w:rsidR="00E02854" w:rsidRPr="00C224D4" w:rsidRDefault="00E02854" w:rsidP="009341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Tiempo de respuesta </w:t>
            </w:r>
            <w:r w:rsidR="009341CF">
              <w:rPr>
                <w:rFonts w:ascii="Arial" w:hAnsi="Arial" w:cs="Arial"/>
                <w:color w:val="800000"/>
              </w:rPr>
              <w:t>usuario</w:t>
            </w:r>
            <w:r>
              <w:rPr>
                <w:rFonts w:ascii="Arial" w:hAnsi="Arial" w:cs="Arial"/>
                <w:color w:val="800000"/>
              </w:rPr>
              <w:t xml:space="preserve">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E02854" w:rsidRPr="000463D8" w14:paraId="4FD814AB" w14:textId="77777777" w:rsidTr="004C0114">
        <w:tc>
          <w:tcPr>
            <w:tcW w:w="704" w:type="dxa"/>
            <w:gridSpan w:val="2"/>
            <w:shd w:val="clear" w:color="auto" w:fill="auto"/>
          </w:tcPr>
          <w:p w14:paraId="7AA6A5BC" w14:textId="577C3725" w:rsidR="00E02854" w:rsidRPr="00C224D4" w:rsidRDefault="00E02854" w:rsidP="009341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6631237E" w14:textId="503DF0C0" w:rsidR="00E02854" w:rsidRPr="00C224D4" w:rsidRDefault="00E02854" w:rsidP="009341CF">
            <w:pPr>
              <w:jc w:val="both"/>
              <w:rPr>
                <w:rFonts w:ascii="Arial" w:hAnsi="Arial" w:cs="Arial"/>
              </w:rPr>
            </w:pP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Algún </w:t>
            </w:r>
            <w:r w:rsidR="009341CF">
              <w:rPr>
                <w:rFonts w:ascii="Arial" w:hAnsi="Arial" w:cs="Arial"/>
              </w:rPr>
              <w:t xml:space="preserve">de los </w:t>
            </w:r>
            <w:r>
              <w:rPr>
                <w:rFonts w:ascii="Arial" w:hAnsi="Arial" w:cs="Arial"/>
              </w:rPr>
              <w:t>c</w:t>
            </w:r>
            <w:r w:rsidRPr="00531594">
              <w:rPr>
                <w:rFonts w:ascii="Arial" w:hAnsi="Arial" w:cs="Arial"/>
              </w:rPr>
              <w:t>ampo</w:t>
            </w:r>
            <w:r w:rsidR="009341CF">
              <w:rPr>
                <w:rFonts w:ascii="Arial" w:hAnsi="Arial" w:cs="Arial"/>
              </w:rPr>
              <w:t>s</w:t>
            </w:r>
            <w:r w:rsidRPr="00531594">
              <w:rPr>
                <w:rFonts w:ascii="Arial" w:hAnsi="Arial" w:cs="Arial"/>
              </w:rPr>
              <w:t xml:space="preserve"> </w:t>
            </w:r>
            <w:r w:rsidR="009341CF">
              <w:rPr>
                <w:rFonts w:ascii="Arial" w:hAnsi="Arial" w:cs="Arial"/>
              </w:rPr>
              <w:t>o</w:t>
            </w:r>
            <w:r w:rsidRPr="00531594">
              <w:rPr>
                <w:rFonts w:ascii="Arial" w:hAnsi="Arial" w:cs="Arial"/>
              </w:rPr>
              <w:t>bligatorio</w:t>
            </w:r>
            <w:r w:rsidR="009341CF">
              <w:rPr>
                <w:rFonts w:ascii="Arial" w:hAnsi="Arial" w:cs="Arial"/>
              </w:rPr>
              <w:t>s está</w:t>
            </w:r>
            <w:r w:rsidRPr="0053159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="009341CF">
              <w:rPr>
                <w:rFonts w:ascii="Arial" w:hAnsi="Arial" w:cs="Arial"/>
              </w:rPr>
              <w:t>“tipo</w:t>
            </w:r>
            <w:r w:rsidRPr="00531594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 xml:space="preserve">o corresponde a un tipo valido”, “fecha de </w:t>
            </w:r>
            <w:r w:rsidR="009341CF">
              <w:rPr>
                <w:rFonts w:ascii="Arial" w:hAnsi="Arial" w:cs="Arial"/>
              </w:rPr>
              <w:t>factura</w:t>
            </w:r>
            <w:r>
              <w:rPr>
                <w:rFonts w:ascii="Arial" w:hAnsi="Arial" w:cs="Arial"/>
              </w:rPr>
              <w:t xml:space="preserve"> no es válida”, “alguno de los componentes no existe en el sistema”</w:t>
            </w:r>
            <w:r w:rsidR="009341CF">
              <w:rPr>
                <w:rFonts w:ascii="Arial" w:hAnsi="Arial" w:cs="Arial"/>
              </w:rPr>
              <w:t>, “Sistema externo existe en la base de datos”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1C1422BE" w14:textId="77777777" w:rsidR="00E02854" w:rsidRPr="00C1111C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Id4, Id5, Id9, Id10, 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B858C31" w14:textId="77777777" w:rsidR="00E02854" w:rsidRDefault="00E02854" w:rsidP="00E02854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[Id9]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intervalo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D602457" w14:textId="6E2949E2" w:rsidR="00E02854" w:rsidRDefault="00E02854" w:rsidP="00E02854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9341CF">
              <w:rPr>
                <w:rFonts w:ascii="Arial" w:hAnsi="Arial" w:cs="Arial"/>
                <w:color w:val="800000"/>
              </w:rPr>
              <w:t xml:space="preserve">No fue seleccionada </w:t>
            </w:r>
            <w:r w:rsidR="009341CF">
              <w:rPr>
                <w:rFonts w:ascii="Arial" w:hAnsi="Arial" w:cs="Arial"/>
                <w:color w:val="800000"/>
              </w:rPr>
              <w:lastRenderedPageBreak/>
              <w:t>ninguna opción en el campo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62B8D4A" w14:textId="12C69CEB" w:rsidR="00E02854" w:rsidRPr="00C224D4" w:rsidRDefault="00E02854" w:rsidP="009341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 w:rsidR="009341CF">
              <w:rPr>
                <w:rFonts w:ascii="Arial" w:hAnsi="Arial" w:cs="Arial"/>
                <w:b/>
                <w:color w:val="800000"/>
              </w:rPr>
              <w:t>sistema externo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E02854" w:rsidRPr="000463D8" w14:paraId="6DAB670B" w14:textId="77777777" w:rsidTr="004C0114">
        <w:tc>
          <w:tcPr>
            <w:tcW w:w="704" w:type="dxa"/>
            <w:gridSpan w:val="2"/>
            <w:shd w:val="clear" w:color="auto" w:fill="auto"/>
          </w:tcPr>
          <w:p w14:paraId="2F9DB439" w14:textId="7704AB82" w:rsidR="00E02854" w:rsidRPr="00C224D4" w:rsidRDefault="00E02854" w:rsidP="009341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11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017A8DA" w14:textId="65993671" w:rsidR="00E02854" w:rsidRPr="00C224D4" w:rsidRDefault="009341CF" w:rsidP="009341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“el usuario no ejecutó ninguna acción en un largo tiempo”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36B58B3D" w14:textId="0DFC5D71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9341CF">
              <w:rPr>
                <w:rFonts w:ascii="Arial" w:hAnsi="Arial" w:cs="Arial"/>
                <w:color w:val="800000"/>
              </w:rPr>
              <w:t>Tiempo de respuesta usuario</w:t>
            </w:r>
            <w:r>
              <w:rPr>
                <w:rFonts w:ascii="Arial" w:hAnsi="Arial" w:cs="Arial"/>
                <w:color w:val="800000"/>
              </w:rPr>
              <w:t xml:space="preserve">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E02854" w:rsidRPr="000463D8" w14:paraId="20D0467A" w14:textId="77777777" w:rsidTr="00C54D46">
        <w:tc>
          <w:tcPr>
            <w:tcW w:w="9658" w:type="dxa"/>
            <w:gridSpan w:val="8"/>
            <w:shd w:val="clear" w:color="auto" w:fill="auto"/>
          </w:tcPr>
          <w:p w14:paraId="46FC2AA9" w14:textId="77777777" w:rsidR="00E02854" w:rsidRPr="000463D8" w:rsidRDefault="00E02854" w:rsidP="00E0285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2FD66C4" w14:textId="77777777" w:rsidR="00E02854" w:rsidRDefault="00E02854" w:rsidP="00E02854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C224D4">
              <w:rPr>
                <w:rFonts w:ascii="Arial" w:eastAsia="Arial Unicode MS" w:hAnsi="Arial" w:cs="Arial"/>
                <w:lang w:val="es-ES"/>
              </w:rPr>
              <w:t>A01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</w:p>
          <w:p w14:paraId="34D9C110" w14:textId="7777777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</w:p>
        </w:tc>
      </w:tr>
      <w:tr w:rsidR="00E02854" w:rsidRPr="000463D8" w14:paraId="2620FEB0" w14:textId="77777777" w:rsidTr="004C0114">
        <w:tc>
          <w:tcPr>
            <w:tcW w:w="704" w:type="dxa"/>
            <w:gridSpan w:val="2"/>
            <w:shd w:val="clear" w:color="auto" w:fill="auto"/>
          </w:tcPr>
          <w:p w14:paraId="712C6A9E" w14:textId="17E0E3D7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5003275C" w14:textId="29916C8C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2409C6EC" w14:textId="0A8B0289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9341CF">
              <w:rPr>
                <w:rFonts w:ascii="Arial" w:hAnsi="Arial" w:cs="Arial"/>
                <w:color w:val="800000"/>
              </w:rPr>
              <w:t>Tiempo de respuesta usuario</w:t>
            </w:r>
            <w:r>
              <w:rPr>
                <w:rFonts w:ascii="Arial" w:hAnsi="Arial" w:cs="Arial"/>
                <w:color w:val="800000"/>
              </w:rPr>
              <w:t xml:space="preserve">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E02854" w:rsidRPr="000463D8" w14:paraId="6B4D8033" w14:textId="77777777" w:rsidTr="004C0114">
        <w:tc>
          <w:tcPr>
            <w:tcW w:w="704" w:type="dxa"/>
            <w:gridSpan w:val="2"/>
            <w:shd w:val="clear" w:color="auto" w:fill="auto"/>
          </w:tcPr>
          <w:p w14:paraId="5AD76D31" w14:textId="0F82F853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16A</w:t>
            </w:r>
          </w:p>
        </w:tc>
        <w:tc>
          <w:tcPr>
            <w:tcW w:w="4350" w:type="dxa"/>
            <w:gridSpan w:val="3"/>
            <w:shd w:val="clear" w:color="auto" w:fill="auto"/>
          </w:tcPr>
          <w:p w14:paraId="1584E70A" w14:textId="2E7D3B7B" w:rsidR="00E02854" w:rsidRPr="00C224D4" w:rsidRDefault="00E02854" w:rsidP="00E028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“Timeout finalizó”</w:t>
            </w:r>
          </w:p>
        </w:tc>
        <w:tc>
          <w:tcPr>
            <w:tcW w:w="4604" w:type="dxa"/>
            <w:gridSpan w:val="3"/>
            <w:shd w:val="clear" w:color="auto" w:fill="auto"/>
          </w:tcPr>
          <w:p w14:paraId="26A0363D" w14:textId="3FD4241D" w:rsidR="00E02854" w:rsidRPr="00C224D4" w:rsidRDefault="00E02854" w:rsidP="009341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[Id11]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Tiempo de respuesta </w:t>
            </w:r>
            <w:r w:rsidR="009341CF">
              <w:rPr>
                <w:rFonts w:ascii="Arial" w:hAnsi="Arial" w:cs="Arial"/>
                <w:color w:val="800000"/>
              </w:rPr>
              <w:t>usuario</w:t>
            </w:r>
            <w:r>
              <w:rPr>
                <w:rFonts w:ascii="Arial" w:hAnsi="Arial" w:cs="Arial"/>
                <w:color w:val="800000"/>
              </w:rPr>
              <w:t xml:space="preserve"> agotado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E02854" w:rsidRPr="000463D8" w14:paraId="7AF45F24" w14:textId="77777777" w:rsidTr="004F20F9">
        <w:tc>
          <w:tcPr>
            <w:tcW w:w="9658" w:type="dxa"/>
            <w:gridSpan w:val="8"/>
          </w:tcPr>
          <w:p w14:paraId="4236C29D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</w:p>
          <w:p w14:paraId="07AC603B" w14:textId="77777777" w:rsidR="00E02854" w:rsidRPr="006C4B76" w:rsidRDefault="00E02854" w:rsidP="00E02854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E02854" w:rsidRPr="000463D8" w14:paraId="2019699C" w14:textId="77777777" w:rsidTr="004F20F9">
        <w:trPr>
          <w:trHeight w:val="1836"/>
        </w:trPr>
        <w:tc>
          <w:tcPr>
            <w:tcW w:w="9658" w:type="dxa"/>
            <w:gridSpan w:val="8"/>
          </w:tcPr>
          <w:p w14:paraId="0BF2F2A0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</w:p>
          <w:p w14:paraId="34BA0A30" w14:textId="77777777" w:rsidR="00E02854" w:rsidRPr="008743D7" w:rsidRDefault="00E02854" w:rsidP="00E02854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E02854" w:rsidRPr="000837D6" w:rsidRDefault="00E02854" w:rsidP="00E02854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E02854" w:rsidRPr="000463D8" w14:paraId="71A11D10" w14:textId="77777777" w:rsidTr="004F20F9">
        <w:trPr>
          <w:trHeight w:val="744"/>
        </w:trPr>
        <w:tc>
          <w:tcPr>
            <w:tcW w:w="9658" w:type="dxa"/>
            <w:gridSpan w:val="8"/>
          </w:tcPr>
          <w:p w14:paraId="09F5406B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E02854" w:rsidRPr="00CB2208" w:rsidRDefault="00E02854" w:rsidP="00E02854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E02854" w:rsidRDefault="00E02854" w:rsidP="00E02854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E02854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E02854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E02854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E02854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E02854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E02854" w:rsidRPr="000837D6" w:rsidRDefault="00E02854" w:rsidP="00E0285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E02854" w:rsidRPr="002B6FAA" w:rsidRDefault="00E02854" w:rsidP="00E02854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E02854" w:rsidRPr="000463D8" w14:paraId="18C4D0C8" w14:textId="77777777" w:rsidTr="004F20F9">
        <w:trPr>
          <w:trHeight w:val="609"/>
        </w:trPr>
        <w:tc>
          <w:tcPr>
            <w:tcW w:w="9658" w:type="dxa"/>
            <w:gridSpan w:val="8"/>
          </w:tcPr>
          <w:p w14:paraId="4CE4D7C9" w14:textId="77777777" w:rsidR="00E02854" w:rsidRDefault="00E02854" w:rsidP="00E0285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E02854" w:rsidRPr="00AD2D68" w:rsidRDefault="00E02854" w:rsidP="00E02854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2E789132" w14:textId="2D63A805" w:rsidR="006C212A" w:rsidRDefault="00BF3A73" w:rsidP="006C212A">
      <w:pPr>
        <w:rPr>
          <w:rFonts w:ascii="Arial" w:hAnsi="Arial" w:cs="Arial"/>
          <w:b/>
          <w:sz w:val="32"/>
          <w:szCs w:val="32"/>
        </w:rPr>
      </w:pPr>
      <w:r w:rsidRPr="00E27F4A">
        <w:rPr>
          <w:rFonts w:ascii="Arial" w:hAnsi="Arial" w:cs="Arial"/>
          <w:b/>
          <w:bCs/>
          <w:sz w:val="32"/>
          <w:szCs w:val="32"/>
        </w:rPr>
        <w:t>Caso de uso 5</w:t>
      </w:r>
      <w:r w:rsidR="00E27F4A" w:rsidRPr="00E27F4A">
        <w:rPr>
          <w:rFonts w:ascii="Arial" w:hAnsi="Arial" w:cs="Arial"/>
          <w:b/>
          <w:bCs/>
          <w:sz w:val="32"/>
          <w:szCs w:val="32"/>
        </w:rPr>
        <w:t xml:space="preserve">: </w:t>
      </w:r>
      <w:r w:rsidR="00A660B6" w:rsidRPr="00E27F4A">
        <w:rPr>
          <w:rFonts w:ascii="Arial" w:hAnsi="Arial" w:cs="Arial"/>
          <w:b/>
          <w:sz w:val="32"/>
          <w:szCs w:val="32"/>
        </w:rPr>
        <w:t>Administrar componentes</w:t>
      </w:r>
    </w:p>
    <w:p w14:paraId="633195E4" w14:textId="77777777" w:rsidR="00E27F4A" w:rsidRDefault="00E27F4A" w:rsidP="006C212A"/>
    <w:p w14:paraId="5E463352" w14:textId="00503003" w:rsidR="00BF3A73" w:rsidRDefault="006C212A" w:rsidP="00E27F4A">
      <w:pPr>
        <w:jc w:val="center"/>
      </w:pPr>
      <w:r>
        <w:rPr>
          <w:noProof/>
          <w:lang w:eastAsia="es-CO"/>
        </w:rPr>
        <w:drawing>
          <wp:inline distT="0" distB="0" distL="0" distR="0" wp14:anchorId="4C8405A4" wp14:editId="6D697070">
            <wp:extent cx="5142090" cy="4267200"/>
            <wp:effectExtent l="0" t="0" r="190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 t="2686" r="14123" b="13008"/>
                    <a:stretch/>
                  </pic:blipFill>
                  <pic:spPr bwMode="auto">
                    <a:xfrm>
                      <a:off x="0" y="0"/>
                      <a:ext cx="5153691" cy="42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2420" w14:textId="0850ACBB" w:rsidR="00BF3A73" w:rsidRDefault="00BF3A73" w:rsidP="006C212A"/>
    <w:tbl>
      <w:tblPr>
        <w:tblW w:w="9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45"/>
        <w:gridCol w:w="142"/>
        <w:gridCol w:w="4057"/>
        <w:gridCol w:w="24"/>
        <w:gridCol w:w="30"/>
        <w:gridCol w:w="708"/>
        <w:gridCol w:w="820"/>
        <w:gridCol w:w="3173"/>
      </w:tblGrid>
      <w:tr w:rsidR="00A660B6" w:rsidRPr="000463D8" w14:paraId="54D6F536" w14:textId="77777777" w:rsidTr="0065329B">
        <w:trPr>
          <w:tblHeader/>
          <w:jc w:val="center"/>
        </w:trPr>
        <w:tc>
          <w:tcPr>
            <w:tcW w:w="4903" w:type="dxa"/>
            <w:gridSpan w:val="4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5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36F01F4C" w:rsidR="00A660B6" w:rsidRPr="000463D8" w:rsidRDefault="006D290A" w:rsidP="00A660B6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Administrar </w:t>
            </w:r>
            <w:r w:rsidR="00A660B6">
              <w:rPr>
                <w:rFonts w:ascii="Arial" w:eastAsia="Arial Unicode MS" w:hAnsi="Arial" w:cs="Arial"/>
                <w:iCs/>
                <w:color w:val="0000FF"/>
                <w:lang w:val="es-ES"/>
              </w:rPr>
              <w:t>Componentes</w:t>
            </w:r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65329B">
        <w:trPr>
          <w:jc w:val="center"/>
        </w:trPr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65329B">
        <w:trPr>
          <w:jc w:val="center"/>
        </w:trPr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C03B858" w:rsidR="00A660B6" w:rsidRPr="000A096B" w:rsidRDefault="00A660B6" w:rsidP="00A660B6">
            <w:pPr>
              <w:jc w:val="both"/>
              <w:rPr>
                <w:rFonts w:ascii="Arial" w:eastAsia="Arial Unicode MS" w:hAnsi="Arial" w:cs="Arial"/>
                <w:iCs/>
                <w:lang w:val="es-ES"/>
              </w:rPr>
            </w:pPr>
            <w:r w:rsidRPr="000A096B">
              <w:rPr>
                <w:rFonts w:ascii="Arial" w:eastAsia="Arial Unicode MS" w:hAnsi="Arial" w:cs="Arial"/>
                <w:iCs/>
                <w:lang w:val="es-ES"/>
              </w:rPr>
              <w:t xml:space="preserve">Requerimiento # </w:t>
            </w:r>
            <w:r w:rsidR="000A096B" w:rsidRPr="000A096B">
              <w:rPr>
                <w:rFonts w:ascii="Arial" w:eastAsia="Arial Unicode MS" w:hAnsi="Arial" w:cs="Arial"/>
                <w:iCs/>
                <w:lang w:val="es-ES"/>
              </w:rPr>
              <w:t>3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65329B">
        <w:trPr>
          <w:jc w:val="center"/>
        </w:trPr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1E460171" w:rsidR="00A660B6" w:rsidRPr="006D290A" w:rsidRDefault="006D290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D290A">
              <w:rPr>
                <w:rFonts w:ascii="Arial" w:hAnsi="Arial" w:cs="Arial"/>
              </w:rPr>
              <w:t>Administrador</w:t>
            </w:r>
          </w:p>
          <w:p w14:paraId="704C4D28" w14:textId="00773EC2" w:rsidR="006C212A" w:rsidRPr="000A096B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0A096B">
              <w:rPr>
                <w:rFonts w:ascii="Arial" w:hAnsi="Arial" w:cs="Arial"/>
              </w:rPr>
              <w:t>clientes</w:t>
            </w:r>
          </w:p>
          <w:p w14:paraId="343787E8" w14:textId="78EB8D4A" w:rsidR="00A660B6" w:rsidRPr="00FA4470" w:rsidRDefault="00A660B6" w:rsidP="00493665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 w:rsidRPr="000A096B">
              <w:rPr>
                <w:rFonts w:ascii="Arial" w:hAnsi="Arial" w:cs="Arial"/>
              </w:rPr>
              <w:t>bases de datos</w:t>
            </w:r>
          </w:p>
        </w:tc>
      </w:tr>
      <w:tr w:rsidR="00A660B6" w:rsidRPr="000463D8" w14:paraId="2265E528" w14:textId="77777777" w:rsidTr="0065329B">
        <w:trPr>
          <w:jc w:val="center"/>
        </w:trPr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Pr="006D290A" w:rsidRDefault="00A660B6" w:rsidP="00A660B6">
            <w:pPr>
              <w:rPr>
                <w:rFonts w:ascii="Arial" w:eastAsia="Arial Unicode MS" w:hAnsi="Arial" w:cs="Arial"/>
                <w:iCs/>
                <w:lang w:val="es-ES"/>
              </w:rPr>
            </w:pPr>
          </w:p>
          <w:p w14:paraId="64BB1CB9" w14:textId="00CFB949" w:rsidR="00A660B6" w:rsidRPr="006D290A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lang w:val="es-ES"/>
              </w:rPr>
            </w:pPr>
            <w:r w:rsidRPr="006D290A">
              <w:rPr>
                <w:rFonts w:ascii="Arial" w:eastAsia="Arial Unicode MS" w:hAnsi="Arial" w:cs="Arial"/>
                <w:iCs/>
                <w:lang w:val="es-ES"/>
              </w:rPr>
              <w:t>gestionar información</w:t>
            </w:r>
          </w:p>
          <w:p w14:paraId="5CE27EB2" w14:textId="65DCDD72" w:rsidR="00EA31D5" w:rsidRPr="006D290A" w:rsidRDefault="00EA31D5" w:rsidP="006F75C5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lang w:val="es-ES"/>
              </w:rPr>
            </w:pPr>
            <w:r w:rsidRPr="006D290A">
              <w:rPr>
                <w:rFonts w:ascii="Arial" w:eastAsia="Arial Unicode MS" w:hAnsi="Arial" w:cs="Arial"/>
                <w:iCs/>
                <w:lang w:val="es-ES"/>
              </w:rPr>
              <w:t>gestionar datos</w:t>
            </w: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65329B">
        <w:trPr>
          <w:jc w:val="center"/>
        </w:trPr>
        <w:tc>
          <w:tcPr>
            <w:tcW w:w="9658" w:type="dxa"/>
            <w:gridSpan w:val="9"/>
          </w:tcPr>
          <w:p w14:paraId="4FCB4496" w14:textId="70A96562" w:rsidR="00A660B6" w:rsidRPr="006F75C5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1635E42E" w14:textId="340E3860" w:rsidR="006D290A" w:rsidRDefault="00A660B6" w:rsidP="00A660B6">
            <w:pPr>
              <w:rPr>
                <w:rFonts w:ascii="Arial" w:hAnsi="Arial" w:cs="Arial"/>
                <w:color w:val="0000FF"/>
              </w:rPr>
            </w:pPr>
            <w:r w:rsidRPr="0065329B">
              <w:rPr>
                <w:rFonts w:ascii="Arial" w:hAnsi="Arial" w:cs="Arial"/>
              </w:rPr>
              <w:t xml:space="preserve">El </w:t>
            </w:r>
            <w:r w:rsidR="006C212A" w:rsidRPr="0065329B">
              <w:rPr>
                <w:rFonts w:ascii="Arial" w:hAnsi="Arial" w:cs="Arial"/>
              </w:rPr>
              <w:t>administrador</w:t>
            </w:r>
            <w:r w:rsidRPr="0065329B">
              <w:rPr>
                <w:rFonts w:ascii="Arial" w:hAnsi="Arial" w:cs="Arial"/>
              </w:rPr>
              <w:t xml:space="preserve">/usuario del sistema externo podrá gestionar los componentes de su sistema, </w:t>
            </w:r>
            <w:r w:rsidR="006D290A" w:rsidRPr="0065329B">
              <w:rPr>
                <w:rFonts w:ascii="Arial" w:hAnsi="Arial" w:cs="Arial"/>
              </w:rPr>
              <w:t>a través de</w:t>
            </w:r>
            <w:r w:rsidRPr="0065329B">
              <w:rPr>
                <w:rFonts w:ascii="Arial" w:hAnsi="Arial" w:cs="Arial"/>
              </w:rPr>
              <w:t xml:space="preserve"> </w:t>
            </w:r>
            <w:r w:rsidR="00C000BF" w:rsidRPr="0065329B">
              <w:rPr>
                <w:rFonts w:ascii="Arial" w:hAnsi="Arial" w:cs="Arial"/>
              </w:rPr>
              <w:t>una interfa</w:t>
            </w:r>
            <w:r w:rsidR="006D290A" w:rsidRPr="0065329B">
              <w:rPr>
                <w:rFonts w:ascii="Arial" w:hAnsi="Arial" w:cs="Arial"/>
              </w:rPr>
              <w:t>ce</w:t>
            </w:r>
            <w:r w:rsidR="00C000BF" w:rsidRPr="0065329B">
              <w:rPr>
                <w:rFonts w:ascii="Arial" w:hAnsi="Arial" w:cs="Arial"/>
              </w:rPr>
              <w:t xml:space="preserve"> 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32"/>
            </w:tblGrid>
            <w:tr w:rsidR="006D290A" w14:paraId="3B715D15" w14:textId="77777777" w:rsidTr="006D290A">
              <w:tc>
                <w:tcPr>
                  <w:tcW w:w="9432" w:type="dxa"/>
                </w:tcPr>
                <w:p w14:paraId="30941188" w14:textId="77777777" w:rsidR="006D290A" w:rsidRDefault="006D290A" w:rsidP="006D290A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3FCC65E7" wp14:editId="31C32DF6">
                        <wp:extent cx="5760000" cy="1440000"/>
                        <wp:effectExtent l="0" t="0" r="69850" b="0"/>
                        <wp:docPr id="61" name="Diagrama 6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5" r:lo="rId86" r:qs="rId87" r:cs="rId88"/>
                          </a:graphicData>
                        </a:graphic>
                      </wp:inline>
                    </w:drawing>
                  </w:r>
                </w:p>
              </w:tc>
            </w:tr>
            <w:tr w:rsidR="006D290A" w14:paraId="0EDB47A2" w14:textId="77777777" w:rsidTr="006D290A">
              <w:tc>
                <w:tcPr>
                  <w:tcW w:w="9432" w:type="dxa"/>
                </w:tcPr>
                <w:p w14:paraId="070CBDD5" w14:textId="77777777" w:rsidR="006D290A" w:rsidRDefault="006D290A" w:rsidP="006D290A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5FB6F0CD" wp14:editId="39455658">
                        <wp:extent cx="5760000" cy="1440000"/>
                        <wp:effectExtent l="76200" t="0" r="69850" b="0"/>
                        <wp:docPr id="62" name="Diagrama 62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0" r:lo="rId91" r:qs="rId92" r:cs="rId93"/>
                          </a:graphicData>
                        </a:graphic>
                      </wp:inline>
                    </w:drawing>
                  </w:r>
                </w:p>
              </w:tc>
            </w:tr>
            <w:tr w:rsidR="006D290A" w14:paraId="7C9E6926" w14:textId="77777777" w:rsidTr="006D290A">
              <w:tc>
                <w:tcPr>
                  <w:tcW w:w="9432" w:type="dxa"/>
                </w:tcPr>
                <w:p w14:paraId="0D57CE9F" w14:textId="77777777" w:rsidR="006D290A" w:rsidRDefault="006D290A" w:rsidP="006D290A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3C565017" wp14:editId="6F2D3EED">
                        <wp:extent cx="4320000" cy="1440000"/>
                        <wp:effectExtent l="76200" t="0" r="0" b="0"/>
                        <wp:docPr id="64" name="Diagrama 64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5" r:lo="rId96" r:qs="rId97" r:cs="rId98"/>
                          </a:graphicData>
                        </a:graphic>
                      </wp:inline>
                    </w:drawing>
                  </w:r>
                </w:p>
              </w:tc>
            </w:tr>
            <w:tr w:rsidR="006D290A" w14:paraId="58408F75" w14:textId="77777777" w:rsidTr="006D290A">
              <w:tc>
                <w:tcPr>
                  <w:tcW w:w="9432" w:type="dxa"/>
                </w:tcPr>
                <w:p w14:paraId="6434CA44" w14:textId="77777777" w:rsidR="006D290A" w:rsidRDefault="006D290A" w:rsidP="006D290A">
                  <w:pPr>
                    <w:widowControl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23C0BFFA" wp14:editId="787CBA6E">
                        <wp:extent cx="5760000" cy="1800000"/>
                        <wp:effectExtent l="76200" t="0" r="69850" b="0"/>
                        <wp:docPr id="63" name="Diagrama 6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0" r:lo="rId101" r:qs="rId102" r:cs="rId103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C7F740E" w14:textId="77777777" w:rsidR="006D290A" w:rsidRPr="006F75C5" w:rsidRDefault="006D290A" w:rsidP="00A660B6">
            <w:pPr>
              <w:rPr>
                <w:rFonts w:ascii="Arial" w:hAnsi="Arial" w:cs="Arial"/>
                <w:color w:val="0000FF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65329B">
        <w:trPr>
          <w:jc w:val="center"/>
        </w:trPr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E3276" w14:textId="3E39F6FA" w:rsidR="00A660B6" w:rsidRPr="005A1F2E" w:rsidRDefault="00A660B6" w:rsidP="0065329B">
            <w:pPr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</w:tc>
      </w:tr>
      <w:tr w:rsidR="00A660B6" w:rsidRPr="009B2573" w14:paraId="6A350A05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5329B" w:rsidRPr="009B2573" w14:paraId="1AD6A1F7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F6C9B2E" w14:textId="7BB6064C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1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648A1DBC" w14:textId="75999BB0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idComponent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1A38FF6" w14:textId="336CF256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String, unique, private</w:t>
            </w:r>
          </w:p>
        </w:tc>
      </w:tr>
      <w:tr w:rsidR="0065329B" w:rsidRPr="009B2573" w14:paraId="511836A2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72C1D89" w14:textId="28F4B6AC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2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0275F614" w14:textId="720ABE7E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nameComponent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026E0090" w14:textId="6D9C505D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String [1…*]</w:t>
            </w:r>
            <w:r w:rsidR="00E27F4A">
              <w:rPr>
                <w:rFonts w:ascii="Arial" w:eastAsia="Arial Unicode MS" w:hAnsi="Arial" w:cs="Arial"/>
                <w:lang w:val="es-ES"/>
              </w:rPr>
              <w:t>, mandatory</w:t>
            </w:r>
          </w:p>
        </w:tc>
      </w:tr>
      <w:tr w:rsidR="0065329B" w:rsidRPr="009B2573" w14:paraId="74C59666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379708A0" w14:textId="5B27C3E2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3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3832BD9D" w14:textId="4D286A8C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brandComponent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69D50C9F" w14:textId="184946C0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Enumeration Brand, mandatory</w:t>
            </w:r>
            <w:r w:rsidR="00827DB2">
              <w:rPr>
                <w:rFonts w:ascii="Arial" w:eastAsia="Arial Unicode MS" w:hAnsi="Arial" w:cs="Arial"/>
                <w:lang w:val="es-ES"/>
              </w:rPr>
              <w:t>, private</w:t>
            </w:r>
          </w:p>
          <w:p w14:paraId="3181B5B0" w14:textId="77777777" w:rsidR="0065329B" w:rsidRPr="0065329B" w:rsidRDefault="0065329B" w:rsidP="0065329B">
            <w:pPr>
              <w:pStyle w:val="Prrafodelista"/>
              <w:numPr>
                <w:ilvl w:val="0"/>
                <w:numId w:val="42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CIRCUTOR</w:t>
            </w:r>
          </w:p>
          <w:p w14:paraId="776C950E" w14:textId="77777777" w:rsidR="0065329B" w:rsidRPr="0065329B" w:rsidRDefault="0065329B" w:rsidP="0065329B">
            <w:pPr>
              <w:pStyle w:val="Prrafodelista"/>
              <w:numPr>
                <w:ilvl w:val="0"/>
                <w:numId w:val="42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METER AND CONTROL</w:t>
            </w:r>
          </w:p>
          <w:p w14:paraId="0DA1018F" w14:textId="47E7CAE8" w:rsidR="0065329B" w:rsidRPr="0065329B" w:rsidRDefault="0065329B" w:rsidP="0065329B">
            <w:pPr>
              <w:pStyle w:val="Prrafodelista"/>
              <w:numPr>
                <w:ilvl w:val="0"/>
                <w:numId w:val="42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ADD</w:t>
            </w:r>
          </w:p>
        </w:tc>
      </w:tr>
      <w:tr w:rsidR="0065329B" w:rsidRPr="009B2573" w14:paraId="64053A3D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7F34E330" w14:textId="3798341E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4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2AFCAC2A" w14:textId="1E548D56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typeComponent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1157EFB" w14:textId="4E2BF23D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Class Componente, mandatory</w:t>
            </w:r>
            <w:r w:rsidR="00827DB2">
              <w:rPr>
                <w:rFonts w:ascii="Arial" w:eastAsia="Arial Unicode MS" w:hAnsi="Arial" w:cs="Arial"/>
                <w:lang w:val="es-ES"/>
              </w:rPr>
              <w:t>, private</w:t>
            </w:r>
          </w:p>
          <w:p w14:paraId="6D62B48C" w14:textId="77777777" w:rsidR="0065329B" w:rsidRPr="0065329B" w:rsidRDefault="0065329B" w:rsidP="0065329B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Concentrador</w:t>
            </w:r>
          </w:p>
          <w:p w14:paraId="790B96F8" w14:textId="77777777" w:rsidR="0065329B" w:rsidRPr="0065329B" w:rsidRDefault="0065329B" w:rsidP="0065329B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UnidadMedida</w:t>
            </w:r>
          </w:p>
          <w:p w14:paraId="5D8E0E0C" w14:textId="77777777" w:rsidR="0065329B" w:rsidRPr="0065329B" w:rsidRDefault="0065329B" w:rsidP="0065329B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Transformador</w:t>
            </w:r>
          </w:p>
          <w:p w14:paraId="64345353" w14:textId="77777777" w:rsidR="0065329B" w:rsidRPr="0065329B" w:rsidRDefault="0065329B" w:rsidP="0065329B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Modem</w:t>
            </w:r>
          </w:p>
          <w:p w14:paraId="3A658752" w14:textId="7E4DE494" w:rsidR="0065329B" w:rsidRPr="0065329B" w:rsidRDefault="0065329B" w:rsidP="0065329B">
            <w:pPr>
              <w:pStyle w:val="Prrafodelista"/>
              <w:numPr>
                <w:ilvl w:val="0"/>
                <w:numId w:val="43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Handheld</w:t>
            </w:r>
          </w:p>
        </w:tc>
      </w:tr>
      <w:tr w:rsidR="0065329B" w:rsidRPr="009B2573" w14:paraId="1D567CA7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11C74550" w14:textId="19F8CDA4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5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24BAC55D" w14:textId="092456AE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serialComponent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2C323636" w14:textId="06F8FABC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String, mandatory</w:t>
            </w:r>
            <w:r w:rsidR="00827DB2">
              <w:rPr>
                <w:rFonts w:ascii="Arial" w:eastAsia="Arial Unicode MS" w:hAnsi="Arial" w:cs="Arial"/>
                <w:lang w:val="es-ES"/>
              </w:rPr>
              <w:t>, public</w:t>
            </w:r>
          </w:p>
        </w:tc>
      </w:tr>
      <w:tr w:rsidR="0065329B" w:rsidRPr="009B2573" w14:paraId="0C3A1AAA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6B84AC6F" w14:textId="2C1D957F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6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5BD8208C" w14:textId="38DB7D6A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modelComponent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0D658F60" w14:textId="18B7B958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String, mandatory</w:t>
            </w:r>
            <w:r w:rsidR="00827DB2">
              <w:rPr>
                <w:rFonts w:ascii="Arial" w:eastAsia="Arial Unicode MS" w:hAnsi="Arial" w:cs="Arial"/>
                <w:lang w:val="es-ES"/>
              </w:rPr>
              <w:t>, public</w:t>
            </w:r>
          </w:p>
        </w:tc>
      </w:tr>
      <w:tr w:rsidR="0065329B" w:rsidRPr="009B2573" w14:paraId="0FCE1248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</w:tcPr>
          <w:p w14:paraId="3A16DF2C" w14:textId="6FA01797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7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1A7C5BA6" w14:textId="2B4B8CE7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stateComponent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6A7DC697" w14:textId="5B4E1D8A" w:rsidR="0065329B" w:rsidRPr="0065329B" w:rsidRDefault="0065329B" w:rsidP="007730E3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Enumeration States</w:t>
            </w:r>
            <w:r w:rsidR="00827DB2">
              <w:rPr>
                <w:rFonts w:ascii="Arial" w:eastAsia="Arial Unicode MS" w:hAnsi="Arial" w:cs="Arial"/>
                <w:lang w:val="es-ES"/>
              </w:rPr>
              <w:t>, private</w:t>
            </w:r>
          </w:p>
          <w:p w14:paraId="6F45CD1D" w14:textId="3804B120" w:rsidR="0065329B" w:rsidRPr="0065329B" w:rsidRDefault="0065329B" w:rsidP="0065329B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New</w:t>
            </w:r>
          </w:p>
          <w:p w14:paraId="270BEB1F" w14:textId="530C3E06" w:rsidR="0065329B" w:rsidRPr="0065329B" w:rsidRDefault="0065329B" w:rsidP="0065329B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Active</w:t>
            </w:r>
          </w:p>
          <w:p w14:paraId="17B43C0E" w14:textId="16373458" w:rsidR="0065329B" w:rsidRPr="0065329B" w:rsidRDefault="0065329B" w:rsidP="0065329B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Inactive</w:t>
            </w:r>
          </w:p>
          <w:p w14:paraId="5EDFD6BA" w14:textId="71F1B113" w:rsidR="0065329B" w:rsidRPr="0065329B" w:rsidRDefault="0065329B" w:rsidP="0065329B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Blocked</w:t>
            </w:r>
          </w:p>
          <w:p w14:paraId="2FD4BFC7" w14:textId="0AAFE450" w:rsidR="0065329B" w:rsidRPr="0065329B" w:rsidRDefault="0065329B" w:rsidP="0065329B">
            <w:pPr>
              <w:pStyle w:val="Prrafodelista"/>
              <w:numPr>
                <w:ilvl w:val="0"/>
                <w:numId w:val="44"/>
              </w:num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Banned</w:t>
            </w:r>
          </w:p>
        </w:tc>
      </w:tr>
      <w:tr w:rsidR="0065329B" w:rsidRPr="009B2573" w14:paraId="2418FFC5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160BDC6" w14:textId="6E18E914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8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575D4AB7" w14:textId="76EBB256" w:rsidR="0065329B" w:rsidRPr="0065329B" w:rsidRDefault="0065329B" w:rsidP="0065329B">
            <w:pPr>
              <w:pStyle w:val="Prrafodelista"/>
              <w:spacing w:line="240" w:lineRule="auto"/>
              <w:ind w:left="0"/>
              <w:jc w:val="both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ip</w:t>
            </w:r>
            <w:r w:rsidRPr="0065329B">
              <w:rPr>
                <w:rFonts w:ascii="Arial" w:eastAsia="Arial Unicode MS" w:hAnsi="Arial" w:cs="Arial"/>
                <w:lang w:val="es-ES"/>
              </w:rPr>
              <w:t>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31083D00" w14:textId="09421430" w:rsidR="0065329B" w:rsidRPr="0065329B" w:rsidRDefault="0065329B" w:rsidP="0065329B">
            <w:pPr>
              <w:spacing w:line="240" w:lineRule="auto"/>
              <w:rPr>
                <w:rFonts w:ascii="Arial" w:eastAsia="Arial Unicode MS" w:hAnsi="Arial" w:cs="Arial"/>
                <w:lang w:val="es-ES"/>
              </w:rPr>
            </w:pPr>
            <w:r w:rsidRPr="0065329B">
              <w:rPr>
                <w:rFonts w:ascii="Arial" w:eastAsia="Arial Unicode MS" w:hAnsi="Arial" w:cs="Arial"/>
                <w:lang w:val="es-ES"/>
              </w:rPr>
              <w:t>Integer</w:t>
            </w:r>
            <w:r w:rsidR="00827DB2">
              <w:rPr>
                <w:rFonts w:ascii="Arial" w:eastAsia="Arial Unicode MS" w:hAnsi="Arial" w:cs="Arial"/>
                <w:lang w:val="es-ES"/>
              </w:rPr>
              <w:t xml:space="preserve"> [*], public</w:t>
            </w:r>
          </w:p>
        </w:tc>
      </w:tr>
      <w:tr w:rsidR="0065329B" w:rsidRPr="009B2573" w14:paraId="1DB72D1C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6CD829D" w14:textId="174A51C2" w:rsidR="0065329B" w:rsidRPr="0065329B" w:rsidRDefault="0065329B" w:rsidP="0065329B">
            <w:pPr>
              <w:spacing w:line="240" w:lineRule="auto"/>
              <w:jc w:val="center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9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p w14:paraId="7518BE50" w14:textId="7F68088B" w:rsidR="0065329B" w:rsidRDefault="0065329B" w:rsidP="0065329B">
            <w:pPr>
              <w:pStyle w:val="Prrafodelista"/>
              <w:spacing w:line="240" w:lineRule="auto"/>
              <w:ind w:left="0"/>
              <w:jc w:val="both"/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techComponent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5149F7E0" w14:textId="470D2385" w:rsidR="0065329B" w:rsidRPr="0004527E" w:rsidRDefault="0065329B" w:rsidP="0065329B">
            <w:pPr>
              <w:spacing w:line="240" w:lineRule="auto"/>
              <w:rPr>
                <w:rFonts w:ascii="Arial" w:eastAsia="Arial Unicode MS" w:hAnsi="Arial" w:cs="Arial"/>
                <w:u w:val="single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String [1…*]</w:t>
            </w:r>
            <w:r w:rsidR="00827DB2">
              <w:rPr>
                <w:rFonts w:ascii="Arial" w:eastAsia="Arial Unicode MS" w:hAnsi="Arial" w:cs="Arial"/>
                <w:lang w:val="es-ES"/>
              </w:rPr>
              <w:t>, public</w:t>
            </w:r>
          </w:p>
        </w:tc>
      </w:tr>
      <w:tr w:rsidR="00A660B6" w:rsidRPr="000463D8" w14:paraId="4927E3FF" w14:textId="77777777" w:rsidTr="0065329B">
        <w:trPr>
          <w:jc w:val="center"/>
        </w:trPr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660B6" w:rsidRPr="009B2573" w14:paraId="01859E50" w14:textId="77777777" w:rsidTr="0065329B">
        <w:trPr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0C4F7F">
        <w:trPr>
          <w:trHeight w:val="221"/>
          <w:jc w:val="center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05901049" w:rsidR="00A660B6" w:rsidRPr="009B2573" w:rsidRDefault="00C54D46" w:rsidP="00A660B6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vAlign w:val="center"/>
          </w:tcPr>
          <w:p w14:paraId="58AE47F3" w14:textId="61D966A1" w:rsidR="00A660B6" w:rsidRPr="009B2573" w:rsidRDefault="00C54D46" w:rsidP="00A660B6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140D473B" w14:textId="64C8577C" w:rsidR="00A660B6" w:rsidRPr="00935D70" w:rsidRDefault="00C54D46" w:rsidP="00935D70">
            <w:pPr>
              <w:spacing w:line="240" w:lineRule="auto"/>
              <w:rPr>
                <w:rFonts w:ascii="Arial" w:hAnsi="Arial" w:cs="Arial"/>
                <w:color w:val="800000"/>
              </w:rPr>
            </w:pPr>
            <w:r w:rsidRPr="00C54D46">
              <w:rPr>
                <w:rFonts w:ascii="Arial" w:hAnsi="Arial" w:cs="Arial"/>
              </w:rPr>
              <w:t>Componente, unique, private</w:t>
            </w:r>
          </w:p>
        </w:tc>
      </w:tr>
      <w:tr w:rsidR="00A660B6" w:rsidRPr="000463D8" w14:paraId="7F9D8E7C" w14:textId="77777777" w:rsidTr="0065329B">
        <w:trPr>
          <w:jc w:val="center"/>
        </w:trPr>
        <w:tc>
          <w:tcPr>
            <w:tcW w:w="9658" w:type="dxa"/>
            <w:gridSpan w:val="9"/>
          </w:tcPr>
          <w:p w14:paraId="2A83C371" w14:textId="77777777" w:rsidR="0092600C" w:rsidRDefault="0092600C" w:rsidP="00A660B6">
            <w:pPr>
              <w:rPr>
                <w:rFonts w:ascii="Arial" w:hAnsi="Arial" w:cs="Arial"/>
                <w:b/>
              </w:rPr>
            </w:pPr>
          </w:p>
          <w:p w14:paraId="27956C24" w14:textId="32605ED0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F34DDB0" w14:textId="6FD7753B" w:rsidR="00A660B6" w:rsidRPr="0032644C" w:rsidRDefault="0032644C" w:rsidP="0032644C">
            <w:pPr>
              <w:jc w:val="both"/>
              <w:rPr>
                <w:rFonts w:ascii="Arial" w:hAnsi="Arial" w:cs="Arial"/>
                <w:lang w:eastAsia="es-ES"/>
              </w:rPr>
            </w:pPr>
            <w:r w:rsidRPr="0032644C">
              <w:rPr>
                <w:rFonts w:ascii="Arial" w:hAnsi="Arial" w:cs="Arial"/>
                <w:lang w:eastAsia="es-ES"/>
              </w:rPr>
              <w:t>El usuario debe haber iniciado una sesión en INPETEL CLOUD</w:t>
            </w:r>
          </w:p>
          <w:p w14:paraId="37B95245" w14:textId="309A8155" w:rsidR="0032644C" w:rsidRPr="0032644C" w:rsidRDefault="0032644C" w:rsidP="0032644C">
            <w:pPr>
              <w:jc w:val="both"/>
              <w:rPr>
                <w:rFonts w:ascii="Arial" w:hAnsi="Arial" w:cs="Arial"/>
                <w:lang w:eastAsia="es-ES"/>
              </w:rPr>
            </w:pPr>
            <w:r w:rsidRPr="0032644C">
              <w:rPr>
                <w:rFonts w:ascii="Arial" w:hAnsi="Arial" w:cs="Arial"/>
                <w:lang w:eastAsia="es-ES"/>
              </w:rPr>
              <w:t>El usuario debe contar con permisos de administrador o superadministrador</w:t>
            </w:r>
          </w:p>
          <w:p w14:paraId="5A29A1DF" w14:textId="54B02DE2" w:rsidR="00A660B6" w:rsidRDefault="003356BB" w:rsidP="00A660B6">
            <w:pPr>
              <w:jc w:val="both"/>
              <w:rPr>
                <w:rFonts w:ascii="Arial" w:hAnsi="Arial" w:cs="Arial"/>
                <w:lang w:eastAsia="es-ES"/>
              </w:rPr>
            </w:pPr>
            <w:r w:rsidRPr="0032644C">
              <w:rPr>
                <w:rFonts w:ascii="Arial" w:hAnsi="Arial" w:cs="Arial"/>
                <w:lang w:eastAsia="es-ES"/>
              </w:rPr>
              <w:t xml:space="preserve">Los componentes deberán estar previamente </w:t>
            </w:r>
            <w:r w:rsidR="00FC758D">
              <w:rPr>
                <w:rFonts w:ascii="Arial" w:hAnsi="Arial" w:cs="Arial"/>
                <w:lang w:eastAsia="es-ES"/>
              </w:rPr>
              <w:t>creados</w:t>
            </w:r>
            <w:r w:rsidRPr="0032644C">
              <w:rPr>
                <w:rFonts w:ascii="Arial" w:hAnsi="Arial" w:cs="Arial"/>
                <w:lang w:eastAsia="es-ES"/>
              </w:rPr>
              <w:t xml:space="preserve"> </w:t>
            </w:r>
            <w:r w:rsidR="00320EFC">
              <w:rPr>
                <w:rFonts w:ascii="Arial" w:hAnsi="Arial" w:cs="Arial"/>
                <w:lang w:eastAsia="es-ES"/>
              </w:rPr>
              <w:t>para realizar</w:t>
            </w:r>
            <w:r w:rsidR="00C84F67">
              <w:rPr>
                <w:rFonts w:ascii="Arial" w:hAnsi="Arial" w:cs="Arial"/>
                <w:lang w:eastAsia="es-ES"/>
              </w:rPr>
              <w:t xml:space="preserve"> una acción de</w:t>
            </w:r>
            <w:r w:rsidRPr="0032644C">
              <w:rPr>
                <w:rFonts w:ascii="Arial" w:hAnsi="Arial" w:cs="Arial"/>
                <w:lang w:eastAsia="es-ES"/>
              </w:rPr>
              <w:t xml:space="preserve"> gestión.</w:t>
            </w:r>
          </w:p>
          <w:p w14:paraId="0A33C873" w14:textId="1BED7F60" w:rsidR="00A660B6" w:rsidRPr="00AD0CCF" w:rsidRDefault="00C84F67" w:rsidP="0092600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eastAsia="es-ES"/>
              </w:rPr>
              <w:t>Para crear un componente nuevo, este no debe existir dentro del sistema.</w:t>
            </w:r>
          </w:p>
        </w:tc>
      </w:tr>
      <w:tr w:rsidR="00A660B6" w:rsidRPr="000463D8" w14:paraId="22019E53" w14:textId="77777777" w:rsidTr="0065329B">
        <w:trPr>
          <w:jc w:val="center"/>
        </w:trPr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5389A3" w14:textId="77777777" w:rsidR="0092600C" w:rsidRDefault="0092600C" w:rsidP="00A660B6">
            <w:pPr>
              <w:rPr>
                <w:rFonts w:ascii="Arial" w:hAnsi="Arial" w:cs="Arial"/>
                <w:b/>
              </w:rPr>
            </w:pPr>
          </w:p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C7BBCAA" w14:textId="32D40144" w:rsidR="007730E3" w:rsidRPr="007730E3" w:rsidRDefault="00935D70" w:rsidP="0092600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Crear componente</w:t>
            </w:r>
          </w:p>
        </w:tc>
      </w:tr>
      <w:tr w:rsidR="00935D70" w:rsidRPr="000463D8" w14:paraId="31CFDC69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D9D9D9"/>
          </w:tcPr>
          <w:p w14:paraId="3323A474" w14:textId="77777777" w:rsidR="00935D70" w:rsidRPr="000463D8" w:rsidRDefault="00935D70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/>
          </w:tcPr>
          <w:p w14:paraId="7968C8DC" w14:textId="77777777" w:rsidR="00935D70" w:rsidRPr="000463D8" w:rsidRDefault="00935D70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/>
          </w:tcPr>
          <w:p w14:paraId="7DF887D4" w14:textId="1CE8C629" w:rsidR="00935D70" w:rsidRPr="000463D8" w:rsidRDefault="00935D70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/>
          </w:tcPr>
          <w:p w14:paraId="43EE8E24" w14:textId="14495CB5" w:rsidR="00935D70" w:rsidRPr="000463D8" w:rsidRDefault="00935D70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35D70" w:rsidRPr="000463D8" w14:paraId="4A4ED4BA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C305149" w14:textId="7EC94874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04AB0F93" w14:textId="3AFB4938" w:rsidR="00935D70" w:rsidRPr="000463D8" w:rsidRDefault="00935D70" w:rsidP="00A86989">
            <w:pPr>
              <w:jc w:val="both"/>
              <w:rPr>
                <w:rFonts w:ascii="Arial" w:hAnsi="Arial" w:cs="Arial"/>
                <w:b/>
              </w:rPr>
            </w:pPr>
            <w:r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Dar click </w:t>
            </w:r>
            <w:r w:rsidR="00A86989">
              <w:rPr>
                <w:rFonts w:ascii="Arial" w:hAnsi="Arial" w:cs="Arial"/>
                <w:color w:val="000000" w:themeColor="text1"/>
                <w:lang w:val="es-ES" w:eastAsia="es-ES"/>
              </w:rPr>
              <w:t>a pestaña</w:t>
            </w:r>
            <w:r w:rsidRPr="0075445D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COMPONENTES</w:t>
            </w:r>
          </w:p>
        </w:tc>
        <w:tc>
          <w:tcPr>
            <w:tcW w:w="708" w:type="dxa"/>
            <w:shd w:val="clear" w:color="auto" w:fill="auto"/>
          </w:tcPr>
          <w:p w14:paraId="31813AC4" w14:textId="54FE0DDB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5B84C2B" w14:textId="3166769B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 w:rsidRPr="00A50817">
              <w:rPr>
                <w:rFonts w:ascii="Arial" w:hAnsi="Arial" w:cs="Arial"/>
              </w:rPr>
              <w:t>Validar permisos de</w:t>
            </w:r>
            <w:r>
              <w:rPr>
                <w:rFonts w:ascii="Arial" w:hAnsi="Arial" w:cs="Arial"/>
              </w:rPr>
              <w:t>l</w:t>
            </w:r>
            <w:r w:rsidRPr="00A50817">
              <w:rPr>
                <w:rFonts w:ascii="Arial" w:hAnsi="Arial" w:cs="Arial"/>
              </w:rPr>
              <w:t xml:space="preserve"> usuario</w:t>
            </w:r>
          </w:p>
        </w:tc>
      </w:tr>
      <w:tr w:rsidR="00935D70" w:rsidRPr="000463D8" w14:paraId="1BFFBA71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2EB98EA3" w14:textId="42E0EF4D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1FA1DC28" w14:textId="4A493264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click </w:t>
            </w:r>
            <w:r>
              <w:rPr>
                <w:rFonts w:ascii="Arial" w:hAnsi="Arial" w:cs="Arial"/>
                <w:lang w:val="es-ES" w:eastAsia="es-ES"/>
              </w:rPr>
              <w:t>a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l botón </w:t>
            </w:r>
            <w:r>
              <w:rPr>
                <w:rFonts w:ascii="Arial" w:hAnsi="Arial" w:cs="Arial"/>
                <w:b/>
                <w:lang w:val="es-ES" w:eastAsia="es-ES"/>
              </w:rPr>
              <w:t>NUEVO</w:t>
            </w:r>
            <w:r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08" w:type="dxa"/>
            <w:shd w:val="clear" w:color="auto" w:fill="auto"/>
          </w:tcPr>
          <w:p w14:paraId="1F87B550" w14:textId="751F02DD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34437C2E" w14:textId="37C59624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nuevo componente</w:t>
            </w:r>
          </w:p>
        </w:tc>
      </w:tr>
      <w:tr w:rsidR="00935D70" w:rsidRPr="000463D8" w14:paraId="6BEE34A0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38D2E238" w14:textId="2C65DCD5" w:rsidR="00935D70" w:rsidRDefault="00935D70" w:rsidP="00935D70">
            <w:pPr>
              <w:jc w:val="center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5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0D3D5B2F" w14:textId="2D0764E2" w:rsidR="00935D70" w:rsidRDefault="00C54D46" w:rsidP="00C54D46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Asignar</w:t>
            </w:r>
            <w:r w:rsidR="00935D70">
              <w:rPr>
                <w:rFonts w:ascii="Arial" w:hAnsi="Arial" w:cs="Arial"/>
                <w:lang w:val="es-ES" w:eastAsia="es-ES"/>
              </w:rPr>
              <w:t xml:space="preserve"> un modelo</w:t>
            </w:r>
            <w:r>
              <w:rPr>
                <w:rFonts w:ascii="Arial" w:hAnsi="Arial" w:cs="Arial"/>
                <w:lang w:val="es-ES" w:eastAsia="es-ES"/>
              </w:rPr>
              <w:t xml:space="preserve"> al componente</w:t>
            </w:r>
          </w:p>
        </w:tc>
        <w:tc>
          <w:tcPr>
            <w:tcW w:w="708" w:type="dxa"/>
            <w:shd w:val="clear" w:color="auto" w:fill="auto"/>
          </w:tcPr>
          <w:p w14:paraId="05DFCF94" w14:textId="29C293FE" w:rsidR="00935D70" w:rsidRPr="00935D70" w:rsidRDefault="00935D70" w:rsidP="00935D70">
            <w:pPr>
              <w:jc w:val="center"/>
              <w:rPr>
                <w:rFonts w:ascii="Arial" w:hAnsi="Arial" w:cs="Arial"/>
              </w:rPr>
            </w:pPr>
            <w:r w:rsidRPr="00935D70">
              <w:rPr>
                <w:rFonts w:ascii="Arial" w:hAnsi="Arial" w:cs="Arial"/>
              </w:rPr>
              <w:t>6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762B0866" w14:textId="23AAAFFC" w:rsidR="00935D70" w:rsidRPr="00935D70" w:rsidRDefault="00935D70" w:rsidP="00935D70">
            <w:pPr>
              <w:rPr>
                <w:rFonts w:ascii="Arial" w:hAnsi="Arial" w:cs="Arial"/>
              </w:rPr>
            </w:pPr>
            <w:r w:rsidRPr="00935D70">
              <w:rPr>
                <w:rFonts w:ascii="Arial" w:hAnsi="Arial" w:cs="Arial"/>
              </w:rPr>
              <w:t>Cargar formulario del modelo</w:t>
            </w:r>
          </w:p>
        </w:tc>
      </w:tr>
      <w:tr w:rsidR="00935D70" w:rsidRPr="000463D8" w14:paraId="6227E373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E98609D" w14:textId="101AF028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eastAsia="es-ES"/>
              </w:rPr>
              <w:t>7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36BF5628" w14:textId="1E01C284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Ingresar información del componente</w:t>
            </w:r>
          </w:p>
        </w:tc>
        <w:tc>
          <w:tcPr>
            <w:tcW w:w="708" w:type="dxa"/>
            <w:shd w:val="clear" w:color="auto" w:fill="auto"/>
          </w:tcPr>
          <w:p w14:paraId="6558FE64" w14:textId="77777777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22243592" w14:textId="77777777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</w:p>
        </w:tc>
      </w:tr>
      <w:tr w:rsidR="00935D70" w:rsidRPr="000463D8" w14:paraId="0DA3AE21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3B0E2CE2" w14:textId="4F359CED" w:rsidR="00935D70" w:rsidRPr="00935D70" w:rsidRDefault="00935D70" w:rsidP="00935D70">
            <w:pPr>
              <w:jc w:val="center"/>
              <w:rPr>
                <w:rFonts w:ascii="Arial" w:hAnsi="Arial" w:cs="Arial"/>
              </w:rPr>
            </w:pPr>
            <w:r w:rsidRPr="00935D70">
              <w:rPr>
                <w:rFonts w:ascii="Arial" w:hAnsi="Arial" w:cs="Arial"/>
              </w:rPr>
              <w:t>8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29DC9ED0" w14:textId="0C4FB6DF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  <w:shd w:val="clear" w:color="auto" w:fill="auto"/>
          </w:tcPr>
          <w:p w14:paraId="0FC55AB2" w14:textId="77777777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21351CEF" w14:textId="77777777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</w:p>
        </w:tc>
      </w:tr>
      <w:tr w:rsidR="00935D70" w:rsidRPr="000463D8" w14:paraId="612203DF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5B5BEF65" w14:textId="77777777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70FBD380" w14:textId="77777777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07EDBF3A" w14:textId="51641E6A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6CDD2EF" w14:textId="231CFAFF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935D70" w:rsidRPr="000463D8" w14:paraId="181E3C45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0FB752D" w14:textId="77777777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79CB2027" w14:textId="77777777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009D6C16" w14:textId="6AB2D355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32483B78" w14:textId="27C37BDE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Guardar datos nuevo componente</w:t>
            </w:r>
          </w:p>
        </w:tc>
      </w:tr>
      <w:tr w:rsidR="00935D70" w:rsidRPr="000463D8" w14:paraId="0CD8452A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5AFAE198" w14:textId="77777777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5AD6117" w14:textId="77777777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4772A1D9" w14:textId="7B19F42A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13B7CA4A" w14:textId="1AFEE7C4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935D70" w:rsidRPr="000463D8" w14:paraId="5B021E2B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20D3F815" w14:textId="484EBE52" w:rsidR="00935D70" w:rsidRPr="000463D8" w:rsidRDefault="00935D70" w:rsidP="00935D7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7EE0FA3F" w14:textId="11B0D7AD" w:rsidR="00935D70" w:rsidRPr="000463D8" w:rsidRDefault="00935D70" w:rsidP="00935D70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17ED31B5" w14:textId="58DF73AB" w:rsidR="00935D70" w:rsidRDefault="00935D70" w:rsidP="00935D7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A86989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0198B91C" w14:textId="1B795DA5" w:rsidR="00935D70" w:rsidRPr="000463D8" w:rsidRDefault="00935D70" w:rsidP="00935D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menú general</w:t>
            </w:r>
          </w:p>
        </w:tc>
      </w:tr>
      <w:tr w:rsidR="00C54D46" w:rsidRPr="000463D8" w14:paraId="1E5D2A34" w14:textId="77777777" w:rsidTr="00C54D4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013C37A2" w14:textId="77777777" w:rsidR="0092600C" w:rsidRDefault="0092600C" w:rsidP="00C54D46">
            <w:pPr>
              <w:rPr>
                <w:rFonts w:ascii="Arial" w:hAnsi="Arial" w:cs="Arial"/>
                <w:b/>
              </w:rPr>
            </w:pPr>
          </w:p>
          <w:p w14:paraId="47D76E00" w14:textId="77777777" w:rsidR="00C54D46" w:rsidRPr="00CC2F74" w:rsidRDefault="00C54D46" w:rsidP="00C54D4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248DB5" w14:textId="0A415962" w:rsidR="009723CB" w:rsidRPr="000463D8" w:rsidRDefault="00C54D46" w:rsidP="0092600C">
            <w:pPr>
              <w:pStyle w:val="Default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 usuario podrá crear un nuevo componente </w:t>
            </w:r>
          </w:p>
        </w:tc>
      </w:tr>
      <w:tr w:rsidR="00052032" w:rsidRPr="000463D8" w14:paraId="3C84AE55" w14:textId="77777777" w:rsidTr="00C54D4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38C36EF6" w14:textId="44F96990" w:rsidR="009723CB" w:rsidRPr="000463D8" w:rsidRDefault="00052032" w:rsidP="0092600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052032" w:rsidRPr="000463D8" w14:paraId="1C3DB8AE" w14:textId="77777777" w:rsidTr="00DE59B8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41A65AB0" w14:textId="1158738C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25F1DBBE" w14:textId="09557EEE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078BE0DA" w14:textId="2FF3255D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52032" w:rsidRPr="000463D8" w14:paraId="32D14D35" w14:textId="77777777" w:rsidTr="00DE59B8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064B1228" w14:textId="1DED1D68" w:rsidR="00052032" w:rsidRPr="000463D8" w:rsidRDefault="00052032" w:rsidP="006F37F3">
            <w:pPr>
              <w:jc w:val="center"/>
              <w:rPr>
                <w:rFonts w:ascii="Arial" w:hAnsi="Arial" w:cs="Arial"/>
                <w:b/>
              </w:rPr>
            </w:pPr>
            <w:r w:rsidRPr="00423AD5">
              <w:rPr>
                <w:rFonts w:ascii="Arial" w:hAnsi="Arial" w:cs="Arial"/>
              </w:rPr>
              <w:t>3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090431E5" w14:textId="2C8DD03C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“El usuario no tiene permisos de administrador o superadministrador”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00FADBDD" w14:textId="577A6324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Usuario no cuenta con permisos suficientes”</w:t>
            </w:r>
          </w:p>
        </w:tc>
      </w:tr>
      <w:tr w:rsidR="00052032" w:rsidRPr="000463D8" w14:paraId="62782395" w14:textId="77777777" w:rsidTr="00DE59B8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A4FADD7" w14:textId="0D3A31A6" w:rsidR="00052032" w:rsidRPr="000463D8" w:rsidRDefault="00052032" w:rsidP="006F37F3">
            <w:pPr>
              <w:jc w:val="center"/>
              <w:rPr>
                <w:rFonts w:ascii="Arial" w:hAnsi="Arial" w:cs="Arial"/>
                <w:b/>
              </w:rPr>
            </w:pPr>
            <w:r w:rsidRPr="00423AD5">
              <w:rPr>
                <w:rFonts w:ascii="Arial" w:hAnsi="Arial" w:cs="Arial"/>
              </w:rPr>
              <w:t>8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5DCD0E02" w14:textId="0C8F716B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1E9F5B24" w14:textId="75FECD9D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052032" w:rsidRPr="000463D8" w14:paraId="05CA2513" w14:textId="77777777" w:rsidTr="00DE59B8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35F9EB1D" w14:textId="4B2305A2" w:rsidR="00052032" w:rsidRPr="000463D8" w:rsidRDefault="00052032" w:rsidP="006F37F3">
            <w:pPr>
              <w:jc w:val="center"/>
              <w:rPr>
                <w:rFonts w:ascii="Arial" w:hAnsi="Arial" w:cs="Arial"/>
                <w:b/>
              </w:rPr>
            </w:pPr>
            <w:r w:rsidRPr="00423AD5">
              <w:rPr>
                <w:rFonts w:ascii="Arial" w:hAnsi="Arial" w:cs="Arial"/>
              </w:rPr>
              <w:t>9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4FBD8529" w14:textId="199BEC99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531594">
              <w:rPr>
                <w:rFonts w:ascii="Arial" w:hAnsi="Arial" w:cs="Arial"/>
              </w:rPr>
              <w:t xml:space="preserve">“Campo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El campo </w:t>
            </w:r>
            <w:r>
              <w:rPr>
                <w:rFonts w:ascii="Arial" w:hAnsi="Arial" w:cs="Arial"/>
                <w:b/>
              </w:rPr>
              <w:t xml:space="preserve">tipo </w:t>
            </w:r>
            <w:r w:rsidRPr="00531594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>o corresponde a una opción válida”, “</w:t>
            </w:r>
            <w:r w:rsidRPr="00E27F4A">
              <w:rPr>
                <w:rFonts w:ascii="Arial" w:hAnsi="Arial" w:cs="Arial"/>
                <w:b/>
              </w:rPr>
              <w:t>componente</w:t>
            </w:r>
            <w:r>
              <w:rPr>
                <w:rFonts w:ascii="Arial" w:hAnsi="Arial" w:cs="Arial"/>
              </w:rPr>
              <w:t xml:space="preserve"> ya existe”, “la opción </w:t>
            </w:r>
            <w:r w:rsidRPr="00E27F4A">
              <w:rPr>
                <w:rFonts w:ascii="Arial" w:hAnsi="Arial" w:cs="Arial"/>
                <w:b/>
              </w:rPr>
              <w:t>marca</w:t>
            </w:r>
            <w:r>
              <w:rPr>
                <w:rFonts w:ascii="Arial" w:hAnsi="Arial" w:cs="Arial"/>
              </w:rPr>
              <w:t xml:space="preserve"> no contiene una opción válida”, “la opción </w:t>
            </w:r>
            <w:r>
              <w:rPr>
                <w:rFonts w:ascii="Arial" w:hAnsi="Arial" w:cs="Arial"/>
                <w:b/>
              </w:rPr>
              <w:t>modelo</w:t>
            </w:r>
            <w:r>
              <w:rPr>
                <w:rFonts w:ascii="Arial" w:hAnsi="Arial" w:cs="Arial"/>
              </w:rPr>
              <w:t xml:space="preserve"> no contiene una opción válida”                                                                                                                                 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0DD06DC5" w14:textId="77777777" w:rsidR="00052032" w:rsidRPr="00C1111C" w:rsidRDefault="00052032" w:rsidP="000520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Id3, 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00FDD49" w14:textId="77777777" w:rsidR="00052032" w:rsidRDefault="00052032" w:rsidP="00052032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El componente ya existe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BA8EE45" w14:textId="77777777" w:rsidR="00052032" w:rsidRDefault="00052032" w:rsidP="00052032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marca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AC9A21D" w14:textId="77777777" w:rsidR="00052032" w:rsidRDefault="00052032" w:rsidP="00052032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[Id4]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4AA56A1" w14:textId="145CEC3C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[Id6]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modelo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052032" w:rsidRPr="000463D8" w14:paraId="5AB8F2D7" w14:textId="77777777" w:rsidTr="00DE59B8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241DE172" w14:textId="0B7A6C91" w:rsidR="00052032" w:rsidRPr="000463D8" w:rsidRDefault="00052032" w:rsidP="006F37F3">
            <w:pPr>
              <w:jc w:val="center"/>
              <w:rPr>
                <w:rFonts w:ascii="Arial" w:hAnsi="Arial" w:cs="Arial"/>
                <w:b/>
              </w:rPr>
            </w:pPr>
            <w:r w:rsidRPr="00423AD5">
              <w:rPr>
                <w:rFonts w:ascii="Arial" w:hAnsi="Arial" w:cs="Arial"/>
              </w:rPr>
              <w:t>11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295E9FF7" w14:textId="72A3A13B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2E2BA07F" w14:textId="0A6D5B3C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tiempo de escritura en base de datos agotado” </w:t>
            </w:r>
          </w:p>
        </w:tc>
      </w:tr>
      <w:tr w:rsidR="00052032" w:rsidRPr="000463D8" w14:paraId="27A76FF7" w14:textId="77777777" w:rsidTr="0062046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080EC99D" w14:textId="77777777" w:rsidR="0092600C" w:rsidRDefault="0092600C" w:rsidP="0005203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6813DCDD" w14:textId="77777777" w:rsidR="00052032" w:rsidRPr="000463D8" w:rsidRDefault="00052032" w:rsidP="0005203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26A6B68" w14:textId="3A594AAD" w:rsidR="00052032" w:rsidRPr="000463D8" w:rsidRDefault="00052032" w:rsidP="0092600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Consultar componente</w:t>
            </w:r>
          </w:p>
        </w:tc>
      </w:tr>
      <w:tr w:rsidR="00052032" w:rsidRPr="000463D8" w14:paraId="191509BC" w14:textId="77777777" w:rsidTr="00CD1DAE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303AD42A" w14:textId="02EA3F49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5BEA14A4" w14:textId="6F8A8ABD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3E26B90F" w14:textId="30F96FD9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6E965A59" w14:textId="6C4493B3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52032" w:rsidRPr="000463D8" w14:paraId="2B3F5D95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57233F72" w14:textId="15703E91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7E45E38F" w14:textId="7A893940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08" w:type="dxa"/>
            <w:shd w:val="clear" w:color="auto" w:fill="auto"/>
          </w:tcPr>
          <w:p w14:paraId="5A37DB69" w14:textId="0916FF1A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2BE92BBB" w14:textId="5FFBD170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en base de datos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52032" w:rsidRPr="000463D8" w14:paraId="2FDBF2C2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38F5DCE5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4B2806C5" w14:textId="77777777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59989BA4" w14:textId="439D2F7A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E97C7E1" w14:textId="1022FDA6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consultar componente.</w:t>
            </w:r>
          </w:p>
        </w:tc>
      </w:tr>
      <w:tr w:rsidR="00052032" w:rsidRPr="000463D8" w14:paraId="58B93653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23FCC529" w14:textId="48826C72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332470B7" w14:textId="2DF442D1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Seleccionar componente</w:t>
            </w:r>
          </w:p>
        </w:tc>
        <w:tc>
          <w:tcPr>
            <w:tcW w:w="708" w:type="dxa"/>
            <w:shd w:val="clear" w:color="auto" w:fill="auto"/>
          </w:tcPr>
          <w:p w14:paraId="1804E683" w14:textId="77777777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0F0BF4C1" w14:textId="77777777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</w:p>
        </w:tc>
      </w:tr>
      <w:tr w:rsidR="00052032" w:rsidRPr="000463D8" w14:paraId="4770295C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5466006B" w14:textId="31234D3A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682AE2C8" w14:textId="32567513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  <w:shd w:val="clear" w:color="auto" w:fill="auto"/>
          </w:tcPr>
          <w:p w14:paraId="504B11A9" w14:textId="77777777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6AF155A9" w14:textId="77777777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</w:p>
        </w:tc>
      </w:tr>
      <w:tr w:rsidR="00052032" w:rsidRPr="000463D8" w14:paraId="0E554213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A90A60E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3A3F2700" w14:textId="77777777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23C80285" w14:textId="39D62CEC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B1561C9" w14:textId="41492A72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Cargar información componente </w:t>
            </w:r>
          </w:p>
        </w:tc>
      </w:tr>
      <w:tr w:rsidR="00052032" w:rsidRPr="000463D8" w14:paraId="4670FB93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7D49583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3178AECA" w14:textId="77777777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7DD639F2" w14:textId="00F0CF02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1E79EC75" w14:textId="4A5EDAA3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datos en ventana nueva</w:t>
            </w:r>
          </w:p>
        </w:tc>
      </w:tr>
      <w:tr w:rsidR="00052032" w:rsidRPr="000463D8" w14:paraId="5B0389C2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E1954B1" w14:textId="77777777" w:rsidR="00052032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4CD2CFFC" w14:textId="77777777" w:rsidR="00052032" w:rsidRDefault="00052032" w:rsidP="00052032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  <w:shd w:val="clear" w:color="auto" w:fill="auto"/>
          </w:tcPr>
          <w:p w14:paraId="4E81CD8A" w14:textId="31C8BDD4" w:rsidR="00052032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64B6FC8D" w14:textId="6F93724E" w:rsidR="00052032" w:rsidRPr="0012473A" w:rsidRDefault="00052032" w:rsidP="000520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“Desea modificar componente</w:t>
            </w:r>
            <w:proofErr w:type="gramStart"/>
            <w:r>
              <w:rPr>
                <w:rFonts w:ascii="Arial" w:hAnsi="Arial" w:cs="Arial"/>
              </w:rPr>
              <w:t>?</w:t>
            </w:r>
            <w:proofErr w:type="gramEnd"/>
            <w:r>
              <w:rPr>
                <w:rFonts w:ascii="Arial" w:hAnsi="Arial" w:cs="Arial"/>
              </w:rPr>
              <w:t>”</w:t>
            </w:r>
          </w:p>
        </w:tc>
      </w:tr>
      <w:tr w:rsidR="00052032" w:rsidRPr="000463D8" w14:paraId="531AD1C6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77023A5" w14:textId="40081454" w:rsidR="00052032" w:rsidRPr="0053168A" w:rsidRDefault="00052032" w:rsidP="00052032">
            <w:pPr>
              <w:jc w:val="center"/>
              <w:rPr>
                <w:rFonts w:ascii="Arial" w:hAnsi="Arial" w:cs="Arial"/>
              </w:rPr>
            </w:pPr>
            <w:r w:rsidRPr="0053168A">
              <w:rPr>
                <w:rFonts w:ascii="Arial" w:hAnsi="Arial" w:cs="Arial"/>
              </w:rPr>
              <w:t>11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24146AB4" w14:textId="1EC9E4B3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53168A">
              <w:rPr>
                <w:rFonts w:ascii="Arial" w:hAnsi="Arial" w:cs="Arial"/>
              </w:rPr>
              <w:t>Dar click al botón</w:t>
            </w:r>
            <w:r>
              <w:rPr>
                <w:rFonts w:ascii="Arial" w:hAnsi="Arial" w:cs="Arial"/>
                <w:b/>
              </w:rPr>
              <w:t xml:space="preserve"> VOLVER</w:t>
            </w:r>
          </w:p>
        </w:tc>
        <w:tc>
          <w:tcPr>
            <w:tcW w:w="708" w:type="dxa"/>
            <w:shd w:val="clear" w:color="auto" w:fill="auto"/>
          </w:tcPr>
          <w:p w14:paraId="3E4E3550" w14:textId="16C8E71A" w:rsidR="00052032" w:rsidRPr="0053168A" w:rsidRDefault="00052032" w:rsidP="00052032">
            <w:pPr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59600132" w14:textId="22EC544E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12473A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</w:t>
            </w:r>
            <w:r w:rsidRPr="0012473A">
              <w:rPr>
                <w:rFonts w:ascii="Arial" w:hAnsi="Arial" w:cs="Arial"/>
              </w:rPr>
              <w:t>enú principal</w:t>
            </w:r>
          </w:p>
        </w:tc>
      </w:tr>
      <w:tr w:rsidR="00052032" w:rsidRPr="000463D8" w14:paraId="4B149F01" w14:textId="77777777" w:rsidTr="0062046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7E2EE657" w14:textId="77777777" w:rsidR="0092600C" w:rsidRDefault="0092600C" w:rsidP="00052032">
            <w:pPr>
              <w:rPr>
                <w:rFonts w:ascii="Arial" w:hAnsi="Arial" w:cs="Arial"/>
                <w:b/>
              </w:rPr>
            </w:pPr>
          </w:p>
          <w:p w14:paraId="77B281BA" w14:textId="77777777" w:rsidR="00052032" w:rsidRPr="00CC2F74" w:rsidRDefault="00052032" w:rsidP="00052032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61D88935" w14:textId="0E92A2FF" w:rsidR="003A3F7B" w:rsidRPr="000463D8" w:rsidRDefault="00052032" w:rsidP="0092600C">
            <w:pPr>
              <w:pStyle w:val="Default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 usuario podrá consultar características de un componente especifico </w:t>
            </w:r>
          </w:p>
        </w:tc>
      </w:tr>
      <w:tr w:rsidR="00052032" w:rsidRPr="000463D8" w14:paraId="224FBAFE" w14:textId="77777777" w:rsidTr="0062046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191A5586" w14:textId="2B1E5040" w:rsidR="009723CB" w:rsidRPr="000463D8" w:rsidRDefault="00052032" w:rsidP="0092600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052032" w:rsidRPr="000463D8" w14:paraId="119722C6" w14:textId="77777777" w:rsidTr="00DE59B8">
        <w:trPr>
          <w:jc w:val="center"/>
        </w:trPr>
        <w:tc>
          <w:tcPr>
            <w:tcW w:w="846" w:type="dxa"/>
            <w:gridSpan w:val="3"/>
            <w:shd w:val="clear" w:color="auto" w:fill="D9D9D9" w:themeFill="background1" w:themeFillShade="D9"/>
          </w:tcPr>
          <w:p w14:paraId="4E5F780C" w14:textId="11C5AA6B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111" w:type="dxa"/>
            <w:gridSpan w:val="3"/>
            <w:shd w:val="clear" w:color="auto" w:fill="D9D9D9" w:themeFill="background1" w:themeFillShade="D9"/>
          </w:tcPr>
          <w:p w14:paraId="3F8D42B2" w14:textId="2A732D38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52F4BA2D" w14:textId="1F9A90D1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52032" w:rsidRPr="000463D8" w14:paraId="0E917535" w14:textId="77777777" w:rsidTr="00DE59B8">
        <w:trPr>
          <w:jc w:val="center"/>
        </w:trPr>
        <w:tc>
          <w:tcPr>
            <w:tcW w:w="846" w:type="dxa"/>
            <w:gridSpan w:val="3"/>
            <w:shd w:val="clear" w:color="auto" w:fill="auto"/>
          </w:tcPr>
          <w:p w14:paraId="1D61C759" w14:textId="16DD4594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5A</w:t>
            </w:r>
          </w:p>
        </w:tc>
        <w:tc>
          <w:tcPr>
            <w:tcW w:w="4111" w:type="dxa"/>
            <w:gridSpan w:val="3"/>
            <w:shd w:val="clear" w:color="auto" w:fill="auto"/>
          </w:tcPr>
          <w:p w14:paraId="4B295F39" w14:textId="41C2ED39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0D36E8E6" w14:textId="6E136EDC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052032" w:rsidRPr="000463D8" w14:paraId="48693A84" w14:textId="77777777" w:rsidTr="00DE59B8">
        <w:trPr>
          <w:jc w:val="center"/>
        </w:trPr>
        <w:tc>
          <w:tcPr>
            <w:tcW w:w="846" w:type="dxa"/>
            <w:gridSpan w:val="3"/>
            <w:shd w:val="clear" w:color="auto" w:fill="auto"/>
          </w:tcPr>
          <w:p w14:paraId="6F9995AB" w14:textId="7A90CEE0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4111" w:type="dxa"/>
            <w:gridSpan w:val="3"/>
            <w:shd w:val="clear" w:color="auto" w:fill="auto"/>
          </w:tcPr>
          <w:p w14:paraId="720FBB7A" w14:textId="205D6961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609828FC" w14:textId="3AA06769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052032" w:rsidRPr="000463D8" w14:paraId="7F43E793" w14:textId="77777777" w:rsidTr="00DE59B8">
        <w:trPr>
          <w:jc w:val="center"/>
        </w:trPr>
        <w:tc>
          <w:tcPr>
            <w:tcW w:w="846" w:type="dxa"/>
            <w:gridSpan w:val="3"/>
            <w:shd w:val="clear" w:color="auto" w:fill="auto"/>
          </w:tcPr>
          <w:p w14:paraId="07F6B42C" w14:textId="36ABF153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9A</w:t>
            </w:r>
          </w:p>
        </w:tc>
        <w:tc>
          <w:tcPr>
            <w:tcW w:w="4111" w:type="dxa"/>
            <w:gridSpan w:val="3"/>
            <w:shd w:val="clear" w:color="auto" w:fill="auto"/>
          </w:tcPr>
          <w:p w14:paraId="1E6AA3C6" w14:textId="7D55D03F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7C19A7B6" w14:textId="6022EB95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052032" w:rsidRPr="000463D8" w14:paraId="776DF44A" w14:textId="77777777" w:rsidTr="00DE59B8">
        <w:trPr>
          <w:jc w:val="center"/>
        </w:trPr>
        <w:tc>
          <w:tcPr>
            <w:tcW w:w="846" w:type="dxa"/>
            <w:gridSpan w:val="3"/>
            <w:shd w:val="clear" w:color="auto" w:fill="auto"/>
          </w:tcPr>
          <w:p w14:paraId="0B3E3AC9" w14:textId="36B4A625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11A</w:t>
            </w:r>
          </w:p>
        </w:tc>
        <w:tc>
          <w:tcPr>
            <w:tcW w:w="4111" w:type="dxa"/>
            <w:gridSpan w:val="3"/>
            <w:shd w:val="clear" w:color="auto" w:fill="auto"/>
          </w:tcPr>
          <w:p w14:paraId="6D61D668" w14:textId="4B56AC50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auto"/>
          </w:tcPr>
          <w:p w14:paraId="5D6B461F" w14:textId="571D4EDB" w:rsidR="00052032" w:rsidRPr="000463D8" w:rsidRDefault="00052032" w:rsidP="0005203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Tiempo de respuesta de </w:t>
            </w:r>
            <w:r>
              <w:rPr>
                <w:rFonts w:ascii="Arial" w:hAnsi="Arial" w:cs="Arial"/>
                <w:color w:val="800000"/>
              </w:rPr>
              <w:lastRenderedPageBreak/>
              <w:t>usuario agotado”</w:t>
            </w:r>
          </w:p>
        </w:tc>
      </w:tr>
      <w:tr w:rsidR="00052032" w:rsidRPr="000463D8" w14:paraId="2D6C1EF4" w14:textId="77777777" w:rsidTr="0062046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6847830D" w14:textId="77777777" w:rsidR="0092600C" w:rsidRDefault="0092600C" w:rsidP="0005203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77017EF0" w14:textId="77777777" w:rsidR="00052032" w:rsidRPr="000463D8" w:rsidRDefault="00052032" w:rsidP="0005203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20BDD39E" w14:textId="1A7B813C" w:rsidR="00052032" w:rsidRPr="000463D8" w:rsidRDefault="00052032" w:rsidP="0092600C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FA02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Editar componente</w:t>
            </w:r>
          </w:p>
        </w:tc>
      </w:tr>
      <w:tr w:rsidR="00052032" w:rsidRPr="000463D8" w14:paraId="12A41959" w14:textId="77777777" w:rsidTr="00CD1DAE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0D0E8B2F" w14:textId="179DA93B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01FE4D70" w14:textId="167204BE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13ED807B" w14:textId="2F2CAB5D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1966AA68" w14:textId="5FB6ED6B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52032" w:rsidRPr="000463D8" w14:paraId="2B73FB85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3C6D1C56" w14:textId="6245BA96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40E4E124" w14:textId="2813FBFD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EDITAR</w:t>
            </w:r>
          </w:p>
        </w:tc>
        <w:tc>
          <w:tcPr>
            <w:tcW w:w="708" w:type="dxa"/>
            <w:shd w:val="clear" w:color="auto" w:fill="auto"/>
          </w:tcPr>
          <w:p w14:paraId="279DEA03" w14:textId="21B6D72E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702736F3" w14:textId="4D5D6742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en base de datos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52032" w:rsidRPr="000463D8" w14:paraId="6CC29ACC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B84DEE2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5367351B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396D1EB5" w14:textId="37B8ADDC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2A3FCDB0" w14:textId="5FBB01A3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formulario consultar componente.</w:t>
            </w:r>
          </w:p>
        </w:tc>
      </w:tr>
      <w:tr w:rsidR="00052032" w:rsidRPr="000463D8" w14:paraId="1BA465CC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00B9775A" w14:textId="73290586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66247941" w14:textId="56617FBD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Seleccionar componente</w:t>
            </w:r>
          </w:p>
        </w:tc>
        <w:tc>
          <w:tcPr>
            <w:tcW w:w="708" w:type="dxa"/>
            <w:shd w:val="clear" w:color="auto" w:fill="auto"/>
          </w:tcPr>
          <w:p w14:paraId="204CB059" w14:textId="77777777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3915FD55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52032" w:rsidRPr="000463D8" w14:paraId="2D405ADA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4624CF2" w14:textId="4F24D46F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7A2ED613" w14:textId="52F67AB1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  <w:shd w:val="clear" w:color="auto" w:fill="auto"/>
          </w:tcPr>
          <w:p w14:paraId="71D781F9" w14:textId="77777777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73A21D06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52032" w:rsidRPr="000463D8" w14:paraId="339B259B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8EA37C9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C6AE4A5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5BD28AD8" w14:textId="54CDC65F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372578E1" w14:textId="4B097EBD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Cargar información componente</w:t>
            </w:r>
          </w:p>
        </w:tc>
      </w:tr>
      <w:tr w:rsidR="00052032" w:rsidRPr="000463D8" w14:paraId="6FF928D9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61FE8B4A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7D3289DE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16E010BF" w14:textId="32F9AD9F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2CEF360C" w14:textId="09ABC04F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datos en una ventana nueva</w:t>
            </w:r>
          </w:p>
        </w:tc>
      </w:tr>
      <w:tr w:rsidR="00052032" w:rsidRPr="000463D8" w14:paraId="2C5E7793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44A0F967" w14:textId="77777777" w:rsidR="00052032" w:rsidRPr="000463D8" w:rsidRDefault="00052032" w:rsidP="000520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E8CC5E6" w14:textId="77777777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2990EE75" w14:textId="53153F96" w:rsidR="00052032" w:rsidRDefault="00052032" w:rsidP="000520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3818D98B" w14:textId="71354AF6" w:rsidR="00052032" w:rsidRPr="000463D8" w:rsidRDefault="00052032" w:rsidP="00052032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Mensaje “Desea modificar componente</w:t>
            </w:r>
            <w:proofErr w:type="gramStart"/>
            <w:r>
              <w:rPr>
                <w:rFonts w:ascii="Arial" w:hAnsi="Arial" w:cs="Arial"/>
              </w:rPr>
              <w:t>?</w:t>
            </w:r>
            <w:proofErr w:type="gramEnd"/>
            <w:r>
              <w:rPr>
                <w:rFonts w:ascii="Arial" w:hAnsi="Arial" w:cs="Arial"/>
              </w:rPr>
              <w:t>”</w:t>
            </w:r>
          </w:p>
        </w:tc>
      </w:tr>
      <w:tr w:rsidR="00052032" w:rsidRPr="000463D8" w14:paraId="1260093B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22D78B25" w14:textId="500FB729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11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4201C9C2" w14:textId="50DD2CE2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C84F67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  <w:shd w:val="clear" w:color="auto" w:fill="auto"/>
          </w:tcPr>
          <w:p w14:paraId="59A5DD9C" w14:textId="72E3627E" w:rsidR="00052032" w:rsidRPr="00CD1DAE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CD1DAE"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B33841C" w14:textId="30134A6D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editar</w:t>
            </w:r>
            <w:r w:rsidRPr="00CD1DAE">
              <w:rPr>
                <w:rFonts w:ascii="Arial" w:hAnsi="Arial" w:cs="Arial"/>
              </w:rPr>
              <w:t xml:space="preserve"> componente.</w:t>
            </w:r>
          </w:p>
        </w:tc>
      </w:tr>
      <w:tr w:rsidR="00052032" w:rsidRPr="000463D8" w14:paraId="78CDBF01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6E6A516C" w14:textId="630C17C5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13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7FC28B46" w14:textId="37C4815D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  <w:lang w:val="es-ES" w:eastAsia="es-ES"/>
              </w:rPr>
              <w:t>Modificar información del componente</w:t>
            </w:r>
          </w:p>
        </w:tc>
        <w:tc>
          <w:tcPr>
            <w:tcW w:w="708" w:type="dxa"/>
            <w:shd w:val="clear" w:color="auto" w:fill="auto"/>
          </w:tcPr>
          <w:p w14:paraId="6566041F" w14:textId="550A7968" w:rsidR="00052032" w:rsidRPr="00CD1DAE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15B917AB" w14:textId="0DC4E178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</w:p>
        </w:tc>
      </w:tr>
      <w:tr w:rsidR="00052032" w:rsidRPr="000463D8" w14:paraId="66A4CEE2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68FE5465" w14:textId="20B77B10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14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7FF8986E" w14:textId="39F8E4D6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C84F67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  <w:shd w:val="clear" w:color="auto" w:fill="auto"/>
          </w:tcPr>
          <w:p w14:paraId="7EFCA9D2" w14:textId="08A620B4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15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3E0BD2DA" w14:textId="4A14524D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Validar información ingresada</w:t>
            </w:r>
          </w:p>
        </w:tc>
      </w:tr>
      <w:tr w:rsidR="00052032" w:rsidRPr="000463D8" w14:paraId="5C4BB686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5BA19E33" w14:textId="77777777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23EEC28" w14:textId="77777777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22F6AE5F" w14:textId="68414CDD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16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6C8C454E" w14:textId="73272686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Guardar información en base de datos</w:t>
            </w:r>
          </w:p>
        </w:tc>
      </w:tr>
      <w:tr w:rsidR="00052032" w:rsidRPr="000463D8" w14:paraId="29DC4254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70FE29E2" w14:textId="77777777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199B61D" w14:textId="77777777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60EC6FD8" w14:textId="13E8D6B9" w:rsidR="00052032" w:rsidRPr="00CD1DAE" w:rsidRDefault="00052032" w:rsidP="000520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698B8E3A" w14:textId="36CCDD84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Enviar trama solicitud de actualización al cliente</w:t>
            </w:r>
          </w:p>
        </w:tc>
      </w:tr>
      <w:tr w:rsidR="00052032" w:rsidRPr="000463D8" w14:paraId="2014572B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6B4B6445" w14:textId="4760CA10" w:rsidR="00052032" w:rsidRPr="00CD1DAE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18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46528E32" w14:textId="5AC54EDC" w:rsidR="00052032" w:rsidRPr="00CD1DAE" w:rsidRDefault="00F27799" w:rsidP="00052032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Validar información recibida</w:t>
            </w:r>
          </w:p>
        </w:tc>
        <w:tc>
          <w:tcPr>
            <w:tcW w:w="708" w:type="dxa"/>
            <w:shd w:val="clear" w:color="auto" w:fill="auto"/>
          </w:tcPr>
          <w:p w14:paraId="6825F9FD" w14:textId="77777777" w:rsidR="00052032" w:rsidRPr="00CD1DAE" w:rsidRDefault="00052032" w:rsidP="00052032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13F45959" w14:textId="77777777" w:rsidR="00052032" w:rsidRPr="00CD1DAE" w:rsidRDefault="00052032" w:rsidP="00052032">
            <w:pPr>
              <w:jc w:val="both"/>
              <w:rPr>
                <w:rFonts w:ascii="Arial" w:hAnsi="Arial" w:cs="Arial"/>
              </w:rPr>
            </w:pPr>
          </w:p>
        </w:tc>
      </w:tr>
      <w:tr w:rsidR="00F27799" w:rsidRPr="000463D8" w14:paraId="44DA4046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08DDFBD9" w14:textId="03E08C1C" w:rsidR="00F27799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19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47137039" w14:textId="5E65067A" w:rsidR="00F27799" w:rsidRDefault="00F27799" w:rsidP="00F27799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Aplicar nuevos valores en configuración</w:t>
            </w:r>
          </w:p>
        </w:tc>
        <w:tc>
          <w:tcPr>
            <w:tcW w:w="708" w:type="dxa"/>
            <w:shd w:val="clear" w:color="auto" w:fill="auto"/>
          </w:tcPr>
          <w:p w14:paraId="4FC523FB" w14:textId="77777777" w:rsidR="00F27799" w:rsidRPr="00CD1DAE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590235E4" w14:textId="77777777" w:rsidR="00F27799" w:rsidRPr="00CD1DAE" w:rsidRDefault="00F27799" w:rsidP="00F27799">
            <w:pPr>
              <w:jc w:val="both"/>
              <w:rPr>
                <w:rFonts w:ascii="Arial" w:hAnsi="Arial" w:cs="Arial"/>
              </w:rPr>
            </w:pPr>
          </w:p>
        </w:tc>
      </w:tr>
      <w:tr w:rsidR="00F27799" w:rsidRPr="000463D8" w14:paraId="29EC4F3C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0D46A546" w14:textId="7E4526EE" w:rsidR="00F27799" w:rsidRPr="00CD1DAE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20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6A3F19D0" w14:textId="39E47EBF" w:rsidR="00F27799" w:rsidRPr="00CD1DAE" w:rsidRDefault="00F27799" w:rsidP="00F27799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Enviar trama de confirmación de actualización</w:t>
            </w:r>
          </w:p>
        </w:tc>
        <w:tc>
          <w:tcPr>
            <w:tcW w:w="708" w:type="dxa"/>
            <w:shd w:val="clear" w:color="auto" w:fill="auto"/>
          </w:tcPr>
          <w:p w14:paraId="11CE20EC" w14:textId="77777777" w:rsidR="00F27799" w:rsidRPr="00CD1DAE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  <w:shd w:val="clear" w:color="auto" w:fill="auto"/>
          </w:tcPr>
          <w:p w14:paraId="2BD1C7D7" w14:textId="77777777" w:rsidR="00F27799" w:rsidRPr="00CD1DAE" w:rsidRDefault="00F27799" w:rsidP="00F27799">
            <w:pPr>
              <w:jc w:val="both"/>
              <w:rPr>
                <w:rFonts w:ascii="Arial" w:hAnsi="Arial" w:cs="Arial"/>
              </w:rPr>
            </w:pPr>
          </w:p>
        </w:tc>
      </w:tr>
      <w:tr w:rsidR="00F27799" w:rsidRPr="000463D8" w14:paraId="49892BA0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09D15B7B" w14:textId="77777777" w:rsidR="00F27799" w:rsidRPr="00CD1DAE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3FAF3894" w14:textId="77777777" w:rsidR="00F27799" w:rsidRPr="00CD1DAE" w:rsidRDefault="00F27799" w:rsidP="00F27799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  <w:shd w:val="clear" w:color="auto" w:fill="auto"/>
          </w:tcPr>
          <w:p w14:paraId="401A6244" w14:textId="3ED0B5DF" w:rsidR="00F27799" w:rsidRPr="00CD1DAE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21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4F389A6D" w14:textId="0615B093" w:rsidR="00F27799" w:rsidRPr="00CD1DAE" w:rsidRDefault="00F27799" w:rsidP="00F2779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usuario estado de la operación</w:t>
            </w:r>
          </w:p>
        </w:tc>
      </w:tr>
      <w:tr w:rsidR="00F27799" w:rsidRPr="000463D8" w14:paraId="3B63CE21" w14:textId="77777777" w:rsidTr="00935D70">
        <w:trPr>
          <w:jc w:val="center"/>
        </w:trPr>
        <w:tc>
          <w:tcPr>
            <w:tcW w:w="704" w:type="dxa"/>
            <w:gridSpan w:val="2"/>
            <w:shd w:val="clear" w:color="auto" w:fill="auto"/>
          </w:tcPr>
          <w:p w14:paraId="15FB641B" w14:textId="14DF4AF8" w:rsidR="00F27799" w:rsidRPr="00CD1DAE" w:rsidRDefault="00F27799" w:rsidP="00F2779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3" w:type="dxa"/>
            <w:gridSpan w:val="4"/>
            <w:shd w:val="clear" w:color="auto" w:fill="auto"/>
          </w:tcPr>
          <w:p w14:paraId="683C0B31" w14:textId="09942F17" w:rsidR="00F27799" w:rsidRPr="00CD1DAE" w:rsidRDefault="00F27799" w:rsidP="00F27799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62863728" w14:textId="48435405" w:rsidR="00F27799" w:rsidRPr="00CD1DAE" w:rsidRDefault="00F27799" w:rsidP="00F277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 w:eastAsia="es-ES"/>
              </w:rPr>
              <w:t>22</w:t>
            </w:r>
          </w:p>
        </w:tc>
        <w:tc>
          <w:tcPr>
            <w:tcW w:w="3993" w:type="dxa"/>
            <w:gridSpan w:val="2"/>
            <w:shd w:val="clear" w:color="auto" w:fill="auto"/>
          </w:tcPr>
          <w:p w14:paraId="51FEE9FF" w14:textId="165F77B4" w:rsidR="00F27799" w:rsidRPr="00CD1DAE" w:rsidRDefault="00F27799" w:rsidP="00F27799">
            <w:pPr>
              <w:jc w:val="both"/>
              <w:rPr>
                <w:rFonts w:ascii="Arial" w:hAnsi="Arial" w:cs="Arial"/>
              </w:rPr>
            </w:pPr>
            <w:r w:rsidRPr="00CD1DAE">
              <w:rPr>
                <w:rFonts w:ascii="Arial" w:hAnsi="Arial" w:cs="Arial"/>
              </w:rPr>
              <w:t>Cargar formulario menú principal</w:t>
            </w:r>
          </w:p>
        </w:tc>
      </w:tr>
      <w:tr w:rsidR="00F27799" w:rsidRPr="000463D8" w14:paraId="10949462" w14:textId="77777777" w:rsidTr="00620466">
        <w:trPr>
          <w:jc w:val="center"/>
        </w:trPr>
        <w:tc>
          <w:tcPr>
            <w:tcW w:w="9658" w:type="dxa"/>
            <w:gridSpan w:val="9"/>
            <w:shd w:val="clear" w:color="auto" w:fill="auto"/>
          </w:tcPr>
          <w:p w14:paraId="0F19A9C6" w14:textId="77777777" w:rsidR="0092600C" w:rsidRDefault="0092600C" w:rsidP="00F27799">
            <w:pPr>
              <w:rPr>
                <w:rFonts w:ascii="Arial" w:hAnsi="Arial" w:cs="Arial"/>
                <w:b/>
              </w:rPr>
            </w:pPr>
          </w:p>
          <w:p w14:paraId="1BD7D7D8" w14:textId="77777777" w:rsidR="00F27799" w:rsidRPr="00CC2F74" w:rsidRDefault="00F27799" w:rsidP="00F2779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2CC3EDE" w14:textId="6692D5A3" w:rsidR="0092600C" w:rsidRPr="00CD1DAE" w:rsidRDefault="00F27799" w:rsidP="0092600C">
            <w:pPr>
              <w:pStyle w:val="Defaul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El usuario podrá modificar algunas características de un componente específico y guardarlos en la base de datos.</w:t>
            </w:r>
          </w:p>
        </w:tc>
      </w:tr>
      <w:tr w:rsidR="00F27799" w:rsidRPr="000463D8" w14:paraId="1C618A2C" w14:textId="77777777" w:rsidTr="00620466">
        <w:trPr>
          <w:jc w:val="center"/>
        </w:trPr>
        <w:tc>
          <w:tcPr>
            <w:tcW w:w="9658" w:type="dxa"/>
            <w:gridSpan w:val="9"/>
          </w:tcPr>
          <w:p w14:paraId="55D6615A" w14:textId="21E4FBF1" w:rsidR="009723CB" w:rsidRPr="004B37C4" w:rsidRDefault="00F27799" w:rsidP="0092600C">
            <w:pP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F27799" w:rsidRPr="000463D8" w14:paraId="7787FCE2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18692620" w14:textId="6DE639D5" w:rsidR="00F27799" w:rsidRPr="000463D8" w:rsidRDefault="00F27799" w:rsidP="00F2779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14E8471C" w14:textId="3445896E" w:rsidR="00F27799" w:rsidRPr="000463D8" w:rsidRDefault="00F27799" w:rsidP="00F2779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538A3109" w14:textId="6AB60DE9" w:rsidR="00F27799" w:rsidRPr="000463D8" w:rsidRDefault="00F27799" w:rsidP="00F2779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27799" w:rsidRPr="000463D8" w14:paraId="4BDA0C88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0F7CCE19" w14:textId="55C0D55F" w:rsidR="00F27799" w:rsidRPr="000463D8" w:rsidRDefault="00F27799" w:rsidP="00F2779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5A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41FB3C0C" w14:textId="61C6818A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2674046A" w14:textId="176477C8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F27799" w:rsidRPr="000463D8" w14:paraId="5135C0B8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6F7FB226" w14:textId="089FE995" w:rsidR="00F27799" w:rsidRPr="000463D8" w:rsidRDefault="00F27799" w:rsidP="00F2779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10E25BB6" w14:textId="79D0A808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2BE37CC1" w14:textId="54CB2FDE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F27799" w:rsidRPr="000463D8" w14:paraId="2B232AB5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610BF596" w14:textId="5195F37C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11A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22D95496" w14:textId="22431191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068EB0D9" w14:textId="0205BE39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F27799" w:rsidRPr="000463D8" w14:paraId="745951CB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6ABDCBDF" w14:textId="65A22673" w:rsidR="00F27799" w:rsidRPr="000463D8" w:rsidRDefault="00F27799" w:rsidP="00F2779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14</w:t>
            </w:r>
            <w:r w:rsidRPr="00F27799"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0E43110B" w14:textId="38DB51A8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3DF17D1B" w14:textId="50D87A63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F27799" w:rsidRPr="000463D8" w14:paraId="5A05A3B8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21A3C28C" w14:textId="4BB2D1DC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16A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226B3A9F" w14:textId="5F3A6499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 w:rsidRPr="00531594">
              <w:rPr>
                <w:rFonts w:ascii="Arial" w:hAnsi="Arial" w:cs="Arial"/>
              </w:rPr>
              <w:t xml:space="preserve">“Campo Obligatorio </w:t>
            </w:r>
            <w:r>
              <w:rPr>
                <w:rFonts w:ascii="Arial" w:hAnsi="Arial" w:cs="Arial"/>
              </w:rPr>
              <w:t>vacío</w:t>
            </w:r>
            <w:r w:rsidRPr="005315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, </w:t>
            </w: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El campo </w:t>
            </w:r>
            <w:r>
              <w:rPr>
                <w:rFonts w:ascii="Arial" w:hAnsi="Arial" w:cs="Arial"/>
                <w:b/>
              </w:rPr>
              <w:t xml:space="preserve">tipo </w:t>
            </w:r>
            <w:r w:rsidRPr="00531594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>o corresponde a una opción válida”, “</w:t>
            </w:r>
            <w:r w:rsidRPr="00E27F4A">
              <w:rPr>
                <w:rFonts w:ascii="Arial" w:hAnsi="Arial" w:cs="Arial"/>
                <w:b/>
              </w:rPr>
              <w:t>componente</w:t>
            </w:r>
            <w:r>
              <w:rPr>
                <w:rFonts w:ascii="Arial" w:hAnsi="Arial" w:cs="Arial"/>
              </w:rPr>
              <w:t xml:space="preserve"> ya existe”, “la opción </w:t>
            </w:r>
            <w:r w:rsidRPr="00E27F4A">
              <w:rPr>
                <w:rFonts w:ascii="Arial" w:hAnsi="Arial" w:cs="Arial"/>
                <w:b/>
              </w:rPr>
              <w:t>marca</w:t>
            </w:r>
            <w:r>
              <w:rPr>
                <w:rFonts w:ascii="Arial" w:hAnsi="Arial" w:cs="Arial"/>
              </w:rPr>
              <w:t xml:space="preserve"> no contiene una opción válida”, “la opción </w:t>
            </w:r>
            <w:r>
              <w:rPr>
                <w:rFonts w:ascii="Arial" w:hAnsi="Arial" w:cs="Arial"/>
                <w:b/>
              </w:rPr>
              <w:t>modelo</w:t>
            </w:r>
            <w:r>
              <w:rPr>
                <w:rFonts w:ascii="Arial" w:hAnsi="Arial" w:cs="Arial"/>
              </w:rPr>
              <w:t xml:space="preserve"> no contiene una opción válida”                                                                                                                                 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5E322144" w14:textId="77777777" w:rsidR="00F27799" w:rsidRPr="00C1111C" w:rsidRDefault="00F27799" w:rsidP="00F2779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[id2, Id3, Id5]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Campo obligatorio sin diligenciar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43305D2" w14:textId="77777777" w:rsidR="00F27799" w:rsidRDefault="00F27799" w:rsidP="00F27799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[Id2]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El componente ya existe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731424" w14:textId="77777777" w:rsidR="00F27799" w:rsidRDefault="00F27799" w:rsidP="00F27799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marca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DD89486" w14:textId="77777777" w:rsidR="00F27799" w:rsidRDefault="00F27799" w:rsidP="00F27799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[Id4]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tipo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6B49D5D" w14:textId="78C6C4CC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[Id6]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modelo</w:t>
            </w:r>
            <w:r>
              <w:rPr>
                <w:rFonts w:ascii="Arial" w:hAnsi="Arial" w:cs="Arial"/>
                <w:color w:val="800000"/>
              </w:rPr>
              <w:t xml:space="preserve"> no </w:t>
            </w:r>
            <w:r>
              <w:rPr>
                <w:rFonts w:ascii="Arial" w:hAnsi="Arial" w:cs="Arial"/>
                <w:color w:val="800000"/>
              </w:rPr>
              <w:lastRenderedPageBreak/>
              <w:t>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F27799" w:rsidRPr="000463D8" w14:paraId="72AD9B12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6584FE7B" w14:textId="40FDB591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lastRenderedPageBreak/>
              <w:t>17A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3A239771" w14:textId="040B6911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02758CF7" w14:textId="49CDB768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agotado”</w:t>
            </w:r>
          </w:p>
        </w:tc>
      </w:tr>
      <w:tr w:rsidR="00F27799" w:rsidRPr="000463D8" w14:paraId="05CD2226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0922FC5A" w14:textId="0FD33D0C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18A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1E37C803" w14:textId="142953F3" w:rsidR="00F27799" w:rsidRPr="00F27799" w:rsidRDefault="00F27799" w:rsidP="00F27799">
            <w:pPr>
              <w:jc w:val="both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“Algunos campos de la trama son nulos o no validos”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5D00E139" w14:textId="698CB72A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F27799" w:rsidRPr="000463D8" w14:paraId="31D2C0F3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29A3C880" w14:textId="1F5FB310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20A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0B4F8EED" w14:textId="7A0DB14C" w:rsidR="00F27799" w:rsidRPr="00F27799" w:rsidRDefault="00F27799" w:rsidP="00F2779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“Componente no responde”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062AC4F6" w14:textId="533CDA26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componente no responde”</w:t>
            </w:r>
          </w:p>
        </w:tc>
      </w:tr>
      <w:tr w:rsidR="00F27799" w:rsidRPr="000463D8" w14:paraId="08F10BBA" w14:textId="77777777" w:rsidTr="00F1545F">
        <w:trPr>
          <w:jc w:val="center"/>
        </w:trPr>
        <w:tc>
          <w:tcPr>
            <w:tcW w:w="704" w:type="dxa"/>
            <w:gridSpan w:val="2"/>
            <w:shd w:val="clear" w:color="auto" w:fill="FFFFFF" w:themeFill="background1"/>
          </w:tcPr>
          <w:p w14:paraId="7D40EADD" w14:textId="07999A42" w:rsidR="00F27799" w:rsidRPr="00F27799" w:rsidRDefault="00F27799" w:rsidP="00F27799">
            <w:pPr>
              <w:jc w:val="center"/>
              <w:rPr>
                <w:rFonts w:ascii="Arial" w:hAnsi="Arial" w:cs="Arial"/>
              </w:rPr>
            </w:pPr>
            <w:r w:rsidRPr="00F27799">
              <w:rPr>
                <w:rFonts w:ascii="Arial" w:hAnsi="Arial" w:cs="Arial"/>
              </w:rPr>
              <w:t>21A</w:t>
            </w:r>
          </w:p>
        </w:tc>
        <w:tc>
          <w:tcPr>
            <w:tcW w:w="4253" w:type="dxa"/>
            <w:gridSpan w:val="4"/>
            <w:shd w:val="clear" w:color="auto" w:fill="FFFFFF" w:themeFill="background1"/>
          </w:tcPr>
          <w:p w14:paraId="3E7F1027" w14:textId="33C693A1" w:rsidR="00F27799" w:rsidRPr="000463D8" w:rsidRDefault="00F27799" w:rsidP="00F2779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  <w:shd w:val="clear" w:color="auto" w:fill="FFFFFF" w:themeFill="background1"/>
          </w:tcPr>
          <w:p w14:paraId="2B9B895A" w14:textId="641A5915" w:rsidR="00F27799" w:rsidRPr="000463D8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F27799" w:rsidRPr="000463D8" w14:paraId="2E56677D" w14:textId="77777777" w:rsidTr="00F27799">
        <w:trPr>
          <w:jc w:val="center"/>
        </w:trPr>
        <w:tc>
          <w:tcPr>
            <w:tcW w:w="9658" w:type="dxa"/>
            <w:gridSpan w:val="9"/>
            <w:shd w:val="clear" w:color="auto" w:fill="FFFFFF" w:themeFill="background1"/>
          </w:tcPr>
          <w:p w14:paraId="2A1ABDB6" w14:textId="77777777" w:rsidR="0092600C" w:rsidRDefault="0092600C" w:rsidP="00F27799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7177DCB9" w14:textId="77777777" w:rsidR="00F27799" w:rsidRPr="000463D8" w:rsidRDefault="00F27799" w:rsidP="00F2779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38BC6408" w14:textId="5EECAD62" w:rsidR="00F27799" w:rsidRPr="000463D8" w:rsidRDefault="00F27799" w:rsidP="0092600C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FA03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Registrar componente</w:t>
            </w:r>
          </w:p>
        </w:tc>
      </w:tr>
      <w:tr w:rsidR="00F27799" w:rsidRPr="000463D8" w14:paraId="01DCFC74" w14:textId="77777777" w:rsidTr="004E09E9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0B017492" w14:textId="41FC970F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51E1B5D1" w14:textId="123BF258" w:rsidR="00F27799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F653666" w14:textId="20CCCFEB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5B08F648" w14:textId="6C513BD1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27799" w:rsidRPr="000463D8" w14:paraId="7A95A5DE" w14:textId="77777777" w:rsidTr="006F0AB0">
        <w:trPr>
          <w:jc w:val="center"/>
        </w:trPr>
        <w:tc>
          <w:tcPr>
            <w:tcW w:w="704" w:type="dxa"/>
            <w:gridSpan w:val="2"/>
          </w:tcPr>
          <w:p w14:paraId="643333B7" w14:textId="0370ABC7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1B53EDB1" w14:textId="45ED5D7C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 w:rsidRPr="007C459D">
              <w:rPr>
                <w:rFonts w:ascii="Arial" w:hAnsi="Arial" w:cs="Arial"/>
                <w:b/>
                <w:lang w:val="es-ES" w:eastAsia="es-ES"/>
              </w:rPr>
              <w:t>ACCIONES</w:t>
            </w:r>
          </w:p>
        </w:tc>
        <w:tc>
          <w:tcPr>
            <w:tcW w:w="708" w:type="dxa"/>
          </w:tcPr>
          <w:p w14:paraId="7DD25C97" w14:textId="403269B0" w:rsidR="00F27799" w:rsidRPr="004B37C4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0A36FD07" w14:textId="3653F93B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en base de datos</w:t>
            </w:r>
          </w:p>
        </w:tc>
      </w:tr>
      <w:tr w:rsidR="00F27799" w:rsidRPr="000463D8" w14:paraId="27744827" w14:textId="77777777" w:rsidTr="006F0AB0">
        <w:trPr>
          <w:jc w:val="center"/>
        </w:trPr>
        <w:tc>
          <w:tcPr>
            <w:tcW w:w="704" w:type="dxa"/>
            <w:gridSpan w:val="2"/>
          </w:tcPr>
          <w:p w14:paraId="07A82091" w14:textId="77777777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57F6133F" w14:textId="77777777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08" w:type="dxa"/>
          </w:tcPr>
          <w:p w14:paraId="164D370C" w14:textId="3F3F1DE2" w:rsidR="00F27799" w:rsidRPr="004B37C4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</w:tcPr>
          <w:p w14:paraId="2B459510" w14:textId="2AE69B1A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 xml:space="preserve">acción en </w:t>
            </w:r>
            <w:r w:rsidRPr="004E09E9">
              <w:rPr>
                <w:rFonts w:ascii="Arial" w:hAnsi="Arial" w:cs="Arial"/>
                <w:lang w:val="es-ES" w:eastAsia="es-ES"/>
              </w:rPr>
              <w:t xml:space="preserve"> componente</w:t>
            </w:r>
          </w:p>
        </w:tc>
      </w:tr>
      <w:tr w:rsidR="00F27799" w:rsidRPr="000463D8" w14:paraId="12E02482" w14:textId="77777777" w:rsidTr="006F0AB0">
        <w:trPr>
          <w:jc w:val="center"/>
        </w:trPr>
        <w:tc>
          <w:tcPr>
            <w:tcW w:w="704" w:type="dxa"/>
            <w:gridSpan w:val="2"/>
          </w:tcPr>
          <w:p w14:paraId="3F05E097" w14:textId="69097A0D" w:rsidR="00F27799" w:rsidRDefault="00F27799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5F85D60C" w14:textId="5B449786" w:rsidR="00F27799" w:rsidRDefault="00F27799" w:rsidP="00F27799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>
              <w:rPr>
                <w:rFonts w:ascii="Arial" w:hAnsi="Arial" w:cs="Arial"/>
                <w:b/>
                <w:lang w:val="es-ES" w:eastAsia="es-ES"/>
              </w:rPr>
              <w:t>REGISTRAR</w:t>
            </w:r>
          </w:p>
        </w:tc>
        <w:tc>
          <w:tcPr>
            <w:tcW w:w="708" w:type="dxa"/>
          </w:tcPr>
          <w:p w14:paraId="2C71785B" w14:textId="77777777" w:rsidR="00F27799" w:rsidRPr="006F0AB0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1823076A" w14:textId="77777777" w:rsidR="00F27799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F27799" w:rsidRPr="000463D8" w14:paraId="78F69D33" w14:textId="77777777" w:rsidTr="006F0AB0">
        <w:trPr>
          <w:jc w:val="center"/>
        </w:trPr>
        <w:tc>
          <w:tcPr>
            <w:tcW w:w="704" w:type="dxa"/>
            <w:gridSpan w:val="2"/>
          </w:tcPr>
          <w:p w14:paraId="3300C2A1" w14:textId="5A17496B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</w:tcPr>
          <w:p w14:paraId="3F3778C0" w14:textId="096C4BF3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Seleccionar componente de la lista</w:t>
            </w:r>
          </w:p>
        </w:tc>
        <w:tc>
          <w:tcPr>
            <w:tcW w:w="708" w:type="dxa"/>
          </w:tcPr>
          <w:p w14:paraId="4E20248F" w14:textId="67750215" w:rsidR="00F27799" w:rsidRPr="006F0AB0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42274E60" w14:textId="67B93037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</w:tc>
      </w:tr>
      <w:tr w:rsidR="00F27799" w:rsidRPr="000463D8" w14:paraId="0269C6FF" w14:textId="77777777" w:rsidTr="006F0AB0">
        <w:trPr>
          <w:jc w:val="center"/>
        </w:trPr>
        <w:tc>
          <w:tcPr>
            <w:tcW w:w="704" w:type="dxa"/>
            <w:gridSpan w:val="2"/>
          </w:tcPr>
          <w:p w14:paraId="7CC6B7B5" w14:textId="03127F62" w:rsidR="00F27799" w:rsidRDefault="00FF373C" w:rsidP="00F27799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6E8293D6" w14:textId="178514A0" w:rsidR="00F27799" w:rsidRPr="00066CD6" w:rsidRDefault="00F27799" w:rsidP="00F27799">
            <w:pPr>
              <w:jc w:val="both"/>
              <w:rPr>
                <w:rFonts w:ascii="Arial" w:hAnsi="Arial" w:cs="Arial"/>
                <w:b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</w:tcPr>
          <w:p w14:paraId="226E66F7" w14:textId="5406A115" w:rsidR="00F27799" w:rsidRPr="006F0AB0" w:rsidRDefault="00FF373C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</w:tcPr>
          <w:p w14:paraId="0070CCB4" w14:textId="0E9A37FF" w:rsidR="00F27799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Enviar trama solicitud de registro al cliente</w:t>
            </w:r>
          </w:p>
        </w:tc>
      </w:tr>
      <w:tr w:rsidR="00F27799" w:rsidRPr="000463D8" w14:paraId="49812DEB" w14:textId="77777777" w:rsidTr="006F0AB0">
        <w:trPr>
          <w:jc w:val="center"/>
        </w:trPr>
        <w:tc>
          <w:tcPr>
            <w:tcW w:w="704" w:type="dxa"/>
            <w:gridSpan w:val="2"/>
          </w:tcPr>
          <w:p w14:paraId="026196FD" w14:textId="4C8F1CA1" w:rsidR="00F27799" w:rsidRPr="006F0AB0" w:rsidRDefault="00FF373C" w:rsidP="00F27799">
            <w:pPr>
              <w:jc w:val="center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10</w:t>
            </w:r>
          </w:p>
        </w:tc>
        <w:tc>
          <w:tcPr>
            <w:tcW w:w="4253" w:type="dxa"/>
            <w:gridSpan w:val="4"/>
          </w:tcPr>
          <w:p w14:paraId="74EA12EB" w14:textId="6CCEE17E" w:rsidR="00F27799" w:rsidRDefault="00F27799" w:rsidP="00F27799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Validar información recibida</w:t>
            </w:r>
          </w:p>
        </w:tc>
        <w:tc>
          <w:tcPr>
            <w:tcW w:w="708" w:type="dxa"/>
          </w:tcPr>
          <w:p w14:paraId="52E4A541" w14:textId="77777777" w:rsidR="00F27799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28A47DF7" w14:textId="77777777" w:rsidR="00F27799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F27799" w:rsidRPr="000463D8" w14:paraId="25258B81" w14:textId="77777777" w:rsidTr="006F0AB0">
        <w:trPr>
          <w:jc w:val="center"/>
        </w:trPr>
        <w:tc>
          <w:tcPr>
            <w:tcW w:w="704" w:type="dxa"/>
            <w:gridSpan w:val="2"/>
          </w:tcPr>
          <w:p w14:paraId="5F324C74" w14:textId="1B6B44AD" w:rsidR="00F27799" w:rsidRPr="006F0AB0" w:rsidRDefault="00F27799" w:rsidP="00F27799">
            <w:pPr>
              <w:jc w:val="center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1</w:t>
            </w:r>
            <w:r w:rsidR="00FF373C">
              <w:rPr>
                <w:rFonts w:ascii="Arial" w:hAnsi="Arial" w:cs="Arial"/>
                <w:lang w:eastAsia="es-ES"/>
              </w:rPr>
              <w:t>1</w:t>
            </w:r>
          </w:p>
        </w:tc>
        <w:tc>
          <w:tcPr>
            <w:tcW w:w="4253" w:type="dxa"/>
            <w:gridSpan w:val="4"/>
          </w:tcPr>
          <w:p w14:paraId="27ABD7FB" w14:textId="55F09C7B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Enviar trama de confirmación de registro</w:t>
            </w:r>
          </w:p>
        </w:tc>
        <w:tc>
          <w:tcPr>
            <w:tcW w:w="708" w:type="dxa"/>
          </w:tcPr>
          <w:p w14:paraId="068989DC" w14:textId="286A8488" w:rsidR="00F27799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FF373C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993" w:type="dxa"/>
            <w:gridSpan w:val="2"/>
          </w:tcPr>
          <w:p w14:paraId="657A6FF2" w14:textId="26C2A34C" w:rsidR="00F27799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información recibida</w:t>
            </w:r>
          </w:p>
        </w:tc>
      </w:tr>
      <w:tr w:rsidR="00F27799" w:rsidRPr="000463D8" w14:paraId="29F3B32D" w14:textId="77777777" w:rsidTr="006F0AB0">
        <w:trPr>
          <w:jc w:val="center"/>
        </w:trPr>
        <w:tc>
          <w:tcPr>
            <w:tcW w:w="704" w:type="dxa"/>
            <w:gridSpan w:val="2"/>
          </w:tcPr>
          <w:p w14:paraId="603135D6" w14:textId="77777777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5AEB3E90" w14:textId="77777777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08" w:type="dxa"/>
          </w:tcPr>
          <w:p w14:paraId="0DCC02C4" w14:textId="3F81DB40" w:rsidR="00F27799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FF373C"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3993" w:type="dxa"/>
            <w:gridSpan w:val="2"/>
          </w:tcPr>
          <w:p w14:paraId="6692D49F" w14:textId="2176100A" w:rsidR="00F27799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Asignar Active </w:t>
            </w:r>
            <w:r w:rsidRPr="00696BF3"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State</w:t>
            </w:r>
          </w:p>
        </w:tc>
      </w:tr>
      <w:tr w:rsidR="00F27799" w:rsidRPr="000463D8" w14:paraId="5A712777" w14:textId="77777777" w:rsidTr="006F0AB0">
        <w:trPr>
          <w:jc w:val="center"/>
        </w:trPr>
        <w:tc>
          <w:tcPr>
            <w:tcW w:w="704" w:type="dxa"/>
            <w:gridSpan w:val="2"/>
          </w:tcPr>
          <w:p w14:paraId="5877119D" w14:textId="77777777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6AEBA207" w14:textId="77777777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08" w:type="dxa"/>
          </w:tcPr>
          <w:p w14:paraId="6CB3D941" w14:textId="65FD96E8" w:rsidR="00F27799" w:rsidRPr="004B37C4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FF373C"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4AA29669" w14:textId="41E18FA3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</w:rPr>
              <w:t>Notificar al usuario estado de la operación</w:t>
            </w:r>
          </w:p>
        </w:tc>
      </w:tr>
      <w:tr w:rsidR="00F27799" w:rsidRPr="000463D8" w14:paraId="3EC40C85" w14:textId="77777777" w:rsidTr="006F0AB0">
        <w:trPr>
          <w:jc w:val="center"/>
        </w:trPr>
        <w:tc>
          <w:tcPr>
            <w:tcW w:w="704" w:type="dxa"/>
            <w:gridSpan w:val="2"/>
          </w:tcPr>
          <w:p w14:paraId="4AAE2A6B" w14:textId="022E2715" w:rsidR="00F27799" w:rsidRPr="009B5A5F" w:rsidRDefault="00F27799" w:rsidP="00F2779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169E3400" w14:textId="59E6B156" w:rsidR="00F27799" w:rsidRDefault="00F27799" w:rsidP="00F2779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08" w:type="dxa"/>
          </w:tcPr>
          <w:p w14:paraId="4E3D9168" w14:textId="46877672" w:rsidR="00F27799" w:rsidRPr="004B37C4" w:rsidRDefault="00F27799" w:rsidP="00F2779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CD1DAE">
              <w:rPr>
                <w:rFonts w:ascii="Arial" w:hAnsi="Arial" w:cs="Arial"/>
                <w:lang w:val="es-ES" w:eastAsia="es-ES"/>
              </w:rPr>
              <w:t>1</w:t>
            </w:r>
            <w:r w:rsidR="00FF373C"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</w:tcPr>
          <w:p w14:paraId="2B001F78" w14:textId="1E3C3E79" w:rsidR="00F27799" w:rsidRPr="004B37C4" w:rsidRDefault="00F27799" w:rsidP="00F2779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CD1DAE">
              <w:rPr>
                <w:rFonts w:ascii="Arial" w:hAnsi="Arial" w:cs="Arial"/>
              </w:rPr>
              <w:t xml:space="preserve">Cargar formulario </w:t>
            </w:r>
            <w:r>
              <w:rPr>
                <w:rFonts w:ascii="Arial" w:hAnsi="Arial" w:cs="Arial"/>
              </w:rPr>
              <w:t>menú principal</w:t>
            </w:r>
            <w:r w:rsidRPr="00CD1DAE">
              <w:rPr>
                <w:rFonts w:ascii="Arial" w:hAnsi="Arial" w:cs="Arial"/>
              </w:rPr>
              <w:t>.</w:t>
            </w:r>
          </w:p>
        </w:tc>
      </w:tr>
      <w:tr w:rsidR="00F27799" w:rsidRPr="000463D8" w14:paraId="513901F0" w14:textId="77777777" w:rsidTr="00620466">
        <w:trPr>
          <w:jc w:val="center"/>
        </w:trPr>
        <w:tc>
          <w:tcPr>
            <w:tcW w:w="9658" w:type="dxa"/>
            <w:gridSpan w:val="9"/>
          </w:tcPr>
          <w:p w14:paraId="38C46045" w14:textId="77777777" w:rsidR="0092600C" w:rsidRDefault="0092600C" w:rsidP="00F27799">
            <w:pPr>
              <w:rPr>
                <w:rFonts w:ascii="Arial" w:hAnsi="Arial" w:cs="Arial"/>
                <w:b/>
              </w:rPr>
            </w:pPr>
          </w:p>
          <w:p w14:paraId="2436A42F" w14:textId="77777777" w:rsidR="00F27799" w:rsidRPr="00CC2F74" w:rsidRDefault="00F27799" w:rsidP="00F2779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3BB3DA7" w14:textId="60ADFE79" w:rsidR="003A3F7B" w:rsidRPr="007C69E9" w:rsidRDefault="00F27799" w:rsidP="0092600C">
            <w:pPr>
              <w:pStyle w:val="Default"/>
              <w:jc w:val="both"/>
              <w:rPr>
                <w:rFonts w:ascii="Arial" w:hAnsi="Arial" w:cs="Arial"/>
                <w:color w:val="0000FF"/>
                <w:sz w:val="14"/>
                <w:szCs w:val="14"/>
                <w:lang w:eastAsia="es-ES"/>
              </w:rPr>
            </w:pPr>
            <w:r>
              <w:rPr>
                <w:rFonts w:ascii="Arial" w:hAnsi="Arial" w:cs="Arial"/>
                <w:sz w:val="20"/>
                <w:szCs w:val="20"/>
              </w:rPr>
              <w:t>El usuario podrá registrar un componente nuevo en la base de datos.</w:t>
            </w:r>
          </w:p>
        </w:tc>
      </w:tr>
      <w:tr w:rsidR="00FF373C" w:rsidRPr="000463D8" w14:paraId="1B47F47C" w14:textId="77777777" w:rsidTr="00620466">
        <w:trPr>
          <w:jc w:val="center"/>
        </w:trPr>
        <w:tc>
          <w:tcPr>
            <w:tcW w:w="9658" w:type="dxa"/>
            <w:gridSpan w:val="9"/>
          </w:tcPr>
          <w:p w14:paraId="6D8ED32A" w14:textId="03CE7180" w:rsidR="00FF373C" w:rsidRPr="000463D8" w:rsidRDefault="00FF373C" w:rsidP="0092600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FF373C" w:rsidRPr="000463D8" w14:paraId="6744D175" w14:textId="77777777" w:rsidTr="00FF373C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7C8945FB" w14:textId="3493EBC6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394EA9AB" w14:textId="29C8D99B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2BEE1267" w14:textId="1950DE83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F373C" w:rsidRPr="000463D8" w14:paraId="0DB9910E" w14:textId="77777777" w:rsidTr="00FF373C">
        <w:trPr>
          <w:jc w:val="center"/>
        </w:trPr>
        <w:tc>
          <w:tcPr>
            <w:tcW w:w="704" w:type="dxa"/>
            <w:gridSpan w:val="2"/>
          </w:tcPr>
          <w:p w14:paraId="45764C8C" w14:textId="0E95CDAC" w:rsidR="00FF373C" w:rsidRPr="00FF373C" w:rsidRDefault="00FF373C" w:rsidP="00FF373C">
            <w:pPr>
              <w:jc w:val="center"/>
              <w:rPr>
                <w:rFonts w:ascii="Arial" w:hAnsi="Arial" w:cs="Arial"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66636130" w14:textId="58305C46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0D944F79" w14:textId="5F34AE60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FF373C" w:rsidRPr="000463D8" w14:paraId="71CD4DAA" w14:textId="77777777" w:rsidTr="00FF373C">
        <w:trPr>
          <w:jc w:val="center"/>
        </w:trPr>
        <w:tc>
          <w:tcPr>
            <w:tcW w:w="704" w:type="dxa"/>
            <w:gridSpan w:val="2"/>
          </w:tcPr>
          <w:p w14:paraId="225219C1" w14:textId="23FFED31" w:rsidR="00FF373C" w:rsidRPr="00FF373C" w:rsidRDefault="00FF373C" w:rsidP="00FF37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4253" w:type="dxa"/>
            <w:gridSpan w:val="4"/>
          </w:tcPr>
          <w:p w14:paraId="42B2D602" w14:textId="7115BA9B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61C8DCD9" w14:textId="69A4CFBB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FF373C" w:rsidRPr="000463D8" w14:paraId="3DB2C39F" w14:textId="77777777" w:rsidTr="00FF373C">
        <w:trPr>
          <w:jc w:val="center"/>
        </w:trPr>
        <w:tc>
          <w:tcPr>
            <w:tcW w:w="704" w:type="dxa"/>
            <w:gridSpan w:val="2"/>
          </w:tcPr>
          <w:p w14:paraId="532AD388" w14:textId="2C3B4300" w:rsidR="00FF373C" w:rsidRPr="00FF373C" w:rsidRDefault="00FF373C" w:rsidP="00FF373C">
            <w:pPr>
              <w:jc w:val="center"/>
              <w:rPr>
                <w:rFonts w:ascii="Arial" w:hAnsi="Arial" w:cs="Arial"/>
              </w:rPr>
            </w:pPr>
            <w:r w:rsidRPr="00FF373C">
              <w:rPr>
                <w:rFonts w:ascii="Arial" w:hAnsi="Arial" w:cs="Arial"/>
              </w:rPr>
              <w:t>11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2D01E4CB" w14:textId="3B217BC3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701" w:type="dxa"/>
            <w:gridSpan w:val="3"/>
          </w:tcPr>
          <w:p w14:paraId="3CB31829" w14:textId="6A69DC32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FF373C" w:rsidRPr="000463D8" w14:paraId="3051D5A7" w14:textId="77777777" w:rsidTr="00FF373C">
        <w:trPr>
          <w:jc w:val="center"/>
        </w:trPr>
        <w:tc>
          <w:tcPr>
            <w:tcW w:w="704" w:type="dxa"/>
            <w:gridSpan w:val="2"/>
          </w:tcPr>
          <w:p w14:paraId="0E0785BA" w14:textId="04D29124" w:rsidR="00FF373C" w:rsidRPr="00FF373C" w:rsidRDefault="00FF373C" w:rsidP="00FF37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12A</w:t>
            </w:r>
          </w:p>
        </w:tc>
        <w:tc>
          <w:tcPr>
            <w:tcW w:w="4253" w:type="dxa"/>
            <w:gridSpan w:val="4"/>
          </w:tcPr>
          <w:p w14:paraId="51A1F7AD" w14:textId="0F57B6BC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cliente agotado”</w:t>
            </w:r>
          </w:p>
        </w:tc>
        <w:tc>
          <w:tcPr>
            <w:tcW w:w="4701" w:type="dxa"/>
            <w:gridSpan w:val="3"/>
          </w:tcPr>
          <w:p w14:paraId="4DA79026" w14:textId="200355FE" w:rsidR="00FF373C" w:rsidRPr="000463D8" w:rsidRDefault="00FF373C" w:rsidP="00FF373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cliente agotado”</w:t>
            </w:r>
          </w:p>
        </w:tc>
      </w:tr>
      <w:tr w:rsidR="006F37F3" w:rsidRPr="000463D8" w14:paraId="261C027B" w14:textId="77777777" w:rsidTr="00620466">
        <w:trPr>
          <w:jc w:val="center"/>
        </w:trPr>
        <w:tc>
          <w:tcPr>
            <w:tcW w:w="9658" w:type="dxa"/>
            <w:gridSpan w:val="9"/>
          </w:tcPr>
          <w:p w14:paraId="02078116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32EC421F" w14:textId="5E30EC04" w:rsidR="006F37F3" w:rsidRDefault="006F37F3" w:rsidP="006F37F3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FA04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Retirar</w:t>
            </w:r>
            <w:r>
              <w:rPr>
                <w:rFonts w:ascii="Arial" w:eastAsia="Arial Unicode MS" w:hAnsi="Arial" w:cs="Arial"/>
                <w:lang w:val="es-ES"/>
              </w:rPr>
              <w:t xml:space="preserve"> componente</w:t>
            </w:r>
          </w:p>
          <w:p w14:paraId="05F86A8B" w14:textId="74EFE9E1" w:rsidR="006F37F3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6F37F3" w:rsidRPr="000463D8" w14:paraId="05C32827" w14:textId="77777777" w:rsidTr="006F37F3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50D97016" w14:textId="70389DB4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40ADEA70" w14:textId="4706FD59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6B079A7C" w14:textId="72321C04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2BD0D68A" w14:textId="0769B9BF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F37F3" w:rsidRPr="000463D8" w14:paraId="61759B78" w14:textId="77777777" w:rsidTr="006F37F3">
        <w:trPr>
          <w:jc w:val="center"/>
        </w:trPr>
        <w:tc>
          <w:tcPr>
            <w:tcW w:w="704" w:type="dxa"/>
            <w:gridSpan w:val="2"/>
          </w:tcPr>
          <w:p w14:paraId="6EBF27F0" w14:textId="597C2AAE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366C029F" w14:textId="67F65E53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click </w:t>
            </w:r>
            <w:r>
              <w:rPr>
                <w:rFonts w:ascii="Arial" w:hAnsi="Arial" w:cs="Arial"/>
                <w:lang w:val="es-ES" w:eastAsia="es-ES"/>
              </w:rPr>
              <w:t>a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l botón </w:t>
            </w:r>
            <w:r w:rsidRPr="007C459D">
              <w:rPr>
                <w:rFonts w:ascii="Arial" w:hAnsi="Arial" w:cs="Arial"/>
                <w:b/>
                <w:lang w:val="es-ES" w:eastAsia="es-ES"/>
              </w:rPr>
              <w:t>ACCIONES</w:t>
            </w:r>
            <w:r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08" w:type="dxa"/>
          </w:tcPr>
          <w:p w14:paraId="68AD5EE8" w14:textId="062A1182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5E1EDF9E" w14:textId="1BED4104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en base de datos</w:t>
            </w:r>
          </w:p>
        </w:tc>
      </w:tr>
      <w:tr w:rsidR="006F37F3" w:rsidRPr="000463D8" w14:paraId="6A8FE1F4" w14:textId="77777777" w:rsidTr="006F37F3">
        <w:trPr>
          <w:jc w:val="center"/>
        </w:trPr>
        <w:tc>
          <w:tcPr>
            <w:tcW w:w="704" w:type="dxa"/>
            <w:gridSpan w:val="2"/>
          </w:tcPr>
          <w:p w14:paraId="11CCC02C" w14:textId="4F2FAEC3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76F51054" w14:textId="75B58156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32805722" w14:textId="698E120E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93" w:type="dxa"/>
            <w:gridSpan w:val="2"/>
          </w:tcPr>
          <w:p w14:paraId="009B8D7F" w14:textId="7E895602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 xml:space="preserve">acción en </w:t>
            </w:r>
            <w:r w:rsidRPr="004E09E9">
              <w:rPr>
                <w:rFonts w:ascii="Arial" w:hAnsi="Arial" w:cs="Arial"/>
                <w:lang w:val="es-ES" w:eastAsia="es-ES"/>
              </w:rPr>
              <w:t xml:space="preserve"> componente</w:t>
            </w:r>
          </w:p>
        </w:tc>
      </w:tr>
      <w:tr w:rsidR="006F37F3" w:rsidRPr="000463D8" w14:paraId="0011DDE7" w14:textId="77777777" w:rsidTr="006F37F3">
        <w:trPr>
          <w:jc w:val="center"/>
        </w:trPr>
        <w:tc>
          <w:tcPr>
            <w:tcW w:w="704" w:type="dxa"/>
            <w:gridSpan w:val="2"/>
          </w:tcPr>
          <w:p w14:paraId="7792278D" w14:textId="48B2F850" w:rsidR="006F37F3" w:rsidRDefault="006F37F3" w:rsidP="006F37F3">
            <w:pPr>
              <w:jc w:val="center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3D0442C3" w14:textId="30FF9089" w:rsidR="006F37F3" w:rsidRDefault="006F37F3" w:rsidP="006F37F3">
            <w:pPr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>
              <w:rPr>
                <w:rFonts w:ascii="Arial" w:hAnsi="Arial" w:cs="Arial"/>
                <w:b/>
                <w:lang w:val="es-ES" w:eastAsia="es-ES"/>
              </w:rPr>
              <w:t>RETIRAR</w:t>
            </w:r>
          </w:p>
        </w:tc>
        <w:tc>
          <w:tcPr>
            <w:tcW w:w="708" w:type="dxa"/>
          </w:tcPr>
          <w:p w14:paraId="67820B07" w14:textId="117154E4" w:rsidR="006F37F3" w:rsidRPr="006F37F3" w:rsidRDefault="006F37F3" w:rsidP="006F37F3">
            <w:pPr>
              <w:jc w:val="center"/>
              <w:rPr>
                <w:rFonts w:ascii="Arial" w:eastAsia="Arial Unicode MS" w:hAnsi="Arial" w:cs="Arial"/>
                <w:lang w:val="es-ES"/>
              </w:rPr>
            </w:pPr>
            <w:r w:rsidRPr="006F37F3">
              <w:rPr>
                <w:rFonts w:ascii="Arial" w:eastAsia="Arial Unicode MS" w:hAnsi="Arial" w:cs="Arial"/>
                <w:lang w:val="es-ES"/>
              </w:rPr>
              <w:t>7</w:t>
            </w:r>
          </w:p>
        </w:tc>
        <w:tc>
          <w:tcPr>
            <w:tcW w:w="3993" w:type="dxa"/>
            <w:gridSpan w:val="2"/>
          </w:tcPr>
          <w:p w14:paraId="02EE03BB" w14:textId="7AA1AA07" w:rsidR="006F37F3" w:rsidRPr="006F37F3" w:rsidRDefault="006F37F3" w:rsidP="006F37F3">
            <w:pPr>
              <w:rPr>
                <w:rFonts w:ascii="Arial" w:eastAsia="Arial Unicode MS" w:hAnsi="Arial" w:cs="Arial"/>
                <w:lang w:val="es-ES"/>
              </w:rPr>
            </w:pPr>
            <w:r w:rsidRPr="006F37F3">
              <w:rPr>
                <w:rFonts w:ascii="Arial" w:eastAsia="Arial Unicode MS" w:hAnsi="Arial" w:cs="Arial"/>
                <w:lang w:val="es-ES"/>
              </w:rPr>
              <w:t>Cargar formulario retirar componente</w:t>
            </w:r>
          </w:p>
        </w:tc>
      </w:tr>
      <w:tr w:rsidR="006F37F3" w:rsidRPr="000463D8" w14:paraId="18B97432" w14:textId="77777777" w:rsidTr="006F37F3">
        <w:trPr>
          <w:jc w:val="center"/>
        </w:trPr>
        <w:tc>
          <w:tcPr>
            <w:tcW w:w="704" w:type="dxa"/>
            <w:gridSpan w:val="2"/>
          </w:tcPr>
          <w:p w14:paraId="691F91AB" w14:textId="7ECFA34E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7B244C92" w14:textId="0597F1F0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Seleccionar componente</w:t>
            </w:r>
          </w:p>
        </w:tc>
        <w:tc>
          <w:tcPr>
            <w:tcW w:w="708" w:type="dxa"/>
          </w:tcPr>
          <w:p w14:paraId="3A9A7C1E" w14:textId="77777777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3993" w:type="dxa"/>
            <w:gridSpan w:val="2"/>
          </w:tcPr>
          <w:p w14:paraId="53986722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6F37F3" w:rsidRPr="000463D8" w14:paraId="7C5773A4" w14:textId="77777777" w:rsidTr="006F37F3">
        <w:trPr>
          <w:jc w:val="center"/>
        </w:trPr>
        <w:tc>
          <w:tcPr>
            <w:tcW w:w="704" w:type="dxa"/>
            <w:gridSpan w:val="2"/>
          </w:tcPr>
          <w:p w14:paraId="1DAB6AC6" w14:textId="15DC935D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253" w:type="dxa"/>
            <w:gridSpan w:val="4"/>
          </w:tcPr>
          <w:p w14:paraId="542BE1C7" w14:textId="55B8781E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</w:tcPr>
          <w:p w14:paraId="328183CF" w14:textId="77777777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3993" w:type="dxa"/>
            <w:gridSpan w:val="2"/>
          </w:tcPr>
          <w:p w14:paraId="2DAA60FC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6F37F3" w:rsidRPr="000463D8" w14:paraId="20D03774" w14:textId="77777777" w:rsidTr="006F37F3">
        <w:trPr>
          <w:jc w:val="center"/>
        </w:trPr>
        <w:tc>
          <w:tcPr>
            <w:tcW w:w="704" w:type="dxa"/>
            <w:gridSpan w:val="2"/>
          </w:tcPr>
          <w:p w14:paraId="52CBC3E5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6E2702B4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699F9D69" w14:textId="199AE7C5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</w:tcPr>
          <w:p w14:paraId="2B66C63F" w14:textId="0BBA7FE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6F37F3" w:rsidRPr="000463D8" w14:paraId="5CA99C2A" w14:textId="77777777" w:rsidTr="006F37F3">
        <w:trPr>
          <w:jc w:val="center"/>
        </w:trPr>
        <w:tc>
          <w:tcPr>
            <w:tcW w:w="704" w:type="dxa"/>
            <w:gridSpan w:val="2"/>
          </w:tcPr>
          <w:p w14:paraId="1A6F6B32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3F700FAB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4915D6EE" w14:textId="10F6A9CA" w:rsidR="006F37F3" w:rsidRDefault="006F37F3" w:rsidP="006F37F3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3993" w:type="dxa"/>
            <w:gridSpan w:val="2"/>
          </w:tcPr>
          <w:p w14:paraId="65E3510F" w14:textId="01FC7F6C" w:rsidR="006F37F3" w:rsidRDefault="006F37F3" w:rsidP="006F3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Mensaje: “Esta seguro de eliminar el componente”</w:t>
            </w:r>
          </w:p>
        </w:tc>
      </w:tr>
      <w:tr w:rsidR="006F37F3" w:rsidRPr="000463D8" w14:paraId="216D7FAA" w14:textId="77777777" w:rsidTr="006F37F3">
        <w:trPr>
          <w:jc w:val="center"/>
        </w:trPr>
        <w:tc>
          <w:tcPr>
            <w:tcW w:w="704" w:type="dxa"/>
            <w:gridSpan w:val="2"/>
          </w:tcPr>
          <w:p w14:paraId="6EEC2B70" w14:textId="5D239CF0" w:rsidR="006F37F3" w:rsidRPr="006F37F3" w:rsidRDefault="006F37F3" w:rsidP="006F37F3">
            <w:pPr>
              <w:jc w:val="center"/>
              <w:rPr>
                <w:rFonts w:ascii="Arial" w:eastAsia="Arial Unicode MS" w:hAnsi="Arial" w:cs="Arial"/>
                <w:lang w:val="es-ES"/>
              </w:rPr>
            </w:pPr>
            <w:r w:rsidRPr="006F37F3">
              <w:rPr>
                <w:rFonts w:ascii="Arial" w:eastAsia="Arial Unicode MS" w:hAnsi="Arial" w:cs="Arial"/>
                <w:lang w:val="es-ES"/>
              </w:rPr>
              <w:t>1</w:t>
            </w:r>
            <w:r>
              <w:rPr>
                <w:rFonts w:ascii="Arial" w:eastAsia="Arial Unicode MS" w:hAnsi="Arial" w:cs="Arial"/>
                <w:lang w:val="es-ES"/>
              </w:rPr>
              <w:t>2</w:t>
            </w:r>
          </w:p>
        </w:tc>
        <w:tc>
          <w:tcPr>
            <w:tcW w:w="4253" w:type="dxa"/>
            <w:gridSpan w:val="4"/>
          </w:tcPr>
          <w:p w14:paraId="754B60C5" w14:textId="222E68DE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</w:tcPr>
          <w:p w14:paraId="67CC53C9" w14:textId="0D49E0AE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13</w:t>
            </w:r>
          </w:p>
        </w:tc>
        <w:tc>
          <w:tcPr>
            <w:tcW w:w="3993" w:type="dxa"/>
            <w:gridSpan w:val="2"/>
          </w:tcPr>
          <w:p w14:paraId="24B7275A" w14:textId="76FDD55E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Eliminar asociaciones</w:t>
            </w:r>
          </w:p>
        </w:tc>
      </w:tr>
      <w:tr w:rsidR="006F37F3" w:rsidRPr="000463D8" w14:paraId="60FCC62D" w14:textId="77777777" w:rsidTr="006F37F3">
        <w:trPr>
          <w:jc w:val="center"/>
        </w:trPr>
        <w:tc>
          <w:tcPr>
            <w:tcW w:w="704" w:type="dxa"/>
            <w:gridSpan w:val="2"/>
          </w:tcPr>
          <w:p w14:paraId="2D4B23B0" w14:textId="77777777" w:rsidR="006F37F3" w:rsidRPr="006F37F3" w:rsidRDefault="006F37F3" w:rsidP="006F37F3">
            <w:pPr>
              <w:jc w:val="center"/>
              <w:rPr>
                <w:rFonts w:ascii="Arial" w:eastAsia="Arial Unicode MS" w:hAnsi="Arial" w:cs="Arial"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36A4D2BB" w14:textId="77777777" w:rsidR="006F37F3" w:rsidRDefault="006F37F3" w:rsidP="006F37F3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6C3527D2" w14:textId="52DF8129" w:rsidR="006F37F3" w:rsidRDefault="006F37F3" w:rsidP="006F37F3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14</w:t>
            </w:r>
          </w:p>
        </w:tc>
        <w:tc>
          <w:tcPr>
            <w:tcW w:w="3993" w:type="dxa"/>
            <w:gridSpan w:val="2"/>
          </w:tcPr>
          <w:p w14:paraId="4E45A5F7" w14:textId="65723DBD" w:rsidR="006F37F3" w:rsidRDefault="006F37F3" w:rsidP="006F3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Guardar datos en carpeta </w:t>
            </w:r>
            <w:r w:rsidRPr="006F37F3">
              <w:rPr>
                <w:rFonts w:ascii="Arial" w:hAnsi="Arial" w:cs="Arial"/>
                <w:b/>
              </w:rPr>
              <w:t>retirados</w:t>
            </w:r>
          </w:p>
        </w:tc>
      </w:tr>
      <w:tr w:rsidR="006F37F3" w:rsidRPr="000463D8" w14:paraId="7EBC8020" w14:textId="77777777" w:rsidTr="006F37F3">
        <w:trPr>
          <w:jc w:val="center"/>
        </w:trPr>
        <w:tc>
          <w:tcPr>
            <w:tcW w:w="704" w:type="dxa"/>
            <w:gridSpan w:val="2"/>
          </w:tcPr>
          <w:p w14:paraId="00C759AE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7AC80F2C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67FAF635" w14:textId="1714BA9B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15</w:t>
            </w:r>
          </w:p>
        </w:tc>
        <w:tc>
          <w:tcPr>
            <w:tcW w:w="3993" w:type="dxa"/>
            <w:gridSpan w:val="2"/>
          </w:tcPr>
          <w:p w14:paraId="21C431F0" w14:textId="3EACEB32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6F37F3" w:rsidRPr="000463D8" w14:paraId="11B36E05" w14:textId="77777777" w:rsidTr="006F37F3">
        <w:trPr>
          <w:jc w:val="center"/>
        </w:trPr>
        <w:tc>
          <w:tcPr>
            <w:tcW w:w="704" w:type="dxa"/>
            <w:gridSpan w:val="2"/>
          </w:tcPr>
          <w:p w14:paraId="208C57D1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4311C112" w14:textId="7777777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1B28A8B5" w14:textId="0336E312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16</w:t>
            </w:r>
          </w:p>
        </w:tc>
        <w:tc>
          <w:tcPr>
            <w:tcW w:w="3993" w:type="dxa"/>
            <w:gridSpan w:val="2"/>
          </w:tcPr>
          <w:p w14:paraId="01DCE114" w14:textId="2A2EF9C3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Cargar formulario menú general</w:t>
            </w:r>
          </w:p>
        </w:tc>
      </w:tr>
      <w:tr w:rsidR="006F37F3" w:rsidRPr="000463D8" w14:paraId="11CBB4E9" w14:textId="77777777" w:rsidTr="00F91BAA">
        <w:trPr>
          <w:jc w:val="center"/>
        </w:trPr>
        <w:tc>
          <w:tcPr>
            <w:tcW w:w="9658" w:type="dxa"/>
            <w:gridSpan w:val="9"/>
          </w:tcPr>
          <w:p w14:paraId="10C05F3C" w14:textId="77777777" w:rsidR="006F37F3" w:rsidRPr="00CC2F74" w:rsidRDefault="006F37F3" w:rsidP="006F37F3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AC424FC" w14:textId="01F5A876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 xml:space="preserve">El usuario podrá </w:t>
            </w:r>
            <w:r>
              <w:rPr>
                <w:rFonts w:ascii="Arial" w:hAnsi="Arial" w:cs="Arial"/>
              </w:rPr>
              <w:t>reti</w:t>
            </w:r>
            <w:r>
              <w:rPr>
                <w:rFonts w:ascii="Arial" w:hAnsi="Arial" w:cs="Arial"/>
              </w:rPr>
              <w:t xml:space="preserve">rar un componente </w:t>
            </w:r>
            <w:r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la base de datos.</w:t>
            </w:r>
          </w:p>
        </w:tc>
      </w:tr>
      <w:tr w:rsidR="006F37F3" w:rsidRPr="000463D8" w14:paraId="62A020C5" w14:textId="77777777" w:rsidTr="00F91BAA">
        <w:trPr>
          <w:jc w:val="center"/>
        </w:trPr>
        <w:tc>
          <w:tcPr>
            <w:tcW w:w="9658" w:type="dxa"/>
            <w:gridSpan w:val="9"/>
          </w:tcPr>
          <w:p w14:paraId="377019F2" w14:textId="347CD0B5" w:rsidR="006F37F3" w:rsidRPr="000463D8" w:rsidRDefault="006F37F3" w:rsidP="006F37F3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6F37F3" w:rsidRPr="000463D8" w14:paraId="6C442A42" w14:textId="77777777" w:rsidTr="006F37F3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4EE80E8F" w14:textId="0F8EB82D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37835B77" w14:textId="713C543C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79667FDD" w14:textId="32788359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F37F3" w:rsidRPr="000463D8" w14:paraId="1D4B4FE4" w14:textId="77777777" w:rsidTr="000D0BBC">
        <w:trPr>
          <w:jc w:val="center"/>
        </w:trPr>
        <w:tc>
          <w:tcPr>
            <w:tcW w:w="704" w:type="dxa"/>
            <w:gridSpan w:val="2"/>
          </w:tcPr>
          <w:p w14:paraId="49F7E02F" w14:textId="7778445B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456034F4" w14:textId="5BE3547D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16DC523B" w14:textId="3B2D1BF2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6F37F3" w:rsidRPr="000463D8" w14:paraId="38A45DA2" w14:textId="77777777" w:rsidTr="000D0BBC">
        <w:trPr>
          <w:jc w:val="center"/>
        </w:trPr>
        <w:tc>
          <w:tcPr>
            <w:tcW w:w="704" w:type="dxa"/>
            <w:gridSpan w:val="2"/>
          </w:tcPr>
          <w:p w14:paraId="68AD2550" w14:textId="75FCF798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4253" w:type="dxa"/>
            <w:gridSpan w:val="4"/>
          </w:tcPr>
          <w:p w14:paraId="557D5CE1" w14:textId="30888430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45611661" w14:textId="00440127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6F37F3" w:rsidRPr="000463D8" w14:paraId="3145C89D" w14:textId="77777777" w:rsidTr="000D0BBC">
        <w:trPr>
          <w:jc w:val="center"/>
        </w:trPr>
        <w:tc>
          <w:tcPr>
            <w:tcW w:w="704" w:type="dxa"/>
            <w:gridSpan w:val="2"/>
          </w:tcPr>
          <w:p w14:paraId="078BC205" w14:textId="08C8EA3F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13A</w:t>
            </w:r>
          </w:p>
        </w:tc>
        <w:tc>
          <w:tcPr>
            <w:tcW w:w="4253" w:type="dxa"/>
            <w:gridSpan w:val="4"/>
          </w:tcPr>
          <w:p w14:paraId="179EDDA3" w14:textId="7F72DDD3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44A962F2" w14:textId="57F3B38D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6F37F3" w:rsidRPr="000463D8" w14:paraId="7A903D95" w14:textId="77777777" w:rsidTr="000D0BBC">
        <w:trPr>
          <w:jc w:val="center"/>
        </w:trPr>
        <w:tc>
          <w:tcPr>
            <w:tcW w:w="704" w:type="dxa"/>
            <w:gridSpan w:val="2"/>
          </w:tcPr>
          <w:p w14:paraId="5D2FE90D" w14:textId="2AF47128" w:rsidR="006F37F3" w:rsidRPr="000463D8" w:rsidRDefault="006F37F3" w:rsidP="006F37F3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65D51">
              <w:rPr>
                <w:rFonts w:ascii="Arial" w:hAnsi="Arial" w:cs="Arial"/>
              </w:rPr>
              <w:t>14A</w:t>
            </w:r>
          </w:p>
        </w:tc>
        <w:tc>
          <w:tcPr>
            <w:tcW w:w="4253" w:type="dxa"/>
            <w:gridSpan w:val="4"/>
          </w:tcPr>
          <w:p w14:paraId="120C7ED4" w14:textId="7EA5D70E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“tiempo de respuesta de cliente agotado”</w:t>
            </w:r>
          </w:p>
        </w:tc>
        <w:tc>
          <w:tcPr>
            <w:tcW w:w="4701" w:type="dxa"/>
            <w:gridSpan w:val="3"/>
          </w:tcPr>
          <w:p w14:paraId="046A3C19" w14:textId="3B3837E3" w:rsidR="006F37F3" w:rsidRPr="000463D8" w:rsidRDefault="006F37F3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cliente agotado”</w:t>
            </w:r>
          </w:p>
        </w:tc>
      </w:tr>
      <w:tr w:rsidR="00AC6BA2" w:rsidRPr="000463D8" w14:paraId="52BE6489" w14:textId="77777777" w:rsidTr="00C039C7">
        <w:trPr>
          <w:jc w:val="center"/>
        </w:trPr>
        <w:tc>
          <w:tcPr>
            <w:tcW w:w="9658" w:type="dxa"/>
            <w:gridSpan w:val="9"/>
          </w:tcPr>
          <w:p w14:paraId="27D8BD29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40DD899D" w14:textId="50B4B0D8" w:rsidR="00AC6BA2" w:rsidRDefault="00AC6BA2" w:rsidP="00AC6BA2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FA05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Re</w:t>
            </w:r>
            <w:r>
              <w:rPr>
                <w:rFonts w:ascii="Arial" w:eastAsia="Arial Unicode MS" w:hAnsi="Arial" w:cs="Arial"/>
                <w:lang w:val="es-ES"/>
              </w:rPr>
              <w:t>utilizar</w:t>
            </w:r>
            <w:r>
              <w:rPr>
                <w:rFonts w:ascii="Arial" w:eastAsia="Arial Unicode MS" w:hAnsi="Arial" w:cs="Arial"/>
                <w:lang w:val="es-ES"/>
              </w:rPr>
              <w:t xml:space="preserve"> componente</w:t>
            </w:r>
          </w:p>
          <w:p w14:paraId="04DDF9A2" w14:textId="77777777" w:rsidR="00AC6BA2" w:rsidRPr="000463D8" w:rsidRDefault="00AC6BA2" w:rsidP="006F37F3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AC6BA2" w:rsidRPr="000463D8" w14:paraId="56B2844D" w14:textId="77777777" w:rsidTr="00AC6BA2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0E161240" w14:textId="6E1F451F" w:rsidR="00AC6BA2" w:rsidRPr="000463D8" w:rsidRDefault="00AC6BA2" w:rsidP="00AC6BA2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7FC6E6DB" w14:textId="40ABAA53" w:rsidR="00AC6BA2" w:rsidRPr="000463D8" w:rsidRDefault="00AC6BA2" w:rsidP="00AC6BA2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C9355F3" w14:textId="14B219EE" w:rsidR="00AC6BA2" w:rsidRPr="000463D8" w:rsidRDefault="00AC6BA2" w:rsidP="00AC6BA2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0B54FE75" w14:textId="0F9988E5" w:rsidR="00AC6BA2" w:rsidRPr="000463D8" w:rsidRDefault="00AC6BA2" w:rsidP="00AC6BA2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C6BA2" w:rsidRPr="000463D8" w14:paraId="10119859" w14:textId="77777777" w:rsidTr="006F37F3">
        <w:trPr>
          <w:jc w:val="center"/>
        </w:trPr>
        <w:tc>
          <w:tcPr>
            <w:tcW w:w="704" w:type="dxa"/>
            <w:gridSpan w:val="2"/>
          </w:tcPr>
          <w:p w14:paraId="198A67D9" w14:textId="10256CF8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6DBEBC8E" w14:textId="06D22D48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click </w:t>
            </w:r>
            <w:r>
              <w:rPr>
                <w:rFonts w:ascii="Arial" w:hAnsi="Arial" w:cs="Arial"/>
                <w:lang w:val="es-ES" w:eastAsia="es-ES"/>
              </w:rPr>
              <w:t>a</w:t>
            </w:r>
            <w:r w:rsidRPr="00A50817">
              <w:rPr>
                <w:rFonts w:ascii="Arial" w:hAnsi="Arial" w:cs="Arial"/>
                <w:lang w:val="es-ES" w:eastAsia="es-ES"/>
              </w:rPr>
              <w:t xml:space="preserve">l botón </w:t>
            </w:r>
            <w:r w:rsidRPr="007C459D">
              <w:rPr>
                <w:rFonts w:ascii="Arial" w:hAnsi="Arial" w:cs="Arial"/>
                <w:b/>
                <w:lang w:val="es-ES" w:eastAsia="es-ES"/>
              </w:rPr>
              <w:t>ACCIONES</w:t>
            </w:r>
            <w:r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08" w:type="dxa"/>
          </w:tcPr>
          <w:p w14:paraId="495493CA" w14:textId="481FC5B3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4CB67E21" w14:textId="4E5961F4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 xml:space="preserve">componentes en carpeta </w:t>
            </w:r>
            <w:r w:rsidRPr="00AC6BA2">
              <w:rPr>
                <w:rFonts w:ascii="Arial" w:hAnsi="Arial" w:cs="Arial"/>
                <w:b/>
                <w:lang w:val="es-ES" w:eastAsia="es-ES"/>
              </w:rPr>
              <w:t>retirados</w:t>
            </w:r>
          </w:p>
        </w:tc>
      </w:tr>
      <w:tr w:rsidR="00AC6BA2" w:rsidRPr="000463D8" w14:paraId="01122A72" w14:textId="77777777" w:rsidTr="006F37F3">
        <w:trPr>
          <w:jc w:val="center"/>
        </w:trPr>
        <w:tc>
          <w:tcPr>
            <w:tcW w:w="704" w:type="dxa"/>
            <w:gridSpan w:val="2"/>
          </w:tcPr>
          <w:p w14:paraId="4CA1F832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7CBB6CB4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3D462DBA" w14:textId="6AFE30C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93" w:type="dxa"/>
            <w:gridSpan w:val="2"/>
          </w:tcPr>
          <w:p w14:paraId="4855079F" w14:textId="34A22EF1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 xml:space="preserve">acción en </w:t>
            </w:r>
            <w:r w:rsidRPr="004E09E9">
              <w:rPr>
                <w:rFonts w:ascii="Arial" w:hAnsi="Arial" w:cs="Arial"/>
                <w:lang w:val="es-ES" w:eastAsia="es-ES"/>
              </w:rPr>
              <w:t xml:space="preserve"> componente</w:t>
            </w:r>
          </w:p>
        </w:tc>
      </w:tr>
      <w:tr w:rsidR="00AC6BA2" w:rsidRPr="000463D8" w14:paraId="7B34DC47" w14:textId="77777777" w:rsidTr="006F37F3">
        <w:trPr>
          <w:jc w:val="center"/>
        </w:trPr>
        <w:tc>
          <w:tcPr>
            <w:tcW w:w="704" w:type="dxa"/>
            <w:gridSpan w:val="2"/>
          </w:tcPr>
          <w:p w14:paraId="30F2F610" w14:textId="4CEF95B6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73D68273" w14:textId="46A37AEA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>
              <w:rPr>
                <w:rFonts w:ascii="Arial" w:hAnsi="Arial" w:cs="Arial"/>
                <w:b/>
                <w:lang w:val="es-ES" w:eastAsia="es-ES"/>
              </w:rPr>
              <w:t>REUTILIZAR</w:t>
            </w:r>
          </w:p>
        </w:tc>
        <w:tc>
          <w:tcPr>
            <w:tcW w:w="708" w:type="dxa"/>
          </w:tcPr>
          <w:p w14:paraId="07577BCA" w14:textId="63B7CEF0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6F37F3">
              <w:rPr>
                <w:rFonts w:ascii="Arial" w:eastAsia="Arial Unicode MS" w:hAnsi="Arial" w:cs="Arial"/>
                <w:lang w:val="es-ES"/>
              </w:rPr>
              <w:t>7</w:t>
            </w:r>
          </w:p>
        </w:tc>
        <w:tc>
          <w:tcPr>
            <w:tcW w:w="3993" w:type="dxa"/>
            <w:gridSpan w:val="2"/>
          </w:tcPr>
          <w:p w14:paraId="4234B5F2" w14:textId="5FDB0270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6F37F3">
              <w:rPr>
                <w:rFonts w:ascii="Arial" w:eastAsia="Arial Unicode MS" w:hAnsi="Arial" w:cs="Arial"/>
                <w:lang w:val="es-ES"/>
              </w:rPr>
              <w:t>Cargar formulario re</w:t>
            </w:r>
            <w:r>
              <w:rPr>
                <w:rFonts w:ascii="Arial" w:eastAsia="Arial Unicode MS" w:hAnsi="Arial" w:cs="Arial"/>
                <w:lang w:val="es-ES"/>
              </w:rPr>
              <w:t>utilizar</w:t>
            </w:r>
            <w:r w:rsidRPr="006F37F3">
              <w:rPr>
                <w:rFonts w:ascii="Arial" w:eastAsia="Arial Unicode MS" w:hAnsi="Arial" w:cs="Arial"/>
                <w:lang w:val="es-ES"/>
              </w:rPr>
              <w:t xml:space="preserve"> componente</w:t>
            </w:r>
          </w:p>
        </w:tc>
      </w:tr>
      <w:tr w:rsidR="00AC6BA2" w:rsidRPr="000463D8" w14:paraId="572F99F8" w14:textId="77777777" w:rsidTr="006F37F3">
        <w:trPr>
          <w:jc w:val="center"/>
        </w:trPr>
        <w:tc>
          <w:tcPr>
            <w:tcW w:w="704" w:type="dxa"/>
            <w:gridSpan w:val="2"/>
          </w:tcPr>
          <w:p w14:paraId="35F3880E" w14:textId="6EBA40BC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5AB74917" w14:textId="7A525425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Seleccionar componente</w:t>
            </w:r>
          </w:p>
        </w:tc>
        <w:tc>
          <w:tcPr>
            <w:tcW w:w="708" w:type="dxa"/>
          </w:tcPr>
          <w:p w14:paraId="447BE68D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3993" w:type="dxa"/>
            <w:gridSpan w:val="2"/>
          </w:tcPr>
          <w:p w14:paraId="604877FA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AC6BA2" w:rsidRPr="000463D8" w14:paraId="5AB3696E" w14:textId="77777777" w:rsidTr="006F37F3">
        <w:trPr>
          <w:jc w:val="center"/>
        </w:trPr>
        <w:tc>
          <w:tcPr>
            <w:tcW w:w="704" w:type="dxa"/>
            <w:gridSpan w:val="2"/>
          </w:tcPr>
          <w:p w14:paraId="591A4797" w14:textId="4373065A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253" w:type="dxa"/>
            <w:gridSpan w:val="4"/>
          </w:tcPr>
          <w:p w14:paraId="60395940" w14:textId="2EC78EBA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75445D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</w:tcPr>
          <w:p w14:paraId="1321E497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3993" w:type="dxa"/>
            <w:gridSpan w:val="2"/>
          </w:tcPr>
          <w:p w14:paraId="164B1D65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AC6BA2" w:rsidRPr="000463D8" w14:paraId="684271FE" w14:textId="77777777" w:rsidTr="006F37F3">
        <w:trPr>
          <w:jc w:val="center"/>
        </w:trPr>
        <w:tc>
          <w:tcPr>
            <w:tcW w:w="704" w:type="dxa"/>
            <w:gridSpan w:val="2"/>
          </w:tcPr>
          <w:p w14:paraId="2FE09494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55B0AFA8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764F9B37" w14:textId="38BB3BDB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</w:tcPr>
          <w:p w14:paraId="67028F5B" w14:textId="01F40293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AC6BA2" w:rsidRPr="000463D8" w14:paraId="0C8DC651" w14:textId="77777777" w:rsidTr="006F37F3">
        <w:trPr>
          <w:jc w:val="center"/>
        </w:trPr>
        <w:tc>
          <w:tcPr>
            <w:tcW w:w="704" w:type="dxa"/>
            <w:gridSpan w:val="2"/>
          </w:tcPr>
          <w:p w14:paraId="581C189B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48E8CB66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25CFE0C6" w14:textId="091375DB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3993" w:type="dxa"/>
            <w:gridSpan w:val="2"/>
          </w:tcPr>
          <w:p w14:paraId="32EEC1CE" w14:textId="1ED261ED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Guardar información en base de datos</w:t>
            </w:r>
          </w:p>
        </w:tc>
      </w:tr>
      <w:tr w:rsidR="00AC6BA2" w:rsidRPr="000463D8" w14:paraId="54483E7E" w14:textId="77777777" w:rsidTr="006F37F3">
        <w:trPr>
          <w:jc w:val="center"/>
        </w:trPr>
        <w:tc>
          <w:tcPr>
            <w:tcW w:w="704" w:type="dxa"/>
            <w:gridSpan w:val="2"/>
          </w:tcPr>
          <w:p w14:paraId="35FDDA08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66A23F1E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795C5669" w14:textId="36F7C0B3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B8452C"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3993" w:type="dxa"/>
            <w:gridSpan w:val="2"/>
          </w:tcPr>
          <w:p w14:paraId="666BE54A" w14:textId="042072FF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Notificar al actor estado de la operación</w:t>
            </w:r>
          </w:p>
        </w:tc>
      </w:tr>
      <w:tr w:rsidR="00AC6BA2" w:rsidRPr="000463D8" w14:paraId="4952AF1C" w14:textId="77777777" w:rsidTr="006F37F3">
        <w:trPr>
          <w:jc w:val="center"/>
        </w:trPr>
        <w:tc>
          <w:tcPr>
            <w:tcW w:w="704" w:type="dxa"/>
            <w:gridSpan w:val="2"/>
          </w:tcPr>
          <w:p w14:paraId="72925637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73027224" w14:textId="77777777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708" w:type="dxa"/>
          </w:tcPr>
          <w:p w14:paraId="3FE1BA27" w14:textId="2B82680C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lang w:val="es-ES" w:eastAsia="es-ES"/>
              </w:rPr>
              <w:t>1</w:t>
            </w:r>
            <w:r w:rsidR="00B8452C"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3993" w:type="dxa"/>
            <w:gridSpan w:val="2"/>
          </w:tcPr>
          <w:p w14:paraId="51AF335F" w14:textId="4C9EDACF" w:rsidR="00AC6BA2" w:rsidRPr="000463D8" w:rsidRDefault="00AC6BA2" w:rsidP="00AC6BA2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Cargar formulario menú general</w:t>
            </w:r>
          </w:p>
        </w:tc>
      </w:tr>
      <w:tr w:rsidR="00B8452C" w:rsidRPr="000463D8" w14:paraId="3E3DAA27" w14:textId="77777777" w:rsidTr="00C6307C">
        <w:trPr>
          <w:jc w:val="center"/>
        </w:trPr>
        <w:tc>
          <w:tcPr>
            <w:tcW w:w="9658" w:type="dxa"/>
            <w:gridSpan w:val="9"/>
          </w:tcPr>
          <w:p w14:paraId="3483B7AE" w14:textId="77777777" w:rsidR="00B8452C" w:rsidRPr="00CC2F74" w:rsidRDefault="00B8452C" w:rsidP="00B8452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E84A3B8" w14:textId="350B7F33" w:rsidR="00B8452C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podrá </w:t>
            </w:r>
            <w:r>
              <w:rPr>
                <w:rFonts w:ascii="Arial" w:hAnsi="Arial" w:cs="Arial"/>
              </w:rPr>
              <w:t>reutilizar</w:t>
            </w:r>
            <w:r>
              <w:rPr>
                <w:rFonts w:ascii="Arial" w:hAnsi="Arial" w:cs="Arial"/>
              </w:rPr>
              <w:t xml:space="preserve"> un componente </w:t>
            </w:r>
            <w:r>
              <w:rPr>
                <w:rFonts w:ascii="Arial" w:hAnsi="Arial" w:cs="Arial"/>
              </w:rPr>
              <w:t>que ha sido retirado</w:t>
            </w:r>
            <w:r>
              <w:rPr>
                <w:rFonts w:ascii="Arial" w:hAnsi="Arial" w:cs="Arial"/>
              </w:rPr>
              <w:t>.</w:t>
            </w:r>
          </w:p>
          <w:p w14:paraId="253D5DA1" w14:textId="3C2A66ED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B8452C" w:rsidRPr="000463D8" w14:paraId="12CA7E9B" w14:textId="77777777" w:rsidTr="00C6307C">
        <w:trPr>
          <w:jc w:val="center"/>
        </w:trPr>
        <w:tc>
          <w:tcPr>
            <w:tcW w:w="9658" w:type="dxa"/>
            <w:gridSpan w:val="9"/>
          </w:tcPr>
          <w:p w14:paraId="2B19AB39" w14:textId="41BB6E56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B8452C" w:rsidRPr="000463D8" w14:paraId="5F1C826A" w14:textId="77777777" w:rsidTr="00B8452C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78B71169" w14:textId="74073112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2223F2DE" w14:textId="52F27C98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36185909" w14:textId="3BA2B334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8452C" w:rsidRPr="000463D8" w14:paraId="2748339B" w14:textId="77777777" w:rsidTr="0094181A">
        <w:trPr>
          <w:jc w:val="center"/>
        </w:trPr>
        <w:tc>
          <w:tcPr>
            <w:tcW w:w="704" w:type="dxa"/>
            <w:gridSpan w:val="2"/>
          </w:tcPr>
          <w:p w14:paraId="5129F5F5" w14:textId="6BC19F84" w:rsidR="00B8452C" w:rsidRPr="000463D8" w:rsidRDefault="00B8452C" w:rsidP="00B8452C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51CDAA6B" w14:textId="7E116BAF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5A0FB2B8" w14:textId="7D5D0597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B8452C" w:rsidRPr="000463D8" w14:paraId="5DFCC714" w14:textId="77777777" w:rsidTr="0094181A">
        <w:trPr>
          <w:jc w:val="center"/>
        </w:trPr>
        <w:tc>
          <w:tcPr>
            <w:tcW w:w="704" w:type="dxa"/>
            <w:gridSpan w:val="2"/>
          </w:tcPr>
          <w:p w14:paraId="4733F900" w14:textId="74AC7D25" w:rsidR="00B8452C" w:rsidRPr="000463D8" w:rsidRDefault="00B8452C" w:rsidP="00B8452C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4253" w:type="dxa"/>
            <w:gridSpan w:val="4"/>
          </w:tcPr>
          <w:p w14:paraId="2FE45AE7" w14:textId="1849E80F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66802AF4" w14:textId="6658456A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B8452C" w:rsidRPr="000463D8" w14:paraId="10211433" w14:textId="77777777" w:rsidTr="0094181A">
        <w:trPr>
          <w:jc w:val="center"/>
        </w:trPr>
        <w:tc>
          <w:tcPr>
            <w:tcW w:w="704" w:type="dxa"/>
            <w:gridSpan w:val="2"/>
          </w:tcPr>
          <w:p w14:paraId="0AED441D" w14:textId="371ECE2C" w:rsidR="00B8452C" w:rsidRPr="00B8452C" w:rsidRDefault="00B8452C" w:rsidP="00B8452C">
            <w:pPr>
              <w:jc w:val="center"/>
              <w:rPr>
                <w:rFonts w:ascii="Arial" w:eastAsia="Arial Unicode MS" w:hAnsi="Arial" w:cs="Arial"/>
                <w:lang w:val="es-ES"/>
              </w:rPr>
            </w:pPr>
            <w:r w:rsidRPr="00B8452C">
              <w:rPr>
                <w:rFonts w:ascii="Arial" w:eastAsia="Arial Unicode MS" w:hAnsi="Arial" w:cs="Arial"/>
                <w:lang w:val="es-ES"/>
              </w:rPr>
              <w:t>11A</w:t>
            </w:r>
          </w:p>
        </w:tc>
        <w:tc>
          <w:tcPr>
            <w:tcW w:w="4253" w:type="dxa"/>
            <w:gridSpan w:val="4"/>
          </w:tcPr>
          <w:p w14:paraId="4B5ABEA9" w14:textId="2FF52600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531594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El campo </w:t>
            </w:r>
            <w:r>
              <w:rPr>
                <w:rFonts w:ascii="Arial" w:hAnsi="Arial" w:cs="Arial"/>
                <w:b/>
              </w:rPr>
              <w:t xml:space="preserve">componente </w:t>
            </w:r>
            <w:r w:rsidRPr="00531594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 xml:space="preserve">o corresponde a una opción válida </w:t>
            </w:r>
          </w:p>
        </w:tc>
        <w:tc>
          <w:tcPr>
            <w:tcW w:w="4701" w:type="dxa"/>
            <w:gridSpan w:val="3"/>
          </w:tcPr>
          <w:p w14:paraId="73514716" w14:textId="523B3B72" w:rsidR="00B8452C" w:rsidRPr="000463D8" w:rsidRDefault="00B8452C" w:rsidP="00B8452C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: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[Id3]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El campo </w:t>
            </w:r>
            <w:r>
              <w:rPr>
                <w:rFonts w:ascii="Arial" w:hAnsi="Arial" w:cs="Arial"/>
                <w:b/>
                <w:color w:val="800000"/>
              </w:rPr>
              <w:t>componente</w:t>
            </w:r>
            <w:r>
              <w:rPr>
                <w:rFonts w:ascii="Arial" w:hAnsi="Arial" w:cs="Arial"/>
                <w:color w:val="800000"/>
              </w:rPr>
              <w:t xml:space="preserve"> no corresponde a una opción válida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</w:tc>
      </w:tr>
      <w:tr w:rsidR="00B8452C" w:rsidRPr="000463D8" w14:paraId="45180609" w14:textId="77777777" w:rsidTr="0094181A">
        <w:trPr>
          <w:jc w:val="center"/>
        </w:trPr>
        <w:tc>
          <w:tcPr>
            <w:tcW w:w="704" w:type="dxa"/>
            <w:gridSpan w:val="2"/>
          </w:tcPr>
          <w:p w14:paraId="6010B015" w14:textId="246A29E0" w:rsidR="00B8452C" w:rsidRPr="000463D8" w:rsidRDefault="00B8452C" w:rsidP="00B8452C">
            <w:pPr>
              <w:jc w:val="center"/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12A</w:t>
            </w:r>
          </w:p>
        </w:tc>
        <w:tc>
          <w:tcPr>
            <w:tcW w:w="4253" w:type="dxa"/>
            <w:gridSpan w:val="4"/>
          </w:tcPr>
          <w:p w14:paraId="7B40015F" w14:textId="2E074AB5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6181A15B" w14:textId="69102289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agotado”</w:t>
            </w:r>
          </w:p>
        </w:tc>
      </w:tr>
      <w:tr w:rsidR="00B8452C" w:rsidRPr="000463D8" w14:paraId="7262113F" w14:textId="77777777" w:rsidTr="0094181A">
        <w:trPr>
          <w:jc w:val="center"/>
        </w:trPr>
        <w:tc>
          <w:tcPr>
            <w:tcW w:w="704" w:type="dxa"/>
            <w:gridSpan w:val="2"/>
          </w:tcPr>
          <w:p w14:paraId="1FFB2741" w14:textId="1081F186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253" w:type="dxa"/>
            <w:gridSpan w:val="4"/>
          </w:tcPr>
          <w:p w14:paraId="011DA4C9" w14:textId="7614A16E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  <w:tc>
          <w:tcPr>
            <w:tcW w:w="4701" w:type="dxa"/>
            <w:gridSpan w:val="3"/>
          </w:tcPr>
          <w:p w14:paraId="69476106" w14:textId="007DD302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</w:tc>
      </w:tr>
      <w:tr w:rsidR="00B8452C" w:rsidRPr="000463D8" w14:paraId="5A28D4CE" w14:textId="77777777" w:rsidTr="00620466">
        <w:trPr>
          <w:jc w:val="center"/>
        </w:trPr>
        <w:tc>
          <w:tcPr>
            <w:tcW w:w="9658" w:type="dxa"/>
            <w:gridSpan w:val="9"/>
          </w:tcPr>
          <w:p w14:paraId="19337893" w14:textId="77777777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453C96B" w14:textId="488EEE62" w:rsidR="00B8452C" w:rsidRDefault="00B8452C" w:rsidP="00B8452C">
            <w:pPr>
              <w:rPr>
                <w:rFonts w:ascii="Arial" w:eastAsia="Arial Unicode MS" w:hAnsi="Arial" w:cs="Arial"/>
                <w:lang w:val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FA06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>Ejecutar acciones</w:t>
            </w:r>
          </w:p>
          <w:p w14:paraId="6683678F" w14:textId="5AABBE40" w:rsidR="00B8452C" w:rsidRPr="004B37C4" w:rsidRDefault="00B8452C" w:rsidP="00B8452C">
            <w:pP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</w:tc>
      </w:tr>
      <w:tr w:rsidR="00B8452C" w:rsidRPr="000463D8" w14:paraId="5B42E36D" w14:textId="77777777" w:rsidTr="004E09E9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6B78C657" w14:textId="5BE1FE7C" w:rsidR="00B8452C" w:rsidRPr="009B5A5F" w:rsidRDefault="00B8452C" w:rsidP="00B8452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135DD9D7" w14:textId="07ECD14A" w:rsidR="00B8452C" w:rsidRDefault="00B8452C" w:rsidP="00B8452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127AC5AE" w14:textId="2325A920" w:rsidR="00B8452C" w:rsidRPr="004B37C4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0AFE5D03" w14:textId="76D5EEAA" w:rsidR="00B8452C" w:rsidRPr="004B37C4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8452C" w:rsidRPr="000463D8" w14:paraId="5719E366" w14:textId="77777777" w:rsidTr="006F0AB0">
        <w:trPr>
          <w:jc w:val="center"/>
        </w:trPr>
        <w:tc>
          <w:tcPr>
            <w:tcW w:w="704" w:type="dxa"/>
            <w:gridSpan w:val="2"/>
          </w:tcPr>
          <w:p w14:paraId="301BB44D" w14:textId="0831D8E3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31E0B06F" w14:textId="50BE0DCC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ACCIONES</w:t>
            </w:r>
          </w:p>
        </w:tc>
        <w:tc>
          <w:tcPr>
            <w:tcW w:w="708" w:type="dxa"/>
          </w:tcPr>
          <w:p w14:paraId="13DD7096" w14:textId="033B1198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3134F14D" w14:textId="78155251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base de datos</w:t>
            </w:r>
          </w:p>
        </w:tc>
      </w:tr>
      <w:tr w:rsidR="00B8452C" w:rsidRPr="000463D8" w14:paraId="6B1ABD2F" w14:textId="77777777" w:rsidTr="006F0AB0">
        <w:trPr>
          <w:jc w:val="center"/>
        </w:trPr>
        <w:tc>
          <w:tcPr>
            <w:tcW w:w="704" w:type="dxa"/>
            <w:gridSpan w:val="2"/>
          </w:tcPr>
          <w:p w14:paraId="1735A463" w14:textId="77777777" w:rsidR="00B8452C" w:rsidRPr="009B5A5F" w:rsidRDefault="00B8452C" w:rsidP="00B8452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7FF025C1" w14:textId="77777777" w:rsidR="00B8452C" w:rsidRDefault="00B8452C" w:rsidP="00B8452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708" w:type="dxa"/>
          </w:tcPr>
          <w:p w14:paraId="3AE55B5E" w14:textId="6503F7D1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</w:tcPr>
          <w:p w14:paraId="0BEF018A" w14:textId="43AE3A3E" w:rsidR="00B8452C" w:rsidRPr="004E09E9" w:rsidRDefault="00B8452C" w:rsidP="00B8452C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 xml:space="preserve">acción en </w:t>
            </w:r>
            <w:r w:rsidRPr="004E09E9">
              <w:rPr>
                <w:rFonts w:ascii="Arial" w:hAnsi="Arial" w:cs="Arial"/>
                <w:lang w:val="es-ES" w:eastAsia="es-ES"/>
              </w:rPr>
              <w:t xml:space="preserve"> componente</w:t>
            </w:r>
          </w:p>
        </w:tc>
      </w:tr>
      <w:tr w:rsidR="00B8452C" w:rsidRPr="000463D8" w14:paraId="3814C5CE" w14:textId="77777777" w:rsidTr="006F0AB0">
        <w:trPr>
          <w:jc w:val="center"/>
        </w:trPr>
        <w:tc>
          <w:tcPr>
            <w:tcW w:w="704" w:type="dxa"/>
            <w:gridSpan w:val="2"/>
          </w:tcPr>
          <w:p w14:paraId="5A80CB43" w14:textId="16DDBB9F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1A02ACD9" w14:textId="7B167737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>
              <w:rPr>
                <w:rFonts w:ascii="Arial" w:hAnsi="Arial" w:cs="Arial"/>
                <w:b/>
                <w:lang w:val="es-ES" w:eastAsia="es-ES"/>
              </w:rPr>
              <w:t>EJECUT</w:t>
            </w:r>
            <w:r w:rsidRPr="00620466">
              <w:rPr>
                <w:rFonts w:ascii="Arial" w:hAnsi="Arial" w:cs="Arial"/>
                <w:b/>
                <w:lang w:val="es-ES" w:eastAsia="es-ES"/>
              </w:rPr>
              <w:t>AR</w:t>
            </w:r>
          </w:p>
        </w:tc>
        <w:tc>
          <w:tcPr>
            <w:tcW w:w="708" w:type="dxa"/>
          </w:tcPr>
          <w:p w14:paraId="73ADBCB2" w14:textId="77777777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6B2CFDE2" w14:textId="77777777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</w:p>
        </w:tc>
      </w:tr>
      <w:tr w:rsidR="00B8452C" w:rsidRPr="000463D8" w14:paraId="0CFA5A60" w14:textId="77777777" w:rsidTr="006F0AB0">
        <w:trPr>
          <w:jc w:val="center"/>
        </w:trPr>
        <w:tc>
          <w:tcPr>
            <w:tcW w:w="704" w:type="dxa"/>
            <w:gridSpan w:val="2"/>
          </w:tcPr>
          <w:p w14:paraId="2D715B5B" w14:textId="6B413073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</w:tcPr>
          <w:p w14:paraId="70CA8154" w14:textId="558365C3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Seleccionar acción  y componente</w:t>
            </w:r>
          </w:p>
        </w:tc>
        <w:tc>
          <w:tcPr>
            <w:tcW w:w="708" w:type="dxa"/>
          </w:tcPr>
          <w:p w14:paraId="23D07A77" w14:textId="77777777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0FF6DFF4" w14:textId="77777777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</w:p>
        </w:tc>
      </w:tr>
      <w:tr w:rsidR="00B8452C" w:rsidRPr="000463D8" w14:paraId="651CBE72" w14:textId="77777777" w:rsidTr="006F0AB0">
        <w:trPr>
          <w:jc w:val="center"/>
        </w:trPr>
        <w:tc>
          <w:tcPr>
            <w:tcW w:w="704" w:type="dxa"/>
            <w:gridSpan w:val="2"/>
          </w:tcPr>
          <w:p w14:paraId="7BD89ACC" w14:textId="158C3098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3FB78583" w14:textId="31300787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 w:rsidRPr="00FC758D">
              <w:rPr>
                <w:rFonts w:ascii="Arial" w:hAnsi="Arial" w:cs="Arial"/>
                <w:b/>
                <w:lang w:val="es-ES" w:eastAsia="es-ES"/>
              </w:rPr>
              <w:t>OK</w:t>
            </w:r>
            <w:r w:rsidRPr="00F30D3E"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08" w:type="dxa"/>
          </w:tcPr>
          <w:p w14:paraId="7E89C0BD" w14:textId="756C230C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</w:tcPr>
          <w:p w14:paraId="05B3FDD0" w14:textId="6E142A60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Validar información ingresada</w:t>
            </w:r>
          </w:p>
        </w:tc>
      </w:tr>
      <w:tr w:rsidR="00B8452C" w:rsidRPr="000463D8" w14:paraId="69930A50" w14:textId="77777777" w:rsidTr="006F0AB0">
        <w:trPr>
          <w:jc w:val="center"/>
        </w:trPr>
        <w:tc>
          <w:tcPr>
            <w:tcW w:w="704" w:type="dxa"/>
            <w:gridSpan w:val="2"/>
          </w:tcPr>
          <w:p w14:paraId="1AC309DC" w14:textId="77777777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475E0CB8" w14:textId="77777777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7E1AD9D6" w14:textId="47F04CD2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</w:tcPr>
          <w:p w14:paraId="6723F5A1" w14:textId="4AA4D1A0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Enviar trama solicitud </w:t>
            </w:r>
            <w:r>
              <w:rPr>
                <w:rFonts w:ascii="Arial" w:hAnsi="Arial" w:cs="Arial"/>
                <w:lang w:val="es-ES" w:eastAsia="es-ES"/>
              </w:rPr>
              <w:t xml:space="preserve">acción </w:t>
            </w:r>
            <w:r w:rsidRPr="00F30D3E">
              <w:rPr>
                <w:rFonts w:ascii="Arial" w:hAnsi="Arial" w:cs="Arial"/>
                <w:lang w:val="es-ES" w:eastAsia="es-ES"/>
              </w:rPr>
              <w:t>a cliente correspondiente</w:t>
            </w:r>
          </w:p>
        </w:tc>
      </w:tr>
      <w:tr w:rsidR="00B8452C" w:rsidRPr="000463D8" w14:paraId="652ED297" w14:textId="77777777" w:rsidTr="006F0AB0">
        <w:trPr>
          <w:jc w:val="center"/>
        </w:trPr>
        <w:tc>
          <w:tcPr>
            <w:tcW w:w="704" w:type="dxa"/>
            <w:gridSpan w:val="2"/>
          </w:tcPr>
          <w:p w14:paraId="56A5E5E1" w14:textId="239876C3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1</w:t>
            </w:r>
          </w:p>
        </w:tc>
        <w:tc>
          <w:tcPr>
            <w:tcW w:w="4253" w:type="dxa"/>
            <w:gridSpan w:val="4"/>
          </w:tcPr>
          <w:p w14:paraId="3570BA7C" w14:textId="64D84D0A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Validar solicitud de acción</w:t>
            </w:r>
          </w:p>
        </w:tc>
        <w:tc>
          <w:tcPr>
            <w:tcW w:w="708" w:type="dxa"/>
          </w:tcPr>
          <w:p w14:paraId="40AF0768" w14:textId="77777777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15BBEAE3" w14:textId="77777777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</w:p>
        </w:tc>
      </w:tr>
      <w:tr w:rsidR="00B8452C" w:rsidRPr="000463D8" w14:paraId="3B97AC8F" w14:textId="77777777" w:rsidTr="006F0AB0">
        <w:trPr>
          <w:jc w:val="center"/>
        </w:trPr>
        <w:tc>
          <w:tcPr>
            <w:tcW w:w="704" w:type="dxa"/>
            <w:gridSpan w:val="2"/>
          </w:tcPr>
          <w:p w14:paraId="7867F134" w14:textId="3F172C9F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2</w:t>
            </w:r>
          </w:p>
        </w:tc>
        <w:tc>
          <w:tcPr>
            <w:tcW w:w="4253" w:type="dxa"/>
            <w:gridSpan w:val="4"/>
          </w:tcPr>
          <w:p w14:paraId="469D5D7D" w14:textId="1E900A1B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Ejecutar acción dentro de componente</w:t>
            </w:r>
          </w:p>
        </w:tc>
        <w:tc>
          <w:tcPr>
            <w:tcW w:w="708" w:type="dxa"/>
          </w:tcPr>
          <w:p w14:paraId="1E185928" w14:textId="77777777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272117B8" w14:textId="77777777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</w:p>
        </w:tc>
      </w:tr>
      <w:tr w:rsidR="00B8452C" w:rsidRPr="000463D8" w14:paraId="46DBB9E2" w14:textId="77777777" w:rsidTr="006F0AB0">
        <w:trPr>
          <w:jc w:val="center"/>
        </w:trPr>
        <w:tc>
          <w:tcPr>
            <w:tcW w:w="704" w:type="dxa"/>
            <w:gridSpan w:val="2"/>
          </w:tcPr>
          <w:p w14:paraId="44C3C510" w14:textId="6378D79B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256BCBDC" w14:textId="41021529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Enviar trama confirmación </w:t>
            </w:r>
            <w:r>
              <w:rPr>
                <w:rFonts w:ascii="Arial" w:hAnsi="Arial" w:cs="Arial"/>
                <w:lang w:val="es-ES" w:eastAsia="es-ES"/>
              </w:rPr>
              <w:t>acción</w:t>
            </w:r>
          </w:p>
        </w:tc>
        <w:tc>
          <w:tcPr>
            <w:tcW w:w="708" w:type="dxa"/>
          </w:tcPr>
          <w:p w14:paraId="3378709E" w14:textId="0CE6C94A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2E8531FE" w14:textId="18FDE3F4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</w:rPr>
              <w:t>Notificar al usuario estado de la operación</w:t>
            </w:r>
          </w:p>
        </w:tc>
      </w:tr>
      <w:tr w:rsidR="00B8452C" w:rsidRPr="000463D8" w14:paraId="432FAABC" w14:textId="77777777" w:rsidTr="006F0AB0">
        <w:trPr>
          <w:jc w:val="center"/>
        </w:trPr>
        <w:tc>
          <w:tcPr>
            <w:tcW w:w="704" w:type="dxa"/>
            <w:gridSpan w:val="2"/>
          </w:tcPr>
          <w:p w14:paraId="07B0E47B" w14:textId="77777777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2839FF27" w14:textId="77777777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53FE450C" w14:textId="7581CC06" w:rsidR="00B8452C" w:rsidRPr="00F30D3E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15</w:t>
            </w:r>
          </w:p>
        </w:tc>
        <w:tc>
          <w:tcPr>
            <w:tcW w:w="3993" w:type="dxa"/>
            <w:gridSpan w:val="2"/>
          </w:tcPr>
          <w:p w14:paraId="5CABBAF2" w14:textId="414A1FFA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>menú principal</w:t>
            </w:r>
          </w:p>
        </w:tc>
      </w:tr>
      <w:tr w:rsidR="00B8452C" w:rsidRPr="000463D8" w14:paraId="7B9FBDD3" w14:textId="77777777" w:rsidTr="00620466">
        <w:trPr>
          <w:jc w:val="center"/>
        </w:trPr>
        <w:tc>
          <w:tcPr>
            <w:tcW w:w="9658" w:type="dxa"/>
            <w:gridSpan w:val="9"/>
          </w:tcPr>
          <w:p w14:paraId="09AE7F7C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</w:p>
          <w:p w14:paraId="19E68270" w14:textId="77777777" w:rsidR="00B8452C" w:rsidRPr="00CC2F74" w:rsidRDefault="00B8452C" w:rsidP="00B8452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1516BC2" w14:textId="065D708C" w:rsidR="00B8452C" w:rsidRPr="00F30D3E" w:rsidRDefault="00B8452C" w:rsidP="00B8452C">
            <w:pPr>
              <w:pStyle w:val="Default"/>
              <w:jc w:val="both"/>
              <w:rPr>
                <w:rFonts w:ascii="Arial" w:hAnsi="Arial" w:cs="Arial"/>
                <w:sz w:val="14"/>
                <w:szCs w:val="14"/>
                <w:lang w:eastAsia="es-ES"/>
              </w:rPr>
            </w:pPr>
            <w:r>
              <w:rPr>
                <w:rFonts w:ascii="Arial" w:hAnsi="Arial" w:cs="Arial"/>
                <w:sz w:val="20"/>
                <w:szCs w:val="20"/>
              </w:rPr>
              <w:t>El usuario podrá ejecutar una acción determinada dentro de un cliente.</w:t>
            </w:r>
          </w:p>
        </w:tc>
      </w:tr>
      <w:tr w:rsidR="00B8452C" w:rsidRPr="000463D8" w14:paraId="0ACCFFB4" w14:textId="77777777" w:rsidTr="00620466">
        <w:trPr>
          <w:jc w:val="center"/>
        </w:trPr>
        <w:tc>
          <w:tcPr>
            <w:tcW w:w="9658" w:type="dxa"/>
            <w:gridSpan w:val="9"/>
          </w:tcPr>
          <w:p w14:paraId="74CD80A4" w14:textId="49B35CB0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B8452C" w:rsidRPr="000463D8" w14:paraId="48106FC2" w14:textId="77777777" w:rsidTr="00B714AE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3D0D5FE8" w14:textId="1ED5AE9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452526D1" w14:textId="06978C0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1FACED18" w14:textId="7EE4CD93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8452C" w:rsidRPr="000463D8" w14:paraId="15E93AA9" w14:textId="77777777" w:rsidTr="00B714AE">
        <w:trPr>
          <w:jc w:val="center"/>
        </w:trPr>
        <w:tc>
          <w:tcPr>
            <w:tcW w:w="704" w:type="dxa"/>
            <w:gridSpan w:val="2"/>
          </w:tcPr>
          <w:p w14:paraId="60C7DB19" w14:textId="1A4A2D3D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6E2D4A89" w14:textId="2AB63AD4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5A915EA8" w14:textId="2BFB9D4D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B8452C" w:rsidRPr="000463D8" w14:paraId="34ADF68D" w14:textId="77777777" w:rsidTr="00B714AE">
        <w:trPr>
          <w:jc w:val="center"/>
        </w:trPr>
        <w:tc>
          <w:tcPr>
            <w:tcW w:w="704" w:type="dxa"/>
            <w:gridSpan w:val="2"/>
          </w:tcPr>
          <w:p w14:paraId="0BBA75A8" w14:textId="1D8BDA7A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9A</w:t>
            </w:r>
          </w:p>
        </w:tc>
        <w:tc>
          <w:tcPr>
            <w:tcW w:w="4253" w:type="dxa"/>
            <w:gridSpan w:val="4"/>
          </w:tcPr>
          <w:p w14:paraId="0B405A3E" w14:textId="2DB4E803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3ED2B672" w14:textId="1035930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B8452C" w:rsidRPr="000463D8" w14:paraId="32035EF6" w14:textId="77777777" w:rsidTr="00B714AE">
        <w:trPr>
          <w:jc w:val="center"/>
        </w:trPr>
        <w:tc>
          <w:tcPr>
            <w:tcW w:w="704" w:type="dxa"/>
            <w:gridSpan w:val="2"/>
          </w:tcPr>
          <w:p w14:paraId="10D84F79" w14:textId="3C9E7FBA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F373C">
              <w:rPr>
                <w:rFonts w:ascii="Arial" w:hAnsi="Arial" w:cs="Arial"/>
              </w:rPr>
              <w:t>11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556D9D09" w14:textId="2796E374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701" w:type="dxa"/>
            <w:gridSpan w:val="3"/>
          </w:tcPr>
          <w:p w14:paraId="692E586E" w14:textId="62A0ADA8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B8452C" w:rsidRPr="000463D8" w14:paraId="59BD819D" w14:textId="77777777" w:rsidTr="00B714AE">
        <w:trPr>
          <w:jc w:val="center"/>
        </w:trPr>
        <w:tc>
          <w:tcPr>
            <w:tcW w:w="704" w:type="dxa"/>
            <w:gridSpan w:val="2"/>
          </w:tcPr>
          <w:p w14:paraId="0F54F590" w14:textId="44E204B6" w:rsidR="00B8452C" w:rsidRPr="00065D51" w:rsidRDefault="00B8452C" w:rsidP="00B8452C">
            <w:pPr>
              <w:jc w:val="center"/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13A</w:t>
            </w:r>
          </w:p>
        </w:tc>
        <w:tc>
          <w:tcPr>
            <w:tcW w:w="4253" w:type="dxa"/>
            <w:gridSpan w:val="4"/>
          </w:tcPr>
          <w:p w14:paraId="495D615D" w14:textId="33D3E5C2" w:rsidR="00B8452C" w:rsidRPr="00065D51" w:rsidRDefault="00B8452C" w:rsidP="00B8452C">
            <w:pPr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“Componente no responde”</w:t>
            </w:r>
          </w:p>
        </w:tc>
        <w:tc>
          <w:tcPr>
            <w:tcW w:w="4701" w:type="dxa"/>
            <w:gridSpan w:val="3"/>
          </w:tcPr>
          <w:p w14:paraId="1E6D14A3" w14:textId="2AFA2A12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componente no responde”</w:t>
            </w:r>
          </w:p>
        </w:tc>
      </w:tr>
      <w:tr w:rsidR="00B8452C" w:rsidRPr="000463D8" w14:paraId="1C9B76C9" w14:textId="77777777" w:rsidTr="00B714AE">
        <w:trPr>
          <w:jc w:val="center"/>
        </w:trPr>
        <w:tc>
          <w:tcPr>
            <w:tcW w:w="704" w:type="dxa"/>
            <w:gridSpan w:val="2"/>
          </w:tcPr>
          <w:p w14:paraId="56223A0D" w14:textId="7139F699" w:rsidR="00B8452C" w:rsidRPr="00065D51" w:rsidRDefault="00B8452C" w:rsidP="00B8452C">
            <w:pPr>
              <w:jc w:val="center"/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14A</w:t>
            </w:r>
          </w:p>
        </w:tc>
        <w:tc>
          <w:tcPr>
            <w:tcW w:w="4253" w:type="dxa"/>
            <w:gridSpan w:val="4"/>
          </w:tcPr>
          <w:p w14:paraId="7A19F2A4" w14:textId="58F197F6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cliente agotado”</w:t>
            </w:r>
          </w:p>
        </w:tc>
        <w:tc>
          <w:tcPr>
            <w:tcW w:w="4701" w:type="dxa"/>
            <w:gridSpan w:val="3"/>
          </w:tcPr>
          <w:p w14:paraId="507E6953" w14:textId="3B92293B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cliente agotado”</w:t>
            </w:r>
          </w:p>
        </w:tc>
      </w:tr>
      <w:tr w:rsidR="00B8452C" w:rsidRPr="000463D8" w14:paraId="0A5A403E" w14:textId="77777777" w:rsidTr="00620466">
        <w:trPr>
          <w:jc w:val="center"/>
        </w:trPr>
        <w:tc>
          <w:tcPr>
            <w:tcW w:w="9658" w:type="dxa"/>
            <w:gridSpan w:val="9"/>
          </w:tcPr>
          <w:p w14:paraId="57B630CF" w14:textId="77777777" w:rsidR="00B8452C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120C63AF" w14:textId="77777777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36AC4831" w14:textId="18AE7762" w:rsidR="00B8452C" w:rsidRPr="004E09E9" w:rsidRDefault="00B8452C" w:rsidP="00B8452C">
            <w:pPr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eastAsia="Arial Unicode MS" w:hAnsi="Arial" w:cs="Arial"/>
                <w:lang w:val="es-ES"/>
              </w:rPr>
              <w:t>FA07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 xml:space="preserve">Administrar asociaciones </w:t>
            </w:r>
          </w:p>
        </w:tc>
      </w:tr>
      <w:tr w:rsidR="00B8452C" w:rsidRPr="000463D8" w14:paraId="7EE2C88C" w14:textId="77777777" w:rsidTr="00FC758D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435F4617" w14:textId="304ED036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3910C9B5" w14:textId="5A96649C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5416E711" w14:textId="569E88F7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0DAB4781" w14:textId="1AF952D6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8452C" w:rsidRPr="000463D8" w14:paraId="71C27E7F" w14:textId="77777777" w:rsidTr="006F0AB0">
        <w:trPr>
          <w:jc w:val="center"/>
        </w:trPr>
        <w:tc>
          <w:tcPr>
            <w:tcW w:w="704" w:type="dxa"/>
            <w:gridSpan w:val="2"/>
          </w:tcPr>
          <w:p w14:paraId="5D3494E6" w14:textId="1ABD635A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45412714" w14:textId="12EA5AE8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ACCIONES</w:t>
            </w:r>
          </w:p>
        </w:tc>
        <w:tc>
          <w:tcPr>
            <w:tcW w:w="708" w:type="dxa"/>
          </w:tcPr>
          <w:p w14:paraId="6F84F6D7" w14:textId="04D3F0E9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5AFE885F" w14:textId="51CDC953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base de datos</w:t>
            </w:r>
          </w:p>
        </w:tc>
      </w:tr>
      <w:tr w:rsidR="00B8452C" w:rsidRPr="000463D8" w14:paraId="286146FF" w14:textId="77777777" w:rsidTr="006F0AB0">
        <w:trPr>
          <w:jc w:val="center"/>
        </w:trPr>
        <w:tc>
          <w:tcPr>
            <w:tcW w:w="704" w:type="dxa"/>
            <w:gridSpan w:val="2"/>
          </w:tcPr>
          <w:p w14:paraId="6101AAA2" w14:textId="77777777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17FBF6A0" w14:textId="77777777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38310F93" w14:textId="5EB15535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</w:tcPr>
          <w:p w14:paraId="4D2F3DC3" w14:textId="5961DE52" w:rsidR="00B8452C" w:rsidRPr="004E09E9" w:rsidRDefault="00B8452C" w:rsidP="00B8452C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Cargar formulario acción en</w:t>
            </w:r>
            <w:r w:rsidRPr="004E09E9">
              <w:rPr>
                <w:rFonts w:ascii="Arial" w:hAnsi="Arial" w:cs="Arial"/>
                <w:lang w:val="es-ES" w:eastAsia="es-ES"/>
              </w:rPr>
              <w:t xml:space="preserve"> componente</w:t>
            </w:r>
          </w:p>
        </w:tc>
      </w:tr>
      <w:tr w:rsidR="00B8452C" w:rsidRPr="000463D8" w14:paraId="71928201" w14:textId="77777777" w:rsidTr="006F0AB0">
        <w:trPr>
          <w:jc w:val="center"/>
        </w:trPr>
        <w:tc>
          <w:tcPr>
            <w:tcW w:w="704" w:type="dxa"/>
            <w:gridSpan w:val="2"/>
          </w:tcPr>
          <w:p w14:paraId="063D8A01" w14:textId="1C9248F7" w:rsidR="00B8452C" w:rsidRPr="00F30D3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01E40C2D" w14:textId="78A32FFF" w:rsidR="00B8452C" w:rsidRPr="00F30D3E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>
              <w:rPr>
                <w:rFonts w:ascii="Arial" w:hAnsi="Arial" w:cs="Arial"/>
                <w:b/>
                <w:lang w:val="es-ES" w:eastAsia="es-ES"/>
              </w:rPr>
              <w:t>ASOCI</w:t>
            </w:r>
            <w:r w:rsidRPr="00620466">
              <w:rPr>
                <w:rFonts w:ascii="Arial" w:hAnsi="Arial" w:cs="Arial"/>
                <w:b/>
                <w:lang w:val="es-ES" w:eastAsia="es-ES"/>
              </w:rPr>
              <w:t>AR</w:t>
            </w:r>
          </w:p>
        </w:tc>
        <w:tc>
          <w:tcPr>
            <w:tcW w:w="708" w:type="dxa"/>
          </w:tcPr>
          <w:p w14:paraId="24B3DC96" w14:textId="77777777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23222FDA" w14:textId="77777777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</w:p>
        </w:tc>
      </w:tr>
      <w:tr w:rsidR="00B8452C" w:rsidRPr="000463D8" w14:paraId="19C973F7" w14:textId="77777777" w:rsidTr="006F0AB0">
        <w:trPr>
          <w:jc w:val="center"/>
        </w:trPr>
        <w:tc>
          <w:tcPr>
            <w:tcW w:w="704" w:type="dxa"/>
            <w:gridSpan w:val="2"/>
          </w:tcPr>
          <w:p w14:paraId="36ED605B" w14:textId="02F51187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</w:tcPr>
          <w:p w14:paraId="4B9653FB" w14:textId="4FB38B82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Seleccionar </w:t>
            </w:r>
            <w:r>
              <w:rPr>
                <w:rFonts w:ascii="Arial" w:hAnsi="Arial" w:cs="Arial"/>
                <w:lang w:val="es-ES" w:eastAsia="es-ES"/>
              </w:rPr>
              <w:t>los componentes</w:t>
            </w:r>
          </w:p>
        </w:tc>
        <w:tc>
          <w:tcPr>
            <w:tcW w:w="708" w:type="dxa"/>
          </w:tcPr>
          <w:p w14:paraId="6120A49D" w14:textId="77777777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3C581279" w14:textId="77777777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</w:p>
        </w:tc>
      </w:tr>
      <w:tr w:rsidR="00B8452C" w:rsidRPr="000463D8" w14:paraId="28C46F22" w14:textId="77777777" w:rsidTr="006F0AB0">
        <w:trPr>
          <w:jc w:val="center"/>
        </w:trPr>
        <w:tc>
          <w:tcPr>
            <w:tcW w:w="704" w:type="dxa"/>
            <w:gridSpan w:val="2"/>
          </w:tcPr>
          <w:p w14:paraId="6072938F" w14:textId="4773F9B9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2693C412" w14:textId="18FDA21C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Seleccionar opción </w:t>
            </w:r>
            <w:r w:rsidRPr="00FC758D">
              <w:rPr>
                <w:rFonts w:ascii="Arial" w:hAnsi="Arial" w:cs="Arial"/>
                <w:b/>
                <w:lang w:val="es-ES" w:eastAsia="es-ES"/>
              </w:rPr>
              <w:t>OK</w:t>
            </w:r>
            <w:r w:rsidRPr="00F30D3E">
              <w:rPr>
                <w:rFonts w:ascii="Arial" w:hAnsi="Arial" w:cs="Arial"/>
                <w:lang w:val="es-ES" w:eastAsia="es-ES"/>
              </w:rPr>
              <w:t xml:space="preserve"> </w:t>
            </w:r>
          </w:p>
        </w:tc>
        <w:tc>
          <w:tcPr>
            <w:tcW w:w="708" w:type="dxa"/>
          </w:tcPr>
          <w:p w14:paraId="0DD5A854" w14:textId="016724AB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</w:tcPr>
          <w:p w14:paraId="58A7646C" w14:textId="58F11ADC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Validar información ingresada</w:t>
            </w:r>
          </w:p>
        </w:tc>
      </w:tr>
      <w:tr w:rsidR="00B8452C" w:rsidRPr="000463D8" w14:paraId="0DB1EFEC" w14:textId="77777777" w:rsidTr="006F0AB0">
        <w:trPr>
          <w:jc w:val="center"/>
        </w:trPr>
        <w:tc>
          <w:tcPr>
            <w:tcW w:w="704" w:type="dxa"/>
            <w:gridSpan w:val="2"/>
          </w:tcPr>
          <w:p w14:paraId="12E83469" w14:textId="77777777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712F5770" w14:textId="77777777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403A65D7" w14:textId="45839826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3993" w:type="dxa"/>
            <w:gridSpan w:val="2"/>
          </w:tcPr>
          <w:p w14:paraId="1B61B037" w14:textId="296A77F5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CD1DAE">
              <w:rPr>
                <w:rFonts w:ascii="Arial" w:hAnsi="Arial" w:cs="Arial"/>
              </w:rPr>
              <w:t>Guardar información en base de datos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B8452C" w:rsidRPr="000463D8" w14:paraId="214BDFF5" w14:textId="77777777" w:rsidTr="006F0AB0">
        <w:trPr>
          <w:jc w:val="center"/>
        </w:trPr>
        <w:tc>
          <w:tcPr>
            <w:tcW w:w="704" w:type="dxa"/>
            <w:gridSpan w:val="2"/>
          </w:tcPr>
          <w:p w14:paraId="3469A51A" w14:textId="77777777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53EFAE69" w14:textId="77777777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2D02D56D" w14:textId="567E520F" w:rsidR="00B8452C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3993" w:type="dxa"/>
            <w:gridSpan w:val="2"/>
          </w:tcPr>
          <w:p w14:paraId="60C283EC" w14:textId="221B3348" w:rsidR="00B8452C" w:rsidRPr="00F30D3E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</w:rPr>
              <w:t>Notificar al usuario estado de la operación</w:t>
            </w:r>
          </w:p>
        </w:tc>
      </w:tr>
      <w:tr w:rsidR="00B8452C" w:rsidRPr="000463D8" w14:paraId="05D4B87A" w14:textId="77777777" w:rsidTr="006F0AB0">
        <w:trPr>
          <w:jc w:val="center"/>
        </w:trPr>
        <w:tc>
          <w:tcPr>
            <w:tcW w:w="704" w:type="dxa"/>
            <w:gridSpan w:val="2"/>
          </w:tcPr>
          <w:p w14:paraId="017FF5E0" w14:textId="3AC26007" w:rsidR="00B8452C" w:rsidRPr="004E09E9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25084135" w14:textId="7488AF84" w:rsidR="00B8452C" w:rsidRPr="004E09E9" w:rsidRDefault="00B8452C" w:rsidP="00B8452C">
            <w:pPr>
              <w:jc w:val="both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48BA55E3" w14:textId="08610FC8" w:rsidR="00B8452C" w:rsidRPr="004E09E9" w:rsidRDefault="00B8452C" w:rsidP="00B8452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3993" w:type="dxa"/>
            <w:gridSpan w:val="2"/>
          </w:tcPr>
          <w:p w14:paraId="2F7DBD52" w14:textId="72CE75EC" w:rsidR="00B8452C" w:rsidRPr="004E09E9" w:rsidRDefault="00B8452C" w:rsidP="00B8452C">
            <w:pPr>
              <w:autoSpaceDE w:val="0"/>
              <w:autoSpaceDN w:val="0"/>
              <w:adjustRightInd w:val="0"/>
              <w:rPr>
                <w:rFonts w:ascii="Arial" w:hAnsi="Arial" w:cs="Arial"/>
                <w:sz w:val="14"/>
                <w:szCs w:val="14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>menú principal</w:t>
            </w:r>
          </w:p>
        </w:tc>
      </w:tr>
      <w:tr w:rsidR="00B8452C" w:rsidRPr="000463D8" w14:paraId="05C7A171" w14:textId="77777777" w:rsidTr="0065329B">
        <w:trPr>
          <w:jc w:val="center"/>
        </w:trPr>
        <w:tc>
          <w:tcPr>
            <w:tcW w:w="9658" w:type="dxa"/>
            <w:gridSpan w:val="9"/>
          </w:tcPr>
          <w:p w14:paraId="2EDE69EC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</w:p>
          <w:p w14:paraId="05127127" w14:textId="77777777" w:rsidR="00B8452C" w:rsidRPr="00CC2F74" w:rsidRDefault="00B8452C" w:rsidP="00B8452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ECA666A" w14:textId="25925F6C" w:rsidR="00B8452C" w:rsidRPr="00684CDA" w:rsidRDefault="00B8452C" w:rsidP="00B8452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FC758D">
              <w:rPr>
                <w:rFonts w:ascii="Arial" w:hAnsi="Arial" w:cs="Arial"/>
                <w:lang w:val="es-ES" w:eastAsia="es-ES"/>
              </w:rPr>
              <w:t>El usuario podrá asociar dos componentes dentro del sistema.</w:t>
            </w:r>
          </w:p>
        </w:tc>
      </w:tr>
      <w:tr w:rsidR="00B8452C" w:rsidRPr="000463D8" w14:paraId="18D8CA41" w14:textId="77777777" w:rsidTr="0065329B">
        <w:trPr>
          <w:jc w:val="center"/>
        </w:trPr>
        <w:tc>
          <w:tcPr>
            <w:tcW w:w="9658" w:type="dxa"/>
            <w:gridSpan w:val="9"/>
          </w:tcPr>
          <w:p w14:paraId="33387B23" w14:textId="0E35F56F" w:rsidR="00B8452C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EXCEPCIONES</w:t>
            </w:r>
          </w:p>
        </w:tc>
      </w:tr>
      <w:tr w:rsidR="00B8452C" w:rsidRPr="000463D8" w14:paraId="6F7E6418" w14:textId="77777777" w:rsidTr="00065D51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0BAE7B8A" w14:textId="1A193C5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3FC61375" w14:textId="552DB75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18F7A4EA" w14:textId="55DF7299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8452C" w:rsidRPr="000463D8" w14:paraId="68A6E9BB" w14:textId="77777777" w:rsidTr="00065D51">
        <w:trPr>
          <w:jc w:val="center"/>
        </w:trPr>
        <w:tc>
          <w:tcPr>
            <w:tcW w:w="704" w:type="dxa"/>
            <w:gridSpan w:val="2"/>
          </w:tcPr>
          <w:p w14:paraId="6F27A194" w14:textId="74AB1E1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5E6EAC3D" w14:textId="63AE4DC4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56D29B91" w14:textId="30EA4A52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B8452C" w:rsidRPr="000463D8" w14:paraId="2BEE83CC" w14:textId="77777777" w:rsidTr="00065D51">
        <w:trPr>
          <w:jc w:val="center"/>
        </w:trPr>
        <w:tc>
          <w:tcPr>
            <w:tcW w:w="704" w:type="dxa"/>
            <w:gridSpan w:val="2"/>
          </w:tcPr>
          <w:p w14:paraId="6EC3FD16" w14:textId="42FAFB16" w:rsidR="00B8452C" w:rsidRPr="00065D51" w:rsidRDefault="00B8452C" w:rsidP="00B8452C">
            <w:pPr>
              <w:jc w:val="center"/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8A</w:t>
            </w:r>
          </w:p>
        </w:tc>
        <w:tc>
          <w:tcPr>
            <w:tcW w:w="4253" w:type="dxa"/>
            <w:gridSpan w:val="4"/>
          </w:tcPr>
          <w:p w14:paraId="6FD13771" w14:textId="2FCB1B91" w:rsidR="00B8452C" w:rsidRPr="00065D51" w:rsidRDefault="00B8452C" w:rsidP="00B8452C">
            <w:pPr>
              <w:jc w:val="both"/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“El campo opción no contiene un tipo valido”, “Alguno de los componentes no fue el</w:t>
            </w:r>
            <w:r>
              <w:rPr>
                <w:rFonts w:ascii="Arial" w:hAnsi="Arial" w:cs="Arial"/>
              </w:rPr>
              <w:t>e</w:t>
            </w:r>
            <w:r w:rsidRPr="00065D51">
              <w:rPr>
                <w:rFonts w:ascii="Arial" w:hAnsi="Arial" w:cs="Arial"/>
              </w:rPr>
              <w:t>gido”</w:t>
            </w:r>
          </w:p>
        </w:tc>
        <w:tc>
          <w:tcPr>
            <w:tcW w:w="4701" w:type="dxa"/>
            <w:gridSpan w:val="3"/>
          </w:tcPr>
          <w:p w14:paraId="4848CD08" w14:textId="252E6284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Los campos </w:t>
            </w:r>
            <w:r w:rsidRPr="00065D51">
              <w:rPr>
                <w:rFonts w:ascii="Arial" w:hAnsi="Arial" w:cs="Arial"/>
                <w:b/>
                <w:color w:val="800000"/>
              </w:rPr>
              <w:t>componentes</w:t>
            </w:r>
            <w:r>
              <w:rPr>
                <w:rFonts w:ascii="Arial" w:hAnsi="Arial" w:cs="Arial"/>
                <w:color w:val="800000"/>
              </w:rPr>
              <w:t xml:space="preserve"> y </w:t>
            </w:r>
            <w:r w:rsidRPr="00065D51">
              <w:rPr>
                <w:rFonts w:ascii="Arial" w:hAnsi="Arial" w:cs="Arial"/>
                <w:b/>
                <w:color w:val="800000"/>
              </w:rPr>
              <w:t>opción</w:t>
            </w:r>
            <w:r>
              <w:rPr>
                <w:rFonts w:ascii="Arial" w:hAnsi="Arial" w:cs="Arial"/>
                <w:color w:val="800000"/>
              </w:rPr>
              <w:t xml:space="preserve"> son obligatorios”</w:t>
            </w:r>
          </w:p>
        </w:tc>
      </w:tr>
      <w:tr w:rsidR="00B8452C" w:rsidRPr="000463D8" w14:paraId="48EC58E8" w14:textId="77777777" w:rsidTr="00065D51">
        <w:trPr>
          <w:jc w:val="center"/>
        </w:trPr>
        <w:tc>
          <w:tcPr>
            <w:tcW w:w="704" w:type="dxa"/>
            <w:gridSpan w:val="2"/>
          </w:tcPr>
          <w:p w14:paraId="7843056B" w14:textId="40E2EE66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9A</w:t>
            </w:r>
          </w:p>
        </w:tc>
        <w:tc>
          <w:tcPr>
            <w:tcW w:w="4253" w:type="dxa"/>
            <w:gridSpan w:val="4"/>
          </w:tcPr>
          <w:p w14:paraId="3E33D1AF" w14:textId="5CE0A3FB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64FFEB22" w14:textId="30FFC7B9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B8452C" w:rsidRPr="000463D8" w14:paraId="58C24299" w14:textId="77777777" w:rsidTr="00065D51">
        <w:trPr>
          <w:jc w:val="center"/>
        </w:trPr>
        <w:tc>
          <w:tcPr>
            <w:tcW w:w="704" w:type="dxa"/>
            <w:gridSpan w:val="2"/>
          </w:tcPr>
          <w:p w14:paraId="3F43F5C9" w14:textId="4C1B5BCF" w:rsidR="00B8452C" w:rsidRPr="00065D51" w:rsidRDefault="00B8452C" w:rsidP="00B8452C">
            <w:pPr>
              <w:jc w:val="center"/>
              <w:rPr>
                <w:rFonts w:ascii="Arial" w:hAnsi="Arial" w:cs="Arial"/>
              </w:rPr>
            </w:pPr>
            <w:r w:rsidRPr="00065D51">
              <w:rPr>
                <w:rFonts w:ascii="Arial" w:hAnsi="Arial" w:cs="Arial"/>
              </w:rPr>
              <w:t>10A</w:t>
            </w:r>
          </w:p>
        </w:tc>
        <w:tc>
          <w:tcPr>
            <w:tcW w:w="4253" w:type="dxa"/>
            <w:gridSpan w:val="4"/>
          </w:tcPr>
          <w:p w14:paraId="2D38E6AE" w14:textId="6482C00A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7AF65FB3" w14:textId="53D2654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agotado”</w:t>
            </w:r>
          </w:p>
        </w:tc>
      </w:tr>
      <w:tr w:rsidR="00B8452C" w:rsidRPr="000463D8" w14:paraId="6F3E5764" w14:textId="77777777" w:rsidTr="00065D51">
        <w:trPr>
          <w:jc w:val="center"/>
        </w:trPr>
        <w:tc>
          <w:tcPr>
            <w:tcW w:w="704" w:type="dxa"/>
            <w:gridSpan w:val="2"/>
          </w:tcPr>
          <w:p w14:paraId="2F81C911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210B50B8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4701" w:type="dxa"/>
            <w:gridSpan w:val="3"/>
          </w:tcPr>
          <w:p w14:paraId="4A245785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22CAAF51" w14:textId="77777777" w:rsidTr="00065D51">
        <w:trPr>
          <w:jc w:val="center"/>
        </w:trPr>
        <w:tc>
          <w:tcPr>
            <w:tcW w:w="704" w:type="dxa"/>
            <w:gridSpan w:val="2"/>
          </w:tcPr>
          <w:p w14:paraId="45AB7B82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5EADFE85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4701" w:type="dxa"/>
            <w:gridSpan w:val="3"/>
          </w:tcPr>
          <w:p w14:paraId="540A1B6B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57B479A8" w14:textId="77777777" w:rsidTr="0065329B">
        <w:trPr>
          <w:jc w:val="center"/>
        </w:trPr>
        <w:tc>
          <w:tcPr>
            <w:tcW w:w="9658" w:type="dxa"/>
            <w:gridSpan w:val="9"/>
          </w:tcPr>
          <w:p w14:paraId="014816D7" w14:textId="77777777" w:rsidR="00B8452C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</w:p>
          <w:p w14:paraId="155F3FEC" w14:textId="77777777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08FFC851" w14:textId="7E5CE1FC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FA08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</w:t>
            </w:r>
            <w:r>
              <w:rPr>
                <w:rFonts w:ascii="Arial" w:eastAsia="Arial Unicode MS" w:hAnsi="Arial" w:cs="Arial"/>
                <w:lang w:val="es-ES"/>
              </w:rPr>
              <w:t xml:space="preserve">Programar acciones </w:t>
            </w:r>
          </w:p>
        </w:tc>
      </w:tr>
      <w:tr w:rsidR="00B8452C" w:rsidRPr="000463D8" w14:paraId="31B74E26" w14:textId="77777777" w:rsidTr="00A86989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54DAA1AC" w14:textId="7CCE1C3C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627936A6" w14:textId="0A1E20A3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5F325F1C" w14:textId="40D6C3FD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993" w:type="dxa"/>
            <w:gridSpan w:val="2"/>
            <w:shd w:val="clear" w:color="auto" w:fill="D9D9D9" w:themeFill="background1" w:themeFillShade="D9"/>
          </w:tcPr>
          <w:p w14:paraId="1A7265C7" w14:textId="0A299249" w:rsidR="00B8452C" w:rsidRPr="000463D8" w:rsidRDefault="00B8452C" w:rsidP="00B8452C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8452C" w:rsidRPr="000463D8" w14:paraId="58678F3B" w14:textId="77777777" w:rsidTr="00A86989">
        <w:trPr>
          <w:jc w:val="center"/>
        </w:trPr>
        <w:tc>
          <w:tcPr>
            <w:tcW w:w="704" w:type="dxa"/>
            <w:gridSpan w:val="2"/>
          </w:tcPr>
          <w:p w14:paraId="0432AAB8" w14:textId="109BD6B0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3</w:t>
            </w:r>
          </w:p>
        </w:tc>
        <w:tc>
          <w:tcPr>
            <w:tcW w:w="4253" w:type="dxa"/>
            <w:gridSpan w:val="4"/>
          </w:tcPr>
          <w:p w14:paraId="26CC11EA" w14:textId="429C1C33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Click al botón </w:t>
            </w:r>
            <w:r>
              <w:rPr>
                <w:rFonts w:ascii="Arial" w:hAnsi="Arial" w:cs="Arial"/>
                <w:b/>
                <w:lang w:val="es-ES" w:eastAsia="es-ES"/>
              </w:rPr>
              <w:t>ACCIONES</w:t>
            </w:r>
          </w:p>
        </w:tc>
        <w:tc>
          <w:tcPr>
            <w:tcW w:w="708" w:type="dxa"/>
          </w:tcPr>
          <w:p w14:paraId="7DD7F2E7" w14:textId="062EE48C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4</w:t>
            </w:r>
          </w:p>
        </w:tc>
        <w:tc>
          <w:tcPr>
            <w:tcW w:w="3993" w:type="dxa"/>
            <w:gridSpan w:val="2"/>
          </w:tcPr>
          <w:p w14:paraId="608E9143" w14:textId="53921A30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4E09E9">
              <w:rPr>
                <w:rFonts w:ascii="Arial" w:hAnsi="Arial" w:cs="Arial"/>
                <w:lang w:val="es-ES" w:eastAsia="es-ES"/>
              </w:rPr>
              <w:t xml:space="preserve">Consultar </w:t>
            </w:r>
            <w:r>
              <w:rPr>
                <w:rFonts w:ascii="Arial" w:hAnsi="Arial" w:cs="Arial"/>
                <w:lang w:val="es-ES" w:eastAsia="es-ES"/>
              </w:rPr>
              <w:t>componentes base de datos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B8452C" w:rsidRPr="000463D8" w14:paraId="2E522B8E" w14:textId="77777777" w:rsidTr="00A86989">
        <w:trPr>
          <w:jc w:val="center"/>
        </w:trPr>
        <w:tc>
          <w:tcPr>
            <w:tcW w:w="704" w:type="dxa"/>
            <w:gridSpan w:val="2"/>
          </w:tcPr>
          <w:p w14:paraId="5A0886E0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142B2F64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57C5C4E7" w14:textId="4DE3C7B4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5</w:t>
            </w:r>
          </w:p>
        </w:tc>
        <w:tc>
          <w:tcPr>
            <w:tcW w:w="3993" w:type="dxa"/>
            <w:gridSpan w:val="2"/>
          </w:tcPr>
          <w:p w14:paraId="591FA6E3" w14:textId="27C1D231" w:rsidR="00B8452C" w:rsidRPr="00620466" w:rsidRDefault="00B8452C" w:rsidP="00B8452C">
            <w:pPr>
              <w:jc w:val="both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Consultar acciones en base de datos </w:t>
            </w:r>
          </w:p>
        </w:tc>
      </w:tr>
      <w:tr w:rsidR="00B8452C" w:rsidRPr="000463D8" w14:paraId="60B46B23" w14:textId="77777777" w:rsidTr="00A86989">
        <w:trPr>
          <w:jc w:val="center"/>
        </w:trPr>
        <w:tc>
          <w:tcPr>
            <w:tcW w:w="704" w:type="dxa"/>
            <w:gridSpan w:val="2"/>
          </w:tcPr>
          <w:p w14:paraId="6C1929D5" w14:textId="77777777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1C66C678" w14:textId="77777777" w:rsidR="00B8452C" w:rsidRDefault="00B8452C" w:rsidP="00B8452C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2DD8A743" w14:textId="472252CB" w:rsidR="00B8452C" w:rsidRDefault="00B8452C" w:rsidP="00B845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93" w:type="dxa"/>
            <w:gridSpan w:val="2"/>
          </w:tcPr>
          <w:p w14:paraId="6B957B9F" w14:textId="047EF89B" w:rsidR="00B8452C" w:rsidRPr="00AC43EE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formulario consultar componente</w:t>
            </w:r>
          </w:p>
        </w:tc>
      </w:tr>
      <w:tr w:rsidR="00B8452C" w:rsidRPr="000463D8" w14:paraId="0F670422" w14:textId="77777777" w:rsidTr="00A86989">
        <w:trPr>
          <w:jc w:val="center"/>
        </w:trPr>
        <w:tc>
          <w:tcPr>
            <w:tcW w:w="704" w:type="dxa"/>
            <w:gridSpan w:val="2"/>
          </w:tcPr>
          <w:p w14:paraId="0928482A" w14:textId="4547F725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4253" w:type="dxa"/>
            <w:gridSpan w:val="4"/>
          </w:tcPr>
          <w:p w14:paraId="69651D71" w14:textId="5A4045A8" w:rsidR="00B8452C" w:rsidRDefault="00B8452C" w:rsidP="00B8452C">
            <w:pPr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Marcar opción </w:t>
            </w:r>
            <w:r w:rsidRPr="00620466">
              <w:rPr>
                <w:rFonts w:ascii="Arial" w:hAnsi="Arial" w:cs="Arial"/>
                <w:b/>
                <w:lang w:val="es-ES" w:eastAsia="es-ES"/>
              </w:rPr>
              <w:t>PROGRAMAR</w:t>
            </w:r>
          </w:p>
        </w:tc>
        <w:tc>
          <w:tcPr>
            <w:tcW w:w="708" w:type="dxa"/>
          </w:tcPr>
          <w:p w14:paraId="67275C01" w14:textId="7E456435" w:rsidR="00B8452C" w:rsidRPr="00AC43EE" w:rsidRDefault="00B8452C" w:rsidP="00B845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993" w:type="dxa"/>
            <w:gridSpan w:val="2"/>
          </w:tcPr>
          <w:p w14:paraId="6C01780A" w14:textId="6B742F47" w:rsidR="00B8452C" w:rsidRPr="00AC43EE" w:rsidRDefault="00B8452C" w:rsidP="00B8452C">
            <w:pPr>
              <w:rPr>
                <w:rFonts w:ascii="Arial" w:hAnsi="Arial" w:cs="Arial"/>
              </w:rPr>
            </w:pPr>
          </w:p>
        </w:tc>
      </w:tr>
      <w:tr w:rsidR="00B8452C" w:rsidRPr="000463D8" w14:paraId="3D75E06D" w14:textId="77777777" w:rsidTr="00A86989">
        <w:trPr>
          <w:jc w:val="center"/>
        </w:trPr>
        <w:tc>
          <w:tcPr>
            <w:tcW w:w="704" w:type="dxa"/>
            <w:gridSpan w:val="2"/>
          </w:tcPr>
          <w:p w14:paraId="7D3D0ED9" w14:textId="77777777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4253" w:type="dxa"/>
            <w:gridSpan w:val="4"/>
          </w:tcPr>
          <w:p w14:paraId="2A6F9F62" w14:textId="77777777" w:rsidR="00B8452C" w:rsidRDefault="00B8452C" w:rsidP="00B8452C">
            <w:pPr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708" w:type="dxa"/>
          </w:tcPr>
          <w:p w14:paraId="17423285" w14:textId="5742E9A5" w:rsidR="00B8452C" w:rsidRPr="00AC43EE" w:rsidRDefault="00B8452C" w:rsidP="00B8452C">
            <w:pPr>
              <w:jc w:val="center"/>
              <w:rPr>
                <w:rFonts w:ascii="Arial" w:hAnsi="Arial" w:cs="Arial"/>
                <w:lang w:val="es-ES"/>
              </w:rPr>
            </w:pPr>
            <w:r w:rsidRPr="00AC43EE">
              <w:rPr>
                <w:rFonts w:ascii="Arial" w:hAnsi="Arial" w:cs="Arial"/>
                <w:lang w:val="es-ES"/>
              </w:rPr>
              <w:t>8</w:t>
            </w:r>
          </w:p>
        </w:tc>
        <w:tc>
          <w:tcPr>
            <w:tcW w:w="3993" w:type="dxa"/>
            <w:gridSpan w:val="2"/>
          </w:tcPr>
          <w:p w14:paraId="6198C978" w14:textId="61774810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AC43EE">
              <w:rPr>
                <w:rFonts w:ascii="Arial" w:hAnsi="Arial" w:cs="Arial"/>
              </w:rPr>
              <w:t>Cargar formulario programar acción</w:t>
            </w:r>
          </w:p>
        </w:tc>
      </w:tr>
      <w:tr w:rsidR="00B8452C" w:rsidRPr="000463D8" w14:paraId="51356613" w14:textId="77777777" w:rsidTr="00A86989">
        <w:trPr>
          <w:jc w:val="center"/>
        </w:trPr>
        <w:tc>
          <w:tcPr>
            <w:tcW w:w="704" w:type="dxa"/>
            <w:gridSpan w:val="2"/>
          </w:tcPr>
          <w:p w14:paraId="440352A9" w14:textId="4C7BDEF7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4253" w:type="dxa"/>
            <w:gridSpan w:val="4"/>
          </w:tcPr>
          <w:p w14:paraId="4E86FF7A" w14:textId="45F643E1" w:rsidR="00B8452C" w:rsidRDefault="00B8452C" w:rsidP="00B8452C">
            <w:pPr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campo </w:t>
            </w:r>
            <w:r w:rsidRPr="00AC43EE">
              <w:rPr>
                <w:rFonts w:ascii="Arial" w:hAnsi="Arial" w:cs="Arial"/>
                <w:b/>
                <w:lang w:val="es-ES" w:eastAsia="es-ES"/>
              </w:rPr>
              <w:t>componente</w:t>
            </w:r>
          </w:p>
        </w:tc>
        <w:tc>
          <w:tcPr>
            <w:tcW w:w="708" w:type="dxa"/>
          </w:tcPr>
          <w:p w14:paraId="2C03BC3F" w14:textId="77777777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</w:tcPr>
          <w:p w14:paraId="265976F5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3720D029" w14:textId="77777777" w:rsidTr="00A86989">
        <w:trPr>
          <w:jc w:val="center"/>
        </w:trPr>
        <w:tc>
          <w:tcPr>
            <w:tcW w:w="704" w:type="dxa"/>
            <w:gridSpan w:val="2"/>
          </w:tcPr>
          <w:p w14:paraId="14C60C6C" w14:textId="0654BCC8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10</w:t>
            </w:r>
          </w:p>
        </w:tc>
        <w:tc>
          <w:tcPr>
            <w:tcW w:w="4253" w:type="dxa"/>
            <w:gridSpan w:val="4"/>
          </w:tcPr>
          <w:p w14:paraId="0CD75485" w14:textId="1396D9F8" w:rsidR="00B8452C" w:rsidRDefault="00B8452C" w:rsidP="00B8452C">
            <w:pPr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Seleccionar campo </w:t>
            </w:r>
            <w:r w:rsidRPr="00AC43EE">
              <w:rPr>
                <w:rFonts w:ascii="Arial" w:hAnsi="Arial" w:cs="Arial"/>
                <w:b/>
                <w:lang w:val="es-ES" w:eastAsia="es-ES"/>
              </w:rPr>
              <w:t>acción</w:t>
            </w:r>
          </w:p>
        </w:tc>
        <w:tc>
          <w:tcPr>
            <w:tcW w:w="708" w:type="dxa"/>
          </w:tcPr>
          <w:p w14:paraId="3BD21828" w14:textId="77777777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</w:tcPr>
          <w:p w14:paraId="05F585F6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739F0BC1" w14:textId="77777777" w:rsidTr="00A86989">
        <w:trPr>
          <w:jc w:val="center"/>
        </w:trPr>
        <w:tc>
          <w:tcPr>
            <w:tcW w:w="704" w:type="dxa"/>
            <w:gridSpan w:val="2"/>
          </w:tcPr>
          <w:p w14:paraId="5AC6594F" w14:textId="1BD831BB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11</w:t>
            </w:r>
          </w:p>
        </w:tc>
        <w:tc>
          <w:tcPr>
            <w:tcW w:w="4253" w:type="dxa"/>
            <w:gridSpan w:val="4"/>
          </w:tcPr>
          <w:p w14:paraId="065D0731" w14:textId="4339AB1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Ingresar programación acción</w:t>
            </w:r>
          </w:p>
        </w:tc>
        <w:tc>
          <w:tcPr>
            <w:tcW w:w="708" w:type="dxa"/>
          </w:tcPr>
          <w:p w14:paraId="39E98DF6" w14:textId="77777777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</w:tcPr>
          <w:p w14:paraId="4FF7E1D2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695C0B51" w14:textId="77777777" w:rsidTr="00A86989">
        <w:trPr>
          <w:jc w:val="center"/>
        </w:trPr>
        <w:tc>
          <w:tcPr>
            <w:tcW w:w="704" w:type="dxa"/>
            <w:gridSpan w:val="2"/>
          </w:tcPr>
          <w:p w14:paraId="2979BFF8" w14:textId="0EE41DD1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12</w:t>
            </w:r>
          </w:p>
        </w:tc>
        <w:tc>
          <w:tcPr>
            <w:tcW w:w="4253" w:type="dxa"/>
            <w:gridSpan w:val="4"/>
          </w:tcPr>
          <w:p w14:paraId="3EC662E3" w14:textId="6B919158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Dar click al botón </w:t>
            </w:r>
            <w:r w:rsidRPr="00AB1F2A">
              <w:rPr>
                <w:rFonts w:ascii="Arial" w:hAnsi="Arial" w:cs="Arial"/>
                <w:b/>
                <w:lang w:val="es-ES" w:eastAsia="es-ES"/>
              </w:rPr>
              <w:t>OK</w:t>
            </w:r>
          </w:p>
        </w:tc>
        <w:tc>
          <w:tcPr>
            <w:tcW w:w="708" w:type="dxa"/>
          </w:tcPr>
          <w:p w14:paraId="5BCC777A" w14:textId="77777777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93" w:type="dxa"/>
            <w:gridSpan w:val="2"/>
          </w:tcPr>
          <w:p w14:paraId="4E107B6E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6629AFCC" w14:textId="77777777" w:rsidTr="00A86989">
        <w:trPr>
          <w:jc w:val="center"/>
        </w:trPr>
        <w:tc>
          <w:tcPr>
            <w:tcW w:w="704" w:type="dxa"/>
            <w:gridSpan w:val="2"/>
          </w:tcPr>
          <w:p w14:paraId="0B2B12E6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0E80A752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789FBD3E" w14:textId="40BD92B1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13</w:t>
            </w:r>
          </w:p>
        </w:tc>
        <w:tc>
          <w:tcPr>
            <w:tcW w:w="3993" w:type="dxa"/>
            <w:gridSpan w:val="2"/>
          </w:tcPr>
          <w:p w14:paraId="232BE62A" w14:textId="6ED8C32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Validar información ingresada</w:t>
            </w:r>
          </w:p>
        </w:tc>
      </w:tr>
      <w:tr w:rsidR="00B8452C" w:rsidRPr="000463D8" w14:paraId="3A8B8229" w14:textId="77777777" w:rsidTr="00A86989">
        <w:trPr>
          <w:jc w:val="center"/>
        </w:trPr>
        <w:tc>
          <w:tcPr>
            <w:tcW w:w="704" w:type="dxa"/>
            <w:gridSpan w:val="2"/>
          </w:tcPr>
          <w:p w14:paraId="29E1F653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5CB395B5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70832C80" w14:textId="108FCEC7" w:rsidR="00B8452C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14</w:t>
            </w:r>
          </w:p>
        </w:tc>
        <w:tc>
          <w:tcPr>
            <w:tcW w:w="3993" w:type="dxa"/>
            <w:gridSpan w:val="2"/>
          </w:tcPr>
          <w:p w14:paraId="734F0BFB" w14:textId="1180AD94" w:rsidR="00B8452C" w:rsidRPr="00F30D3E" w:rsidRDefault="00B8452C" w:rsidP="00B8452C">
            <w:pPr>
              <w:rPr>
                <w:rFonts w:ascii="Arial" w:hAnsi="Arial" w:cs="Arial"/>
                <w:lang w:val="es-ES" w:eastAsia="es-ES"/>
              </w:rPr>
            </w:pPr>
            <w:r w:rsidRPr="00CD1DAE">
              <w:rPr>
                <w:rFonts w:ascii="Arial" w:hAnsi="Arial" w:cs="Arial"/>
              </w:rPr>
              <w:t>Guardar información en base de datos</w:t>
            </w:r>
          </w:p>
        </w:tc>
      </w:tr>
      <w:tr w:rsidR="00B8452C" w:rsidRPr="000463D8" w14:paraId="00E2A608" w14:textId="77777777" w:rsidTr="00A86989">
        <w:trPr>
          <w:jc w:val="center"/>
        </w:trPr>
        <w:tc>
          <w:tcPr>
            <w:tcW w:w="704" w:type="dxa"/>
            <w:gridSpan w:val="2"/>
          </w:tcPr>
          <w:p w14:paraId="346E0521" w14:textId="77777777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7BC78EE3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31C19ABE" w14:textId="283F5BE5" w:rsidR="00B8452C" w:rsidRPr="00CD1DA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>15</w:t>
            </w:r>
          </w:p>
        </w:tc>
        <w:tc>
          <w:tcPr>
            <w:tcW w:w="3993" w:type="dxa"/>
            <w:gridSpan w:val="2"/>
          </w:tcPr>
          <w:p w14:paraId="6B5A43A9" w14:textId="6DFB4AB4" w:rsidR="00B8452C" w:rsidRPr="00CD1DAE" w:rsidRDefault="00B8452C" w:rsidP="00B8452C">
            <w:pPr>
              <w:rPr>
                <w:rFonts w:ascii="Arial" w:hAnsi="Arial" w:cs="Arial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Enviar trama </w:t>
            </w:r>
            <w:r>
              <w:rPr>
                <w:rFonts w:ascii="Arial" w:hAnsi="Arial" w:cs="Arial"/>
                <w:lang w:val="es-ES" w:eastAsia="es-ES"/>
              </w:rPr>
              <w:t>programar</w:t>
            </w:r>
            <w:r w:rsidRPr="00F30D3E">
              <w:rPr>
                <w:rFonts w:ascii="Arial" w:hAnsi="Arial" w:cs="Arial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lang w:val="es-ES" w:eastAsia="es-ES"/>
              </w:rPr>
              <w:t xml:space="preserve">acción </w:t>
            </w:r>
            <w:r w:rsidRPr="00F30D3E">
              <w:rPr>
                <w:rFonts w:ascii="Arial" w:hAnsi="Arial" w:cs="Arial"/>
                <w:lang w:val="es-ES" w:eastAsia="es-ES"/>
              </w:rPr>
              <w:t xml:space="preserve">a cliente </w:t>
            </w:r>
          </w:p>
        </w:tc>
      </w:tr>
      <w:tr w:rsidR="00B8452C" w:rsidRPr="000463D8" w14:paraId="5D97EC3F" w14:textId="77777777" w:rsidTr="00A86989">
        <w:trPr>
          <w:jc w:val="center"/>
        </w:trPr>
        <w:tc>
          <w:tcPr>
            <w:tcW w:w="704" w:type="dxa"/>
            <w:gridSpan w:val="2"/>
          </w:tcPr>
          <w:p w14:paraId="1208294C" w14:textId="3D0ABE69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6</w:t>
            </w:r>
          </w:p>
        </w:tc>
        <w:tc>
          <w:tcPr>
            <w:tcW w:w="4253" w:type="dxa"/>
            <w:gridSpan w:val="4"/>
          </w:tcPr>
          <w:p w14:paraId="5E24F86A" w14:textId="57F1605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Validar solicitud de acción</w:t>
            </w:r>
          </w:p>
        </w:tc>
        <w:tc>
          <w:tcPr>
            <w:tcW w:w="708" w:type="dxa"/>
          </w:tcPr>
          <w:p w14:paraId="4B5ADB81" w14:textId="77777777" w:rsidR="00B8452C" w:rsidRPr="00CD1DA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77A3AFB0" w14:textId="77777777" w:rsidR="00B8452C" w:rsidRPr="00CD1DAE" w:rsidRDefault="00B8452C" w:rsidP="00B8452C">
            <w:pPr>
              <w:rPr>
                <w:rFonts w:ascii="Arial" w:hAnsi="Arial" w:cs="Arial"/>
              </w:rPr>
            </w:pPr>
          </w:p>
        </w:tc>
      </w:tr>
      <w:tr w:rsidR="00B8452C" w:rsidRPr="000463D8" w14:paraId="30044874" w14:textId="77777777" w:rsidTr="00A86989">
        <w:trPr>
          <w:jc w:val="center"/>
        </w:trPr>
        <w:tc>
          <w:tcPr>
            <w:tcW w:w="704" w:type="dxa"/>
            <w:gridSpan w:val="2"/>
          </w:tcPr>
          <w:p w14:paraId="0BB42BD8" w14:textId="50D51F4E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7</w:t>
            </w:r>
          </w:p>
        </w:tc>
        <w:tc>
          <w:tcPr>
            <w:tcW w:w="4253" w:type="dxa"/>
            <w:gridSpan w:val="4"/>
          </w:tcPr>
          <w:p w14:paraId="1A02C76E" w14:textId="65AD10C2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Guardar programación acción</w:t>
            </w:r>
          </w:p>
        </w:tc>
        <w:tc>
          <w:tcPr>
            <w:tcW w:w="708" w:type="dxa"/>
          </w:tcPr>
          <w:p w14:paraId="77A975C7" w14:textId="77777777" w:rsidR="00B8452C" w:rsidRPr="00CD1DA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3993" w:type="dxa"/>
            <w:gridSpan w:val="2"/>
          </w:tcPr>
          <w:p w14:paraId="3B185867" w14:textId="77777777" w:rsidR="00B8452C" w:rsidRPr="00CD1DAE" w:rsidRDefault="00B8452C" w:rsidP="00B8452C">
            <w:pPr>
              <w:rPr>
                <w:rFonts w:ascii="Arial" w:hAnsi="Arial" w:cs="Arial"/>
              </w:rPr>
            </w:pPr>
          </w:p>
        </w:tc>
      </w:tr>
      <w:tr w:rsidR="00B8452C" w:rsidRPr="000463D8" w14:paraId="6C719284" w14:textId="77777777" w:rsidTr="00A86989">
        <w:trPr>
          <w:jc w:val="center"/>
        </w:trPr>
        <w:tc>
          <w:tcPr>
            <w:tcW w:w="704" w:type="dxa"/>
            <w:gridSpan w:val="2"/>
          </w:tcPr>
          <w:p w14:paraId="01F2292F" w14:textId="07280F3B" w:rsidR="00B8452C" w:rsidRPr="000463D8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8</w:t>
            </w:r>
          </w:p>
        </w:tc>
        <w:tc>
          <w:tcPr>
            <w:tcW w:w="4253" w:type="dxa"/>
            <w:gridSpan w:val="4"/>
          </w:tcPr>
          <w:p w14:paraId="4222A559" w14:textId="220E6382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Enviar trama confirmación </w:t>
            </w:r>
            <w:r>
              <w:rPr>
                <w:rFonts w:ascii="Arial" w:hAnsi="Arial" w:cs="Arial"/>
                <w:lang w:val="es-ES" w:eastAsia="es-ES"/>
              </w:rPr>
              <w:t>acción</w:t>
            </w:r>
          </w:p>
        </w:tc>
        <w:tc>
          <w:tcPr>
            <w:tcW w:w="708" w:type="dxa"/>
          </w:tcPr>
          <w:p w14:paraId="462E26CB" w14:textId="07DA5BC0" w:rsidR="00B8452C" w:rsidRPr="00CD1DAE" w:rsidRDefault="00B8452C" w:rsidP="00B8452C">
            <w:pPr>
              <w:jc w:val="center"/>
              <w:rPr>
                <w:rFonts w:ascii="Arial" w:hAnsi="Arial" w:cs="Arial"/>
                <w:lang w:val="es-ES" w:eastAsia="es-ES"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>1</w:t>
            </w:r>
            <w:r>
              <w:rPr>
                <w:rFonts w:ascii="Arial" w:hAnsi="Arial" w:cs="Arial"/>
                <w:lang w:val="es-ES" w:eastAsia="es-ES"/>
              </w:rPr>
              <w:t>9</w:t>
            </w:r>
          </w:p>
        </w:tc>
        <w:tc>
          <w:tcPr>
            <w:tcW w:w="3993" w:type="dxa"/>
            <w:gridSpan w:val="2"/>
          </w:tcPr>
          <w:p w14:paraId="739313F5" w14:textId="78AFDDCC" w:rsidR="00B8452C" w:rsidRPr="00CD1DAE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Notificar al usuario estado de la operación</w:t>
            </w:r>
          </w:p>
        </w:tc>
      </w:tr>
      <w:tr w:rsidR="00B8452C" w:rsidRPr="000463D8" w14:paraId="45CB8CFB" w14:textId="77777777" w:rsidTr="00A86989">
        <w:trPr>
          <w:jc w:val="center"/>
        </w:trPr>
        <w:tc>
          <w:tcPr>
            <w:tcW w:w="704" w:type="dxa"/>
            <w:gridSpan w:val="2"/>
          </w:tcPr>
          <w:p w14:paraId="28501014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4"/>
          </w:tcPr>
          <w:p w14:paraId="22859BB2" w14:textId="77777777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7AB2B9A0" w14:textId="3D5ABCFD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lang w:val="es-ES" w:eastAsia="es-ES"/>
              </w:rPr>
              <w:t>20</w:t>
            </w:r>
          </w:p>
        </w:tc>
        <w:tc>
          <w:tcPr>
            <w:tcW w:w="3993" w:type="dxa"/>
            <w:gridSpan w:val="2"/>
          </w:tcPr>
          <w:p w14:paraId="358837A5" w14:textId="155AFAA9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F30D3E">
              <w:rPr>
                <w:rFonts w:ascii="Arial" w:hAnsi="Arial" w:cs="Arial"/>
                <w:lang w:val="es-ES" w:eastAsia="es-ES"/>
              </w:rPr>
              <w:t xml:space="preserve">Cargar formulario </w:t>
            </w:r>
            <w:r>
              <w:rPr>
                <w:rFonts w:ascii="Arial" w:hAnsi="Arial" w:cs="Arial"/>
                <w:lang w:val="es-ES" w:eastAsia="es-ES"/>
              </w:rPr>
              <w:t>menú principal</w:t>
            </w:r>
          </w:p>
        </w:tc>
      </w:tr>
      <w:tr w:rsidR="00B8452C" w:rsidRPr="000463D8" w14:paraId="0203BE7C" w14:textId="77777777" w:rsidTr="00620466">
        <w:trPr>
          <w:jc w:val="center"/>
        </w:trPr>
        <w:tc>
          <w:tcPr>
            <w:tcW w:w="9658" w:type="dxa"/>
            <w:gridSpan w:val="9"/>
          </w:tcPr>
          <w:p w14:paraId="3263048E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</w:p>
          <w:p w14:paraId="0E43243F" w14:textId="77777777" w:rsidR="00B8452C" w:rsidRPr="00CC2F74" w:rsidRDefault="00B8452C" w:rsidP="00B8452C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FE2271F" w14:textId="56000A8E" w:rsidR="00B8452C" w:rsidRPr="00A86989" w:rsidRDefault="00B8452C" w:rsidP="00B8452C">
            <w:pPr>
              <w:rPr>
                <w:rFonts w:ascii="Arial" w:hAnsi="Arial" w:cs="Arial"/>
                <w:b/>
                <w:lang w:val="es-ES"/>
              </w:rPr>
            </w:pPr>
            <w:r w:rsidRPr="00FC758D">
              <w:rPr>
                <w:rFonts w:ascii="Arial" w:hAnsi="Arial" w:cs="Arial"/>
                <w:lang w:val="es-ES" w:eastAsia="es-ES"/>
              </w:rPr>
              <w:t xml:space="preserve">El usuario podrá </w:t>
            </w:r>
            <w:r>
              <w:rPr>
                <w:rFonts w:ascii="Arial" w:hAnsi="Arial" w:cs="Arial"/>
                <w:lang w:val="es-ES" w:eastAsia="es-ES"/>
              </w:rPr>
              <w:t>programar una acción en un componente que haga parte</w:t>
            </w:r>
            <w:r w:rsidRPr="00FC758D">
              <w:rPr>
                <w:rFonts w:ascii="Arial" w:hAnsi="Arial" w:cs="Arial"/>
                <w:lang w:val="es-ES" w:eastAsia="es-ES"/>
              </w:rPr>
              <w:t xml:space="preserve"> del sistema.</w:t>
            </w:r>
          </w:p>
        </w:tc>
      </w:tr>
      <w:tr w:rsidR="00B8452C" w:rsidRPr="000463D8" w14:paraId="35D92BF6" w14:textId="77777777" w:rsidTr="00620466">
        <w:trPr>
          <w:jc w:val="center"/>
        </w:trPr>
        <w:tc>
          <w:tcPr>
            <w:tcW w:w="9658" w:type="dxa"/>
            <w:gridSpan w:val="9"/>
          </w:tcPr>
          <w:p w14:paraId="0BE6F1DC" w14:textId="0C76791D" w:rsidR="00B8452C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B8452C" w:rsidRPr="000463D8" w14:paraId="05E4B0F8" w14:textId="77777777" w:rsidTr="00AC43EE">
        <w:trPr>
          <w:jc w:val="center"/>
        </w:trPr>
        <w:tc>
          <w:tcPr>
            <w:tcW w:w="704" w:type="dxa"/>
            <w:gridSpan w:val="2"/>
            <w:shd w:val="clear" w:color="auto" w:fill="D9D9D9" w:themeFill="background1" w:themeFillShade="D9"/>
          </w:tcPr>
          <w:p w14:paraId="76C8F16C" w14:textId="2C6BA386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3" w:type="dxa"/>
            <w:gridSpan w:val="4"/>
            <w:shd w:val="clear" w:color="auto" w:fill="D9D9D9" w:themeFill="background1" w:themeFillShade="D9"/>
          </w:tcPr>
          <w:p w14:paraId="15E2C1AF" w14:textId="386D236C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701" w:type="dxa"/>
            <w:gridSpan w:val="3"/>
            <w:shd w:val="clear" w:color="auto" w:fill="D9D9D9" w:themeFill="background1" w:themeFillShade="D9"/>
          </w:tcPr>
          <w:p w14:paraId="7FD0BCB7" w14:textId="4DF4B49C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8452C" w:rsidRPr="000463D8" w14:paraId="3CDC6F2A" w14:textId="77777777" w:rsidTr="00AC43EE">
        <w:trPr>
          <w:jc w:val="center"/>
        </w:trPr>
        <w:tc>
          <w:tcPr>
            <w:tcW w:w="704" w:type="dxa"/>
            <w:gridSpan w:val="2"/>
          </w:tcPr>
          <w:p w14:paraId="1C2C0BC2" w14:textId="56CE0C9E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 w:rsidRPr="00FF373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60CBD4E9" w14:textId="39C6F61F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06B3DAC5" w14:textId="20DCCC3E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B8452C" w:rsidRPr="000463D8" w14:paraId="45EB8114" w14:textId="77777777" w:rsidTr="00AC43EE">
        <w:trPr>
          <w:jc w:val="center"/>
        </w:trPr>
        <w:tc>
          <w:tcPr>
            <w:tcW w:w="704" w:type="dxa"/>
            <w:gridSpan w:val="2"/>
          </w:tcPr>
          <w:p w14:paraId="5AC764F9" w14:textId="76AD038D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6A</w:t>
            </w:r>
          </w:p>
        </w:tc>
        <w:tc>
          <w:tcPr>
            <w:tcW w:w="4253" w:type="dxa"/>
            <w:gridSpan w:val="4"/>
          </w:tcPr>
          <w:p w14:paraId="2E79820B" w14:textId="3E4EDD08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701" w:type="dxa"/>
            <w:gridSpan w:val="3"/>
          </w:tcPr>
          <w:p w14:paraId="067EB4D2" w14:textId="72825AD6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lectura en base de datos agotado”</w:t>
            </w:r>
          </w:p>
        </w:tc>
      </w:tr>
      <w:tr w:rsidR="00B8452C" w:rsidRPr="000463D8" w14:paraId="036FD33F" w14:textId="77777777" w:rsidTr="00AC43EE">
        <w:trPr>
          <w:jc w:val="center"/>
        </w:trPr>
        <w:tc>
          <w:tcPr>
            <w:tcW w:w="704" w:type="dxa"/>
            <w:gridSpan w:val="2"/>
          </w:tcPr>
          <w:p w14:paraId="40856FED" w14:textId="003C022E" w:rsidR="00B8452C" w:rsidRDefault="00B8452C" w:rsidP="00B845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8A</w:t>
            </w:r>
          </w:p>
        </w:tc>
        <w:tc>
          <w:tcPr>
            <w:tcW w:w="4253" w:type="dxa"/>
            <w:gridSpan w:val="4"/>
          </w:tcPr>
          <w:p w14:paraId="5A23A4A6" w14:textId="02B36399" w:rsidR="00B8452C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24704E12" w14:textId="3700A4B9" w:rsidR="00B8452C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B8452C" w:rsidRPr="000463D8" w14:paraId="56493CCB" w14:textId="77777777" w:rsidTr="00AC43EE">
        <w:trPr>
          <w:jc w:val="center"/>
        </w:trPr>
        <w:tc>
          <w:tcPr>
            <w:tcW w:w="704" w:type="dxa"/>
            <w:gridSpan w:val="2"/>
          </w:tcPr>
          <w:p w14:paraId="2FF56151" w14:textId="7D9F9E3F" w:rsidR="00B8452C" w:rsidRDefault="00B8452C" w:rsidP="00B845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12A</w:t>
            </w:r>
          </w:p>
        </w:tc>
        <w:tc>
          <w:tcPr>
            <w:tcW w:w="4253" w:type="dxa"/>
            <w:gridSpan w:val="4"/>
          </w:tcPr>
          <w:p w14:paraId="73A3346B" w14:textId="5C8840FB" w:rsidR="00B8452C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571EDE76" w14:textId="7231C4F5" w:rsidR="00B8452C" w:rsidRDefault="00B8452C" w:rsidP="00B845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</w:tc>
      </w:tr>
      <w:tr w:rsidR="00B8452C" w:rsidRPr="000463D8" w14:paraId="1C40E6ED" w14:textId="77777777" w:rsidTr="00AC43EE">
        <w:trPr>
          <w:jc w:val="center"/>
        </w:trPr>
        <w:tc>
          <w:tcPr>
            <w:tcW w:w="704" w:type="dxa"/>
            <w:gridSpan w:val="2"/>
          </w:tcPr>
          <w:p w14:paraId="23DA8543" w14:textId="58DF43C9" w:rsidR="00B8452C" w:rsidRDefault="00B8452C" w:rsidP="00B8452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  <w:r w:rsidRPr="00065D51">
              <w:rPr>
                <w:rFonts w:ascii="Arial" w:hAnsi="Arial" w:cs="Arial"/>
              </w:rPr>
              <w:t>A</w:t>
            </w:r>
          </w:p>
        </w:tc>
        <w:tc>
          <w:tcPr>
            <w:tcW w:w="4253" w:type="dxa"/>
            <w:gridSpan w:val="4"/>
          </w:tcPr>
          <w:p w14:paraId="11372DB0" w14:textId="3E44BD70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065D51">
              <w:rPr>
                <w:rFonts w:ascii="Arial" w:hAnsi="Arial" w:cs="Arial"/>
              </w:rPr>
              <w:t xml:space="preserve">“El campo </w:t>
            </w:r>
            <w:r>
              <w:rPr>
                <w:rFonts w:ascii="Arial" w:hAnsi="Arial" w:cs="Arial"/>
                <w:b/>
              </w:rPr>
              <w:t>componente</w:t>
            </w:r>
            <w:r w:rsidRPr="00065D51">
              <w:rPr>
                <w:rFonts w:ascii="Arial" w:hAnsi="Arial" w:cs="Arial"/>
              </w:rPr>
              <w:t xml:space="preserve"> no contiene un tipo valido”, “El campo </w:t>
            </w:r>
            <w:r>
              <w:rPr>
                <w:rFonts w:ascii="Arial" w:hAnsi="Arial" w:cs="Arial"/>
                <w:b/>
              </w:rPr>
              <w:t>acción</w:t>
            </w:r>
            <w:r w:rsidRPr="00065D51">
              <w:rPr>
                <w:rFonts w:ascii="Arial" w:hAnsi="Arial" w:cs="Arial"/>
              </w:rPr>
              <w:t xml:space="preserve"> no contiene un tipo valido”</w:t>
            </w:r>
            <w:r>
              <w:rPr>
                <w:rFonts w:ascii="Arial" w:hAnsi="Arial" w:cs="Arial"/>
              </w:rPr>
              <w:t>, “Los campos correspondientes al tiempo de repetición de la acción están en blanco”, “Algunos de los campos del intervalo de la acción contiene valores erróneos”</w:t>
            </w:r>
          </w:p>
        </w:tc>
        <w:tc>
          <w:tcPr>
            <w:tcW w:w="4701" w:type="dxa"/>
            <w:gridSpan w:val="3"/>
          </w:tcPr>
          <w:p w14:paraId="5577F6B8" w14:textId="77777777" w:rsidR="00B8452C" w:rsidRDefault="00B8452C" w:rsidP="00B8452C">
            <w:pPr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Los campos </w:t>
            </w:r>
            <w:r w:rsidRPr="00065D51">
              <w:rPr>
                <w:rFonts w:ascii="Arial" w:hAnsi="Arial" w:cs="Arial"/>
                <w:b/>
                <w:color w:val="800000"/>
              </w:rPr>
              <w:t>componente</w:t>
            </w:r>
            <w:r>
              <w:rPr>
                <w:rFonts w:ascii="Arial" w:hAnsi="Arial" w:cs="Arial"/>
                <w:color w:val="800000"/>
              </w:rPr>
              <w:t xml:space="preserve"> y </w:t>
            </w:r>
            <w:r>
              <w:rPr>
                <w:rFonts w:ascii="Arial" w:hAnsi="Arial" w:cs="Arial"/>
                <w:b/>
                <w:color w:val="800000"/>
              </w:rPr>
              <w:t>acción</w:t>
            </w:r>
            <w:r>
              <w:rPr>
                <w:rFonts w:ascii="Arial" w:hAnsi="Arial" w:cs="Arial"/>
                <w:color w:val="800000"/>
              </w:rPr>
              <w:t xml:space="preserve"> son obligatorios”</w:t>
            </w:r>
          </w:p>
          <w:p w14:paraId="0CE08452" w14:textId="428507D5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El campo del intervalo de programación de la acción tiene un formato no válido”</w:t>
            </w:r>
          </w:p>
        </w:tc>
      </w:tr>
      <w:tr w:rsidR="00B8452C" w:rsidRPr="000463D8" w14:paraId="6A3795C1" w14:textId="77777777" w:rsidTr="00AC43EE">
        <w:trPr>
          <w:jc w:val="center"/>
        </w:trPr>
        <w:tc>
          <w:tcPr>
            <w:tcW w:w="704" w:type="dxa"/>
            <w:gridSpan w:val="2"/>
          </w:tcPr>
          <w:p w14:paraId="00E7E13A" w14:textId="69F28FA3" w:rsidR="00B8452C" w:rsidRPr="00AC43EE" w:rsidRDefault="00B8452C" w:rsidP="00B8452C">
            <w:pPr>
              <w:jc w:val="center"/>
              <w:rPr>
                <w:rFonts w:ascii="Arial" w:hAnsi="Arial" w:cs="Arial"/>
              </w:rPr>
            </w:pPr>
            <w:r w:rsidRPr="00AC43EE">
              <w:rPr>
                <w:rFonts w:ascii="Arial" w:hAnsi="Arial" w:cs="Arial"/>
              </w:rPr>
              <w:t>17A</w:t>
            </w:r>
          </w:p>
        </w:tc>
        <w:tc>
          <w:tcPr>
            <w:tcW w:w="4253" w:type="dxa"/>
            <w:gridSpan w:val="4"/>
          </w:tcPr>
          <w:p w14:paraId="5AB81A5A" w14:textId="13B70FF4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701" w:type="dxa"/>
            <w:gridSpan w:val="3"/>
          </w:tcPr>
          <w:p w14:paraId="63D7D5F2" w14:textId="70EBAECC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B8452C" w:rsidRPr="000463D8" w14:paraId="7DEA6193" w14:textId="77777777" w:rsidTr="00AC43EE">
        <w:trPr>
          <w:jc w:val="center"/>
        </w:trPr>
        <w:tc>
          <w:tcPr>
            <w:tcW w:w="704" w:type="dxa"/>
            <w:gridSpan w:val="2"/>
          </w:tcPr>
          <w:p w14:paraId="6F24B78B" w14:textId="78BAE81E" w:rsidR="00B8452C" w:rsidRPr="00AC43EE" w:rsidRDefault="00B8452C" w:rsidP="00B8452C">
            <w:pPr>
              <w:jc w:val="center"/>
              <w:rPr>
                <w:rFonts w:ascii="Arial" w:hAnsi="Arial" w:cs="Arial"/>
              </w:rPr>
            </w:pPr>
            <w:r w:rsidRPr="00AC43EE">
              <w:rPr>
                <w:rFonts w:ascii="Arial" w:hAnsi="Arial" w:cs="Arial"/>
              </w:rPr>
              <w:t>18A</w:t>
            </w:r>
          </w:p>
        </w:tc>
        <w:tc>
          <w:tcPr>
            <w:tcW w:w="4253" w:type="dxa"/>
            <w:gridSpan w:val="4"/>
          </w:tcPr>
          <w:p w14:paraId="6EA245F5" w14:textId="34D611F2" w:rsidR="00B8452C" w:rsidRPr="00AC43EE" w:rsidRDefault="00B8452C" w:rsidP="00B8452C">
            <w:pPr>
              <w:rPr>
                <w:rFonts w:ascii="Arial" w:hAnsi="Arial" w:cs="Arial"/>
              </w:rPr>
            </w:pPr>
            <w:r w:rsidRPr="00AC43EE">
              <w:rPr>
                <w:rFonts w:ascii="Arial" w:hAnsi="Arial" w:cs="Arial"/>
              </w:rPr>
              <w:t>“Componente no responde”</w:t>
            </w:r>
          </w:p>
        </w:tc>
        <w:tc>
          <w:tcPr>
            <w:tcW w:w="4701" w:type="dxa"/>
            <w:gridSpan w:val="3"/>
          </w:tcPr>
          <w:p w14:paraId="6262A896" w14:textId="511065D9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El componente no responde”</w:t>
            </w:r>
          </w:p>
        </w:tc>
      </w:tr>
      <w:tr w:rsidR="00B8452C" w:rsidRPr="000463D8" w14:paraId="34EAC713" w14:textId="77777777" w:rsidTr="00AC43EE">
        <w:trPr>
          <w:jc w:val="center"/>
        </w:trPr>
        <w:tc>
          <w:tcPr>
            <w:tcW w:w="704" w:type="dxa"/>
            <w:gridSpan w:val="2"/>
          </w:tcPr>
          <w:p w14:paraId="23AE3180" w14:textId="55DD1EED" w:rsidR="00B8452C" w:rsidRPr="00AC43EE" w:rsidRDefault="00B8452C" w:rsidP="00B845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19A</w:t>
            </w:r>
          </w:p>
        </w:tc>
        <w:tc>
          <w:tcPr>
            <w:tcW w:w="4253" w:type="dxa"/>
            <w:gridSpan w:val="4"/>
          </w:tcPr>
          <w:p w14:paraId="6CADC0F5" w14:textId="72E43DCA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 usuario agotado”</w:t>
            </w:r>
          </w:p>
        </w:tc>
        <w:tc>
          <w:tcPr>
            <w:tcW w:w="4701" w:type="dxa"/>
            <w:gridSpan w:val="3"/>
          </w:tcPr>
          <w:p w14:paraId="3731D8A1" w14:textId="77777777" w:rsidR="00B8452C" w:rsidRDefault="00B8452C" w:rsidP="00B8452C">
            <w:pPr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 usuario agotado”</w:t>
            </w:r>
          </w:p>
          <w:p w14:paraId="60D05F74" w14:textId="392358EE" w:rsidR="00B8452C" w:rsidRPr="000463D8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2B9AFB2B" w14:textId="77777777" w:rsidTr="0065329B">
        <w:trPr>
          <w:jc w:val="center"/>
        </w:trPr>
        <w:tc>
          <w:tcPr>
            <w:tcW w:w="9658" w:type="dxa"/>
            <w:gridSpan w:val="9"/>
          </w:tcPr>
          <w:p w14:paraId="58CED59B" w14:textId="198390BB" w:rsidR="00B8452C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11E57A8C" w14:textId="77777777" w:rsidR="00B8452C" w:rsidRPr="006C4B76" w:rsidRDefault="00B8452C" w:rsidP="00B8452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8452C" w:rsidRPr="000463D8" w14:paraId="60B479F1" w14:textId="77777777" w:rsidTr="0065329B">
        <w:trPr>
          <w:jc w:val="center"/>
        </w:trPr>
        <w:tc>
          <w:tcPr>
            <w:tcW w:w="9658" w:type="dxa"/>
            <w:gridSpan w:val="9"/>
          </w:tcPr>
          <w:p w14:paraId="36B0BACC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6CE4D662" w14:textId="70ADDA44" w:rsidR="00B8452C" w:rsidRPr="006061B6" w:rsidRDefault="00B8452C" w:rsidP="00B8452C">
            <w:pPr>
              <w:pStyle w:val="Prrafodelista"/>
              <w:numPr>
                <w:ilvl w:val="0"/>
                <w:numId w:val="46"/>
              </w:numPr>
              <w:rPr>
                <w:rFonts w:ascii="Arial" w:hAnsi="Arial" w:cs="Arial"/>
                <w:b/>
              </w:rPr>
            </w:pPr>
            <w:r w:rsidRPr="006061B6"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F24C55E" w14:textId="0CE1AA2F" w:rsidR="00B8452C" w:rsidRPr="006061B6" w:rsidRDefault="00B8452C" w:rsidP="00B8452C">
            <w:pPr>
              <w:rPr>
                <w:rFonts w:ascii="Arial" w:hAnsi="Arial" w:cs="Arial"/>
                <w:b/>
              </w:rPr>
            </w:pPr>
          </w:p>
        </w:tc>
      </w:tr>
      <w:tr w:rsidR="00B8452C" w:rsidRPr="000463D8" w14:paraId="3B6BB1B1" w14:textId="77777777" w:rsidTr="0065329B">
        <w:trPr>
          <w:trHeight w:val="744"/>
          <w:jc w:val="center"/>
        </w:trPr>
        <w:tc>
          <w:tcPr>
            <w:tcW w:w="9658" w:type="dxa"/>
            <w:gridSpan w:val="9"/>
          </w:tcPr>
          <w:p w14:paraId="40F47204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B8452C" w:rsidRPr="00CB2208" w:rsidRDefault="00B8452C" w:rsidP="00B8452C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3D15FC2E" w14:textId="5DB3A045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solicitar la información de los componentes que requiera</w:t>
            </w:r>
          </w:p>
          <w:p w14:paraId="76D47620" w14:textId="13083125" w:rsidR="00B8452C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gestionar los atributos de los componentes</w:t>
            </w:r>
          </w:p>
          <w:p w14:paraId="72838AAB" w14:textId="426415A5" w:rsidR="00B8452C" w:rsidRPr="002B6FAA" w:rsidRDefault="00B8452C" w:rsidP="00B8452C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8452C" w:rsidRPr="000463D8" w14:paraId="7E2EE5BE" w14:textId="77777777" w:rsidTr="0065329B">
        <w:trPr>
          <w:trHeight w:val="609"/>
          <w:jc w:val="center"/>
        </w:trPr>
        <w:tc>
          <w:tcPr>
            <w:tcW w:w="9658" w:type="dxa"/>
            <w:gridSpan w:val="9"/>
          </w:tcPr>
          <w:p w14:paraId="2D8C989C" w14:textId="77777777" w:rsidR="00B8452C" w:rsidRDefault="00B8452C" w:rsidP="00B8452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B8452C" w:rsidRPr="00AD2D68" w:rsidRDefault="00B8452C" w:rsidP="00B8452C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077FA1E3" w:rsidR="00C507F9" w:rsidRDefault="00C507F9" w:rsidP="00632B15">
      <w:pPr>
        <w:rPr>
          <w:szCs w:val="22"/>
        </w:rPr>
      </w:pPr>
    </w:p>
    <w:p w14:paraId="46723F35" w14:textId="27EFA182" w:rsidR="002E25D6" w:rsidRDefault="002E25D6" w:rsidP="00632B15">
      <w:pPr>
        <w:rPr>
          <w:szCs w:val="22"/>
        </w:rPr>
      </w:pPr>
    </w:p>
    <w:p w14:paraId="2F13B61E" w14:textId="223E7817" w:rsidR="002E25D6" w:rsidRDefault="002E25D6" w:rsidP="00632B15">
      <w:pPr>
        <w:rPr>
          <w:szCs w:val="22"/>
        </w:rPr>
      </w:pPr>
    </w:p>
    <w:p w14:paraId="5191C001" w14:textId="5F7FC24C" w:rsidR="002E25D6" w:rsidRDefault="002E25D6" w:rsidP="00632B15">
      <w:pPr>
        <w:rPr>
          <w:szCs w:val="22"/>
        </w:rPr>
      </w:pPr>
    </w:p>
    <w:p w14:paraId="434DD8F1" w14:textId="1C886EA5" w:rsidR="002E25D6" w:rsidRDefault="002E25D6" w:rsidP="00632B15">
      <w:pPr>
        <w:rPr>
          <w:szCs w:val="22"/>
        </w:rPr>
      </w:pPr>
    </w:p>
    <w:p w14:paraId="12E46B62" w14:textId="77777777" w:rsidR="002E25D6" w:rsidRDefault="002E25D6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7486595D" w14:textId="77777777" w:rsidR="0032644C" w:rsidRDefault="0032644C" w:rsidP="00632B15">
      <w:pPr>
        <w:rPr>
          <w:szCs w:val="22"/>
        </w:rPr>
      </w:pPr>
    </w:p>
    <w:p w14:paraId="4C843CCD" w14:textId="77777777" w:rsidR="0032644C" w:rsidRDefault="0032644C" w:rsidP="00632B15">
      <w:pPr>
        <w:rPr>
          <w:szCs w:val="22"/>
        </w:rPr>
      </w:pPr>
    </w:p>
    <w:p w14:paraId="081D655C" w14:textId="77777777" w:rsidR="0032644C" w:rsidRDefault="0032644C" w:rsidP="00632B15">
      <w:pPr>
        <w:rPr>
          <w:szCs w:val="22"/>
        </w:rPr>
      </w:pPr>
    </w:p>
    <w:p w14:paraId="2A6E7DA6" w14:textId="611A2811" w:rsidR="00C507F9" w:rsidRPr="00F275E9" w:rsidRDefault="00C507F9" w:rsidP="00632B15">
      <w:pPr>
        <w:rPr>
          <w:bCs/>
          <w:sz w:val="24"/>
          <w:szCs w:val="24"/>
        </w:rPr>
      </w:pPr>
      <w:r w:rsidRPr="00F275E9">
        <w:rPr>
          <w:bCs/>
          <w:sz w:val="24"/>
          <w:szCs w:val="24"/>
        </w:rPr>
        <w:t>CASO DE USO 6</w:t>
      </w:r>
      <w:r w:rsidR="00854167" w:rsidRPr="00F275E9">
        <w:rPr>
          <w:bCs/>
          <w:sz w:val="24"/>
          <w:szCs w:val="24"/>
        </w:rPr>
        <w:t xml:space="preserve">: </w:t>
      </w:r>
      <w:r w:rsidRPr="00F275E9">
        <w:rPr>
          <w:bCs/>
          <w:sz w:val="24"/>
          <w:szCs w:val="24"/>
        </w:rPr>
        <w:t>GESTIONAR EVENTOS Y ALARMAS</w:t>
      </w:r>
    </w:p>
    <w:p w14:paraId="5F8C2E1F" w14:textId="77777777" w:rsidR="00802EB9" w:rsidRPr="00C507F9" w:rsidRDefault="00802EB9" w:rsidP="00632B15">
      <w:pPr>
        <w:rPr>
          <w:b/>
          <w:bCs/>
          <w:szCs w:val="22"/>
        </w:rPr>
      </w:pPr>
    </w:p>
    <w:p w14:paraId="7EFE5A07" w14:textId="38E1E905" w:rsidR="00195DC1" w:rsidRDefault="00A92BE2" w:rsidP="009F3B51">
      <w:pPr>
        <w:jc w:val="center"/>
        <w:rPr>
          <w:szCs w:val="22"/>
        </w:rPr>
      </w:pPr>
      <w:r>
        <w:rPr>
          <w:noProof/>
          <w:lang w:eastAsia="es-CO"/>
        </w:rPr>
        <w:drawing>
          <wp:inline distT="0" distB="0" distL="0" distR="0" wp14:anchorId="4F1433A3" wp14:editId="499D0F8A">
            <wp:extent cx="6085826" cy="361950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" r="2458" b="20271"/>
                    <a:stretch/>
                  </pic:blipFill>
                  <pic:spPr bwMode="auto">
                    <a:xfrm>
                      <a:off x="0" y="0"/>
                      <a:ext cx="6090673" cy="36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4B5B" w14:textId="77777777" w:rsidR="00802EB9" w:rsidRDefault="00802EB9" w:rsidP="00632B15">
      <w:pPr>
        <w:rPr>
          <w:szCs w:val="22"/>
        </w:rPr>
      </w:pPr>
    </w:p>
    <w:p w14:paraId="2969EBEA" w14:textId="77777777" w:rsidR="00802EB9" w:rsidRDefault="00802EB9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45"/>
        <w:gridCol w:w="3373"/>
        <w:gridCol w:w="826"/>
        <w:gridCol w:w="24"/>
        <w:gridCol w:w="127"/>
        <w:gridCol w:w="753"/>
        <w:gridCol w:w="678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4"/>
            <w:shd w:val="clear" w:color="auto" w:fill="D9D9D9"/>
          </w:tcPr>
          <w:p w14:paraId="41B934C3" w14:textId="73F673B6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929EA3D" w14:textId="2F033A2E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5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59E242C2" w:rsidR="006C212A" w:rsidRPr="006F086C" w:rsidRDefault="006C212A" w:rsidP="00F97BD8">
            <w:pPr>
              <w:jc w:val="both"/>
              <w:rPr>
                <w:rFonts w:ascii="Arial" w:eastAsia="Arial Unicode MS" w:hAnsi="Arial" w:cs="Arial"/>
                <w:iCs/>
                <w:lang w:val="es-ES"/>
              </w:rPr>
            </w:pPr>
            <w:r w:rsidRPr="006F086C">
              <w:rPr>
                <w:rFonts w:ascii="Arial" w:eastAsia="Arial Unicode MS" w:hAnsi="Arial" w:cs="Arial"/>
                <w:iCs/>
                <w:lang w:val="es-ES"/>
              </w:rPr>
              <w:t xml:space="preserve">Requerimiento # </w:t>
            </w:r>
            <w:r w:rsidR="006F086C" w:rsidRPr="006F086C">
              <w:rPr>
                <w:rFonts w:ascii="Arial" w:eastAsia="Arial Unicode MS" w:hAnsi="Arial" w:cs="Arial"/>
                <w:iCs/>
                <w:lang w:val="es-ES"/>
              </w:rPr>
              <w:t>4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Pr="006F086C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F086C">
              <w:rPr>
                <w:rFonts w:ascii="Arial" w:hAnsi="Arial" w:cs="Arial"/>
              </w:rPr>
              <w:t>Usuario</w:t>
            </w:r>
          </w:p>
          <w:p w14:paraId="7BE8523E" w14:textId="77777777" w:rsidR="006C212A" w:rsidRPr="006F086C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F086C">
              <w:rPr>
                <w:rFonts w:ascii="Arial" w:hAnsi="Arial" w:cs="Arial"/>
              </w:rPr>
              <w:t>clientes</w:t>
            </w:r>
          </w:p>
          <w:p w14:paraId="1AA8164D" w14:textId="77777777" w:rsidR="006C212A" w:rsidRPr="006F086C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F086C">
              <w:rPr>
                <w:rFonts w:ascii="Arial" w:hAnsi="Arial" w:cs="Arial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B8740A" w:rsidRDefault="006C212A" w:rsidP="00F97BD8">
            <w:pPr>
              <w:rPr>
                <w:rFonts w:ascii="Arial" w:hAnsi="Arial" w:cs="Arial"/>
                <w:b/>
              </w:rPr>
            </w:pPr>
            <w:r w:rsidRPr="00B8740A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Pr="00B8740A" w:rsidRDefault="006C212A" w:rsidP="00F97BD8">
            <w:pPr>
              <w:rPr>
                <w:rFonts w:ascii="Arial" w:eastAsia="Arial Unicode MS" w:hAnsi="Arial" w:cs="Arial"/>
                <w:iCs/>
                <w:lang w:val="es-ES"/>
              </w:rPr>
            </w:pPr>
          </w:p>
          <w:p w14:paraId="3B021A1B" w14:textId="61AF54C6" w:rsidR="006C212A" w:rsidRPr="00B8740A" w:rsidRDefault="009F3B51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lang w:val="es-ES"/>
              </w:rPr>
            </w:pPr>
            <w:r>
              <w:rPr>
                <w:rFonts w:ascii="Arial" w:eastAsia="Arial Unicode MS" w:hAnsi="Arial" w:cs="Arial"/>
                <w:iCs/>
                <w:lang w:val="es-ES"/>
              </w:rPr>
              <w:t>G</w:t>
            </w:r>
            <w:r w:rsidR="00B90EA3" w:rsidRPr="00B8740A">
              <w:rPr>
                <w:rFonts w:ascii="Arial" w:eastAsia="Arial Unicode MS" w:hAnsi="Arial" w:cs="Arial"/>
                <w:iCs/>
                <w:lang w:val="es-ES"/>
              </w:rPr>
              <w:t>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3F2494F4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7B1A23CD" w:rsidR="006C212A" w:rsidRDefault="00B90EA3" w:rsidP="00F97BD8">
            <w:pPr>
              <w:rPr>
                <w:rFonts w:ascii="Arial" w:hAnsi="Arial" w:cs="Arial"/>
                <w:lang w:eastAsia="es-ES"/>
              </w:rPr>
            </w:pPr>
            <w:r w:rsidRPr="00B8740A">
              <w:rPr>
                <w:rFonts w:ascii="Arial" w:hAnsi="Arial" w:cs="Arial"/>
                <w:lang w:eastAsia="es-ES"/>
              </w:rPr>
              <w:t>Registrar, gestionar y configurar los eventos y alarmas que se generan po</w:t>
            </w:r>
            <w:r w:rsidR="00B8740A">
              <w:rPr>
                <w:rFonts w:ascii="Arial" w:hAnsi="Arial" w:cs="Arial"/>
                <w:lang w:eastAsia="es-ES"/>
              </w:rPr>
              <w:t>r parte del cliente(componente)</w:t>
            </w:r>
          </w:p>
          <w:p w14:paraId="751A660D" w14:textId="77777777" w:rsidR="00C91F1F" w:rsidRPr="00B8740A" w:rsidRDefault="00C91F1F" w:rsidP="00F97BD8">
            <w:pPr>
              <w:rPr>
                <w:rFonts w:ascii="Arial" w:hAnsi="Arial" w:cs="Arial"/>
                <w:lang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432"/>
            </w:tblGrid>
            <w:tr w:rsidR="00C91F1F" w14:paraId="58C5EEF7" w14:textId="77777777" w:rsidTr="00C91F1F">
              <w:tc>
                <w:tcPr>
                  <w:tcW w:w="9432" w:type="dxa"/>
                  <w:shd w:val="clear" w:color="auto" w:fill="8DB3E2" w:themeFill="text2" w:themeFillTint="66"/>
                </w:tcPr>
                <w:p w14:paraId="105CF23E" w14:textId="318D191D" w:rsidR="00C91F1F" w:rsidRPr="00C91F1F" w:rsidRDefault="00C91F1F" w:rsidP="00802EB9">
                  <w:pPr>
                    <w:jc w:val="center"/>
                    <w:rPr>
                      <w:rFonts w:ascii="Arial" w:hAnsi="Arial" w:cs="Arial"/>
                      <w:b/>
                      <w:color w:val="0000FF"/>
                    </w:rPr>
                  </w:pPr>
                  <w:r w:rsidRPr="00C91F1F">
                    <w:rPr>
                      <w:rFonts w:ascii="Arial" w:hAnsi="Arial" w:cs="Arial"/>
                      <w:b/>
                    </w:rPr>
                    <w:t>Cliente(componente)</w:t>
                  </w:r>
                </w:p>
              </w:tc>
            </w:tr>
            <w:tr w:rsidR="00C91F1F" w14:paraId="4D142CB4" w14:textId="77777777" w:rsidTr="005062B2">
              <w:tc>
                <w:tcPr>
                  <w:tcW w:w="9432" w:type="dxa"/>
                  <w:tcBorders>
                    <w:bottom w:val="single" w:sz="4" w:space="0" w:color="auto"/>
                  </w:tcBorders>
                </w:tcPr>
                <w:p w14:paraId="3C6D6DA5" w14:textId="076C8B2F" w:rsidR="00C91F1F" w:rsidRDefault="00C91F1F" w:rsidP="00F97BD8">
                  <w:pPr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>
                    <w:rPr>
                      <w:rFonts w:ascii="Arial" w:hAnsi="Arial" w:cs="Arial"/>
                      <w:noProof/>
                      <w:color w:val="0000FF"/>
                      <w:lang w:eastAsia="es-CO"/>
                    </w:rPr>
                    <w:drawing>
                      <wp:inline distT="0" distB="0" distL="0" distR="0" wp14:anchorId="6A245021" wp14:editId="52A9BAAB">
                        <wp:extent cx="5760000" cy="1080000"/>
                        <wp:effectExtent l="0" t="0" r="0" b="101600"/>
                        <wp:docPr id="66" name="Diagrama 66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6" r:lo="rId107" r:qs="rId108" r:cs="rId109"/>
                          </a:graphicData>
                        </a:graphic>
                      </wp:inline>
                    </w:drawing>
                  </w:r>
                </w:p>
              </w:tc>
            </w:tr>
            <w:tr w:rsidR="00C91F1F" w14:paraId="22ACF404" w14:textId="77777777" w:rsidTr="005062B2">
              <w:tc>
                <w:tcPr>
                  <w:tcW w:w="9432" w:type="dxa"/>
                  <w:tcBorders>
                    <w:bottom w:val="single" w:sz="4" w:space="0" w:color="auto"/>
                  </w:tcBorders>
                  <w:shd w:val="clear" w:color="auto" w:fill="8DB3E2" w:themeFill="text2" w:themeFillTint="66"/>
                </w:tcPr>
                <w:p w14:paraId="1A03E676" w14:textId="708AD545" w:rsidR="00C91F1F" w:rsidRDefault="00C91F1F" w:rsidP="00802EB9">
                  <w:pPr>
                    <w:jc w:val="center"/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 w:rsidRPr="00C91F1F">
                    <w:rPr>
                      <w:rFonts w:ascii="Arial" w:hAnsi="Arial" w:cs="Arial"/>
                      <w:b/>
                      <w:lang w:val="es-ES"/>
                    </w:rPr>
                    <w:t>Gestionar eventos alarmas</w:t>
                  </w:r>
                </w:p>
              </w:tc>
            </w:tr>
            <w:tr w:rsidR="00C91F1F" w14:paraId="62307E9C" w14:textId="77777777" w:rsidTr="005062B2">
              <w:tc>
                <w:tcPr>
                  <w:tcW w:w="9432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01A0B4D" w14:textId="373C9FDC" w:rsidR="00C91F1F" w:rsidRDefault="00C91F1F" w:rsidP="00F97BD8">
                  <w:pPr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2BCD834E" wp14:editId="5FE97DC9">
                        <wp:extent cx="5760000" cy="1440000"/>
                        <wp:effectExtent l="95250" t="0" r="69850" b="0"/>
                        <wp:docPr id="67" name="Diagrama 67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1" r:lo="rId112" r:qs="rId113" r:cs="rId114"/>
                          </a:graphicData>
                        </a:graphic>
                      </wp:inline>
                    </w:drawing>
                  </w:r>
                </w:p>
              </w:tc>
            </w:tr>
            <w:tr w:rsidR="00C91F1F" w14:paraId="4001279F" w14:textId="77777777" w:rsidTr="00C91F1F">
              <w:tc>
                <w:tcPr>
                  <w:tcW w:w="9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760740" w14:textId="63F16362" w:rsidR="00C91F1F" w:rsidRDefault="00C91F1F" w:rsidP="00F97BD8">
                  <w:pPr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3E7E8829" wp14:editId="3EC50AD8">
                        <wp:extent cx="5760000" cy="1440000"/>
                        <wp:effectExtent l="95250" t="0" r="69850" b="0"/>
                        <wp:docPr id="68" name="Diagrama 68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6" r:lo="rId117" r:qs="rId118" r:cs="rId119"/>
                          </a:graphicData>
                        </a:graphic>
                      </wp:inline>
                    </w:drawing>
                  </w:r>
                </w:p>
              </w:tc>
            </w:tr>
            <w:tr w:rsidR="00C91F1F" w14:paraId="1EAEC869" w14:textId="77777777" w:rsidTr="00C91F1F">
              <w:tc>
                <w:tcPr>
                  <w:tcW w:w="9432" w:type="dxa"/>
                  <w:tcBorders>
                    <w:top w:val="single" w:sz="4" w:space="0" w:color="auto"/>
                  </w:tcBorders>
                  <w:shd w:val="clear" w:color="auto" w:fill="8DB3E2" w:themeFill="text2" w:themeFillTint="66"/>
                </w:tcPr>
                <w:p w14:paraId="0759E4E5" w14:textId="71F752B1" w:rsidR="00C91F1F" w:rsidRDefault="00C91F1F" w:rsidP="00802EB9">
                  <w:pPr>
                    <w:jc w:val="center"/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 w:rsidRPr="00C91F1F">
                    <w:rPr>
                      <w:rFonts w:ascii="Arial" w:hAnsi="Arial" w:cs="Arial"/>
                      <w:b/>
                      <w:lang w:val="es-ES"/>
                    </w:rPr>
                    <w:t>Configurar Eventos Alarmas</w:t>
                  </w:r>
                </w:p>
              </w:tc>
            </w:tr>
            <w:tr w:rsidR="00C91F1F" w14:paraId="07F827DE" w14:textId="77777777" w:rsidTr="00C91F1F">
              <w:tc>
                <w:tcPr>
                  <w:tcW w:w="9432" w:type="dxa"/>
                </w:tcPr>
                <w:p w14:paraId="324B25DC" w14:textId="1BE395A0" w:rsidR="00C91F1F" w:rsidRDefault="00C91F1F" w:rsidP="00F97BD8">
                  <w:pPr>
                    <w:rPr>
                      <w:rFonts w:ascii="Arial" w:hAnsi="Arial" w:cs="Arial"/>
                      <w:b/>
                      <w:color w:val="0000FF"/>
                      <w:lang w:val="es-ES"/>
                    </w:rPr>
                  </w:pPr>
                  <w:r>
                    <w:rPr>
                      <w:noProof/>
                      <w:lang w:eastAsia="es-CO"/>
                    </w:rPr>
                    <w:drawing>
                      <wp:inline distT="0" distB="0" distL="0" distR="0" wp14:anchorId="04EFCDEE" wp14:editId="0AF22D31">
                        <wp:extent cx="5760000" cy="1440000"/>
                        <wp:effectExtent l="95250" t="38100" r="69850" b="46355"/>
                        <wp:docPr id="69" name="Diagrama 6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1" r:lo="rId122" r:qs="rId123" r:cs="rId124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7AA14F" w14:textId="0D7067F0" w:rsidR="00C91F1F" w:rsidRPr="003D1FAD" w:rsidRDefault="00C91F1F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E6BF4D8" w14:textId="3A1E538A" w:rsidR="006C212A" w:rsidRPr="005A1F2E" w:rsidRDefault="006C212A" w:rsidP="00C91F1F">
            <w:pPr>
              <w:rPr>
                <w:rFonts w:ascii="Arial" w:hAnsi="Arial" w:cs="Arial"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3DF603E3" w14:textId="30C9129F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C91F1F" w:rsidRPr="009B2573" w14:paraId="21E9BFB4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E69D16D" w14:textId="35127626" w:rsidR="00C91F1F" w:rsidRPr="00C91F1F" w:rsidRDefault="00C91F1F" w:rsidP="00F97BD8">
            <w:pPr>
              <w:jc w:val="center"/>
              <w:rPr>
                <w:rFonts w:ascii="Arial" w:hAnsi="Arial" w:cs="Arial"/>
              </w:rPr>
            </w:pPr>
            <w:r w:rsidRPr="00C91F1F">
              <w:rPr>
                <w:rFonts w:ascii="Arial" w:hAnsi="Arial" w:cs="Arial"/>
              </w:rPr>
              <w:t>1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3C943E01" w14:textId="60D33CE8" w:rsidR="00C91F1F" w:rsidRPr="00C91F1F" w:rsidRDefault="00C91F1F" w:rsidP="00C91F1F">
            <w:pPr>
              <w:rPr>
                <w:rFonts w:ascii="Arial" w:hAnsi="Arial" w:cs="Arial"/>
              </w:rPr>
            </w:pPr>
            <w:r w:rsidRPr="00C91F1F">
              <w:rPr>
                <w:rFonts w:ascii="Arial" w:hAnsi="Arial" w:cs="Arial"/>
              </w:rPr>
              <w:t>idEvent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E1B8C80" w14:textId="7C98D3FF" w:rsidR="00C91F1F" w:rsidRPr="00C91F1F" w:rsidRDefault="00C91F1F" w:rsidP="00C91F1F">
            <w:pPr>
              <w:rPr>
                <w:rFonts w:ascii="Arial" w:hAnsi="Arial" w:cs="Arial"/>
              </w:rPr>
            </w:pPr>
            <w:r w:rsidRPr="00C91F1F">
              <w:rPr>
                <w:rFonts w:ascii="Arial" w:hAnsi="Arial" w:cs="Arial"/>
              </w:rPr>
              <w:t>String, unique, private</w:t>
            </w:r>
          </w:p>
        </w:tc>
      </w:tr>
      <w:tr w:rsidR="00C91F1F" w:rsidRPr="009B2573" w14:paraId="27B23773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156EA9E" w14:textId="7B060DFE" w:rsidR="00C91F1F" w:rsidRPr="00C91F1F" w:rsidRDefault="00C91F1F" w:rsidP="00F97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6E7381F8" w14:textId="0B5DD1A0" w:rsidR="00C91F1F" w:rsidRPr="00C91F1F" w:rsidRDefault="00C91F1F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typeEvent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604DE760" w14:textId="7A8149DC" w:rsidR="00C91F1F" w:rsidRPr="00C91F1F" w:rsidRDefault="00C91F1F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String, public, mandatory</w:t>
            </w:r>
          </w:p>
        </w:tc>
      </w:tr>
      <w:tr w:rsidR="00C91F1F" w:rsidRPr="009B2573" w14:paraId="2010B02C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2D1EAF6" w14:textId="3B434C52" w:rsidR="00C91F1F" w:rsidRDefault="00C91F1F" w:rsidP="00F97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7A2FDD05" w14:textId="6FF71895" w:rsidR="00C91F1F" w:rsidRDefault="00C91F1F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timestamp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93EFA30" w14:textId="58DB921D" w:rsidR="00C91F1F" w:rsidRPr="00C91F1F" w:rsidRDefault="00C91F1F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Time, private, mandatory</w:t>
            </w:r>
          </w:p>
        </w:tc>
      </w:tr>
      <w:tr w:rsidR="00C91F1F" w:rsidRPr="009B2573" w14:paraId="78F1C8DE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4AD85F1" w14:textId="6EB3E043" w:rsidR="00C91F1F" w:rsidRDefault="00C91F1F" w:rsidP="00F97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FF84086" w14:textId="26132029" w:rsidR="00C91F1F" w:rsidRDefault="009F3B51" w:rsidP="009F3B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nameC</w:t>
            </w:r>
            <w:r w:rsidR="00C91F1F">
              <w:rPr>
                <w:rFonts w:ascii="Arial" w:hAnsi="Arial" w:cs="Arial"/>
              </w:rPr>
              <w:t>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1D02395" w14:textId="20DE43BB" w:rsidR="00C91F1F" w:rsidRDefault="00C91F1F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Componente</w:t>
            </w:r>
            <w:r w:rsidR="009F3B51">
              <w:rPr>
                <w:rFonts w:ascii="Arial" w:hAnsi="Arial" w:cs="Arial"/>
              </w:rPr>
              <w:t>.name</w:t>
            </w:r>
            <w:r>
              <w:rPr>
                <w:rFonts w:ascii="Arial" w:hAnsi="Arial" w:cs="Arial"/>
              </w:rPr>
              <w:t>, public, mandatory</w:t>
            </w:r>
          </w:p>
        </w:tc>
      </w:tr>
      <w:tr w:rsidR="009F3B51" w:rsidRPr="009B2573" w14:paraId="24FE1839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5BB202D" w14:textId="42F4004C" w:rsidR="009F3B51" w:rsidRDefault="009F3B51" w:rsidP="00F97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66CE3C88" w14:textId="17410DE5" w:rsidR="009F3B51" w:rsidRDefault="009F3B51" w:rsidP="009F3B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0F5139D" w14:textId="01846EB2" w:rsidR="009F3B51" w:rsidRDefault="009F3B51" w:rsidP="00C91F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Componente.tipo, public, mandatory</w:t>
            </w:r>
          </w:p>
        </w:tc>
      </w:tr>
      <w:tr w:rsidR="009F3B51" w:rsidRPr="009B2573" w14:paraId="17C0C78C" w14:textId="77777777" w:rsidTr="00C91F1F">
        <w:tc>
          <w:tcPr>
            <w:tcW w:w="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6D58A51" w14:textId="59B415CE" w:rsidR="009F3B51" w:rsidRDefault="009F3B51" w:rsidP="009F3B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492800EB" w14:textId="67976717" w:rsidR="009F3B51" w:rsidRDefault="009F3B51" w:rsidP="009F3B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serialComponent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</w:tcPr>
          <w:p w14:paraId="1EB819C1" w14:textId="5399EF29" w:rsidR="009F3B51" w:rsidRDefault="009F3B51" w:rsidP="009F3B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Componente.serial, public, mandatory</w:t>
            </w:r>
          </w:p>
        </w:tc>
      </w:tr>
      <w:tr w:rsidR="009F3B51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9F3B51" w:rsidRPr="00F4293F" w:rsidRDefault="009F3B51" w:rsidP="009F3B51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9F3B5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25FE20F5" w:rsidR="009F3B51" w:rsidRPr="00195DC1" w:rsidRDefault="009F3B51" w:rsidP="009F3B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9F3B51" w:rsidRDefault="009F3B51" w:rsidP="009F3B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9F3B51" w:rsidRPr="00D03F51" w:rsidRDefault="009F3B51" w:rsidP="009F3B51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78D370C1" w14:textId="3DA3F891" w:rsidR="009F3B51" w:rsidRPr="00214CA5" w:rsidRDefault="009F3B51" w:rsidP="009F3B51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F3B51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1A7E20CE" w:rsidR="009F3B51" w:rsidRPr="00F4293F" w:rsidRDefault="009F3B51" w:rsidP="009F3B5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9F3B51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5378D1BC" w:rsidR="009F3B51" w:rsidRPr="009B2573" w:rsidRDefault="009F3B51" w:rsidP="009F3B51">
            <w:pPr>
              <w:spacing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4368" w:type="dxa"/>
            <w:gridSpan w:val="4"/>
            <w:tcBorders>
              <w:bottom w:val="single" w:sz="4" w:space="0" w:color="auto"/>
            </w:tcBorders>
            <w:vAlign w:val="center"/>
          </w:tcPr>
          <w:p w14:paraId="214AC512" w14:textId="2564C16A" w:rsidR="009F3B51" w:rsidRPr="009B2573" w:rsidRDefault="009F3B51" w:rsidP="009F3B51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newEventAlarm</w:t>
            </w:r>
          </w:p>
        </w:tc>
        <w:tc>
          <w:tcPr>
            <w:tcW w:w="4731" w:type="dxa"/>
            <w:gridSpan w:val="4"/>
            <w:tcBorders>
              <w:bottom w:val="single" w:sz="4" w:space="0" w:color="auto"/>
            </w:tcBorders>
            <w:vAlign w:val="center"/>
          </w:tcPr>
          <w:p w14:paraId="49306220" w14:textId="58B85D8C" w:rsidR="009F3B51" w:rsidRPr="009F3B51" w:rsidRDefault="009F3B51" w:rsidP="009F3B51">
            <w:pPr>
              <w:spacing w:line="240" w:lineRule="auto"/>
              <w:rPr>
                <w:rFonts w:ascii="Arial" w:hAnsi="Arial" w:cs="Arial"/>
                <w:color w:val="800000"/>
              </w:rPr>
            </w:pPr>
            <w:r w:rsidRPr="009F3B51">
              <w:rPr>
                <w:rFonts w:ascii="Arial" w:hAnsi="Arial" w:cs="Arial"/>
              </w:rPr>
              <w:t>Evento</w:t>
            </w:r>
            <w:r>
              <w:rPr>
                <w:rFonts w:ascii="Arial" w:hAnsi="Arial" w:cs="Arial"/>
              </w:rPr>
              <w:t>A</w:t>
            </w:r>
            <w:r w:rsidRPr="009F3B51">
              <w:rPr>
                <w:rFonts w:ascii="Arial" w:hAnsi="Arial" w:cs="Arial"/>
              </w:rPr>
              <w:t>larma, private</w:t>
            </w:r>
          </w:p>
        </w:tc>
      </w:tr>
      <w:tr w:rsidR="009F3B51" w:rsidRPr="000463D8" w14:paraId="65D633C6" w14:textId="77777777" w:rsidTr="00F97BD8">
        <w:tc>
          <w:tcPr>
            <w:tcW w:w="9658" w:type="dxa"/>
            <w:gridSpan w:val="9"/>
          </w:tcPr>
          <w:p w14:paraId="74CBEB5B" w14:textId="77777777" w:rsidR="009F3B51" w:rsidRDefault="009F3B51" w:rsidP="009F3B51">
            <w:pPr>
              <w:rPr>
                <w:rFonts w:ascii="Arial" w:hAnsi="Arial" w:cs="Arial"/>
                <w:b/>
              </w:rPr>
            </w:pPr>
          </w:p>
          <w:p w14:paraId="59EFA5D6" w14:textId="4F6C35C9" w:rsidR="009F3B51" w:rsidRDefault="009F3B51" w:rsidP="009F3B5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02FF3CCD" w14:textId="171B1286" w:rsidR="009F3B51" w:rsidRPr="00EE11D3" w:rsidRDefault="009F3B51" w:rsidP="009F3B51">
            <w:pPr>
              <w:rPr>
                <w:rFonts w:ascii="Arial" w:hAnsi="Arial" w:cs="Arial"/>
              </w:rPr>
            </w:pPr>
            <w:r w:rsidRPr="00EE11D3">
              <w:rPr>
                <w:rFonts w:ascii="Arial" w:hAnsi="Arial" w:cs="Arial"/>
              </w:rPr>
              <w:t>El usuario debe haber iniciado una sesión en INPETEL CLOUD</w:t>
            </w:r>
          </w:p>
          <w:p w14:paraId="04A26F15" w14:textId="29F24014" w:rsidR="009F3B51" w:rsidRPr="00EE11D3" w:rsidRDefault="009F3B51" w:rsidP="009F3B51">
            <w:pPr>
              <w:rPr>
                <w:rFonts w:ascii="Arial" w:hAnsi="Arial" w:cs="Arial"/>
              </w:rPr>
            </w:pPr>
            <w:r w:rsidRPr="00EE11D3">
              <w:rPr>
                <w:rFonts w:ascii="Arial" w:hAnsi="Arial" w:cs="Arial"/>
              </w:rPr>
              <w:t>El usuario debe contar con permisos de administrador</w:t>
            </w:r>
          </w:p>
          <w:p w14:paraId="0783C982" w14:textId="7D0F3BFA" w:rsidR="009F3B51" w:rsidRPr="00AD0CCF" w:rsidRDefault="009F3B51" w:rsidP="009F3B5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EE11D3">
              <w:rPr>
                <w:rFonts w:ascii="Arial" w:hAnsi="Arial" w:cs="Arial"/>
                <w:lang w:eastAsia="es-ES"/>
              </w:rPr>
              <w:t xml:space="preserve">Los componentes deberán estar previamente registrados y asociados para el envío de los eventos y </w:t>
            </w:r>
            <w:r>
              <w:rPr>
                <w:rFonts w:ascii="Arial" w:hAnsi="Arial" w:cs="Arial"/>
                <w:lang w:eastAsia="es-ES"/>
              </w:rPr>
              <w:t xml:space="preserve">generar </w:t>
            </w:r>
            <w:r w:rsidRPr="00EE11D3">
              <w:rPr>
                <w:rFonts w:ascii="Arial" w:hAnsi="Arial" w:cs="Arial"/>
                <w:lang w:eastAsia="es-ES"/>
              </w:rPr>
              <w:t>alarmas</w:t>
            </w:r>
          </w:p>
        </w:tc>
      </w:tr>
      <w:tr w:rsidR="009F3B51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1D407B46" w:rsidR="009F3B51" w:rsidRDefault="009F3B51" w:rsidP="009F3B51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85D6BCB" w:rsidR="009F3B51" w:rsidRDefault="009F3B51" w:rsidP="009F3B51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lang w:val="es-ES"/>
              </w:rPr>
              <w:t>Registrar alarma</w:t>
            </w:r>
          </w:p>
          <w:p w14:paraId="01A9E273" w14:textId="6953D829" w:rsidR="009F3B51" w:rsidRPr="00195DC1" w:rsidRDefault="009F3B51" w:rsidP="009F3B5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75EAC" w:rsidRPr="000463D8" w14:paraId="2F89101F" w14:textId="77777777" w:rsidTr="00975EAC">
        <w:tc>
          <w:tcPr>
            <w:tcW w:w="704" w:type="dxa"/>
            <w:gridSpan w:val="2"/>
            <w:shd w:val="clear" w:color="auto" w:fill="D9D9D9"/>
          </w:tcPr>
          <w:p w14:paraId="3D6802E7" w14:textId="77777777" w:rsidR="00975EAC" w:rsidRPr="000463D8" w:rsidRDefault="00975EAC" w:rsidP="009F3B51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4"/>
            <w:shd w:val="clear" w:color="auto" w:fill="D9D9D9"/>
          </w:tcPr>
          <w:p w14:paraId="5A441BE0" w14:textId="77777777" w:rsidR="00975EAC" w:rsidRPr="000463D8" w:rsidRDefault="00975EAC" w:rsidP="009F3B51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/>
          </w:tcPr>
          <w:p w14:paraId="4BD91A45" w14:textId="3FFFCB54" w:rsidR="00975EAC" w:rsidRPr="000463D8" w:rsidRDefault="00975EAC" w:rsidP="009F3B5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/>
          </w:tcPr>
          <w:p w14:paraId="01EE56EA" w14:textId="7CAE6803" w:rsidR="00975EAC" w:rsidRPr="000463D8" w:rsidRDefault="00975EAC" w:rsidP="009F3B5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Sistema</w:t>
            </w:r>
          </w:p>
        </w:tc>
      </w:tr>
      <w:tr w:rsidR="00975EAC" w:rsidRPr="000463D8" w14:paraId="5593C424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5E424B0E" w14:textId="4C943B9B" w:rsidR="00975EAC" w:rsidRPr="000463D8" w:rsidRDefault="00975EAC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30463A65" w14:textId="758120C7" w:rsidR="00975EAC" w:rsidRPr="000463D8" w:rsidRDefault="00975EAC" w:rsidP="00975EA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inicio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alarma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  <w:tc>
          <w:tcPr>
            <w:tcW w:w="753" w:type="dxa"/>
            <w:shd w:val="clear" w:color="auto" w:fill="FFFFFF" w:themeFill="background1"/>
          </w:tcPr>
          <w:p w14:paraId="113AF429" w14:textId="0A34C139" w:rsidR="00975EAC" w:rsidRDefault="00A81403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1DB5769A" w14:textId="68CC06D1" w:rsidR="00975EAC" w:rsidRDefault="00975EAC" w:rsidP="00975EAC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Validar información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trama</w:t>
            </w:r>
          </w:p>
        </w:tc>
      </w:tr>
      <w:tr w:rsidR="00975EAC" w:rsidRPr="000463D8" w14:paraId="53B691A1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20D87CE3" w14:textId="77777777" w:rsidR="00975EAC" w:rsidRPr="000463D8" w:rsidRDefault="00975EAC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2C3BC1D8" w14:textId="77777777" w:rsidR="00975EAC" w:rsidRPr="000463D8" w:rsidRDefault="00975EAC" w:rsidP="00975EAC">
            <w:pPr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0B8849D9" w14:textId="0BE28307" w:rsidR="00975EAC" w:rsidRDefault="00A81403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3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0685BD29" w14:textId="1F12555F" w:rsidR="00975EAC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Envia</w:t>
            </w:r>
            <w:r w:rsidR="00975EAC"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r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trama request</w:t>
            </w:r>
            <w:r w:rsidR="00975EAC"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alarma</w:t>
            </w:r>
            <w:r w:rsidR="00975EAC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a cliente</w:t>
            </w:r>
          </w:p>
        </w:tc>
      </w:tr>
      <w:tr w:rsidR="00A81403" w:rsidRPr="000463D8" w14:paraId="0B198266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0F326154" w14:textId="6CAC3BEC" w:rsidR="00A81403" w:rsidRDefault="00A81403" w:rsidP="00975EAC">
            <w:pPr>
              <w:jc w:val="center"/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1ACC8280" w14:textId="3FB8DA99" w:rsidR="00A81403" w:rsidRDefault="00A81403" w:rsidP="00975EAC">
            <w:pPr>
              <w:rPr>
                <w:rFonts w:ascii="Arial" w:hAnsi="Arial" w:cs="Arial"/>
                <w:color w:val="000000" w:themeColor="text1"/>
                <w:lang w:val="es-ES" w:eastAsia="es-ES"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Validar información recibida</w:t>
            </w:r>
          </w:p>
        </w:tc>
        <w:tc>
          <w:tcPr>
            <w:tcW w:w="753" w:type="dxa"/>
            <w:shd w:val="clear" w:color="auto" w:fill="FFFFFF" w:themeFill="background1"/>
          </w:tcPr>
          <w:p w14:paraId="32B717B5" w14:textId="77777777" w:rsidR="00A81403" w:rsidRDefault="00A81403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35153EDD" w14:textId="77777777" w:rsidR="00A81403" w:rsidRDefault="00A81403" w:rsidP="00975EAC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75EAC" w:rsidRPr="000463D8" w14:paraId="70EB7D29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4C9C4C76" w14:textId="6CA1C294" w:rsidR="00975EAC" w:rsidRPr="000463D8" w:rsidRDefault="00A81403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5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232E2575" w14:textId="5748CDF7" w:rsidR="00975EAC" w:rsidRPr="000463D8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answer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alarma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  <w:tc>
          <w:tcPr>
            <w:tcW w:w="753" w:type="dxa"/>
            <w:shd w:val="clear" w:color="auto" w:fill="FFFFFF" w:themeFill="background1"/>
          </w:tcPr>
          <w:p w14:paraId="3C5FC422" w14:textId="77777777" w:rsidR="00975EAC" w:rsidRDefault="00975EAC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40F422E5" w14:textId="77777777" w:rsidR="00975EAC" w:rsidRDefault="00975EAC" w:rsidP="00975EAC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75EAC" w:rsidRPr="000463D8" w14:paraId="0DB13B3B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509434A7" w14:textId="645D0936" w:rsidR="00975EAC" w:rsidRPr="000463D8" w:rsidRDefault="00975EAC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60B4BC0A" w14:textId="5D3F66F1" w:rsidR="00975EAC" w:rsidRPr="000463D8" w:rsidRDefault="00975EAC" w:rsidP="00975EAC">
            <w:pPr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109EAF84" w14:textId="2219C6EA" w:rsidR="00975EAC" w:rsidRPr="00A81403" w:rsidRDefault="00A81403" w:rsidP="00975EA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32C0134D" w14:textId="0DFBD929" w:rsidR="00975EAC" w:rsidRPr="00A81403" w:rsidRDefault="00A81403" w:rsidP="00975EAC">
            <w:pPr>
              <w:jc w:val="both"/>
              <w:rPr>
                <w:rFonts w:ascii="Arial" w:hAnsi="Arial" w:cs="Arial"/>
              </w:rPr>
            </w:pPr>
            <w:r w:rsidRPr="00A81403">
              <w:rPr>
                <w:rFonts w:ascii="Arial" w:hAnsi="Arial" w:cs="Arial"/>
              </w:rPr>
              <w:t>Validar información recibida</w:t>
            </w:r>
          </w:p>
        </w:tc>
      </w:tr>
      <w:tr w:rsidR="00975EAC" w:rsidRPr="000463D8" w14:paraId="13B89B08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6339FA22" w14:textId="77777777" w:rsidR="00975EAC" w:rsidRPr="000463D8" w:rsidRDefault="00975EAC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423DD0EE" w14:textId="77777777" w:rsidR="00975EAC" w:rsidRPr="000463D8" w:rsidRDefault="00975EAC" w:rsidP="00975EAC">
            <w:pPr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5885077C" w14:textId="2F173264" w:rsidR="00975EAC" w:rsidRDefault="00975EAC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7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027D15C3" w14:textId="72C06587" w:rsidR="00975EAC" w:rsidRDefault="00975EAC" w:rsidP="00A81403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G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uardar </w:t>
            </w:r>
            <w:r w:rsidR="00A81403">
              <w:rPr>
                <w:rFonts w:ascii="Arial" w:hAnsi="Arial" w:cs="Arial"/>
                <w:color w:val="000000" w:themeColor="text1"/>
                <w:lang w:val="es-ES" w:eastAsia="es-ES"/>
              </w:rPr>
              <w:t>datos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en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A81403">
              <w:rPr>
                <w:rFonts w:ascii="Arial" w:hAnsi="Arial" w:cs="Arial"/>
                <w:color w:val="000000" w:themeColor="text1"/>
                <w:lang w:val="es-ES" w:eastAsia="es-ES"/>
              </w:rPr>
              <w:t>base de datos</w:t>
            </w:r>
          </w:p>
        </w:tc>
      </w:tr>
      <w:tr w:rsidR="00975EAC" w:rsidRPr="000463D8" w14:paraId="7AB006DC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2C20366F" w14:textId="77777777" w:rsidR="00975EAC" w:rsidRPr="000463D8" w:rsidRDefault="00975EAC" w:rsidP="00975EA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6AD51777" w14:textId="77777777" w:rsidR="00975EAC" w:rsidRPr="000463D8" w:rsidRDefault="00975EAC" w:rsidP="00975EAC">
            <w:pPr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0BF21397" w14:textId="79E3E805" w:rsidR="00975EAC" w:rsidRDefault="00975EAC" w:rsidP="00975EA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60E635EF" w14:textId="2B618DDB" w:rsidR="00975EAC" w:rsidRDefault="00975EAC" w:rsidP="00A81403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</w:t>
            </w:r>
            <w:r w:rsidR="00A81403">
              <w:rPr>
                <w:rFonts w:ascii="Arial" w:hAnsi="Arial" w:cs="Arial"/>
                <w:color w:val="000000" w:themeColor="text1"/>
                <w:lang w:val="es-ES" w:eastAsia="es-ES"/>
              </w:rPr>
              <w:t>final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 w:rsidR="00A81403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alarma</w:t>
            </w:r>
            <w:r w:rsidR="00A81403"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</w:tr>
      <w:tr w:rsidR="00A81403" w:rsidRPr="000463D8" w14:paraId="272328A1" w14:textId="77777777" w:rsidTr="00C45E5D">
        <w:tc>
          <w:tcPr>
            <w:tcW w:w="9658" w:type="dxa"/>
            <w:gridSpan w:val="9"/>
            <w:shd w:val="clear" w:color="auto" w:fill="FFFFFF" w:themeFill="background1"/>
          </w:tcPr>
          <w:p w14:paraId="71139F04" w14:textId="77777777" w:rsidR="00A81403" w:rsidRPr="00CC2F74" w:rsidRDefault="00A81403" w:rsidP="00A81403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32FD3333" w14:textId="77777777" w:rsidR="00A81403" w:rsidRDefault="00A81403" w:rsidP="00A81403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C758D">
              <w:rPr>
                <w:rFonts w:ascii="Arial" w:hAnsi="Arial" w:cs="Arial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lang w:val="es-ES" w:eastAsia="es-ES"/>
              </w:rPr>
              <w:t>cliente</w:t>
            </w:r>
            <w:r w:rsidRPr="00FC758D">
              <w:rPr>
                <w:rFonts w:ascii="Arial" w:hAnsi="Arial" w:cs="Arial"/>
                <w:lang w:val="es-ES" w:eastAsia="es-ES"/>
              </w:rPr>
              <w:t xml:space="preserve"> podrá </w:t>
            </w:r>
            <w:r>
              <w:rPr>
                <w:rFonts w:ascii="Arial" w:hAnsi="Arial" w:cs="Arial"/>
                <w:lang w:val="es-ES" w:eastAsia="es-ES"/>
              </w:rPr>
              <w:t>generar una alarma y ser guardado en base de datos</w:t>
            </w:r>
            <w:r w:rsidRPr="00FC758D">
              <w:rPr>
                <w:rFonts w:ascii="Arial" w:hAnsi="Arial" w:cs="Arial"/>
                <w:lang w:val="es-ES" w:eastAsia="es-ES"/>
              </w:rPr>
              <w:t>.</w:t>
            </w:r>
          </w:p>
          <w:p w14:paraId="205CE753" w14:textId="015D6E4F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81403" w:rsidRPr="000463D8" w14:paraId="035BD897" w14:textId="77777777" w:rsidTr="00C45E5D">
        <w:tc>
          <w:tcPr>
            <w:tcW w:w="9658" w:type="dxa"/>
            <w:gridSpan w:val="9"/>
            <w:shd w:val="clear" w:color="auto" w:fill="FFFFFF" w:themeFill="background1"/>
          </w:tcPr>
          <w:p w14:paraId="5F2AADD6" w14:textId="4E68B674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A81403" w:rsidRPr="000463D8" w14:paraId="529C26F7" w14:textId="77777777" w:rsidTr="00A81403">
        <w:tc>
          <w:tcPr>
            <w:tcW w:w="704" w:type="dxa"/>
            <w:gridSpan w:val="2"/>
            <w:shd w:val="clear" w:color="auto" w:fill="D9D9D9" w:themeFill="background1" w:themeFillShade="D9"/>
          </w:tcPr>
          <w:p w14:paraId="7590D745" w14:textId="17323F95" w:rsidR="00A81403" w:rsidRPr="000463D8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4"/>
            <w:shd w:val="clear" w:color="auto" w:fill="D9D9D9" w:themeFill="background1" w:themeFillShade="D9"/>
          </w:tcPr>
          <w:p w14:paraId="509F57AB" w14:textId="7DBE062D" w:rsidR="00A81403" w:rsidRPr="000463D8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09385EDE" w14:textId="7DFFDE63" w:rsidR="00A81403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81403" w:rsidRPr="000463D8" w14:paraId="579878DC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7FD868EC" w14:textId="18BC3C21" w:rsidR="00A81403" w:rsidRPr="00A81403" w:rsidRDefault="00A81403" w:rsidP="00A81403">
            <w:pPr>
              <w:jc w:val="center"/>
              <w:rPr>
                <w:rFonts w:ascii="Arial" w:hAnsi="Arial" w:cs="Arial"/>
              </w:rPr>
            </w:pPr>
            <w:r w:rsidRPr="00A81403">
              <w:rPr>
                <w:rFonts w:ascii="Arial" w:hAnsi="Arial" w:cs="Arial"/>
              </w:rPr>
              <w:t>3A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2C3E13A8" w14:textId="1F8A535B" w:rsidR="00A81403" w:rsidRPr="000463D8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6484D97D" w14:textId="18AC9CB5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A81403" w:rsidRPr="000463D8" w14:paraId="4ECEE786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7B4CD50D" w14:textId="5BF1199C" w:rsidR="00A81403" w:rsidRDefault="00A81403" w:rsidP="00A8140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4D9641B8" w14:textId="09972A2C" w:rsidR="00A81403" w:rsidRPr="00F27799" w:rsidRDefault="00A81403" w:rsidP="00A8140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“tiempo de respuesta del sistema agotado”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1863FC33" w14:textId="6FCDE1B7" w:rsidR="00A81403" w:rsidRDefault="00A81403" w:rsidP="00A8140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del sistema agotado”</w:t>
            </w:r>
          </w:p>
        </w:tc>
      </w:tr>
      <w:tr w:rsidR="00A81403" w:rsidRPr="000463D8" w14:paraId="1F2E3C89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6B06D9E6" w14:textId="3895CE89" w:rsidR="00A81403" w:rsidRPr="000463D8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5</w:t>
            </w:r>
            <w:r w:rsidRPr="00A81403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00E24904" w14:textId="009657C7" w:rsidR="00A81403" w:rsidRPr="000463D8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0417C6B2" w14:textId="22B21DB3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A81403" w:rsidRPr="000463D8" w14:paraId="14CB90B3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4BD516A3" w14:textId="4087B7B6" w:rsidR="00A81403" w:rsidRPr="000463D8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7</w:t>
            </w:r>
            <w:r w:rsidRPr="00A81403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48D254FA" w14:textId="721B628C" w:rsidR="00A81403" w:rsidRPr="000463D8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4812D03D" w14:textId="1FA07CB6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A81403" w:rsidRPr="000463D8" w14:paraId="6DA924A3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2F4385FC" w14:textId="29DC6A60" w:rsidR="00A81403" w:rsidRPr="000463D8" w:rsidRDefault="00A81403" w:rsidP="00A8140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8A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4C77D3A3" w14:textId="5BC0094E" w:rsidR="00A81403" w:rsidRPr="000463D8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2BFEEBCF" w14:textId="2A130903" w:rsidR="00A81403" w:rsidRDefault="00A81403" w:rsidP="00A8140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agotado”</w:t>
            </w:r>
          </w:p>
        </w:tc>
      </w:tr>
      <w:tr w:rsidR="00BD454A" w:rsidRPr="000463D8" w14:paraId="1CFF32AA" w14:textId="77777777" w:rsidTr="00C45E5D">
        <w:tc>
          <w:tcPr>
            <w:tcW w:w="9658" w:type="dxa"/>
            <w:gridSpan w:val="9"/>
            <w:shd w:val="clear" w:color="auto" w:fill="FFFFFF" w:themeFill="background1"/>
          </w:tcPr>
          <w:p w14:paraId="165C6EA8" w14:textId="77777777" w:rsidR="00BD454A" w:rsidRPr="000463D8" w:rsidRDefault="00BD454A" w:rsidP="00BD454A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DFEB0E1" w14:textId="77777777" w:rsidR="00BD454A" w:rsidRDefault="00BD454A" w:rsidP="00BD45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FA01 </w:t>
            </w:r>
            <w:r>
              <w:rPr>
                <w:rFonts w:ascii="Arial" w:eastAsia="Arial Unicode MS" w:hAnsi="Arial" w:cs="Arial"/>
                <w:lang w:val="es-ES"/>
              </w:rPr>
              <w:t>Registrar alarma</w:t>
            </w:r>
          </w:p>
          <w:p w14:paraId="6F25ECED" w14:textId="730DCD83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D454A" w:rsidRPr="000463D8" w14:paraId="76E62F96" w14:textId="77777777" w:rsidTr="00BD454A">
        <w:tc>
          <w:tcPr>
            <w:tcW w:w="704" w:type="dxa"/>
            <w:gridSpan w:val="2"/>
            <w:shd w:val="clear" w:color="auto" w:fill="D9D9D9" w:themeFill="background1" w:themeFillShade="D9"/>
          </w:tcPr>
          <w:p w14:paraId="4B8FB409" w14:textId="471A73DC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4"/>
            <w:shd w:val="clear" w:color="auto" w:fill="D9D9D9" w:themeFill="background1" w:themeFillShade="D9"/>
          </w:tcPr>
          <w:p w14:paraId="62FAA318" w14:textId="5CDB9EC1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 w:themeFill="background1" w:themeFillShade="D9"/>
          </w:tcPr>
          <w:p w14:paraId="444FCA27" w14:textId="7066382A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 w:themeFill="background1" w:themeFillShade="D9"/>
          </w:tcPr>
          <w:p w14:paraId="440B0C5D" w14:textId="1C858C3C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Sistema</w:t>
            </w:r>
          </w:p>
        </w:tc>
      </w:tr>
      <w:tr w:rsidR="00BD454A" w:rsidRPr="000463D8" w14:paraId="3581C6C8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77BC8B98" w14:textId="4A619FB4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1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17443B09" w14:textId="6AFB4ACE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inicio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evento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  <w:tc>
          <w:tcPr>
            <w:tcW w:w="753" w:type="dxa"/>
            <w:shd w:val="clear" w:color="auto" w:fill="FFFFFF" w:themeFill="background1"/>
          </w:tcPr>
          <w:p w14:paraId="2F9982A4" w14:textId="7E9CE7EF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2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2F359429" w14:textId="647ABFD9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Validar información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trama</w:t>
            </w:r>
          </w:p>
        </w:tc>
      </w:tr>
      <w:tr w:rsidR="00BD454A" w:rsidRPr="000463D8" w14:paraId="0ED96A01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4EB3B0FC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5E999494" w14:textId="77777777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44E5D439" w14:textId="541EC3C5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3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400B5C1C" w14:textId="37581658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Envia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r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trama request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evento a cliente</w:t>
            </w:r>
          </w:p>
        </w:tc>
      </w:tr>
      <w:tr w:rsidR="00BD454A" w:rsidRPr="000463D8" w14:paraId="43296447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45C454F2" w14:textId="01FE2DDD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4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17FBA4AE" w14:textId="0F3229A4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Validar información recibida</w:t>
            </w:r>
          </w:p>
        </w:tc>
        <w:tc>
          <w:tcPr>
            <w:tcW w:w="753" w:type="dxa"/>
            <w:shd w:val="clear" w:color="auto" w:fill="FFFFFF" w:themeFill="background1"/>
          </w:tcPr>
          <w:p w14:paraId="2BE955BE" w14:textId="77777777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318B2C25" w14:textId="77777777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D454A" w:rsidRPr="000463D8" w14:paraId="250658EC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25F8D3A8" w14:textId="12742E75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lastRenderedPageBreak/>
              <w:t>5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55DCA208" w14:textId="36D18835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answer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evento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  <w:tc>
          <w:tcPr>
            <w:tcW w:w="753" w:type="dxa"/>
            <w:shd w:val="clear" w:color="auto" w:fill="FFFFFF" w:themeFill="background1"/>
          </w:tcPr>
          <w:p w14:paraId="0C40EA1F" w14:textId="77777777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3162593D" w14:textId="77777777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D454A" w:rsidRPr="000463D8" w14:paraId="5B6A40EF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16D56BF1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149ABAD2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0EFDBB98" w14:textId="08432EAB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37127DA0" w14:textId="14620ACC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A81403">
              <w:rPr>
                <w:rFonts w:ascii="Arial" w:hAnsi="Arial" w:cs="Arial"/>
              </w:rPr>
              <w:t>Validar información recibida</w:t>
            </w:r>
          </w:p>
        </w:tc>
      </w:tr>
      <w:tr w:rsidR="00BD454A" w:rsidRPr="000463D8" w14:paraId="2789A3B7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1649FA8D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2F1DB204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2142FF2C" w14:textId="10450230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7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22440BE9" w14:textId="4271A941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>G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uardar datos en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base de datos</w:t>
            </w:r>
          </w:p>
        </w:tc>
      </w:tr>
      <w:tr w:rsidR="00BD454A" w:rsidRPr="000463D8" w14:paraId="145E2E79" w14:textId="77777777" w:rsidTr="00975EAC">
        <w:tc>
          <w:tcPr>
            <w:tcW w:w="704" w:type="dxa"/>
            <w:gridSpan w:val="2"/>
            <w:shd w:val="clear" w:color="auto" w:fill="FFFFFF" w:themeFill="background1"/>
          </w:tcPr>
          <w:p w14:paraId="665A748D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37363398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  <w:shd w:val="clear" w:color="auto" w:fill="FFFFFF" w:themeFill="background1"/>
          </w:tcPr>
          <w:p w14:paraId="3566170D" w14:textId="1D76F6D6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8</w:t>
            </w:r>
          </w:p>
        </w:tc>
        <w:tc>
          <w:tcPr>
            <w:tcW w:w="3851" w:type="dxa"/>
            <w:gridSpan w:val="2"/>
            <w:shd w:val="clear" w:color="auto" w:fill="FFFFFF" w:themeFill="background1"/>
          </w:tcPr>
          <w:p w14:paraId="288F167B" w14:textId="3D1EC0B5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Enviar trama </w:t>
            </w:r>
            <w:r>
              <w:rPr>
                <w:rFonts w:ascii="Arial" w:hAnsi="Arial" w:cs="Arial"/>
                <w:color w:val="000000" w:themeColor="text1"/>
                <w:lang w:val="es-ES" w:eastAsia="es-ES"/>
              </w:rPr>
              <w:t>final</w:t>
            </w:r>
            <w:r w:rsidRPr="009F42D3">
              <w:rPr>
                <w:rFonts w:ascii="Arial" w:hAnsi="Arial" w:cs="Arial"/>
                <w:color w:val="000000" w:themeColor="text1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>evento</w:t>
            </w:r>
            <w:r w:rsidRPr="00B33109">
              <w:rPr>
                <w:rFonts w:ascii="Arial" w:hAnsi="Arial" w:cs="Arial"/>
                <w:b/>
                <w:color w:val="000000" w:themeColor="text1"/>
                <w:lang w:val="es-ES" w:eastAsia="es-ES"/>
              </w:rPr>
              <w:t xml:space="preserve"> componente</w:t>
            </w:r>
          </w:p>
        </w:tc>
      </w:tr>
      <w:tr w:rsidR="00BD454A" w:rsidRPr="000463D8" w14:paraId="2147C218" w14:textId="77777777" w:rsidTr="00C45E5D">
        <w:tc>
          <w:tcPr>
            <w:tcW w:w="9658" w:type="dxa"/>
            <w:gridSpan w:val="9"/>
            <w:shd w:val="clear" w:color="auto" w:fill="FFFFFF" w:themeFill="background1"/>
          </w:tcPr>
          <w:p w14:paraId="50B1F270" w14:textId="77777777" w:rsidR="00BD454A" w:rsidRPr="00CC2F74" w:rsidRDefault="00BD454A" w:rsidP="00BD454A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5AE90B9" w14:textId="14C0B7C0" w:rsidR="00BD454A" w:rsidRDefault="00BD454A" w:rsidP="00BD454A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FC758D">
              <w:rPr>
                <w:rFonts w:ascii="Arial" w:hAnsi="Arial" w:cs="Arial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lang w:val="es-ES" w:eastAsia="es-ES"/>
              </w:rPr>
              <w:t>cliente</w:t>
            </w:r>
            <w:r w:rsidRPr="00FC758D">
              <w:rPr>
                <w:rFonts w:ascii="Arial" w:hAnsi="Arial" w:cs="Arial"/>
                <w:lang w:val="es-ES" w:eastAsia="es-ES"/>
              </w:rPr>
              <w:t xml:space="preserve"> podrá </w:t>
            </w:r>
            <w:r>
              <w:rPr>
                <w:rFonts w:ascii="Arial" w:hAnsi="Arial" w:cs="Arial"/>
                <w:lang w:val="es-ES" w:eastAsia="es-ES"/>
              </w:rPr>
              <w:t>generar un evento y ser guardado en base de datos</w:t>
            </w:r>
            <w:r w:rsidRPr="00FC758D">
              <w:rPr>
                <w:rFonts w:ascii="Arial" w:hAnsi="Arial" w:cs="Arial"/>
                <w:lang w:val="es-ES" w:eastAsia="es-ES"/>
              </w:rPr>
              <w:t>.</w:t>
            </w:r>
          </w:p>
          <w:p w14:paraId="03BDBEA7" w14:textId="77777777" w:rsidR="00BD454A" w:rsidRPr="00BD454A" w:rsidRDefault="00BD454A" w:rsidP="00BD454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  <w:tr w:rsidR="00BD454A" w:rsidRPr="000463D8" w14:paraId="5EB97A14" w14:textId="77777777" w:rsidTr="00C45E5D">
        <w:tc>
          <w:tcPr>
            <w:tcW w:w="9658" w:type="dxa"/>
            <w:gridSpan w:val="9"/>
            <w:shd w:val="clear" w:color="auto" w:fill="FFFFFF" w:themeFill="background1"/>
          </w:tcPr>
          <w:p w14:paraId="0047D4C0" w14:textId="0C8D312E" w:rsidR="00BD454A" w:rsidRPr="000463D8" w:rsidRDefault="00BD454A" w:rsidP="00BD45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</w:tc>
      </w:tr>
      <w:tr w:rsidR="00BD454A" w:rsidRPr="000463D8" w14:paraId="366CCEE7" w14:textId="77777777" w:rsidTr="00BD454A">
        <w:tc>
          <w:tcPr>
            <w:tcW w:w="704" w:type="dxa"/>
            <w:gridSpan w:val="2"/>
            <w:shd w:val="clear" w:color="auto" w:fill="D9D9D9" w:themeFill="background1" w:themeFillShade="D9"/>
          </w:tcPr>
          <w:p w14:paraId="58EDD9C0" w14:textId="19B879CC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4"/>
            <w:shd w:val="clear" w:color="auto" w:fill="D9D9D9" w:themeFill="background1" w:themeFillShade="D9"/>
          </w:tcPr>
          <w:p w14:paraId="37C77C15" w14:textId="55254F57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4604" w:type="dxa"/>
            <w:gridSpan w:val="3"/>
            <w:shd w:val="clear" w:color="auto" w:fill="D9D9D9" w:themeFill="background1" w:themeFillShade="D9"/>
          </w:tcPr>
          <w:p w14:paraId="65ACEF7F" w14:textId="13619A58" w:rsidR="00BD454A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D454A" w:rsidRPr="000463D8" w14:paraId="7B87B73D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09FC142C" w14:textId="226ADE5D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A81403">
              <w:rPr>
                <w:rFonts w:ascii="Arial" w:hAnsi="Arial" w:cs="Arial"/>
              </w:rPr>
              <w:t>3A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269E91B6" w14:textId="78E158B1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2C48AFA9" w14:textId="7814865E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BD454A" w:rsidRPr="000463D8" w14:paraId="02718DC7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1F284356" w14:textId="4673BEF5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4A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66ABFFEC" w14:textId="61718BC0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“tiempo de respuesta del sistema agotado”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6F85FE16" w14:textId="5C0B4148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respuesta del sistema agotado”</w:t>
            </w:r>
          </w:p>
        </w:tc>
      </w:tr>
      <w:tr w:rsidR="00BD454A" w:rsidRPr="000463D8" w14:paraId="5C7F9D0B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5958C177" w14:textId="36D43CA6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5</w:t>
            </w:r>
            <w:r w:rsidRPr="00A81403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3D02D896" w14:textId="07278FD0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313BC19E" w14:textId="13C4DA6F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BD454A" w:rsidRPr="000463D8" w14:paraId="11B6A0CC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616D2C13" w14:textId="01FC8CD3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7</w:t>
            </w:r>
            <w:r w:rsidRPr="00A81403">
              <w:rPr>
                <w:rFonts w:ascii="Arial" w:hAnsi="Arial" w:cs="Arial"/>
              </w:rPr>
              <w:t>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3440B676" w14:textId="50B32C7B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 w:rsidRPr="00F27799">
              <w:rPr>
                <w:rFonts w:ascii="Arial" w:hAnsi="Arial" w:cs="Arial"/>
              </w:rPr>
              <w:t>“Algunos campos de la trama son nulos o no validos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31A49360" w14:textId="04BE3C83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trama no válida”</w:t>
            </w:r>
          </w:p>
        </w:tc>
      </w:tr>
      <w:tr w:rsidR="00BD454A" w:rsidRPr="000463D8" w14:paraId="0A2DC8B7" w14:textId="77777777" w:rsidTr="00C45E5D">
        <w:tc>
          <w:tcPr>
            <w:tcW w:w="704" w:type="dxa"/>
            <w:gridSpan w:val="2"/>
            <w:shd w:val="clear" w:color="auto" w:fill="FFFFFF" w:themeFill="background1"/>
          </w:tcPr>
          <w:p w14:paraId="26435A33" w14:textId="11241F32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8A</w:t>
            </w:r>
          </w:p>
        </w:tc>
        <w:tc>
          <w:tcPr>
            <w:tcW w:w="4350" w:type="dxa"/>
            <w:gridSpan w:val="4"/>
            <w:shd w:val="clear" w:color="auto" w:fill="FFFFFF" w:themeFill="background1"/>
          </w:tcPr>
          <w:p w14:paraId="00E810D3" w14:textId="31CD7E15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“Fallo conexión con base de datos”</w:t>
            </w:r>
          </w:p>
        </w:tc>
        <w:tc>
          <w:tcPr>
            <w:tcW w:w="4604" w:type="dxa"/>
            <w:gridSpan w:val="3"/>
            <w:shd w:val="clear" w:color="auto" w:fill="FFFFFF" w:themeFill="background1"/>
          </w:tcPr>
          <w:p w14:paraId="61DA2E44" w14:textId="336AB8F5" w:rsidR="00BD454A" w:rsidRDefault="00BD454A" w:rsidP="00BD45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Mostrar mensaje: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tiempo de escritura en base de datos agotado”</w:t>
            </w:r>
          </w:p>
        </w:tc>
      </w:tr>
      <w:tr w:rsidR="00BD454A" w:rsidRPr="000463D8" w14:paraId="1B7D15EB" w14:textId="77777777" w:rsidTr="00975EAC">
        <w:tc>
          <w:tcPr>
            <w:tcW w:w="704" w:type="dxa"/>
            <w:gridSpan w:val="2"/>
          </w:tcPr>
          <w:p w14:paraId="1F9B2519" w14:textId="77777777" w:rsidR="00BD454A" w:rsidRPr="009B5A5F" w:rsidRDefault="00BD454A" w:rsidP="00BD454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350" w:type="dxa"/>
            <w:gridSpan w:val="4"/>
          </w:tcPr>
          <w:p w14:paraId="1DEAF312" w14:textId="4BD1E8E3" w:rsidR="00BD454A" w:rsidRDefault="00BD454A" w:rsidP="00BD454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3"/>
          </w:tcPr>
          <w:p w14:paraId="0B3B0CB5" w14:textId="4AA97045" w:rsidR="00BD454A" w:rsidRDefault="004D450A" w:rsidP="004D450A">
            <w:pPr>
              <w:jc w:val="both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</w:t>
            </w:r>
            <w:r w:rsidR="00BD454A"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onfigurar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="00BD454A"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Eventos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 </w:t>
            </w:r>
            <w:r w:rsidR="00BD454A"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Alarmas</w:t>
            </w:r>
          </w:p>
          <w:p w14:paraId="12003B14" w14:textId="139BB440" w:rsidR="00BD454A" w:rsidRDefault="00BD454A" w:rsidP="004D450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5300AD">
              <w:rPr>
                <w:rFonts w:ascii="Arial" w:hAnsi="Arial" w:cs="Arial"/>
                <w:color w:val="0000FF"/>
                <w:lang w:val="es-ES" w:eastAsia="es-ES"/>
              </w:rPr>
              <w:t>únicamente para G3 CIRCUTOR</w:t>
            </w:r>
            <w:r w:rsidR="004D450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5300AD">
              <w:rPr>
                <w:rFonts w:ascii="Arial" w:hAnsi="Arial" w:cs="Arial"/>
                <w:color w:val="0000FF"/>
                <w:lang w:val="es-ES" w:eastAsia="es-ES"/>
              </w:rPr>
              <w:t>es el único que permite configurar eventos</w:t>
            </w:r>
          </w:p>
          <w:p w14:paraId="575EC235" w14:textId="77777777" w:rsidR="004D450A" w:rsidRDefault="004D450A" w:rsidP="004D450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BD454A" w:rsidRDefault="00BD454A" w:rsidP="004D450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BD454A" w:rsidRDefault="00BD454A" w:rsidP="004D450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FFECF9" w14:textId="185769F4" w:rsidR="00BD454A" w:rsidRDefault="00BD454A" w:rsidP="004D450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el administrador/usuario contará con una interfaz para la configuración de los eventos y alarmas que se generan en su sistema,</w:t>
            </w:r>
            <w:r w:rsidR="004D450A"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selecciona </w:t>
            </w:r>
            <w:r w:rsidRPr="005300AD">
              <w:rPr>
                <w:rFonts w:ascii="Arial" w:hAnsi="Arial" w:cs="Arial"/>
                <w:b/>
                <w:bCs/>
                <w:color w:val="0000FF"/>
                <w:lang w:eastAsia="es-ES"/>
              </w:rPr>
              <w:t>circutor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y dentro de estas configuraciones estarán las siguientes opciones:</w:t>
            </w:r>
          </w:p>
          <w:p w14:paraId="5171F2D1" w14:textId="739AE706" w:rsidR="00BD454A" w:rsidRPr="00CB439A" w:rsidRDefault="00BD454A" w:rsidP="004D450A">
            <w:pPr>
              <w:pStyle w:val="Prrafodelista"/>
              <w:widowControl/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4D450A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consultar con </w:t>
            </w:r>
            <w:proofErr w:type="spellStart"/>
            <w:r w:rsidRPr="004D450A">
              <w:rPr>
                <w:rFonts w:ascii="Arial" w:hAnsi="Arial" w:cs="Arial"/>
                <w:color w:val="0000FF"/>
                <w:highlight w:val="yellow"/>
                <w:lang w:eastAsia="es-ES"/>
              </w:rPr>
              <w:t>javier</w:t>
            </w:r>
            <w:proofErr w:type="spellEnd"/>
          </w:p>
        </w:tc>
      </w:tr>
      <w:tr w:rsidR="004D450A" w:rsidRPr="000463D8" w14:paraId="20F9AFFF" w14:textId="77777777" w:rsidTr="004D450A">
        <w:tc>
          <w:tcPr>
            <w:tcW w:w="704" w:type="dxa"/>
            <w:gridSpan w:val="2"/>
            <w:shd w:val="clear" w:color="auto" w:fill="D9D9D9"/>
          </w:tcPr>
          <w:p w14:paraId="2D798C46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350" w:type="dxa"/>
            <w:gridSpan w:val="4"/>
            <w:shd w:val="clear" w:color="auto" w:fill="D9D9D9"/>
          </w:tcPr>
          <w:p w14:paraId="2B071E11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753" w:type="dxa"/>
            <w:shd w:val="clear" w:color="auto" w:fill="D9D9D9"/>
          </w:tcPr>
          <w:p w14:paraId="334C8A82" w14:textId="23BBB773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851" w:type="dxa"/>
            <w:gridSpan w:val="2"/>
            <w:shd w:val="clear" w:color="auto" w:fill="D9D9D9"/>
          </w:tcPr>
          <w:p w14:paraId="4B193456" w14:textId="7A2A6FE8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4D450A" w:rsidRPr="000463D8" w14:paraId="4817AE46" w14:textId="77777777" w:rsidTr="004D450A">
        <w:tc>
          <w:tcPr>
            <w:tcW w:w="704" w:type="dxa"/>
            <w:gridSpan w:val="2"/>
          </w:tcPr>
          <w:p w14:paraId="25E17A91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</w:tcPr>
          <w:p w14:paraId="5627D79A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577B8F66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5187215C" w14:textId="598B7E5D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46766C66" w14:textId="77777777" w:rsidTr="004D450A">
        <w:tc>
          <w:tcPr>
            <w:tcW w:w="704" w:type="dxa"/>
            <w:gridSpan w:val="2"/>
          </w:tcPr>
          <w:p w14:paraId="4F8583D4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</w:tcPr>
          <w:p w14:paraId="501F3208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4877CE7B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57CF4AD3" w14:textId="7DC6A368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4B9468B0" w14:textId="77777777" w:rsidTr="004D450A">
        <w:tc>
          <w:tcPr>
            <w:tcW w:w="704" w:type="dxa"/>
            <w:gridSpan w:val="2"/>
          </w:tcPr>
          <w:p w14:paraId="3AFF60E0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</w:tcPr>
          <w:p w14:paraId="7234443E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5A2AFAAE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3DDFBE4D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16855B72" w14:textId="77777777" w:rsidTr="004D450A">
        <w:tc>
          <w:tcPr>
            <w:tcW w:w="704" w:type="dxa"/>
            <w:gridSpan w:val="2"/>
          </w:tcPr>
          <w:p w14:paraId="52DA2581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</w:tcPr>
          <w:p w14:paraId="15DDABFE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741BF8DA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7026AB45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684E62A6" w14:textId="77777777" w:rsidTr="004D450A">
        <w:tc>
          <w:tcPr>
            <w:tcW w:w="704" w:type="dxa"/>
            <w:gridSpan w:val="2"/>
          </w:tcPr>
          <w:p w14:paraId="0A359458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350" w:type="dxa"/>
            <w:gridSpan w:val="4"/>
          </w:tcPr>
          <w:p w14:paraId="4488A81E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3" w:type="dxa"/>
          </w:tcPr>
          <w:p w14:paraId="49A670EC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851" w:type="dxa"/>
            <w:gridSpan w:val="2"/>
          </w:tcPr>
          <w:p w14:paraId="1146E867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D454A" w:rsidRPr="000463D8" w14:paraId="2055570D" w14:textId="77777777" w:rsidTr="00975EAC">
        <w:tc>
          <w:tcPr>
            <w:tcW w:w="704" w:type="dxa"/>
            <w:gridSpan w:val="2"/>
            <w:shd w:val="clear" w:color="auto" w:fill="D9D9D9"/>
          </w:tcPr>
          <w:p w14:paraId="313A6B0B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373" w:type="dxa"/>
            <w:shd w:val="clear" w:color="auto" w:fill="D9D9D9"/>
          </w:tcPr>
          <w:p w14:paraId="29295266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6"/>
            <w:shd w:val="clear" w:color="auto" w:fill="D9D9D9"/>
          </w:tcPr>
          <w:p w14:paraId="314ADEE2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D454A" w:rsidRPr="000463D8" w14:paraId="4F3CF692" w14:textId="77777777" w:rsidTr="00975EAC">
        <w:tc>
          <w:tcPr>
            <w:tcW w:w="704" w:type="dxa"/>
            <w:gridSpan w:val="2"/>
          </w:tcPr>
          <w:p w14:paraId="04F94420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373" w:type="dxa"/>
          </w:tcPr>
          <w:p w14:paraId="69B72E27" w14:textId="77777777" w:rsidR="00BD454A" w:rsidRPr="001D0168" w:rsidRDefault="00BD454A" w:rsidP="00BD45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6"/>
          </w:tcPr>
          <w:p w14:paraId="036EDDBB" w14:textId="77D5FB17" w:rsidR="00BD454A" w:rsidRPr="000463D8" w:rsidRDefault="00BD454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242B9776" w14:textId="77777777" w:rsidTr="00975EAC">
        <w:tc>
          <w:tcPr>
            <w:tcW w:w="704" w:type="dxa"/>
            <w:gridSpan w:val="2"/>
          </w:tcPr>
          <w:p w14:paraId="1F91486A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373" w:type="dxa"/>
          </w:tcPr>
          <w:p w14:paraId="2393CE9F" w14:textId="77777777" w:rsidR="004D450A" w:rsidRPr="001D0168" w:rsidRDefault="004D450A" w:rsidP="00BD45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6"/>
          </w:tcPr>
          <w:p w14:paraId="786A6181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2BD8E9A0" w14:textId="77777777" w:rsidTr="00975EAC">
        <w:tc>
          <w:tcPr>
            <w:tcW w:w="704" w:type="dxa"/>
            <w:gridSpan w:val="2"/>
          </w:tcPr>
          <w:p w14:paraId="49A4C2FA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373" w:type="dxa"/>
          </w:tcPr>
          <w:p w14:paraId="50D8BEF8" w14:textId="77777777" w:rsidR="004D450A" w:rsidRPr="001D0168" w:rsidRDefault="004D450A" w:rsidP="00BD45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6"/>
          </w:tcPr>
          <w:p w14:paraId="26231B3E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4D450A" w:rsidRPr="000463D8" w14:paraId="00B7F00F" w14:textId="77777777" w:rsidTr="00975EAC">
        <w:tc>
          <w:tcPr>
            <w:tcW w:w="704" w:type="dxa"/>
            <w:gridSpan w:val="2"/>
          </w:tcPr>
          <w:p w14:paraId="435F2C37" w14:textId="77777777" w:rsidR="004D450A" w:rsidRPr="000463D8" w:rsidRDefault="004D450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373" w:type="dxa"/>
          </w:tcPr>
          <w:p w14:paraId="3530170B" w14:textId="77777777" w:rsidR="004D450A" w:rsidRPr="001D0168" w:rsidRDefault="004D450A" w:rsidP="00BD45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6"/>
          </w:tcPr>
          <w:p w14:paraId="10F0CB67" w14:textId="77777777" w:rsidR="004D450A" w:rsidRPr="000463D8" w:rsidRDefault="004D450A" w:rsidP="00BD45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D454A" w:rsidRPr="000463D8" w14:paraId="1F7978FE" w14:textId="77777777" w:rsidTr="00975EAC">
        <w:tc>
          <w:tcPr>
            <w:tcW w:w="704" w:type="dxa"/>
            <w:gridSpan w:val="2"/>
          </w:tcPr>
          <w:p w14:paraId="70CC1C3F" w14:textId="77777777" w:rsidR="00BD454A" w:rsidRPr="000463D8" w:rsidRDefault="00BD454A" w:rsidP="00BD45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373" w:type="dxa"/>
          </w:tcPr>
          <w:p w14:paraId="61649B97" w14:textId="77777777" w:rsidR="00BD454A" w:rsidRPr="001D0168" w:rsidRDefault="00BD454A" w:rsidP="00BD45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6"/>
          </w:tcPr>
          <w:p w14:paraId="6BB1CFB0" w14:textId="77777777" w:rsidR="00BD454A" w:rsidRPr="00C1111C" w:rsidRDefault="00BD454A" w:rsidP="00BD454A">
            <w:pPr>
              <w:jc w:val="both"/>
              <w:rPr>
                <w:rFonts w:ascii="Arial" w:hAnsi="Arial" w:cs="Arial"/>
              </w:rPr>
            </w:pPr>
          </w:p>
        </w:tc>
      </w:tr>
      <w:tr w:rsidR="00BD454A" w:rsidRPr="000463D8" w14:paraId="109BEFCB" w14:textId="77777777" w:rsidTr="00F97BD8">
        <w:tc>
          <w:tcPr>
            <w:tcW w:w="9658" w:type="dxa"/>
            <w:gridSpan w:val="9"/>
          </w:tcPr>
          <w:p w14:paraId="42B0B852" w14:textId="69A173E6" w:rsidR="00BD454A" w:rsidRPr="006F45B0" w:rsidRDefault="00BD454A" w:rsidP="00BD45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</w:tc>
      </w:tr>
      <w:tr w:rsidR="00BD454A" w:rsidRPr="000463D8" w14:paraId="0D7C30A8" w14:textId="77777777" w:rsidTr="006F45B0">
        <w:trPr>
          <w:trHeight w:val="1163"/>
        </w:trPr>
        <w:tc>
          <w:tcPr>
            <w:tcW w:w="9658" w:type="dxa"/>
            <w:gridSpan w:val="9"/>
          </w:tcPr>
          <w:p w14:paraId="494AF598" w14:textId="77777777" w:rsidR="00BD454A" w:rsidRDefault="00BD454A" w:rsidP="00BD45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BD454A" w:rsidRDefault="00BD454A" w:rsidP="00BD454A">
            <w:pPr>
              <w:rPr>
                <w:rFonts w:ascii="Arial" w:hAnsi="Arial" w:cs="Arial"/>
                <w:b/>
              </w:rPr>
            </w:pPr>
          </w:p>
          <w:p w14:paraId="03DED9EB" w14:textId="0C1E5AF3" w:rsidR="00BD454A" w:rsidRDefault="00BD454A" w:rsidP="00BD454A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configurar equivocadamente los eventos y alarmas</w:t>
            </w:r>
          </w:p>
          <w:p w14:paraId="0393D36E" w14:textId="2BBE3B65" w:rsidR="00BD454A" w:rsidRPr="008743D7" w:rsidRDefault="00BD454A" w:rsidP="00BD454A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Mala gestión por parte del administrador/usuario</w:t>
            </w:r>
          </w:p>
          <w:p w14:paraId="175AB270" w14:textId="77777777" w:rsidR="00BD454A" w:rsidRPr="000463D8" w:rsidRDefault="00BD454A" w:rsidP="00BD454A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D454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BD454A" w:rsidRDefault="00BD454A" w:rsidP="00BD45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BD454A" w:rsidRPr="00CB2208" w:rsidRDefault="00BD454A" w:rsidP="00BD45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BD454A" w:rsidRDefault="00BD454A" w:rsidP="00BD454A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41BF9EC4" w:rsidR="00BD454A" w:rsidRDefault="00BD454A" w:rsidP="00BD454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leer la información de los eventos y alarmas</w:t>
            </w:r>
          </w:p>
          <w:p w14:paraId="261122AF" w14:textId="68E8BE3C" w:rsidR="00BD454A" w:rsidRDefault="00BD454A" w:rsidP="00BD454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generar reporte en las fechas seleccionadas de los eventos y alarmas</w:t>
            </w:r>
          </w:p>
          <w:p w14:paraId="63CEC4C6" w14:textId="4F4A2779" w:rsidR="00BD454A" w:rsidRDefault="00BD454A" w:rsidP="00BD454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 que tipo de eventos y alarmas desea establecer</w:t>
            </w:r>
          </w:p>
          <w:p w14:paraId="0E5FBAAC" w14:textId="77777777" w:rsidR="00BD454A" w:rsidRPr="002B6FAA" w:rsidRDefault="00BD454A" w:rsidP="00BD454A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D454A" w:rsidRPr="000463D8" w14:paraId="42E353F5" w14:textId="77777777" w:rsidTr="006F45B0">
        <w:trPr>
          <w:trHeight w:val="369"/>
        </w:trPr>
        <w:tc>
          <w:tcPr>
            <w:tcW w:w="9658" w:type="dxa"/>
            <w:gridSpan w:val="9"/>
          </w:tcPr>
          <w:p w14:paraId="682086E1" w14:textId="6AD934E1" w:rsidR="00BD454A" w:rsidRPr="006F45B0" w:rsidRDefault="00BD454A" w:rsidP="00BD45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6168EA29" w14:textId="0698C1F5" w:rsidR="006F45B0" w:rsidRDefault="006F45B0" w:rsidP="00632B15">
      <w:pPr>
        <w:rPr>
          <w:szCs w:val="22"/>
        </w:rPr>
      </w:pPr>
    </w:p>
    <w:p w14:paraId="2D558994" w14:textId="458BC7BC" w:rsidR="006F45B0" w:rsidRDefault="006F45B0" w:rsidP="00632B15">
      <w:pPr>
        <w:rPr>
          <w:szCs w:val="22"/>
        </w:rPr>
      </w:pPr>
    </w:p>
    <w:p w14:paraId="22DCA97A" w14:textId="77777777" w:rsidR="00E57537" w:rsidRDefault="00E57537" w:rsidP="00632B15">
      <w:pPr>
        <w:rPr>
          <w:szCs w:val="22"/>
        </w:rPr>
      </w:pPr>
    </w:p>
    <w:p w14:paraId="065E8391" w14:textId="77777777" w:rsidR="00E57537" w:rsidRDefault="00E57537" w:rsidP="00632B15">
      <w:pPr>
        <w:rPr>
          <w:szCs w:val="22"/>
        </w:rPr>
      </w:pPr>
    </w:p>
    <w:p w14:paraId="72EA07C5" w14:textId="77777777" w:rsidR="00E57537" w:rsidRDefault="00E57537" w:rsidP="00632B15">
      <w:pPr>
        <w:rPr>
          <w:szCs w:val="22"/>
        </w:rPr>
      </w:pPr>
    </w:p>
    <w:p w14:paraId="17391651" w14:textId="77777777" w:rsidR="00E57537" w:rsidRDefault="00E57537" w:rsidP="00632B15">
      <w:pPr>
        <w:rPr>
          <w:szCs w:val="22"/>
        </w:rPr>
      </w:pPr>
    </w:p>
    <w:p w14:paraId="0419DDBF" w14:textId="77777777" w:rsidR="00E57537" w:rsidRDefault="00E57537" w:rsidP="00632B15">
      <w:pPr>
        <w:rPr>
          <w:szCs w:val="22"/>
        </w:rPr>
      </w:pPr>
    </w:p>
    <w:p w14:paraId="6F5CA454" w14:textId="77777777" w:rsidR="00E57537" w:rsidRDefault="00E57537" w:rsidP="00632B15">
      <w:pPr>
        <w:rPr>
          <w:szCs w:val="22"/>
        </w:rPr>
      </w:pPr>
    </w:p>
    <w:p w14:paraId="50191058" w14:textId="77777777" w:rsidR="00E57537" w:rsidRDefault="00E57537" w:rsidP="00632B15">
      <w:pPr>
        <w:rPr>
          <w:szCs w:val="22"/>
        </w:rPr>
      </w:pPr>
    </w:p>
    <w:p w14:paraId="6C94D41C" w14:textId="77777777" w:rsidR="00E57537" w:rsidRDefault="00E57537" w:rsidP="00632B15">
      <w:pPr>
        <w:rPr>
          <w:szCs w:val="22"/>
        </w:rPr>
      </w:pPr>
    </w:p>
    <w:p w14:paraId="249A35B4" w14:textId="77777777" w:rsidR="00E57537" w:rsidRDefault="00E57537" w:rsidP="00632B15">
      <w:pPr>
        <w:rPr>
          <w:szCs w:val="22"/>
        </w:rPr>
      </w:pPr>
    </w:p>
    <w:p w14:paraId="4B0AF3DC" w14:textId="77777777" w:rsidR="00E57537" w:rsidRDefault="00E57537" w:rsidP="00632B15">
      <w:pPr>
        <w:rPr>
          <w:szCs w:val="22"/>
        </w:rPr>
      </w:pPr>
    </w:p>
    <w:p w14:paraId="7E3A24F9" w14:textId="77777777" w:rsidR="00E57537" w:rsidRDefault="00E57537" w:rsidP="00632B15">
      <w:pPr>
        <w:rPr>
          <w:szCs w:val="22"/>
        </w:rPr>
      </w:pPr>
    </w:p>
    <w:p w14:paraId="17A94D6F" w14:textId="77777777" w:rsidR="00E57537" w:rsidRDefault="00E57537" w:rsidP="00632B15">
      <w:pPr>
        <w:rPr>
          <w:szCs w:val="22"/>
        </w:rPr>
      </w:pPr>
    </w:p>
    <w:p w14:paraId="550C613B" w14:textId="77777777" w:rsidR="00E57537" w:rsidRDefault="00E57537" w:rsidP="00632B15">
      <w:pPr>
        <w:rPr>
          <w:szCs w:val="22"/>
        </w:rPr>
      </w:pPr>
    </w:p>
    <w:p w14:paraId="56FB0054" w14:textId="77777777" w:rsidR="00E57537" w:rsidRDefault="00E57537" w:rsidP="00632B15">
      <w:pPr>
        <w:rPr>
          <w:szCs w:val="22"/>
        </w:rPr>
      </w:pPr>
    </w:p>
    <w:p w14:paraId="764885EE" w14:textId="77777777" w:rsidR="00E57537" w:rsidRDefault="00E57537" w:rsidP="00632B15">
      <w:pPr>
        <w:rPr>
          <w:szCs w:val="22"/>
        </w:rPr>
      </w:pPr>
    </w:p>
    <w:p w14:paraId="5746FF7C" w14:textId="77777777" w:rsidR="00E57537" w:rsidRDefault="00E57537" w:rsidP="00632B15">
      <w:pPr>
        <w:rPr>
          <w:szCs w:val="22"/>
        </w:rPr>
      </w:pPr>
    </w:p>
    <w:p w14:paraId="59C413FC" w14:textId="77777777" w:rsidR="00E57537" w:rsidRDefault="00E57537" w:rsidP="00632B15">
      <w:pPr>
        <w:rPr>
          <w:szCs w:val="22"/>
        </w:rPr>
      </w:pPr>
    </w:p>
    <w:p w14:paraId="523F7F84" w14:textId="77777777" w:rsidR="00E57537" w:rsidRDefault="00E57537" w:rsidP="00632B15">
      <w:pPr>
        <w:rPr>
          <w:szCs w:val="22"/>
        </w:rPr>
      </w:pPr>
    </w:p>
    <w:p w14:paraId="690BC40A" w14:textId="77777777" w:rsidR="00E57537" w:rsidRDefault="00E57537" w:rsidP="00632B15">
      <w:pPr>
        <w:rPr>
          <w:szCs w:val="22"/>
        </w:rPr>
      </w:pPr>
    </w:p>
    <w:p w14:paraId="036CB2B7" w14:textId="77777777" w:rsidR="00E57537" w:rsidRDefault="00E57537" w:rsidP="00632B15">
      <w:pPr>
        <w:rPr>
          <w:szCs w:val="22"/>
        </w:rPr>
      </w:pPr>
    </w:p>
    <w:p w14:paraId="7C10CC5A" w14:textId="77777777" w:rsidR="00E57537" w:rsidRDefault="00E57537" w:rsidP="00632B15">
      <w:pPr>
        <w:rPr>
          <w:szCs w:val="22"/>
        </w:rPr>
      </w:pPr>
    </w:p>
    <w:p w14:paraId="2B7C898A" w14:textId="77777777" w:rsidR="00E57537" w:rsidRDefault="00E57537" w:rsidP="00632B15">
      <w:pPr>
        <w:rPr>
          <w:szCs w:val="22"/>
        </w:rPr>
      </w:pPr>
    </w:p>
    <w:p w14:paraId="63B53BE3" w14:textId="77777777" w:rsidR="00E57537" w:rsidRDefault="00E57537" w:rsidP="00632B15">
      <w:pPr>
        <w:rPr>
          <w:szCs w:val="22"/>
        </w:rPr>
      </w:pPr>
    </w:p>
    <w:p w14:paraId="3AC75B9E" w14:textId="77777777" w:rsidR="00E57537" w:rsidRDefault="00E57537" w:rsidP="00632B15">
      <w:pPr>
        <w:rPr>
          <w:szCs w:val="22"/>
        </w:rPr>
      </w:pPr>
    </w:p>
    <w:p w14:paraId="0D12824F" w14:textId="77777777" w:rsidR="00E57537" w:rsidRDefault="00E57537" w:rsidP="00632B15">
      <w:pPr>
        <w:rPr>
          <w:szCs w:val="22"/>
        </w:rPr>
      </w:pPr>
    </w:p>
    <w:p w14:paraId="1A1DD63C" w14:textId="77777777" w:rsidR="00E57537" w:rsidRDefault="00E57537" w:rsidP="00632B15">
      <w:pPr>
        <w:rPr>
          <w:szCs w:val="22"/>
        </w:rPr>
      </w:pPr>
    </w:p>
    <w:p w14:paraId="1E7A5064" w14:textId="556ABEAE" w:rsidR="006F45B0" w:rsidRDefault="006F45B0" w:rsidP="00632B15">
      <w:pPr>
        <w:rPr>
          <w:szCs w:val="22"/>
        </w:rPr>
      </w:pPr>
    </w:p>
    <w:p w14:paraId="7B21F572" w14:textId="77777777" w:rsidR="006F45B0" w:rsidRDefault="006F45B0" w:rsidP="00632B15">
      <w:pPr>
        <w:rPr>
          <w:szCs w:val="22"/>
        </w:rPr>
      </w:pPr>
    </w:p>
    <w:p w14:paraId="16553960" w14:textId="7E1A525C" w:rsidR="00DA7079" w:rsidRPr="00E57537" w:rsidRDefault="00DA7079" w:rsidP="00632B15">
      <w:pPr>
        <w:rPr>
          <w:sz w:val="24"/>
          <w:szCs w:val="24"/>
        </w:rPr>
      </w:pPr>
      <w:r w:rsidRPr="00E57537">
        <w:rPr>
          <w:sz w:val="24"/>
          <w:szCs w:val="24"/>
        </w:rPr>
        <w:t>CASO DE USO 7</w:t>
      </w:r>
      <w:r w:rsidR="00E57537" w:rsidRPr="00E57537">
        <w:rPr>
          <w:sz w:val="24"/>
          <w:szCs w:val="24"/>
        </w:rPr>
        <w:t xml:space="preserve">: </w:t>
      </w:r>
      <w:r w:rsidRPr="00E57537">
        <w:rPr>
          <w:sz w:val="24"/>
          <w:szCs w:val="24"/>
        </w:rPr>
        <w:t>GESTION DE LA SEGURIDAD</w:t>
      </w:r>
    </w:p>
    <w:p w14:paraId="2AC820B2" w14:textId="57EC04BA" w:rsidR="00167436" w:rsidRDefault="00C45E5D" w:rsidP="00E57537">
      <w:pPr>
        <w:jc w:val="center"/>
        <w:rPr>
          <w:szCs w:val="22"/>
        </w:rPr>
      </w:pPr>
      <w:r>
        <w:rPr>
          <w:noProof/>
          <w:lang w:eastAsia="es-CO"/>
        </w:rPr>
        <w:drawing>
          <wp:inline distT="0" distB="0" distL="0" distR="0" wp14:anchorId="147E3DBF" wp14:editId="0850C0ED">
            <wp:extent cx="5943600" cy="3738293"/>
            <wp:effectExtent l="0" t="0" r="0" b="0"/>
            <wp:docPr id="100014" name="Image100014" descr="7. Gestionar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Image10001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9720" cy="374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2299"/>
        <w:gridCol w:w="963"/>
        <w:gridCol w:w="826"/>
        <w:gridCol w:w="24"/>
        <w:gridCol w:w="1558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6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5CC7E556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caso de uso gestionar seguridad está diseñado con el propósito de administrar y velar por la seguridad </w:t>
            </w: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del sistema INPETEL CLOUD, garantizando un ambiente seguro, confidencial e integral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</w:tcPr>
          <w:p w14:paraId="2973527D" w14:textId="77777777" w:rsidR="00167436" w:rsidRDefault="00167436" w:rsidP="00D3258C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CB1F73E" w14:textId="6F1B0388" w:rsidR="00030E5D" w:rsidRPr="00195DC1" w:rsidRDefault="00EB28C7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Id_usuario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66BCE6" w14:textId="5DF2551E" w:rsidR="00030E5D" w:rsidRDefault="00EB28C7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EB28C7" w14:paraId="2441ED53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7ADA9139" w14:textId="62200253" w:rsidR="00EB28C7" w:rsidRDefault="00EB28C7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Nombre_usuario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022B3F" w14:textId="2AF0BA15" w:rsidR="00EB28C7" w:rsidRDefault="00EB28C7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030E5D" w14:paraId="034C16E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C5E5031" w14:textId="57215829" w:rsidR="00030E5D" w:rsidRPr="00195DC1" w:rsidRDefault="00EB28C7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</w:t>
                  </w:r>
                  <w:r w:rsidR="00F9656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30E5D" w14:paraId="1EA3916A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916D124" w14:textId="1C5D8462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B8CAEDB" w14:textId="29A4D96D" w:rsidR="00F9656F" w:rsidRPr="00195DC1" w:rsidRDefault="00EB28C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</w:t>
                  </w:r>
                  <w:r w:rsidR="00F9656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F9656F" w14:paraId="4F7D236D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666A0D4" w14:textId="28D8E0B7" w:rsidR="00F9656F" w:rsidRPr="00C127B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</w:t>
                  </w:r>
                  <w:r w:rsidR="00C127B7"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1274FEF4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  <w:tr w:rsidR="00EB28C7" w14:paraId="106381C7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62917B76" w14:textId="640AAA91" w:rsidR="00EB28C7" w:rsidRPr="00C127B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Id_usuario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23A4486" w14:textId="083E6607" w:rsidR="00EB28C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EB28C7" w14:paraId="4E4D0E45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0E3DFE4" w14:textId="5CDCDCDA" w:rsidR="00EB28C7" w:rsidRPr="00C127B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Nombre_usuario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110D877" w14:textId="20118DE2" w:rsidR="00EB28C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9405D96" w:rsidR="00C127B7" w:rsidRPr="00195DC1" w:rsidRDefault="00EB28C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</w:t>
                  </w:r>
                  <w:r w:rsid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_rol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2BED92DE" w:rsidR="00C127B7" w:rsidRPr="00C127B7" w:rsidRDefault="00EB28C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</w:t>
                  </w:r>
                  <w:r w:rsidR="00C127B7"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_componente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  <w:tr w:rsidR="00EB28C7" w14:paraId="7AD147E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25FEB6C8" w14:textId="3F456E69" w:rsidR="00EB28C7" w:rsidRPr="00C127B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Id_usuario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7B6CC88" w14:textId="65A99114" w:rsidR="00EB28C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EB28C7" w14:paraId="2276BAB7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0140CE23" w14:textId="352F8B6D" w:rsidR="00EB28C7" w:rsidRPr="00C127B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Nombre_usuario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E30D561" w14:textId="7C04A24C" w:rsidR="00EB28C7" w:rsidRDefault="00EB28C7" w:rsidP="00EB28C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</w:tbl>
          <w:p w14:paraId="76F0E61C" w14:textId="77777777" w:rsidR="00167436" w:rsidRPr="006C6257" w:rsidRDefault="00167436" w:rsidP="006C625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vAlign w:val="center"/>
          </w:tcPr>
          <w:p w14:paraId="422CCCF3" w14:textId="77777777" w:rsidR="00167436" w:rsidRPr="00236317" w:rsidRDefault="00167436" w:rsidP="006C6257">
            <w:pPr>
              <w:spacing w:line="240" w:lineRule="auto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482B5739" w14:textId="14549BE1" w:rsidR="00167436" w:rsidRPr="006C6257" w:rsidRDefault="00167436" w:rsidP="006C6257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C45E5D" w:rsidRDefault="00C45E5D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3AA38B0" w14:textId="77777777" w:rsidR="00C45E5D" w:rsidRDefault="00C45E5D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C45E5D" w:rsidRDefault="00C45E5D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31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C45E5D" w:rsidRDefault="00C45E5D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C45E5D" w:rsidRDefault="00C45E5D" w:rsidP="00063A65">
                            <w:pPr>
                              <w:jc w:val="center"/>
                            </w:pPr>
                          </w:p>
                          <w:p w14:paraId="644D9C44" w14:textId="77777777" w:rsidR="00C45E5D" w:rsidRDefault="00C45E5D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C45E5D" w:rsidRDefault="00C45E5D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3C7B81F2" w14:textId="77777777" w:rsidR="00C45E5D" w:rsidRDefault="00C45E5D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32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9gtgwIAAEc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TbfYLYMCAABH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C45E5D" w:rsidRDefault="00C45E5D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C45E5D" w:rsidRDefault="00C45E5D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C45E5D" w:rsidRDefault="00C45E5D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4BCFD85D" w14:textId="77777777" w:rsidR="00C45E5D" w:rsidRDefault="00C45E5D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C45E5D" w:rsidRDefault="00C45E5D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33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GNfSSWEAgAARw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C45E5D" w:rsidRDefault="00C45E5D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C45E5D" w:rsidRDefault="00C45E5D" w:rsidP="00063A65">
                            <w:pPr>
                              <w:jc w:val="center"/>
                            </w:pPr>
                          </w:p>
                          <w:p w14:paraId="7FAC53C1" w14:textId="567E4ABE" w:rsidR="00C45E5D" w:rsidRDefault="00C45E5D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eastAsia="es-CO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C45E5D" w:rsidRDefault="00C45E5D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3DA3397C" w14:textId="00082F0A" w:rsidR="00C45E5D" w:rsidRDefault="00C45E5D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34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C45E5D" w:rsidRDefault="00C45E5D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C45E5D" w:rsidRDefault="00C45E5D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6E72E3EB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9EAA61" w14:textId="09FB1665" w:rsidR="00432B03" w:rsidRDefault="00432B03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96DB4A" w14:textId="36675B02" w:rsidR="00432B03" w:rsidRDefault="00432B03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1B2D40" w14:textId="4BA3C72B" w:rsidR="00432B03" w:rsidRDefault="00432B03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1C8B12" w14:textId="77777777" w:rsidR="00432B03" w:rsidRDefault="00432B03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C08F94C" wp14:editId="4A853FEE">
                  <wp:extent cx="5760000" cy="1692000"/>
                  <wp:effectExtent l="76200" t="57150" r="0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3E3656AD" w14:textId="6CC88FD0" w:rsidR="00167436" w:rsidRPr="00DE4ABE" w:rsidRDefault="00167436" w:rsidP="001101E9">
            <w:pPr>
              <w:ind w:left="36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56039A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2310" w:type="dxa"/>
            <w:gridSpan w:val="2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6544" w:type="dxa"/>
            <w:gridSpan w:val="5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56039A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2310" w:type="dxa"/>
            <w:gridSpan w:val="2"/>
          </w:tcPr>
          <w:p w14:paraId="2314EDAE" w14:textId="78DC8992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</w:t>
            </w:r>
            <w:r w:rsidR="00F309A1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tema</w:t>
            </w:r>
          </w:p>
        </w:tc>
        <w:tc>
          <w:tcPr>
            <w:tcW w:w="6544" w:type="dxa"/>
            <w:gridSpan w:val="5"/>
          </w:tcPr>
          <w:p w14:paraId="7B8AF6FE" w14:textId="1F2BC81B" w:rsidR="00361E68" w:rsidRPr="00361E68" w:rsidRDefault="00C45E5D" w:rsidP="00361E68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361E68">
              <w:rPr>
                <w:rFonts w:ascii="Arial" w:hAnsi="Arial" w:cs="Arial"/>
                <w:color w:val="0000FF"/>
                <w:lang w:val="es-ES" w:eastAsia="es-ES"/>
              </w:rPr>
              <w:t>M</w:t>
            </w:r>
            <w:r w:rsidR="00361E68" w:rsidRPr="00361E68">
              <w:rPr>
                <w:rFonts w:ascii="Arial" w:hAnsi="Arial" w:cs="Arial"/>
                <w:color w:val="0000FF"/>
                <w:lang w:val="es-ES" w:eastAsia="es-ES"/>
              </w:rPr>
              <w:t>onitorear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361E68" w:rsidRPr="00361E68">
              <w:rPr>
                <w:rFonts w:ascii="Arial" w:hAnsi="Arial" w:cs="Arial"/>
                <w:color w:val="0000FF"/>
                <w:lang w:val="es-ES" w:eastAsia="es-ES"/>
              </w:rPr>
              <w:t>Seguridad</w:t>
            </w:r>
          </w:p>
          <w:p w14:paraId="19E618DC" w14:textId="225484F7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09CD0B85" w14:textId="17ABE5AC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361E68">
              <w:rPr>
                <w:rFonts w:ascii="Arial" w:hAnsi="Arial" w:cs="Arial"/>
                <w:color w:val="0000FF"/>
                <w:lang w:val="es-ES" w:eastAsia="es-ES"/>
              </w:rPr>
              <w:t>el sistema se encargará de monitorear la seguridad de manera constante</w:t>
            </w:r>
          </w:p>
          <w:p w14:paraId="3896ABB6" w14:textId="07462FC0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E46F" w14:textId="34D1D8A1" w:rsidR="00361E68" w:rsidRDefault="00361E68" w:rsidP="00215489">
            <w:r>
              <w:t>Generar</w:t>
            </w:r>
            <w:r w:rsidR="00C45E5D">
              <w:t xml:space="preserve"> </w:t>
            </w:r>
            <w:r>
              <w:t>Registro</w:t>
            </w:r>
            <w:r w:rsidR="00C45E5D">
              <w:t xml:space="preserve"> </w:t>
            </w:r>
            <w:r>
              <w:t>Acceso</w:t>
            </w:r>
          </w:p>
          <w:p w14:paraId="1E27453A" w14:textId="77777777" w:rsidR="00361E68" w:rsidRDefault="00361E68" w:rsidP="00361E68">
            <w:pPr>
              <w:jc w:val="center"/>
            </w:pPr>
          </w:p>
          <w:p w14:paraId="63977FCF" w14:textId="77777777" w:rsidR="00361E68" w:rsidRDefault="00361E68" w:rsidP="00C45E5D">
            <w:r>
              <w:t xml:space="preserve">Se creará registro de todos los accesos al sistema </w:t>
            </w:r>
          </w:p>
          <w:p w14:paraId="2AA288EE" w14:textId="460F1BD0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AADED1" w14:textId="5AFE37A5" w:rsidR="00361E68" w:rsidRPr="00361E68" w:rsidRDefault="00361E68" w:rsidP="00361E68">
            <w:pPr>
              <w:pStyle w:val="Prrafodelista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el sistema se encargará de generar el registro del acceso de todo usuario</w:t>
            </w:r>
            <w:r w:rsidR="00215489">
              <w:rPr>
                <w:rFonts w:ascii="Arial" w:hAnsi="Arial" w:cs="Arial"/>
                <w:color w:val="0000FF"/>
                <w:lang w:eastAsia="es-ES"/>
              </w:rPr>
              <w:t>, guardando dicho registro en la base de datos</w:t>
            </w:r>
          </w:p>
          <w:p w14:paraId="1F7DB373" w14:textId="77777777" w:rsidR="00361E68" w:rsidRP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56039A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2310" w:type="dxa"/>
            <w:gridSpan w:val="2"/>
          </w:tcPr>
          <w:p w14:paraId="58F11E2E" w14:textId="1B9F13E3" w:rsidR="00167436" w:rsidRDefault="00DB7A3D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Sistema</w:t>
            </w:r>
          </w:p>
          <w:p w14:paraId="3962A829" w14:textId="77777777" w:rsidR="00DB7A3D" w:rsidRDefault="00DB7A3D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DA0C0E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000D42CA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17C800B9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6ED07BAB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4F253B09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43F6C0A6" w14:textId="40CAA682" w:rsidR="00DB7A3D" w:rsidRPr="000463D8" w:rsidRDefault="00DB7A3D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44" w:type="dxa"/>
            <w:gridSpan w:val="5"/>
          </w:tcPr>
          <w:p w14:paraId="32A6C60D" w14:textId="77777777" w:rsidR="00DB7A3D" w:rsidRDefault="00DB7A3D" w:rsidP="00DB7A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97E42D" w14:textId="64E18626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  <w:r w:rsidRPr="00DB7A3D">
              <w:rPr>
                <w:rFonts w:ascii="Arial" w:hAnsi="Arial" w:cs="Arial"/>
                <w:bCs/>
              </w:rPr>
              <w:t xml:space="preserve">cuando el usuario ingrese al sistema se validará el ingreso </w:t>
            </w:r>
          </w:p>
          <w:p w14:paraId="3AE440FD" w14:textId="619DF3F0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</w:p>
          <w:p w14:paraId="03A429B7" w14:textId="0EAFB84B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  <w:r w:rsidRPr="00215489">
              <w:rPr>
                <w:rFonts w:ascii="Arial" w:hAnsi="Arial" w:cs="Arial"/>
                <w:bCs/>
              </w:rPr>
              <w:t>proceso:</w:t>
            </w:r>
          </w:p>
          <w:p w14:paraId="063DD829" w14:textId="0D9A583E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</w:p>
          <w:p w14:paraId="7537F09A" w14:textId="3F85C84C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  <w:r w:rsidRPr="00215489">
              <w:rPr>
                <w:rFonts w:ascii="Arial" w:hAnsi="Arial" w:cs="Arial"/>
                <w:bCs/>
              </w:rPr>
              <w:t xml:space="preserve">1 administrador/usuario ingresa a la plataforma </w:t>
            </w:r>
            <w:proofErr w:type="spellStart"/>
            <w:r w:rsidRPr="00215489">
              <w:rPr>
                <w:rFonts w:ascii="Arial" w:hAnsi="Arial" w:cs="Arial"/>
                <w:bCs/>
              </w:rPr>
              <w:t>login</w:t>
            </w:r>
            <w:proofErr w:type="spellEnd"/>
            <w:r w:rsidRPr="00215489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215489">
              <w:rPr>
                <w:rFonts w:ascii="Arial" w:hAnsi="Arial" w:cs="Arial"/>
                <w:bCs/>
              </w:rPr>
              <w:t>inpetel</w:t>
            </w:r>
            <w:proofErr w:type="spellEnd"/>
            <w:r w:rsidRPr="00215489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215489">
              <w:rPr>
                <w:rFonts w:ascii="Arial" w:hAnsi="Arial" w:cs="Arial"/>
                <w:bCs/>
              </w:rPr>
              <w:t>cloud</w:t>
            </w:r>
            <w:proofErr w:type="spellEnd"/>
          </w:p>
          <w:p w14:paraId="0A61E7C6" w14:textId="65446605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  <w:r w:rsidRPr="00215489">
              <w:rPr>
                <w:rFonts w:ascii="Arial" w:hAnsi="Arial" w:cs="Arial"/>
                <w:bCs/>
              </w:rPr>
              <w:t>2 debe ingresar usuario y contraseña (previamente creado y asignado</w:t>
            </w:r>
            <w:r w:rsidR="00215489" w:rsidRPr="00215489">
              <w:rPr>
                <w:rFonts w:ascii="Arial" w:hAnsi="Arial" w:cs="Arial"/>
                <w:bCs/>
              </w:rPr>
              <w:t>,</w:t>
            </w:r>
          </w:p>
          <w:p w14:paraId="781AB3C0" w14:textId="0C0AA9FB" w:rsidR="00DB7A3D" w:rsidRPr="00215489" w:rsidRDefault="00DB7A3D" w:rsidP="00DB7A3D">
            <w:pPr>
              <w:jc w:val="both"/>
              <w:rPr>
                <w:rFonts w:ascii="Arial" w:hAnsi="Arial" w:cs="Arial"/>
                <w:bCs/>
              </w:rPr>
            </w:pPr>
            <w:r w:rsidRPr="00215489">
              <w:rPr>
                <w:rFonts w:ascii="Arial" w:hAnsi="Arial" w:cs="Arial"/>
                <w:bCs/>
              </w:rPr>
              <w:t>Si no posee usuario se debe solicitar al administrador)</w:t>
            </w:r>
          </w:p>
          <w:p w14:paraId="1027C5B2" w14:textId="6B8A223D" w:rsidR="00DB7A3D" w:rsidRPr="00215489" w:rsidRDefault="00215489" w:rsidP="00DB7A3D">
            <w:pPr>
              <w:jc w:val="both"/>
              <w:rPr>
                <w:rFonts w:ascii="Arial" w:hAnsi="Arial" w:cs="Arial"/>
                <w:bCs/>
              </w:rPr>
            </w:pPr>
            <w:r w:rsidRPr="00215489">
              <w:rPr>
                <w:rFonts w:ascii="Arial" w:hAnsi="Arial" w:cs="Arial"/>
                <w:bCs/>
              </w:rPr>
              <w:t>3 se validan las credenciales de acceso</w:t>
            </w:r>
          </w:p>
          <w:p w14:paraId="2D5067E3" w14:textId="16468A06" w:rsidR="00DB7A3D" w:rsidRDefault="00215489" w:rsidP="00DB7A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4 </w:t>
            </w:r>
            <w:r w:rsidRPr="00215489">
              <w:rPr>
                <w:rFonts w:ascii="Arial" w:hAnsi="Arial" w:cs="Arial"/>
                <w:b/>
              </w:rPr>
              <w:t>las credenciales son correctas</w:t>
            </w:r>
            <w:proofErr w:type="gramStart"/>
            <w:r w:rsidRPr="00215489">
              <w:rPr>
                <w:rFonts w:ascii="Arial" w:hAnsi="Arial" w:cs="Arial"/>
                <w:b/>
              </w:rPr>
              <w:t>?</w:t>
            </w:r>
            <w:proofErr w:type="gramEnd"/>
          </w:p>
          <w:p w14:paraId="2B29BF8E" w14:textId="7BA666FA" w:rsidR="00DB7A3D" w:rsidRDefault="00DB7A3D" w:rsidP="00DB7A3D">
            <w:pPr>
              <w:jc w:val="both"/>
              <w:rPr>
                <w:rFonts w:ascii="Arial" w:hAnsi="Arial" w:cs="Arial"/>
                <w:b/>
              </w:rPr>
            </w:pPr>
          </w:p>
          <w:p w14:paraId="39C96E18" w14:textId="49A50D38" w:rsidR="00DB7A3D" w:rsidRDefault="00215489" w:rsidP="00DB7A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Si: </w:t>
            </w:r>
            <w:r w:rsidRPr="00215489">
              <w:rPr>
                <w:rFonts w:ascii="Arial" w:hAnsi="Arial" w:cs="Arial"/>
                <w:bCs/>
              </w:rPr>
              <w:t>el administrador/usuario procede a ingresar al sistema</w:t>
            </w:r>
          </w:p>
          <w:p w14:paraId="1C7E316C" w14:textId="7F033F12" w:rsidR="00DB7A3D" w:rsidRDefault="00215489" w:rsidP="00DB7A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No: </w:t>
            </w:r>
            <w:r w:rsidRPr="00215489">
              <w:rPr>
                <w:rFonts w:ascii="Arial" w:hAnsi="Arial" w:cs="Arial"/>
                <w:bCs/>
              </w:rPr>
              <w:t>Se genera hasta un tercer intento de ingreso, si en esos intentos no se verifica que la información es correcta, se procede a restringir el acceso y se genera una alerta al administrador del sistema</w:t>
            </w:r>
          </w:p>
          <w:p w14:paraId="0D9FE8E3" w14:textId="77777777" w:rsidR="00DB7A3D" w:rsidRPr="00DB7A3D" w:rsidRDefault="00DB7A3D" w:rsidP="00DB7A3D">
            <w:pPr>
              <w:jc w:val="both"/>
              <w:rPr>
                <w:rFonts w:ascii="Arial" w:hAnsi="Arial" w:cs="Arial"/>
                <w:b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56039A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2310" w:type="dxa"/>
            <w:gridSpan w:val="2"/>
          </w:tcPr>
          <w:p w14:paraId="433A66A6" w14:textId="5D2EE0BD" w:rsidR="00167436" w:rsidRDefault="0071342C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Sistema</w:t>
            </w:r>
          </w:p>
        </w:tc>
        <w:tc>
          <w:tcPr>
            <w:tcW w:w="6544" w:type="dxa"/>
            <w:gridSpan w:val="5"/>
          </w:tcPr>
          <w:p w14:paraId="6A70AB38" w14:textId="7F656725" w:rsidR="0071342C" w:rsidRDefault="0071342C" w:rsidP="0071342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7032F48B" w14:textId="05005442" w:rsidR="0071342C" w:rsidRDefault="0071342C" w:rsidP="0071342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37CB4E" w14:textId="77777777" w:rsidR="00A13917" w:rsidRPr="00A13917" w:rsidRDefault="0071342C" w:rsidP="00A13917">
            <w:pPr>
              <w:spacing w:line="240" w:lineRule="auto"/>
              <w:rPr>
                <w:rFonts w:ascii="Arial" w:hAnsi="Arial" w:cs="Arial"/>
                <w:bCs/>
              </w:rPr>
            </w:pPr>
            <w:r w:rsidRPr="00A13917">
              <w:rPr>
                <w:rFonts w:ascii="Arial" w:hAnsi="Arial" w:cs="Arial"/>
                <w:bCs/>
              </w:rPr>
              <w:t xml:space="preserve">el sistema se encargará de proteger los datos </w:t>
            </w:r>
          </w:p>
          <w:p w14:paraId="5BDC5861" w14:textId="77777777" w:rsidR="00A13917" w:rsidRPr="00A13917" w:rsidRDefault="00A13917" w:rsidP="00A13917">
            <w:pPr>
              <w:spacing w:line="240" w:lineRule="auto"/>
              <w:rPr>
                <w:rFonts w:ascii="Arial" w:hAnsi="Arial" w:cs="Arial"/>
                <w:bCs/>
              </w:rPr>
            </w:pPr>
          </w:p>
          <w:p w14:paraId="4988B2DE" w14:textId="067F473B" w:rsidR="00A13917" w:rsidRPr="00A13917" w:rsidRDefault="00A13917" w:rsidP="00A13917">
            <w:pPr>
              <w:spacing w:line="240" w:lineRule="auto"/>
              <w:rPr>
                <w:rFonts w:ascii="Arial" w:hAnsi="Arial" w:cs="Arial"/>
                <w:bCs/>
              </w:rPr>
            </w:pPr>
            <w:r w:rsidRPr="00A13917">
              <w:rPr>
                <w:rFonts w:ascii="Arial" w:hAnsi="Arial" w:cs="Arial"/>
                <w:bCs/>
              </w:rPr>
              <w:t>Detección de intrusión y respuesta ante una brecha de seguridad</w:t>
            </w:r>
          </w:p>
          <w:p w14:paraId="1C42BFCC" w14:textId="26E0E9B0" w:rsidR="00A13917" w:rsidRPr="00A13917" w:rsidRDefault="00A13917" w:rsidP="00A13917">
            <w:pPr>
              <w:pStyle w:val="NormalWeb"/>
              <w:shd w:val="clear" w:color="auto" w:fill="FFFFFF"/>
              <w:jc w:val="both"/>
              <w:rPr>
                <w:rFonts w:ascii="Arial" w:hAnsi="Arial" w:cs="Arial"/>
                <w:bCs/>
                <w:sz w:val="20"/>
                <w:szCs w:val="20"/>
                <w:lang w:eastAsia="en-US"/>
              </w:rPr>
            </w:pPr>
            <w:r w:rsidRPr="00A13917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Si en la red ocurren acciones de aspecto sospechoso, como alguien o algo que intenta entrar, la detección de intrusos se activará. Los sistemas de detección de intrusos de red (NIDS) supervisan de forma continua y pasiva el tráfico de la red en busca de un comportamiento que parezca ilícito o anómalo y lo marcan para su revisión. Los NIDS no sólo bloquean ese tráfico, sino que también recopilan información sobre él y alertan a los administradores de red.</w:t>
            </w:r>
          </w:p>
          <w:p w14:paraId="0ADB9883" w14:textId="77777777" w:rsidR="00A13917" w:rsidRPr="00A13917" w:rsidRDefault="00A13917" w:rsidP="00A13917">
            <w:pPr>
              <w:pStyle w:val="Ttulo3"/>
              <w:numPr>
                <w:ilvl w:val="0"/>
                <w:numId w:val="0"/>
              </w:numPr>
              <w:shd w:val="clear" w:color="auto" w:fill="FFFFFF"/>
              <w:spacing w:before="225" w:after="225"/>
              <w:rPr>
                <w:rFonts w:cs="Arial"/>
                <w:bCs/>
                <w:i w:val="0"/>
              </w:rPr>
            </w:pPr>
          </w:p>
          <w:p w14:paraId="1044EBF0" w14:textId="02268D83" w:rsidR="00A13917" w:rsidRPr="001860F4" w:rsidRDefault="00A13917" w:rsidP="00A13917">
            <w:pPr>
              <w:pStyle w:val="Ttulo3"/>
              <w:numPr>
                <w:ilvl w:val="0"/>
                <w:numId w:val="0"/>
              </w:numPr>
              <w:shd w:val="clear" w:color="auto" w:fill="FFFFFF"/>
              <w:spacing w:before="225" w:after="225"/>
              <w:rPr>
                <w:rFonts w:cs="Arial"/>
                <w:b/>
                <w:i w:val="0"/>
              </w:rPr>
            </w:pPr>
            <w:r w:rsidRPr="001860F4">
              <w:rPr>
                <w:rFonts w:cs="Arial"/>
                <w:b/>
                <w:i w:val="0"/>
              </w:rPr>
              <w:t>Firewall</w:t>
            </w:r>
          </w:p>
          <w:p w14:paraId="1C0F85AD" w14:textId="1A880256" w:rsidR="00A13917" w:rsidRPr="00A13917" w:rsidRDefault="00A13917" w:rsidP="00A13917">
            <w:pPr>
              <w:rPr>
                <w:rFonts w:ascii="Arial" w:hAnsi="Arial" w:cs="Arial"/>
                <w:bCs/>
              </w:rPr>
            </w:pPr>
          </w:p>
          <w:p w14:paraId="24501598" w14:textId="77777777" w:rsidR="001860F4" w:rsidRDefault="00A13917" w:rsidP="001860F4">
            <w:pPr>
              <w:pStyle w:val="NormalWeb"/>
              <w:numPr>
                <w:ilvl w:val="0"/>
                <w:numId w:val="10"/>
              </w:numPr>
              <w:spacing w:before="0" w:beforeAutospacing="0" w:after="225" w:afterAutospacing="0"/>
              <w:jc w:val="both"/>
              <w:rPr>
                <w:rFonts w:ascii="Arial" w:hAnsi="Arial" w:cs="Arial"/>
                <w:bCs/>
                <w:sz w:val="20"/>
                <w:szCs w:val="20"/>
                <w:lang w:eastAsia="en-US"/>
              </w:rPr>
            </w:pPr>
            <w:r w:rsidRPr="00A13917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AWS Firewall Manager es un servicio de administración de seguridad que permite la configuración y administración centralizadas de reglas de firewall en todas sus cuentas y aplicaciones en </w:t>
            </w:r>
            <w:hyperlink r:id="rId147" w:tgtFrame="_blank" w:history="1">
              <w:r w:rsidRPr="00A13917">
                <w:rPr>
                  <w:rFonts w:ascii="Arial" w:hAnsi="Arial" w:cs="Arial"/>
                  <w:bCs/>
                  <w:sz w:val="20"/>
                  <w:szCs w:val="20"/>
                  <w:lang w:eastAsia="en-US"/>
                </w:rPr>
                <w:t xml:space="preserve">AWS </w:t>
              </w:r>
              <w:proofErr w:type="spellStart"/>
              <w:r w:rsidRPr="00A13917">
                <w:rPr>
                  <w:rFonts w:ascii="Arial" w:hAnsi="Arial" w:cs="Arial"/>
                  <w:bCs/>
                  <w:sz w:val="20"/>
                  <w:szCs w:val="20"/>
                  <w:lang w:eastAsia="en-US"/>
                </w:rPr>
                <w:t>Organization</w:t>
              </w:r>
              <w:proofErr w:type="spellEnd"/>
            </w:hyperlink>
            <w:r w:rsidRPr="00A13917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. A medida que se crean nuevas aplicaciones, Firewall Manager facilita la incorporación de nuevos recursos y aplicaciones en conformidad aplicando un conjunto común de reglas de seguridad. Ahora cuenta con un único servicio para generar reglas de firewall, crear políticas de seguridad y ponerlas en práctica de una manera coherente y jerárquica en toda su infraestructura.</w:t>
            </w:r>
          </w:p>
          <w:p w14:paraId="48F0C0D1" w14:textId="5C637E81" w:rsidR="00A13917" w:rsidRPr="001860F4" w:rsidRDefault="00A13917" w:rsidP="001860F4">
            <w:pPr>
              <w:pStyle w:val="NormalWeb"/>
              <w:spacing w:before="0" w:beforeAutospacing="0" w:after="225" w:afterAutospacing="0"/>
              <w:ind w:left="720"/>
              <w:jc w:val="both"/>
              <w:rPr>
                <w:rFonts w:ascii="Arial" w:hAnsi="Arial" w:cs="Arial"/>
                <w:bCs/>
                <w:sz w:val="20"/>
                <w:szCs w:val="20"/>
                <w:lang w:eastAsia="en-US"/>
              </w:rPr>
            </w:pPr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 xml:space="preserve">Mediante el uso de AWS Firewall Manager, puede implementar fácilmente reglas de AWS WAF para sus balanceadores de carga de aplicaciones, </w:t>
            </w:r>
            <w:proofErr w:type="spellStart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gateways</w:t>
            </w:r>
            <w:proofErr w:type="spellEnd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 xml:space="preserve"> de API y distribuciones de Amazon </w:t>
            </w:r>
            <w:proofErr w:type="spellStart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CloudFront</w:t>
            </w:r>
            <w:proofErr w:type="spellEnd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 xml:space="preserve">. Del mismo modo, puede crear protecciones de AWS </w:t>
            </w:r>
            <w:proofErr w:type="spellStart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Shield</w:t>
            </w:r>
            <w:proofErr w:type="spellEnd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Advanced</w:t>
            </w:r>
            <w:proofErr w:type="spellEnd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 xml:space="preserve"> para sus balanceadores de carga de aplicaciones y balanceadores de carga clásicos de ELB, direcciones IP elásticas y distribuciones de </w:t>
            </w:r>
            <w:proofErr w:type="spellStart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CloudFront</w:t>
            </w:r>
            <w:proofErr w:type="spellEnd"/>
            <w:r w:rsidRPr="001860F4">
              <w:rPr>
                <w:rFonts w:ascii="Arial" w:hAnsi="Arial" w:cs="Arial"/>
                <w:bCs/>
                <w:sz w:val="20"/>
                <w:szCs w:val="20"/>
                <w:lang w:eastAsia="en-US"/>
              </w:rPr>
              <w:t>. Por último, con AWS Firewall Manager, puede habilitar grupos de seguridad para los tipos de recursos ENI y de Amazon EC2 en Amazon VPC.</w:t>
            </w:r>
          </w:p>
          <w:p w14:paraId="6A935A3F" w14:textId="77777777" w:rsidR="001860F4" w:rsidRDefault="001860F4" w:rsidP="00A13917">
            <w:pPr>
              <w:pStyle w:val="NormalWeb"/>
              <w:spacing w:before="225" w:beforeAutospacing="0" w:after="0" w:afterAutospacing="0"/>
              <w:jc w:val="both"/>
              <w:rPr>
                <w:rFonts w:ascii="Arial" w:hAnsi="Arial" w:cs="Arial"/>
                <w:bCs/>
                <w:sz w:val="20"/>
                <w:szCs w:val="20"/>
                <w:lang w:eastAsia="en-US"/>
              </w:rPr>
            </w:pPr>
          </w:p>
          <w:p w14:paraId="62B6782D" w14:textId="31FA11A2" w:rsidR="00A13917" w:rsidRPr="001860F4" w:rsidRDefault="00A13917" w:rsidP="001860F4">
            <w:pPr>
              <w:pStyle w:val="Sinespaciado"/>
              <w:numPr>
                <w:ilvl w:val="0"/>
                <w:numId w:val="10"/>
              </w:numPr>
              <w:jc w:val="both"/>
              <w:rPr>
                <w:b/>
                <w:bCs/>
              </w:rPr>
            </w:pPr>
            <w:r w:rsidRPr="001860F4">
              <w:rPr>
                <w:b/>
                <w:bCs/>
              </w:rPr>
              <w:t xml:space="preserve">AWS </w:t>
            </w:r>
            <w:proofErr w:type="spellStart"/>
            <w:r w:rsidRPr="001860F4">
              <w:rPr>
                <w:b/>
                <w:bCs/>
              </w:rPr>
              <w:t>Shield</w:t>
            </w:r>
            <w:proofErr w:type="spellEnd"/>
          </w:p>
          <w:p w14:paraId="61833929" w14:textId="77777777" w:rsidR="001860F4" w:rsidRPr="00A13917" w:rsidRDefault="001860F4" w:rsidP="001860F4">
            <w:pPr>
              <w:pStyle w:val="Sinespaciado"/>
              <w:jc w:val="both"/>
            </w:pPr>
          </w:p>
          <w:p w14:paraId="2CF1E3D2" w14:textId="77777777" w:rsidR="00A13917" w:rsidRPr="00A13917" w:rsidRDefault="00A13917" w:rsidP="001860F4">
            <w:pPr>
              <w:pStyle w:val="Sinespaciado"/>
              <w:jc w:val="both"/>
            </w:pPr>
            <w:r w:rsidRPr="00A13917">
              <w:t>Puede utilizar las listas de control de acceso web (ACL web) de AWS WAF como ayuda para minimizar los efectos de un ataque de denegación de servicio distribuido (</w:t>
            </w:r>
            <w:proofErr w:type="spellStart"/>
            <w:r w:rsidRPr="00A13917">
              <w:t>DDoS</w:t>
            </w:r>
            <w:proofErr w:type="spellEnd"/>
            <w:r w:rsidRPr="00A13917">
              <w:t xml:space="preserve">). Para protección adicional frente a los ataques </w:t>
            </w:r>
            <w:proofErr w:type="spellStart"/>
            <w:r w:rsidRPr="00A13917">
              <w:t>DDoS</w:t>
            </w:r>
            <w:proofErr w:type="spellEnd"/>
            <w:r w:rsidRPr="00A13917">
              <w:t xml:space="preserve">, AWS también proporciona AWS </w:t>
            </w:r>
            <w:proofErr w:type="spellStart"/>
            <w:r w:rsidRPr="00A13917">
              <w:t>Shield</w:t>
            </w:r>
            <w:proofErr w:type="spellEnd"/>
            <w:r w:rsidRPr="00A13917">
              <w:t xml:space="preserve"> Standard y AWS </w:t>
            </w:r>
            <w:proofErr w:type="spellStart"/>
            <w:r w:rsidRPr="00A13917">
              <w:t>Shield</w:t>
            </w:r>
            <w:proofErr w:type="spellEnd"/>
            <w:r w:rsidRPr="00A13917">
              <w:t xml:space="preserve"> </w:t>
            </w:r>
            <w:proofErr w:type="spellStart"/>
            <w:r w:rsidRPr="00A13917">
              <w:t>Advanced</w:t>
            </w:r>
            <w:proofErr w:type="spellEnd"/>
            <w:r w:rsidRPr="00A13917">
              <w:t xml:space="preserve">. AWS </w:t>
            </w:r>
            <w:proofErr w:type="spellStart"/>
            <w:r w:rsidRPr="00A13917">
              <w:lastRenderedPageBreak/>
              <w:t>Shield</w:t>
            </w:r>
            <w:proofErr w:type="spellEnd"/>
            <w:r w:rsidRPr="00A13917">
              <w:t xml:space="preserve"> Standard se incluye automáticamente sin costo adicional alguno, aparte de lo que ya haya pagado por AWS WAF y los demás servicios de AWS. AWS </w:t>
            </w:r>
            <w:proofErr w:type="spellStart"/>
            <w:r w:rsidRPr="00A13917">
              <w:t>Shield</w:t>
            </w:r>
            <w:proofErr w:type="spellEnd"/>
            <w:r w:rsidRPr="00A13917">
              <w:t xml:space="preserve"> </w:t>
            </w:r>
            <w:proofErr w:type="spellStart"/>
            <w:r w:rsidRPr="00A13917">
              <w:t>Advanced</w:t>
            </w:r>
            <w:proofErr w:type="spellEnd"/>
            <w:r w:rsidRPr="00A13917">
              <w:t xml:space="preserve"> proporciona una mayor protección contra ataques </w:t>
            </w:r>
            <w:proofErr w:type="spellStart"/>
            <w:r w:rsidRPr="00A13917">
              <w:t>DDoS</w:t>
            </w:r>
            <w:proofErr w:type="spellEnd"/>
            <w:r w:rsidRPr="00A13917">
              <w:t xml:space="preserve"> para las instancias de Amazon EC2, balanceadores de carga de </w:t>
            </w:r>
            <w:proofErr w:type="spellStart"/>
            <w:r w:rsidRPr="00A13917">
              <w:t>Elastic</w:t>
            </w:r>
            <w:proofErr w:type="spellEnd"/>
            <w:r w:rsidRPr="00A13917">
              <w:t xml:space="preserve"> Load </w:t>
            </w:r>
            <w:proofErr w:type="spellStart"/>
            <w:r w:rsidRPr="00A13917">
              <w:t>Balancing</w:t>
            </w:r>
            <w:proofErr w:type="spellEnd"/>
            <w:r w:rsidRPr="00A13917">
              <w:t xml:space="preserve">, distribuciones de </w:t>
            </w:r>
            <w:proofErr w:type="spellStart"/>
            <w:r w:rsidRPr="00A13917">
              <w:t>CloudFront</w:t>
            </w:r>
            <w:proofErr w:type="spellEnd"/>
            <w:r w:rsidRPr="00A13917">
              <w:t xml:space="preserve">, zonas hospedadas de </w:t>
            </w:r>
            <w:proofErr w:type="spellStart"/>
            <w:r w:rsidRPr="00A13917">
              <w:t>Route</w:t>
            </w:r>
            <w:proofErr w:type="spellEnd"/>
            <w:r w:rsidRPr="00A13917">
              <w:t xml:space="preserve"> 53 y aceleradores de AWS Global </w:t>
            </w:r>
            <w:proofErr w:type="spellStart"/>
            <w:r w:rsidRPr="00A13917">
              <w:t>Accelerator</w:t>
            </w:r>
            <w:proofErr w:type="spellEnd"/>
            <w:r w:rsidRPr="00A13917">
              <w:t xml:space="preserve">. AWS </w:t>
            </w:r>
            <w:proofErr w:type="spellStart"/>
            <w:r w:rsidRPr="00A13917">
              <w:t>Shield</w:t>
            </w:r>
            <w:proofErr w:type="spellEnd"/>
            <w:r w:rsidRPr="00A13917">
              <w:t xml:space="preserve"> </w:t>
            </w:r>
            <w:proofErr w:type="spellStart"/>
            <w:r w:rsidRPr="00A13917">
              <w:t>Advanced</w:t>
            </w:r>
            <w:proofErr w:type="spellEnd"/>
            <w:r w:rsidRPr="00A13917">
              <w:t xml:space="preserve"> genera cargos adicionales.</w:t>
            </w:r>
          </w:p>
          <w:p w14:paraId="4672CFD9" w14:textId="6FF8FEBD" w:rsidR="00A13917" w:rsidRDefault="00A13917" w:rsidP="001860F4">
            <w:pPr>
              <w:pStyle w:val="Sinespaciado"/>
              <w:jc w:val="both"/>
            </w:pPr>
          </w:p>
          <w:p w14:paraId="3E519DBC" w14:textId="77777777" w:rsidR="001860F4" w:rsidRPr="00A13917" w:rsidRDefault="001860F4" w:rsidP="001860F4">
            <w:pPr>
              <w:pStyle w:val="Sinespaciado"/>
              <w:jc w:val="both"/>
            </w:pPr>
          </w:p>
          <w:p w14:paraId="6B14518E" w14:textId="0234B469" w:rsidR="00A13917" w:rsidRPr="001860F4" w:rsidRDefault="00A13917" w:rsidP="001860F4">
            <w:pPr>
              <w:pStyle w:val="Sinespaciado"/>
              <w:numPr>
                <w:ilvl w:val="0"/>
                <w:numId w:val="25"/>
              </w:numPr>
              <w:jc w:val="both"/>
              <w:rPr>
                <w:b/>
                <w:bCs/>
              </w:rPr>
            </w:pPr>
            <w:r w:rsidRPr="001860F4">
              <w:rPr>
                <w:b/>
                <w:bCs/>
              </w:rPr>
              <w:t>AWS Firewall Manager</w:t>
            </w:r>
          </w:p>
          <w:p w14:paraId="3AF9E3CE" w14:textId="77777777" w:rsidR="001860F4" w:rsidRPr="00A13917" w:rsidRDefault="001860F4" w:rsidP="001860F4">
            <w:pPr>
              <w:pStyle w:val="Sinespaciado"/>
              <w:jc w:val="both"/>
            </w:pPr>
          </w:p>
          <w:p w14:paraId="0589A8A7" w14:textId="5E444AA4" w:rsidR="00A13917" w:rsidRDefault="00A13917" w:rsidP="001860F4">
            <w:pPr>
              <w:pStyle w:val="Sinespaciado"/>
              <w:jc w:val="both"/>
            </w:pPr>
            <w:r w:rsidRPr="00A13917">
              <w:t xml:space="preserve">AWS Firewall Manager simplifica las tareas de administración y mantenimiento en varias cuentas y recursos de las reglas de AWS WAF, las protecciones de AWS </w:t>
            </w:r>
            <w:proofErr w:type="spellStart"/>
            <w:r w:rsidRPr="00A13917">
              <w:t>Shield</w:t>
            </w:r>
            <w:proofErr w:type="spellEnd"/>
            <w:r w:rsidRPr="00A13917">
              <w:t xml:space="preserve"> </w:t>
            </w:r>
            <w:proofErr w:type="spellStart"/>
            <w:r w:rsidRPr="00A13917">
              <w:t>Advanced</w:t>
            </w:r>
            <w:proofErr w:type="spellEnd"/>
            <w:r w:rsidRPr="00A13917">
              <w:t xml:space="preserve"> y Grupos de seguridad de Amazon VPC. El servicio Firewall Manager aplica automáticamente las reglas y otras protecciones de seguridad en todas sus cuentas y recursos, incluso cuando se agregan cuentas y recursos nuevos.</w:t>
            </w:r>
          </w:p>
          <w:p w14:paraId="7CF04D64" w14:textId="29D5F109" w:rsidR="004C7015" w:rsidRDefault="004C7015" w:rsidP="001860F4">
            <w:pPr>
              <w:pStyle w:val="Sinespaciado"/>
              <w:jc w:val="both"/>
            </w:pPr>
          </w:p>
          <w:p w14:paraId="0F8CBBEA" w14:textId="32CEAE04" w:rsidR="004C7015" w:rsidRDefault="004C7015" w:rsidP="001860F4">
            <w:pPr>
              <w:pStyle w:val="Sinespaciado"/>
              <w:jc w:val="both"/>
            </w:pPr>
            <w:r>
              <w:t>Enlace de tutorial y más información:</w:t>
            </w:r>
          </w:p>
          <w:p w14:paraId="699FA7B3" w14:textId="2CF15EB0" w:rsidR="004C7015" w:rsidRDefault="004C7015" w:rsidP="001860F4">
            <w:pPr>
              <w:pStyle w:val="Sinespaciado"/>
              <w:jc w:val="both"/>
            </w:pPr>
          </w:p>
          <w:p w14:paraId="42CA458D" w14:textId="2D4775C1" w:rsidR="004C7015" w:rsidRDefault="00C45E5D" w:rsidP="001860F4">
            <w:pPr>
              <w:pStyle w:val="Sinespaciado"/>
              <w:jc w:val="both"/>
            </w:pPr>
            <w:hyperlink r:id="rId148" w:anchor="waf-which-to-choose" w:history="1">
              <w:r w:rsidR="004C7015" w:rsidRPr="00FE4205">
                <w:rPr>
                  <w:rStyle w:val="Hipervnculo"/>
                </w:rPr>
                <w:t>https://docs.aws.amazon.com/es_es/waf/latest/developerguide/waf-dg.pdf#waf-which-to-choose</w:t>
              </w:r>
            </w:hyperlink>
          </w:p>
          <w:p w14:paraId="757F4AFB" w14:textId="77777777" w:rsidR="004C7015" w:rsidRPr="00A13917" w:rsidRDefault="004C7015" w:rsidP="001860F4">
            <w:pPr>
              <w:pStyle w:val="Sinespaciado"/>
              <w:jc w:val="both"/>
            </w:pPr>
          </w:p>
          <w:p w14:paraId="3718BE1E" w14:textId="77777777" w:rsidR="001860F4" w:rsidRPr="001860F4" w:rsidRDefault="001860F4" w:rsidP="001860F4">
            <w:pPr>
              <w:pStyle w:val="Ttulo3"/>
              <w:numPr>
                <w:ilvl w:val="0"/>
                <w:numId w:val="0"/>
              </w:numPr>
              <w:shd w:val="clear" w:color="auto" w:fill="FFFFFF"/>
              <w:spacing w:before="225" w:after="225"/>
              <w:jc w:val="both"/>
              <w:rPr>
                <w:rFonts w:ascii="Times New Roman" w:hAnsi="Times New Roman"/>
                <w:b/>
                <w:bCs/>
                <w:i w:val="0"/>
              </w:rPr>
            </w:pPr>
            <w:r w:rsidRPr="001860F4">
              <w:rPr>
                <w:rFonts w:ascii="Times New Roman" w:hAnsi="Times New Roman"/>
                <w:b/>
                <w:bCs/>
                <w:i w:val="0"/>
              </w:rPr>
              <w:t>Pruebas de intrusión</w:t>
            </w:r>
          </w:p>
          <w:p w14:paraId="4B42572B" w14:textId="50C16B47" w:rsidR="001860F4" w:rsidRPr="0097532C" w:rsidRDefault="001860F4" w:rsidP="001860F4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1860F4">
              <w:rPr>
                <w:sz w:val="20"/>
                <w:szCs w:val="20"/>
                <w:lang w:eastAsia="en-US"/>
              </w:rPr>
              <w:t xml:space="preserve">El análisis de vulnerabilidad (que identifica amenazas potenciales) también puede incluir deliberadamente investigar </w:t>
            </w:r>
            <w:r>
              <w:rPr>
                <w:sz w:val="20"/>
                <w:szCs w:val="20"/>
                <w:lang w:eastAsia="en-US"/>
              </w:rPr>
              <w:t>el sistema INPETEL CLOUD</w:t>
            </w:r>
            <w:r w:rsidRPr="001860F4">
              <w:rPr>
                <w:sz w:val="20"/>
                <w:szCs w:val="20"/>
                <w:lang w:eastAsia="en-US"/>
              </w:rPr>
              <w:t xml:space="preserve"> para detectar fallos o hacer </w:t>
            </w:r>
            <w:r w:rsidRPr="0097532C">
              <w:rPr>
                <w:sz w:val="20"/>
                <w:szCs w:val="20"/>
                <w:lang w:eastAsia="en-US"/>
              </w:rPr>
              <w:t>pruebas de intrusión. Es una excelente manera de identificar las vulnerabilidades antes de tiempo y diseñar un plan para solucionarlas.</w:t>
            </w:r>
          </w:p>
          <w:p w14:paraId="35EAA378" w14:textId="77777777" w:rsidR="001860F4" w:rsidRPr="0097532C" w:rsidRDefault="001860F4" w:rsidP="001860F4">
            <w:pPr>
              <w:pStyle w:val="Ttulo3"/>
              <w:numPr>
                <w:ilvl w:val="0"/>
                <w:numId w:val="0"/>
              </w:numPr>
              <w:shd w:val="clear" w:color="auto" w:fill="FFFFFF"/>
              <w:spacing w:before="225" w:after="225"/>
              <w:jc w:val="both"/>
              <w:rPr>
                <w:rFonts w:ascii="Times New Roman" w:hAnsi="Times New Roman"/>
                <w:b/>
                <w:bCs/>
                <w:i w:val="0"/>
              </w:rPr>
            </w:pPr>
            <w:proofErr w:type="spellStart"/>
            <w:r w:rsidRPr="0097532C">
              <w:rPr>
                <w:rFonts w:ascii="Times New Roman" w:hAnsi="Times New Roman"/>
                <w:b/>
                <w:bCs/>
                <w:i w:val="0"/>
              </w:rPr>
              <w:t>Ciberseguridad</w:t>
            </w:r>
            <w:proofErr w:type="spellEnd"/>
            <w:r w:rsidRPr="0097532C">
              <w:rPr>
                <w:rFonts w:ascii="Times New Roman" w:hAnsi="Times New Roman"/>
                <w:b/>
                <w:bCs/>
                <w:i w:val="0"/>
              </w:rPr>
              <w:t>: HTTPS, SSL y TLS</w:t>
            </w:r>
          </w:p>
          <w:p w14:paraId="058E0E89" w14:textId="0B766743" w:rsidR="001860F4" w:rsidRPr="0097532C" w:rsidRDefault="001860F4" w:rsidP="001860F4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proofErr w:type="gramStart"/>
            <w:r w:rsidRPr="0097532C">
              <w:rPr>
                <w:sz w:val="20"/>
                <w:szCs w:val="20"/>
                <w:lang w:eastAsia="en-US"/>
              </w:rPr>
              <w:t>conexiones</w:t>
            </w:r>
            <w:proofErr w:type="gramEnd"/>
            <w:r w:rsidRPr="0097532C">
              <w:rPr>
                <w:sz w:val="20"/>
                <w:szCs w:val="20"/>
                <w:lang w:eastAsia="en-US"/>
              </w:rPr>
              <w:t xml:space="preserve"> cifradas y las páginas seguras con protocolos HTTPS pueden ocultar y proteger los datos enviados y recibidos en los navegadores. Para crear canales de comunicación seguros, los profesionales de seguridad de Internet pueden implementar protocolos TCP/IP</w:t>
            </w:r>
            <w:r w:rsidR="00A82949" w:rsidRPr="0097532C">
              <w:rPr>
                <w:sz w:val="20"/>
                <w:szCs w:val="20"/>
                <w:lang w:eastAsia="en-US"/>
              </w:rPr>
              <w:t xml:space="preserve"> </w:t>
            </w:r>
            <w:r w:rsidRPr="0097532C">
              <w:rPr>
                <w:sz w:val="20"/>
                <w:szCs w:val="20"/>
                <w:lang w:eastAsia="en-US"/>
              </w:rPr>
              <w:t xml:space="preserve">con medidas de criptografía y métodos de encriptación como </w:t>
            </w:r>
            <w:proofErr w:type="spellStart"/>
            <w:r w:rsidRPr="0097532C">
              <w:rPr>
                <w:sz w:val="20"/>
                <w:szCs w:val="20"/>
                <w:lang w:eastAsia="en-US"/>
              </w:rPr>
              <w:t>Secure</w:t>
            </w:r>
            <w:proofErr w:type="spellEnd"/>
            <w:r w:rsidRPr="0097532C">
              <w:rPr>
                <w:sz w:val="20"/>
                <w:szCs w:val="20"/>
                <w:lang w:eastAsia="en-US"/>
              </w:rPr>
              <w:t xml:space="preserve"> Sockets </w:t>
            </w:r>
            <w:proofErr w:type="spellStart"/>
            <w:r w:rsidRPr="0097532C">
              <w:rPr>
                <w:sz w:val="20"/>
                <w:szCs w:val="20"/>
                <w:lang w:eastAsia="en-US"/>
              </w:rPr>
              <w:t>Layer</w:t>
            </w:r>
            <w:proofErr w:type="spellEnd"/>
            <w:r w:rsidRPr="0097532C">
              <w:rPr>
                <w:sz w:val="20"/>
                <w:szCs w:val="20"/>
                <w:lang w:eastAsia="en-US"/>
              </w:rPr>
              <w:t xml:space="preserve"> (SSL) o TLS (</w:t>
            </w:r>
            <w:proofErr w:type="spellStart"/>
            <w:r w:rsidRPr="0097532C">
              <w:rPr>
                <w:sz w:val="20"/>
                <w:szCs w:val="20"/>
                <w:lang w:eastAsia="en-US"/>
              </w:rPr>
              <w:t>Transport</w:t>
            </w:r>
            <w:proofErr w:type="spellEnd"/>
            <w:r w:rsidRPr="0097532C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97532C">
              <w:rPr>
                <w:sz w:val="20"/>
                <w:szCs w:val="20"/>
                <w:lang w:eastAsia="en-US"/>
              </w:rPr>
              <w:t>Layer</w:t>
            </w:r>
            <w:proofErr w:type="spellEnd"/>
            <w:r w:rsidRPr="0097532C">
              <w:rPr>
                <w:sz w:val="20"/>
                <w:szCs w:val="20"/>
                <w:lang w:eastAsia="en-US"/>
              </w:rPr>
              <w:t xml:space="preserve"> Security).</w:t>
            </w:r>
          </w:p>
          <w:p w14:paraId="2F558B13" w14:textId="44EC1B7E" w:rsidR="00A82949" w:rsidRDefault="00A82949" w:rsidP="00A82949">
            <w:pPr>
              <w:pStyle w:val="Ttulo1"/>
              <w:numPr>
                <w:ilvl w:val="0"/>
                <w:numId w:val="0"/>
              </w:numPr>
              <w:shd w:val="clear" w:color="auto" w:fill="FFFFFF"/>
              <w:spacing w:line="294" w:lineRule="atLeast"/>
              <w:jc w:val="both"/>
              <w:rPr>
                <w:rFonts w:ascii="Times New Roman" w:hAnsi="Times New Roman"/>
                <w:bCs/>
                <w:sz w:val="20"/>
              </w:rPr>
            </w:pPr>
            <w:r w:rsidRPr="0097532C">
              <w:rPr>
                <w:rFonts w:ascii="Times New Roman" w:hAnsi="Times New Roman"/>
                <w:bCs/>
                <w:sz w:val="20"/>
              </w:rPr>
              <w:t xml:space="preserve">Usar HTTPS con </w:t>
            </w:r>
            <w:proofErr w:type="spellStart"/>
            <w:r w:rsidRPr="0097532C">
              <w:rPr>
                <w:rFonts w:ascii="Times New Roman" w:hAnsi="Times New Roman"/>
                <w:bCs/>
                <w:sz w:val="20"/>
              </w:rPr>
              <w:t>CloudFront</w:t>
            </w:r>
            <w:proofErr w:type="spellEnd"/>
          </w:p>
          <w:p w14:paraId="30E777CF" w14:textId="77777777" w:rsidR="0097532C" w:rsidRPr="0097532C" w:rsidRDefault="0097532C" w:rsidP="0097532C"/>
          <w:p w14:paraId="344ADC0D" w14:textId="14855A3E" w:rsidR="00A82949" w:rsidRPr="00A82949" w:rsidRDefault="00A82949" w:rsidP="00A82949">
            <w:pPr>
              <w:jc w:val="both"/>
            </w:pPr>
            <w:proofErr w:type="gramStart"/>
            <w:r>
              <w:t>e</w:t>
            </w:r>
            <w:r w:rsidRPr="00A82949">
              <w:t>n</w:t>
            </w:r>
            <w:proofErr w:type="gramEnd"/>
            <w:r w:rsidRPr="00A82949">
              <w:t xml:space="preserve"> el caso de distribuciones web, puede configurar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para exigir a los espectadores que utilicen HTTPS al solicitar sus objetos, de modo que las conexiones se cifren cuando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se comunique con los espectadores. </w:t>
            </w:r>
            <w:r w:rsidRPr="00A82949">
              <w:lastRenderedPageBreak/>
              <w:t xml:space="preserve">También puede configurar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con el fin de usar HTTPS para obtener objetos del origen, de modo que las conexiones se cifren cuando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se comunique con su origen.</w:t>
            </w:r>
          </w:p>
          <w:p w14:paraId="36E8AE4C" w14:textId="77777777" w:rsidR="00A82949" w:rsidRPr="00A82949" w:rsidRDefault="00A82949" w:rsidP="00A82949">
            <w:pPr>
              <w:jc w:val="both"/>
            </w:pPr>
            <w:r w:rsidRPr="00A82949">
              <w:t xml:space="preserve">Si configura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para exigir HTTPS al comunicarse con los espectadores y con su origen, esto es lo que ocurre cuando </w:t>
            </w:r>
            <w:proofErr w:type="spellStart"/>
            <w:r w:rsidRPr="00A82949">
              <w:t>CloudFront</w:t>
            </w:r>
            <w:proofErr w:type="spellEnd"/>
            <w:r w:rsidRPr="00A82949">
              <w:t xml:space="preserve"> recibe una solicitud de un objeto.</w:t>
            </w:r>
          </w:p>
          <w:p w14:paraId="17736FB4" w14:textId="77777777" w:rsidR="00A82949" w:rsidRP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 w:rsidRPr="00A82949">
              <w:rPr>
                <w:sz w:val="20"/>
                <w:szCs w:val="20"/>
                <w:lang w:eastAsia="en-US"/>
              </w:rPr>
              <w:t xml:space="preserve">Un espectador envía una solicitud HTTPS a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. Hay una negociación SSL/TLS entre el espectador y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>. Al final, el espectador envía la solicitud en un formato cifrado.</w:t>
            </w:r>
          </w:p>
          <w:p w14:paraId="42911AEA" w14:textId="77777777" w:rsidR="00A82949" w:rsidRP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 w:rsidRPr="00A82949">
              <w:rPr>
                <w:sz w:val="20"/>
                <w:szCs w:val="20"/>
                <w:lang w:eastAsia="en-US"/>
              </w:rPr>
              <w:t xml:space="preserve">Si el objeto se encuentra en la caché perimetral de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 cifra la respuesta y la devuelve al espectador, quien la descifra.</w:t>
            </w:r>
          </w:p>
          <w:p w14:paraId="53C26AA2" w14:textId="77777777" w:rsidR="00A82949" w:rsidRP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 w:rsidRPr="00A82949">
              <w:rPr>
                <w:sz w:val="20"/>
                <w:szCs w:val="20"/>
                <w:lang w:eastAsia="en-US"/>
              </w:rPr>
              <w:t xml:space="preserve">Si el objeto no se encuentra en la caché de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 realiza la negociación SSL/TLS con su origen y, cuando se haya completado la negociación, reenvía la solicitud al origen en un formato cifrado.</w:t>
            </w:r>
          </w:p>
          <w:p w14:paraId="6481AAB5" w14:textId="77777777" w:rsidR="00A82949" w:rsidRP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 w:rsidRPr="00A82949">
              <w:rPr>
                <w:sz w:val="20"/>
                <w:szCs w:val="20"/>
                <w:lang w:eastAsia="en-US"/>
              </w:rPr>
              <w:t xml:space="preserve">Su origen descifra la solicitud, cifra el objeto solicitado y lo devuelve a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>.</w:t>
            </w:r>
          </w:p>
          <w:p w14:paraId="5D7EC422" w14:textId="77777777" w:rsidR="00A82949" w:rsidRP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 descifra la respuesta, vuelve a cifrarla y reenvía el objeto al espectador. </w:t>
            </w:r>
            <w:proofErr w:type="spellStart"/>
            <w:r w:rsidRPr="00A82949">
              <w:rPr>
                <w:sz w:val="20"/>
                <w:szCs w:val="20"/>
                <w:lang w:eastAsia="en-US"/>
              </w:rPr>
              <w:t>CloudFront</w:t>
            </w:r>
            <w:proofErr w:type="spellEnd"/>
            <w:r w:rsidRPr="00A82949">
              <w:rPr>
                <w:sz w:val="20"/>
                <w:szCs w:val="20"/>
                <w:lang w:eastAsia="en-US"/>
              </w:rPr>
              <w:t xml:space="preserve"> también guarda el objeto en la caché perimetral para que esté disponible la próxima vez que se solicite.</w:t>
            </w:r>
          </w:p>
          <w:p w14:paraId="63373925" w14:textId="35EC3357" w:rsidR="00A82949" w:rsidRDefault="00A82949" w:rsidP="00A82949">
            <w:pPr>
              <w:pStyle w:val="NormalWeb"/>
              <w:numPr>
                <w:ilvl w:val="0"/>
                <w:numId w:val="26"/>
              </w:numPr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 w:rsidRPr="00A82949">
              <w:rPr>
                <w:sz w:val="20"/>
                <w:szCs w:val="20"/>
                <w:lang w:eastAsia="en-US"/>
              </w:rPr>
              <w:t>El espectador descifra la respuesta.</w:t>
            </w:r>
          </w:p>
          <w:p w14:paraId="417A704A" w14:textId="11329F00" w:rsidR="00A82949" w:rsidRDefault="00A82949" w:rsidP="00A82949">
            <w:pPr>
              <w:pStyle w:val="NormalWeb"/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</w:p>
          <w:p w14:paraId="5E0A8DDA" w14:textId="6319629F" w:rsidR="00A82949" w:rsidRDefault="00A82949" w:rsidP="00A82949">
            <w:pPr>
              <w:pStyle w:val="NormalWeb"/>
              <w:shd w:val="clear" w:color="auto" w:fill="FFFFFF"/>
              <w:spacing w:before="0" w:beforeAutospacing="0" w:after="0" w:afterAutospacing="0" w:line="360" w:lineRule="atLeast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Tutorial disponible en página 132 del siguiente enlace:</w:t>
            </w:r>
          </w:p>
          <w:p w14:paraId="6073842B" w14:textId="6014397C" w:rsidR="00A82949" w:rsidRDefault="00C45E5D" w:rsidP="001860F4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hyperlink r:id="rId149" w:anchor="using-https" w:history="1">
              <w:r w:rsidR="004C7015" w:rsidRPr="00FE4205">
                <w:rPr>
                  <w:rStyle w:val="Hipervnculo"/>
                  <w:sz w:val="20"/>
                  <w:szCs w:val="20"/>
                  <w:lang w:eastAsia="en-US"/>
                </w:rPr>
                <w:t>https://docs.aws.amazon.com/es_es/AmazonCloudFront/latest/DeveloperGuide/AmazonCloudFront_DevGuide.pdf#using-https</w:t>
              </w:r>
            </w:hyperlink>
          </w:p>
          <w:p w14:paraId="02EE2131" w14:textId="047C11CC" w:rsidR="0056039A" w:rsidRDefault="0056039A" w:rsidP="001860F4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</w:p>
          <w:p w14:paraId="0FC32001" w14:textId="77777777" w:rsidR="0056039A" w:rsidRPr="0056039A" w:rsidRDefault="0056039A" w:rsidP="0056039A">
            <w:pPr>
              <w:pStyle w:val="Ttulo1"/>
              <w:numPr>
                <w:ilvl w:val="0"/>
                <w:numId w:val="0"/>
              </w:numPr>
              <w:shd w:val="clear" w:color="auto" w:fill="FFFFFF"/>
              <w:spacing w:line="294" w:lineRule="atLeast"/>
              <w:rPr>
                <w:rFonts w:ascii="Times New Roman" w:hAnsi="Times New Roman"/>
                <w:b w:val="0"/>
                <w:sz w:val="20"/>
              </w:rPr>
            </w:pPr>
            <w:r w:rsidRPr="0056039A">
              <w:rPr>
                <w:rFonts w:ascii="Times New Roman" w:hAnsi="Times New Roman"/>
                <w:b w:val="0"/>
                <w:sz w:val="20"/>
              </w:rPr>
              <w:t>Proteger los datos en Amazon EC2</w:t>
            </w:r>
          </w:p>
          <w:p w14:paraId="60EC0726" w14:textId="77777777" w:rsidR="0056039A" w:rsidRPr="0056039A" w:rsidRDefault="0056039A" w:rsidP="0056039A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 xml:space="preserve">Amazon </w:t>
            </w:r>
            <w:proofErr w:type="spellStart"/>
            <w:r w:rsidRPr="0056039A">
              <w:rPr>
                <w:sz w:val="20"/>
                <w:szCs w:val="20"/>
                <w:lang w:eastAsia="en-US"/>
              </w:rPr>
              <w:t>Elastic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 xml:space="preserve"> Compute Cloud (Amazon EC2) cumple los requisitos del modelo de responsabilidad compartida de AWS, que incluye regulaciones y directrices para la protección de los datos. AWS es responsable de proteger la infraestructura global que ejecuta todos los servicios de AWS. AWS mantiene </w:t>
            </w:r>
            <w:r w:rsidRPr="0056039A">
              <w:rPr>
                <w:sz w:val="20"/>
                <w:szCs w:val="20"/>
                <w:lang w:eastAsia="en-US"/>
              </w:rPr>
              <w:lastRenderedPageBreak/>
              <w:t>el control de los datos alojados en esta infraestructura, incluidos los controles de configuración de la seguridad para el tratamiento del contenido y los datos personales de los clientes. Los clientes de AWS y los socios de APN, que actúan como controladores o procesadores de datos, son responsables de todos los datos personales que colocan en la nube de AWS.</w:t>
            </w:r>
          </w:p>
          <w:p w14:paraId="59DB21BB" w14:textId="77777777" w:rsidR="0056039A" w:rsidRPr="0056039A" w:rsidRDefault="0056039A" w:rsidP="0056039A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</w:p>
          <w:p w14:paraId="01615D3F" w14:textId="63E2DDFB" w:rsidR="0056039A" w:rsidRPr="0056039A" w:rsidRDefault="0056039A" w:rsidP="0056039A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 xml:space="preserve">Para fines de protección de datos, </w:t>
            </w:r>
            <w:r w:rsidR="0097532C">
              <w:rPr>
                <w:sz w:val="20"/>
                <w:szCs w:val="20"/>
                <w:lang w:eastAsia="en-US"/>
              </w:rPr>
              <w:t xml:space="preserve">se </w:t>
            </w:r>
            <w:proofErr w:type="spellStart"/>
            <w:r w:rsidR="0097532C">
              <w:rPr>
                <w:sz w:val="20"/>
                <w:szCs w:val="20"/>
                <w:lang w:eastAsia="en-US"/>
              </w:rPr>
              <w:t>recomiendaa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 xml:space="preserve"> proteger las credenciales de la cuenta de AWS y configurar cuentas de usuario individuales con AWS </w:t>
            </w:r>
            <w:proofErr w:type="spellStart"/>
            <w:r w:rsidRPr="0056039A">
              <w:rPr>
                <w:sz w:val="20"/>
                <w:szCs w:val="20"/>
                <w:lang w:eastAsia="en-US"/>
              </w:rPr>
              <w:t>Identity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 xml:space="preserve"> and Access Management (IAM), de modo que a cada usuario se le concedan únicamente los permisos necesarios para llevar a cabo su trabajo. También le recomendamos proteger sus datos de las siguientes formas:</w:t>
            </w:r>
          </w:p>
          <w:p w14:paraId="166AB105" w14:textId="4B1C6C05" w:rsidR="0056039A" w:rsidRPr="0056039A" w:rsidRDefault="0056039A" w:rsidP="0097532C">
            <w:pPr>
              <w:pStyle w:val="NormalWeb"/>
              <w:numPr>
                <w:ilvl w:val="0"/>
                <w:numId w:val="25"/>
              </w:numPr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>Utili</w:t>
            </w:r>
            <w:r w:rsidR="0097532C">
              <w:rPr>
                <w:sz w:val="20"/>
                <w:szCs w:val="20"/>
                <w:lang w:eastAsia="en-US"/>
              </w:rPr>
              <w:t>zar</w:t>
            </w:r>
            <w:r w:rsidRPr="0056039A">
              <w:rPr>
                <w:sz w:val="20"/>
                <w:szCs w:val="20"/>
                <w:lang w:eastAsia="en-US"/>
              </w:rPr>
              <w:t xml:space="preserve"> la autenticación </w:t>
            </w:r>
            <w:proofErr w:type="spellStart"/>
            <w:r w:rsidRPr="0056039A">
              <w:rPr>
                <w:sz w:val="20"/>
                <w:szCs w:val="20"/>
                <w:lang w:eastAsia="en-US"/>
              </w:rPr>
              <w:t>multifactor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 xml:space="preserve"> (MFA) con cada cuenta.</w:t>
            </w:r>
          </w:p>
          <w:p w14:paraId="5E0FA15E" w14:textId="2B2048C6" w:rsidR="0056039A" w:rsidRPr="0056039A" w:rsidRDefault="0056039A" w:rsidP="0097532C">
            <w:pPr>
              <w:pStyle w:val="NormalWeb"/>
              <w:numPr>
                <w:ilvl w:val="0"/>
                <w:numId w:val="25"/>
              </w:numPr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>Utili</w:t>
            </w:r>
            <w:r w:rsidR="0097532C">
              <w:rPr>
                <w:sz w:val="20"/>
                <w:szCs w:val="20"/>
                <w:lang w:eastAsia="en-US"/>
              </w:rPr>
              <w:t>zar</w:t>
            </w:r>
            <w:r w:rsidRPr="0056039A">
              <w:rPr>
                <w:sz w:val="20"/>
                <w:szCs w:val="20"/>
                <w:lang w:eastAsia="en-US"/>
              </w:rPr>
              <w:t xml:space="preserve"> TLS para comunicarse con los recursos de AWS.</w:t>
            </w:r>
          </w:p>
          <w:p w14:paraId="76432B5B" w14:textId="7DA6A3FC" w:rsidR="0056039A" w:rsidRPr="0056039A" w:rsidRDefault="0056039A" w:rsidP="0097532C">
            <w:pPr>
              <w:pStyle w:val="NormalWeb"/>
              <w:numPr>
                <w:ilvl w:val="0"/>
                <w:numId w:val="25"/>
              </w:numPr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>Configur</w:t>
            </w:r>
            <w:r w:rsidR="0097532C">
              <w:rPr>
                <w:sz w:val="20"/>
                <w:szCs w:val="20"/>
                <w:lang w:eastAsia="en-US"/>
              </w:rPr>
              <w:t>ar</w:t>
            </w:r>
            <w:r w:rsidRPr="0056039A">
              <w:rPr>
                <w:sz w:val="20"/>
                <w:szCs w:val="20"/>
                <w:lang w:eastAsia="en-US"/>
              </w:rPr>
              <w:t xml:space="preserve"> la API y el registro de actividad del usuario con AWS </w:t>
            </w:r>
            <w:proofErr w:type="spellStart"/>
            <w:r w:rsidRPr="0056039A">
              <w:rPr>
                <w:sz w:val="20"/>
                <w:szCs w:val="20"/>
                <w:lang w:eastAsia="en-US"/>
              </w:rPr>
              <w:t>CloudTrail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>.</w:t>
            </w:r>
          </w:p>
          <w:p w14:paraId="6ED391B0" w14:textId="2B24BAFC" w:rsidR="0056039A" w:rsidRPr="0056039A" w:rsidRDefault="0056039A" w:rsidP="0097532C">
            <w:pPr>
              <w:pStyle w:val="NormalWeb"/>
              <w:numPr>
                <w:ilvl w:val="0"/>
                <w:numId w:val="25"/>
              </w:numPr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>Utili</w:t>
            </w:r>
            <w:r w:rsidR="0097532C">
              <w:rPr>
                <w:sz w:val="20"/>
                <w:szCs w:val="20"/>
                <w:lang w:eastAsia="en-US"/>
              </w:rPr>
              <w:t>zar</w:t>
            </w:r>
            <w:r w:rsidRPr="0056039A">
              <w:rPr>
                <w:sz w:val="20"/>
                <w:szCs w:val="20"/>
                <w:lang w:eastAsia="en-US"/>
              </w:rPr>
              <w:t xml:space="preserve"> las soluciones de cifrado de AWS, junto con todos los controles de seguridad predeterminados dentro de los servicios de AWS.</w:t>
            </w:r>
          </w:p>
          <w:p w14:paraId="1AB10172" w14:textId="20B0F27D" w:rsidR="0056039A" w:rsidRPr="0056039A" w:rsidRDefault="0056039A" w:rsidP="0097532C">
            <w:pPr>
              <w:pStyle w:val="NormalWeb"/>
              <w:numPr>
                <w:ilvl w:val="0"/>
                <w:numId w:val="25"/>
              </w:numPr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r w:rsidRPr="0056039A">
              <w:rPr>
                <w:sz w:val="20"/>
                <w:szCs w:val="20"/>
                <w:lang w:eastAsia="en-US"/>
              </w:rPr>
              <w:t>Utili</w:t>
            </w:r>
            <w:r w:rsidR="0097532C">
              <w:rPr>
                <w:sz w:val="20"/>
                <w:szCs w:val="20"/>
                <w:lang w:eastAsia="en-US"/>
              </w:rPr>
              <w:t>zar</w:t>
            </w:r>
            <w:r w:rsidRPr="0056039A">
              <w:rPr>
                <w:sz w:val="20"/>
                <w:szCs w:val="20"/>
                <w:lang w:eastAsia="en-US"/>
              </w:rPr>
              <w:t xml:space="preserve"> los servicios de seguridad administrados avanzados como, por ejemplo, Amazon </w:t>
            </w:r>
            <w:proofErr w:type="spellStart"/>
            <w:r w:rsidRPr="0056039A">
              <w:rPr>
                <w:sz w:val="20"/>
                <w:szCs w:val="20"/>
                <w:lang w:eastAsia="en-US"/>
              </w:rPr>
              <w:t>Macie</w:t>
            </w:r>
            <w:proofErr w:type="spellEnd"/>
            <w:r w:rsidRPr="0056039A">
              <w:rPr>
                <w:sz w:val="20"/>
                <w:szCs w:val="20"/>
                <w:lang w:eastAsia="en-US"/>
              </w:rPr>
              <w:t>, que ayudan a detectar y proteger los datos personales almacenados en Amazon S3.</w:t>
            </w:r>
          </w:p>
          <w:p w14:paraId="7F913385" w14:textId="045199E6" w:rsidR="004C7015" w:rsidRDefault="0097532C" w:rsidP="001860F4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proofErr w:type="spellStart"/>
            <w:r>
              <w:rPr>
                <w:sz w:val="20"/>
                <w:szCs w:val="20"/>
                <w:lang w:eastAsia="en-US"/>
              </w:rPr>
              <w:t>Mas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información, </w:t>
            </w:r>
            <w:proofErr w:type="spellStart"/>
            <w:r>
              <w:rPr>
                <w:sz w:val="20"/>
                <w:szCs w:val="20"/>
                <w:lang w:eastAsia="en-US"/>
              </w:rPr>
              <w:t>pagina</w:t>
            </w:r>
            <w:proofErr w:type="spellEnd"/>
            <w:r>
              <w:rPr>
                <w:sz w:val="20"/>
                <w:szCs w:val="20"/>
                <w:lang w:eastAsia="en-US"/>
              </w:rPr>
              <w:t xml:space="preserve"> 960 del siguiente documento:</w:t>
            </w:r>
          </w:p>
          <w:p w14:paraId="7FE65559" w14:textId="6FB2C56E" w:rsidR="00A13917" w:rsidRPr="00B3356A" w:rsidRDefault="00C45E5D" w:rsidP="00B3356A">
            <w:pPr>
              <w:pStyle w:val="NormalWeb"/>
              <w:shd w:val="clear" w:color="auto" w:fill="FFFFFF"/>
              <w:jc w:val="both"/>
              <w:rPr>
                <w:sz w:val="20"/>
                <w:szCs w:val="20"/>
                <w:lang w:eastAsia="en-US"/>
              </w:rPr>
            </w:pPr>
            <w:hyperlink r:id="rId150" w:anchor="data-protection" w:history="1">
              <w:r w:rsidR="0097532C" w:rsidRPr="00FE4205">
                <w:rPr>
                  <w:rStyle w:val="Hipervnculo"/>
                  <w:sz w:val="20"/>
                  <w:szCs w:val="20"/>
                  <w:lang w:eastAsia="en-US"/>
                </w:rPr>
                <w:t>https://docs.aws.amazon.com/es_es/AWSEC2/latest/UserGuide/ec2-ug.pdf#data-protection</w:t>
              </w:r>
            </w:hyperlink>
          </w:p>
          <w:p w14:paraId="6D3EC037" w14:textId="77777777" w:rsidR="00A13917" w:rsidRPr="0071342C" w:rsidRDefault="00A13917" w:rsidP="0071342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F14831" w14:textId="77777777" w:rsidR="00167436" w:rsidRPr="00A13917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4E8606" w14:textId="77777777" w:rsidTr="0056039A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2310" w:type="dxa"/>
            <w:gridSpan w:val="2"/>
          </w:tcPr>
          <w:p w14:paraId="36F3529D" w14:textId="13B193C5" w:rsidR="00167436" w:rsidRDefault="00E1263D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sistema</w:t>
            </w:r>
          </w:p>
        </w:tc>
        <w:tc>
          <w:tcPr>
            <w:tcW w:w="6544" w:type="dxa"/>
            <w:gridSpan w:val="5"/>
          </w:tcPr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BF6896" w14:textId="4917E7FF" w:rsidR="00E1263D" w:rsidRDefault="00E1263D" w:rsidP="00E126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352C0465" w14:textId="2E79099E" w:rsidR="0089564E" w:rsidRDefault="0089564E" w:rsidP="0089564E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F085971" w14:textId="0FDC4555" w:rsidR="0089564E" w:rsidRDefault="0089564E" w:rsidP="0089564E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contraseñas seguras  </w:t>
            </w:r>
          </w:p>
          <w:p w14:paraId="105C9A02" w14:textId="1E2E0A59" w:rsidR="0089564E" w:rsidRPr="0089564E" w:rsidRDefault="0089564E" w:rsidP="0089564E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89564E">
              <w:rPr>
                <w:rFonts w:ascii="Arial" w:eastAsia="Arial Unicode MS" w:hAnsi="Arial" w:cs="Arial"/>
                <w:color w:val="0000FF"/>
                <w:lang w:val="es-ES"/>
              </w:rPr>
              <w:t xml:space="preserve">alfanumérica </w:t>
            </w:r>
          </w:p>
          <w:p w14:paraId="674FB52C" w14:textId="0FBEBB3E" w:rsidR="0089564E" w:rsidRPr="0089564E" w:rsidRDefault="0089564E" w:rsidP="0089564E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89564E">
              <w:rPr>
                <w:rFonts w:ascii="Arial" w:eastAsia="Arial Unicode MS" w:hAnsi="Arial" w:cs="Arial"/>
                <w:color w:val="0000FF"/>
                <w:lang w:val="es-ES"/>
              </w:rPr>
              <w:t>letra mayúscula</w:t>
            </w:r>
          </w:p>
          <w:p w14:paraId="4EFC1F56" w14:textId="510281C1" w:rsidR="0089564E" w:rsidRPr="0089564E" w:rsidRDefault="0089564E" w:rsidP="0089564E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89564E">
              <w:rPr>
                <w:rFonts w:ascii="Arial" w:eastAsia="Arial Unicode MS" w:hAnsi="Arial" w:cs="Arial"/>
                <w:color w:val="0000FF"/>
                <w:lang w:val="es-ES"/>
              </w:rPr>
              <w:t>carácter especial</w:t>
            </w:r>
          </w:p>
          <w:p w14:paraId="6838A559" w14:textId="415E446D" w:rsidR="0089564E" w:rsidRPr="0089564E" w:rsidRDefault="0089564E" w:rsidP="0089564E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89564E">
              <w:rPr>
                <w:rFonts w:ascii="Arial" w:eastAsia="Arial Unicode MS" w:hAnsi="Arial" w:cs="Arial"/>
                <w:color w:val="0000FF"/>
                <w:lang w:val="es-ES"/>
              </w:rPr>
              <w:t>superior a 8 caracteres</w:t>
            </w: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E1263D" w:rsidRPr="000463D8" w14:paraId="7ABB4A5F" w14:textId="77777777" w:rsidTr="0056039A">
        <w:tc>
          <w:tcPr>
            <w:tcW w:w="804" w:type="dxa"/>
            <w:gridSpan w:val="2"/>
          </w:tcPr>
          <w:p w14:paraId="0E6B4848" w14:textId="77777777" w:rsidR="00E1263D" w:rsidRDefault="00E1263D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2310" w:type="dxa"/>
            <w:gridSpan w:val="2"/>
          </w:tcPr>
          <w:p w14:paraId="44C09B24" w14:textId="19D0F1A7" w:rsidR="00E1263D" w:rsidRDefault="00E1263D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Sistema</w:t>
            </w:r>
          </w:p>
        </w:tc>
        <w:tc>
          <w:tcPr>
            <w:tcW w:w="6544" w:type="dxa"/>
            <w:gridSpan w:val="5"/>
          </w:tcPr>
          <w:p w14:paraId="7FD3651D" w14:textId="77777777" w:rsidR="00E1263D" w:rsidRDefault="00E1263D" w:rsidP="00E126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49DE2E57" w14:textId="77777777" w:rsidR="00E1263D" w:rsidRDefault="00E1263D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717E28" w14:textId="49381958" w:rsidR="00E1263D" w:rsidRDefault="00E1263D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tendrá una alta disponibilidad soportada en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aws</w:t>
            </w:r>
            <w:proofErr w:type="spellEnd"/>
          </w:p>
          <w:p w14:paraId="08310F87" w14:textId="5D2D5741" w:rsidR="00E1263D" w:rsidRDefault="00E1263D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792EB5" w14:textId="08946BC8" w:rsidR="00E1263D" w:rsidRDefault="00E1263D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las bases de datos tendrán un espejo para que en caso de que fallen el respaldo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este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listo para garantizar el correcto funcionamiento del sistema</w:t>
            </w:r>
          </w:p>
          <w:p w14:paraId="2C0C9BA1" w14:textId="6BA4983E" w:rsidR="00E1263D" w:rsidRPr="00EC1C5A" w:rsidRDefault="00E1263D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8DEE9C2" w14:textId="77777777" w:rsidR="00167436" w:rsidRPr="00684CDA" w:rsidRDefault="00167436" w:rsidP="0089564E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56039A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2310" w:type="dxa"/>
            <w:gridSpan w:val="2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6544" w:type="dxa"/>
            <w:gridSpan w:val="5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56039A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310" w:type="dxa"/>
            <w:gridSpan w:val="2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44" w:type="dxa"/>
            <w:gridSpan w:val="5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56039A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310" w:type="dxa"/>
            <w:gridSpan w:val="2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44" w:type="dxa"/>
            <w:gridSpan w:val="5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A42AF59" w14:textId="5D54AF5C" w:rsidR="00167436" w:rsidRPr="006F45B0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6F7C1E8F" w14:textId="77777777" w:rsidR="0089564E" w:rsidRDefault="0089564E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6A25AC8" w14:textId="77777777" w:rsidR="00167436" w:rsidRDefault="0089564E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intentos de ingreso</w:t>
            </w:r>
          </w:p>
          <w:p w14:paraId="0150E2D0" w14:textId="403E00EA" w:rsidR="0089564E" w:rsidRPr="0089564E" w:rsidRDefault="0089564E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Cs/>
              </w:rPr>
            </w:pPr>
            <w:r w:rsidRPr="0089564E">
              <w:rPr>
                <w:rFonts w:ascii="Arial" w:hAnsi="Arial" w:cs="Arial"/>
                <w:bCs/>
              </w:rPr>
              <w:t>“usted ha superado la cantidad máxima de intentos de ingreso al sistema, solicite ayuda al administrador”</w:t>
            </w:r>
          </w:p>
          <w:p w14:paraId="25B5DA71" w14:textId="63E56E2B" w:rsidR="0089564E" w:rsidRDefault="0089564E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Nota se bloquea el usuario</w:t>
            </w:r>
          </w:p>
          <w:p w14:paraId="73C040A2" w14:textId="23E515C8" w:rsidR="0089564E" w:rsidRDefault="0089564E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Intrusión al sistema</w:t>
            </w:r>
          </w:p>
          <w:p w14:paraId="59DE4D08" w14:textId="22A6353A" w:rsidR="0089564E" w:rsidRPr="006F45B0" w:rsidRDefault="0089564E" w:rsidP="006F45B0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Cs/>
              </w:rPr>
            </w:pPr>
            <w:r w:rsidRPr="0089564E">
              <w:rPr>
                <w:rFonts w:ascii="Arial" w:hAnsi="Arial" w:cs="Arial"/>
                <w:bCs/>
              </w:rPr>
              <w:t>“se ha detectado una intrusión al sistema, verificar”</w:t>
            </w:r>
          </w:p>
          <w:p w14:paraId="214FA068" w14:textId="1719F525" w:rsidR="0089564E" w:rsidRPr="002F1D15" w:rsidRDefault="0089564E" w:rsidP="0089564E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gridSpan w:val="2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  <w:gridSpan w:val="2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34352B2" w14:textId="19343B36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  <w:gridSpan w:val="2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4A71B2">
        <w:trPr>
          <w:trHeight w:val="627"/>
        </w:trPr>
        <w:tc>
          <w:tcPr>
            <w:tcW w:w="9658" w:type="dxa"/>
            <w:gridSpan w:val="9"/>
          </w:tcPr>
          <w:p w14:paraId="5266F1AC" w14:textId="77777777" w:rsidR="0089564E" w:rsidRDefault="00167436" w:rsidP="003350E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50C218D" w14:textId="77777777" w:rsidR="00C15E7F" w:rsidRDefault="00C15E7F" w:rsidP="003350EC">
            <w:pPr>
              <w:rPr>
                <w:rFonts w:ascii="Arial" w:hAnsi="Arial" w:cs="Arial"/>
                <w:b/>
              </w:rPr>
            </w:pPr>
          </w:p>
          <w:p w14:paraId="22B074A1" w14:textId="7D02512D" w:rsidR="00C15E7F" w:rsidRDefault="00C15E7F" w:rsidP="003350E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Ataques informáticos</w:t>
            </w:r>
          </w:p>
          <w:p w14:paraId="13BE0EF1" w14:textId="7F027654" w:rsidR="00C15E7F" w:rsidRDefault="00C15E7F" w:rsidP="003350E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Fuga de la información</w:t>
            </w:r>
          </w:p>
          <w:p w14:paraId="6F710AE1" w14:textId="77777777" w:rsidR="00C15E7F" w:rsidRDefault="00C15E7F" w:rsidP="003350E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Acceso no autorizado</w:t>
            </w:r>
          </w:p>
          <w:p w14:paraId="052750DE" w14:textId="7A74D735" w:rsidR="00C15E7F" w:rsidRPr="003350EC" w:rsidRDefault="00C15E7F" w:rsidP="003350EC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3CCBA914" w14:textId="1BDA1822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8DC90F1" w14:textId="20331162" w:rsidR="003350EC" w:rsidRDefault="003350EC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sistema debe garantizar una seguridad para todos los sistemas externos y los datos manejados en la plataforma.</w:t>
            </w:r>
          </w:p>
          <w:p w14:paraId="622E9CBD" w14:textId="1D72C1FB" w:rsidR="003350EC" w:rsidRDefault="003350EC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sistema debe garantizar un acceso transparente y limpio</w:t>
            </w:r>
          </w:p>
          <w:p w14:paraId="262D406A" w14:textId="773138AE" w:rsidR="003350EC" w:rsidRDefault="003350EC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sistema debe garantizar seguridad ante ataques externos</w:t>
            </w: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1DB740F7" w14:textId="4A4494B3" w:rsidR="00851210" w:rsidRDefault="00851210" w:rsidP="00632B15">
      <w:pPr>
        <w:rPr>
          <w:szCs w:val="22"/>
        </w:rPr>
      </w:pPr>
    </w:p>
    <w:p w14:paraId="4409859F" w14:textId="3C58027F" w:rsidR="00C15E7F" w:rsidRDefault="00C15E7F" w:rsidP="00632B15">
      <w:pPr>
        <w:rPr>
          <w:szCs w:val="22"/>
        </w:rPr>
      </w:pPr>
    </w:p>
    <w:p w14:paraId="1764A4E5" w14:textId="77777777" w:rsidR="00C15E7F" w:rsidRDefault="00C15E7F" w:rsidP="00632B15">
      <w:pPr>
        <w:rPr>
          <w:szCs w:val="22"/>
        </w:rPr>
      </w:pPr>
    </w:p>
    <w:p w14:paraId="411056E1" w14:textId="77777777" w:rsidR="002218E2" w:rsidRDefault="002218E2" w:rsidP="00632B15">
      <w:pPr>
        <w:rPr>
          <w:szCs w:val="22"/>
        </w:rPr>
      </w:pPr>
    </w:p>
    <w:p w14:paraId="2AE1CC5B" w14:textId="77777777" w:rsidR="002218E2" w:rsidRDefault="002218E2" w:rsidP="00632B15">
      <w:pPr>
        <w:rPr>
          <w:szCs w:val="22"/>
        </w:rPr>
      </w:pPr>
    </w:p>
    <w:p w14:paraId="33699800" w14:textId="77777777" w:rsidR="002218E2" w:rsidRDefault="002218E2" w:rsidP="00632B15">
      <w:pPr>
        <w:rPr>
          <w:szCs w:val="22"/>
        </w:rPr>
      </w:pPr>
    </w:p>
    <w:p w14:paraId="74F902C7" w14:textId="77777777" w:rsidR="002218E2" w:rsidRDefault="002218E2" w:rsidP="00632B15">
      <w:pPr>
        <w:rPr>
          <w:szCs w:val="22"/>
        </w:rPr>
      </w:pPr>
    </w:p>
    <w:p w14:paraId="0FEC70C6" w14:textId="77777777" w:rsidR="002218E2" w:rsidRDefault="002218E2" w:rsidP="00632B15">
      <w:pPr>
        <w:rPr>
          <w:szCs w:val="22"/>
        </w:rPr>
      </w:pPr>
    </w:p>
    <w:p w14:paraId="7CAF25BB" w14:textId="77777777" w:rsidR="002218E2" w:rsidRDefault="002218E2" w:rsidP="00632B15">
      <w:pPr>
        <w:rPr>
          <w:szCs w:val="22"/>
        </w:rPr>
      </w:pPr>
    </w:p>
    <w:p w14:paraId="664773E9" w14:textId="77777777" w:rsidR="002218E2" w:rsidRDefault="002218E2" w:rsidP="00632B15">
      <w:pPr>
        <w:rPr>
          <w:szCs w:val="22"/>
        </w:rPr>
      </w:pPr>
    </w:p>
    <w:p w14:paraId="5E36B0F2" w14:textId="77777777" w:rsidR="002218E2" w:rsidRDefault="002218E2" w:rsidP="00632B15">
      <w:pPr>
        <w:rPr>
          <w:szCs w:val="22"/>
        </w:rPr>
      </w:pPr>
    </w:p>
    <w:p w14:paraId="732F250E" w14:textId="77777777" w:rsidR="002218E2" w:rsidRDefault="002218E2" w:rsidP="00632B15">
      <w:pPr>
        <w:rPr>
          <w:szCs w:val="22"/>
        </w:rPr>
      </w:pPr>
    </w:p>
    <w:p w14:paraId="72AD6E90" w14:textId="77777777" w:rsidR="002218E2" w:rsidRDefault="002218E2" w:rsidP="00632B15">
      <w:pPr>
        <w:rPr>
          <w:szCs w:val="22"/>
        </w:rPr>
      </w:pPr>
    </w:p>
    <w:p w14:paraId="02777A7C" w14:textId="77777777" w:rsidR="002218E2" w:rsidRDefault="002218E2" w:rsidP="00632B15">
      <w:pPr>
        <w:rPr>
          <w:szCs w:val="22"/>
        </w:rPr>
      </w:pPr>
    </w:p>
    <w:p w14:paraId="3CA29760" w14:textId="77777777" w:rsidR="002218E2" w:rsidRDefault="002218E2" w:rsidP="00632B15">
      <w:pPr>
        <w:rPr>
          <w:szCs w:val="22"/>
        </w:rPr>
      </w:pPr>
    </w:p>
    <w:p w14:paraId="44961DC9" w14:textId="77777777" w:rsidR="002218E2" w:rsidRDefault="002218E2" w:rsidP="00632B15">
      <w:pPr>
        <w:rPr>
          <w:szCs w:val="22"/>
        </w:rPr>
      </w:pPr>
    </w:p>
    <w:p w14:paraId="4E0185AE" w14:textId="77777777" w:rsidR="002218E2" w:rsidRDefault="002218E2" w:rsidP="00632B15">
      <w:pPr>
        <w:rPr>
          <w:szCs w:val="22"/>
        </w:rPr>
      </w:pPr>
    </w:p>
    <w:p w14:paraId="2B724000" w14:textId="77777777" w:rsidR="002218E2" w:rsidRDefault="002218E2" w:rsidP="00632B15">
      <w:pPr>
        <w:rPr>
          <w:szCs w:val="22"/>
        </w:rPr>
      </w:pPr>
    </w:p>
    <w:p w14:paraId="590E0708" w14:textId="77777777" w:rsidR="002218E2" w:rsidRDefault="002218E2" w:rsidP="00632B15">
      <w:pPr>
        <w:rPr>
          <w:szCs w:val="22"/>
        </w:rPr>
      </w:pPr>
    </w:p>
    <w:p w14:paraId="0A309F3E" w14:textId="77777777" w:rsidR="002218E2" w:rsidRDefault="002218E2" w:rsidP="00632B15">
      <w:pPr>
        <w:rPr>
          <w:szCs w:val="22"/>
        </w:rPr>
      </w:pPr>
    </w:p>
    <w:p w14:paraId="0659BF21" w14:textId="77777777" w:rsidR="002218E2" w:rsidRDefault="002218E2" w:rsidP="00632B15">
      <w:pPr>
        <w:rPr>
          <w:szCs w:val="22"/>
        </w:rPr>
      </w:pPr>
    </w:p>
    <w:p w14:paraId="3C0611E8" w14:textId="77777777" w:rsidR="002218E2" w:rsidRDefault="002218E2" w:rsidP="00632B15">
      <w:pPr>
        <w:rPr>
          <w:szCs w:val="22"/>
        </w:rPr>
      </w:pPr>
    </w:p>
    <w:p w14:paraId="4FE9BE9B" w14:textId="77777777" w:rsidR="002218E2" w:rsidRDefault="002218E2" w:rsidP="00632B15">
      <w:pPr>
        <w:rPr>
          <w:szCs w:val="22"/>
        </w:rPr>
      </w:pPr>
    </w:p>
    <w:p w14:paraId="55422B88" w14:textId="77777777" w:rsidR="002218E2" w:rsidRDefault="002218E2" w:rsidP="00632B15">
      <w:pPr>
        <w:rPr>
          <w:szCs w:val="22"/>
        </w:rPr>
      </w:pPr>
    </w:p>
    <w:p w14:paraId="6DA884E2" w14:textId="77777777" w:rsidR="00C45E5D" w:rsidRDefault="00C45E5D" w:rsidP="00632B15">
      <w:pPr>
        <w:rPr>
          <w:szCs w:val="22"/>
        </w:rPr>
      </w:pPr>
    </w:p>
    <w:p w14:paraId="74FEB11C" w14:textId="77777777" w:rsidR="00C45E5D" w:rsidRDefault="00C45E5D" w:rsidP="00632B15">
      <w:pPr>
        <w:rPr>
          <w:szCs w:val="22"/>
        </w:rPr>
      </w:pPr>
    </w:p>
    <w:p w14:paraId="6A3A2EC5" w14:textId="77777777" w:rsidR="00D3258C" w:rsidRDefault="00D3258C" w:rsidP="00632B15">
      <w:pPr>
        <w:rPr>
          <w:szCs w:val="22"/>
        </w:rPr>
      </w:pPr>
    </w:p>
    <w:p w14:paraId="55212AE9" w14:textId="77777777" w:rsidR="00D3258C" w:rsidRDefault="00D3258C" w:rsidP="00632B15">
      <w:pPr>
        <w:rPr>
          <w:szCs w:val="22"/>
        </w:rPr>
      </w:pPr>
    </w:p>
    <w:p w14:paraId="74780355" w14:textId="77777777" w:rsidR="00D3258C" w:rsidRDefault="00D3258C" w:rsidP="00632B15">
      <w:pPr>
        <w:rPr>
          <w:szCs w:val="22"/>
        </w:rPr>
      </w:pPr>
    </w:p>
    <w:p w14:paraId="3B24DA27" w14:textId="77777777" w:rsidR="00D3258C" w:rsidRDefault="00D3258C" w:rsidP="00632B15">
      <w:pPr>
        <w:rPr>
          <w:szCs w:val="22"/>
        </w:rPr>
      </w:pPr>
    </w:p>
    <w:p w14:paraId="0FD1D0D4" w14:textId="77777777" w:rsidR="00D3258C" w:rsidRDefault="00D3258C" w:rsidP="00632B15">
      <w:pPr>
        <w:rPr>
          <w:szCs w:val="22"/>
        </w:rPr>
      </w:pPr>
    </w:p>
    <w:p w14:paraId="7F451381" w14:textId="77777777" w:rsidR="00D3258C" w:rsidRDefault="00D3258C" w:rsidP="00632B15">
      <w:pPr>
        <w:rPr>
          <w:szCs w:val="22"/>
        </w:rPr>
      </w:pPr>
    </w:p>
    <w:p w14:paraId="180A2870" w14:textId="77777777" w:rsidR="00D3258C" w:rsidRDefault="00D3258C" w:rsidP="00632B15">
      <w:pPr>
        <w:rPr>
          <w:szCs w:val="22"/>
        </w:rPr>
      </w:pPr>
    </w:p>
    <w:p w14:paraId="58BE0BCE" w14:textId="77777777" w:rsidR="00D3258C" w:rsidRDefault="00D3258C" w:rsidP="00632B15">
      <w:pPr>
        <w:rPr>
          <w:szCs w:val="22"/>
        </w:rPr>
      </w:pPr>
    </w:p>
    <w:p w14:paraId="0DD7C3BE" w14:textId="77777777" w:rsidR="00D3258C" w:rsidRDefault="00D3258C" w:rsidP="00632B15">
      <w:pPr>
        <w:rPr>
          <w:szCs w:val="22"/>
        </w:rPr>
      </w:pPr>
    </w:p>
    <w:p w14:paraId="297D04B3" w14:textId="77777777" w:rsidR="00D3258C" w:rsidRDefault="00D3258C" w:rsidP="00632B15">
      <w:pPr>
        <w:rPr>
          <w:szCs w:val="22"/>
        </w:rPr>
      </w:pPr>
    </w:p>
    <w:p w14:paraId="3C2A151A" w14:textId="77777777" w:rsidR="00D3258C" w:rsidRDefault="00D3258C" w:rsidP="00632B15">
      <w:pPr>
        <w:rPr>
          <w:szCs w:val="22"/>
        </w:rPr>
      </w:pPr>
    </w:p>
    <w:p w14:paraId="35786AA0" w14:textId="77777777" w:rsidR="00D3258C" w:rsidRDefault="00D3258C" w:rsidP="00632B15">
      <w:pPr>
        <w:rPr>
          <w:szCs w:val="22"/>
        </w:rPr>
      </w:pPr>
    </w:p>
    <w:p w14:paraId="679F5058" w14:textId="77777777" w:rsidR="00D3258C" w:rsidRDefault="00D3258C" w:rsidP="00632B15">
      <w:pPr>
        <w:rPr>
          <w:szCs w:val="22"/>
        </w:rPr>
      </w:pPr>
    </w:p>
    <w:p w14:paraId="69DD654C" w14:textId="77777777" w:rsidR="00C45E5D" w:rsidRDefault="00C45E5D" w:rsidP="00632B15">
      <w:pPr>
        <w:rPr>
          <w:szCs w:val="22"/>
        </w:rPr>
      </w:pPr>
    </w:p>
    <w:p w14:paraId="6D8404A0" w14:textId="77777777" w:rsidR="00C45E5D" w:rsidRDefault="00C45E5D" w:rsidP="00632B15">
      <w:pPr>
        <w:rPr>
          <w:szCs w:val="22"/>
        </w:rPr>
      </w:pPr>
    </w:p>
    <w:p w14:paraId="668CD779" w14:textId="77777777" w:rsidR="002218E2" w:rsidRDefault="002218E2" w:rsidP="00632B15">
      <w:pPr>
        <w:rPr>
          <w:szCs w:val="22"/>
        </w:rPr>
      </w:pPr>
    </w:p>
    <w:p w14:paraId="3C753DAB" w14:textId="78CB9A44" w:rsidR="00851210" w:rsidRDefault="00851210" w:rsidP="00632B15">
      <w:pPr>
        <w:rPr>
          <w:szCs w:val="22"/>
        </w:rPr>
      </w:pPr>
    </w:p>
    <w:p w14:paraId="38AD630D" w14:textId="7922DBEC" w:rsidR="003350EC" w:rsidRPr="002218E2" w:rsidRDefault="003350EC" w:rsidP="00632B15">
      <w:pPr>
        <w:rPr>
          <w:sz w:val="24"/>
          <w:szCs w:val="24"/>
        </w:rPr>
      </w:pPr>
      <w:r w:rsidRPr="002218E2">
        <w:rPr>
          <w:sz w:val="24"/>
          <w:szCs w:val="24"/>
        </w:rPr>
        <w:lastRenderedPageBreak/>
        <w:t xml:space="preserve">CASO DE USO </w:t>
      </w:r>
      <w:r w:rsidR="00C45E5D">
        <w:rPr>
          <w:sz w:val="24"/>
          <w:szCs w:val="24"/>
        </w:rPr>
        <w:t>8</w:t>
      </w:r>
      <w:r w:rsidR="002218E2" w:rsidRPr="002218E2">
        <w:rPr>
          <w:sz w:val="24"/>
          <w:szCs w:val="24"/>
        </w:rPr>
        <w:t xml:space="preserve">: </w:t>
      </w:r>
      <w:r w:rsidRPr="002218E2">
        <w:rPr>
          <w:sz w:val="24"/>
          <w:szCs w:val="24"/>
        </w:rPr>
        <w:t>GESTIONAR COMUNICACION</w:t>
      </w:r>
    </w:p>
    <w:p w14:paraId="7FB9005C" w14:textId="180BF6FB" w:rsidR="004F39E6" w:rsidRDefault="003350EC" w:rsidP="00632B15">
      <w:pPr>
        <w:rPr>
          <w:szCs w:val="22"/>
        </w:rPr>
      </w:pPr>
      <w:r>
        <w:rPr>
          <w:noProof/>
          <w:lang w:eastAsia="es-CO"/>
        </w:rPr>
        <w:drawing>
          <wp:inline distT="0" distB="0" distL="0" distR="0" wp14:anchorId="1AD5993F" wp14:editId="63465775">
            <wp:extent cx="5943600" cy="404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AC1323A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F51BC9"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016AA63C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Gestionar </w:t>
            </w:r>
            <w:r w:rsidR="003350EC">
              <w:rPr>
                <w:rFonts w:ascii="Arial" w:eastAsia="Arial Unicode MS" w:hAnsi="Arial" w:cs="Arial"/>
                <w:iCs/>
                <w:color w:val="0000FF"/>
                <w:lang w:val="es-ES"/>
              </w:rPr>
              <w:t>comunicación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3E1DD16D" w:rsidR="00F97BD8" w:rsidRPr="00FA4470" w:rsidRDefault="003350EC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57A97F98" w14:textId="3450A05A" w:rsidR="00F97BD8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45425403" w:rsidR="00F97BD8" w:rsidRDefault="003350EC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Gestionar la comunicación en los componentes/clientes del sistema 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6C41A5">
        <w:trPr>
          <w:trHeight w:val="3413"/>
        </w:trPr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029DF3E7" w:rsidR="00F97BD8" w:rsidRDefault="008E0CE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leerCanalComnicacion</w:t>
            </w:r>
            <w:proofErr w:type="spellEnd"/>
          </w:p>
          <w:p w14:paraId="7EEF36E5" w14:textId="6991863E" w:rsidR="00F97BD8" w:rsidRDefault="008E0CE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configurarCanalComunicacion</w:t>
            </w:r>
            <w:proofErr w:type="spellEnd"/>
          </w:p>
          <w:p w14:paraId="0ED7E3AD" w14:textId="5FFEE966" w:rsidR="008E0CEF" w:rsidRDefault="008E0CE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MonitorearComunicacion</w:t>
            </w:r>
            <w:proofErr w:type="spellEnd"/>
          </w:p>
          <w:p w14:paraId="3012D89E" w14:textId="77777777" w:rsidR="00F97BD8" w:rsidRPr="00946062" w:rsidRDefault="00F97BD8" w:rsidP="008E0CEF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29"/>
              <w:gridCol w:w="1375"/>
            </w:tblGrid>
            <w:tr w:rsidR="003350EC" w14:paraId="59A51A96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16DC1540" w14:textId="5FDC25E6" w:rsidR="003350EC" w:rsidRDefault="003350EC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id_comunicacio</w:t>
                  </w:r>
                  <w:r w:rsidR="006C41A5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</w:t>
                  </w:r>
                  <w:proofErr w:type="spellEnd"/>
                </w:p>
              </w:tc>
              <w:tc>
                <w:tcPr>
                  <w:tcW w:w="1375" w:type="dxa"/>
                </w:tcPr>
                <w:p w14:paraId="1427E5BC" w14:textId="68FE5B34" w:rsidR="003350EC" w:rsidRDefault="003350EC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único</w:t>
                  </w:r>
                </w:p>
              </w:tc>
            </w:tr>
            <w:tr w:rsidR="003350EC" w14:paraId="56C04A07" w14:textId="77777777" w:rsidTr="006C41A5">
              <w:trPr>
                <w:trHeight w:val="652"/>
              </w:trPr>
              <w:tc>
                <w:tcPr>
                  <w:tcW w:w="2729" w:type="dxa"/>
                </w:tcPr>
                <w:p w14:paraId="22E57A76" w14:textId="67097389" w:rsidR="003350EC" w:rsidRDefault="00FD6084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</w:t>
                  </w:r>
                  <w:r w:rsidR="003350EC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_comunicacion</w:t>
                  </w:r>
                  <w:proofErr w:type="spellEnd"/>
                </w:p>
                <w:p w14:paraId="5107ED75" w14:textId="77777777" w:rsidR="00946062" w:rsidRDefault="00946062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DF9DCA9" w14:textId="390988B5" w:rsidR="00946062" w:rsidRDefault="00946062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activo/inactivo</w:t>
                  </w:r>
                </w:p>
              </w:tc>
              <w:tc>
                <w:tcPr>
                  <w:tcW w:w="1375" w:type="dxa"/>
                </w:tcPr>
                <w:p w14:paraId="65931602" w14:textId="4E405BE6" w:rsidR="003350EC" w:rsidRDefault="003350EC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3350EC" w14:paraId="050EDFD2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29E4DFB0" w14:textId="37EC14EA" w:rsidR="003350EC" w:rsidRDefault="00FD6084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375" w:type="dxa"/>
                </w:tcPr>
                <w:p w14:paraId="4C66210D" w14:textId="41A7A1EC" w:rsidR="003350EC" w:rsidRDefault="00946062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FD6084" w14:paraId="6194927D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5BEF1708" w14:textId="779FC431" w:rsidR="00FD6084" w:rsidRDefault="00946062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Protocolo_comunicacion</w:t>
                  </w:r>
                  <w:proofErr w:type="spellEnd"/>
                </w:p>
              </w:tc>
              <w:tc>
                <w:tcPr>
                  <w:tcW w:w="1375" w:type="dxa"/>
                </w:tcPr>
                <w:p w14:paraId="7E536D49" w14:textId="5096CB33" w:rsidR="00FD6084" w:rsidRDefault="00946062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946062" w14:paraId="40D00018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6341530E" w14:textId="78463C43" w:rsidR="00946062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fecha_comunicacion</w:t>
                  </w:r>
                  <w:proofErr w:type="spellEnd"/>
                </w:p>
              </w:tc>
              <w:tc>
                <w:tcPr>
                  <w:tcW w:w="1375" w:type="dxa"/>
                </w:tcPr>
                <w:p w14:paraId="5C1C32A6" w14:textId="5179C441" w:rsidR="00946062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  <w:tr w:rsidR="006C41A5" w14:paraId="1AEC234D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3CAC46FF" w14:textId="0B1DD6FD" w:rsidR="006C41A5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Tiempo actividad comunicacion</w:t>
                  </w:r>
                </w:p>
              </w:tc>
              <w:tc>
                <w:tcPr>
                  <w:tcW w:w="1375" w:type="dxa"/>
                </w:tcPr>
                <w:p w14:paraId="382C6A05" w14:textId="0B917352" w:rsidR="006C41A5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</w:t>
                  </w:r>
                </w:p>
              </w:tc>
            </w:tr>
            <w:tr w:rsidR="006C41A5" w14:paraId="5DDD56D1" w14:textId="77777777" w:rsidTr="006C41A5">
              <w:trPr>
                <w:trHeight w:val="213"/>
              </w:trPr>
              <w:tc>
                <w:tcPr>
                  <w:tcW w:w="2729" w:type="dxa"/>
                </w:tcPr>
                <w:p w14:paraId="3DBBE2FF" w14:textId="13B7FA2B" w:rsidR="006C41A5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375" w:type="dxa"/>
                </w:tcPr>
                <w:p w14:paraId="6C002D78" w14:textId="77777777" w:rsidR="006C41A5" w:rsidRDefault="006C41A5" w:rsidP="006C41A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413B3B81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3D45FE58" w:rsidR="006C41A5" w:rsidRPr="00D03F51" w:rsidRDefault="006C41A5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9FEB5C9" w14:textId="566B5311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83739CD" w14:textId="77777777" w:rsidR="00F97BD8" w:rsidRPr="00236317" w:rsidRDefault="00F97BD8" w:rsidP="0075343E">
            <w:pPr>
              <w:spacing w:line="240" w:lineRule="auto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044235E2" w14:textId="181597C1" w:rsidR="00F97BD8" w:rsidRPr="0075343E" w:rsidRDefault="00F97BD8" w:rsidP="0075343E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E35C5F9" w14:textId="09B17A6D" w:rsidR="00F97BD8" w:rsidRPr="00946062" w:rsidRDefault="00F97BD8" w:rsidP="00946062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2B1E0098" w:rsidR="00F97BD8" w:rsidRDefault="0094606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INPETEL CLOUD permitirá gestionar </w:t>
            </w:r>
            <w:r w:rsidR="006C41A5">
              <w:rPr>
                <w:rFonts w:ascii="Arial" w:hAnsi="Arial" w:cs="Arial"/>
                <w:color w:val="0000FF"/>
                <w:lang w:val="es-ES" w:eastAsia="es-ES"/>
              </w:rPr>
              <w:t xml:space="preserve">y monitorear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las comunicaciones entre componentes del sistema</w:t>
            </w: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A03B19D" wp14:editId="1FFC8654">
                  <wp:extent cx="4643727" cy="2282025"/>
                  <wp:effectExtent l="76200" t="0" r="81280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52" r:lo="rId153" r:qs="rId154" r:cs="rId15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66CBB08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22FC7F2" wp14:editId="29A17242">
                  <wp:extent cx="2961198" cy="1894896"/>
                  <wp:effectExtent l="76200" t="0" r="67945" b="1016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57" r:lo="rId158" r:qs="rId159" r:cs="rId160"/>
                    </a:graphicData>
                  </a:graphic>
                </wp:inline>
              </w:drawing>
            </w:r>
            <w:r w:rsidR="007C422E">
              <w:rPr>
                <w:rFonts w:ascii="Arial" w:hAnsi="Arial" w:cs="Arial"/>
                <w:color w:val="0000FF"/>
                <w:lang w:val="es-ES" w:eastAsia="es-ES"/>
              </w:rPr>
              <w:t xml:space="preserve">Luis </w:t>
            </w:r>
            <w:proofErr w:type="spellStart"/>
            <w:r w:rsidR="007C422E">
              <w:rPr>
                <w:rFonts w:ascii="Arial" w:hAnsi="Arial" w:cs="Arial"/>
                <w:color w:val="0000FF"/>
                <w:lang w:val="es-ES" w:eastAsia="es-ES"/>
              </w:rPr>
              <w:t>zuluaga</w:t>
            </w:r>
            <w:proofErr w:type="spellEnd"/>
          </w:p>
          <w:p w14:paraId="3A1AAA14" w14:textId="4954811C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7DA61FC" wp14:editId="2282CD1F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2" r:lo="rId163" r:qs="rId164" r:cs="rId165"/>
                    </a:graphicData>
                  </a:graphic>
                </wp:inline>
              </w:drawing>
            </w:r>
          </w:p>
          <w:p w14:paraId="09BDF7E0" w14:textId="6C24AB3B" w:rsidR="00F97BD8" w:rsidRPr="00DE4ABE" w:rsidRDefault="00F97BD8" w:rsidP="00851210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5AB35B9B" w14:textId="77777777" w:rsidR="00F97BD8" w:rsidRDefault="002538B6" w:rsidP="00F97BD8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leerCanalComunicacion</w:t>
            </w:r>
            <w:proofErr w:type="spellEnd"/>
          </w:p>
          <w:p w14:paraId="5C3AAB88" w14:textId="77777777" w:rsidR="002538B6" w:rsidRDefault="002538B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5503A0E8" w14:textId="353B6A94" w:rsidR="00603042" w:rsidRPr="00603042" w:rsidRDefault="00603042" w:rsidP="00603042">
            <w:pPr>
              <w:numPr>
                <w:ilvl w:val="0"/>
                <w:numId w:val="32"/>
              </w:numPr>
              <w:jc w:val="both"/>
              <w:rPr>
                <w:rFonts w:ascii="Arial" w:hAnsi="Arial" w:cs="Arial"/>
                <w:bCs/>
              </w:rPr>
            </w:pPr>
            <w:r w:rsidRPr="00603042">
              <w:rPr>
                <w:rFonts w:ascii="Arial" w:hAnsi="Arial" w:cs="Arial"/>
                <w:bCs/>
                <w:lang w:val="es-ES"/>
              </w:rPr>
              <w:t>permite leer el canal de comunicación del componente, verificando el estado del mismo</w:t>
            </w:r>
          </w:p>
          <w:p w14:paraId="437472E7" w14:textId="77777777" w:rsidR="00603042" w:rsidRPr="00603042" w:rsidRDefault="00603042" w:rsidP="00603042">
            <w:pPr>
              <w:ind w:left="720"/>
              <w:jc w:val="both"/>
              <w:rPr>
                <w:rFonts w:ascii="Arial" w:hAnsi="Arial" w:cs="Arial"/>
                <w:bCs/>
              </w:rPr>
            </w:pPr>
          </w:p>
          <w:p w14:paraId="43E5239C" w14:textId="759512CD" w:rsidR="002538B6" w:rsidRDefault="00603042" w:rsidP="002538B6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tiempo real</w:t>
            </w:r>
          </w:p>
          <w:p w14:paraId="72FF3B67" w14:textId="0E1AFD18" w:rsidR="00603042" w:rsidRDefault="00603042" w:rsidP="002538B6">
            <w:pPr>
              <w:jc w:val="both"/>
              <w:rPr>
                <w:rFonts w:ascii="Arial" w:hAnsi="Arial" w:cs="Arial"/>
                <w:bCs/>
              </w:rPr>
            </w:pPr>
          </w:p>
          <w:p w14:paraId="3C6C4501" w14:textId="18D818C8" w:rsidR="00603042" w:rsidRPr="00603042" w:rsidRDefault="00603042" w:rsidP="00603042">
            <w:pPr>
              <w:pStyle w:val="Prrafodelista"/>
              <w:numPr>
                <w:ilvl w:val="1"/>
                <w:numId w:val="9"/>
              </w:numPr>
              <w:jc w:val="both"/>
              <w:rPr>
                <w:rFonts w:ascii="Arial" w:hAnsi="Arial" w:cs="Arial"/>
                <w:bCs/>
              </w:rPr>
            </w:pPr>
            <w:r w:rsidRPr="00603042">
              <w:rPr>
                <w:rFonts w:ascii="Arial" w:hAnsi="Arial" w:cs="Arial"/>
                <w:bCs/>
              </w:rPr>
              <w:t xml:space="preserve">ingresar al módulo de gestionar </w:t>
            </w:r>
            <w:r>
              <w:rPr>
                <w:rFonts w:ascii="Arial" w:hAnsi="Arial" w:cs="Arial"/>
                <w:bCs/>
              </w:rPr>
              <w:t>comunicación</w:t>
            </w:r>
          </w:p>
          <w:p w14:paraId="177F2727" w14:textId="0113FB4C" w:rsidR="00603042" w:rsidRDefault="00603042" w:rsidP="00603042">
            <w:pPr>
              <w:pStyle w:val="Prrafodelista"/>
              <w:numPr>
                <w:ilvl w:val="1"/>
                <w:numId w:val="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escoger leer canal comunicación</w:t>
            </w:r>
          </w:p>
          <w:p w14:paraId="67F114B8" w14:textId="79447BDE" w:rsidR="00603042" w:rsidRDefault="00603042" w:rsidP="00603042">
            <w:pPr>
              <w:pStyle w:val="Prrafodelista"/>
              <w:numPr>
                <w:ilvl w:val="1"/>
                <w:numId w:val="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filtrar por: medidor asociado al concentrador, concentrador </w:t>
            </w:r>
          </w:p>
          <w:p w14:paraId="561A7031" w14:textId="77777777" w:rsidR="00603042" w:rsidRDefault="00603042" w:rsidP="00603042">
            <w:pPr>
              <w:pStyle w:val="Prrafodelista"/>
              <w:ind w:left="144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(filtro multifuncional)</w:t>
            </w:r>
          </w:p>
          <w:p w14:paraId="5350DFB2" w14:textId="77777777" w:rsidR="00603042" w:rsidRDefault="00603042" w:rsidP="00603042">
            <w:pPr>
              <w:pStyle w:val="Prrafodelista"/>
              <w:ind w:left="1440"/>
              <w:jc w:val="both"/>
              <w:rPr>
                <w:rFonts w:ascii="Arial" w:hAnsi="Arial" w:cs="Arial"/>
                <w:bCs/>
              </w:rPr>
            </w:pPr>
          </w:p>
          <w:p w14:paraId="36CA63F9" w14:textId="2DB3A689" w:rsidR="00603042" w:rsidRDefault="00603042" w:rsidP="00E67422">
            <w:pPr>
              <w:pStyle w:val="Prrafodelista"/>
              <w:numPr>
                <w:ilvl w:val="1"/>
                <w:numId w:val="9"/>
              </w:numPr>
              <w:jc w:val="both"/>
              <w:rPr>
                <w:rFonts w:ascii="Arial" w:hAnsi="Arial" w:cs="Arial"/>
                <w:bCs/>
              </w:rPr>
            </w:pPr>
            <w:r w:rsidRPr="00603042">
              <w:rPr>
                <w:rFonts w:ascii="Arial" w:hAnsi="Arial" w:cs="Arial"/>
                <w:bCs/>
              </w:rPr>
              <w:t xml:space="preserve">muestra la comunicación </w:t>
            </w:r>
            <w:r>
              <w:rPr>
                <w:rFonts w:ascii="Arial" w:hAnsi="Arial" w:cs="Arial"/>
                <w:bCs/>
              </w:rPr>
              <w:t>del componente seleccionado</w:t>
            </w:r>
          </w:p>
          <w:p w14:paraId="140FE7C8" w14:textId="5175C35A" w:rsidR="00603042" w:rsidRPr="00603042" w:rsidRDefault="00603042" w:rsidP="00603042">
            <w:pPr>
              <w:pStyle w:val="Prrafodelista"/>
              <w:numPr>
                <w:ilvl w:val="1"/>
                <w:numId w:val="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permite generar reporte </w:t>
            </w:r>
            <w:proofErr w:type="spellStart"/>
            <w:r>
              <w:rPr>
                <w:rFonts w:ascii="Arial" w:hAnsi="Arial" w:cs="Arial"/>
                <w:bCs/>
              </w:rPr>
              <w:t>csv</w:t>
            </w:r>
            <w:proofErr w:type="spellEnd"/>
            <w:r>
              <w:rPr>
                <w:rFonts w:ascii="Arial" w:hAnsi="Arial" w:cs="Arial"/>
                <w:bCs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</w:rPr>
              <w:t>pdf</w:t>
            </w:r>
            <w:proofErr w:type="spellEnd"/>
            <w:r>
              <w:rPr>
                <w:rFonts w:ascii="Arial" w:hAnsi="Arial" w:cs="Arial"/>
                <w:bCs/>
              </w:rPr>
              <w:t>, txt.</w:t>
            </w:r>
          </w:p>
          <w:p w14:paraId="6BE44020" w14:textId="77777777" w:rsidR="00603042" w:rsidRDefault="00603042" w:rsidP="002538B6">
            <w:pPr>
              <w:jc w:val="both"/>
              <w:rPr>
                <w:rFonts w:ascii="Arial" w:hAnsi="Arial" w:cs="Arial"/>
                <w:bCs/>
              </w:rPr>
            </w:pPr>
          </w:p>
          <w:p w14:paraId="266147A8" w14:textId="7D06D158" w:rsidR="00603042" w:rsidRDefault="00603042" w:rsidP="002538B6">
            <w:pPr>
              <w:jc w:val="both"/>
              <w:rPr>
                <w:rFonts w:ascii="Arial" w:hAnsi="Arial" w:cs="Arial"/>
                <w:bCs/>
              </w:rPr>
            </w:pPr>
          </w:p>
          <w:p w14:paraId="099A0A98" w14:textId="77777777" w:rsidR="00603042" w:rsidRPr="002538B6" w:rsidRDefault="00603042" w:rsidP="002538B6">
            <w:pPr>
              <w:jc w:val="both"/>
              <w:rPr>
                <w:rFonts w:ascii="Arial" w:hAnsi="Arial" w:cs="Arial"/>
                <w:bCs/>
              </w:rPr>
            </w:pPr>
          </w:p>
          <w:p w14:paraId="3489CF49" w14:textId="2DCE3E59" w:rsidR="002538B6" w:rsidRPr="002538B6" w:rsidRDefault="002538B6" w:rsidP="00F97BD8">
            <w:pPr>
              <w:jc w:val="both"/>
              <w:rPr>
                <w:rFonts w:ascii="Arial" w:hAnsi="Arial" w:cs="Arial"/>
                <w:bCs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D2BFC46" w14:textId="50C87059" w:rsidR="00F97BD8" w:rsidRPr="000463D8" w:rsidRDefault="002538B6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</w:p>
        </w:tc>
        <w:tc>
          <w:tcPr>
            <w:tcW w:w="4604" w:type="dxa"/>
            <w:gridSpan w:val="2"/>
          </w:tcPr>
          <w:p w14:paraId="4E2815C2" w14:textId="77777777" w:rsidR="00612C47" w:rsidRPr="00612C47" w:rsidRDefault="00612C47" w:rsidP="00612C47">
            <w:pPr>
              <w:widowControl/>
              <w:numPr>
                <w:ilvl w:val="0"/>
                <w:numId w:val="38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eastAsia="es-ES"/>
              </w:rPr>
            </w:pPr>
            <w:proofErr w:type="spellStart"/>
            <w:r w:rsidRPr="00612C47">
              <w:rPr>
                <w:rFonts w:ascii="Arial" w:hAnsi="Arial" w:cs="Arial"/>
                <w:color w:val="0000FF"/>
                <w:lang w:val="es-ES" w:eastAsia="es-ES"/>
              </w:rPr>
              <w:t>configurarCanalComunicacion</w:t>
            </w:r>
            <w:proofErr w:type="spellEnd"/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4ED06B85" w14:textId="4730B8FF" w:rsidR="00F97BD8" w:rsidRDefault="00612C47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monitorearComunicacion</w:t>
            </w:r>
            <w:proofErr w:type="spellEnd"/>
          </w:p>
          <w:p w14:paraId="3335D6A5" w14:textId="337840C6" w:rsidR="00612C47" w:rsidRDefault="00612C47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19F23" w14:textId="77777777" w:rsidR="00612C47" w:rsidRPr="00603042" w:rsidRDefault="00603042" w:rsidP="00612C47">
            <w:pPr>
              <w:numPr>
                <w:ilvl w:val="0"/>
                <w:numId w:val="32"/>
              </w:numPr>
              <w:jc w:val="both"/>
              <w:rPr>
                <w:rFonts w:ascii="Arial" w:hAnsi="Arial" w:cs="Arial"/>
                <w:bCs/>
              </w:rPr>
            </w:pPr>
            <w:r w:rsidRPr="00603042">
              <w:rPr>
                <w:rFonts w:ascii="Arial" w:hAnsi="Arial" w:cs="Arial"/>
                <w:bCs/>
                <w:lang w:val="es-ES"/>
              </w:rPr>
              <w:t xml:space="preserve">permite leer el canal de </w:t>
            </w:r>
            <w:r w:rsidR="00612C47" w:rsidRPr="00603042">
              <w:rPr>
                <w:rFonts w:ascii="Arial" w:hAnsi="Arial" w:cs="Arial"/>
                <w:bCs/>
                <w:lang w:val="es-ES"/>
              </w:rPr>
              <w:t>comunicación</w:t>
            </w:r>
            <w:r w:rsidRPr="00603042">
              <w:rPr>
                <w:rFonts w:ascii="Arial" w:hAnsi="Arial" w:cs="Arial"/>
                <w:bCs/>
                <w:lang w:val="es-ES"/>
              </w:rPr>
              <w:t xml:space="preserve"> del componente, </w:t>
            </w:r>
            <w:r w:rsidR="00612C47" w:rsidRPr="00603042">
              <w:rPr>
                <w:rFonts w:ascii="Arial" w:hAnsi="Arial" w:cs="Arial"/>
                <w:bCs/>
                <w:lang w:val="es-ES"/>
              </w:rPr>
              <w:t>verificando</w:t>
            </w:r>
            <w:r w:rsidRPr="00603042">
              <w:rPr>
                <w:rFonts w:ascii="Arial" w:hAnsi="Arial" w:cs="Arial"/>
                <w:bCs/>
                <w:lang w:val="es-ES"/>
              </w:rPr>
              <w:t xml:space="preserve"> el estado del mismo</w:t>
            </w:r>
          </w:p>
          <w:p w14:paraId="7C455F50" w14:textId="77777777" w:rsidR="00612C47" w:rsidRDefault="00612C47" w:rsidP="00612C47">
            <w:pPr>
              <w:jc w:val="both"/>
              <w:rPr>
                <w:rFonts w:ascii="Arial" w:hAnsi="Arial" w:cs="Arial"/>
                <w:bCs/>
              </w:rPr>
            </w:pPr>
          </w:p>
          <w:p w14:paraId="5CC1915C" w14:textId="77777777" w:rsidR="00612C47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 w:rsidRPr="00612C47">
              <w:rPr>
                <w:rFonts w:ascii="Arial" w:hAnsi="Arial" w:cs="Arial"/>
                <w:bCs/>
              </w:rPr>
              <w:t>ingresar al módulo de gestionar comunicación</w:t>
            </w:r>
          </w:p>
          <w:p w14:paraId="519316A0" w14:textId="1BA9A665" w:rsidR="00612C47" w:rsidRPr="00612C47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 w:rsidRPr="00612C47">
              <w:rPr>
                <w:rFonts w:ascii="Arial" w:hAnsi="Arial" w:cs="Arial"/>
                <w:bCs/>
              </w:rPr>
              <w:t xml:space="preserve">escoger </w:t>
            </w:r>
            <w:r>
              <w:rPr>
                <w:rFonts w:ascii="Arial" w:hAnsi="Arial" w:cs="Arial"/>
                <w:bCs/>
              </w:rPr>
              <w:t>monitorear</w:t>
            </w:r>
            <w:r w:rsidRPr="00612C47">
              <w:rPr>
                <w:rFonts w:ascii="Arial" w:hAnsi="Arial" w:cs="Arial"/>
                <w:bCs/>
              </w:rPr>
              <w:t xml:space="preserve"> canal comunicación</w:t>
            </w:r>
          </w:p>
          <w:p w14:paraId="6793738D" w14:textId="1EC4E56E" w:rsidR="00612C47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filtrar por: medidor asociado al concentrador, concentrador</w:t>
            </w:r>
          </w:p>
          <w:p w14:paraId="2D59F7D5" w14:textId="77777777" w:rsidR="00612C47" w:rsidRPr="00612C47" w:rsidRDefault="00612C47" w:rsidP="00612C47">
            <w:pPr>
              <w:pStyle w:val="Prrafodelista"/>
              <w:ind w:left="144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(filtro multifuncional)</w:t>
            </w:r>
          </w:p>
          <w:p w14:paraId="02A27472" w14:textId="77777777" w:rsidR="00612C47" w:rsidRDefault="00612C47" w:rsidP="00612C47">
            <w:pPr>
              <w:pStyle w:val="Prrafodelista"/>
              <w:jc w:val="both"/>
              <w:rPr>
                <w:rFonts w:ascii="Arial" w:hAnsi="Arial" w:cs="Arial"/>
                <w:bCs/>
              </w:rPr>
            </w:pPr>
          </w:p>
          <w:p w14:paraId="016774DB" w14:textId="2E257223" w:rsidR="00612C47" w:rsidRPr="00612C47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selecciona la fecha/periodo en la que desea ver en estado de la comunicación</w:t>
            </w:r>
          </w:p>
          <w:p w14:paraId="78FAB5EB" w14:textId="77777777" w:rsidR="00612C47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 w:rsidRPr="00603042">
              <w:rPr>
                <w:rFonts w:ascii="Arial" w:hAnsi="Arial" w:cs="Arial"/>
                <w:bCs/>
              </w:rPr>
              <w:t xml:space="preserve">muestra la comunicación </w:t>
            </w:r>
            <w:r>
              <w:rPr>
                <w:rFonts w:ascii="Arial" w:hAnsi="Arial" w:cs="Arial"/>
                <w:bCs/>
              </w:rPr>
              <w:t>del componente seleccionado</w:t>
            </w:r>
          </w:p>
          <w:p w14:paraId="4521F9B3" w14:textId="77777777" w:rsidR="00612C47" w:rsidRPr="00603042" w:rsidRDefault="00612C47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permite generar reporte </w:t>
            </w:r>
            <w:proofErr w:type="spellStart"/>
            <w:r>
              <w:rPr>
                <w:rFonts w:ascii="Arial" w:hAnsi="Arial" w:cs="Arial"/>
                <w:bCs/>
              </w:rPr>
              <w:t>csv</w:t>
            </w:r>
            <w:proofErr w:type="spellEnd"/>
            <w:r>
              <w:rPr>
                <w:rFonts w:ascii="Arial" w:hAnsi="Arial" w:cs="Arial"/>
                <w:bCs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</w:rPr>
              <w:t>pdf</w:t>
            </w:r>
            <w:proofErr w:type="spellEnd"/>
            <w:r>
              <w:rPr>
                <w:rFonts w:ascii="Arial" w:hAnsi="Arial" w:cs="Arial"/>
                <w:bCs/>
              </w:rPr>
              <w:t>, txt.</w:t>
            </w:r>
          </w:p>
          <w:p w14:paraId="2759B4B0" w14:textId="77777777" w:rsidR="00612C47" w:rsidRDefault="00612C47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038D75" w14:textId="1900CB3E" w:rsidR="00F97BD8" w:rsidRPr="002F1D15" w:rsidRDefault="00F97BD8" w:rsidP="00851210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2907C0B" w14:textId="4E81BB80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2538B6">
        <w:trPr>
          <w:trHeight w:val="637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A93E4FB" w14:textId="77777777" w:rsidR="00F97BD8" w:rsidRPr="000463D8" w:rsidRDefault="00F97BD8" w:rsidP="00851210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CDB882B" w14:textId="6202FD42" w:rsidR="00F97BD8" w:rsidRPr="00851210" w:rsidRDefault="00F97BD8" w:rsidP="00851210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42F44D02" w:rsidR="00F97BD8" w:rsidRDefault="00F97BD8" w:rsidP="00632B15">
      <w:pPr>
        <w:rPr>
          <w:szCs w:val="22"/>
        </w:rPr>
      </w:pPr>
    </w:p>
    <w:p w14:paraId="313B2C88" w14:textId="462818F9" w:rsidR="002538B6" w:rsidRDefault="002538B6" w:rsidP="00632B15">
      <w:pPr>
        <w:rPr>
          <w:szCs w:val="22"/>
        </w:rPr>
      </w:pPr>
    </w:p>
    <w:p w14:paraId="0B52F1CF" w14:textId="08135484" w:rsidR="002538B6" w:rsidRDefault="002538B6" w:rsidP="00632B15">
      <w:pPr>
        <w:rPr>
          <w:szCs w:val="22"/>
        </w:rPr>
      </w:pPr>
    </w:p>
    <w:p w14:paraId="689DF5E9" w14:textId="0EEFE10F" w:rsidR="002538B6" w:rsidRDefault="002538B6" w:rsidP="00632B15">
      <w:pPr>
        <w:rPr>
          <w:szCs w:val="22"/>
        </w:rPr>
      </w:pPr>
    </w:p>
    <w:p w14:paraId="495BF122" w14:textId="77777777" w:rsidR="00C45E5D" w:rsidRDefault="00C45E5D" w:rsidP="00632B15">
      <w:pPr>
        <w:rPr>
          <w:szCs w:val="22"/>
        </w:rPr>
      </w:pPr>
    </w:p>
    <w:p w14:paraId="673E7DB1" w14:textId="77777777" w:rsidR="00C45E5D" w:rsidRDefault="00C45E5D" w:rsidP="00632B15">
      <w:pPr>
        <w:rPr>
          <w:szCs w:val="22"/>
        </w:rPr>
      </w:pPr>
    </w:p>
    <w:p w14:paraId="6368CF0F" w14:textId="77777777" w:rsidR="00C45E5D" w:rsidRDefault="00C45E5D" w:rsidP="00632B15">
      <w:pPr>
        <w:rPr>
          <w:szCs w:val="22"/>
        </w:rPr>
      </w:pPr>
    </w:p>
    <w:p w14:paraId="46DC5188" w14:textId="77777777" w:rsidR="00C45E5D" w:rsidRDefault="00C45E5D" w:rsidP="00632B15">
      <w:pPr>
        <w:rPr>
          <w:szCs w:val="22"/>
        </w:rPr>
      </w:pPr>
    </w:p>
    <w:p w14:paraId="0D30BB81" w14:textId="77777777" w:rsidR="00C45E5D" w:rsidRDefault="00C45E5D" w:rsidP="00632B15">
      <w:pPr>
        <w:rPr>
          <w:szCs w:val="22"/>
        </w:rPr>
      </w:pPr>
    </w:p>
    <w:p w14:paraId="21960953" w14:textId="77777777" w:rsidR="00C45E5D" w:rsidRDefault="00C45E5D" w:rsidP="00632B15">
      <w:pPr>
        <w:rPr>
          <w:szCs w:val="22"/>
        </w:rPr>
      </w:pPr>
    </w:p>
    <w:p w14:paraId="13F0773E" w14:textId="77777777" w:rsidR="00C45E5D" w:rsidRDefault="00C45E5D" w:rsidP="00632B15">
      <w:pPr>
        <w:rPr>
          <w:szCs w:val="22"/>
        </w:rPr>
      </w:pPr>
    </w:p>
    <w:p w14:paraId="0B1B40F2" w14:textId="77777777" w:rsidR="00C45E5D" w:rsidRDefault="00C45E5D" w:rsidP="00632B15">
      <w:pPr>
        <w:rPr>
          <w:szCs w:val="22"/>
        </w:rPr>
      </w:pPr>
    </w:p>
    <w:p w14:paraId="2F9738F7" w14:textId="77777777" w:rsidR="00C45E5D" w:rsidRDefault="00C45E5D" w:rsidP="00632B15">
      <w:pPr>
        <w:rPr>
          <w:szCs w:val="22"/>
        </w:rPr>
      </w:pPr>
    </w:p>
    <w:p w14:paraId="57712648" w14:textId="77777777" w:rsidR="00C45E5D" w:rsidRDefault="00C45E5D" w:rsidP="00632B15">
      <w:pPr>
        <w:rPr>
          <w:szCs w:val="22"/>
        </w:rPr>
      </w:pPr>
    </w:p>
    <w:p w14:paraId="2AD68E18" w14:textId="77777777" w:rsidR="00C45E5D" w:rsidRDefault="00C45E5D" w:rsidP="00632B15">
      <w:pPr>
        <w:rPr>
          <w:szCs w:val="22"/>
        </w:rPr>
      </w:pPr>
    </w:p>
    <w:p w14:paraId="041604D1" w14:textId="77777777" w:rsidR="00C45E5D" w:rsidRDefault="00C45E5D" w:rsidP="00632B15">
      <w:pPr>
        <w:rPr>
          <w:szCs w:val="22"/>
        </w:rPr>
      </w:pPr>
    </w:p>
    <w:p w14:paraId="5BC36E16" w14:textId="77777777" w:rsidR="00C45E5D" w:rsidRDefault="00C45E5D" w:rsidP="00632B15">
      <w:pPr>
        <w:rPr>
          <w:szCs w:val="22"/>
        </w:rPr>
      </w:pPr>
    </w:p>
    <w:p w14:paraId="7363299D" w14:textId="77777777" w:rsidR="00C45E5D" w:rsidRDefault="00C45E5D" w:rsidP="00632B15">
      <w:pPr>
        <w:rPr>
          <w:szCs w:val="22"/>
        </w:rPr>
      </w:pPr>
    </w:p>
    <w:p w14:paraId="3E407441" w14:textId="77777777" w:rsidR="00C45E5D" w:rsidRDefault="00C45E5D" w:rsidP="00632B15">
      <w:pPr>
        <w:rPr>
          <w:szCs w:val="22"/>
        </w:rPr>
      </w:pPr>
    </w:p>
    <w:p w14:paraId="2427DDCC" w14:textId="4FA3EDBA" w:rsidR="00E759FF" w:rsidRPr="00C45E5D" w:rsidRDefault="00335E6F" w:rsidP="00632B1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CASO DE USO 9</w:t>
      </w:r>
      <w:r w:rsidR="00C45E5D" w:rsidRPr="00C45E5D">
        <w:rPr>
          <w:sz w:val="24"/>
          <w:szCs w:val="24"/>
        </w:rPr>
        <w:t xml:space="preserve">: </w:t>
      </w:r>
      <w:r w:rsidR="00E759FF" w:rsidRPr="00C45E5D">
        <w:rPr>
          <w:sz w:val="24"/>
          <w:szCs w:val="24"/>
        </w:rPr>
        <w:t>MODALIDAD PREPAGO</w:t>
      </w:r>
    </w:p>
    <w:p w14:paraId="43E11B01" w14:textId="2DD5BD98" w:rsidR="00E759FF" w:rsidRDefault="00E759FF" w:rsidP="00632B15">
      <w:pPr>
        <w:rPr>
          <w:szCs w:val="22"/>
        </w:rPr>
      </w:pPr>
    </w:p>
    <w:p w14:paraId="7BD74DF3" w14:textId="2560E30E" w:rsidR="00E759FF" w:rsidRDefault="00E759FF" w:rsidP="00632B15">
      <w:pPr>
        <w:rPr>
          <w:szCs w:val="22"/>
        </w:rPr>
      </w:pPr>
      <w:r>
        <w:rPr>
          <w:noProof/>
          <w:lang w:eastAsia="es-CO"/>
        </w:rPr>
        <w:drawing>
          <wp:inline distT="0" distB="0" distL="0" distR="0" wp14:anchorId="5D20702D" wp14:editId="1CEA68DC">
            <wp:extent cx="5943600" cy="2996565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8C3D" w14:textId="1739BB0E" w:rsidR="00E759FF" w:rsidRDefault="00E759FF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E759FF" w:rsidRPr="000463D8" w14:paraId="03ADF60A" w14:textId="77777777" w:rsidTr="00D8174A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0699E209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588119DB" w14:textId="689FDC5E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335E6F">
              <w:rPr>
                <w:rFonts w:ascii="Arial" w:hAnsi="Arial" w:cs="Arial"/>
                <w:color w:val="0000FF"/>
              </w:rPr>
              <w:t>9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BC9D54D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908D6A5" w14:textId="01EA2E63" w:rsidR="00E759FF" w:rsidRDefault="00E759FF" w:rsidP="00D8174A">
            <w:pPr>
              <w:rPr>
                <w:szCs w:val="22"/>
              </w:rPr>
            </w:pPr>
            <w:r>
              <w:rPr>
                <w:szCs w:val="22"/>
              </w:rPr>
              <w:t>MODALIDAD PREPAGO</w:t>
            </w:r>
          </w:p>
          <w:p w14:paraId="231F5288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</w:p>
        </w:tc>
      </w:tr>
      <w:tr w:rsidR="00E759FF" w:rsidRPr="000463D8" w14:paraId="380C0652" w14:textId="77777777" w:rsidTr="00D8174A">
        <w:tc>
          <w:tcPr>
            <w:tcW w:w="6485" w:type="dxa"/>
            <w:gridSpan w:val="8"/>
          </w:tcPr>
          <w:p w14:paraId="43C48DD0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6813688" w14:textId="73D465E8" w:rsidR="00E759FF" w:rsidRPr="00FA4470" w:rsidRDefault="00E759FF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0615F4AC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358283A" w14:textId="77777777" w:rsidR="00E759FF" w:rsidRPr="000463D8" w:rsidRDefault="00E759FF" w:rsidP="00D8174A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E759FF" w:rsidRPr="000463D8" w14:paraId="35260016" w14:textId="77777777" w:rsidTr="00D8174A">
        <w:tc>
          <w:tcPr>
            <w:tcW w:w="9658" w:type="dxa"/>
            <w:gridSpan w:val="9"/>
          </w:tcPr>
          <w:p w14:paraId="405B5C0B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0BE6ED30" w14:textId="77777777" w:rsidR="00E759FF" w:rsidRPr="00A80A1A" w:rsidRDefault="00E759FF" w:rsidP="00D8174A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</w:tc>
      </w:tr>
      <w:tr w:rsidR="00E759FF" w:rsidRPr="000463D8" w14:paraId="2DCD170D" w14:textId="77777777" w:rsidTr="00D8174A">
        <w:tc>
          <w:tcPr>
            <w:tcW w:w="9658" w:type="dxa"/>
            <w:gridSpan w:val="9"/>
          </w:tcPr>
          <w:p w14:paraId="0DDE27EF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EAEAA6F" w14:textId="77777777" w:rsidR="00E759FF" w:rsidRPr="00A80A1A" w:rsidRDefault="00E759FF" w:rsidP="00612C47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Administrador</w:t>
            </w:r>
          </w:p>
        </w:tc>
      </w:tr>
      <w:tr w:rsidR="00E759FF" w:rsidRPr="000463D8" w14:paraId="0EC2B894" w14:textId="77777777" w:rsidTr="00D8174A">
        <w:tc>
          <w:tcPr>
            <w:tcW w:w="9658" w:type="dxa"/>
            <w:gridSpan w:val="9"/>
          </w:tcPr>
          <w:p w14:paraId="2FFA2670" w14:textId="77777777" w:rsidR="00E759FF" w:rsidRPr="00A80A1A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AA172ED" w14:textId="77777777" w:rsidR="00E759FF" w:rsidRPr="00A80A1A" w:rsidRDefault="00E759FF" w:rsidP="00D8174A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</w:tc>
      </w:tr>
      <w:tr w:rsidR="00E759FF" w:rsidRPr="000463D8" w14:paraId="32E269B9" w14:textId="77777777" w:rsidTr="00D8174A">
        <w:tc>
          <w:tcPr>
            <w:tcW w:w="9658" w:type="dxa"/>
            <w:gridSpan w:val="9"/>
          </w:tcPr>
          <w:p w14:paraId="5F2FCE5F" w14:textId="77777777" w:rsidR="00E759FF" w:rsidRPr="00A80A1A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80CECBA" w14:textId="601C2EEC" w:rsidR="00E759FF" w:rsidRPr="003D1FAD" w:rsidRDefault="00E759FF" w:rsidP="00D8174A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modalidad del medidor</w:t>
            </w:r>
          </w:p>
        </w:tc>
      </w:tr>
      <w:tr w:rsidR="00E759FF" w:rsidRPr="000463D8" w14:paraId="6F5DAF04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32FEA2FE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DBFBA5F" w14:textId="77777777" w:rsidR="00E759FF" w:rsidRPr="00A80A1A" w:rsidRDefault="00E759FF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E759FF" w:rsidRPr="009B2573" w14:paraId="1EFB1FC7" w14:textId="77777777" w:rsidTr="00D8174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8102ADB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F48FDE2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E409759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E759FF" w:rsidRPr="009B2573" w14:paraId="3C4BECE4" w14:textId="77777777" w:rsidTr="00D8174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2FEE518" w14:textId="77777777" w:rsidR="00E759FF" w:rsidRPr="00F4293F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27A78E5B" w14:textId="57A37853" w:rsidR="00E759FF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2E6852B" w14:textId="04C7E418" w:rsidR="00E759FF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MEDIDOR</w:t>
            </w:r>
          </w:p>
          <w:p w14:paraId="038631BB" w14:textId="4E2E9193" w:rsidR="00E759FF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Spec="center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E759FF" w:rsidRPr="006F75C5" w14:paraId="61A76324" w14:textId="77777777" w:rsidTr="00D8174A">
              <w:trPr>
                <w:trHeight w:val="472"/>
              </w:trPr>
              <w:tc>
                <w:tcPr>
                  <w:tcW w:w="2547" w:type="dxa"/>
                </w:tcPr>
                <w:p w14:paraId="15EA3C0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lastRenderedPageBreak/>
                    <w:t>Id_ medidor</w:t>
                  </w:r>
                </w:p>
              </w:tc>
              <w:tc>
                <w:tcPr>
                  <w:tcW w:w="1615" w:type="dxa"/>
                </w:tcPr>
                <w:p w14:paraId="560D920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Único privado</w:t>
                  </w:r>
                </w:p>
              </w:tc>
            </w:tr>
            <w:tr w:rsidR="00E759FF" w:rsidRPr="006F75C5" w14:paraId="17859127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6D93450D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t>Tipo_medidor</w:t>
                  </w:r>
                  <w:proofErr w:type="spellEnd"/>
                </w:p>
                <w:p w14:paraId="45CCEFE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</w:p>
                <w:p w14:paraId="621CEF4C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Monofásico</w:t>
                  </w:r>
                </w:p>
                <w:p w14:paraId="0B152A2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Trifasico</w:t>
                  </w:r>
                  <w:proofErr w:type="spellEnd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 xml:space="preserve"> : DIRECTA Y SEMIDIRECTA</w:t>
                  </w:r>
                </w:p>
              </w:tc>
              <w:tc>
                <w:tcPr>
                  <w:tcW w:w="1615" w:type="dxa"/>
                </w:tcPr>
                <w:p w14:paraId="45FED11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  <w:p w14:paraId="5BA83EAA" w14:textId="77777777" w:rsidR="00E759FF" w:rsidRPr="00E759FF" w:rsidRDefault="00E759FF" w:rsidP="00E759FF">
                  <w:pPr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</w:p>
                <w:p w14:paraId="6078DB65" w14:textId="77777777" w:rsidR="00E759FF" w:rsidRPr="00E759FF" w:rsidRDefault="00E759FF" w:rsidP="00E759FF">
                  <w:pPr>
                    <w:jc w:val="center"/>
                    <w:rPr>
                      <w:rFonts w:ascii="Arial" w:eastAsia="Arial Unicode MS" w:hAnsi="Arial" w:cs="Arial"/>
                      <w:sz w:val="16"/>
                      <w:szCs w:val="16"/>
                      <w:lang w:val="es-ES"/>
                    </w:rPr>
                  </w:pPr>
                </w:p>
              </w:tc>
            </w:tr>
            <w:tr w:rsidR="00E759FF" w:rsidRPr="006F75C5" w14:paraId="759E097A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7A1E4860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t>Magnitud_medidor</w:t>
                  </w:r>
                  <w:proofErr w:type="spellEnd"/>
                </w:p>
                <w:p w14:paraId="76CB8874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1-1000</w:t>
                  </w:r>
                </w:p>
              </w:tc>
              <w:tc>
                <w:tcPr>
                  <w:tcW w:w="1615" w:type="dxa"/>
                </w:tcPr>
                <w:p w14:paraId="793EB476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35BC884B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4ADE7BD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t>numero_cuadrantes</w:t>
                  </w:r>
                  <w:proofErr w:type="spellEnd"/>
                </w:p>
                <w:p w14:paraId="5441BDF2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2</w:t>
                  </w:r>
                </w:p>
                <w:p w14:paraId="7920DAC1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4</w:t>
                  </w:r>
                </w:p>
              </w:tc>
              <w:tc>
                <w:tcPr>
                  <w:tcW w:w="1615" w:type="dxa"/>
                </w:tcPr>
                <w:p w14:paraId="7C752940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67D24AE2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1CC56B75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t>Tipo_puerto</w:t>
                  </w:r>
                  <w:proofErr w:type="spellEnd"/>
                </w:p>
                <w:p w14:paraId="5CB8228C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Físico</w:t>
                  </w:r>
                </w:p>
                <w:p w14:paraId="1F1233CC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Óptico</w:t>
                  </w:r>
                </w:p>
                <w:p w14:paraId="1859D1E8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ambos</w:t>
                  </w:r>
                </w:p>
              </w:tc>
              <w:tc>
                <w:tcPr>
                  <w:tcW w:w="1615" w:type="dxa"/>
                </w:tcPr>
                <w:p w14:paraId="48D67EF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77812DDB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098FA8EE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b/>
                      <w:bCs/>
                      <w:color w:val="0000FF"/>
                      <w:sz w:val="16"/>
                      <w:szCs w:val="16"/>
                      <w:lang w:val="es-ES"/>
                    </w:rPr>
                    <w:t>Cuenta_prepago</w:t>
                  </w:r>
                  <w:proofErr w:type="spellEnd"/>
                </w:p>
                <w:p w14:paraId="67506A5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130D123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759FF" w:rsidRPr="006F75C5" w14:paraId="765ADF8A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31C93541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Saldo_prepago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F0CBA7C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621A0DAC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173EAFB1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Recarga_prepago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5AE6C4D5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3F53F927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1C8B67B6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Sincronización_reloj</w:t>
                  </w:r>
                  <w:proofErr w:type="spellEnd"/>
                </w:p>
                <w:p w14:paraId="2B167DFF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18EC610D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759FF" w:rsidRPr="006F75C5" w14:paraId="7230CF73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138A274F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Dispositivo_corte</w:t>
                  </w:r>
                  <w:proofErr w:type="spellEnd"/>
                </w:p>
                <w:p w14:paraId="3612C8E2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09B14F0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759FF" w:rsidRPr="006F75C5" w14:paraId="1C6257EF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559352CE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Modelo_fabricante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FDC958F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366299ED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03D41C28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Serial_fabricante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B48E41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4D37CF43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7FB7D7A9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Tipo_comunicacion</w:t>
                  </w:r>
                  <w:proofErr w:type="spellEnd"/>
                </w:p>
                <w:p w14:paraId="4AD961EF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</w:p>
                <w:p w14:paraId="108EEB4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Plc</w:t>
                  </w:r>
                  <w:proofErr w:type="spellEnd"/>
                </w:p>
                <w:p w14:paraId="55E43039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celular</w:t>
                  </w:r>
                </w:p>
                <w:p w14:paraId="2E1ACE1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Rf</w:t>
                  </w:r>
                </w:p>
                <w:p w14:paraId="55619BA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rs485</w:t>
                  </w:r>
                </w:p>
                <w:p w14:paraId="1C9D383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Rs232</w:t>
                  </w:r>
                </w:p>
              </w:tc>
              <w:tc>
                <w:tcPr>
                  <w:tcW w:w="1615" w:type="dxa"/>
                </w:tcPr>
                <w:p w14:paraId="5681D0E5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6476B994" w14:textId="77777777" w:rsidTr="00D8174A">
              <w:trPr>
                <w:trHeight w:val="287"/>
              </w:trPr>
              <w:tc>
                <w:tcPr>
                  <w:tcW w:w="2547" w:type="dxa"/>
                </w:tcPr>
                <w:p w14:paraId="711710A8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Modbus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CE6FCA3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5F6335AB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39BA3DB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Direcciones_registro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38DEF60B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</w:p>
                <w:p w14:paraId="5C91C5EE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restriccion</w:t>
                  </w:r>
                  <w:proofErr w:type="spellEnd"/>
                </w:p>
              </w:tc>
            </w:tr>
            <w:tr w:rsidR="00E759FF" w:rsidRPr="006F75C5" w14:paraId="6D3855DF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7C0EC4C6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Técnica_medida</w:t>
                  </w:r>
                  <w:proofErr w:type="spellEnd"/>
                </w:p>
                <w:p w14:paraId="5D9FD019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</w:p>
                <w:p w14:paraId="56FF25C6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Directa</w:t>
                  </w:r>
                </w:p>
                <w:p w14:paraId="1558FCD7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Indirecta</w:t>
                  </w:r>
                </w:p>
                <w:p w14:paraId="11E88AC4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semidirecta</w:t>
                  </w:r>
                </w:p>
              </w:tc>
              <w:tc>
                <w:tcPr>
                  <w:tcW w:w="1615" w:type="dxa"/>
                </w:tcPr>
                <w:p w14:paraId="21203FB2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2BECFDFF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25432D6C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Relación_tc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D3240CF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proofErr w:type="spellStart"/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759FF" w:rsidRPr="006F75C5" w14:paraId="50D67D60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3DD8ED56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 xml:space="preserve">Periodo </w:t>
                  </w:r>
                  <w:proofErr w:type="spellStart"/>
                  <w:r w:rsidRPr="00E759FF">
                    <w:rPr>
                      <w:rFonts w:ascii="Arial" w:eastAsia="Arial Unicode MS" w:hAnsi="Arial" w:cs="Arial"/>
                      <w:color w:val="0000FF"/>
                      <w:sz w:val="16"/>
                      <w:szCs w:val="16"/>
                      <w:lang w:val="es-ES"/>
                    </w:rPr>
                    <w:t>curva_carga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4615E3F1" w14:textId="77777777" w:rsidR="00E759FF" w:rsidRPr="00E759FF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</w:pPr>
                  <w:r w:rsidRPr="00E759FF">
                    <w:rPr>
                      <w:rFonts w:ascii="Arial" w:eastAsia="Arial Unicode MS" w:hAnsi="Arial" w:cs="Arial"/>
                      <w:i/>
                      <w:iCs/>
                      <w:color w:val="0000FF"/>
                      <w:sz w:val="16"/>
                      <w:szCs w:val="16"/>
                      <w:lang w:val="es-ES"/>
                    </w:rPr>
                    <w:t>int</w:t>
                  </w:r>
                </w:p>
              </w:tc>
            </w:tr>
            <w:tr w:rsidR="00E759FF" w:rsidRPr="006F75C5" w14:paraId="71F6EC23" w14:textId="77777777" w:rsidTr="00D8174A">
              <w:trPr>
                <w:trHeight w:val="229"/>
              </w:trPr>
              <w:tc>
                <w:tcPr>
                  <w:tcW w:w="2547" w:type="dxa"/>
                </w:tcPr>
                <w:p w14:paraId="4F94AA22" w14:textId="77777777" w:rsidR="00E759FF" w:rsidRPr="006F75C5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6F75C5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Limitador _potencia</w:t>
                  </w:r>
                </w:p>
              </w:tc>
              <w:tc>
                <w:tcPr>
                  <w:tcW w:w="1615" w:type="dxa"/>
                </w:tcPr>
                <w:p w14:paraId="154FC786" w14:textId="77777777" w:rsidR="00E759FF" w:rsidRPr="006F75C5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lang w:val="es-ES"/>
                    </w:rPr>
                  </w:pPr>
                  <w:r w:rsidRPr="006F75C5">
                    <w:rPr>
                      <w:rFonts w:ascii="Arial" w:eastAsia="Arial Unicode MS" w:hAnsi="Arial" w:cs="Arial"/>
                      <w:i/>
                      <w:iCs/>
                      <w:color w:val="0000FF"/>
                      <w:lang w:val="es-ES"/>
                    </w:rPr>
                    <w:t>Porcentaje</w:t>
                  </w:r>
                </w:p>
                <w:p w14:paraId="30A62C1C" w14:textId="77777777" w:rsidR="00E759FF" w:rsidRPr="006F75C5" w:rsidRDefault="00E759FF" w:rsidP="00E759F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lang w:val="es-ES"/>
                    </w:rPr>
                  </w:pPr>
                  <w:r w:rsidRPr="006F75C5">
                    <w:rPr>
                      <w:rFonts w:ascii="Arial" w:eastAsia="Arial Unicode MS" w:hAnsi="Arial" w:cs="Arial"/>
                      <w:i/>
                      <w:iCs/>
                      <w:color w:val="0000FF"/>
                      <w:lang w:val="es-ES"/>
                    </w:rPr>
                    <w:t>valor</w:t>
                  </w:r>
                </w:p>
              </w:tc>
            </w:tr>
          </w:tbl>
          <w:p w14:paraId="6B93888B" w14:textId="77777777" w:rsidR="00E759FF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08F8BD3" w14:textId="77777777" w:rsidR="00E759FF" w:rsidRPr="006F75C5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DF40940" w14:textId="77777777" w:rsidR="00E759FF" w:rsidRPr="00D03F51" w:rsidRDefault="00E759FF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613AFCD" w14:textId="77777777" w:rsidR="00E759FF" w:rsidRPr="00214CA5" w:rsidRDefault="00E759FF" w:rsidP="00D8174A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E759FF" w:rsidRPr="000463D8" w14:paraId="6EBC7104" w14:textId="77777777" w:rsidTr="00D8174A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7CBC11E" w14:textId="77777777" w:rsidR="00E759FF" w:rsidRPr="00F4293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E759FF" w:rsidRPr="009B2573" w14:paraId="7660E2A4" w14:textId="77777777" w:rsidTr="00D8174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488D7B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068783B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2D95363" w14:textId="77777777" w:rsidR="00E759FF" w:rsidRPr="009B2573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E759FF" w:rsidRPr="009B2573" w14:paraId="63D85B0C" w14:textId="77777777" w:rsidTr="00D8174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DE39A12" w14:textId="77777777" w:rsidR="00E759FF" w:rsidRPr="009B2573" w:rsidRDefault="00E759FF" w:rsidP="00D8174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F9AA558" w14:textId="77777777" w:rsidR="00E759FF" w:rsidRPr="009B2573" w:rsidRDefault="00E759FF" w:rsidP="00D8174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AC5DDBD" w14:textId="77777777" w:rsidR="00E759FF" w:rsidRPr="00236317" w:rsidRDefault="00E759FF" w:rsidP="00D8174A">
            <w:pPr>
              <w:spacing w:line="240" w:lineRule="auto"/>
              <w:rPr>
                <w:rFonts w:ascii="Arial" w:hAnsi="Arial" w:cs="Arial"/>
                <w:i/>
                <w:color w:val="800000"/>
              </w:rPr>
            </w:pPr>
          </w:p>
        </w:tc>
      </w:tr>
      <w:tr w:rsidR="00E759FF" w:rsidRPr="000463D8" w14:paraId="24F04AF9" w14:textId="77777777" w:rsidTr="00D8174A">
        <w:tc>
          <w:tcPr>
            <w:tcW w:w="9658" w:type="dxa"/>
            <w:gridSpan w:val="9"/>
          </w:tcPr>
          <w:p w14:paraId="7E29CED2" w14:textId="77777777" w:rsidR="00E759FF" w:rsidRPr="0075343E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</w:tc>
      </w:tr>
      <w:tr w:rsidR="00E759FF" w:rsidRPr="000463D8" w14:paraId="07E2EE66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3178EF86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789C2F2" w14:textId="77777777" w:rsidR="00E759FF" w:rsidRPr="00946062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lastRenderedPageBreak/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4B087A88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18B39" w14:textId="4AAA1A0A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administrador/usuario tendrá la posibilidad de modificar el medidor</w:t>
            </w:r>
            <w:r w:rsidR="000C1175">
              <w:rPr>
                <w:rFonts w:ascii="Arial" w:hAnsi="Arial" w:cs="Arial"/>
                <w:color w:val="0000FF"/>
                <w:lang w:val="es-ES" w:eastAsia="es-ES"/>
              </w:rPr>
              <w:t>, definiéndolo como prepago o no prepago.</w:t>
            </w:r>
          </w:p>
          <w:p w14:paraId="1B482E12" w14:textId="77777777" w:rsidR="000C1175" w:rsidRDefault="000C1175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6DF0E" w14:textId="59D87E80" w:rsidR="00E759FF" w:rsidRDefault="000C1175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4A045B4" wp14:editId="53049A3F">
                      <wp:simplePos x="0" y="0"/>
                      <wp:positionH relativeFrom="column">
                        <wp:posOffset>2442321</wp:posOffset>
                      </wp:positionH>
                      <wp:positionV relativeFrom="paragraph">
                        <wp:posOffset>1907043</wp:posOffset>
                      </wp:positionV>
                      <wp:extent cx="2542926" cy="760178"/>
                      <wp:effectExtent l="57150" t="19050" r="67310" b="97155"/>
                      <wp:wrapNone/>
                      <wp:docPr id="115" name="Rectángulo: esquinas redondeadas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2926" cy="760178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</wps:spPr>
                            <wps:style>
                              <a:lnRef idx="1">
                                <a:schemeClr val="accent3">
                                  <a:hueOff val="11250264"/>
                                  <a:satOff val="-16880"/>
                                  <a:lumOff val="-2745"/>
                                  <a:alphaOff val="0"/>
                                </a:schemeClr>
                              </a:lnRef>
                              <a:fillRef idx="1">
                                <a:schemeClr val="lt1">
                                  <a:alpha val="90000"/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fillRef>
                              <a:effectRef idx="2">
                                <a:schemeClr val="lt1">
                                  <a:alpha val="90000"/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effectRef>
                              <a:fontRef idx="minor"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fontRef>
                            </wps:style>
                            <wps:txbx>
                              <w:txbxContent>
                                <w:p w14:paraId="791906F9" w14:textId="7213FBAD" w:rsidR="00C45E5D" w:rsidRDefault="00C45E5D" w:rsidP="000C1175">
                                  <w:pPr>
                                    <w:jc w:val="center"/>
                                  </w:pPr>
                                  <w:proofErr w:type="spellStart"/>
                                  <w:proofErr w:type="gramStart"/>
                                  <w:r>
                                    <w:t>verificarSaldoMedidor</w:t>
                                  </w:r>
                                  <w:proofErr w:type="spellEnd"/>
                                  <w:proofErr w:type="gramEnd"/>
                                </w:p>
                                <w:p w14:paraId="03AB1E87" w14:textId="56BECC20" w:rsidR="00C45E5D" w:rsidRDefault="00C45E5D" w:rsidP="000C1175">
                                  <w:pPr>
                                    <w:jc w:val="center"/>
                                  </w:pPr>
                                </w:p>
                                <w:p w14:paraId="70A9D278" w14:textId="3AFB6469" w:rsidR="00C45E5D" w:rsidRDefault="00C45E5D" w:rsidP="000C1175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t>si</w:t>
                                  </w:r>
                                  <w:proofErr w:type="gramEnd"/>
                                  <w:r>
                                    <w:t xml:space="preserve"> el medidor es prepago permite mostrar que saldo posee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A045B4" id="Rectángulo: esquinas redondeadas 115" o:spid="_x0000_s1035" style="position:absolute;margin-left:192.3pt;margin-top:150.15pt;width:200.25pt;height:59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65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" fillcolor="white [3201]" strokecolor="#94b64e [3046]">
                      <v:fill opacity="59110f"/>
                      <v:shadow on="t" color="black" opacity="22937f" origin=",.5" offset="0,.63889mm"/>
                      <v:textbox>
                        <w:txbxContent>
                          <w:p w14:paraId="791906F9" w14:textId="7213FBAD" w:rsidR="00C45E5D" w:rsidRDefault="00C45E5D" w:rsidP="000C117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verificarSaldoMedidor</w:t>
                            </w:r>
                            <w:proofErr w:type="spellEnd"/>
                            <w:proofErr w:type="gramEnd"/>
                          </w:p>
                          <w:p w14:paraId="03AB1E87" w14:textId="56BECC20" w:rsidR="00C45E5D" w:rsidRDefault="00C45E5D" w:rsidP="000C1175">
                            <w:pPr>
                              <w:jc w:val="center"/>
                            </w:pPr>
                          </w:p>
                          <w:p w14:paraId="70A9D278" w14:textId="3AFB6469" w:rsidR="00C45E5D" w:rsidRDefault="00C45E5D" w:rsidP="000C1175">
                            <w:pPr>
                              <w:jc w:val="center"/>
                            </w:pPr>
                            <w:proofErr w:type="gramStart"/>
                            <w:r>
                              <w:t>si</w:t>
                            </w:r>
                            <w:proofErr w:type="gramEnd"/>
                            <w:r>
                              <w:t xml:space="preserve"> el medidor es prepago permite mostrar que saldo posee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759FF">
              <w:rPr>
                <w:noProof/>
                <w:lang w:eastAsia="es-CO"/>
              </w:rPr>
              <w:drawing>
                <wp:inline distT="0" distB="0" distL="0" distR="0" wp14:anchorId="059A5076" wp14:editId="18ABA58C">
                  <wp:extent cx="3366715" cy="2034926"/>
                  <wp:effectExtent l="76200" t="0" r="81915" b="0"/>
                  <wp:docPr id="111" name="Diagrama 11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8" r:lo="rId169" r:qs="rId170" r:cs="rId171"/>
                    </a:graphicData>
                  </a:graphic>
                </wp:inline>
              </w:drawing>
            </w:r>
          </w:p>
          <w:p w14:paraId="1DB7CB4B" w14:textId="1AE8FDBC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FEC05B" w14:textId="106E78B2" w:rsidR="00E759FF" w:rsidRDefault="000C1175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EEC6AEE" wp14:editId="4B91C235">
                      <wp:simplePos x="0" y="0"/>
                      <wp:positionH relativeFrom="column">
                        <wp:posOffset>2466202</wp:posOffset>
                      </wp:positionH>
                      <wp:positionV relativeFrom="paragraph">
                        <wp:posOffset>1436286</wp:posOffset>
                      </wp:positionV>
                      <wp:extent cx="2415706" cy="744275"/>
                      <wp:effectExtent l="57150" t="19050" r="80010" b="93980"/>
                      <wp:wrapNone/>
                      <wp:docPr id="116" name="Rectángulo: esquinas redondeadas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5706" cy="744275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</wps:spPr>
                            <wps:style>
                              <a:lnRef idx="1">
                                <a:schemeClr val="accent3">
                                  <a:hueOff val="11250264"/>
                                  <a:satOff val="-16880"/>
                                  <a:lumOff val="-2745"/>
                                  <a:alphaOff val="0"/>
                                </a:schemeClr>
                              </a:lnRef>
                              <a:fillRef idx="1">
                                <a:schemeClr val="lt1">
                                  <a:alpha val="90000"/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fillRef>
                              <a:effectRef idx="2">
                                <a:schemeClr val="lt1">
                                  <a:alpha val="90000"/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effectRef>
                              <a:fontRef idx="minor"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fontRef>
                            </wps:style>
                            <wps:txbx>
                              <w:txbxContent>
                                <w:p w14:paraId="4A17B506" w14:textId="6262F208" w:rsidR="00C45E5D" w:rsidRDefault="00C45E5D" w:rsidP="000C1175">
                                  <w:pPr>
                                    <w:jc w:val="center"/>
                                  </w:pPr>
                                  <w:proofErr w:type="spellStart"/>
                                  <w:proofErr w:type="gramStart"/>
                                  <w:r>
                                    <w:t>cargarSaldoMedidor</w:t>
                                  </w:r>
                                  <w:proofErr w:type="spellEnd"/>
                                  <w:proofErr w:type="gramEnd"/>
                                </w:p>
                                <w:p w14:paraId="08EC0343" w14:textId="6145D976" w:rsidR="00C45E5D" w:rsidRDefault="00C45E5D" w:rsidP="000C1175">
                                  <w:pPr>
                                    <w:jc w:val="center"/>
                                  </w:pPr>
                                </w:p>
                                <w:p w14:paraId="4FB45F94" w14:textId="61CBF9BA" w:rsidR="00C45E5D" w:rsidRDefault="00C45E5D" w:rsidP="000C1175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t>el</w:t>
                                  </w:r>
                                  <w:proofErr w:type="gramEnd"/>
                                  <w:r>
                                    <w:t xml:space="preserve"> administrador/usuario podrá cargar saldo que desee al medidor 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EC6AEE" id="Rectángulo: esquinas redondeadas 116" o:spid="_x0000_s1036" style="position:absolute;margin-left:194.2pt;margin-top:113.1pt;width:190.2pt;height:58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65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" fillcolor="white [3201]" strokecolor="#94b64e [3046]">
                      <v:fill opacity="59110f"/>
                      <v:shadow on="t" color="black" opacity="22937f" origin=",.5" offset="0,.63889mm"/>
                      <v:textbox>
                        <w:txbxContent>
                          <w:p w14:paraId="4A17B506" w14:textId="6262F208" w:rsidR="00C45E5D" w:rsidRDefault="00C45E5D" w:rsidP="000C117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cargarSaldoMedidor</w:t>
                            </w:r>
                            <w:proofErr w:type="spellEnd"/>
                            <w:proofErr w:type="gramEnd"/>
                          </w:p>
                          <w:p w14:paraId="08EC0343" w14:textId="6145D976" w:rsidR="00C45E5D" w:rsidRDefault="00C45E5D" w:rsidP="000C1175">
                            <w:pPr>
                              <w:jc w:val="center"/>
                            </w:pPr>
                          </w:p>
                          <w:p w14:paraId="4FB45F94" w14:textId="61CBF9BA" w:rsidR="00C45E5D" w:rsidRDefault="00C45E5D" w:rsidP="000C1175">
                            <w:pPr>
                              <w:jc w:val="center"/>
                            </w:pPr>
                            <w:proofErr w:type="gramStart"/>
                            <w:r>
                              <w:t>el</w:t>
                            </w:r>
                            <w:proofErr w:type="gramEnd"/>
                            <w:r>
                              <w:t xml:space="preserve"> administrador/usuario podrá cargar saldo que desee al medidor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759FF">
              <w:rPr>
                <w:noProof/>
                <w:lang w:eastAsia="es-CO"/>
              </w:rPr>
              <w:drawing>
                <wp:inline distT="0" distB="0" distL="0" distR="0" wp14:anchorId="7A83D02A" wp14:editId="0A2097E3">
                  <wp:extent cx="4710485" cy="2227663"/>
                  <wp:effectExtent l="76200" t="0" r="71120" b="0"/>
                  <wp:docPr id="112" name="Diagrama 11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3" r:lo="rId174" r:qs="rId175" r:cs="rId176"/>
                    </a:graphicData>
                  </a:graphic>
                </wp:inline>
              </w:drawing>
            </w:r>
          </w:p>
          <w:p w14:paraId="7E26412A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9EEDDC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17BF4E" w14:textId="77777777" w:rsidR="00E759FF" w:rsidRPr="00BB1AF7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12D785" w14:textId="77777777" w:rsidR="00E759FF" w:rsidRPr="00DE4ABE" w:rsidRDefault="00E759FF" w:rsidP="00D8174A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E759FF" w:rsidRPr="000463D8" w14:paraId="75330BB3" w14:textId="77777777" w:rsidTr="00D8174A">
        <w:tc>
          <w:tcPr>
            <w:tcW w:w="804" w:type="dxa"/>
            <w:gridSpan w:val="2"/>
            <w:shd w:val="clear" w:color="auto" w:fill="D9D9D9"/>
          </w:tcPr>
          <w:p w14:paraId="27E073CE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8C77AE1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7C1E9CC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E759FF" w:rsidRPr="000463D8" w14:paraId="48D563B7" w14:textId="77777777" w:rsidTr="00D8174A">
        <w:tc>
          <w:tcPr>
            <w:tcW w:w="804" w:type="dxa"/>
            <w:gridSpan w:val="2"/>
          </w:tcPr>
          <w:p w14:paraId="4254D501" w14:textId="77777777" w:rsidR="00E759FF" w:rsidRPr="006779C3" w:rsidRDefault="00E759FF" w:rsidP="00D8174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4B7C4E52" w14:textId="77777777" w:rsidR="00E759FF" w:rsidRPr="006779C3" w:rsidRDefault="00E759FF" w:rsidP="00D8174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AD57A26" w14:textId="7D1F9F29" w:rsidR="00E759FF" w:rsidRDefault="000C1175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determinarModalidadMedidor</w:t>
            </w:r>
            <w:proofErr w:type="spellEnd"/>
          </w:p>
          <w:p w14:paraId="6ABC0641" w14:textId="77777777" w:rsidR="00E759FF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4A48CE98" w14:textId="267A2360" w:rsidR="00E759FF" w:rsidRPr="00CF67FA" w:rsidRDefault="00E759FF" w:rsidP="00D8174A">
            <w:pPr>
              <w:jc w:val="both"/>
              <w:rPr>
                <w:rFonts w:ascii="Arial" w:hAnsi="Arial" w:cs="Arial"/>
                <w:bCs/>
              </w:rPr>
            </w:pPr>
            <w:r w:rsidRPr="00CF67FA">
              <w:rPr>
                <w:rFonts w:ascii="Arial" w:hAnsi="Arial" w:cs="Arial"/>
                <w:bCs/>
              </w:rPr>
              <w:t xml:space="preserve">1 el administrador/usuario ingresará al módulo de </w:t>
            </w:r>
            <w:r w:rsidR="000C1175">
              <w:rPr>
                <w:rFonts w:ascii="Arial" w:hAnsi="Arial" w:cs="Arial"/>
                <w:bCs/>
              </w:rPr>
              <w:t>modalidad del medidor</w:t>
            </w:r>
          </w:p>
          <w:p w14:paraId="662A7508" w14:textId="77777777" w:rsidR="00E759FF" w:rsidRPr="00CF67FA" w:rsidRDefault="00E759FF" w:rsidP="00D8174A">
            <w:pPr>
              <w:jc w:val="both"/>
              <w:rPr>
                <w:rFonts w:ascii="Arial" w:hAnsi="Arial" w:cs="Arial"/>
                <w:bCs/>
              </w:rPr>
            </w:pPr>
          </w:p>
          <w:p w14:paraId="05D8AF9E" w14:textId="77777777" w:rsidR="00E759FF" w:rsidRPr="00CF67FA" w:rsidRDefault="00E759FF" w:rsidP="00D8174A">
            <w:pPr>
              <w:jc w:val="both"/>
              <w:rPr>
                <w:rFonts w:ascii="Arial" w:hAnsi="Arial" w:cs="Arial"/>
                <w:bCs/>
              </w:rPr>
            </w:pPr>
            <w:r w:rsidRPr="00CF67FA">
              <w:rPr>
                <w:rFonts w:ascii="Arial" w:hAnsi="Arial" w:cs="Arial"/>
                <w:bCs/>
              </w:rPr>
              <w:t>2 allí tendrá la opción de escoger diferentes opciones:</w:t>
            </w:r>
          </w:p>
          <w:p w14:paraId="64D5EF9A" w14:textId="77777777" w:rsidR="00E759FF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7E55D16A" w14:textId="651D7D99" w:rsidR="00E759FF" w:rsidRDefault="000C1175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determinarModalidadMedidor</w:t>
            </w:r>
            <w:proofErr w:type="spellEnd"/>
          </w:p>
          <w:p w14:paraId="77774262" w14:textId="77777777" w:rsidR="000C1175" w:rsidRDefault="000C1175" w:rsidP="000C1175">
            <w:pPr>
              <w:jc w:val="both"/>
              <w:rPr>
                <w:rFonts w:ascii="Arial" w:hAnsi="Arial" w:cs="Arial"/>
                <w:bCs/>
              </w:rPr>
            </w:pPr>
          </w:p>
          <w:p w14:paraId="3D4FD3FB" w14:textId="71E83043" w:rsidR="00E759FF" w:rsidRPr="000C1175" w:rsidRDefault="00E759FF" w:rsidP="00612C47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 w:rsidRPr="000C1175">
              <w:rPr>
                <w:rFonts w:ascii="Arial" w:hAnsi="Arial" w:cs="Arial"/>
                <w:bCs/>
              </w:rPr>
              <w:t xml:space="preserve">Al seleccionar esta opción el administrador/usuario podrá </w:t>
            </w:r>
            <w:r w:rsidR="000C1175" w:rsidRPr="000C1175">
              <w:rPr>
                <w:rFonts w:ascii="Arial" w:hAnsi="Arial" w:cs="Arial"/>
                <w:bCs/>
              </w:rPr>
              <w:t>seleccionar el medidor que desee</w:t>
            </w:r>
          </w:p>
          <w:p w14:paraId="46285009" w14:textId="4D0B10AA" w:rsidR="000C1175" w:rsidRDefault="00611E95" w:rsidP="00612C47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 le mostrara si el medidor es modalidad prepago o no.</w:t>
            </w:r>
          </w:p>
          <w:p w14:paraId="3C8B1D74" w14:textId="71D48F13" w:rsidR="00611E95" w:rsidRDefault="00611E95" w:rsidP="00612C47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Al ser modalidad prepago se le permitirá </w:t>
            </w:r>
            <w:proofErr w:type="spellStart"/>
            <w:r w:rsidRPr="00611E95">
              <w:rPr>
                <w:rFonts w:ascii="Arial" w:hAnsi="Arial" w:cs="Arial"/>
                <w:b/>
              </w:rPr>
              <w:t>editarModalidadMedidor</w:t>
            </w:r>
            <w:proofErr w:type="spellEnd"/>
          </w:p>
          <w:p w14:paraId="4A3ECA1A" w14:textId="77777777" w:rsidR="000C1175" w:rsidRPr="00CF67FA" w:rsidRDefault="000C1175" w:rsidP="00D8174A">
            <w:pPr>
              <w:pStyle w:val="Prrafodelista"/>
              <w:jc w:val="both"/>
              <w:rPr>
                <w:rFonts w:ascii="Arial" w:hAnsi="Arial" w:cs="Arial"/>
                <w:bCs/>
              </w:rPr>
            </w:pPr>
          </w:p>
          <w:p w14:paraId="3A84236B" w14:textId="77777777" w:rsidR="00E759FF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792A4E43" w14:textId="77777777" w:rsidR="00611E95" w:rsidRDefault="00611E95" w:rsidP="00612C4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proofErr w:type="spellStart"/>
            <w:r w:rsidRPr="00611E95">
              <w:rPr>
                <w:rFonts w:ascii="Arial" w:hAnsi="Arial" w:cs="Arial"/>
                <w:b/>
              </w:rPr>
              <w:t>editarModalidadMedidor</w:t>
            </w:r>
            <w:proofErr w:type="spellEnd"/>
            <w:r w:rsidRPr="00CF67FA">
              <w:rPr>
                <w:rFonts w:ascii="Arial" w:hAnsi="Arial" w:cs="Arial"/>
                <w:bCs/>
              </w:rPr>
              <w:t xml:space="preserve"> </w:t>
            </w:r>
          </w:p>
          <w:p w14:paraId="6F6CC524" w14:textId="77777777" w:rsidR="00611E95" w:rsidRDefault="00611E95" w:rsidP="00611E95">
            <w:pPr>
              <w:ind w:left="360"/>
              <w:jc w:val="both"/>
              <w:rPr>
                <w:rFonts w:ascii="Arial" w:hAnsi="Arial" w:cs="Arial"/>
                <w:bCs/>
              </w:rPr>
            </w:pPr>
          </w:p>
          <w:p w14:paraId="5A0255B6" w14:textId="71AAD90C" w:rsidR="00E759FF" w:rsidRDefault="00E759FF" w:rsidP="00612C47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 xml:space="preserve">Al seleccionar esta opción el administrador/usuario podrá </w:t>
            </w:r>
            <w:r w:rsidR="00611E95">
              <w:rPr>
                <w:rFonts w:ascii="Arial" w:hAnsi="Arial" w:cs="Arial"/>
                <w:bCs/>
              </w:rPr>
              <w:t>escoger cualquiera de las siguientes opciones:</w:t>
            </w:r>
          </w:p>
          <w:p w14:paraId="42559546" w14:textId="77777777" w:rsidR="00611E95" w:rsidRDefault="00611E95" w:rsidP="00611E95">
            <w:pPr>
              <w:pStyle w:val="Prrafodelista"/>
              <w:ind w:left="1440"/>
              <w:jc w:val="both"/>
              <w:rPr>
                <w:rFonts w:ascii="Arial" w:hAnsi="Arial" w:cs="Arial"/>
                <w:bCs/>
              </w:rPr>
            </w:pPr>
          </w:p>
          <w:p w14:paraId="01D6E64A" w14:textId="72F984F2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  <w:proofErr w:type="spellStart"/>
            <w:r w:rsidRPr="00611E95">
              <w:rPr>
                <w:rFonts w:ascii="Arial" w:hAnsi="Arial" w:cs="Arial"/>
                <w:b/>
              </w:rPr>
              <w:t>verificarSaldoMedidor</w:t>
            </w:r>
            <w:proofErr w:type="spellEnd"/>
          </w:p>
          <w:p w14:paraId="696E24B5" w14:textId="41832A11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5FF1A0BF" w14:textId="7E972D6F" w:rsidR="00611E95" w:rsidRPr="00611E95" w:rsidRDefault="00611E95" w:rsidP="00611E95">
            <w:pPr>
              <w:ind w:left="1080"/>
              <w:jc w:val="both"/>
              <w:rPr>
                <w:rFonts w:ascii="Arial" w:hAnsi="Arial" w:cs="Arial"/>
                <w:bCs/>
              </w:rPr>
            </w:pPr>
            <w:proofErr w:type="gramStart"/>
            <w:r w:rsidRPr="00611E95">
              <w:rPr>
                <w:rFonts w:ascii="Arial" w:hAnsi="Arial" w:cs="Arial"/>
                <w:bCs/>
              </w:rPr>
              <w:t>al</w:t>
            </w:r>
            <w:proofErr w:type="gramEnd"/>
            <w:r w:rsidRPr="00611E95">
              <w:rPr>
                <w:rFonts w:ascii="Arial" w:hAnsi="Arial" w:cs="Arial"/>
                <w:bCs/>
              </w:rPr>
              <w:t xml:space="preserve"> escoger este módulo, le permitirá verificar el valor del saldo que posee dicho medidor.</w:t>
            </w:r>
          </w:p>
          <w:p w14:paraId="31810B4D" w14:textId="3E9B601D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69C31BE3" w14:textId="45C23997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resetearSaldoMedidor</w:t>
            </w:r>
            <w:proofErr w:type="spellEnd"/>
          </w:p>
          <w:p w14:paraId="472842A7" w14:textId="6E91D09D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6AFD0FF8" w14:textId="7A61B269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selecciona esta opción</w:t>
            </w:r>
          </w:p>
          <w:p w14:paraId="110653D8" w14:textId="1381E15E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selecciona el medidor</w:t>
            </w:r>
          </w:p>
          <w:p w14:paraId="6A3FA0E9" w14:textId="039559BA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el sistema envía el siguiente mensaje:</w:t>
            </w:r>
          </w:p>
          <w:p w14:paraId="7E015E43" w14:textId="46103702" w:rsidR="00611E95" w:rsidRP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“está seguro de realizar esta acción</w:t>
            </w:r>
            <w:proofErr w:type="gramStart"/>
            <w:r w:rsidRPr="00611E95">
              <w:rPr>
                <w:rFonts w:ascii="Arial" w:hAnsi="Arial" w:cs="Arial"/>
                <w:bCs/>
              </w:rPr>
              <w:t>?</w:t>
            </w:r>
            <w:proofErr w:type="gramEnd"/>
            <w:r w:rsidRPr="00611E95">
              <w:rPr>
                <w:rFonts w:ascii="Arial" w:hAnsi="Arial" w:cs="Arial"/>
                <w:bCs/>
              </w:rPr>
              <w:t>”</w:t>
            </w:r>
          </w:p>
          <w:p w14:paraId="49EEF66C" w14:textId="7ACF0CF0" w:rsid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</w:t>
            </w:r>
            <w:r>
              <w:rPr>
                <w:rFonts w:ascii="Arial" w:hAnsi="Arial" w:cs="Arial"/>
                <w:bCs/>
              </w:rPr>
              <w:t>I</w:t>
            </w:r>
            <w:r w:rsidRPr="00611E95">
              <w:rPr>
                <w:rFonts w:ascii="Arial" w:hAnsi="Arial" w:cs="Arial"/>
                <w:bCs/>
              </w:rPr>
              <w:t>: procede a realizar el reseteo del saldo del medidor seleccionado</w:t>
            </w:r>
          </w:p>
          <w:p w14:paraId="635CF2AB" w14:textId="771B33B2" w:rsid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NO: se cancela la acción</w:t>
            </w:r>
          </w:p>
          <w:p w14:paraId="699B2A0C" w14:textId="04DDA743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muestra mensaje de reseteo de saldo satisfactorio</w:t>
            </w:r>
          </w:p>
          <w:p w14:paraId="6DC1FAAE" w14:textId="45BAE32A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2DA9A923" w14:textId="56F650B0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cargarSaldoMedidor</w:t>
            </w:r>
            <w:proofErr w:type="spellEnd"/>
          </w:p>
          <w:p w14:paraId="42825A1C" w14:textId="1DC7CCC6" w:rsid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5E5D70B0" w14:textId="77777777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selecciona esta opción</w:t>
            </w:r>
          </w:p>
          <w:p w14:paraId="41B9019B" w14:textId="77777777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selecciona el medidor</w:t>
            </w:r>
          </w:p>
          <w:p w14:paraId="54D968A5" w14:textId="4FE778CE" w:rsid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el valor a cargar</w:t>
            </w:r>
          </w:p>
          <w:p w14:paraId="717F5FD6" w14:textId="44498E00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lastRenderedPageBreak/>
              <w:t>el sistema envía el siguiente mensaje:</w:t>
            </w:r>
          </w:p>
          <w:p w14:paraId="3E8C8E5A" w14:textId="77777777" w:rsidR="00611E95" w:rsidRP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“está seguro de realizar esta acción</w:t>
            </w:r>
            <w:proofErr w:type="gramStart"/>
            <w:r w:rsidRPr="00611E95">
              <w:rPr>
                <w:rFonts w:ascii="Arial" w:hAnsi="Arial" w:cs="Arial"/>
                <w:bCs/>
              </w:rPr>
              <w:t>?</w:t>
            </w:r>
            <w:proofErr w:type="gramEnd"/>
            <w:r w:rsidRPr="00611E95">
              <w:rPr>
                <w:rFonts w:ascii="Arial" w:hAnsi="Arial" w:cs="Arial"/>
                <w:bCs/>
              </w:rPr>
              <w:t>”</w:t>
            </w:r>
          </w:p>
          <w:p w14:paraId="313DE50B" w14:textId="63E18688" w:rsid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S</w:t>
            </w:r>
            <w:r>
              <w:rPr>
                <w:rFonts w:ascii="Arial" w:hAnsi="Arial" w:cs="Arial"/>
                <w:bCs/>
              </w:rPr>
              <w:t>I</w:t>
            </w:r>
            <w:r w:rsidRPr="00611E95">
              <w:rPr>
                <w:rFonts w:ascii="Arial" w:hAnsi="Arial" w:cs="Arial"/>
                <w:bCs/>
              </w:rPr>
              <w:t xml:space="preserve">: procede a realizar </w:t>
            </w:r>
            <w:r>
              <w:rPr>
                <w:rFonts w:ascii="Arial" w:hAnsi="Arial" w:cs="Arial"/>
                <w:bCs/>
              </w:rPr>
              <w:t>la carga</w:t>
            </w:r>
            <w:r w:rsidRPr="00611E95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del valor asignado</w:t>
            </w:r>
            <w:r w:rsidRPr="00611E95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al</w:t>
            </w:r>
            <w:r w:rsidRPr="00611E95">
              <w:rPr>
                <w:rFonts w:ascii="Arial" w:hAnsi="Arial" w:cs="Arial"/>
                <w:bCs/>
              </w:rPr>
              <w:t xml:space="preserve"> medidor seleccionado</w:t>
            </w:r>
          </w:p>
          <w:p w14:paraId="2E88A260" w14:textId="77777777" w:rsidR="00611E95" w:rsidRDefault="00611E95" w:rsidP="00611E95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NO: se cancela la acción</w:t>
            </w:r>
          </w:p>
          <w:p w14:paraId="4ACA0C60" w14:textId="74D2012A" w:rsidR="00611E95" w:rsidRPr="00611E95" w:rsidRDefault="00611E95" w:rsidP="00611E9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muestra mensaje de carga de saldo satisfactorio @valor </w:t>
            </w:r>
          </w:p>
          <w:p w14:paraId="1507914A" w14:textId="77777777" w:rsidR="00611E95" w:rsidRPr="00611E95" w:rsidRDefault="00611E95" w:rsidP="00611E95">
            <w:pPr>
              <w:ind w:left="1080"/>
              <w:jc w:val="both"/>
              <w:rPr>
                <w:rFonts w:ascii="Arial" w:hAnsi="Arial" w:cs="Arial"/>
                <w:b/>
              </w:rPr>
            </w:pPr>
          </w:p>
          <w:p w14:paraId="269F1065" w14:textId="77777777" w:rsidR="00E759FF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3F44AE09" w14:textId="77777777" w:rsidR="00E759FF" w:rsidRPr="002538B6" w:rsidRDefault="00E759FF" w:rsidP="00D8174A">
            <w:pPr>
              <w:jc w:val="both"/>
              <w:rPr>
                <w:rFonts w:ascii="Arial" w:hAnsi="Arial" w:cs="Arial"/>
                <w:bCs/>
              </w:rPr>
            </w:pPr>
          </w:p>
        </w:tc>
      </w:tr>
      <w:tr w:rsidR="00E759FF" w:rsidRPr="000463D8" w14:paraId="681CCFFD" w14:textId="77777777" w:rsidTr="00D8174A">
        <w:tc>
          <w:tcPr>
            <w:tcW w:w="804" w:type="dxa"/>
            <w:gridSpan w:val="2"/>
          </w:tcPr>
          <w:p w14:paraId="3D5F3228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813F7BC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01139A8D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E759FF" w:rsidRPr="000463D8" w14:paraId="1E309A74" w14:textId="77777777" w:rsidTr="00D8174A">
        <w:tc>
          <w:tcPr>
            <w:tcW w:w="9658" w:type="dxa"/>
            <w:gridSpan w:val="9"/>
          </w:tcPr>
          <w:p w14:paraId="346402AA" w14:textId="77777777" w:rsidR="00E759FF" w:rsidRPr="00CC2F74" w:rsidRDefault="00E759FF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C70C52" w14:textId="77777777" w:rsidR="00E759FF" w:rsidRPr="00684CDA" w:rsidRDefault="00E759FF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E759FF" w:rsidRPr="000463D8" w14:paraId="5B1FF72E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9A226F0" w14:textId="77777777" w:rsidR="00E759FF" w:rsidRPr="000463D8" w:rsidRDefault="00E759FF" w:rsidP="00D8174A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BC9402" w14:textId="77777777" w:rsidR="00E759FF" w:rsidRPr="000463D8" w:rsidRDefault="00E759FF" w:rsidP="00D8174A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987143A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E1FC684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FA0CD" w14:textId="77777777" w:rsidR="00E759FF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698B335" w14:textId="77777777" w:rsidR="00E759FF" w:rsidRPr="00684CDA" w:rsidRDefault="00E759FF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E759FF" w:rsidRPr="000463D8" w14:paraId="39754C18" w14:textId="77777777" w:rsidTr="00D8174A">
        <w:tc>
          <w:tcPr>
            <w:tcW w:w="804" w:type="dxa"/>
            <w:gridSpan w:val="2"/>
            <w:shd w:val="clear" w:color="auto" w:fill="D9D9D9"/>
          </w:tcPr>
          <w:p w14:paraId="745A9485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200B956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0D2FE60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E759FF" w:rsidRPr="000463D8" w14:paraId="334BA460" w14:textId="77777777" w:rsidTr="00D8174A">
        <w:tc>
          <w:tcPr>
            <w:tcW w:w="804" w:type="dxa"/>
            <w:gridSpan w:val="2"/>
          </w:tcPr>
          <w:p w14:paraId="63F4F66E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79ECABA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1D42992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E759FF" w:rsidRPr="000463D8" w14:paraId="00BAB67B" w14:textId="77777777" w:rsidTr="00D8174A">
        <w:tc>
          <w:tcPr>
            <w:tcW w:w="804" w:type="dxa"/>
            <w:gridSpan w:val="2"/>
          </w:tcPr>
          <w:p w14:paraId="77EDC4A6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779E02F9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03E4EF3D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E759FF" w:rsidRPr="000463D8" w14:paraId="00947454" w14:textId="77777777" w:rsidTr="00D8174A">
        <w:tc>
          <w:tcPr>
            <w:tcW w:w="9658" w:type="dxa"/>
            <w:gridSpan w:val="9"/>
          </w:tcPr>
          <w:p w14:paraId="15F72C75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6713895" w14:textId="77777777" w:rsidR="00E759FF" w:rsidRPr="000463D8" w:rsidRDefault="00E759FF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E759FF" w:rsidRPr="000463D8" w14:paraId="22B41087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3F5B2F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34017185" w14:textId="3968D1F7" w:rsidR="001B5652" w:rsidRDefault="001B5652" w:rsidP="001B5652">
            <w:pPr>
              <w:jc w:val="both"/>
              <w:rPr>
                <w:rFonts w:ascii="Arial" w:hAnsi="Arial" w:cs="Arial"/>
                <w:bCs/>
              </w:rPr>
            </w:pPr>
          </w:p>
          <w:p w14:paraId="054BC4E1" w14:textId="4D8DA1B7" w:rsidR="00D46FBF" w:rsidRDefault="00D46FBF" w:rsidP="001B5652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 debe activar el modo prepago para el medidor antes de configurar acciones prepago</w:t>
            </w:r>
          </w:p>
          <w:p w14:paraId="45357DD9" w14:textId="77777777" w:rsidR="00D46FBF" w:rsidRDefault="00D46FBF" w:rsidP="001B5652">
            <w:pPr>
              <w:jc w:val="both"/>
              <w:rPr>
                <w:rFonts w:ascii="Arial" w:hAnsi="Arial" w:cs="Arial"/>
                <w:bCs/>
              </w:rPr>
            </w:pPr>
          </w:p>
          <w:p w14:paraId="44E7E1DE" w14:textId="1980842D" w:rsidR="001B5652" w:rsidRPr="001B5652" w:rsidRDefault="001B5652" w:rsidP="001B5652">
            <w:pPr>
              <w:jc w:val="both"/>
              <w:rPr>
                <w:rFonts w:ascii="Arial" w:hAnsi="Arial" w:cs="Arial"/>
                <w:bCs/>
              </w:rPr>
            </w:pPr>
            <w:r w:rsidRPr="001B5652">
              <w:rPr>
                <w:rFonts w:ascii="Arial" w:hAnsi="Arial" w:cs="Arial"/>
                <w:bCs/>
              </w:rPr>
              <w:t>el sistema envía el siguiente mensaje</w:t>
            </w:r>
            <w:r>
              <w:rPr>
                <w:rFonts w:ascii="Arial" w:hAnsi="Arial" w:cs="Arial"/>
                <w:bCs/>
              </w:rPr>
              <w:t xml:space="preserve"> al resetear o cargar saldo de medidor</w:t>
            </w:r>
            <w:r w:rsidRPr="001B5652">
              <w:rPr>
                <w:rFonts w:ascii="Arial" w:hAnsi="Arial" w:cs="Arial"/>
                <w:bCs/>
              </w:rPr>
              <w:t>:</w:t>
            </w:r>
          </w:p>
          <w:p w14:paraId="0ED0E695" w14:textId="4569BCE5" w:rsidR="001B5652" w:rsidRDefault="001B5652" w:rsidP="001B5652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  <w:r w:rsidRPr="00611E95">
              <w:rPr>
                <w:rFonts w:ascii="Arial" w:hAnsi="Arial" w:cs="Arial"/>
                <w:bCs/>
              </w:rPr>
              <w:t>“está seguro de realizar esta acción</w:t>
            </w:r>
            <w:proofErr w:type="gramStart"/>
            <w:r w:rsidRPr="00611E95">
              <w:rPr>
                <w:rFonts w:ascii="Arial" w:hAnsi="Arial" w:cs="Arial"/>
                <w:bCs/>
              </w:rPr>
              <w:t>?</w:t>
            </w:r>
            <w:proofErr w:type="gram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Si</w:t>
            </w:r>
            <w:proofErr w:type="spellEnd"/>
            <w:r>
              <w:rPr>
                <w:rFonts w:ascii="Arial" w:hAnsi="Arial" w:cs="Arial"/>
                <w:bCs/>
              </w:rPr>
              <w:t>, no</w:t>
            </w:r>
            <w:r w:rsidRPr="00611E95">
              <w:rPr>
                <w:rFonts w:ascii="Arial" w:hAnsi="Arial" w:cs="Arial"/>
                <w:bCs/>
              </w:rPr>
              <w:t>”</w:t>
            </w:r>
          </w:p>
          <w:p w14:paraId="06FDFF6F" w14:textId="593CF14E" w:rsidR="001B5652" w:rsidRDefault="001B5652" w:rsidP="001B5652">
            <w:pPr>
              <w:pStyle w:val="Prrafodelista"/>
              <w:ind w:left="1800"/>
              <w:jc w:val="both"/>
              <w:rPr>
                <w:rFonts w:ascii="Arial" w:hAnsi="Arial" w:cs="Arial"/>
                <w:bCs/>
              </w:rPr>
            </w:pPr>
          </w:p>
          <w:p w14:paraId="12022F15" w14:textId="77777777" w:rsidR="001B5652" w:rsidRPr="001B5652" w:rsidRDefault="001B5652" w:rsidP="001B5652">
            <w:pPr>
              <w:jc w:val="both"/>
              <w:rPr>
                <w:rFonts w:ascii="Arial" w:hAnsi="Arial" w:cs="Arial"/>
                <w:bCs/>
              </w:rPr>
            </w:pPr>
          </w:p>
          <w:p w14:paraId="3BDD667A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</w:p>
          <w:p w14:paraId="37B12A64" w14:textId="77777777" w:rsidR="00E759FF" w:rsidRPr="002F1D15" w:rsidRDefault="00E759FF" w:rsidP="00D8174A">
            <w:pPr>
              <w:rPr>
                <w:rFonts w:ascii="Arial" w:hAnsi="Arial" w:cs="Arial"/>
                <w:b/>
              </w:rPr>
            </w:pPr>
          </w:p>
        </w:tc>
      </w:tr>
      <w:tr w:rsidR="00E759FF" w:rsidRPr="000463D8" w14:paraId="69E2671C" w14:textId="77777777" w:rsidTr="00D8174A">
        <w:tc>
          <w:tcPr>
            <w:tcW w:w="815" w:type="dxa"/>
            <w:gridSpan w:val="3"/>
            <w:shd w:val="clear" w:color="auto" w:fill="D9D9D9"/>
          </w:tcPr>
          <w:p w14:paraId="70EAC87B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7A1A14C9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559C57D5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E759FF" w:rsidRPr="000463D8" w14:paraId="6BA8CA5D" w14:textId="77777777" w:rsidTr="00D8174A">
        <w:tc>
          <w:tcPr>
            <w:tcW w:w="815" w:type="dxa"/>
            <w:gridSpan w:val="3"/>
          </w:tcPr>
          <w:p w14:paraId="2D9A8A1E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CB17EC9" w14:textId="77777777" w:rsidR="00E759FF" w:rsidRPr="001D0168" w:rsidRDefault="00E759FF" w:rsidP="00D817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059AF59" w14:textId="77777777" w:rsidR="00E759FF" w:rsidRPr="000463D8" w:rsidRDefault="00E759FF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E759FF" w:rsidRPr="000463D8" w14:paraId="5FFFF0D3" w14:textId="77777777" w:rsidTr="00D8174A">
        <w:tc>
          <w:tcPr>
            <w:tcW w:w="815" w:type="dxa"/>
            <w:gridSpan w:val="3"/>
          </w:tcPr>
          <w:p w14:paraId="4568343E" w14:textId="77777777" w:rsidR="00E759FF" w:rsidRPr="000463D8" w:rsidRDefault="00E759FF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9A8FC13" w14:textId="77777777" w:rsidR="00E759FF" w:rsidRPr="001D0168" w:rsidRDefault="00E759FF" w:rsidP="00D817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2DB3EAA" w14:textId="77777777" w:rsidR="00E759FF" w:rsidRPr="00C1111C" w:rsidRDefault="00E759FF" w:rsidP="00D8174A">
            <w:pPr>
              <w:jc w:val="both"/>
              <w:rPr>
                <w:rFonts w:ascii="Arial" w:hAnsi="Arial" w:cs="Arial"/>
              </w:rPr>
            </w:pPr>
          </w:p>
        </w:tc>
      </w:tr>
      <w:tr w:rsidR="00E759FF" w:rsidRPr="000463D8" w14:paraId="5272A046" w14:textId="77777777" w:rsidTr="00D8174A">
        <w:tc>
          <w:tcPr>
            <w:tcW w:w="9658" w:type="dxa"/>
            <w:gridSpan w:val="9"/>
          </w:tcPr>
          <w:p w14:paraId="78C6AC3C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8CA74FA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</w:p>
          <w:p w14:paraId="09F68C57" w14:textId="77777777" w:rsidR="00E759FF" w:rsidRPr="006C4B76" w:rsidRDefault="00E759FF" w:rsidP="00D8174A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E759FF" w:rsidRPr="000463D8" w14:paraId="26E5F4DE" w14:textId="77777777" w:rsidTr="00D8174A">
        <w:trPr>
          <w:trHeight w:val="637"/>
        </w:trPr>
        <w:tc>
          <w:tcPr>
            <w:tcW w:w="9658" w:type="dxa"/>
            <w:gridSpan w:val="9"/>
          </w:tcPr>
          <w:p w14:paraId="127B7FE3" w14:textId="77777777" w:rsidR="00E759FF" w:rsidRPr="0019297C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</w:tc>
      </w:tr>
      <w:tr w:rsidR="00E759FF" w:rsidRPr="000463D8" w14:paraId="6386B0EB" w14:textId="77777777" w:rsidTr="00D8174A">
        <w:trPr>
          <w:trHeight w:val="744"/>
        </w:trPr>
        <w:tc>
          <w:tcPr>
            <w:tcW w:w="9658" w:type="dxa"/>
            <w:gridSpan w:val="9"/>
          </w:tcPr>
          <w:p w14:paraId="5EEFB479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2CEB7F44" w14:textId="77777777" w:rsidR="00E759FF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617E3076" w14:textId="77777777" w:rsidR="00E759FF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161A20" w14:textId="1CD27978" w:rsidR="00E759FF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 xml:space="preserve">leer si el medidor </w:t>
            </w:r>
            <w:proofErr w:type="spellStart"/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>esta</w:t>
            </w:r>
            <w:proofErr w:type="spellEnd"/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 xml:space="preserve"> disponible en modalidad prepago</w:t>
            </w:r>
          </w:p>
          <w:p w14:paraId="07F50FC0" w14:textId="4A659120" w:rsidR="00E759FF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>resetear saldo del medidor</w:t>
            </w:r>
          </w:p>
          <w:p w14:paraId="5F69EF39" w14:textId="2708C0BE" w:rsidR="00E759FF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>cargar saldo del medidor</w:t>
            </w:r>
          </w:p>
          <w:p w14:paraId="7E0B3991" w14:textId="1A82433C" w:rsidR="00E759FF" w:rsidRPr="00851210" w:rsidRDefault="00E759FF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generar </w:t>
            </w:r>
            <w:r w:rsidR="001B5652">
              <w:rPr>
                <w:rFonts w:ascii="Arial" w:eastAsia="Arial Unicode MS" w:hAnsi="Arial" w:cs="Arial"/>
                <w:color w:val="0000FF"/>
                <w:lang w:val="es-ES"/>
              </w:rPr>
              <w:t>leer saldo del medidor</w:t>
            </w:r>
          </w:p>
          <w:p w14:paraId="0FAC640B" w14:textId="77777777" w:rsidR="00E759FF" w:rsidRPr="002B6FAA" w:rsidRDefault="00E759FF" w:rsidP="00D8174A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E759FF" w:rsidRPr="000463D8" w14:paraId="3DC6904B" w14:textId="77777777" w:rsidTr="00D8174A">
        <w:trPr>
          <w:trHeight w:val="609"/>
        </w:trPr>
        <w:tc>
          <w:tcPr>
            <w:tcW w:w="9658" w:type="dxa"/>
            <w:gridSpan w:val="9"/>
          </w:tcPr>
          <w:p w14:paraId="413E06AE" w14:textId="77777777" w:rsidR="00E759FF" w:rsidRDefault="00E759FF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3931CDA" w14:textId="77777777" w:rsidR="00E759FF" w:rsidRPr="00AD2D68" w:rsidRDefault="00E759FF" w:rsidP="00D8174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  <w:bookmarkStart w:id="27" w:name="_GoBack"/>
        <w:bookmarkEnd w:id="27"/>
      </w:tr>
    </w:tbl>
    <w:p w14:paraId="1CC9D916" w14:textId="60E2C7E1" w:rsidR="00E759FF" w:rsidRDefault="00E759FF" w:rsidP="00632B15">
      <w:pPr>
        <w:rPr>
          <w:szCs w:val="22"/>
        </w:rPr>
      </w:pPr>
    </w:p>
    <w:p w14:paraId="2D2DAC11" w14:textId="4733933B" w:rsidR="00324DE7" w:rsidRPr="00F51BC9" w:rsidRDefault="00335E6F" w:rsidP="00632B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Caso de uso 10</w:t>
      </w:r>
      <w:r w:rsidR="00F51BC9" w:rsidRPr="00F51BC9">
        <w:rPr>
          <w:bCs/>
          <w:sz w:val="24"/>
          <w:szCs w:val="24"/>
        </w:rPr>
        <w:t xml:space="preserve">: </w:t>
      </w:r>
      <w:r w:rsidR="00324DE7" w:rsidRPr="00F51BC9">
        <w:rPr>
          <w:bCs/>
          <w:sz w:val="24"/>
          <w:szCs w:val="24"/>
        </w:rPr>
        <w:t>CREAR USUARIO</w:t>
      </w:r>
    </w:p>
    <w:p w14:paraId="06A9794E" w14:textId="2E9F4B53" w:rsidR="00553288" w:rsidRDefault="00553288" w:rsidP="00632B15">
      <w:pPr>
        <w:rPr>
          <w:b/>
          <w:bCs/>
          <w:szCs w:val="22"/>
        </w:rPr>
      </w:pPr>
    </w:p>
    <w:p w14:paraId="30198C84" w14:textId="589BE4A9" w:rsidR="00553288" w:rsidRPr="00324DE7" w:rsidRDefault="0036596E" w:rsidP="00632B15">
      <w:pPr>
        <w:rPr>
          <w:b/>
          <w:bCs/>
          <w:szCs w:val="22"/>
        </w:rPr>
      </w:pPr>
      <w:r>
        <w:rPr>
          <w:noProof/>
          <w:lang w:eastAsia="es-CO"/>
        </w:rPr>
        <w:drawing>
          <wp:inline distT="0" distB="0" distL="0" distR="0" wp14:anchorId="55382441" wp14:editId="7A00711D">
            <wp:extent cx="6726739" cy="367886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206" cy="36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5DC1" w14:textId="0911765A" w:rsidR="00324DE7" w:rsidRDefault="00324DE7" w:rsidP="00632B15">
      <w:pPr>
        <w:rPr>
          <w:szCs w:val="22"/>
        </w:rPr>
      </w:pPr>
    </w:p>
    <w:p w14:paraId="7DF6022E" w14:textId="61BE9459" w:rsidR="00553288" w:rsidRDefault="00553288" w:rsidP="00632B15">
      <w:pPr>
        <w:rPr>
          <w:szCs w:val="22"/>
        </w:rPr>
      </w:pPr>
    </w:p>
    <w:p w14:paraId="674DFB10" w14:textId="35A581C2" w:rsidR="00553288" w:rsidRDefault="00553288" w:rsidP="00632B15">
      <w:pPr>
        <w:rPr>
          <w:szCs w:val="22"/>
        </w:rPr>
      </w:pPr>
    </w:p>
    <w:p w14:paraId="296FCD5D" w14:textId="4126331D" w:rsidR="00553288" w:rsidRDefault="00553288" w:rsidP="00632B15">
      <w:pPr>
        <w:rPr>
          <w:szCs w:val="22"/>
        </w:rPr>
      </w:pPr>
    </w:p>
    <w:p w14:paraId="7183C091" w14:textId="77777777" w:rsidR="00553288" w:rsidRDefault="00553288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324DE7" w:rsidRPr="000463D8" w14:paraId="2DCA561A" w14:textId="77777777" w:rsidTr="00D8174A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65369BD3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B04E503" w14:textId="52554653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1</w:t>
            </w:r>
            <w:r w:rsidR="00335E6F">
              <w:rPr>
                <w:rFonts w:ascii="Arial" w:hAnsi="Arial" w:cs="Arial"/>
                <w:color w:val="0000FF"/>
              </w:rPr>
              <w:t>0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5D28B7F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93E2DB9" w14:textId="16C92403" w:rsidR="00324DE7" w:rsidRDefault="00324DE7" w:rsidP="00D8174A">
            <w:pPr>
              <w:rPr>
                <w:szCs w:val="22"/>
              </w:rPr>
            </w:pPr>
            <w:r>
              <w:rPr>
                <w:szCs w:val="22"/>
              </w:rPr>
              <w:t>CREAR USUARIO</w:t>
            </w:r>
          </w:p>
          <w:p w14:paraId="616D00F3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</w:p>
        </w:tc>
      </w:tr>
      <w:tr w:rsidR="00324DE7" w:rsidRPr="000463D8" w14:paraId="15E5C654" w14:textId="77777777" w:rsidTr="00D8174A">
        <w:tc>
          <w:tcPr>
            <w:tcW w:w="6485" w:type="dxa"/>
            <w:gridSpan w:val="8"/>
          </w:tcPr>
          <w:p w14:paraId="4655E588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53742F" w14:textId="77777777" w:rsidR="00324DE7" w:rsidRPr="00FA4470" w:rsidRDefault="00324DE7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649D30D9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D67E5BF" w14:textId="77777777" w:rsidR="00324DE7" w:rsidRPr="000463D8" w:rsidRDefault="00324DE7" w:rsidP="00D8174A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324DE7" w:rsidRPr="000463D8" w14:paraId="67CB2E8D" w14:textId="77777777" w:rsidTr="00D8174A">
        <w:tc>
          <w:tcPr>
            <w:tcW w:w="9658" w:type="dxa"/>
            <w:gridSpan w:val="9"/>
          </w:tcPr>
          <w:p w14:paraId="2AF63465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244E327" w14:textId="77777777" w:rsidR="00324DE7" w:rsidRPr="00A80A1A" w:rsidRDefault="00324DE7" w:rsidP="00D8174A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</w:tc>
      </w:tr>
      <w:tr w:rsidR="00324DE7" w:rsidRPr="000463D8" w14:paraId="6DE3C7B7" w14:textId="77777777" w:rsidTr="00D8174A">
        <w:tc>
          <w:tcPr>
            <w:tcW w:w="9658" w:type="dxa"/>
            <w:gridSpan w:val="9"/>
          </w:tcPr>
          <w:p w14:paraId="78C5B9D3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5476D55A" w14:textId="77777777" w:rsidR="00324DE7" w:rsidRPr="00A80A1A" w:rsidRDefault="00324DE7" w:rsidP="00612C47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Administrador</w:t>
            </w:r>
          </w:p>
        </w:tc>
      </w:tr>
      <w:tr w:rsidR="00324DE7" w:rsidRPr="000463D8" w14:paraId="5D5744D0" w14:textId="77777777" w:rsidTr="00D8174A">
        <w:tc>
          <w:tcPr>
            <w:tcW w:w="9658" w:type="dxa"/>
            <w:gridSpan w:val="9"/>
          </w:tcPr>
          <w:p w14:paraId="5671B882" w14:textId="77777777" w:rsidR="00324DE7" w:rsidRPr="00A80A1A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3C024F9" w14:textId="3D7749DA" w:rsidR="00324DE7" w:rsidRPr="00A80A1A" w:rsidRDefault="00324DE7" w:rsidP="00D8174A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</w:tc>
      </w:tr>
      <w:tr w:rsidR="00324DE7" w:rsidRPr="000463D8" w14:paraId="592014B9" w14:textId="77777777" w:rsidTr="00D8174A">
        <w:tc>
          <w:tcPr>
            <w:tcW w:w="9658" w:type="dxa"/>
            <w:gridSpan w:val="9"/>
          </w:tcPr>
          <w:p w14:paraId="77F7D007" w14:textId="77777777" w:rsidR="00324DE7" w:rsidRPr="00A80A1A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1E563822" w14:textId="77777777" w:rsidR="00324DE7" w:rsidRDefault="00324DE7" w:rsidP="00D8174A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Creación de usuarios del sistema</w:t>
            </w:r>
          </w:p>
          <w:p w14:paraId="78F48F08" w14:textId="52F50F3B" w:rsidR="00324DE7" w:rsidRPr="003D1FAD" w:rsidRDefault="00324DE7" w:rsidP="00D8174A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324DE7" w:rsidRPr="000463D8" w14:paraId="5BC594FF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3EC7EFEC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74C0E19" w14:textId="77777777" w:rsidR="00324DE7" w:rsidRPr="00A80A1A" w:rsidRDefault="00324DE7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324DE7" w:rsidRPr="009B2573" w14:paraId="1435FBB3" w14:textId="77777777" w:rsidTr="00D8174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5F1D227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9180200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911A00D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324DE7" w:rsidRPr="009B2573" w14:paraId="13CA671A" w14:textId="77777777" w:rsidTr="00D8174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605C7DC" w14:textId="77777777" w:rsidR="00324DE7" w:rsidRPr="00F4293F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D9C6F2C" w14:textId="77777777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1EA0F" w14:textId="77777777" w:rsidR="00324DE7" w:rsidRPr="00A80A1A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5D440D" w14:textId="503D1A05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USUARIOS</w:t>
            </w:r>
          </w:p>
          <w:p w14:paraId="531C1C24" w14:textId="78706140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324DE7" w14:paraId="59B19D0C" w14:textId="77777777" w:rsidTr="00324DE7">
              <w:tc>
                <w:tcPr>
                  <w:tcW w:w="2071" w:type="dxa"/>
                </w:tcPr>
                <w:p w14:paraId="6D96419D" w14:textId="5A213032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ID_usuario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38601926" w14:textId="58861416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(único)</w:t>
                  </w:r>
                </w:p>
              </w:tc>
            </w:tr>
            <w:tr w:rsidR="00324DE7" w14:paraId="61D63D17" w14:textId="77777777" w:rsidTr="00324DE7">
              <w:tc>
                <w:tcPr>
                  <w:tcW w:w="2071" w:type="dxa"/>
                </w:tcPr>
                <w:p w14:paraId="0DE2B1D3" w14:textId="2165EFAB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Nombre_usuario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4CCCA4AC" w14:textId="14CB616A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324DE7" w14:paraId="1E86C119" w14:textId="77777777" w:rsidTr="00324DE7">
              <w:tc>
                <w:tcPr>
                  <w:tcW w:w="2071" w:type="dxa"/>
                </w:tcPr>
                <w:p w14:paraId="72F276B1" w14:textId="223A381D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Cedula_usuario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5AC04E40" w14:textId="07725FFC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324DE7" w14:paraId="5E7506D4" w14:textId="77777777" w:rsidTr="00324DE7">
              <w:tc>
                <w:tcPr>
                  <w:tcW w:w="2071" w:type="dxa"/>
                </w:tcPr>
                <w:p w14:paraId="32AA9960" w14:textId="4CDB84F5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Rol_usuario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55CAC1AE" w14:textId="756C220A" w:rsidR="00324DE7" w:rsidRDefault="00324DE7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324DE7" w14:paraId="43C9426A" w14:textId="77777777" w:rsidTr="00324DE7">
              <w:tc>
                <w:tcPr>
                  <w:tcW w:w="2071" w:type="dxa"/>
                </w:tcPr>
                <w:p w14:paraId="7FDE7EBD" w14:textId="7416C458" w:rsidR="00324DE7" w:rsidRDefault="0076421F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Estado_usuario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15B10994" w14:textId="7AEAA55F" w:rsidR="00324DE7" w:rsidRDefault="0076421F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76421F" w14:paraId="69F031E5" w14:textId="77777777" w:rsidTr="00324DE7">
              <w:tc>
                <w:tcPr>
                  <w:tcW w:w="2071" w:type="dxa"/>
                </w:tcPr>
                <w:p w14:paraId="69A3ED22" w14:textId="77777777" w:rsidR="0076421F" w:rsidRDefault="0076421F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50CD2ACF" w14:textId="77777777" w:rsidR="0076421F" w:rsidRDefault="0076421F" w:rsidP="00D8174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0A4FBBBB" w14:textId="77777777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087147" w14:textId="77777777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3C7F013" w14:textId="77777777" w:rsidR="00324DE7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851E7D6" w14:textId="77777777" w:rsidR="00324DE7" w:rsidRPr="006F75C5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937DBE7" w14:textId="77777777" w:rsidR="00324DE7" w:rsidRPr="00D03F51" w:rsidRDefault="00324DE7" w:rsidP="00D8174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EFBFA9F" w14:textId="77777777" w:rsidR="00324DE7" w:rsidRPr="00214CA5" w:rsidRDefault="00324DE7" w:rsidP="00D8174A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324DE7" w:rsidRPr="000463D8" w14:paraId="39FC2C8B" w14:textId="77777777" w:rsidTr="00D8174A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6E212E8" w14:textId="77777777" w:rsidR="00324DE7" w:rsidRPr="00F4293F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324DE7" w:rsidRPr="009B2573" w14:paraId="6DC72BDA" w14:textId="77777777" w:rsidTr="00D8174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45974E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ACA57C2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F95B82B" w14:textId="77777777" w:rsidR="00324DE7" w:rsidRPr="009B2573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324DE7" w:rsidRPr="009B2573" w14:paraId="5BD7C924" w14:textId="77777777" w:rsidTr="00D8174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CEA290F" w14:textId="77777777" w:rsidR="00324DE7" w:rsidRPr="009B2573" w:rsidRDefault="00324DE7" w:rsidP="00D8174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0E35D66E" w14:textId="77777777" w:rsidR="00324DE7" w:rsidRPr="009B2573" w:rsidRDefault="00324DE7" w:rsidP="00D8174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426FF35B" w14:textId="77777777" w:rsidR="00324DE7" w:rsidRPr="00236317" w:rsidRDefault="00324DE7" w:rsidP="00D8174A">
            <w:pPr>
              <w:spacing w:line="240" w:lineRule="auto"/>
              <w:rPr>
                <w:rFonts w:ascii="Arial" w:hAnsi="Arial" w:cs="Arial"/>
                <w:i/>
                <w:color w:val="800000"/>
              </w:rPr>
            </w:pPr>
          </w:p>
        </w:tc>
      </w:tr>
      <w:tr w:rsidR="00324DE7" w:rsidRPr="000463D8" w14:paraId="0BB91ECF" w14:textId="77777777" w:rsidTr="00D8174A">
        <w:tc>
          <w:tcPr>
            <w:tcW w:w="9658" w:type="dxa"/>
            <w:gridSpan w:val="9"/>
          </w:tcPr>
          <w:p w14:paraId="1338C08D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3C35064D" w14:textId="77777777" w:rsidR="00643133" w:rsidRDefault="00643133" w:rsidP="00D8174A">
            <w:pPr>
              <w:rPr>
                <w:rFonts w:ascii="Arial" w:hAnsi="Arial" w:cs="Arial"/>
                <w:b/>
              </w:rPr>
            </w:pPr>
          </w:p>
          <w:p w14:paraId="1B8F3BC3" w14:textId="78651797" w:rsidR="00643133" w:rsidRDefault="00643133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Para crear usuarios e ingresar al módulo de administración de usuarios se debe tener permisos necesarios, de lo contrario no podrá ver el módulo.</w:t>
            </w:r>
          </w:p>
          <w:p w14:paraId="004C572E" w14:textId="03B6EC2D" w:rsidR="00643133" w:rsidRPr="0075343E" w:rsidRDefault="00643133" w:rsidP="00D8174A">
            <w:pPr>
              <w:rPr>
                <w:rFonts w:ascii="Arial" w:hAnsi="Arial" w:cs="Arial"/>
                <w:b/>
              </w:rPr>
            </w:pPr>
          </w:p>
        </w:tc>
      </w:tr>
      <w:tr w:rsidR="00324DE7" w:rsidRPr="000463D8" w14:paraId="5EF5FEEF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7DFAD49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3B07B9AE" w14:textId="77777777" w:rsidR="00324DE7" w:rsidRPr="00946062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26B0F8B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401E56" w14:textId="24F5CC0D" w:rsidR="00324DE7" w:rsidRDefault="00553288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permitirá crear usuarios para los sistemas externos propios de INPETEL CLOUD</w:t>
            </w:r>
          </w:p>
          <w:p w14:paraId="46D8B716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F4ABC6" w14:textId="47E238C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450346E5" wp14:editId="4CA8FCDE">
                  <wp:extent cx="3366715" cy="2034926"/>
                  <wp:effectExtent l="76200" t="0" r="81915" b="0"/>
                  <wp:docPr id="121" name="Diagrama 12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9" r:lo="rId180" r:qs="rId181" r:cs="rId182"/>
                    </a:graphicData>
                  </a:graphic>
                </wp:inline>
              </w:drawing>
            </w:r>
          </w:p>
          <w:p w14:paraId="7F6E8A2A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B77927" w14:textId="4FAB302E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A994DD3" wp14:editId="3EB813E2">
                  <wp:extent cx="4710485" cy="2227663"/>
                  <wp:effectExtent l="76200" t="0" r="71120" b="0"/>
                  <wp:docPr id="122" name="Diagrama 12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84" r:lo="rId185" r:qs="rId186" r:cs="rId187"/>
                    </a:graphicData>
                  </a:graphic>
                </wp:inline>
              </w:drawing>
            </w:r>
            <w:r w:rsidR="00553288">
              <w:rPr>
                <w:noProof/>
                <w:lang w:eastAsia="es-CO"/>
              </w:rPr>
              <w:drawing>
                <wp:inline distT="0" distB="0" distL="0" distR="0" wp14:anchorId="75642FE5" wp14:editId="3987DD2A">
                  <wp:extent cx="5505893" cy="2402959"/>
                  <wp:effectExtent l="76200" t="0" r="76200" b="0"/>
                  <wp:docPr id="125" name="Diagrama 12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89" r:lo="rId190" r:qs="rId191" r:cs="rId192"/>
                    </a:graphicData>
                  </a:graphic>
                </wp:inline>
              </w:drawing>
            </w:r>
          </w:p>
          <w:p w14:paraId="6FAF9C5D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F0E9BC3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7A6AF9" w14:textId="77777777" w:rsidR="00324DE7" w:rsidRPr="00BB1AF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691D9" w14:textId="77777777" w:rsidR="00324DE7" w:rsidRPr="00DE4ABE" w:rsidRDefault="00324DE7" w:rsidP="00D8174A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324DE7" w:rsidRPr="000463D8" w14:paraId="2A970564" w14:textId="77777777" w:rsidTr="00D8174A">
        <w:tc>
          <w:tcPr>
            <w:tcW w:w="804" w:type="dxa"/>
            <w:gridSpan w:val="2"/>
            <w:shd w:val="clear" w:color="auto" w:fill="D9D9D9"/>
          </w:tcPr>
          <w:p w14:paraId="1E41ED25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2336182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830937D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324DE7" w:rsidRPr="000463D8" w14:paraId="1949AA98" w14:textId="77777777" w:rsidTr="00D8174A">
        <w:tc>
          <w:tcPr>
            <w:tcW w:w="804" w:type="dxa"/>
            <w:gridSpan w:val="2"/>
          </w:tcPr>
          <w:p w14:paraId="7EB6A524" w14:textId="77777777" w:rsidR="00324DE7" w:rsidRPr="006779C3" w:rsidRDefault="00324DE7" w:rsidP="00D8174A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2C6445F" w14:textId="77777777" w:rsidR="00324DE7" w:rsidRDefault="00324DE7" w:rsidP="00D8174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  <w:p w14:paraId="3FEA51C9" w14:textId="7414A627" w:rsidR="0036596E" w:rsidRPr="006779C3" w:rsidRDefault="0036596E" w:rsidP="00D8174A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2"/>
          </w:tcPr>
          <w:p w14:paraId="0DAAD986" w14:textId="11C18515" w:rsidR="00324DE7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crearUsuario</w:t>
            </w:r>
            <w:proofErr w:type="spellEnd"/>
          </w:p>
          <w:p w14:paraId="481B2F20" w14:textId="55EBB6D1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4ED141BF" w14:textId="4533A094" w:rsidR="0036596E" w:rsidRP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proofErr w:type="gramStart"/>
            <w:r w:rsidRPr="0036596E">
              <w:rPr>
                <w:rFonts w:ascii="Arial" w:hAnsi="Arial" w:cs="Arial"/>
                <w:bCs/>
              </w:rPr>
              <w:t>el</w:t>
            </w:r>
            <w:proofErr w:type="gramEnd"/>
            <w:r w:rsidRPr="0036596E">
              <w:rPr>
                <w:rFonts w:ascii="Arial" w:hAnsi="Arial" w:cs="Arial"/>
                <w:bCs/>
              </w:rPr>
              <w:t xml:space="preserve"> usuario con privilegios de crear usuarios tendrá la opción de crear el usuario que desee, ingresando al </w:t>
            </w:r>
            <w:r w:rsidR="00D3258C" w:rsidRPr="0036596E">
              <w:rPr>
                <w:rFonts w:ascii="Arial" w:hAnsi="Arial" w:cs="Arial"/>
                <w:bCs/>
              </w:rPr>
              <w:t>módulo</w:t>
            </w:r>
            <w:r w:rsidRPr="0036596E">
              <w:rPr>
                <w:rFonts w:ascii="Arial" w:hAnsi="Arial" w:cs="Arial"/>
                <w:bCs/>
              </w:rPr>
              <w:t xml:space="preserve"> de</w:t>
            </w:r>
            <w:r>
              <w:rPr>
                <w:rFonts w:ascii="Arial" w:hAnsi="Arial" w:cs="Arial"/>
                <w:b/>
              </w:rPr>
              <w:t xml:space="preserve"> crear usuarios, </w:t>
            </w:r>
            <w:r>
              <w:rPr>
                <w:rFonts w:ascii="Arial" w:hAnsi="Arial" w:cs="Arial"/>
                <w:bCs/>
              </w:rPr>
              <w:t>otorgándole los roles y permisos necesarios que requiera.</w:t>
            </w:r>
          </w:p>
          <w:p w14:paraId="6E67A59F" w14:textId="77777777" w:rsidR="00324DE7" w:rsidRPr="002538B6" w:rsidRDefault="00324DE7" w:rsidP="00D8174A">
            <w:pPr>
              <w:jc w:val="both"/>
              <w:rPr>
                <w:rFonts w:ascii="Arial" w:hAnsi="Arial" w:cs="Arial"/>
                <w:bCs/>
              </w:rPr>
            </w:pPr>
          </w:p>
        </w:tc>
      </w:tr>
      <w:tr w:rsidR="00324DE7" w:rsidRPr="000463D8" w14:paraId="1C51ABAB" w14:textId="77777777" w:rsidTr="00D8174A">
        <w:tc>
          <w:tcPr>
            <w:tcW w:w="804" w:type="dxa"/>
            <w:gridSpan w:val="2"/>
          </w:tcPr>
          <w:p w14:paraId="3A223700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4DA4D42A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535AAA5A" w14:textId="77777777" w:rsidR="00324DE7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consultarUsuario</w:t>
            </w:r>
            <w:proofErr w:type="spellEnd"/>
          </w:p>
          <w:p w14:paraId="15F6DC9F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18E5607F" w14:textId="1532CD98" w:rsid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1 el usuario con privilegios de crear usuarios tendrá la opción de ver los usuarios registrados en el sistema, sus atributos y su estado, en el módulo de </w:t>
            </w:r>
            <w:proofErr w:type="spellStart"/>
            <w:r w:rsidRPr="0036596E">
              <w:rPr>
                <w:rFonts w:ascii="Arial" w:hAnsi="Arial" w:cs="Arial"/>
                <w:b/>
              </w:rPr>
              <w:t>ConsultarUsuario</w:t>
            </w:r>
            <w:proofErr w:type="spellEnd"/>
            <w:r>
              <w:rPr>
                <w:rFonts w:ascii="Arial" w:hAnsi="Arial" w:cs="Arial"/>
                <w:bCs/>
              </w:rPr>
              <w:t>,</w:t>
            </w:r>
          </w:p>
          <w:p w14:paraId="32C9C0A7" w14:textId="77777777" w:rsid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</w:p>
          <w:p w14:paraId="3E68FB3A" w14:textId="77777777" w:rsid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 al seleccionar el usuario que desea tendrá la opción de ver dichos atributos y cambiar el estado del usuario si así lo desea.</w:t>
            </w:r>
          </w:p>
          <w:p w14:paraId="6AC5169E" w14:textId="77777777" w:rsid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</w:p>
          <w:p w14:paraId="1D3A1C4B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 w:rsidRPr="0036596E">
              <w:rPr>
                <w:rFonts w:ascii="Arial" w:hAnsi="Arial" w:cs="Arial"/>
                <w:b/>
              </w:rPr>
              <w:t>editarUsuario</w:t>
            </w:r>
            <w:proofErr w:type="spellEnd"/>
          </w:p>
          <w:p w14:paraId="401F7BDA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4835AABB" w14:textId="77777777" w:rsidR="0036596E" w:rsidRPr="00643133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r w:rsidRPr="00643133">
              <w:rPr>
                <w:rFonts w:ascii="Arial" w:hAnsi="Arial" w:cs="Arial"/>
                <w:bCs/>
              </w:rPr>
              <w:t>luego de seleccionar el usuario, se podrá editar dicho usuario permitiéndole realizar las siguientes acciones:</w:t>
            </w:r>
          </w:p>
          <w:p w14:paraId="31CA6EB4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</w:p>
          <w:p w14:paraId="3EEF9611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bloquearUsuario</w:t>
            </w:r>
            <w:proofErr w:type="spellEnd"/>
            <w:r>
              <w:rPr>
                <w:rFonts w:ascii="Arial" w:hAnsi="Arial" w:cs="Arial"/>
                <w:b/>
              </w:rPr>
              <w:t>:</w:t>
            </w:r>
          </w:p>
          <w:p w14:paraId="4DA2C9E9" w14:textId="4E6B2C55" w:rsidR="0036596E" w:rsidRP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proofErr w:type="gramStart"/>
            <w:r w:rsidRPr="0036596E">
              <w:rPr>
                <w:rFonts w:ascii="Arial" w:hAnsi="Arial" w:cs="Arial"/>
                <w:bCs/>
              </w:rPr>
              <w:t>se</w:t>
            </w:r>
            <w:proofErr w:type="gramEnd"/>
            <w:r w:rsidRPr="0036596E">
              <w:rPr>
                <w:rFonts w:ascii="Arial" w:hAnsi="Arial" w:cs="Arial"/>
                <w:bCs/>
              </w:rPr>
              <w:t xml:space="preserve"> permite bloquear el usuario, restringiéndole el ingreso al sistema. En caso de falta grave.</w:t>
            </w:r>
          </w:p>
          <w:p w14:paraId="1956635D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inhactivarUsuario</w:t>
            </w:r>
            <w:proofErr w:type="spellEnd"/>
          </w:p>
          <w:p w14:paraId="45BB2A1E" w14:textId="77777777" w:rsidR="0036596E" w:rsidRDefault="0036596E" w:rsidP="00D8174A">
            <w:pPr>
              <w:jc w:val="both"/>
              <w:rPr>
                <w:rFonts w:ascii="Arial" w:hAnsi="Arial" w:cs="Arial"/>
                <w:bCs/>
              </w:rPr>
            </w:pPr>
            <w:proofErr w:type="gramStart"/>
            <w:r w:rsidRPr="0036596E">
              <w:rPr>
                <w:rFonts w:ascii="Arial" w:hAnsi="Arial" w:cs="Arial"/>
                <w:bCs/>
              </w:rPr>
              <w:t>se</w:t>
            </w:r>
            <w:proofErr w:type="gramEnd"/>
            <w:r w:rsidRPr="0036596E">
              <w:rPr>
                <w:rFonts w:ascii="Arial" w:hAnsi="Arial" w:cs="Arial"/>
                <w:bCs/>
              </w:rPr>
              <w:t xml:space="preserve"> permite inactivar el usuario restringiéndole temporalmente el acceso al sistema en caso de ausencia laboral.</w:t>
            </w:r>
          </w:p>
          <w:p w14:paraId="4F45404A" w14:textId="77777777" w:rsidR="0036596E" w:rsidRDefault="0036596E" w:rsidP="00D8174A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 w:rsidRPr="0036596E">
              <w:rPr>
                <w:rFonts w:ascii="Arial" w:hAnsi="Arial" w:cs="Arial"/>
                <w:b/>
              </w:rPr>
              <w:t>activarUsuario</w:t>
            </w:r>
            <w:proofErr w:type="spellEnd"/>
          </w:p>
          <w:p w14:paraId="476C2EF1" w14:textId="35E5D926" w:rsidR="00643133" w:rsidRPr="00643133" w:rsidRDefault="00643133" w:rsidP="00D8174A">
            <w:pPr>
              <w:jc w:val="both"/>
              <w:rPr>
                <w:rFonts w:ascii="Arial" w:hAnsi="Arial" w:cs="Arial"/>
                <w:bCs/>
              </w:rPr>
            </w:pPr>
            <w:r w:rsidRPr="00643133">
              <w:rPr>
                <w:rFonts w:ascii="Arial" w:hAnsi="Arial" w:cs="Arial"/>
                <w:bCs/>
              </w:rPr>
              <w:t>se permite activar el usuario que en su estado este bloqueado o inactivo</w:t>
            </w:r>
          </w:p>
        </w:tc>
      </w:tr>
      <w:tr w:rsidR="00324DE7" w:rsidRPr="000463D8" w14:paraId="00CC89E5" w14:textId="77777777" w:rsidTr="00D8174A">
        <w:tc>
          <w:tcPr>
            <w:tcW w:w="9658" w:type="dxa"/>
            <w:gridSpan w:val="9"/>
          </w:tcPr>
          <w:p w14:paraId="043389FA" w14:textId="77777777" w:rsidR="00324DE7" w:rsidRPr="00CC2F74" w:rsidRDefault="00324DE7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84100E7" w14:textId="77777777" w:rsidR="00324DE7" w:rsidRPr="00684CDA" w:rsidRDefault="00324DE7" w:rsidP="00D8174A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324DE7" w:rsidRPr="000463D8" w14:paraId="650F8576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1D2BFDA" w14:textId="77777777" w:rsidR="00324DE7" w:rsidRPr="000463D8" w:rsidRDefault="00324DE7" w:rsidP="00D8174A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4D16E7BC" w14:textId="77777777" w:rsidR="00324DE7" w:rsidRPr="000463D8" w:rsidRDefault="00324DE7" w:rsidP="00D8174A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2C4FEED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A748597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5D43D" w14:textId="77777777" w:rsidR="00324DE7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31C059A" w14:textId="77777777" w:rsidR="00324DE7" w:rsidRPr="00684CDA" w:rsidRDefault="00324DE7" w:rsidP="00D8174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324DE7" w:rsidRPr="000463D8" w14:paraId="7D5F56F2" w14:textId="77777777" w:rsidTr="00D8174A">
        <w:tc>
          <w:tcPr>
            <w:tcW w:w="804" w:type="dxa"/>
            <w:gridSpan w:val="2"/>
            <w:shd w:val="clear" w:color="auto" w:fill="D9D9D9"/>
          </w:tcPr>
          <w:p w14:paraId="1F7FF9A1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0B986657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9ACAB4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324DE7" w:rsidRPr="000463D8" w14:paraId="2EA6CF02" w14:textId="77777777" w:rsidTr="00D8174A">
        <w:tc>
          <w:tcPr>
            <w:tcW w:w="804" w:type="dxa"/>
            <w:gridSpan w:val="2"/>
          </w:tcPr>
          <w:p w14:paraId="4D976FFC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5AFE9F1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08AEA2C3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324DE7" w:rsidRPr="000463D8" w14:paraId="5BC864A1" w14:textId="77777777" w:rsidTr="00D8174A">
        <w:tc>
          <w:tcPr>
            <w:tcW w:w="804" w:type="dxa"/>
            <w:gridSpan w:val="2"/>
          </w:tcPr>
          <w:p w14:paraId="50605418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A870ACB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5BAB4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324DE7" w:rsidRPr="000463D8" w14:paraId="496BCC21" w14:textId="77777777" w:rsidTr="00D8174A">
        <w:tc>
          <w:tcPr>
            <w:tcW w:w="9658" w:type="dxa"/>
            <w:gridSpan w:val="9"/>
          </w:tcPr>
          <w:p w14:paraId="31C95B24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4BA4813" w14:textId="77777777" w:rsidR="00324DE7" w:rsidRPr="000463D8" w:rsidRDefault="00324DE7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324DE7" w:rsidRPr="000463D8" w14:paraId="073282F3" w14:textId="77777777" w:rsidTr="00D8174A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782F5EA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85BE8DB" w14:textId="699BD469" w:rsidR="00324DE7" w:rsidRDefault="00324DE7" w:rsidP="00D8174A">
            <w:pPr>
              <w:rPr>
                <w:rFonts w:ascii="Arial" w:hAnsi="Arial" w:cs="Arial"/>
                <w:b/>
              </w:rPr>
            </w:pPr>
          </w:p>
          <w:p w14:paraId="1A30A2D4" w14:textId="4D4051DA" w:rsidR="00643133" w:rsidRDefault="00643133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Confirmación de bloqueo o inactivación del usuario</w:t>
            </w:r>
          </w:p>
          <w:p w14:paraId="3790F1E3" w14:textId="4E9C5533" w:rsidR="00643133" w:rsidRDefault="00643133" w:rsidP="00D8174A">
            <w:pPr>
              <w:rPr>
                <w:rFonts w:ascii="Arial" w:hAnsi="Arial" w:cs="Arial"/>
                <w:b/>
              </w:rPr>
            </w:pPr>
          </w:p>
          <w:p w14:paraId="5E7D6728" w14:textId="45EA2625" w:rsidR="00643133" w:rsidRDefault="00643133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“se bloqueará -inactivara el usuario </w:t>
            </w:r>
            <w:proofErr w:type="spellStart"/>
            <w:r>
              <w:rPr>
                <w:rFonts w:ascii="Arial" w:hAnsi="Arial" w:cs="Arial"/>
                <w:b/>
              </w:rPr>
              <w:t>nombre_usuario</w:t>
            </w:r>
            <w:proofErr w:type="spellEnd"/>
            <w:r>
              <w:rPr>
                <w:rFonts w:ascii="Arial" w:hAnsi="Arial" w:cs="Arial"/>
                <w:b/>
              </w:rPr>
              <w:t xml:space="preserve">, </w:t>
            </w:r>
            <w:proofErr w:type="spellStart"/>
            <w:r>
              <w:rPr>
                <w:rFonts w:ascii="Arial" w:hAnsi="Arial" w:cs="Arial"/>
                <w:b/>
              </w:rPr>
              <w:t>esta</w:t>
            </w:r>
            <w:proofErr w:type="spellEnd"/>
            <w:r>
              <w:rPr>
                <w:rFonts w:ascii="Arial" w:hAnsi="Arial" w:cs="Arial"/>
                <w:b/>
              </w:rPr>
              <w:t xml:space="preserve"> seguro que desea realizar esta </w:t>
            </w:r>
            <w:proofErr w:type="spellStart"/>
            <w:r>
              <w:rPr>
                <w:rFonts w:ascii="Arial" w:hAnsi="Arial" w:cs="Arial"/>
                <w:b/>
              </w:rPr>
              <w:t>accion</w:t>
            </w:r>
            <w:proofErr w:type="spellEnd"/>
            <w:proofErr w:type="gramStart"/>
            <w:r>
              <w:rPr>
                <w:rFonts w:ascii="Arial" w:hAnsi="Arial" w:cs="Arial"/>
                <w:b/>
              </w:rPr>
              <w:t>?</w:t>
            </w:r>
            <w:proofErr w:type="gramEnd"/>
            <w:r>
              <w:rPr>
                <w:rFonts w:ascii="Arial" w:hAnsi="Arial" w:cs="Arial"/>
                <w:b/>
              </w:rPr>
              <w:t xml:space="preserve"> Si, no.” </w:t>
            </w:r>
          </w:p>
          <w:p w14:paraId="0901053C" w14:textId="77777777" w:rsidR="00324DE7" w:rsidRPr="002F1D15" w:rsidRDefault="00324DE7" w:rsidP="00D8174A">
            <w:pPr>
              <w:rPr>
                <w:rFonts w:ascii="Arial" w:hAnsi="Arial" w:cs="Arial"/>
                <w:b/>
              </w:rPr>
            </w:pPr>
          </w:p>
        </w:tc>
      </w:tr>
      <w:tr w:rsidR="00324DE7" w:rsidRPr="000463D8" w14:paraId="0A62662C" w14:textId="77777777" w:rsidTr="00D8174A">
        <w:tc>
          <w:tcPr>
            <w:tcW w:w="815" w:type="dxa"/>
            <w:gridSpan w:val="3"/>
            <w:shd w:val="clear" w:color="auto" w:fill="D9D9D9"/>
          </w:tcPr>
          <w:p w14:paraId="37D667F0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375E3CDA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55148CB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324DE7" w:rsidRPr="000463D8" w14:paraId="3259965F" w14:textId="77777777" w:rsidTr="00D8174A">
        <w:tc>
          <w:tcPr>
            <w:tcW w:w="815" w:type="dxa"/>
            <w:gridSpan w:val="3"/>
          </w:tcPr>
          <w:p w14:paraId="7BF651F7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3B36279" w14:textId="77777777" w:rsidR="00324DE7" w:rsidRPr="001D0168" w:rsidRDefault="00324DE7" w:rsidP="00D817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3D58B9C" w14:textId="77777777" w:rsidR="00324DE7" w:rsidRPr="000463D8" w:rsidRDefault="00324DE7" w:rsidP="00D8174A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324DE7" w:rsidRPr="000463D8" w14:paraId="6A6DE796" w14:textId="77777777" w:rsidTr="00D8174A">
        <w:tc>
          <w:tcPr>
            <w:tcW w:w="815" w:type="dxa"/>
            <w:gridSpan w:val="3"/>
          </w:tcPr>
          <w:p w14:paraId="31EA84EB" w14:textId="77777777" w:rsidR="00324DE7" w:rsidRPr="000463D8" w:rsidRDefault="00324DE7" w:rsidP="00D8174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CF9ED03" w14:textId="77777777" w:rsidR="00324DE7" w:rsidRPr="001D0168" w:rsidRDefault="00324DE7" w:rsidP="00D8174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06440F" w14:textId="77777777" w:rsidR="00324DE7" w:rsidRPr="00C1111C" w:rsidRDefault="00324DE7" w:rsidP="00D8174A">
            <w:pPr>
              <w:jc w:val="both"/>
              <w:rPr>
                <w:rFonts w:ascii="Arial" w:hAnsi="Arial" w:cs="Arial"/>
              </w:rPr>
            </w:pPr>
          </w:p>
        </w:tc>
      </w:tr>
      <w:tr w:rsidR="00324DE7" w:rsidRPr="000463D8" w14:paraId="0CF1990A" w14:textId="77777777" w:rsidTr="00D8174A">
        <w:tc>
          <w:tcPr>
            <w:tcW w:w="9658" w:type="dxa"/>
            <w:gridSpan w:val="9"/>
          </w:tcPr>
          <w:p w14:paraId="155A5450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5614D57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</w:p>
          <w:p w14:paraId="40E0D900" w14:textId="77777777" w:rsidR="00324DE7" w:rsidRPr="006C4B76" w:rsidRDefault="00324DE7" w:rsidP="00D8174A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324DE7" w:rsidRPr="000463D8" w14:paraId="390A3080" w14:textId="77777777" w:rsidTr="00D8174A">
        <w:trPr>
          <w:trHeight w:val="637"/>
        </w:trPr>
        <w:tc>
          <w:tcPr>
            <w:tcW w:w="9658" w:type="dxa"/>
            <w:gridSpan w:val="9"/>
          </w:tcPr>
          <w:p w14:paraId="1783BA52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5D1115E" w14:textId="77777777" w:rsidR="00643133" w:rsidRDefault="00643133" w:rsidP="00D8174A">
            <w:pPr>
              <w:rPr>
                <w:rFonts w:ascii="Arial" w:hAnsi="Arial" w:cs="Arial"/>
                <w:b/>
              </w:rPr>
            </w:pPr>
          </w:p>
          <w:p w14:paraId="5BA87BA2" w14:textId="77777777" w:rsidR="00643133" w:rsidRDefault="00643133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Bloqueo o inactivación de usuario por error</w:t>
            </w:r>
          </w:p>
          <w:p w14:paraId="2B88C56A" w14:textId="5436F6D7" w:rsidR="00643133" w:rsidRPr="0019297C" w:rsidRDefault="00643133" w:rsidP="00D8174A">
            <w:pPr>
              <w:rPr>
                <w:rFonts w:ascii="Arial" w:hAnsi="Arial" w:cs="Arial"/>
                <w:b/>
              </w:rPr>
            </w:pPr>
          </w:p>
        </w:tc>
      </w:tr>
      <w:tr w:rsidR="00324DE7" w:rsidRPr="000463D8" w14:paraId="6C591CD6" w14:textId="77777777" w:rsidTr="00D8174A">
        <w:trPr>
          <w:trHeight w:val="744"/>
        </w:trPr>
        <w:tc>
          <w:tcPr>
            <w:tcW w:w="9658" w:type="dxa"/>
            <w:gridSpan w:val="9"/>
          </w:tcPr>
          <w:p w14:paraId="56F372CB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487BCD9" w14:textId="77777777" w:rsidR="00324DE7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664A845" w14:textId="77777777" w:rsidR="00324DE7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E985E4C" w14:textId="6DADADDE" w:rsidR="00324DE7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643133">
              <w:rPr>
                <w:rFonts w:ascii="Arial" w:eastAsia="Arial Unicode MS" w:hAnsi="Arial" w:cs="Arial"/>
                <w:color w:val="0000FF"/>
                <w:lang w:val="es-ES"/>
              </w:rPr>
              <w:t>crear usuario</w:t>
            </w:r>
            <w:r w:rsidR="00E41A60">
              <w:rPr>
                <w:rFonts w:ascii="Arial" w:eastAsia="Arial Unicode MS" w:hAnsi="Arial" w:cs="Arial"/>
                <w:color w:val="0000FF"/>
                <w:lang w:val="es-ES"/>
              </w:rPr>
              <w:t xml:space="preserve"> y asignarle los atributos y permisos</w:t>
            </w:r>
            <w:r w:rsidR="00643133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06664D93" w14:textId="57B7918C" w:rsidR="00324DE7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643133">
              <w:rPr>
                <w:rFonts w:ascii="Arial" w:eastAsia="Arial Unicode MS" w:hAnsi="Arial" w:cs="Arial"/>
                <w:color w:val="0000FF"/>
                <w:lang w:val="es-ES"/>
              </w:rPr>
              <w:t>bloquear usuario</w:t>
            </w:r>
          </w:p>
          <w:p w14:paraId="1DBAAA37" w14:textId="0237F55E" w:rsidR="00324DE7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permitir </w:t>
            </w:r>
            <w:r w:rsidR="00643133">
              <w:rPr>
                <w:rFonts w:ascii="Arial" w:eastAsia="Arial Unicode MS" w:hAnsi="Arial" w:cs="Arial"/>
                <w:color w:val="0000FF"/>
                <w:lang w:val="es-ES"/>
              </w:rPr>
              <w:t>inactivar usuario</w:t>
            </w:r>
          </w:p>
          <w:p w14:paraId="1D20C118" w14:textId="16124520" w:rsidR="00324DE7" w:rsidRPr="00851210" w:rsidRDefault="00324DE7" w:rsidP="00D8174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sistema debe generar </w:t>
            </w:r>
            <w:r w:rsidR="00E41A60">
              <w:rPr>
                <w:rFonts w:ascii="Arial" w:eastAsia="Arial Unicode MS" w:hAnsi="Arial" w:cs="Arial"/>
                <w:color w:val="0000FF"/>
                <w:lang w:val="es-ES"/>
              </w:rPr>
              <w:t>activar usuario</w:t>
            </w:r>
          </w:p>
          <w:p w14:paraId="0C9C89A4" w14:textId="77777777" w:rsidR="00324DE7" w:rsidRPr="002B6FAA" w:rsidRDefault="00324DE7" w:rsidP="00D8174A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324DE7" w:rsidRPr="000463D8" w14:paraId="7FAB5508" w14:textId="77777777" w:rsidTr="00D8174A">
        <w:trPr>
          <w:trHeight w:val="609"/>
        </w:trPr>
        <w:tc>
          <w:tcPr>
            <w:tcW w:w="9658" w:type="dxa"/>
            <w:gridSpan w:val="9"/>
          </w:tcPr>
          <w:p w14:paraId="31B429CA" w14:textId="77777777" w:rsidR="00324DE7" w:rsidRDefault="00324DE7" w:rsidP="00D817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7B40186" w14:textId="77777777" w:rsidR="00324DE7" w:rsidRPr="00AD2D68" w:rsidRDefault="00324DE7" w:rsidP="00D8174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8F4A13D" w14:textId="77777777" w:rsidR="00324DE7" w:rsidRDefault="00324DE7" w:rsidP="00632B15">
      <w:pPr>
        <w:rPr>
          <w:szCs w:val="22"/>
        </w:rPr>
      </w:pPr>
    </w:p>
    <w:p w14:paraId="42B1470A" w14:textId="77777777" w:rsidR="00E759FF" w:rsidRDefault="00E759FF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lastRenderedPageBreak/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Puest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786318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4296D" w14:textId="23A7FAA2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91619FB" w14:textId="2F4275A5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FEF94CB" w14:textId="618B121B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8E5E3C" w:rsidRPr="00E41446" w14:paraId="21C5929D" w14:textId="77777777" w:rsidTr="00786318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250CB" w14:textId="5A808CBD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124F71" w14:textId="7F5E2A0F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F7E77C5" w14:textId="7E46DB76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10A4224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03C3BBB0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070403C4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9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93330" w16cex:dateUtc="2020-10-20T14:58:00Z"/>
  <w16cex:commentExtensible w16cex:durableId="23393384" w16cex:dateUtc="2020-10-20T14:59:00Z"/>
  <w16cex:commentExtensible w16cex:durableId="233933B0" w16cex:dateUtc="2020-10-20T15:00:00Z"/>
  <w16cex:commentExtensible w16cex:durableId="23393277" w16cex:dateUtc="2020-10-20T14:55:00Z"/>
  <w16cex:commentExtensible w16cex:durableId="233980EF" w16cex:dateUtc="2020-10-20T20:29:00Z"/>
  <w16cex:commentExtensible w16cex:durableId="23393296" w16cex:dateUtc="2020-10-20T14:55:00Z"/>
  <w16cex:commentExtensible w16cex:durableId="233932B6" w16cex:dateUtc="2020-10-20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D1810D" w16cid:durableId="23393330"/>
  <w16cid:commentId w16cid:paraId="120578DB" w16cid:durableId="23393384"/>
  <w16cid:commentId w16cid:paraId="1C7897B1" w16cid:durableId="233933B0"/>
  <w16cid:commentId w16cid:paraId="0EE52469" w16cid:durableId="23393277"/>
  <w16cid:commentId w16cid:paraId="2F401897" w16cid:durableId="233980EF"/>
  <w16cid:commentId w16cid:paraId="3CC1FB1B" w16cid:durableId="23393296"/>
  <w16cid:commentId w16cid:paraId="573177A4" w16cid:durableId="233932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37042" w14:textId="77777777" w:rsidR="00A8347C" w:rsidRDefault="00A8347C">
      <w:r>
        <w:separator/>
      </w:r>
    </w:p>
  </w:endnote>
  <w:endnote w:type="continuationSeparator" w:id="0">
    <w:p w14:paraId="6AB5A1C5" w14:textId="77777777" w:rsidR="00A8347C" w:rsidRDefault="00A8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CF98F4" w14:textId="77777777" w:rsidR="00A8347C" w:rsidRDefault="00A8347C">
      <w:r>
        <w:separator/>
      </w:r>
    </w:p>
  </w:footnote>
  <w:footnote w:type="continuationSeparator" w:id="0">
    <w:p w14:paraId="159E4D0E" w14:textId="77777777" w:rsidR="00A8347C" w:rsidRDefault="00A834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C45E5D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C45E5D" w:rsidRPr="00C419FB" w:rsidRDefault="00C45E5D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C45E5D" w:rsidRPr="00C236B2" w:rsidRDefault="00C45E5D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C45E5D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C45E5D" w:rsidRPr="00C419FB" w:rsidRDefault="00C45E5D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C45E5D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C45E5D" w:rsidRPr="00C419FB" w:rsidRDefault="00C45E5D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C45E5D" w:rsidRPr="00C419FB" w:rsidRDefault="00C45E5D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C45E5D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C45E5D" w:rsidRPr="00C419FB" w:rsidRDefault="00C45E5D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C45E5D" w:rsidRPr="00C419FB" w:rsidRDefault="00C45E5D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 w:rsidR="00C30282">
            <w:rPr>
              <w:rFonts w:ascii="Arial" w:hAnsi="Arial" w:cs="Arial"/>
              <w:noProof/>
              <w:sz w:val="18"/>
              <w:szCs w:val="18"/>
            </w:rPr>
            <w:t>67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 w:rsidR="00C30282">
            <w:rPr>
              <w:rFonts w:ascii="Arial" w:hAnsi="Arial" w:cs="Arial"/>
              <w:noProof/>
              <w:sz w:val="18"/>
              <w:szCs w:val="18"/>
            </w:rPr>
            <w:t>72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C45E5D" w:rsidRDefault="00C45E5D" w:rsidP="00BC7E4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795E68"/>
    <w:multiLevelType w:val="hybridMultilevel"/>
    <w:tmpl w:val="3676D0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5D0B"/>
    <w:multiLevelType w:val="hybridMultilevel"/>
    <w:tmpl w:val="BA90D610"/>
    <w:lvl w:ilvl="0" w:tplc="3AB0E8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A1D91"/>
    <w:multiLevelType w:val="hybridMultilevel"/>
    <w:tmpl w:val="D9A88596"/>
    <w:lvl w:ilvl="0" w:tplc="6396E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E6F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80C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B29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825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F04F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9E6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B20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3AE2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37B107A"/>
    <w:multiLevelType w:val="hybridMultilevel"/>
    <w:tmpl w:val="7BA02BF2"/>
    <w:lvl w:ilvl="0" w:tplc="3E884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FA4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50F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F61B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00D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481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629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6E7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26E9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39F7A9A"/>
    <w:multiLevelType w:val="hybridMultilevel"/>
    <w:tmpl w:val="0152E128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063A51"/>
    <w:multiLevelType w:val="hybridMultilevel"/>
    <w:tmpl w:val="0C7080C2"/>
    <w:lvl w:ilvl="0" w:tplc="BAF03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FE7D47"/>
    <w:multiLevelType w:val="hybridMultilevel"/>
    <w:tmpl w:val="D828FD32"/>
    <w:lvl w:ilvl="0" w:tplc="F2C40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263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3DEF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F20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C4E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86BC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C49E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A84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D835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4DC380B"/>
    <w:multiLevelType w:val="hybridMultilevel"/>
    <w:tmpl w:val="7AD49066"/>
    <w:lvl w:ilvl="0" w:tplc="2BD27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CED2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A6FC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E846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20D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FCD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4E0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549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CE81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72B68F9"/>
    <w:multiLevelType w:val="hybridMultilevel"/>
    <w:tmpl w:val="7F5675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0D1DEB"/>
    <w:multiLevelType w:val="hybridMultilevel"/>
    <w:tmpl w:val="DC564A7A"/>
    <w:lvl w:ilvl="0" w:tplc="7DA82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4A3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92B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6C07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E4D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8C3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F8D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066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9CBB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A6107FB"/>
    <w:multiLevelType w:val="hybridMultilevel"/>
    <w:tmpl w:val="9A6A7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95066"/>
    <w:multiLevelType w:val="hybridMultilevel"/>
    <w:tmpl w:val="358A7AA4"/>
    <w:lvl w:ilvl="0" w:tplc="61DEE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92FA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54C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260E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CE8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AAF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144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6E3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76223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D513FB6"/>
    <w:multiLevelType w:val="hybridMultilevel"/>
    <w:tmpl w:val="E9E8E5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172DD"/>
    <w:multiLevelType w:val="hybridMultilevel"/>
    <w:tmpl w:val="970667CA"/>
    <w:lvl w:ilvl="0" w:tplc="0A92D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903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76D9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FE6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F4D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C89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9AA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01A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180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E037140"/>
    <w:multiLevelType w:val="hybridMultilevel"/>
    <w:tmpl w:val="DCDC9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FA1AA8"/>
    <w:multiLevelType w:val="hybridMultilevel"/>
    <w:tmpl w:val="8D3468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1783"/>
    <w:multiLevelType w:val="hybridMultilevel"/>
    <w:tmpl w:val="B0E6E2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E6306A"/>
    <w:multiLevelType w:val="hybridMultilevel"/>
    <w:tmpl w:val="3F3073C8"/>
    <w:lvl w:ilvl="0" w:tplc="3BA6B6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FAB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0C8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D6F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F8DD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44AD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160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A69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BC5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8FB0F06"/>
    <w:multiLevelType w:val="hybridMultilevel"/>
    <w:tmpl w:val="E63876C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4D1838"/>
    <w:multiLevelType w:val="hybridMultilevel"/>
    <w:tmpl w:val="806295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E49D0"/>
    <w:multiLevelType w:val="hybridMultilevel"/>
    <w:tmpl w:val="D03E7B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7726C19"/>
    <w:multiLevelType w:val="hybridMultilevel"/>
    <w:tmpl w:val="6E2E43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845DFE"/>
    <w:multiLevelType w:val="hybridMultilevel"/>
    <w:tmpl w:val="4680E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3526A3"/>
    <w:multiLevelType w:val="hybridMultilevel"/>
    <w:tmpl w:val="1A186A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82A066">
      <w:start w:val="1"/>
      <w:numFmt w:val="decimal"/>
      <w:lvlText w:val="%2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9359D6"/>
    <w:multiLevelType w:val="hybridMultilevel"/>
    <w:tmpl w:val="655AA1D6"/>
    <w:lvl w:ilvl="0" w:tplc="108C3C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D69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9420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CC6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388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88DD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AE9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C6B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BCEB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63DA5CEB"/>
    <w:multiLevelType w:val="hybridMultilevel"/>
    <w:tmpl w:val="E11A5DD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4EA447E"/>
    <w:multiLevelType w:val="hybridMultilevel"/>
    <w:tmpl w:val="D4BCCE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419F3"/>
    <w:multiLevelType w:val="hybridMultilevel"/>
    <w:tmpl w:val="7EA4FF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57DF9"/>
    <w:multiLevelType w:val="hybridMultilevel"/>
    <w:tmpl w:val="891C7CE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A820A9"/>
    <w:multiLevelType w:val="hybridMultilevel"/>
    <w:tmpl w:val="DA826FB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0EE3034"/>
    <w:multiLevelType w:val="multilevel"/>
    <w:tmpl w:val="F7E6D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40" w15:restartNumberingAfterBreak="0">
    <w:nsid w:val="72C96BB9"/>
    <w:multiLevelType w:val="hybridMultilevel"/>
    <w:tmpl w:val="AA8EA2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9615B23"/>
    <w:multiLevelType w:val="hybridMultilevel"/>
    <w:tmpl w:val="52EA48B6"/>
    <w:lvl w:ilvl="0" w:tplc="FCB66E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AAD2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442F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6C3C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0CF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C614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94878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3223C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E29F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44"/>
  </w:num>
  <w:num w:numId="4">
    <w:abstractNumId w:val="36"/>
  </w:num>
  <w:num w:numId="5">
    <w:abstractNumId w:val="41"/>
  </w:num>
  <w:num w:numId="6">
    <w:abstractNumId w:val="29"/>
  </w:num>
  <w:num w:numId="7">
    <w:abstractNumId w:val="2"/>
  </w:num>
  <w:num w:numId="8">
    <w:abstractNumId w:val="20"/>
  </w:num>
  <w:num w:numId="9">
    <w:abstractNumId w:val="30"/>
  </w:num>
  <w:num w:numId="10">
    <w:abstractNumId w:val="19"/>
  </w:num>
  <w:num w:numId="11">
    <w:abstractNumId w:val="11"/>
  </w:num>
  <w:num w:numId="12">
    <w:abstractNumId w:val="26"/>
  </w:num>
  <w:num w:numId="13">
    <w:abstractNumId w:val="0"/>
    <w:lvlOverride w:ilvl="0">
      <w:startOverride w:val="3"/>
    </w:lvlOverride>
  </w:num>
  <w:num w:numId="14">
    <w:abstractNumId w:val="8"/>
  </w:num>
  <w:num w:numId="15">
    <w:abstractNumId w:val="25"/>
  </w:num>
  <w:num w:numId="16">
    <w:abstractNumId w:val="42"/>
  </w:num>
  <w:num w:numId="17">
    <w:abstractNumId w:val="16"/>
  </w:num>
  <w:num w:numId="18">
    <w:abstractNumId w:val="10"/>
  </w:num>
  <w:num w:numId="19">
    <w:abstractNumId w:val="7"/>
  </w:num>
  <w:num w:numId="20">
    <w:abstractNumId w:val="28"/>
  </w:num>
  <w:num w:numId="21">
    <w:abstractNumId w:val="37"/>
  </w:num>
  <w:num w:numId="22">
    <w:abstractNumId w:val="17"/>
  </w:num>
  <w:num w:numId="23">
    <w:abstractNumId w:val="43"/>
  </w:num>
  <w:num w:numId="24">
    <w:abstractNumId w:val="9"/>
  </w:num>
  <w:num w:numId="25">
    <w:abstractNumId w:val="34"/>
  </w:num>
  <w:num w:numId="26">
    <w:abstractNumId w:val="38"/>
  </w:num>
  <w:num w:numId="27">
    <w:abstractNumId w:val="1"/>
  </w:num>
  <w:num w:numId="28">
    <w:abstractNumId w:val="13"/>
  </w:num>
  <w:num w:numId="29">
    <w:abstractNumId w:val="23"/>
  </w:num>
  <w:num w:numId="30">
    <w:abstractNumId w:val="33"/>
  </w:num>
  <w:num w:numId="31">
    <w:abstractNumId w:val="40"/>
  </w:num>
  <w:num w:numId="32">
    <w:abstractNumId w:val="31"/>
  </w:num>
  <w:num w:numId="33">
    <w:abstractNumId w:val="4"/>
  </w:num>
  <w:num w:numId="34">
    <w:abstractNumId w:val="14"/>
  </w:num>
  <w:num w:numId="35">
    <w:abstractNumId w:val="6"/>
  </w:num>
  <w:num w:numId="36">
    <w:abstractNumId w:val="5"/>
  </w:num>
  <w:num w:numId="37">
    <w:abstractNumId w:val="12"/>
  </w:num>
  <w:num w:numId="38">
    <w:abstractNumId w:val="21"/>
  </w:num>
  <w:num w:numId="39">
    <w:abstractNumId w:val="3"/>
  </w:num>
  <w:num w:numId="40">
    <w:abstractNumId w:val="35"/>
  </w:num>
  <w:num w:numId="41">
    <w:abstractNumId w:val="22"/>
  </w:num>
  <w:num w:numId="42">
    <w:abstractNumId w:val="15"/>
  </w:num>
  <w:num w:numId="43">
    <w:abstractNumId w:val="24"/>
  </w:num>
  <w:num w:numId="44">
    <w:abstractNumId w:val="32"/>
  </w:num>
  <w:num w:numId="45">
    <w:abstractNumId w:val="27"/>
  </w:num>
  <w:num w:numId="46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514"/>
    <w:rsid w:val="000044EC"/>
    <w:rsid w:val="00006653"/>
    <w:rsid w:val="00007870"/>
    <w:rsid w:val="00011DCA"/>
    <w:rsid w:val="00012B60"/>
    <w:rsid w:val="0001762B"/>
    <w:rsid w:val="00017B4F"/>
    <w:rsid w:val="00021A82"/>
    <w:rsid w:val="00024ACA"/>
    <w:rsid w:val="000252B5"/>
    <w:rsid w:val="00025673"/>
    <w:rsid w:val="00027D7A"/>
    <w:rsid w:val="00030E5D"/>
    <w:rsid w:val="0003205C"/>
    <w:rsid w:val="000320EE"/>
    <w:rsid w:val="00034D52"/>
    <w:rsid w:val="00036355"/>
    <w:rsid w:val="0004037C"/>
    <w:rsid w:val="000410CC"/>
    <w:rsid w:val="0004359A"/>
    <w:rsid w:val="0004527E"/>
    <w:rsid w:val="000463D8"/>
    <w:rsid w:val="00046D0D"/>
    <w:rsid w:val="00052032"/>
    <w:rsid w:val="00055F8E"/>
    <w:rsid w:val="00063A65"/>
    <w:rsid w:val="00065D51"/>
    <w:rsid w:val="00066A51"/>
    <w:rsid w:val="00066CD6"/>
    <w:rsid w:val="00071792"/>
    <w:rsid w:val="0007405A"/>
    <w:rsid w:val="00076227"/>
    <w:rsid w:val="000837D6"/>
    <w:rsid w:val="00085BDA"/>
    <w:rsid w:val="0008682D"/>
    <w:rsid w:val="00087FD7"/>
    <w:rsid w:val="00090D15"/>
    <w:rsid w:val="00096684"/>
    <w:rsid w:val="000A096B"/>
    <w:rsid w:val="000A7AB4"/>
    <w:rsid w:val="000B01ED"/>
    <w:rsid w:val="000B0B27"/>
    <w:rsid w:val="000C1175"/>
    <w:rsid w:val="000C4F7F"/>
    <w:rsid w:val="000D0A30"/>
    <w:rsid w:val="000D3502"/>
    <w:rsid w:val="000D3F26"/>
    <w:rsid w:val="000E0E85"/>
    <w:rsid w:val="000E616B"/>
    <w:rsid w:val="000F5787"/>
    <w:rsid w:val="000F5D6C"/>
    <w:rsid w:val="000F5E9A"/>
    <w:rsid w:val="000F703B"/>
    <w:rsid w:val="001078C9"/>
    <w:rsid w:val="001100ED"/>
    <w:rsid w:val="001101E9"/>
    <w:rsid w:val="00110CA6"/>
    <w:rsid w:val="001170A9"/>
    <w:rsid w:val="00117180"/>
    <w:rsid w:val="001213EB"/>
    <w:rsid w:val="00121CBC"/>
    <w:rsid w:val="0012473A"/>
    <w:rsid w:val="001249F3"/>
    <w:rsid w:val="00126496"/>
    <w:rsid w:val="00135047"/>
    <w:rsid w:val="00135FBD"/>
    <w:rsid w:val="00141A4B"/>
    <w:rsid w:val="001521FF"/>
    <w:rsid w:val="00167436"/>
    <w:rsid w:val="00167D85"/>
    <w:rsid w:val="00170252"/>
    <w:rsid w:val="001719D0"/>
    <w:rsid w:val="00174736"/>
    <w:rsid w:val="00177ACB"/>
    <w:rsid w:val="001805E3"/>
    <w:rsid w:val="00184CC0"/>
    <w:rsid w:val="001860F4"/>
    <w:rsid w:val="0019297C"/>
    <w:rsid w:val="00193357"/>
    <w:rsid w:val="00194139"/>
    <w:rsid w:val="00195DC1"/>
    <w:rsid w:val="001B5652"/>
    <w:rsid w:val="001C42F4"/>
    <w:rsid w:val="001C59D8"/>
    <w:rsid w:val="001D0168"/>
    <w:rsid w:val="001D7164"/>
    <w:rsid w:val="001E04CC"/>
    <w:rsid w:val="001E4027"/>
    <w:rsid w:val="001E5259"/>
    <w:rsid w:val="001F3748"/>
    <w:rsid w:val="0020268D"/>
    <w:rsid w:val="002049BE"/>
    <w:rsid w:val="00214CA5"/>
    <w:rsid w:val="00215489"/>
    <w:rsid w:val="002218E2"/>
    <w:rsid w:val="0022248A"/>
    <w:rsid w:val="002228DC"/>
    <w:rsid w:val="002251C8"/>
    <w:rsid w:val="002279D8"/>
    <w:rsid w:val="00233959"/>
    <w:rsid w:val="00236317"/>
    <w:rsid w:val="00236882"/>
    <w:rsid w:val="00236C8F"/>
    <w:rsid w:val="00240E58"/>
    <w:rsid w:val="002450F3"/>
    <w:rsid w:val="002538B6"/>
    <w:rsid w:val="00254B7C"/>
    <w:rsid w:val="00263497"/>
    <w:rsid w:val="00273214"/>
    <w:rsid w:val="00280DB1"/>
    <w:rsid w:val="002833A2"/>
    <w:rsid w:val="00285F62"/>
    <w:rsid w:val="00287A4C"/>
    <w:rsid w:val="0029064B"/>
    <w:rsid w:val="002925A3"/>
    <w:rsid w:val="00293870"/>
    <w:rsid w:val="002939E3"/>
    <w:rsid w:val="00293E5A"/>
    <w:rsid w:val="00294B19"/>
    <w:rsid w:val="00296114"/>
    <w:rsid w:val="002A026E"/>
    <w:rsid w:val="002A1D4C"/>
    <w:rsid w:val="002A297A"/>
    <w:rsid w:val="002A408F"/>
    <w:rsid w:val="002B0368"/>
    <w:rsid w:val="002B28FB"/>
    <w:rsid w:val="002B55C2"/>
    <w:rsid w:val="002B6037"/>
    <w:rsid w:val="002B6FAA"/>
    <w:rsid w:val="002C05ED"/>
    <w:rsid w:val="002C6572"/>
    <w:rsid w:val="002C77E5"/>
    <w:rsid w:val="002D02C7"/>
    <w:rsid w:val="002D2DA2"/>
    <w:rsid w:val="002D7565"/>
    <w:rsid w:val="002E25D6"/>
    <w:rsid w:val="002E3FE8"/>
    <w:rsid w:val="002E4EA4"/>
    <w:rsid w:val="002E6F70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20EFC"/>
    <w:rsid w:val="00324DE7"/>
    <w:rsid w:val="0032644C"/>
    <w:rsid w:val="00327942"/>
    <w:rsid w:val="00331069"/>
    <w:rsid w:val="003350EC"/>
    <w:rsid w:val="003356BB"/>
    <w:rsid w:val="00335E6F"/>
    <w:rsid w:val="00336D10"/>
    <w:rsid w:val="00344EEA"/>
    <w:rsid w:val="00345652"/>
    <w:rsid w:val="003477EB"/>
    <w:rsid w:val="00353BB6"/>
    <w:rsid w:val="00354CFA"/>
    <w:rsid w:val="00355A96"/>
    <w:rsid w:val="00357668"/>
    <w:rsid w:val="00357BF9"/>
    <w:rsid w:val="00361E68"/>
    <w:rsid w:val="0036596E"/>
    <w:rsid w:val="00365D3D"/>
    <w:rsid w:val="00370117"/>
    <w:rsid w:val="00370B9D"/>
    <w:rsid w:val="003725A0"/>
    <w:rsid w:val="00386BCB"/>
    <w:rsid w:val="00387BD5"/>
    <w:rsid w:val="0039538A"/>
    <w:rsid w:val="00395FB1"/>
    <w:rsid w:val="003A3A5A"/>
    <w:rsid w:val="003A3F7B"/>
    <w:rsid w:val="003A7BD1"/>
    <w:rsid w:val="003B2D4A"/>
    <w:rsid w:val="003B5199"/>
    <w:rsid w:val="003C1C23"/>
    <w:rsid w:val="003C3868"/>
    <w:rsid w:val="003C5880"/>
    <w:rsid w:val="003C5EC1"/>
    <w:rsid w:val="003D010A"/>
    <w:rsid w:val="003D1FAD"/>
    <w:rsid w:val="003D5484"/>
    <w:rsid w:val="003D7396"/>
    <w:rsid w:val="003E103E"/>
    <w:rsid w:val="003E2BF8"/>
    <w:rsid w:val="003E44FB"/>
    <w:rsid w:val="003E5586"/>
    <w:rsid w:val="003F0B7A"/>
    <w:rsid w:val="003F1CC3"/>
    <w:rsid w:val="003F30CD"/>
    <w:rsid w:val="003F3B11"/>
    <w:rsid w:val="00404232"/>
    <w:rsid w:val="00423AD5"/>
    <w:rsid w:val="00432B03"/>
    <w:rsid w:val="004331B8"/>
    <w:rsid w:val="00434EAD"/>
    <w:rsid w:val="0043718B"/>
    <w:rsid w:val="00441DD2"/>
    <w:rsid w:val="00442C22"/>
    <w:rsid w:val="00446C64"/>
    <w:rsid w:val="004536B2"/>
    <w:rsid w:val="0045428C"/>
    <w:rsid w:val="00455C86"/>
    <w:rsid w:val="004568F8"/>
    <w:rsid w:val="00460131"/>
    <w:rsid w:val="00464C94"/>
    <w:rsid w:val="00465779"/>
    <w:rsid w:val="00467322"/>
    <w:rsid w:val="00467F0B"/>
    <w:rsid w:val="0047016D"/>
    <w:rsid w:val="00470428"/>
    <w:rsid w:val="004762D8"/>
    <w:rsid w:val="00482658"/>
    <w:rsid w:val="00485FBD"/>
    <w:rsid w:val="00487842"/>
    <w:rsid w:val="00490A05"/>
    <w:rsid w:val="004922DF"/>
    <w:rsid w:val="00493665"/>
    <w:rsid w:val="00495295"/>
    <w:rsid w:val="004A4901"/>
    <w:rsid w:val="004A71B2"/>
    <w:rsid w:val="004A7690"/>
    <w:rsid w:val="004B37C4"/>
    <w:rsid w:val="004B3D01"/>
    <w:rsid w:val="004B7288"/>
    <w:rsid w:val="004B7B3A"/>
    <w:rsid w:val="004C0114"/>
    <w:rsid w:val="004C2A0E"/>
    <w:rsid w:val="004C4367"/>
    <w:rsid w:val="004C7015"/>
    <w:rsid w:val="004C7796"/>
    <w:rsid w:val="004D4296"/>
    <w:rsid w:val="004D450A"/>
    <w:rsid w:val="004E0220"/>
    <w:rsid w:val="004E09E9"/>
    <w:rsid w:val="004E19FF"/>
    <w:rsid w:val="004E28CF"/>
    <w:rsid w:val="004F20F9"/>
    <w:rsid w:val="004F39E6"/>
    <w:rsid w:val="005062B2"/>
    <w:rsid w:val="00507A2B"/>
    <w:rsid w:val="00507F19"/>
    <w:rsid w:val="00510167"/>
    <w:rsid w:val="00511A73"/>
    <w:rsid w:val="00515429"/>
    <w:rsid w:val="005258D0"/>
    <w:rsid w:val="005300AD"/>
    <w:rsid w:val="00531594"/>
    <w:rsid w:val="0053168A"/>
    <w:rsid w:val="00543843"/>
    <w:rsid w:val="00543E05"/>
    <w:rsid w:val="00546661"/>
    <w:rsid w:val="00546679"/>
    <w:rsid w:val="005477EC"/>
    <w:rsid w:val="00551BE1"/>
    <w:rsid w:val="005530B5"/>
    <w:rsid w:val="00553288"/>
    <w:rsid w:val="005559AE"/>
    <w:rsid w:val="0055737A"/>
    <w:rsid w:val="00557C9B"/>
    <w:rsid w:val="0056039A"/>
    <w:rsid w:val="0056345C"/>
    <w:rsid w:val="00566E63"/>
    <w:rsid w:val="00576B40"/>
    <w:rsid w:val="0059549F"/>
    <w:rsid w:val="00596B33"/>
    <w:rsid w:val="00597EE7"/>
    <w:rsid w:val="005A1F2E"/>
    <w:rsid w:val="005B0595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03042"/>
    <w:rsid w:val="006061B6"/>
    <w:rsid w:val="006075F3"/>
    <w:rsid w:val="0061100C"/>
    <w:rsid w:val="006112E1"/>
    <w:rsid w:val="00611E95"/>
    <w:rsid w:val="00612C47"/>
    <w:rsid w:val="00613569"/>
    <w:rsid w:val="00620466"/>
    <w:rsid w:val="00621A0C"/>
    <w:rsid w:val="00625E4C"/>
    <w:rsid w:val="006318EB"/>
    <w:rsid w:val="00632B15"/>
    <w:rsid w:val="00641C6A"/>
    <w:rsid w:val="00643133"/>
    <w:rsid w:val="00644E32"/>
    <w:rsid w:val="0065329B"/>
    <w:rsid w:val="006616F4"/>
    <w:rsid w:val="0066191F"/>
    <w:rsid w:val="006659FE"/>
    <w:rsid w:val="00666DCB"/>
    <w:rsid w:val="00667960"/>
    <w:rsid w:val="00670A59"/>
    <w:rsid w:val="00670FC7"/>
    <w:rsid w:val="006746ED"/>
    <w:rsid w:val="006779C3"/>
    <w:rsid w:val="006810FA"/>
    <w:rsid w:val="00683E7C"/>
    <w:rsid w:val="00684CDA"/>
    <w:rsid w:val="00685013"/>
    <w:rsid w:val="00692DE2"/>
    <w:rsid w:val="00696BF3"/>
    <w:rsid w:val="006A1631"/>
    <w:rsid w:val="006A4CAA"/>
    <w:rsid w:val="006A4D07"/>
    <w:rsid w:val="006A5294"/>
    <w:rsid w:val="006C17D5"/>
    <w:rsid w:val="006C212A"/>
    <w:rsid w:val="006C41A5"/>
    <w:rsid w:val="006C4B76"/>
    <w:rsid w:val="006C60FC"/>
    <w:rsid w:val="006C6257"/>
    <w:rsid w:val="006C6CE7"/>
    <w:rsid w:val="006D290A"/>
    <w:rsid w:val="006D48E7"/>
    <w:rsid w:val="006D70B3"/>
    <w:rsid w:val="006D7205"/>
    <w:rsid w:val="006E0015"/>
    <w:rsid w:val="006E0E0B"/>
    <w:rsid w:val="006E448F"/>
    <w:rsid w:val="006E5F74"/>
    <w:rsid w:val="006E7459"/>
    <w:rsid w:val="006F086C"/>
    <w:rsid w:val="006F0AB0"/>
    <w:rsid w:val="006F37F3"/>
    <w:rsid w:val="006F45B0"/>
    <w:rsid w:val="006F63BA"/>
    <w:rsid w:val="006F6AF1"/>
    <w:rsid w:val="006F75C5"/>
    <w:rsid w:val="00701370"/>
    <w:rsid w:val="007038A8"/>
    <w:rsid w:val="00710565"/>
    <w:rsid w:val="0071342C"/>
    <w:rsid w:val="00722359"/>
    <w:rsid w:val="00724B93"/>
    <w:rsid w:val="007263C0"/>
    <w:rsid w:val="00727CA9"/>
    <w:rsid w:val="0075343E"/>
    <w:rsid w:val="0075445D"/>
    <w:rsid w:val="0075753B"/>
    <w:rsid w:val="0076056C"/>
    <w:rsid w:val="00760DC3"/>
    <w:rsid w:val="007632BE"/>
    <w:rsid w:val="0076421F"/>
    <w:rsid w:val="007730E3"/>
    <w:rsid w:val="00773938"/>
    <w:rsid w:val="00774B82"/>
    <w:rsid w:val="007774FC"/>
    <w:rsid w:val="00782226"/>
    <w:rsid w:val="00782483"/>
    <w:rsid w:val="00786318"/>
    <w:rsid w:val="007940ED"/>
    <w:rsid w:val="00795B35"/>
    <w:rsid w:val="007A55B6"/>
    <w:rsid w:val="007B5123"/>
    <w:rsid w:val="007C08C6"/>
    <w:rsid w:val="007C309D"/>
    <w:rsid w:val="007C3A2C"/>
    <w:rsid w:val="007C422E"/>
    <w:rsid w:val="007C459D"/>
    <w:rsid w:val="007C63FB"/>
    <w:rsid w:val="007C69E9"/>
    <w:rsid w:val="007C6B1F"/>
    <w:rsid w:val="007D56F7"/>
    <w:rsid w:val="007D7739"/>
    <w:rsid w:val="007D7B08"/>
    <w:rsid w:val="007E1FFA"/>
    <w:rsid w:val="007E3DE0"/>
    <w:rsid w:val="007E4AB8"/>
    <w:rsid w:val="007E61B2"/>
    <w:rsid w:val="007F0261"/>
    <w:rsid w:val="007F5C8D"/>
    <w:rsid w:val="007F5EEB"/>
    <w:rsid w:val="007F6B4A"/>
    <w:rsid w:val="007F7453"/>
    <w:rsid w:val="00800CE6"/>
    <w:rsid w:val="00800E43"/>
    <w:rsid w:val="00802545"/>
    <w:rsid w:val="00802EB9"/>
    <w:rsid w:val="008040EA"/>
    <w:rsid w:val="0081303D"/>
    <w:rsid w:val="00813DD1"/>
    <w:rsid w:val="008140D0"/>
    <w:rsid w:val="00815F4B"/>
    <w:rsid w:val="008169C2"/>
    <w:rsid w:val="0081741E"/>
    <w:rsid w:val="0082051B"/>
    <w:rsid w:val="00821163"/>
    <w:rsid w:val="0082635F"/>
    <w:rsid w:val="00827DB2"/>
    <w:rsid w:val="0083493A"/>
    <w:rsid w:val="00835655"/>
    <w:rsid w:val="00841A28"/>
    <w:rsid w:val="008440C0"/>
    <w:rsid w:val="00851210"/>
    <w:rsid w:val="00852FC8"/>
    <w:rsid w:val="00854167"/>
    <w:rsid w:val="00863B2D"/>
    <w:rsid w:val="0087057E"/>
    <w:rsid w:val="00872B95"/>
    <w:rsid w:val="008743D7"/>
    <w:rsid w:val="00876E6E"/>
    <w:rsid w:val="00884CF1"/>
    <w:rsid w:val="0088542E"/>
    <w:rsid w:val="00887934"/>
    <w:rsid w:val="0089049C"/>
    <w:rsid w:val="00892F85"/>
    <w:rsid w:val="0089302F"/>
    <w:rsid w:val="008952D4"/>
    <w:rsid w:val="0089564E"/>
    <w:rsid w:val="00896FCB"/>
    <w:rsid w:val="008A099E"/>
    <w:rsid w:val="008A39C0"/>
    <w:rsid w:val="008A5954"/>
    <w:rsid w:val="008B1A3B"/>
    <w:rsid w:val="008B2581"/>
    <w:rsid w:val="008B4458"/>
    <w:rsid w:val="008B6BAB"/>
    <w:rsid w:val="008C003D"/>
    <w:rsid w:val="008C3807"/>
    <w:rsid w:val="008C4B1C"/>
    <w:rsid w:val="008C51A0"/>
    <w:rsid w:val="008D1026"/>
    <w:rsid w:val="008D21F5"/>
    <w:rsid w:val="008E0CEF"/>
    <w:rsid w:val="008E1E91"/>
    <w:rsid w:val="008E5250"/>
    <w:rsid w:val="008E5E3C"/>
    <w:rsid w:val="008E64B1"/>
    <w:rsid w:val="008E6CDC"/>
    <w:rsid w:val="008F06CC"/>
    <w:rsid w:val="008F17BC"/>
    <w:rsid w:val="008F17FA"/>
    <w:rsid w:val="008F1AFD"/>
    <w:rsid w:val="008F30DD"/>
    <w:rsid w:val="008F4B3D"/>
    <w:rsid w:val="008F56CC"/>
    <w:rsid w:val="008F5BC2"/>
    <w:rsid w:val="00910236"/>
    <w:rsid w:val="009103C9"/>
    <w:rsid w:val="0091052B"/>
    <w:rsid w:val="00915E85"/>
    <w:rsid w:val="00920837"/>
    <w:rsid w:val="00920CAD"/>
    <w:rsid w:val="00923B31"/>
    <w:rsid w:val="0092600C"/>
    <w:rsid w:val="00931B75"/>
    <w:rsid w:val="0093205D"/>
    <w:rsid w:val="009337DE"/>
    <w:rsid w:val="009341CF"/>
    <w:rsid w:val="00935D70"/>
    <w:rsid w:val="009363B6"/>
    <w:rsid w:val="009369CD"/>
    <w:rsid w:val="00936CBE"/>
    <w:rsid w:val="00940AB9"/>
    <w:rsid w:val="009412B2"/>
    <w:rsid w:val="00941483"/>
    <w:rsid w:val="0094364A"/>
    <w:rsid w:val="00946062"/>
    <w:rsid w:val="00951ED9"/>
    <w:rsid w:val="0095590C"/>
    <w:rsid w:val="00960AF5"/>
    <w:rsid w:val="00963C25"/>
    <w:rsid w:val="00966A06"/>
    <w:rsid w:val="009723CB"/>
    <w:rsid w:val="00974B52"/>
    <w:rsid w:val="0097532C"/>
    <w:rsid w:val="00975EAC"/>
    <w:rsid w:val="00980088"/>
    <w:rsid w:val="00982834"/>
    <w:rsid w:val="00983798"/>
    <w:rsid w:val="009911B1"/>
    <w:rsid w:val="00991AF0"/>
    <w:rsid w:val="00992B57"/>
    <w:rsid w:val="009938A4"/>
    <w:rsid w:val="009A1FCC"/>
    <w:rsid w:val="009A3D1A"/>
    <w:rsid w:val="009A7514"/>
    <w:rsid w:val="009B0FA4"/>
    <w:rsid w:val="009B1727"/>
    <w:rsid w:val="009B5A5F"/>
    <w:rsid w:val="009B7E73"/>
    <w:rsid w:val="009C11EC"/>
    <w:rsid w:val="009C37C9"/>
    <w:rsid w:val="009D402C"/>
    <w:rsid w:val="009E5EC0"/>
    <w:rsid w:val="009E612E"/>
    <w:rsid w:val="009E701F"/>
    <w:rsid w:val="009E76DB"/>
    <w:rsid w:val="009F3B51"/>
    <w:rsid w:val="009F42D3"/>
    <w:rsid w:val="00A002F1"/>
    <w:rsid w:val="00A0080B"/>
    <w:rsid w:val="00A0081F"/>
    <w:rsid w:val="00A01605"/>
    <w:rsid w:val="00A04CD6"/>
    <w:rsid w:val="00A13917"/>
    <w:rsid w:val="00A158CB"/>
    <w:rsid w:val="00A16402"/>
    <w:rsid w:val="00A16C05"/>
    <w:rsid w:val="00A219A2"/>
    <w:rsid w:val="00A2340A"/>
    <w:rsid w:val="00A2705B"/>
    <w:rsid w:val="00A34827"/>
    <w:rsid w:val="00A36817"/>
    <w:rsid w:val="00A41316"/>
    <w:rsid w:val="00A419A8"/>
    <w:rsid w:val="00A44CC3"/>
    <w:rsid w:val="00A507F2"/>
    <w:rsid w:val="00A50817"/>
    <w:rsid w:val="00A5635F"/>
    <w:rsid w:val="00A57DF2"/>
    <w:rsid w:val="00A61E3F"/>
    <w:rsid w:val="00A6289B"/>
    <w:rsid w:val="00A660B6"/>
    <w:rsid w:val="00A71A78"/>
    <w:rsid w:val="00A76BDC"/>
    <w:rsid w:val="00A8023B"/>
    <w:rsid w:val="00A8098A"/>
    <w:rsid w:val="00A80A1A"/>
    <w:rsid w:val="00A81403"/>
    <w:rsid w:val="00A82949"/>
    <w:rsid w:val="00A8347C"/>
    <w:rsid w:val="00A86989"/>
    <w:rsid w:val="00A92BE2"/>
    <w:rsid w:val="00A97030"/>
    <w:rsid w:val="00AB1D81"/>
    <w:rsid w:val="00AB1F2A"/>
    <w:rsid w:val="00AB3D3D"/>
    <w:rsid w:val="00AB4C19"/>
    <w:rsid w:val="00AB4E8B"/>
    <w:rsid w:val="00AC3148"/>
    <w:rsid w:val="00AC43EE"/>
    <w:rsid w:val="00AC5FE3"/>
    <w:rsid w:val="00AC6BA2"/>
    <w:rsid w:val="00AD0CCF"/>
    <w:rsid w:val="00AD0E2A"/>
    <w:rsid w:val="00AD21BA"/>
    <w:rsid w:val="00AD2D68"/>
    <w:rsid w:val="00AD79DF"/>
    <w:rsid w:val="00AE3971"/>
    <w:rsid w:val="00AE4548"/>
    <w:rsid w:val="00AF0CD7"/>
    <w:rsid w:val="00AF0D34"/>
    <w:rsid w:val="00AF2F65"/>
    <w:rsid w:val="00AF723C"/>
    <w:rsid w:val="00B11233"/>
    <w:rsid w:val="00B1582C"/>
    <w:rsid w:val="00B17F70"/>
    <w:rsid w:val="00B2097C"/>
    <w:rsid w:val="00B30791"/>
    <w:rsid w:val="00B33109"/>
    <w:rsid w:val="00B3356A"/>
    <w:rsid w:val="00B377BA"/>
    <w:rsid w:val="00B408D0"/>
    <w:rsid w:val="00B44805"/>
    <w:rsid w:val="00B44E94"/>
    <w:rsid w:val="00B4687D"/>
    <w:rsid w:val="00B54C46"/>
    <w:rsid w:val="00B56873"/>
    <w:rsid w:val="00B61FF5"/>
    <w:rsid w:val="00B65DCA"/>
    <w:rsid w:val="00B7094F"/>
    <w:rsid w:val="00B714AE"/>
    <w:rsid w:val="00B74774"/>
    <w:rsid w:val="00B77964"/>
    <w:rsid w:val="00B83D3E"/>
    <w:rsid w:val="00B8452C"/>
    <w:rsid w:val="00B8740A"/>
    <w:rsid w:val="00B90814"/>
    <w:rsid w:val="00B90EA3"/>
    <w:rsid w:val="00B93DE8"/>
    <w:rsid w:val="00B949DD"/>
    <w:rsid w:val="00B94A7F"/>
    <w:rsid w:val="00B97D3E"/>
    <w:rsid w:val="00BA323C"/>
    <w:rsid w:val="00BA3C0B"/>
    <w:rsid w:val="00BA5E3C"/>
    <w:rsid w:val="00BB1AF7"/>
    <w:rsid w:val="00BC125A"/>
    <w:rsid w:val="00BC1B8E"/>
    <w:rsid w:val="00BC1CDE"/>
    <w:rsid w:val="00BC5039"/>
    <w:rsid w:val="00BC79B6"/>
    <w:rsid w:val="00BC7E4A"/>
    <w:rsid w:val="00BD02B1"/>
    <w:rsid w:val="00BD269A"/>
    <w:rsid w:val="00BD3814"/>
    <w:rsid w:val="00BD454A"/>
    <w:rsid w:val="00BD4952"/>
    <w:rsid w:val="00BD5866"/>
    <w:rsid w:val="00BE2F26"/>
    <w:rsid w:val="00BE7163"/>
    <w:rsid w:val="00BF00B2"/>
    <w:rsid w:val="00BF3A73"/>
    <w:rsid w:val="00C000BF"/>
    <w:rsid w:val="00C007FA"/>
    <w:rsid w:val="00C1111C"/>
    <w:rsid w:val="00C127B7"/>
    <w:rsid w:val="00C12805"/>
    <w:rsid w:val="00C13DE4"/>
    <w:rsid w:val="00C14A88"/>
    <w:rsid w:val="00C15BA5"/>
    <w:rsid w:val="00C15E7F"/>
    <w:rsid w:val="00C168D5"/>
    <w:rsid w:val="00C20676"/>
    <w:rsid w:val="00C224D4"/>
    <w:rsid w:val="00C227D9"/>
    <w:rsid w:val="00C22F3B"/>
    <w:rsid w:val="00C236B2"/>
    <w:rsid w:val="00C30282"/>
    <w:rsid w:val="00C3471E"/>
    <w:rsid w:val="00C36CF2"/>
    <w:rsid w:val="00C378F8"/>
    <w:rsid w:val="00C413AC"/>
    <w:rsid w:val="00C43DBB"/>
    <w:rsid w:val="00C44E75"/>
    <w:rsid w:val="00C45E5D"/>
    <w:rsid w:val="00C507F9"/>
    <w:rsid w:val="00C54D46"/>
    <w:rsid w:val="00C61319"/>
    <w:rsid w:val="00C67EEB"/>
    <w:rsid w:val="00C81B2E"/>
    <w:rsid w:val="00C840F3"/>
    <w:rsid w:val="00C84F67"/>
    <w:rsid w:val="00C85E71"/>
    <w:rsid w:val="00C91F1F"/>
    <w:rsid w:val="00C94C3B"/>
    <w:rsid w:val="00C973AE"/>
    <w:rsid w:val="00C97B0A"/>
    <w:rsid w:val="00C97E47"/>
    <w:rsid w:val="00CA70AD"/>
    <w:rsid w:val="00CB2208"/>
    <w:rsid w:val="00CB29E3"/>
    <w:rsid w:val="00CB3595"/>
    <w:rsid w:val="00CB439A"/>
    <w:rsid w:val="00CC1095"/>
    <w:rsid w:val="00CC2B0F"/>
    <w:rsid w:val="00CC2F74"/>
    <w:rsid w:val="00CC3A58"/>
    <w:rsid w:val="00CC5E67"/>
    <w:rsid w:val="00CC7A91"/>
    <w:rsid w:val="00CD1DAE"/>
    <w:rsid w:val="00CD65B2"/>
    <w:rsid w:val="00CE0420"/>
    <w:rsid w:val="00CE5B74"/>
    <w:rsid w:val="00CF07E1"/>
    <w:rsid w:val="00CF0C69"/>
    <w:rsid w:val="00CF3100"/>
    <w:rsid w:val="00CF34E5"/>
    <w:rsid w:val="00CF5993"/>
    <w:rsid w:val="00CF67FA"/>
    <w:rsid w:val="00D00CCF"/>
    <w:rsid w:val="00D03F51"/>
    <w:rsid w:val="00D045AE"/>
    <w:rsid w:val="00D07F7F"/>
    <w:rsid w:val="00D210F3"/>
    <w:rsid w:val="00D3004A"/>
    <w:rsid w:val="00D31683"/>
    <w:rsid w:val="00D3258C"/>
    <w:rsid w:val="00D4357D"/>
    <w:rsid w:val="00D44639"/>
    <w:rsid w:val="00D46FBF"/>
    <w:rsid w:val="00D50EAB"/>
    <w:rsid w:val="00D6082F"/>
    <w:rsid w:val="00D60D89"/>
    <w:rsid w:val="00D62D2E"/>
    <w:rsid w:val="00D76A3D"/>
    <w:rsid w:val="00D8174A"/>
    <w:rsid w:val="00D818E0"/>
    <w:rsid w:val="00D83265"/>
    <w:rsid w:val="00DA1040"/>
    <w:rsid w:val="00DA2732"/>
    <w:rsid w:val="00DA2FF5"/>
    <w:rsid w:val="00DA54FC"/>
    <w:rsid w:val="00DA7079"/>
    <w:rsid w:val="00DB7A3D"/>
    <w:rsid w:val="00DC0C49"/>
    <w:rsid w:val="00DC0E94"/>
    <w:rsid w:val="00DC4602"/>
    <w:rsid w:val="00DC5304"/>
    <w:rsid w:val="00DC772B"/>
    <w:rsid w:val="00DD3CF0"/>
    <w:rsid w:val="00DD45A2"/>
    <w:rsid w:val="00DE27D6"/>
    <w:rsid w:val="00DE4ABE"/>
    <w:rsid w:val="00DE59B8"/>
    <w:rsid w:val="00DF53A6"/>
    <w:rsid w:val="00DF6A89"/>
    <w:rsid w:val="00DF7B71"/>
    <w:rsid w:val="00E02854"/>
    <w:rsid w:val="00E0340B"/>
    <w:rsid w:val="00E066E1"/>
    <w:rsid w:val="00E1263D"/>
    <w:rsid w:val="00E136E7"/>
    <w:rsid w:val="00E159B2"/>
    <w:rsid w:val="00E15A40"/>
    <w:rsid w:val="00E26683"/>
    <w:rsid w:val="00E27C69"/>
    <w:rsid w:val="00E27F4A"/>
    <w:rsid w:val="00E30DBB"/>
    <w:rsid w:val="00E320E2"/>
    <w:rsid w:val="00E3797C"/>
    <w:rsid w:val="00E40A8E"/>
    <w:rsid w:val="00E41A60"/>
    <w:rsid w:val="00E43BE1"/>
    <w:rsid w:val="00E54A44"/>
    <w:rsid w:val="00E55FC7"/>
    <w:rsid w:val="00E57537"/>
    <w:rsid w:val="00E6210D"/>
    <w:rsid w:val="00E647AD"/>
    <w:rsid w:val="00E64F35"/>
    <w:rsid w:val="00E67422"/>
    <w:rsid w:val="00E709DA"/>
    <w:rsid w:val="00E759FF"/>
    <w:rsid w:val="00E777B4"/>
    <w:rsid w:val="00E77894"/>
    <w:rsid w:val="00E77BAF"/>
    <w:rsid w:val="00E80DF7"/>
    <w:rsid w:val="00E81B29"/>
    <w:rsid w:val="00E81F82"/>
    <w:rsid w:val="00E82B39"/>
    <w:rsid w:val="00E83D51"/>
    <w:rsid w:val="00E860CB"/>
    <w:rsid w:val="00E8686B"/>
    <w:rsid w:val="00E93B33"/>
    <w:rsid w:val="00E94CBD"/>
    <w:rsid w:val="00E96703"/>
    <w:rsid w:val="00EA01FA"/>
    <w:rsid w:val="00EA31D5"/>
    <w:rsid w:val="00EA78F6"/>
    <w:rsid w:val="00EB28C7"/>
    <w:rsid w:val="00EB5FE2"/>
    <w:rsid w:val="00EB7BA6"/>
    <w:rsid w:val="00EC1C5A"/>
    <w:rsid w:val="00EC1D5B"/>
    <w:rsid w:val="00ED38C1"/>
    <w:rsid w:val="00ED39B9"/>
    <w:rsid w:val="00ED4E9D"/>
    <w:rsid w:val="00ED54E0"/>
    <w:rsid w:val="00EE0C12"/>
    <w:rsid w:val="00EE11D3"/>
    <w:rsid w:val="00EE5567"/>
    <w:rsid w:val="00EE6836"/>
    <w:rsid w:val="00EF087D"/>
    <w:rsid w:val="00EF2515"/>
    <w:rsid w:val="00EF48CE"/>
    <w:rsid w:val="00EF69EF"/>
    <w:rsid w:val="00F02753"/>
    <w:rsid w:val="00F02DF8"/>
    <w:rsid w:val="00F03960"/>
    <w:rsid w:val="00F10405"/>
    <w:rsid w:val="00F13AE0"/>
    <w:rsid w:val="00F13EB5"/>
    <w:rsid w:val="00F14BCA"/>
    <w:rsid w:val="00F1545F"/>
    <w:rsid w:val="00F156E5"/>
    <w:rsid w:val="00F2212A"/>
    <w:rsid w:val="00F22D03"/>
    <w:rsid w:val="00F275E9"/>
    <w:rsid w:val="00F27799"/>
    <w:rsid w:val="00F309A1"/>
    <w:rsid w:val="00F30D3E"/>
    <w:rsid w:val="00F348EB"/>
    <w:rsid w:val="00F37A68"/>
    <w:rsid w:val="00F4293F"/>
    <w:rsid w:val="00F42B9F"/>
    <w:rsid w:val="00F51BC9"/>
    <w:rsid w:val="00F54367"/>
    <w:rsid w:val="00F551F9"/>
    <w:rsid w:val="00F61BBC"/>
    <w:rsid w:val="00F64B8A"/>
    <w:rsid w:val="00F82116"/>
    <w:rsid w:val="00F86256"/>
    <w:rsid w:val="00F95B2E"/>
    <w:rsid w:val="00F95D38"/>
    <w:rsid w:val="00F9656F"/>
    <w:rsid w:val="00F97BD8"/>
    <w:rsid w:val="00FA4470"/>
    <w:rsid w:val="00FA484E"/>
    <w:rsid w:val="00FA596C"/>
    <w:rsid w:val="00FA67B2"/>
    <w:rsid w:val="00FA6CB2"/>
    <w:rsid w:val="00FA753C"/>
    <w:rsid w:val="00FA79B2"/>
    <w:rsid w:val="00FA7E0D"/>
    <w:rsid w:val="00FC758D"/>
    <w:rsid w:val="00FD6084"/>
    <w:rsid w:val="00FE0762"/>
    <w:rsid w:val="00FE2B22"/>
    <w:rsid w:val="00FE4FAA"/>
    <w:rsid w:val="00FF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13917"/>
    <w:pPr>
      <w:widowControl/>
      <w:spacing w:before="100" w:beforeAutospacing="1" w:after="100" w:afterAutospacing="1" w:line="240" w:lineRule="auto"/>
    </w:pPr>
    <w:rPr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13917"/>
    <w:rPr>
      <w:b/>
      <w:bCs/>
    </w:rPr>
  </w:style>
  <w:style w:type="paragraph" w:styleId="Sinespaciado">
    <w:name w:val="No Spacing"/>
    <w:uiPriority w:val="1"/>
    <w:qFormat/>
    <w:rsid w:val="001860F4"/>
    <w:pPr>
      <w:widowControl w:val="0"/>
    </w:pPr>
    <w:rPr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C7015"/>
    <w:rPr>
      <w:color w:val="605E5C"/>
      <w:shd w:val="clear" w:color="auto" w:fill="E1DFDD"/>
    </w:rPr>
  </w:style>
  <w:style w:type="paragraph" w:customStyle="1" w:styleId="Default">
    <w:name w:val="Default"/>
    <w:rsid w:val="00C224D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39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4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6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2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9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6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8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2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2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0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5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4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Layout" Target="diagrams/layout21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microsoft.com/office/2007/relationships/diagramDrawing" Target="diagrams/drawing10.xml"/><Relationship Id="rId84" Type="http://schemas.openxmlformats.org/officeDocument/2006/relationships/image" Target="media/image7.png"/><Relationship Id="rId138" Type="http://schemas.openxmlformats.org/officeDocument/2006/relationships/diagramLayout" Target="diagrams/layout25.xml"/><Relationship Id="rId159" Type="http://schemas.openxmlformats.org/officeDocument/2006/relationships/diagramQuickStyle" Target="diagrams/quickStyle28.xml"/><Relationship Id="rId170" Type="http://schemas.openxmlformats.org/officeDocument/2006/relationships/diagramQuickStyle" Target="diagrams/quickStyle30.xml"/><Relationship Id="rId191" Type="http://schemas.openxmlformats.org/officeDocument/2006/relationships/diagramQuickStyle" Target="diagrams/quickStyle34.xml"/><Relationship Id="rId107" Type="http://schemas.openxmlformats.org/officeDocument/2006/relationships/diagramLayout" Target="diagrams/layout19.xml"/><Relationship Id="rId11" Type="http://schemas.openxmlformats.org/officeDocument/2006/relationships/diagramData" Target="diagrams/data1.xml"/><Relationship Id="rId32" Type="http://schemas.openxmlformats.org/officeDocument/2006/relationships/image" Target="media/image5.png"/><Relationship Id="rId53" Type="http://schemas.microsoft.com/office/2007/relationships/diagramDrawing" Target="diagrams/drawing8.xml"/><Relationship Id="rId74" Type="http://schemas.openxmlformats.org/officeDocument/2006/relationships/diagramData" Target="diagrams/data13.xml"/><Relationship Id="rId128" Type="http://schemas.openxmlformats.org/officeDocument/2006/relationships/diagramLayout" Target="diagrams/layout23.xml"/><Relationship Id="rId149" Type="http://schemas.openxmlformats.org/officeDocument/2006/relationships/hyperlink" Target="https://docs.aws.amazon.com/es_es/AmazonCloudFront/latest/DeveloperGuide/AmazonCloudFront_DevGuide.pdf" TargetMode="External"/><Relationship Id="rId5" Type="http://schemas.openxmlformats.org/officeDocument/2006/relationships/webSettings" Target="webSettings.xml"/><Relationship Id="rId95" Type="http://schemas.openxmlformats.org/officeDocument/2006/relationships/diagramData" Target="diagrams/data17.xml"/><Relationship Id="rId160" Type="http://schemas.openxmlformats.org/officeDocument/2006/relationships/diagramColors" Target="diagrams/colors28.xml"/><Relationship Id="rId181" Type="http://schemas.openxmlformats.org/officeDocument/2006/relationships/diagramQuickStyle" Target="diagrams/quickStyle32.xml"/><Relationship Id="rId216" Type="http://schemas.microsoft.com/office/2016/09/relationships/commentsIds" Target="commentsIds.xml"/><Relationship Id="rId22" Type="http://schemas.openxmlformats.org/officeDocument/2006/relationships/diagramData" Target="diagrams/data3.xml"/><Relationship Id="rId43" Type="http://schemas.openxmlformats.org/officeDocument/2006/relationships/diagramData" Target="diagrams/data7.xml"/><Relationship Id="rId64" Type="http://schemas.openxmlformats.org/officeDocument/2006/relationships/diagramData" Target="diagrams/data11.xml"/><Relationship Id="rId118" Type="http://schemas.openxmlformats.org/officeDocument/2006/relationships/diagramQuickStyle" Target="diagrams/quickStyle21.xml"/><Relationship Id="rId139" Type="http://schemas.openxmlformats.org/officeDocument/2006/relationships/diagramQuickStyle" Target="diagrams/quickStyle25.xml"/><Relationship Id="rId85" Type="http://schemas.openxmlformats.org/officeDocument/2006/relationships/diagramData" Target="diagrams/data15.xml"/><Relationship Id="rId150" Type="http://schemas.openxmlformats.org/officeDocument/2006/relationships/hyperlink" Target="https://docs.aws.amazon.com/es_es/AWSEC2/latest/UserGuide/ec2-ug.pdf" TargetMode="External"/><Relationship Id="rId171" Type="http://schemas.openxmlformats.org/officeDocument/2006/relationships/diagramColors" Target="diagrams/colors30.xml"/><Relationship Id="rId192" Type="http://schemas.openxmlformats.org/officeDocument/2006/relationships/diagramColors" Target="diagrams/colors34.xml"/><Relationship Id="rId12" Type="http://schemas.openxmlformats.org/officeDocument/2006/relationships/diagramLayout" Target="diagrams/layout1.xml"/><Relationship Id="rId33" Type="http://schemas.openxmlformats.org/officeDocument/2006/relationships/diagramData" Target="diagrams/data5.xml"/><Relationship Id="rId108" Type="http://schemas.openxmlformats.org/officeDocument/2006/relationships/diagramQuickStyle" Target="diagrams/quickStyle19.xml"/><Relationship Id="rId129" Type="http://schemas.openxmlformats.org/officeDocument/2006/relationships/diagramQuickStyle" Target="diagrams/quickStyle23.xml"/><Relationship Id="rId54" Type="http://schemas.openxmlformats.org/officeDocument/2006/relationships/diagramData" Target="diagrams/data9.xml"/><Relationship Id="rId75" Type="http://schemas.openxmlformats.org/officeDocument/2006/relationships/diagramLayout" Target="diagrams/layout13.xml"/><Relationship Id="rId96" Type="http://schemas.openxmlformats.org/officeDocument/2006/relationships/diagramLayout" Target="diagrams/layout17.xml"/><Relationship Id="rId140" Type="http://schemas.openxmlformats.org/officeDocument/2006/relationships/diagramColors" Target="diagrams/colors25.xml"/><Relationship Id="rId161" Type="http://schemas.microsoft.com/office/2007/relationships/diagramDrawing" Target="diagrams/drawing28.xml"/><Relationship Id="rId182" Type="http://schemas.openxmlformats.org/officeDocument/2006/relationships/diagramColors" Target="diagrams/colors32.xml"/><Relationship Id="rId217" Type="http://schemas.microsoft.com/office/2018/08/relationships/commentsExtensible" Target="commentsExtensible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119" Type="http://schemas.openxmlformats.org/officeDocument/2006/relationships/diagramColors" Target="diagrams/colors21.xml"/><Relationship Id="rId44" Type="http://schemas.openxmlformats.org/officeDocument/2006/relationships/diagramLayout" Target="diagrams/layout7.xml"/><Relationship Id="rId65" Type="http://schemas.openxmlformats.org/officeDocument/2006/relationships/diagramLayout" Target="diagrams/layout11.xml"/><Relationship Id="rId86" Type="http://schemas.openxmlformats.org/officeDocument/2006/relationships/diagramLayout" Target="diagrams/layout15.xml"/><Relationship Id="rId130" Type="http://schemas.openxmlformats.org/officeDocument/2006/relationships/diagramColors" Target="diagrams/colors23.xml"/><Relationship Id="rId151" Type="http://schemas.openxmlformats.org/officeDocument/2006/relationships/image" Target="media/image10.jpeg"/><Relationship Id="rId172" Type="http://schemas.microsoft.com/office/2007/relationships/diagramDrawing" Target="diagrams/drawing30.xml"/><Relationship Id="rId193" Type="http://schemas.microsoft.com/office/2007/relationships/diagramDrawing" Target="diagrams/drawing34.xml"/><Relationship Id="rId13" Type="http://schemas.openxmlformats.org/officeDocument/2006/relationships/diagramQuickStyle" Target="diagrams/quickStyle1.xml"/><Relationship Id="rId109" Type="http://schemas.openxmlformats.org/officeDocument/2006/relationships/diagramColors" Target="diagrams/colors19.xml"/><Relationship Id="rId34" Type="http://schemas.openxmlformats.org/officeDocument/2006/relationships/diagramLayout" Target="diagrams/layout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QuickStyle" Target="diagrams/quickStyle17.xml"/><Relationship Id="rId120" Type="http://schemas.microsoft.com/office/2007/relationships/diagramDrawing" Target="diagrams/drawing21.xml"/><Relationship Id="rId141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QuickStyle" Target="diagrams/quickStyle12.xml"/><Relationship Id="rId92" Type="http://schemas.openxmlformats.org/officeDocument/2006/relationships/diagramQuickStyle" Target="diagrams/quickStyle16.xml"/><Relationship Id="rId162" Type="http://schemas.openxmlformats.org/officeDocument/2006/relationships/diagramData" Target="diagrams/data29.xml"/><Relationship Id="rId183" Type="http://schemas.microsoft.com/office/2007/relationships/diagramDrawing" Target="diagrams/drawing32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QuickStyle" Target="diagrams/quickStyle11.xml"/><Relationship Id="rId87" Type="http://schemas.openxmlformats.org/officeDocument/2006/relationships/diagramQuickStyle" Target="diagrams/quickStyle15.xml"/><Relationship Id="rId110" Type="http://schemas.microsoft.com/office/2007/relationships/diagramDrawing" Target="diagrams/drawing19.xml"/><Relationship Id="rId115" Type="http://schemas.microsoft.com/office/2007/relationships/diagramDrawing" Target="diagrams/drawing20.xml"/><Relationship Id="rId131" Type="http://schemas.microsoft.com/office/2007/relationships/diagramDrawing" Target="diagrams/drawing23.xml"/><Relationship Id="rId136" Type="http://schemas.microsoft.com/office/2007/relationships/diagramDrawing" Target="diagrams/drawing24.xml"/><Relationship Id="rId157" Type="http://schemas.openxmlformats.org/officeDocument/2006/relationships/diagramData" Target="diagrams/data28.xml"/><Relationship Id="rId178" Type="http://schemas.openxmlformats.org/officeDocument/2006/relationships/image" Target="media/image12.jpeg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52" Type="http://schemas.openxmlformats.org/officeDocument/2006/relationships/diagramData" Target="diagrams/data27.xml"/><Relationship Id="rId173" Type="http://schemas.openxmlformats.org/officeDocument/2006/relationships/diagramData" Target="diagrams/data31.xml"/><Relationship Id="rId194" Type="http://schemas.openxmlformats.org/officeDocument/2006/relationships/header" Target="header1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Data" Target="diagrams/data18.xml"/><Relationship Id="rId105" Type="http://schemas.openxmlformats.org/officeDocument/2006/relationships/image" Target="media/image8.jpeg"/><Relationship Id="rId126" Type="http://schemas.openxmlformats.org/officeDocument/2006/relationships/image" Target="media/image9.png"/><Relationship Id="rId147" Type="http://schemas.openxmlformats.org/officeDocument/2006/relationships/hyperlink" Target="https://aws.amazon.com/es/organizations/" TargetMode="External"/><Relationship Id="rId168" Type="http://schemas.openxmlformats.org/officeDocument/2006/relationships/diagramData" Target="diagrams/data30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openxmlformats.org/officeDocument/2006/relationships/diagramColors" Target="diagrams/colors16.xml"/><Relationship Id="rId98" Type="http://schemas.openxmlformats.org/officeDocument/2006/relationships/diagramColors" Target="diagrams/colors17.xml"/><Relationship Id="rId121" Type="http://schemas.openxmlformats.org/officeDocument/2006/relationships/diagramData" Target="diagrams/data22.xml"/><Relationship Id="rId142" Type="http://schemas.openxmlformats.org/officeDocument/2006/relationships/diagramData" Target="diagrams/data26.xml"/><Relationship Id="rId163" Type="http://schemas.openxmlformats.org/officeDocument/2006/relationships/diagramLayout" Target="diagrams/layout29.xml"/><Relationship Id="rId184" Type="http://schemas.openxmlformats.org/officeDocument/2006/relationships/diagramData" Target="diagrams/data33.xml"/><Relationship Id="rId189" Type="http://schemas.openxmlformats.org/officeDocument/2006/relationships/diagramData" Target="diagrams/data34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Colors" Target="diagrams/colors11.xml"/><Relationship Id="rId116" Type="http://schemas.openxmlformats.org/officeDocument/2006/relationships/diagramData" Target="diagrams/data21.xml"/><Relationship Id="rId137" Type="http://schemas.openxmlformats.org/officeDocument/2006/relationships/diagramData" Target="diagrams/data25.xml"/><Relationship Id="rId158" Type="http://schemas.openxmlformats.org/officeDocument/2006/relationships/diagramLayout" Target="diagrams/layout28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88" Type="http://schemas.openxmlformats.org/officeDocument/2006/relationships/diagramColors" Target="diagrams/colors15.xml"/><Relationship Id="rId111" Type="http://schemas.openxmlformats.org/officeDocument/2006/relationships/diagramData" Target="diagrams/data20.xml"/><Relationship Id="rId132" Type="http://schemas.openxmlformats.org/officeDocument/2006/relationships/diagramData" Target="diagrams/data24.xml"/><Relationship Id="rId153" Type="http://schemas.openxmlformats.org/officeDocument/2006/relationships/diagramLayout" Target="diagrams/layout27.xml"/><Relationship Id="rId174" Type="http://schemas.openxmlformats.org/officeDocument/2006/relationships/diagramLayout" Target="diagrams/layout31.xml"/><Relationship Id="rId179" Type="http://schemas.openxmlformats.org/officeDocument/2006/relationships/diagramData" Target="diagrams/data32.xml"/><Relationship Id="rId195" Type="http://schemas.openxmlformats.org/officeDocument/2006/relationships/fontTable" Target="fontTable.xml"/><Relationship Id="rId190" Type="http://schemas.openxmlformats.org/officeDocument/2006/relationships/diagramLayout" Target="diagrams/layout34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diagramData" Target="diagrams/data19.xml"/><Relationship Id="rId127" Type="http://schemas.openxmlformats.org/officeDocument/2006/relationships/diagramData" Target="diagrams/data23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78" Type="http://schemas.microsoft.com/office/2007/relationships/diagramDrawing" Target="diagrams/drawing13.xml"/><Relationship Id="rId94" Type="http://schemas.microsoft.com/office/2007/relationships/diagramDrawing" Target="diagrams/drawing16.xml"/><Relationship Id="rId99" Type="http://schemas.microsoft.com/office/2007/relationships/diagramDrawing" Target="diagrams/drawing17.xml"/><Relationship Id="rId101" Type="http://schemas.openxmlformats.org/officeDocument/2006/relationships/diagramLayout" Target="diagrams/layout18.xml"/><Relationship Id="rId122" Type="http://schemas.openxmlformats.org/officeDocument/2006/relationships/diagramLayout" Target="diagrams/layout22.xml"/><Relationship Id="rId143" Type="http://schemas.openxmlformats.org/officeDocument/2006/relationships/diagramLayout" Target="diagrams/layout26.xml"/><Relationship Id="rId148" Type="http://schemas.openxmlformats.org/officeDocument/2006/relationships/hyperlink" Target="https://docs.aws.amazon.com/es_es/waf/latest/developerguide/waf-dg.pdf" TargetMode="External"/><Relationship Id="rId164" Type="http://schemas.openxmlformats.org/officeDocument/2006/relationships/diagramQuickStyle" Target="diagrams/quickStyle29.xml"/><Relationship Id="rId169" Type="http://schemas.openxmlformats.org/officeDocument/2006/relationships/diagramLayout" Target="diagrams/layout30.xml"/><Relationship Id="rId185" Type="http://schemas.openxmlformats.org/officeDocument/2006/relationships/diagramLayout" Target="diagrams/layout3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diagramLayout" Target="diagrams/layout32.xml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microsoft.com/office/2007/relationships/diagramDrawing" Target="diagrams/drawing11.xml"/><Relationship Id="rId89" Type="http://schemas.microsoft.com/office/2007/relationships/diagramDrawing" Target="diagrams/drawing15.xml"/><Relationship Id="rId112" Type="http://schemas.openxmlformats.org/officeDocument/2006/relationships/diagramLayout" Target="diagrams/layout20.xml"/><Relationship Id="rId133" Type="http://schemas.openxmlformats.org/officeDocument/2006/relationships/diagramLayout" Target="diagrams/layout24.xml"/><Relationship Id="rId154" Type="http://schemas.openxmlformats.org/officeDocument/2006/relationships/diagramQuickStyle" Target="diagrams/quickStyle27.xml"/><Relationship Id="rId175" Type="http://schemas.openxmlformats.org/officeDocument/2006/relationships/diagramQuickStyle" Target="diagrams/quickStyle31.xml"/><Relationship Id="rId196" Type="http://schemas.openxmlformats.org/officeDocument/2006/relationships/theme" Target="theme/theme1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QuickStyle" Target="diagrams/quickStyle18.xml"/><Relationship Id="rId123" Type="http://schemas.openxmlformats.org/officeDocument/2006/relationships/diagramQuickStyle" Target="diagrams/quickStyle22.xml"/><Relationship Id="rId144" Type="http://schemas.openxmlformats.org/officeDocument/2006/relationships/diagramQuickStyle" Target="diagrams/quickStyle26.xml"/><Relationship Id="rId90" Type="http://schemas.openxmlformats.org/officeDocument/2006/relationships/diagramData" Target="diagrams/data16.xml"/><Relationship Id="rId165" Type="http://schemas.openxmlformats.org/officeDocument/2006/relationships/diagramColors" Target="diagrams/colors29.xml"/><Relationship Id="rId186" Type="http://schemas.openxmlformats.org/officeDocument/2006/relationships/diagramQuickStyle" Target="diagrams/quickStyle33.xml"/><Relationship Id="rId27" Type="http://schemas.openxmlformats.org/officeDocument/2006/relationships/diagramData" Target="diagrams/data4.xml"/><Relationship Id="rId48" Type="http://schemas.openxmlformats.org/officeDocument/2006/relationships/image" Target="media/image6.png"/><Relationship Id="rId69" Type="http://schemas.openxmlformats.org/officeDocument/2006/relationships/diagramData" Target="diagrams/data12.xml"/><Relationship Id="rId113" Type="http://schemas.openxmlformats.org/officeDocument/2006/relationships/diagramQuickStyle" Target="diagrams/quickStyle20.xml"/><Relationship Id="rId134" Type="http://schemas.openxmlformats.org/officeDocument/2006/relationships/diagramQuickStyle" Target="diagrams/quickStyle24.xml"/><Relationship Id="rId80" Type="http://schemas.openxmlformats.org/officeDocument/2006/relationships/diagramLayout" Target="diagrams/layout14.xml"/><Relationship Id="rId155" Type="http://schemas.openxmlformats.org/officeDocument/2006/relationships/diagramColors" Target="diagrams/colors27.xml"/><Relationship Id="rId176" Type="http://schemas.openxmlformats.org/officeDocument/2006/relationships/diagramColors" Target="diagrams/colors31.xml"/><Relationship Id="rId17" Type="http://schemas.openxmlformats.org/officeDocument/2006/relationships/diagramLayout" Target="diagrams/layout2.xml"/><Relationship Id="rId38" Type="http://schemas.openxmlformats.org/officeDocument/2006/relationships/diagramData" Target="diagrams/data6.xml"/><Relationship Id="rId59" Type="http://schemas.openxmlformats.org/officeDocument/2006/relationships/diagramData" Target="diagrams/data10.xml"/><Relationship Id="rId103" Type="http://schemas.openxmlformats.org/officeDocument/2006/relationships/diagramColors" Target="diagrams/colors18.xml"/><Relationship Id="rId124" Type="http://schemas.openxmlformats.org/officeDocument/2006/relationships/diagramColors" Target="diagrams/colors22.xml"/><Relationship Id="rId70" Type="http://schemas.openxmlformats.org/officeDocument/2006/relationships/diagramLayout" Target="diagrams/layout12.xml"/><Relationship Id="rId91" Type="http://schemas.openxmlformats.org/officeDocument/2006/relationships/diagramLayout" Target="diagrams/layout16.xml"/><Relationship Id="rId145" Type="http://schemas.openxmlformats.org/officeDocument/2006/relationships/diagramColors" Target="diagrams/colors26.xml"/><Relationship Id="rId166" Type="http://schemas.microsoft.com/office/2007/relationships/diagramDrawing" Target="diagrams/drawing29.xml"/><Relationship Id="rId187" Type="http://schemas.openxmlformats.org/officeDocument/2006/relationships/diagramColors" Target="diagrams/colors33.xml"/><Relationship Id="rId1" Type="http://schemas.openxmlformats.org/officeDocument/2006/relationships/customXml" Target="../customXml/item1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Colors" Target="diagrams/colors20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Colors" Target="diagrams/colors24.xml"/><Relationship Id="rId156" Type="http://schemas.microsoft.com/office/2007/relationships/diagramDrawing" Target="diagrams/drawing27.xml"/><Relationship Id="rId177" Type="http://schemas.microsoft.com/office/2007/relationships/diagramDrawing" Target="diagrams/drawing3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50" Type="http://schemas.openxmlformats.org/officeDocument/2006/relationships/diagramLayout" Target="diagrams/layout8.xml"/><Relationship Id="rId104" Type="http://schemas.microsoft.com/office/2007/relationships/diagramDrawing" Target="diagrams/drawing18.xml"/><Relationship Id="rId125" Type="http://schemas.microsoft.com/office/2007/relationships/diagramDrawing" Target="diagrams/drawing22.xml"/><Relationship Id="rId146" Type="http://schemas.microsoft.com/office/2007/relationships/diagramDrawing" Target="diagrams/drawing26.xml"/><Relationship Id="rId167" Type="http://schemas.openxmlformats.org/officeDocument/2006/relationships/image" Target="media/image11.jpeg"/><Relationship Id="rId188" Type="http://schemas.microsoft.com/office/2007/relationships/diagramDrawing" Target="diagrams/drawing3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1" custLinFactNeighborX="9106" custLinFactNeighborY="-5333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1" custLinFactNeighborX="-1189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7A1E4D48-0AAC-42E9-BB14-60D69BBBA0A0}" type="presOf" srcId="{D7461CB3-0D19-4BA8-8AC1-D6AFBE0A592A}" destId="{2921033C-02DB-4BD2-89E8-9FE448BB63C9}" srcOrd="1" destOrd="0" presId="urn:microsoft.com/office/officeart/2005/8/layout/process3"/>
    <dgm:cxn modelId="{295708BE-4B63-40FB-B873-C28042BED448}" type="presOf" srcId="{37825505-43F1-46EE-B5D5-E16AABC45527}" destId="{5A37B31B-92A6-4B8C-8EC6-79C60F510A69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3BC6ED5A-E976-40DD-B8AD-4D91B10B67A3}" type="presOf" srcId="{D7461CB3-0D19-4BA8-8AC1-D6AFBE0A592A}" destId="{8361B7DF-175B-4A8C-AE5F-A22F8005CB02}" srcOrd="0" destOrd="0" presId="urn:microsoft.com/office/officeart/2005/8/layout/process3"/>
    <dgm:cxn modelId="{A726CBC2-0CB8-45D3-AB9F-12481891D67F}" type="presOf" srcId="{B1A8326E-1151-4B2E-9B56-47A9FB9F58E4}" destId="{DBB6B28E-CD7F-46A0-BDAC-199473353B78}" srcOrd="0" destOrd="0" presId="urn:microsoft.com/office/officeart/2005/8/layout/process3"/>
    <dgm:cxn modelId="{98AEC86C-47D0-489E-88A2-1F9AED83D8C9}" type="presParOf" srcId="{DBB6B28E-CD7F-46A0-BDAC-199473353B78}" destId="{CAE8AA46-FD53-45B8-8457-87F8FE08349F}" srcOrd="0" destOrd="0" presId="urn:microsoft.com/office/officeart/2005/8/layout/process3"/>
    <dgm:cxn modelId="{21F30B25-4B5E-42C0-8FFB-8B936897B361}" type="presParOf" srcId="{CAE8AA46-FD53-45B8-8457-87F8FE08349F}" destId="{8361B7DF-175B-4A8C-AE5F-A22F8005CB02}" srcOrd="0" destOrd="0" presId="urn:microsoft.com/office/officeart/2005/8/layout/process3"/>
    <dgm:cxn modelId="{5560A7B4-F4FE-442F-9B47-CBEDEA38AA2D}" type="presParOf" srcId="{CAE8AA46-FD53-45B8-8457-87F8FE08349F}" destId="{2921033C-02DB-4BD2-89E8-9FE448BB63C9}" srcOrd="1" destOrd="0" presId="urn:microsoft.com/office/officeart/2005/8/layout/process3"/>
    <dgm:cxn modelId="{F84BF510-1D93-4681-8555-693F79E7938C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EDC41A56-632C-4DBF-AEA8-280E25F40C6E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DAAE15D-EE25-444C-A0D3-AFBCF5FA02EE}">
      <dgm:prSet phldrT="[Texto]"/>
      <dgm:spPr/>
      <dgm:t>
        <a:bodyPr/>
        <a:lstStyle/>
        <a:p>
          <a:r>
            <a:rPr lang="es-CO"/>
            <a:t>Gestionar eventos/alarmas</a:t>
          </a:r>
        </a:p>
      </dgm:t>
    </dgm:pt>
    <dgm:pt modelId="{F7B47DAC-9EA0-4C6D-AC51-9405D2CECEC6}" type="parTrans" cxnId="{E446237A-871E-4000-A502-30908E1E7BAC}">
      <dgm:prSet/>
      <dgm:spPr/>
      <dgm:t>
        <a:bodyPr/>
        <a:lstStyle/>
        <a:p>
          <a:endParaRPr lang="es-CO"/>
        </a:p>
      </dgm:t>
    </dgm:pt>
    <dgm:pt modelId="{D1E674B9-9213-4A44-BF0C-1D5A453EBF99}" type="sibTrans" cxnId="{E446237A-871E-4000-A502-30908E1E7BAC}">
      <dgm:prSet/>
      <dgm:spPr/>
      <dgm:t>
        <a:bodyPr/>
        <a:lstStyle/>
        <a:p>
          <a:endParaRPr lang="es-CO"/>
        </a:p>
      </dgm:t>
    </dgm:pt>
    <dgm:pt modelId="{E43CCDCE-D24D-4B02-AB13-20C27E0BA04D}">
      <dgm:prSet phldrT="[Texto]"/>
      <dgm:spPr/>
      <dgm:t>
        <a:bodyPr/>
        <a:lstStyle/>
        <a:p>
          <a:r>
            <a:rPr lang="es-CO"/>
            <a:t>el administrador/usuario podrá visualizar los eventos y/o alarmas generadas por los clientes/componentes del sistema externo.</a:t>
          </a:r>
        </a:p>
      </dgm:t>
    </dgm:pt>
    <dgm:pt modelId="{0FA1D11C-13E7-4BE4-A3AC-9CBAD0F68B0A}" type="parTrans" cxnId="{2686BE03-BC2E-41E4-8D56-AE4205602B0B}">
      <dgm:prSet/>
      <dgm:spPr/>
      <dgm:t>
        <a:bodyPr/>
        <a:lstStyle/>
        <a:p>
          <a:endParaRPr lang="es-CO"/>
        </a:p>
      </dgm:t>
    </dgm:pt>
    <dgm:pt modelId="{B04C9EC8-5C41-4205-9688-81A721597CA4}" type="sibTrans" cxnId="{2686BE03-BC2E-41E4-8D56-AE4205602B0B}">
      <dgm:prSet/>
      <dgm:spPr/>
      <dgm:t>
        <a:bodyPr/>
        <a:lstStyle/>
        <a:p>
          <a:endParaRPr lang="es-CO"/>
        </a:p>
      </dgm:t>
    </dgm:pt>
    <dgm:pt modelId="{390B4F52-BEA7-4882-8995-4C4F7270EFCC}">
      <dgm:prSet phldrT="[Texto]"/>
      <dgm:spPr/>
      <dgm:t>
        <a:bodyPr/>
        <a:lstStyle/>
        <a:p>
          <a:r>
            <a:rPr lang="es-CO"/>
            <a:t>Generar reporte eventos/alarmas</a:t>
          </a:r>
        </a:p>
      </dgm:t>
    </dgm:pt>
    <dgm:pt modelId="{5510E742-9B95-4AC2-A044-1CEC0C104B37}" type="parTrans" cxnId="{CA3ED392-CCD4-4141-9954-D633CFD7B6EA}">
      <dgm:prSet/>
      <dgm:spPr/>
      <dgm:t>
        <a:bodyPr/>
        <a:lstStyle/>
        <a:p>
          <a:endParaRPr lang="es-CO"/>
        </a:p>
      </dgm:t>
    </dgm:pt>
    <dgm:pt modelId="{27992970-4B62-4EBA-B798-3CB891CBB3A0}" type="sibTrans" cxnId="{CA3ED392-CCD4-4141-9954-D633CFD7B6EA}">
      <dgm:prSet/>
      <dgm:spPr/>
      <dgm:t>
        <a:bodyPr/>
        <a:lstStyle/>
        <a:p>
          <a:endParaRPr lang="es-CO"/>
        </a:p>
      </dgm:t>
    </dgm:pt>
    <dgm:pt modelId="{EB93B6CB-B482-492F-A8A9-EDF53B94C4AC}">
      <dgm:prSet phldrT="[Texto]"/>
      <dgm:spPr/>
      <dgm:t>
        <a:bodyPr/>
        <a:lstStyle/>
        <a:p>
          <a:r>
            <a:rPr lang="es-CO"/>
            <a:t>el administrador/usuario podrá generar cualquier tipo de reporte que requiera, permitiéndole guardarlo en formato pdf o enviar por correo</a:t>
          </a:r>
        </a:p>
      </dgm:t>
    </dgm:pt>
    <dgm:pt modelId="{3415559B-CFAF-46C8-A5F9-CC9CE9D657E7}" type="parTrans" cxnId="{EE0092B9-C484-4896-BF1F-CB836624B501}">
      <dgm:prSet/>
      <dgm:spPr/>
      <dgm:t>
        <a:bodyPr/>
        <a:lstStyle/>
        <a:p>
          <a:endParaRPr lang="es-CO"/>
        </a:p>
      </dgm:t>
    </dgm:pt>
    <dgm:pt modelId="{B68EC06A-569C-49CF-847C-F3464BACA5E0}" type="sibTrans" cxnId="{EE0092B9-C484-4896-BF1F-CB836624B501}">
      <dgm:prSet/>
      <dgm:spPr/>
      <dgm:t>
        <a:bodyPr/>
        <a:lstStyle/>
        <a:p>
          <a:endParaRPr lang="es-CO"/>
        </a:p>
      </dgm:t>
    </dgm:pt>
    <dgm:pt modelId="{2EC53D63-A8E3-4A88-A03B-D4C112B51588}" type="pres">
      <dgm:prSet presAssocID="{EDC41A56-632C-4DBF-AEA8-280E25F40C6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33A41707-201D-47E0-AFCF-6E8750AAD371}" type="pres">
      <dgm:prSet presAssocID="{1DAAE15D-EE25-444C-A0D3-AFBCF5FA02EE}" presName="composite" presStyleCnt="0"/>
      <dgm:spPr/>
    </dgm:pt>
    <dgm:pt modelId="{7EC36CA1-8547-46DE-8D36-C98D3999AD0B}" type="pres">
      <dgm:prSet presAssocID="{1DAAE15D-EE25-444C-A0D3-AFBCF5FA02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D6A448C-E681-40D9-AB2C-8A1D25CBFAF7}" type="pres">
      <dgm:prSet presAssocID="{1DAAE15D-EE25-444C-A0D3-AFBCF5FA02EE}" presName="parSh" presStyleLbl="node1" presStyleIdx="0" presStyleCnt="2"/>
      <dgm:spPr/>
      <dgm:t>
        <a:bodyPr/>
        <a:lstStyle/>
        <a:p>
          <a:endParaRPr lang="es-CO"/>
        </a:p>
      </dgm:t>
    </dgm:pt>
    <dgm:pt modelId="{A568530A-87F3-414C-954F-B89B57FDADA0}" type="pres">
      <dgm:prSet presAssocID="{1DAAE15D-EE25-444C-A0D3-AFBCF5FA02EE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95734-BDC7-4FA7-94B4-85EBBB17D7DF}" type="pres">
      <dgm:prSet presAssocID="{D1E674B9-9213-4A44-BF0C-1D5A453EBF99}" presName="sibTrans" presStyleLbl="sibTrans2D1" presStyleIdx="0" presStyleCnt="1"/>
      <dgm:spPr/>
      <dgm:t>
        <a:bodyPr/>
        <a:lstStyle/>
        <a:p>
          <a:endParaRPr lang="es-CO"/>
        </a:p>
      </dgm:t>
    </dgm:pt>
    <dgm:pt modelId="{33E692C6-1DE9-45FE-B7C2-D664209FAA18}" type="pres">
      <dgm:prSet presAssocID="{D1E674B9-9213-4A44-BF0C-1D5A453EBF99}" presName="connTx" presStyleLbl="sibTrans2D1" presStyleIdx="0" presStyleCnt="1"/>
      <dgm:spPr/>
      <dgm:t>
        <a:bodyPr/>
        <a:lstStyle/>
        <a:p>
          <a:endParaRPr lang="es-CO"/>
        </a:p>
      </dgm:t>
    </dgm:pt>
    <dgm:pt modelId="{103212CE-6F19-4406-A795-D7A8F5754A02}" type="pres">
      <dgm:prSet presAssocID="{390B4F52-BEA7-4882-8995-4C4F7270EFCC}" presName="composite" presStyleCnt="0"/>
      <dgm:spPr/>
    </dgm:pt>
    <dgm:pt modelId="{FA06A735-F831-4FB1-BCC5-1E3E165CA646}" type="pres">
      <dgm:prSet presAssocID="{390B4F52-BEA7-4882-8995-4C4F7270EFCC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AF6EEDC-460D-4259-86A9-D27E539F3574}" type="pres">
      <dgm:prSet presAssocID="{390B4F52-BEA7-4882-8995-4C4F7270EFCC}" presName="parSh" presStyleLbl="node1" presStyleIdx="1" presStyleCnt="2" custScaleX="108550" custLinFactNeighborX="12005" custLinFactNeighborY="5512"/>
      <dgm:spPr/>
      <dgm:t>
        <a:bodyPr/>
        <a:lstStyle/>
        <a:p>
          <a:endParaRPr lang="es-CO"/>
        </a:p>
      </dgm:t>
    </dgm:pt>
    <dgm:pt modelId="{C6968D15-7197-46E1-A9CE-F698E1859591}" type="pres">
      <dgm:prSet presAssocID="{390B4F52-BEA7-4882-8995-4C4F7270EFCC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CB8F47A3-1E3F-4993-8626-D2BAB7147412}" type="presOf" srcId="{390B4F52-BEA7-4882-8995-4C4F7270EFCC}" destId="{CAF6EEDC-460D-4259-86A9-D27E539F3574}" srcOrd="1" destOrd="0" presId="urn:microsoft.com/office/officeart/2005/8/layout/process3"/>
    <dgm:cxn modelId="{EE0092B9-C484-4896-BF1F-CB836624B501}" srcId="{390B4F52-BEA7-4882-8995-4C4F7270EFCC}" destId="{EB93B6CB-B482-492F-A8A9-EDF53B94C4AC}" srcOrd="0" destOrd="0" parTransId="{3415559B-CFAF-46C8-A5F9-CC9CE9D657E7}" sibTransId="{B68EC06A-569C-49CF-847C-F3464BACA5E0}"/>
    <dgm:cxn modelId="{E446237A-871E-4000-A502-30908E1E7BAC}" srcId="{EDC41A56-632C-4DBF-AEA8-280E25F40C6E}" destId="{1DAAE15D-EE25-444C-A0D3-AFBCF5FA02EE}" srcOrd="0" destOrd="0" parTransId="{F7B47DAC-9EA0-4C6D-AC51-9405D2CECEC6}" sibTransId="{D1E674B9-9213-4A44-BF0C-1D5A453EBF99}"/>
    <dgm:cxn modelId="{BC93BEEC-8CBF-4609-ABA4-CF9E7C35AB82}" type="presOf" srcId="{E43CCDCE-D24D-4B02-AB13-20C27E0BA04D}" destId="{A568530A-87F3-414C-954F-B89B57FDADA0}" srcOrd="0" destOrd="0" presId="urn:microsoft.com/office/officeart/2005/8/layout/process3"/>
    <dgm:cxn modelId="{0F45134A-7914-4E80-A7A6-6C977D3AAC0A}" type="presOf" srcId="{D1E674B9-9213-4A44-BF0C-1D5A453EBF99}" destId="{87395734-BDC7-4FA7-94B4-85EBBB17D7DF}" srcOrd="0" destOrd="0" presId="urn:microsoft.com/office/officeart/2005/8/layout/process3"/>
    <dgm:cxn modelId="{84333CDD-A7BE-4C2A-ACB3-2FA924BF7204}" type="presOf" srcId="{EB93B6CB-B482-492F-A8A9-EDF53B94C4AC}" destId="{C6968D15-7197-46E1-A9CE-F698E1859591}" srcOrd="0" destOrd="0" presId="urn:microsoft.com/office/officeart/2005/8/layout/process3"/>
    <dgm:cxn modelId="{2686BE03-BC2E-41E4-8D56-AE4205602B0B}" srcId="{1DAAE15D-EE25-444C-A0D3-AFBCF5FA02EE}" destId="{E43CCDCE-D24D-4B02-AB13-20C27E0BA04D}" srcOrd="0" destOrd="0" parTransId="{0FA1D11C-13E7-4BE4-A3AC-9CBAD0F68B0A}" sibTransId="{B04C9EC8-5C41-4205-9688-81A721597CA4}"/>
    <dgm:cxn modelId="{2659429A-193A-44C7-9CAA-303739FC0651}" type="presOf" srcId="{EDC41A56-632C-4DBF-AEA8-280E25F40C6E}" destId="{2EC53D63-A8E3-4A88-A03B-D4C112B51588}" srcOrd="0" destOrd="0" presId="urn:microsoft.com/office/officeart/2005/8/layout/process3"/>
    <dgm:cxn modelId="{CA3ED392-CCD4-4141-9954-D633CFD7B6EA}" srcId="{EDC41A56-632C-4DBF-AEA8-280E25F40C6E}" destId="{390B4F52-BEA7-4882-8995-4C4F7270EFCC}" srcOrd="1" destOrd="0" parTransId="{5510E742-9B95-4AC2-A044-1CEC0C104B37}" sibTransId="{27992970-4B62-4EBA-B798-3CB891CBB3A0}"/>
    <dgm:cxn modelId="{D3FA79BD-FA1F-4DFD-88E0-1382147A6FF7}" type="presOf" srcId="{1DAAE15D-EE25-444C-A0D3-AFBCF5FA02EE}" destId="{7EC36CA1-8547-46DE-8D36-C98D3999AD0B}" srcOrd="0" destOrd="0" presId="urn:microsoft.com/office/officeart/2005/8/layout/process3"/>
    <dgm:cxn modelId="{5C931CEF-0F64-4884-B668-F9717B46F0E3}" type="presOf" srcId="{390B4F52-BEA7-4882-8995-4C4F7270EFCC}" destId="{FA06A735-F831-4FB1-BCC5-1E3E165CA646}" srcOrd="0" destOrd="0" presId="urn:microsoft.com/office/officeart/2005/8/layout/process3"/>
    <dgm:cxn modelId="{C43C52C6-166D-42DC-AA3D-C40C2D4FE82D}" type="presOf" srcId="{D1E674B9-9213-4A44-BF0C-1D5A453EBF99}" destId="{33E692C6-1DE9-45FE-B7C2-D664209FAA18}" srcOrd="1" destOrd="0" presId="urn:microsoft.com/office/officeart/2005/8/layout/process3"/>
    <dgm:cxn modelId="{CAECB250-9F6C-426B-B611-CDEFD16865B0}" type="presOf" srcId="{1DAAE15D-EE25-444C-A0D3-AFBCF5FA02EE}" destId="{9D6A448C-E681-40D9-AB2C-8A1D25CBFAF7}" srcOrd="1" destOrd="0" presId="urn:microsoft.com/office/officeart/2005/8/layout/process3"/>
    <dgm:cxn modelId="{331FBF92-0DEF-44DA-B2DA-A84E68C5DDE3}" type="presParOf" srcId="{2EC53D63-A8E3-4A88-A03B-D4C112B51588}" destId="{33A41707-201D-47E0-AFCF-6E8750AAD371}" srcOrd="0" destOrd="0" presId="urn:microsoft.com/office/officeart/2005/8/layout/process3"/>
    <dgm:cxn modelId="{64170D96-0557-4257-9EA2-F0CBD3004E09}" type="presParOf" srcId="{33A41707-201D-47E0-AFCF-6E8750AAD371}" destId="{7EC36CA1-8547-46DE-8D36-C98D3999AD0B}" srcOrd="0" destOrd="0" presId="urn:microsoft.com/office/officeart/2005/8/layout/process3"/>
    <dgm:cxn modelId="{96577928-A5E6-4F2D-9BB7-1CE2D09AC2FC}" type="presParOf" srcId="{33A41707-201D-47E0-AFCF-6E8750AAD371}" destId="{9D6A448C-E681-40D9-AB2C-8A1D25CBFAF7}" srcOrd="1" destOrd="0" presId="urn:microsoft.com/office/officeart/2005/8/layout/process3"/>
    <dgm:cxn modelId="{6F2F1F82-C6BA-4B18-AD2C-270FB7AC4CAB}" type="presParOf" srcId="{33A41707-201D-47E0-AFCF-6E8750AAD371}" destId="{A568530A-87F3-414C-954F-B89B57FDADA0}" srcOrd="2" destOrd="0" presId="urn:microsoft.com/office/officeart/2005/8/layout/process3"/>
    <dgm:cxn modelId="{FAC2558D-CB53-4CF4-9ADA-6EE42F0E3963}" type="presParOf" srcId="{2EC53D63-A8E3-4A88-A03B-D4C112B51588}" destId="{87395734-BDC7-4FA7-94B4-85EBBB17D7DF}" srcOrd="1" destOrd="0" presId="urn:microsoft.com/office/officeart/2005/8/layout/process3"/>
    <dgm:cxn modelId="{0F680099-F1EC-487B-848B-DF49F9EA0B34}" type="presParOf" srcId="{87395734-BDC7-4FA7-94B4-85EBBB17D7DF}" destId="{33E692C6-1DE9-45FE-B7C2-D664209FAA18}" srcOrd="0" destOrd="0" presId="urn:microsoft.com/office/officeart/2005/8/layout/process3"/>
    <dgm:cxn modelId="{EDAF2156-8C07-4F71-9BD5-BBE104B87891}" type="presParOf" srcId="{2EC53D63-A8E3-4A88-A03B-D4C112B51588}" destId="{103212CE-6F19-4406-A795-D7A8F5754A02}" srcOrd="2" destOrd="0" presId="urn:microsoft.com/office/officeart/2005/8/layout/process3"/>
    <dgm:cxn modelId="{82345A7A-896A-4B4A-9AE9-EC2228F0B01D}" type="presParOf" srcId="{103212CE-6F19-4406-A795-D7A8F5754A02}" destId="{FA06A735-F831-4FB1-BCC5-1E3E165CA646}" srcOrd="0" destOrd="0" presId="urn:microsoft.com/office/officeart/2005/8/layout/process3"/>
    <dgm:cxn modelId="{E775902E-9F60-41AF-9422-78D0081F77A6}" type="presParOf" srcId="{103212CE-6F19-4406-A795-D7A8F5754A02}" destId="{CAF6EEDC-460D-4259-86A9-D27E539F3574}" srcOrd="1" destOrd="0" presId="urn:microsoft.com/office/officeart/2005/8/layout/process3"/>
    <dgm:cxn modelId="{1C261941-5BD2-4748-BADD-5C31A95383C8}" type="presParOf" srcId="{103212CE-6F19-4406-A795-D7A8F5754A02}" destId="{C6968D15-7197-46E1-A9CE-F698E185959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F2DB028E-ED48-4F86-9D43-038F5A4A6891}">
      <dgm:prSet phldrT="[Texto]"/>
      <dgm:spPr/>
      <dgm:t>
        <a:bodyPr/>
        <a:lstStyle/>
        <a:p>
          <a:pPr algn="ctr">
            <a:buFont typeface="Symbol" panose="05050102010706020507" pitchFamily="18" charset="2"/>
            <a:buNone/>
          </a:pPr>
          <a:r>
            <a:rPr lang="es-ES"/>
            <a:t>Gestionar Factura</a:t>
          </a:r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 custScaleX="111913" custLinFactNeighborX="12806" custLinFactNeighborY="-7350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 custScaleX="112312" custLinFactNeighborX="-8453" custLinFactNeighborY="634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7EC43020-BAAF-46D1-8CE2-5292D3F60203}" type="presOf" srcId="{F2DB028E-ED48-4F86-9D43-038F5A4A6891}" destId="{FAC9D217-058C-40C9-B679-A7212B266034}" srcOrd="0" destOrd="0" presId="urn:microsoft.com/office/officeart/2005/8/layout/process3"/>
    <dgm:cxn modelId="{323F2A70-7B0D-49ED-9727-AF81B8F2B628}" type="presOf" srcId="{F2DB028E-ED48-4F86-9D43-038F5A4A6891}" destId="{A6EE5A44-391F-413F-9C9E-930C6BBBC9AB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CAFF1478-3CC1-4A8A-9D48-AB830239D850}" type="presOf" srcId="{4735F9FC-99D9-4170-AB49-BF68E9128479}" destId="{71330616-7E8A-4D92-AB6F-1FB7488A3B15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7C95112-92AA-497F-ADCC-24AE22900DB9}" type="presOf" srcId="{BC7FAE0F-43F4-49B4-8352-202EA69B31F1}" destId="{3605D73C-7E3E-4818-B6BE-775942DAFC6D}" srcOrd="0" destOrd="0" presId="urn:microsoft.com/office/officeart/2005/8/layout/process3"/>
    <dgm:cxn modelId="{0B5F9EA8-967F-4457-9CF7-2D8FC70D657E}" type="presParOf" srcId="{71330616-7E8A-4D92-AB6F-1FB7488A3B15}" destId="{863EC9FF-13AE-4727-B922-981EE1B3005C}" srcOrd="0" destOrd="0" presId="urn:microsoft.com/office/officeart/2005/8/layout/process3"/>
    <dgm:cxn modelId="{9BA7D0DE-7025-401C-BF14-A63A551CB2F2}" type="presParOf" srcId="{863EC9FF-13AE-4727-B922-981EE1B3005C}" destId="{FAC9D217-058C-40C9-B679-A7212B266034}" srcOrd="0" destOrd="0" presId="urn:microsoft.com/office/officeart/2005/8/layout/process3"/>
    <dgm:cxn modelId="{30C53F61-FE09-42EE-AA3B-D374AEC47A5C}" type="presParOf" srcId="{863EC9FF-13AE-4727-B922-981EE1B3005C}" destId="{A6EE5A44-391F-413F-9C9E-930C6BBBC9AB}" srcOrd="1" destOrd="0" presId="urn:microsoft.com/office/officeart/2005/8/layout/process3"/>
    <dgm:cxn modelId="{EA2E2BD7-E687-49E0-ACCF-1F16E83DEF5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EDC41A56-632C-4DBF-AEA8-280E25F40C6E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DAAE15D-EE25-444C-A0D3-AFBCF5FA02EE}">
      <dgm:prSet phldrT="[Texto]"/>
      <dgm:spPr/>
      <dgm:t>
        <a:bodyPr/>
        <a:lstStyle/>
        <a:p>
          <a:r>
            <a:rPr lang="es-CO"/>
            <a:t>Consultar factura por periodo</a:t>
          </a:r>
        </a:p>
      </dgm:t>
    </dgm:pt>
    <dgm:pt modelId="{F7B47DAC-9EA0-4C6D-AC51-9405D2CECEC6}" type="parTrans" cxnId="{E446237A-871E-4000-A502-30908E1E7BAC}">
      <dgm:prSet/>
      <dgm:spPr/>
      <dgm:t>
        <a:bodyPr/>
        <a:lstStyle/>
        <a:p>
          <a:endParaRPr lang="es-CO"/>
        </a:p>
      </dgm:t>
    </dgm:pt>
    <dgm:pt modelId="{D1E674B9-9213-4A44-BF0C-1D5A453EBF99}" type="sibTrans" cxnId="{E446237A-871E-4000-A502-30908E1E7BAC}">
      <dgm:prSet/>
      <dgm:spPr/>
      <dgm:t>
        <a:bodyPr/>
        <a:lstStyle/>
        <a:p>
          <a:endParaRPr lang="es-CO"/>
        </a:p>
      </dgm:t>
    </dgm:pt>
    <dgm:pt modelId="{E43CCDCE-D24D-4B02-AB13-20C27E0BA04D}">
      <dgm:prSet phldrT="[Texto]"/>
      <dgm:spPr/>
      <dgm:t>
        <a:bodyPr/>
        <a:lstStyle/>
        <a:p>
          <a:r>
            <a:rPr lang="es-CO"/>
            <a:t>El administrador/usuario puede escoger el intervalo de tiempo para la facturación </a:t>
          </a:r>
        </a:p>
      </dgm:t>
    </dgm:pt>
    <dgm:pt modelId="{0FA1D11C-13E7-4BE4-A3AC-9CBAD0F68B0A}" type="parTrans" cxnId="{2686BE03-BC2E-41E4-8D56-AE4205602B0B}">
      <dgm:prSet/>
      <dgm:spPr/>
      <dgm:t>
        <a:bodyPr/>
        <a:lstStyle/>
        <a:p>
          <a:endParaRPr lang="es-CO"/>
        </a:p>
      </dgm:t>
    </dgm:pt>
    <dgm:pt modelId="{B04C9EC8-5C41-4205-9688-81A721597CA4}" type="sibTrans" cxnId="{2686BE03-BC2E-41E4-8D56-AE4205602B0B}">
      <dgm:prSet/>
      <dgm:spPr/>
      <dgm:t>
        <a:bodyPr/>
        <a:lstStyle/>
        <a:p>
          <a:endParaRPr lang="es-CO"/>
        </a:p>
      </dgm:t>
    </dgm:pt>
    <dgm:pt modelId="{390B4F52-BEA7-4882-8995-4C4F7270EFCC}">
      <dgm:prSet phldrT="[Texto]"/>
      <dgm:spPr/>
      <dgm:t>
        <a:bodyPr/>
        <a:lstStyle/>
        <a:p>
          <a:r>
            <a:rPr lang="es-CO"/>
            <a:t>Generar factura periodo</a:t>
          </a:r>
        </a:p>
      </dgm:t>
    </dgm:pt>
    <dgm:pt modelId="{5510E742-9B95-4AC2-A044-1CEC0C104B37}" type="parTrans" cxnId="{CA3ED392-CCD4-4141-9954-D633CFD7B6EA}">
      <dgm:prSet/>
      <dgm:spPr/>
      <dgm:t>
        <a:bodyPr/>
        <a:lstStyle/>
        <a:p>
          <a:endParaRPr lang="es-CO"/>
        </a:p>
      </dgm:t>
    </dgm:pt>
    <dgm:pt modelId="{27992970-4B62-4EBA-B798-3CB891CBB3A0}" type="sibTrans" cxnId="{CA3ED392-CCD4-4141-9954-D633CFD7B6EA}">
      <dgm:prSet/>
      <dgm:spPr/>
      <dgm:t>
        <a:bodyPr/>
        <a:lstStyle/>
        <a:p>
          <a:endParaRPr lang="es-CO"/>
        </a:p>
      </dgm:t>
    </dgm:pt>
    <dgm:pt modelId="{EB93B6CB-B482-492F-A8A9-EDF53B94C4AC}">
      <dgm:prSet phldrT="[Texto]"/>
      <dgm:spPr/>
      <dgm:t>
        <a:bodyPr/>
        <a:lstStyle/>
        <a:p>
          <a:r>
            <a:rPr lang="es-CO"/>
            <a:t>El administrador/cliente puede generar un reporte de la facturación en un periodo de tiempo determinado, que puede ser exportardo en distintos formatos o ser enviado por correo</a:t>
          </a:r>
        </a:p>
      </dgm:t>
    </dgm:pt>
    <dgm:pt modelId="{3415559B-CFAF-46C8-A5F9-CC9CE9D657E7}" type="parTrans" cxnId="{EE0092B9-C484-4896-BF1F-CB836624B501}">
      <dgm:prSet/>
      <dgm:spPr/>
      <dgm:t>
        <a:bodyPr/>
        <a:lstStyle/>
        <a:p>
          <a:endParaRPr lang="es-CO"/>
        </a:p>
      </dgm:t>
    </dgm:pt>
    <dgm:pt modelId="{B68EC06A-569C-49CF-847C-F3464BACA5E0}" type="sibTrans" cxnId="{EE0092B9-C484-4896-BF1F-CB836624B501}">
      <dgm:prSet/>
      <dgm:spPr/>
      <dgm:t>
        <a:bodyPr/>
        <a:lstStyle/>
        <a:p>
          <a:endParaRPr lang="es-CO"/>
        </a:p>
      </dgm:t>
    </dgm:pt>
    <dgm:pt modelId="{2EC53D63-A8E3-4A88-A03B-D4C112B51588}" type="pres">
      <dgm:prSet presAssocID="{EDC41A56-632C-4DBF-AEA8-280E25F40C6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33A41707-201D-47E0-AFCF-6E8750AAD371}" type="pres">
      <dgm:prSet presAssocID="{1DAAE15D-EE25-444C-A0D3-AFBCF5FA02EE}" presName="composite" presStyleCnt="0"/>
      <dgm:spPr/>
    </dgm:pt>
    <dgm:pt modelId="{7EC36CA1-8547-46DE-8D36-C98D3999AD0B}" type="pres">
      <dgm:prSet presAssocID="{1DAAE15D-EE25-444C-A0D3-AFBCF5FA02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D6A448C-E681-40D9-AB2C-8A1D25CBFAF7}" type="pres">
      <dgm:prSet presAssocID="{1DAAE15D-EE25-444C-A0D3-AFBCF5FA02EE}" presName="parSh" presStyleLbl="node1" presStyleIdx="0" presStyleCnt="2"/>
      <dgm:spPr/>
      <dgm:t>
        <a:bodyPr/>
        <a:lstStyle/>
        <a:p>
          <a:endParaRPr lang="es-CO"/>
        </a:p>
      </dgm:t>
    </dgm:pt>
    <dgm:pt modelId="{A568530A-87F3-414C-954F-B89B57FDADA0}" type="pres">
      <dgm:prSet presAssocID="{1DAAE15D-EE25-444C-A0D3-AFBCF5FA02EE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95734-BDC7-4FA7-94B4-85EBBB17D7DF}" type="pres">
      <dgm:prSet presAssocID="{D1E674B9-9213-4A44-BF0C-1D5A453EBF99}" presName="sibTrans" presStyleLbl="sibTrans2D1" presStyleIdx="0" presStyleCnt="1"/>
      <dgm:spPr/>
      <dgm:t>
        <a:bodyPr/>
        <a:lstStyle/>
        <a:p>
          <a:endParaRPr lang="es-CO"/>
        </a:p>
      </dgm:t>
    </dgm:pt>
    <dgm:pt modelId="{33E692C6-1DE9-45FE-B7C2-D664209FAA18}" type="pres">
      <dgm:prSet presAssocID="{D1E674B9-9213-4A44-BF0C-1D5A453EBF99}" presName="connTx" presStyleLbl="sibTrans2D1" presStyleIdx="0" presStyleCnt="1"/>
      <dgm:spPr/>
      <dgm:t>
        <a:bodyPr/>
        <a:lstStyle/>
        <a:p>
          <a:endParaRPr lang="es-CO"/>
        </a:p>
      </dgm:t>
    </dgm:pt>
    <dgm:pt modelId="{103212CE-6F19-4406-A795-D7A8F5754A02}" type="pres">
      <dgm:prSet presAssocID="{390B4F52-BEA7-4882-8995-4C4F7270EFCC}" presName="composite" presStyleCnt="0"/>
      <dgm:spPr/>
    </dgm:pt>
    <dgm:pt modelId="{FA06A735-F831-4FB1-BCC5-1E3E165CA646}" type="pres">
      <dgm:prSet presAssocID="{390B4F52-BEA7-4882-8995-4C4F7270EFCC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AF6EEDC-460D-4259-86A9-D27E539F3574}" type="pres">
      <dgm:prSet presAssocID="{390B4F52-BEA7-4882-8995-4C4F7270EFCC}" presName="parSh" presStyleLbl="node1" presStyleIdx="1" presStyleCnt="2" custLinFactNeighborX="10229" custLinFactNeighborY="-8399"/>
      <dgm:spPr/>
      <dgm:t>
        <a:bodyPr/>
        <a:lstStyle/>
        <a:p>
          <a:endParaRPr lang="es-CO"/>
        </a:p>
      </dgm:t>
    </dgm:pt>
    <dgm:pt modelId="{C6968D15-7197-46E1-A9CE-F698E1859591}" type="pres">
      <dgm:prSet presAssocID="{390B4F52-BEA7-4882-8995-4C4F7270EFCC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1C64147-96EA-45EA-AF6D-64EF6EBBE2A1}" type="presOf" srcId="{E43CCDCE-D24D-4B02-AB13-20C27E0BA04D}" destId="{A568530A-87F3-414C-954F-B89B57FDADA0}" srcOrd="0" destOrd="0" presId="urn:microsoft.com/office/officeart/2005/8/layout/process3"/>
    <dgm:cxn modelId="{24658440-AB48-4B4A-849F-480917135B63}" type="presOf" srcId="{EDC41A56-632C-4DBF-AEA8-280E25F40C6E}" destId="{2EC53D63-A8E3-4A88-A03B-D4C112B51588}" srcOrd="0" destOrd="0" presId="urn:microsoft.com/office/officeart/2005/8/layout/process3"/>
    <dgm:cxn modelId="{8CB8CC9C-E05E-49CD-A0AE-30D5A22105AF}" type="presOf" srcId="{EB93B6CB-B482-492F-A8A9-EDF53B94C4AC}" destId="{C6968D15-7197-46E1-A9CE-F698E1859591}" srcOrd="0" destOrd="0" presId="urn:microsoft.com/office/officeart/2005/8/layout/process3"/>
    <dgm:cxn modelId="{EE0092B9-C484-4896-BF1F-CB836624B501}" srcId="{390B4F52-BEA7-4882-8995-4C4F7270EFCC}" destId="{EB93B6CB-B482-492F-A8A9-EDF53B94C4AC}" srcOrd="0" destOrd="0" parTransId="{3415559B-CFAF-46C8-A5F9-CC9CE9D657E7}" sibTransId="{B68EC06A-569C-49CF-847C-F3464BACA5E0}"/>
    <dgm:cxn modelId="{E446237A-871E-4000-A502-30908E1E7BAC}" srcId="{EDC41A56-632C-4DBF-AEA8-280E25F40C6E}" destId="{1DAAE15D-EE25-444C-A0D3-AFBCF5FA02EE}" srcOrd="0" destOrd="0" parTransId="{F7B47DAC-9EA0-4C6D-AC51-9405D2CECEC6}" sibTransId="{D1E674B9-9213-4A44-BF0C-1D5A453EBF99}"/>
    <dgm:cxn modelId="{F9646531-EB00-4DB7-9ECA-D00E53A9C0ED}" type="presOf" srcId="{1DAAE15D-EE25-444C-A0D3-AFBCF5FA02EE}" destId="{9D6A448C-E681-40D9-AB2C-8A1D25CBFAF7}" srcOrd="1" destOrd="0" presId="urn:microsoft.com/office/officeart/2005/8/layout/process3"/>
    <dgm:cxn modelId="{9FA36AD1-D61C-4EEB-8753-2BE7AFB2C53D}" type="presOf" srcId="{390B4F52-BEA7-4882-8995-4C4F7270EFCC}" destId="{FA06A735-F831-4FB1-BCC5-1E3E165CA646}" srcOrd="0" destOrd="0" presId="urn:microsoft.com/office/officeart/2005/8/layout/process3"/>
    <dgm:cxn modelId="{2686BE03-BC2E-41E4-8D56-AE4205602B0B}" srcId="{1DAAE15D-EE25-444C-A0D3-AFBCF5FA02EE}" destId="{E43CCDCE-D24D-4B02-AB13-20C27E0BA04D}" srcOrd="0" destOrd="0" parTransId="{0FA1D11C-13E7-4BE4-A3AC-9CBAD0F68B0A}" sibTransId="{B04C9EC8-5C41-4205-9688-81A721597CA4}"/>
    <dgm:cxn modelId="{542B8A73-85FA-4902-9AE5-F190F7BA850B}" type="presOf" srcId="{D1E674B9-9213-4A44-BF0C-1D5A453EBF99}" destId="{33E692C6-1DE9-45FE-B7C2-D664209FAA18}" srcOrd="1" destOrd="0" presId="urn:microsoft.com/office/officeart/2005/8/layout/process3"/>
    <dgm:cxn modelId="{F6372F43-60E2-430B-80EB-A60ED352CF3B}" type="presOf" srcId="{1DAAE15D-EE25-444C-A0D3-AFBCF5FA02EE}" destId="{7EC36CA1-8547-46DE-8D36-C98D3999AD0B}" srcOrd="0" destOrd="0" presId="urn:microsoft.com/office/officeart/2005/8/layout/process3"/>
    <dgm:cxn modelId="{AAAF0B19-C724-4256-B86C-742A0B63F148}" type="presOf" srcId="{390B4F52-BEA7-4882-8995-4C4F7270EFCC}" destId="{CAF6EEDC-460D-4259-86A9-D27E539F3574}" srcOrd="1" destOrd="0" presId="urn:microsoft.com/office/officeart/2005/8/layout/process3"/>
    <dgm:cxn modelId="{CA3ED392-CCD4-4141-9954-D633CFD7B6EA}" srcId="{EDC41A56-632C-4DBF-AEA8-280E25F40C6E}" destId="{390B4F52-BEA7-4882-8995-4C4F7270EFCC}" srcOrd="1" destOrd="0" parTransId="{5510E742-9B95-4AC2-A044-1CEC0C104B37}" sibTransId="{27992970-4B62-4EBA-B798-3CB891CBB3A0}"/>
    <dgm:cxn modelId="{4709B3EE-A5B3-4372-8B39-2F76858A74F4}" type="presOf" srcId="{D1E674B9-9213-4A44-BF0C-1D5A453EBF99}" destId="{87395734-BDC7-4FA7-94B4-85EBBB17D7DF}" srcOrd="0" destOrd="0" presId="urn:microsoft.com/office/officeart/2005/8/layout/process3"/>
    <dgm:cxn modelId="{A922F971-A324-4737-A17B-3C0C47161057}" type="presParOf" srcId="{2EC53D63-A8E3-4A88-A03B-D4C112B51588}" destId="{33A41707-201D-47E0-AFCF-6E8750AAD371}" srcOrd="0" destOrd="0" presId="urn:microsoft.com/office/officeart/2005/8/layout/process3"/>
    <dgm:cxn modelId="{2D086C50-EE53-465D-B4AE-DE445BD0211C}" type="presParOf" srcId="{33A41707-201D-47E0-AFCF-6E8750AAD371}" destId="{7EC36CA1-8547-46DE-8D36-C98D3999AD0B}" srcOrd="0" destOrd="0" presId="urn:microsoft.com/office/officeart/2005/8/layout/process3"/>
    <dgm:cxn modelId="{6D117F50-B0F1-4154-9619-97B7B842F56F}" type="presParOf" srcId="{33A41707-201D-47E0-AFCF-6E8750AAD371}" destId="{9D6A448C-E681-40D9-AB2C-8A1D25CBFAF7}" srcOrd="1" destOrd="0" presId="urn:microsoft.com/office/officeart/2005/8/layout/process3"/>
    <dgm:cxn modelId="{795E34F8-54B5-4D90-AACC-7B36F96444EE}" type="presParOf" srcId="{33A41707-201D-47E0-AFCF-6E8750AAD371}" destId="{A568530A-87F3-414C-954F-B89B57FDADA0}" srcOrd="2" destOrd="0" presId="urn:microsoft.com/office/officeart/2005/8/layout/process3"/>
    <dgm:cxn modelId="{08B2778C-35E4-4335-9EA4-0A638444731B}" type="presParOf" srcId="{2EC53D63-A8E3-4A88-A03B-D4C112B51588}" destId="{87395734-BDC7-4FA7-94B4-85EBBB17D7DF}" srcOrd="1" destOrd="0" presId="urn:microsoft.com/office/officeart/2005/8/layout/process3"/>
    <dgm:cxn modelId="{D1922684-EBF9-4797-B54E-EEC28A067C69}" type="presParOf" srcId="{87395734-BDC7-4FA7-94B4-85EBBB17D7DF}" destId="{33E692C6-1DE9-45FE-B7C2-D664209FAA18}" srcOrd="0" destOrd="0" presId="urn:microsoft.com/office/officeart/2005/8/layout/process3"/>
    <dgm:cxn modelId="{8BA0900B-2875-46A0-A8A4-87D1A6CCED25}" type="presParOf" srcId="{2EC53D63-A8E3-4A88-A03B-D4C112B51588}" destId="{103212CE-6F19-4406-A795-D7A8F5754A02}" srcOrd="2" destOrd="0" presId="urn:microsoft.com/office/officeart/2005/8/layout/process3"/>
    <dgm:cxn modelId="{9AA4E9DA-1BC4-4305-87E8-A229F9255062}" type="presParOf" srcId="{103212CE-6F19-4406-A795-D7A8F5754A02}" destId="{FA06A735-F831-4FB1-BCC5-1E3E165CA646}" srcOrd="0" destOrd="0" presId="urn:microsoft.com/office/officeart/2005/8/layout/process3"/>
    <dgm:cxn modelId="{1CA62D55-FEB3-4C24-A506-AE1007A5F212}" type="presParOf" srcId="{103212CE-6F19-4406-A795-D7A8F5754A02}" destId="{CAF6EEDC-460D-4259-86A9-D27E539F3574}" srcOrd="1" destOrd="0" presId="urn:microsoft.com/office/officeart/2005/8/layout/process3"/>
    <dgm:cxn modelId="{958309E4-50E1-4B79-98BC-B1BD247849B5}" type="presParOf" srcId="{103212CE-6F19-4406-A795-D7A8F5754A02}" destId="{C6968D15-7197-46E1-A9CE-F698E185959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EDC41A56-632C-4DBF-AEA8-280E25F40C6E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DAAE15D-EE25-444C-A0D3-AFBCF5FA02EE}">
      <dgm:prSet phldrT="[Texto]"/>
      <dgm:spPr/>
      <dgm:t>
        <a:bodyPr/>
        <a:lstStyle/>
        <a:p>
          <a:r>
            <a:rPr lang="es-CO"/>
            <a:t>Consultar factura actual</a:t>
          </a:r>
        </a:p>
      </dgm:t>
    </dgm:pt>
    <dgm:pt modelId="{F7B47DAC-9EA0-4C6D-AC51-9405D2CECEC6}" type="parTrans" cxnId="{E446237A-871E-4000-A502-30908E1E7BAC}">
      <dgm:prSet/>
      <dgm:spPr/>
      <dgm:t>
        <a:bodyPr/>
        <a:lstStyle/>
        <a:p>
          <a:endParaRPr lang="es-CO"/>
        </a:p>
      </dgm:t>
    </dgm:pt>
    <dgm:pt modelId="{D1E674B9-9213-4A44-BF0C-1D5A453EBF99}" type="sibTrans" cxnId="{E446237A-871E-4000-A502-30908E1E7BAC}">
      <dgm:prSet/>
      <dgm:spPr/>
      <dgm:t>
        <a:bodyPr/>
        <a:lstStyle/>
        <a:p>
          <a:endParaRPr lang="es-CO"/>
        </a:p>
      </dgm:t>
    </dgm:pt>
    <dgm:pt modelId="{E43CCDCE-D24D-4B02-AB13-20C27E0BA04D}">
      <dgm:prSet phldrT="[Texto]"/>
      <dgm:spPr/>
      <dgm:t>
        <a:bodyPr/>
        <a:lstStyle/>
        <a:p>
          <a:r>
            <a:rPr lang="es-CO"/>
            <a:t>El administrador/usuario puede consultar la facturación generada en el presente periodo</a:t>
          </a:r>
        </a:p>
      </dgm:t>
    </dgm:pt>
    <dgm:pt modelId="{0FA1D11C-13E7-4BE4-A3AC-9CBAD0F68B0A}" type="parTrans" cxnId="{2686BE03-BC2E-41E4-8D56-AE4205602B0B}">
      <dgm:prSet/>
      <dgm:spPr/>
      <dgm:t>
        <a:bodyPr/>
        <a:lstStyle/>
        <a:p>
          <a:endParaRPr lang="es-CO"/>
        </a:p>
      </dgm:t>
    </dgm:pt>
    <dgm:pt modelId="{B04C9EC8-5C41-4205-9688-81A721597CA4}" type="sibTrans" cxnId="{2686BE03-BC2E-41E4-8D56-AE4205602B0B}">
      <dgm:prSet/>
      <dgm:spPr/>
      <dgm:t>
        <a:bodyPr/>
        <a:lstStyle/>
        <a:p>
          <a:endParaRPr lang="es-CO"/>
        </a:p>
      </dgm:t>
    </dgm:pt>
    <dgm:pt modelId="{390B4F52-BEA7-4882-8995-4C4F7270EFCC}">
      <dgm:prSet phldrT="[Texto]"/>
      <dgm:spPr/>
      <dgm:t>
        <a:bodyPr/>
        <a:lstStyle/>
        <a:p>
          <a:r>
            <a:rPr lang="es-CO"/>
            <a:t>Generar factura actual</a:t>
          </a:r>
        </a:p>
      </dgm:t>
    </dgm:pt>
    <dgm:pt modelId="{5510E742-9B95-4AC2-A044-1CEC0C104B37}" type="parTrans" cxnId="{CA3ED392-CCD4-4141-9954-D633CFD7B6EA}">
      <dgm:prSet/>
      <dgm:spPr/>
      <dgm:t>
        <a:bodyPr/>
        <a:lstStyle/>
        <a:p>
          <a:endParaRPr lang="es-CO"/>
        </a:p>
      </dgm:t>
    </dgm:pt>
    <dgm:pt modelId="{27992970-4B62-4EBA-B798-3CB891CBB3A0}" type="sibTrans" cxnId="{CA3ED392-CCD4-4141-9954-D633CFD7B6EA}">
      <dgm:prSet/>
      <dgm:spPr/>
      <dgm:t>
        <a:bodyPr/>
        <a:lstStyle/>
        <a:p>
          <a:endParaRPr lang="es-CO"/>
        </a:p>
      </dgm:t>
    </dgm:pt>
    <dgm:pt modelId="{EB93B6CB-B482-492F-A8A9-EDF53B94C4AC}">
      <dgm:prSet phldrT="[Texto]"/>
      <dgm:spPr/>
      <dgm:t>
        <a:bodyPr/>
        <a:lstStyle/>
        <a:p>
          <a:r>
            <a:rPr lang="es-CO"/>
            <a:t>El administrador/cliente puede generar un reporte de la facturación del periodo actual, puede ser exportado en diferentes formato o ser enviado por correo</a:t>
          </a:r>
        </a:p>
      </dgm:t>
    </dgm:pt>
    <dgm:pt modelId="{3415559B-CFAF-46C8-A5F9-CC9CE9D657E7}" type="parTrans" cxnId="{EE0092B9-C484-4896-BF1F-CB836624B501}">
      <dgm:prSet/>
      <dgm:spPr/>
      <dgm:t>
        <a:bodyPr/>
        <a:lstStyle/>
        <a:p>
          <a:endParaRPr lang="es-CO"/>
        </a:p>
      </dgm:t>
    </dgm:pt>
    <dgm:pt modelId="{B68EC06A-569C-49CF-847C-F3464BACA5E0}" type="sibTrans" cxnId="{EE0092B9-C484-4896-BF1F-CB836624B501}">
      <dgm:prSet/>
      <dgm:spPr/>
      <dgm:t>
        <a:bodyPr/>
        <a:lstStyle/>
        <a:p>
          <a:endParaRPr lang="es-CO"/>
        </a:p>
      </dgm:t>
    </dgm:pt>
    <dgm:pt modelId="{2EC53D63-A8E3-4A88-A03B-D4C112B51588}" type="pres">
      <dgm:prSet presAssocID="{EDC41A56-632C-4DBF-AEA8-280E25F40C6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33A41707-201D-47E0-AFCF-6E8750AAD371}" type="pres">
      <dgm:prSet presAssocID="{1DAAE15D-EE25-444C-A0D3-AFBCF5FA02EE}" presName="composite" presStyleCnt="0"/>
      <dgm:spPr/>
    </dgm:pt>
    <dgm:pt modelId="{7EC36CA1-8547-46DE-8D36-C98D3999AD0B}" type="pres">
      <dgm:prSet presAssocID="{1DAAE15D-EE25-444C-A0D3-AFBCF5FA02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D6A448C-E681-40D9-AB2C-8A1D25CBFAF7}" type="pres">
      <dgm:prSet presAssocID="{1DAAE15D-EE25-444C-A0D3-AFBCF5FA02EE}" presName="parSh" presStyleLbl="node1" presStyleIdx="0" presStyleCnt="2"/>
      <dgm:spPr/>
      <dgm:t>
        <a:bodyPr/>
        <a:lstStyle/>
        <a:p>
          <a:endParaRPr lang="es-CO"/>
        </a:p>
      </dgm:t>
    </dgm:pt>
    <dgm:pt modelId="{A568530A-87F3-414C-954F-B89B57FDADA0}" type="pres">
      <dgm:prSet presAssocID="{1DAAE15D-EE25-444C-A0D3-AFBCF5FA02EE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95734-BDC7-4FA7-94B4-85EBBB17D7DF}" type="pres">
      <dgm:prSet presAssocID="{D1E674B9-9213-4A44-BF0C-1D5A453EBF99}" presName="sibTrans" presStyleLbl="sibTrans2D1" presStyleIdx="0" presStyleCnt="1"/>
      <dgm:spPr/>
      <dgm:t>
        <a:bodyPr/>
        <a:lstStyle/>
        <a:p>
          <a:endParaRPr lang="es-CO"/>
        </a:p>
      </dgm:t>
    </dgm:pt>
    <dgm:pt modelId="{33E692C6-1DE9-45FE-B7C2-D664209FAA18}" type="pres">
      <dgm:prSet presAssocID="{D1E674B9-9213-4A44-BF0C-1D5A453EBF99}" presName="connTx" presStyleLbl="sibTrans2D1" presStyleIdx="0" presStyleCnt="1"/>
      <dgm:spPr/>
      <dgm:t>
        <a:bodyPr/>
        <a:lstStyle/>
        <a:p>
          <a:endParaRPr lang="es-CO"/>
        </a:p>
      </dgm:t>
    </dgm:pt>
    <dgm:pt modelId="{103212CE-6F19-4406-A795-D7A8F5754A02}" type="pres">
      <dgm:prSet presAssocID="{390B4F52-BEA7-4882-8995-4C4F7270EFCC}" presName="composite" presStyleCnt="0"/>
      <dgm:spPr/>
    </dgm:pt>
    <dgm:pt modelId="{FA06A735-F831-4FB1-BCC5-1E3E165CA646}" type="pres">
      <dgm:prSet presAssocID="{390B4F52-BEA7-4882-8995-4C4F7270EFCC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AF6EEDC-460D-4259-86A9-D27E539F3574}" type="pres">
      <dgm:prSet presAssocID="{390B4F52-BEA7-4882-8995-4C4F7270EFCC}" presName="parSh" presStyleLbl="node1" presStyleIdx="1" presStyleCnt="2" custLinFactNeighborX="13152" custLinFactNeighborY="2100"/>
      <dgm:spPr/>
      <dgm:t>
        <a:bodyPr/>
        <a:lstStyle/>
        <a:p>
          <a:endParaRPr lang="es-CO"/>
        </a:p>
      </dgm:t>
    </dgm:pt>
    <dgm:pt modelId="{C6968D15-7197-46E1-A9CE-F698E1859591}" type="pres">
      <dgm:prSet presAssocID="{390B4F52-BEA7-4882-8995-4C4F7270EFCC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EE0092B9-C484-4896-BF1F-CB836624B501}" srcId="{390B4F52-BEA7-4882-8995-4C4F7270EFCC}" destId="{EB93B6CB-B482-492F-A8A9-EDF53B94C4AC}" srcOrd="0" destOrd="0" parTransId="{3415559B-CFAF-46C8-A5F9-CC9CE9D657E7}" sibTransId="{B68EC06A-569C-49CF-847C-F3464BACA5E0}"/>
    <dgm:cxn modelId="{17559C72-BFF9-4D6A-882D-4069D474FE52}" type="presOf" srcId="{390B4F52-BEA7-4882-8995-4C4F7270EFCC}" destId="{CAF6EEDC-460D-4259-86A9-D27E539F3574}" srcOrd="1" destOrd="0" presId="urn:microsoft.com/office/officeart/2005/8/layout/process3"/>
    <dgm:cxn modelId="{CA3ED392-CCD4-4141-9954-D633CFD7B6EA}" srcId="{EDC41A56-632C-4DBF-AEA8-280E25F40C6E}" destId="{390B4F52-BEA7-4882-8995-4C4F7270EFCC}" srcOrd="1" destOrd="0" parTransId="{5510E742-9B95-4AC2-A044-1CEC0C104B37}" sibTransId="{27992970-4B62-4EBA-B798-3CB891CBB3A0}"/>
    <dgm:cxn modelId="{6D9B11F0-CA02-4D99-8E61-8EBC939D27BD}" type="presOf" srcId="{390B4F52-BEA7-4882-8995-4C4F7270EFCC}" destId="{FA06A735-F831-4FB1-BCC5-1E3E165CA646}" srcOrd="0" destOrd="0" presId="urn:microsoft.com/office/officeart/2005/8/layout/process3"/>
    <dgm:cxn modelId="{E446237A-871E-4000-A502-30908E1E7BAC}" srcId="{EDC41A56-632C-4DBF-AEA8-280E25F40C6E}" destId="{1DAAE15D-EE25-444C-A0D3-AFBCF5FA02EE}" srcOrd="0" destOrd="0" parTransId="{F7B47DAC-9EA0-4C6D-AC51-9405D2CECEC6}" sibTransId="{D1E674B9-9213-4A44-BF0C-1D5A453EBF99}"/>
    <dgm:cxn modelId="{B8D97B1F-CEC9-4E1F-8E6A-5FF9A497612E}" type="presOf" srcId="{D1E674B9-9213-4A44-BF0C-1D5A453EBF99}" destId="{33E692C6-1DE9-45FE-B7C2-D664209FAA18}" srcOrd="1" destOrd="0" presId="urn:microsoft.com/office/officeart/2005/8/layout/process3"/>
    <dgm:cxn modelId="{41345BC5-823D-405A-9736-DC2B8455B4F5}" type="presOf" srcId="{1DAAE15D-EE25-444C-A0D3-AFBCF5FA02EE}" destId="{7EC36CA1-8547-46DE-8D36-C98D3999AD0B}" srcOrd="0" destOrd="0" presId="urn:microsoft.com/office/officeart/2005/8/layout/process3"/>
    <dgm:cxn modelId="{7833923F-FA7F-4F10-8CAF-CDAB1944C6EA}" type="presOf" srcId="{1DAAE15D-EE25-444C-A0D3-AFBCF5FA02EE}" destId="{9D6A448C-E681-40D9-AB2C-8A1D25CBFAF7}" srcOrd="1" destOrd="0" presId="urn:microsoft.com/office/officeart/2005/8/layout/process3"/>
    <dgm:cxn modelId="{68A7FF7D-6FB9-4043-8B89-4EB3DAF979B9}" type="presOf" srcId="{E43CCDCE-D24D-4B02-AB13-20C27E0BA04D}" destId="{A568530A-87F3-414C-954F-B89B57FDADA0}" srcOrd="0" destOrd="0" presId="urn:microsoft.com/office/officeart/2005/8/layout/process3"/>
    <dgm:cxn modelId="{EA9F2914-D497-43C4-84C8-DECD2E17D64F}" type="presOf" srcId="{EB93B6CB-B482-492F-A8A9-EDF53B94C4AC}" destId="{C6968D15-7197-46E1-A9CE-F698E1859591}" srcOrd="0" destOrd="0" presId="urn:microsoft.com/office/officeart/2005/8/layout/process3"/>
    <dgm:cxn modelId="{C0DE821F-9976-471E-8DF0-0A31559A392F}" type="presOf" srcId="{D1E674B9-9213-4A44-BF0C-1D5A453EBF99}" destId="{87395734-BDC7-4FA7-94B4-85EBBB17D7DF}" srcOrd="0" destOrd="0" presId="urn:microsoft.com/office/officeart/2005/8/layout/process3"/>
    <dgm:cxn modelId="{2686BE03-BC2E-41E4-8D56-AE4205602B0B}" srcId="{1DAAE15D-EE25-444C-A0D3-AFBCF5FA02EE}" destId="{E43CCDCE-D24D-4B02-AB13-20C27E0BA04D}" srcOrd="0" destOrd="0" parTransId="{0FA1D11C-13E7-4BE4-A3AC-9CBAD0F68B0A}" sibTransId="{B04C9EC8-5C41-4205-9688-81A721597CA4}"/>
    <dgm:cxn modelId="{221DE67D-26B9-4C66-A4FE-36F67F2829B8}" type="presOf" srcId="{EDC41A56-632C-4DBF-AEA8-280E25F40C6E}" destId="{2EC53D63-A8E3-4A88-A03B-D4C112B51588}" srcOrd="0" destOrd="0" presId="urn:microsoft.com/office/officeart/2005/8/layout/process3"/>
    <dgm:cxn modelId="{0A89D154-7972-4415-92AF-49E08B3F5B32}" type="presParOf" srcId="{2EC53D63-A8E3-4A88-A03B-D4C112B51588}" destId="{33A41707-201D-47E0-AFCF-6E8750AAD371}" srcOrd="0" destOrd="0" presId="urn:microsoft.com/office/officeart/2005/8/layout/process3"/>
    <dgm:cxn modelId="{56F8B9A1-1F1D-4039-B452-01E15DAA4415}" type="presParOf" srcId="{33A41707-201D-47E0-AFCF-6E8750AAD371}" destId="{7EC36CA1-8547-46DE-8D36-C98D3999AD0B}" srcOrd="0" destOrd="0" presId="urn:microsoft.com/office/officeart/2005/8/layout/process3"/>
    <dgm:cxn modelId="{01B2F2B6-E1B5-4B4C-A2C0-FD4F59E44A98}" type="presParOf" srcId="{33A41707-201D-47E0-AFCF-6E8750AAD371}" destId="{9D6A448C-E681-40D9-AB2C-8A1D25CBFAF7}" srcOrd="1" destOrd="0" presId="urn:microsoft.com/office/officeart/2005/8/layout/process3"/>
    <dgm:cxn modelId="{A3FAA2B0-8653-4926-89D4-B1A7CCD9B0EB}" type="presParOf" srcId="{33A41707-201D-47E0-AFCF-6E8750AAD371}" destId="{A568530A-87F3-414C-954F-B89B57FDADA0}" srcOrd="2" destOrd="0" presId="urn:microsoft.com/office/officeart/2005/8/layout/process3"/>
    <dgm:cxn modelId="{002E8B9C-5E1F-4797-88E7-5AA137C53F4D}" type="presParOf" srcId="{2EC53D63-A8E3-4A88-A03B-D4C112B51588}" destId="{87395734-BDC7-4FA7-94B4-85EBBB17D7DF}" srcOrd="1" destOrd="0" presId="urn:microsoft.com/office/officeart/2005/8/layout/process3"/>
    <dgm:cxn modelId="{42A98602-9EE2-4DFE-AEF8-A78E78760850}" type="presParOf" srcId="{87395734-BDC7-4FA7-94B4-85EBBB17D7DF}" destId="{33E692C6-1DE9-45FE-B7C2-D664209FAA18}" srcOrd="0" destOrd="0" presId="urn:microsoft.com/office/officeart/2005/8/layout/process3"/>
    <dgm:cxn modelId="{D3CA69E2-EBC9-4851-B030-A01342C0C4F9}" type="presParOf" srcId="{2EC53D63-A8E3-4A88-A03B-D4C112B51588}" destId="{103212CE-6F19-4406-A795-D7A8F5754A02}" srcOrd="2" destOrd="0" presId="urn:microsoft.com/office/officeart/2005/8/layout/process3"/>
    <dgm:cxn modelId="{37F12F73-C438-4E62-AA5A-102C90E5A486}" type="presParOf" srcId="{103212CE-6F19-4406-A795-D7A8F5754A02}" destId="{FA06A735-F831-4FB1-BCC5-1E3E165CA646}" srcOrd="0" destOrd="0" presId="urn:microsoft.com/office/officeart/2005/8/layout/process3"/>
    <dgm:cxn modelId="{82BE99B4-47E1-47DA-B615-60E72C1CA821}" type="presParOf" srcId="{103212CE-6F19-4406-A795-D7A8F5754A02}" destId="{CAF6EEDC-460D-4259-86A9-D27E539F3574}" srcOrd="1" destOrd="0" presId="urn:microsoft.com/office/officeart/2005/8/layout/process3"/>
    <dgm:cxn modelId="{7D5BFFAE-2A0E-4C4D-94D3-02CAED5D0499}" type="presParOf" srcId="{103212CE-6F19-4406-A795-D7A8F5754A02}" destId="{C6968D15-7197-46E1-A9CE-F698E185959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EDC41A56-632C-4DBF-AEA8-280E25F40C6E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DAAE15D-EE25-444C-A0D3-AFBCF5FA02EE}">
      <dgm:prSet phldrT="[Texto]"/>
      <dgm:spPr/>
      <dgm:t>
        <a:bodyPr/>
        <a:lstStyle/>
        <a:p>
          <a:r>
            <a:rPr lang="es-CO"/>
            <a:t>Gestionar Balance</a:t>
          </a:r>
        </a:p>
      </dgm:t>
    </dgm:pt>
    <dgm:pt modelId="{F7B47DAC-9EA0-4C6D-AC51-9405D2CECEC6}" type="parTrans" cxnId="{E446237A-871E-4000-A502-30908E1E7BAC}">
      <dgm:prSet/>
      <dgm:spPr/>
      <dgm:t>
        <a:bodyPr/>
        <a:lstStyle/>
        <a:p>
          <a:endParaRPr lang="es-CO"/>
        </a:p>
      </dgm:t>
    </dgm:pt>
    <dgm:pt modelId="{D1E674B9-9213-4A44-BF0C-1D5A453EBF99}" type="sibTrans" cxnId="{E446237A-871E-4000-A502-30908E1E7BAC}">
      <dgm:prSet/>
      <dgm:spPr/>
      <dgm:t>
        <a:bodyPr/>
        <a:lstStyle/>
        <a:p>
          <a:endParaRPr lang="es-CO"/>
        </a:p>
      </dgm:t>
    </dgm:pt>
    <dgm:pt modelId="{E43CCDCE-D24D-4B02-AB13-20C27E0BA04D}">
      <dgm:prSet phldrT="[Texto]"/>
      <dgm:spPr/>
      <dgm:t>
        <a:bodyPr/>
        <a:lstStyle/>
        <a:p>
          <a:r>
            <a:rPr lang="es-CO"/>
            <a:t>El administrador/usuario puede escoger el intervalo de tiempo para generar un balance en un transformador</a:t>
          </a:r>
        </a:p>
      </dgm:t>
    </dgm:pt>
    <dgm:pt modelId="{0FA1D11C-13E7-4BE4-A3AC-9CBAD0F68B0A}" type="parTrans" cxnId="{2686BE03-BC2E-41E4-8D56-AE4205602B0B}">
      <dgm:prSet/>
      <dgm:spPr/>
      <dgm:t>
        <a:bodyPr/>
        <a:lstStyle/>
        <a:p>
          <a:endParaRPr lang="es-CO"/>
        </a:p>
      </dgm:t>
    </dgm:pt>
    <dgm:pt modelId="{B04C9EC8-5C41-4205-9688-81A721597CA4}" type="sibTrans" cxnId="{2686BE03-BC2E-41E4-8D56-AE4205602B0B}">
      <dgm:prSet/>
      <dgm:spPr/>
      <dgm:t>
        <a:bodyPr/>
        <a:lstStyle/>
        <a:p>
          <a:endParaRPr lang="es-CO"/>
        </a:p>
      </dgm:t>
    </dgm:pt>
    <dgm:pt modelId="{390B4F52-BEA7-4882-8995-4C4F7270EFCC}">
      <dgm:prSet phldrT="[Texto]"/>
      <dgm:spPr/>
      <dgm:t>
        <a:bodyPr/>
        <a:lstStyle/>
        <a:p>
          <a:r>
            <a:rPr lang="es-CO"/>
            <a:t>Balance de cargas</a:t>
          </a:r>
        </a:p>
      </dgm:t>
    </dgm:pt>
    <dgm:pt modelId="{5510E742-9B95-4AC2-A044-1CEC0C104B37}" type="parTrans" cxnId="{CA3ED392-CCD4-4141-9954-D633CFD7B6EA}">
      <dgm:prSet/>
      <dgm:spPr/>
      <dgm:t>
        <a:bodyPr/>
        <a:lstStyle/>
        <a:p>
          <a:endParaRPr lang="es-CO"/>
        </a:p>
      </dgm:t>
    </dgm:pt>
    <dgm:pt modelId="{27992970-4B62-4EBA-B798-3CB891CBB3A0}" type="sibTrans" cxnId="{CA3ED392-CCD4-4141-9954-D633CFD7B6EA}">
      <dgm:prSet/>
      <dgm:spPr/>
      <dgm:t>
        <a:bodyPr/>
        <a:lstStyle/>
        <a:p>
          <a:endParaRPr lang="es-CO"/>
        </a:p>
      </dgm:t>
    </dgm:pt>
    <dgm:pt modelId="{EB93B6CB-B482-492F-A8A9-EDF53B94C4AC}">
      <dgm:prSet phldrT="[Texto]"/>
      <dgm:spPr/>
      <dgm:t>
        <a:bodyPr/>
        <a:lstStyle/>
        <a:p>
          <a:r>
            <a:rPr lang="es-ES"/>
            <a:t>permite generar el balance de cargas para el componente seleccionado</a:t>
          </a:r>
          <a:endParaRPr lang="es-CO"/>
        </a:p>
      </dgm:t>
    </dgm:pt>
    <dgm:pt modelId="{3415559B-CFAF-46C8-A5F9-CC9CE9D657E7}" type="parTrans" cxnId="{EE0092B9-C484-4896-BF1F-CB836624B501}">
      <dgm:prSet/>
      <dgm:spPr/>
      <dgm:t>
        <a:bodyPr/>
        <a:lstStyle/>
        <a:p>
          <a:endParaRPr lang="es-CO"/>
        </a:p>
      </dgm:t>
    </dgm:pt>
    <dgm:pt modelId="{B68EC06A-569C-49CF-847C-F3464BACA5E0}" type="sibTrans" cxnId="{EE0092B9-C484-4896-BF1F-CB836624B501}">
      <dgm:prSet/>
      <dgm:spPr/>
      <dgm:t>
        <a:bodyPr/>
        <a:lstStyle/>
        <a:p>
          <a:endParaRPr lang="es-CO"/>
        </a:p>
      </dgm:t>
    </dgm:pt>
    <dgm:pt modelId="{3778FA67-79E7-4ACE-9CF5-F108806E3D98}">
      <dgm:prSet/>
      <dgm:spPr/>
      <dgm:t>
        <a:bodyPr/>
        <a:lstStyle/>
        <a:p>
          <a:r>
            <a:rPr lang="es-CO"/>
            <a:t>Generar reporte de balance</a:t>
          </a:r>
          <a:endParaRPr lang="es-CO"/>
        </a:p>
      </dgm:t>
    </dgm:pt>
    <dgm:pt modelId="{DFA4F1A7-48A4-4DF1-AFAD-BBC8601F3EF9}" type="parTrans" cxnId="{C8DBEE88-FD45-4520-B9A6-6CF50BC8B048}">
      <dgm:prSet/>
      <dgm:spPr/>
      <dgm:t>
        <a:bodyPr/>
        <a:lstStyle/>
        <a:p>
          <a:endParaRPr lang="es-CO"/>
        </a:p>
      </dgm:t>
    </dgm:pt>
    <dgm:pt modelId="{5E20B02E-1C68-4708-99AF-44BA50768D03}" type="sibTrans" cxnId="{C8DBEE88-FD45-4520-B9A6-6CF50BC8B048}">
      <dgm:prSet/>
      <dgm:spPr/>
      <dgm:t>
        <a:bodyPr/>
        <a:lstStyle/>
        <a:p>
          <a:endParaRPr lang="es-CO"/>
        </a:p>
      </dgm:t>
    </dgm:pt>
    <dgm:pt modelId="{A3DEB58A-3A01-453E-8888-223A9BD1D15A}">
      <dgm:prSet/>
      <dgm:spPr/>
      <dgm:t>
        <a:bodyPr/>
        <a:lstStyle/>
        <a:p>
          <a:r>
            <a:rPr lang="es-CO"/>
            <a:t>El administrador/cliente puede generar un reporte de la facturación en un periodo de tiempo determinado, que puede ser exportardo en distintos formatos o ser enviado por correo</a:t>
          </a:r>
          <a:endParaRPr lang="es-CO"/>
        </a:p>
      </dgm:t>
    </dgm:pt>
    <dgm:pt modelId="{50BE40FB-7678-432B-B09D-6329437923E0}" type="parTrans" cxnId="{183D8E7E-0EB6-4D3A-A42A-466B128ABD93}">
      <dgm:prSet/>
      <dgm:spPr/>
      <dgm:t>
        <a:bodyPr/>
        <a:lstStyle/>
        <a:p>
          <a:endParaRPr lang="es-CO"/>
        </a:p>
      </dgm:t>
    </dgm:pt>
    <dgm:pt modelId="{28A420DE-245A-4A09-8B8F-8A6B0D170E3E}" type="sibTrans" cxnId="{183D8E7E-0EB6-4D3A-A42A-466B128ABD93}">
      <dgm:prSet/>
      <dgm:spPr/>
      <dgm:t>
        <a:bodyPr/>
        <a:lstStyle/>
        <a:p>
          <a:endParaRPr lang="es-CO"/>
        </a:p>
      </dgm:t>
    </dgm:pt>
    <dgm:pt modelId="{2EC53D63-A8E3-4A88-A03B-D4C112B51588}" type="pres">
      <dgm:prSet presAssocID="{EDC41A56-632C-4DBF-AEA8-280E25F40C6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33A41707-201D-47E0-AFCF-6E8750AAD371}" type="pres">
      <dgm:prSet presAssocID="{1DAAE15D-EE25-444C-A0D3-AFBCF5FA02EE}" presName="composite" presStyleCnt="0"/>
      <dgm:spPr/>
    </dgm:pt>
    <dgm:pt modelId="{7EC36CA1-8547-46DE-8D36-C98D3999AD0B}" type="pres">
      <dgm:prSet presAssocID="{1DAAE15D-EE25-444C-A0D3-AFBCF5FA02EE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D6A448C-E681-40D9-AB2C-8A1D25CBFAF7}" type="pres">
      <dgm:prSet presAssocID="{1DAAE15D-EE25-444C-A0D3-AFBCF5FA02EE}" presName="parSh" presStyleLbl="node1" presStyleIdx="0" presStyleCnt="3" custLinFactNeighborX="18997" custLinFactNeighborY="4200"/>
      <dgm:spPr/>
      <dgm:t>
        <a:bodyPr/>
        <a:lstStyle/>
        <a:p>
          <a:endParaRPr lang="es-CO"/>
        </a:p>
      </dgm:t>
    </dgm:pt>
    <dgm:pt modelId="{A568530A-87F3-414C-954F-B89B57FDADA0}" type="pres">
      <dgm:prSet presAssocID="{1DAAE15D-EE25-444C-A0D3-AFBCF5FA02EE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95734-BDC7-4FA7-94B4-85EBBB17D7DF}" type="pres">
      <dgm:prSet presAssocID="{D1E674B9-9213-4A44-BF0C-1D5A453EBF99}" presName="sibTrans" presStyleLbl="sibTrans2D1" presStyleIdx="0" presStyleCnt="2"/>
      <dgm:spPr/>
      <dgm:t>
        <a:bodyPr/>
        <a:lstStyle/>
        <a:p>
          <a:endParaRPr lang="es-CO"/>
        </a:p>
      </dgm:t>
    </dgm:pt>
    <dgm:pt modelId="{33E692C6-1DE9-45FE-B7C2-D664209FAA18}" type="pres">
      <dgm:prSet presAssocID="{D1E674B9-9213-4A44-BF0C-1D5A453EBF99}" presName="connTx" presStyleLbl="sibTrans2D1" presStyleIdx="0" presStyleCnt="2"/>
      <dgm:spPr/>
      <dgm:t>
        <a:bodyPr/>
        <a:lstStyle/>
        <a:p>
          <a:endParaRPr lang="es-CO"/>
        </a:p>
      </dgm:t>
    </dgm:pt>
    <dgm:pt modelId="{103212CE-6F19-4406-A795-D7A8F5754A02}" type="pres">
      <dgm:prSet presAssocID="{390B4F52-BEA7-4882-8995-4C4F7270EFCC}" presName="composite" presStyleCnt="0"/>
      <dgm:spPr/>
    </dgm:pt>
    <dgm:pt modelId="{FA06A735-F831-4FB1-BCC5-1E3E165CA646}" type="pres">
      <dgm:prSet presAssocID="{390B4F52-BEA7-4882-8995-4C4F7270EFCC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AF6EEDC-460D-4259-86A9-D27E539F3574}" type="pres">
      <dgm:prSet presAssocID="{390B4F52-BEA7-4882-8995-4C4F7270EFCC}" presName="parSh" presStyleLbl="node1" presStyleIdx="1" presStyleCnt="3" custLinFactNeighborX="19971" custLinFactNeighborY="-4199"/>
      <dgm:spPr/>
      <dgm:t>
        <a:bodyPr/>
        <a:lstStyle/>
        <a:p>
          <a:endParaRPr lang="es-CO"/>
        </a:p>
      </dgm:t>
    </dgm:pt>
    <dgm:pt modelId="{C6968D15-7197-46E1-A9CE-F698E1859591}" type="pres">
      <dgm:prSet presAssocID="{390B4F52-BEA7-4882-8995-4C4F7270EFCC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BACD648-3F4C-4ABB-89DC-7C2F09231607}" type="pres">
      <dgm:prSet presAssocID="{27992970-4B62-4EBA-B798-3CB891CBB3A0}" presName="sibTrans" presStyleLbl="sibTrans2D1" presStyleIdx="1" presStyleCnt="2"/>
      <dgm:spPr/>
      <dgm:t>
        <a:bodyPr/>
        <a:lstStyle/>
        <a:p>
          <a:endParaRPr lang="es-CO"/>
        </a:p>
      </dgm:t>
    </dgm:pt>
    <dgm:pt modelId="{B0BF262A-1A9B-4C08-9583-B9925B5A6B9C}" type="pres">
      <dgm:prSet presAssocID="{27992970-4B62-4EBA-B798-3CB891CBB3A0}" presName="connTx" presStyleLbl="sibTrans2D1" presStyleIdx="1" presStyleCnt="2"/>
      <dgm:spPr/>
      <dgm:t>
        <a:bodyPr/>
        <a:lstStyle/>
        <a:p>
          <a:endParaRPr lang="es-CO"/>
        </a:p>
      </dgm:t>
    </dgm:pt>
    <dgm:pt modelId="{C544F494-E981-4AEE-8253-1610462BF62A}" type="pres">
      <dgm:prSet presAssocID="{3778FA67-79E7-4ACE-9CF5-F108806E3D98}" presName="composite" presStyleCnt="0"/>
      <dgm:spPr/>
    </dgm:pt>
    <dgm:pt modelId="{E9FB85E0-D7CB-466A-9ACA-317E9F2CE6E1}" type="pres">
      <dgm:prSet presAssocID="{3778FA67-79E7-4ACE-9CF5-F108806E3D98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B4CB0C9-78F8-4F34-915D-13FD01BADF14}" type="pres">
      <dgm:prSet presAssocID="{3778FA67-79E7-4ACE-9CF5-F108806E3D98}" presName="parSh" presStyleLbl="node1" presStyleIdx="2" presStyleCnt="3" custLinFactNeighborX="20713"/>
      <dgm:spPr/>
      <dgm:t>
        <a:bodyPr/>
        <a:lstStyle/>
        <a:p>
          <a:endParaRPr lang="es-CO"/>
        </a:p>
      </dgm:t>
    </dgm:pt>
    <dgm:pt modelId="{31F5FA38-D4D3-4C19-BDD4-552A082548B4}" type="pres">
      <dgm:prSet presAssocID="{3778FA67-79E7-4ACE-9CF5-F108806E3D98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A8F097-D772-4CC9-97C5-0ECEABC2BBEA}" type="presOf" srcId="{E43CCDCE-D24D-4B02-AB13-20C27E0BA04D}" destId="{A568530A-87F3-414C-954F-B89B57FDADA0}" srcOrd="0" destOrd="0" presId="urn:microsoft.com/office/officeart/2005/8/layout/process3"/>
    <dgm:cxn modelId="{5BAF2A4E-4854-4D56-8C21-651CFFBFDE6F}" type="presOf" srcId="{3778FA67-79E7-4ACE-9CF5-F108806E3D98}" destId="{E9FB85E0-D7CB-466A-9ACA-317E9F2CE6E1}" srcOrd="0" destOrd="0" presId="urn:microsoft.com/office/officeart/2005/8/layout/process3"/>
    <dgm:cxn modelId="{EE0092B9-C484-4896-BF1F-CB836624B501}" srcId="{390B4F52-BEA7-4882-8995-4C4F7270EFCC}" destId="{EB93B6CB-B482-492F-A8A9-EDF53B94C4AC}" srcOrd="0" destOrd="0" parTransId="{3415559B-CFAF-46C8-A5F9-CC9CE9D657E7}" sibTransId="{B68EC06A-569C-49CF-847C-F3464BACA5E0}"/>
    <dgm:cxn modelId="{22D0CEF9-F30B-482F-B587-580DEDEF1C8F}" type="presOf" srcId="{1DAAE15D-EE25-444C-A0D3-AFBCF5FA02EE}" destId="{7EC36CA1-8547-46DE-8D36-C98D3999AD0B}" srcOrd="0" destOrd="0" presId="urn:microsoft.com/office/officeart/2005/8/layout/process3"/>
    <dgm:cxn modelId="{C8DBEE88-FD45-4520-B9A6-6CF50BC8B048}" srcId="{EDC41A56-632C-4DBF-AEA8-280E25F40C6E}" destId="{3778FA67-79E7-4ACE-9CF5-F108806E3D98}" srcOrd="2" destOrd="0" parTransId="{DFA4F1A7-48A4-4DF1-AFAD-BBC8601F3EF9}" sibTransId="{5E20B02E-1C68-4708-99AF-44BA50768D03}"/>
    <dgm:cxn modelId="{E446237A-871E-4000-A502-30908E1E7BAC}" srcId="{EDC41A56-632C-4DBF-AEA8-280E25F40C6E}" destId="{1DAAE15D-EE25-444C-A0D3-AFBCF5FA02EE}" srcOrd="0" destOrd="0" parTransId="{F7B47DAC-9EA0-4C6D-AC51-9405D2CECEC6}" sibTransId="{D1E674B9-9213-4A44-BF0C-1D5A453EBF99}"/>
    <dgm:cxn modelId="{79595DA6-72D2-453D-9086-C76DE9D728CE}" type="presOf" srcId="{1DAAE15D-EE25-444C-A0D3-AFBCF5FA02EE}" destId="{9D6A448C-E681-40D9-AB2C-8A1D25CBFAF7}" srcOrd="1" destOrd="0" presId="urn:microsoft.com/office/officeart/2005/8/layout/process3"/>
    <dgm:cxn modelId="{8D263EA9-1F57-44DD-9F69-CD2194696C77}" type="presOf" srcId="{A3DEB58A-3A01-453E-8888-223A9BD1D15A}" destId="{31F5FA38-D4D3-4C19-BDD4-552A082548B4}" srcOrd="0" destOrd="0" presId="urn:microsoft.com/office/officeart/2005/8/layout/process3"/>
    <dgm:cxn modelId="{DF5EDC3B-EA53-45E3-BC69-87B531B0AD45}" type="presOf" srcId="{390B4F52-BEA7-4882-8995-4C4F7270EFCC}" destId="{CAF6EEDC-460D-4259-86A9-D27E539F3574}" srcOrd="1" destOrd="0" presId="urn:microsoft.com/office/officeart/2005/8/layout/process3"/>
    <dgm:cxn modelId="{1F35D385-006D-476E-8CA9-2F864071ADAB}" type="presOf" srcId="{27992970-4B62-4EBA-B798-3CB891CBB3A0}" destId="{B0BF262A-1A9B-4C08-9583-B9925B5A6B9C}" srcOrd="1" destOrd="0" presId="urn:microsoft.com/office/officeart/2005/8/layout/process3"/>
    <dgm:cxn modelId="{16CEED11-3653-4BFB-8D7D-FF5231E0CAB9}" type="presOf" srcId="{3778FA67-79E7-4ACE-9CF5-F108806E3D98}" destId="{DB4CB0C9-78F8-4F34-915D-13FD01BADF14}" srcOrd="1" destOrd="0" presId="urn:microsoft.com/office/officeart/2005/8/layout/process3"/>
    <dgm:cxn modelId="{EF2BDD0A-FB6D-4E7D-AEA5-A3BA33CD4F30}" type="presOf" srcId="{EDC41A56-632C-4DBF-AEA8-280E25F40C6E}" destId="{2EC53D63-A8E3-4A88-A03B-D4C112B51588}" srcOrd="0" destOrd="0" presId="urn:microsoft.com/office/officeart/2005/8/layout/process3"/>
    <dgm:cxn modelId="{183D8E7E-0EB6-4D3A-A42A-466B128ABD93}" srcId="{3778FA67-79E7-4ACE-9CF5-F108806E3D98}" destId="{A3DEB58A-3A01-453E-8888-223A9BD1D15A}" srcOrd="0" destOrd="0" parTransId="{50BE40FB-7678-432B-B09D-6329437923E0}" sibTransId="{28A420DE-245A-4A09-8B8F-8A6B0D170E3E}"/>
    <dgm:cxn modelId="{58A8E176-4836-4FFA-A3BB-88A228589614}" type="presOf" srcId="{EB93B6CB-B482-492F-A8A9-EDF53B94C4AC}" destId="{C6968D15-7197-46E1-A9CE-F698E1859591}" srcOrd="0" destOrd="0" presId="urn:microsoft.com/office/officeart/2005/8/layout/process3"/>
    <dgm:cxn modelId="{B62C3D5E-D3B3-41C1-97D7-CE2C4E0A0D00}" type="presOf" srcId="{D1E674B9-9213-4A44-BF0C-1D5A453EBF99}" destId="{87395734-BDC7-4FA7-94B4-85EBBB17D7DF}" srcOrd="0" destOrd="0" presId="urn:microsoft.com/office/officeart/2005/8/layout/process3"/>
    <dgm:cxn modelId="{2686BE03-BC2E-41E4-8D56-AE4205602B0B}" srcId="{1DAAE15D-EE25-444C-A0D3-AFBCF5FA02EE}" destId="{E43CCDCE-D24D-4B02-AB13-20C27E0BA04D}" srcOrd="0" destOrd="0" parTransId="{0FA1D11C-13E7-4BE4-A3AC-9CBAD0F68B0A}" sibTransId="{B04C9EC8-5C41-4205-9688-81A721597CA4}"/>
    <dgm:cxn modelId="{43AD22C8-6C5A-4CF8-9BE4-B7C9A3BDFCD5}" type="presOf" srcId="{D1E674B9-9213-4A44-BF0C-1D5A453EBF99}" destId="{33E692C6-1DE9-45FE-B7C2-D664209FAA18}" srcOrd="1" destOrd="0" presId="urn:microsoft.com/office/officeart/2005/8/layout/process3"/>
    <dgm:cxn modelId="{70D1552D-05F8-418A-BA4C-896169DF46FA}" type="presOf" srcId="{390B4F52-BEA7-4882-8995-4C4F7270EFCC}" destId="{FA06A735-F831-4FB1-BCC5-1E3E165CA646}" srcOrd="0" destOrd="0" presId="urn:microsoft.com/office/officeart/2005/8/layout/process3"/>
    <dgm:cxn modelId="{CA3ED392-CCD4-4141-9954-D633CFD7B6EA}" srcId="{EDC41A56-632C-4DBF-AEA8-280E25F40C6E}" destId="{390B4F52-BEA7-4882-8995-4C4F7270EFCC}" srcOrd="1" destOrd="0" parTransId="{5510E742-9B95-4AC2-A044-1CEC0C104B37}" sibTransId="{27992970-4B62-4EBA-B798-3CB891CBB3A0}"/>
    <dgm:cxn modelId="{872D6CF6-0855-4B6A-A670-CF6047F3B4F4}" type="presOf" srcId="{27992970-4B62-4EBA-B798-3CB891CBB3A0}" destId="{5BACD648-3F4C-4ABB-89DC-7C2F09231607}" srcOrd="0" destOrd="0" presId="urn:microsoft.com/office/officeart/2005/8/layout/process3"/>
    <dgm:cxn modelId="{9DA21633-A30D-4724-A5CF-9324A1F93496}" type="presParOf" srcId="{2EC53D63-A8E3-4A88-A03B-D4C112B51588}" destId="{33A41707-201D-47E0-AFCF-6E8750AAD371}" srcOrd="0" destOrd="0" presId="urn:microsoft.com/office/officeart/2005/8/layout/process3"/>
    <dgm:cxn modelId="{B07E8D75-E441-49DD-8690-3803AF0CFB4A}" type="presParOf" srcId="{33A41707-201D-47E0-AFCF-6E8750AAD371}" destId="{7EC36CA1-8547-46DE-8D36-C98D3999AD0B}" srcOrd="0" destOrd="0" presId="urn:microsoft.com/office/officeart/2005/8/layout/process3"/>
    <dgm:cxn modelId="{C6600424-96E8-4EC6-8E6F-C0DC6EDFE403}" type="presParOf" srcId="{33A41707-201D-47E0-AFCF-6E8750AAD371}" destId="{9D6A448C-E681-40D9-AB2C-8A1D25CBFAF7}" srcOrd="1" destOrd="0" presId="urn:microsoft.com/office/officeart/2005/8/layout/process3"/>
    <dgm:cxn modelId="{82A1717B-E438-41E8-A5E0-99B98A1FE05C}" type="presParOf" srcId="{33A41707-201D-47E0-AFCF-6E8750AAD371}" destId="{A568530A-87F3-414C-954F-B89B57FDADA0}" srcOrd="2" destOrd="0" presId="urn:microsoft.com/office/officeart/2005/8/layout/process3"/>
    <dgm:cxn modelId="{86C8BE03-B8DB-4B7B-A5BE-923D7579A21C}" type="presParOf" srcId="{2EC53D63-A8E3-4A88-A03B-D4C112B51588}" destId="{87395734-BDC7-4FA7-94B4-85EBBB17D7DF}" srcOrd="1" destOrd="0" presId="urn:microsoft.com/office/officeart/2005/8/layout/process3"/>
    <dgm:cxn modelId="{6565EC04-BCB2-4587-8740-6223DC77D4AC}" type="presParOf" srcId="{87395734-BDC7-4FA7-94B4-85EBBB17D7DF}" destId="{33E692C6-1DE9-45FE-B7C2-D664209FAA18}" srcOrd="0" destOrd="0" presId="urn:microsoft.com/office/officeart/2005/8/layout/process3"/>
    <dgm:cxn modelId="{14EC9FB0-A282-433A-935D-F2697CA59B48}" type="presParOf" srcId="{2EC53D63-A8E3-4A88-A03B-D4C112B51588}" destId="{103212CE-6F19-4406-A795-D7A8F5754A02}" srcOrd="2" destOrd="0" presId="urn:microsoft.com/office/officeart/2005/8/layout/process3"/>
    <dgm:cxn modelId="{76814E6F-7426-4283-981C-BB841AD6D30C}" type="presParOf" srcId="{103212CE-6F19-4406-A795-D7A8F5754A02}" destId="{FA06A735-F831-4FB1-BCC5-1E3E165CA646}" srcOrd="0" destOrd="0" presId="urn:microsoft.com/office/officeart/2005/8/layout/process3"/>
    <dgm:cxn modelId="{F1E002F8-9BBE-4B90-A02F-7012DCFBCC4D}" type="presParOf" srcId="{103212CE-6F19-4406-A795-D7A8F5754A02}" destId="{CAF6EEDC-460D-4259-86A9-D27E539F3574}" srcOrd="1" destOrd="0" presId="urn:microsoft.com/office/officeart/2005/8/layout/process3"/>
    <dgm:cxn modelId="{291F6622-ABF4-4080-B722-C931369CD23C}" type="presParOf" srcId="{103212CE-6F19-4406-A795-D7A8F5754A02}" destId="{C6968D15-7197-46E1-A9CE-F698E1859591}" srcOrd="2" destOrd="0" presId="urn:microsoft.com/office/officeart/2005/8/layout/process3"/>
    <dgm:cxn modelId="{FBEE814F-2590-4F85-A69A-C1450C93DF9F}" type="presParOf" srcId="{2EC53D63-A8E3-4A88-A03B-D4C112B51588}" destId="{5BACD648-3F4C-4ABB-89DC-7C2F09231607}" srcOrd="3" destOrd="0" presId="urn:microsoft.com/office/officeart/2005/8/layout/process3"/>
    <dgm:cxn modelId="{28E84645-6B0F-4DA7-BF23-8BCB807F00CC}" type="presParOf" srcId="{5BACD648-3F4C-4ABB-89DC-7C2F09231607}" destId="{B0BF262A-1A9B-4C08-9583-B9925B5A6B9C}" srcOrd="0" destOrd="0" presId="urn:microsoft.com/office/officeart/2005/8/layout/process3"/>
    <dgm:cxn modelId="{F7599EA1-FAFC-40FB-8045-49E0133E9D13}" type="presParOf" srcId="{2EC53D63-A8E3-4A88-A03B-D4C112B51588}" destId="{C544F494-E981-4AEE-8253-1610462BF62A}" srcOrd="4" destOrd="0" presId="urn:microsoft.com/office/officeart/2005/8/layout/process3"/>
    <dgm:cxn modelId="{2E425E1D-DD96-46C9-A449-531A05DDFDE4}" type="presParOf" srcId="{C544F494-E981-4AEE-8253-1610462BF62A}" destId="{E9FB85E0-D7CB-466A-9ACA-317E9F2CE6E1}" srcOrd="0" destOrd="0" presId="urn:microsoft.com/office/officeart/2005/8/layout/process3"/>
    <dgm:cxn modelId="{FD32CCC0-734D-4796-9228-C2DD771F8942}" type="presParOf" srcId="{C544F494-E981-4AEE-8253-1610462BF62A}" destId="{DB4CB0C9-78F8-4F34-915D-13FD01BADF14}" srcOrd="1" destOrd="0" presId="urn:microsoft.com/office/officeart/2005/8/layout/process3"/>
    <dgm:cxn modelId="{8689300F-3A76-4C2E-A6B4-03195B448739}" type="presParOf" srcId="{C544F494-E981-4AEE-8253-1610462BF62A}" destId="{31F5FA38-D4D3-4C19-BDD4-552A082548B4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 custT="1"/>
      <dgm:spPr/>
      <dgm:t>
        <a:bodyPr/>
        <a:lstStyle/>
        <a:p>
          <a:pPr algn="just"/>
          <a:r>
            <a:rPr lang="es-ES" sz="800"/>
            <a:t>el usuario del  sistema externo procede a crear un componente</a:t>
          </a:r>
          <a:endParaRPr lang="es-CO" sz="800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 custT="1"/>
      <dgm:spPr/>
      <dgm:t>
        <a:bodyPr/>
        <a:lstStyle/>
        <a:p>
          <a:r>
            <a:rPr lang="es-CO" sz="800"/>
            <a:t>se verifica el componente que se desea crear, leyendo en la base de datos. Si existe se cancela creación.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 custT="1"/>
      <dgm:spPr/>
      <dgm:t>
        <a:bodyPr/>
        <a:lstStyle/>
        <a:p>
          <a:r>
            <a:rPr lang="es-CO" sz="800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3" custLinFactNeighborX="13103" custLinFactNeighborY="7350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13117CB-8B3F-4BED-A78E-5C3D59DE627F}" type="pres">
      <dgm:prSet presAssocID="{3D528162-819B-4496-947B-01F34E8D5A87}" presName="sibTrans" presStyleLbl="sibTrans2D1" presStyleIdx="0" presStyleCnt="2"/>
      <dgm:spPr/>
      <dgm:t>
        <a:bodyPr/>
        <a:lstStyle/>
        <a:p>
          <a:endParaRPr lang="es-CO"/>
        </a:p>
      </dgm:t>
    </dgm:pt>
    <dgm:pt modelId="{55164041-0DA5-453A-A58D-112FB207D28D}" type="pres">
      <dgm:prSet presAssocID="{3D528162-819B-4496-947B-01F34E8D5A87}" presName="connTx" presStyleLbl="sibTrans2D1" presStyleIdx="0" presStyleCnt="2"/>
      <dgm:spPr/>
      <dgm:t>
        <a:bodyPr/>
        <a:lstStyle/>
        <a:p>
          <a:endParaRPr lang="es-CO"/>
        </a:p>
      </dgm:t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2D98EB9-4786-4A52-AE89-DB2C4078F6E4}" type="pres">
      <dgm:prSet presAssocID="{378863F5-1452-4570-A096-ADDD6540E422}" presName="parSh" presStyleLbl="node1" presStyleIdx="1" presStyleCnt="3"/>
      <dgm:spPr/>
      <dgm:t>
        <a:bodyPr/>
        <a:lstStyle/>
        <a:p>
          <a:endParaRPr lang="es-CO"/>
        </a:p>
      </dgm:t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577154F-FA83-4B8C-BA41-C5C43E80AF82}" type="pres">
      <dgm:prSet presAssocID="{E14CEDF3-9DA2-4CB9-A70E-C6D164A47D11}" presName="sibTrans" presStyleLbl="sibTrans2D1" presStyleIdx="1" presStyleCnt="2"/>
      <dgm:spPr/>
      <dgm:t>
        <a:bodyPr/>
        <a:lstStyle/>
        <a:p>
          <a:endParaRPr lang="es-CO"/>
        </a:p>
      </dgm:t>
    </dgm:pt>
    <dgm:pt modelId="{7506E1EE-516A-4BF4-9E89-4067F9ECF515}" type="pres">
      <dgm:prSet presAssocID="{E14CEDF3-9DA2-4CB9-A70E-C6D164A47D11}" presName="connTx" presStyleLbl="sibTrans2D1" presStyleIdx="1" presStyleCnt="2"/>
      <dgm:spPr/>
      <dgm:t>
        <a:bodyPr/>
        <a:lstStyle/>
        <a:p>
          <a:endParaRPr lang="es-CO"/>
        </a:p>
      </dgm:t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89F1E0C-69BD-4D5C-BFDD-B581200ADA15}" type="pres">
      <dgm:prSet presAssocID="{D8C80086-58DA-4745-AA64-27E46A93AF67}" presName="parSh" presStyleLbl="node1" presStyleIdx="2" presStyleCnt="3" custLinFactNeighborY="-1837"/>
      <dgm:spPr/>
      <dgm:t>
        <a:bodyPr/>
        <a:lstStyle/>
        <a:p>
          <a:endParaRPr lang="es-CO"/>
        </a:p>
      </dgm:t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A01F41B6-11C3-4360-9D43-9A0A2E034331}" type="presOf" srcId="{D8C80086-58DA-4745-AA64-27E46A93AF67}" destId="{EBD32FB9-7699-4ACB-B9A6-7BD92CC0EED3}" srcOrd="0" destOrd="0" presId="urn:microsoft.com/office/officeart/2005/8/layout/process3"/>
    <dgm:cxn modelId="{D8F4F20F-0FC6-4700-B7B8-C25FCBF75199}" type="presOf" srcId="{E14CEDF3-9DA2-4CB9-A70E-C6D164A47D11}" destId="{2577154F-FA83-4B8C-BA41-C5C43E80AF82}" srcOrd="0" destOrd="0" presId="urn:microsoft.com/office/officeart/2005/8/layout/process3"/>
    <dgm:cxn modelId="{585AC0BD-15C1-4BAE-A744-3F2F32FA20E5}" type="presOf" srcId="{37825505-43F1-46EE-B5D5-E16AABC45527}" destId="{5A37B31B-92A6-4B8C-8EC6-79C60F510A69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DDC176A2-2A87-4305-B370-E72D9E222454}" type="presOf" srcId="{D7461CB3-0D19-4BA8-8AC1-D6AFBE0A592A}" destId="{8361B7DF-175B-4A8C-AE5F-A22F8005CB02}" srcOrd="0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C1186D26-7FF3-4D56-9C97-68F73D117363}" type="presOf" srcId="{D8C80086-58DA-4745-AA64-27E46A93AF67}" destId="{289F1E0C-69BD-4D5C-BFDD-B581200ADA15}" srcOrd="1" destOrd="0" presId="urn:microsoft.com/office/officeart/2005/8/layout/process3"/>
    <dgm:cxn modelId="{99ED3690-542F-4387-A30D-681B00CB3516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F593FB75-EC04-4DB1-8974-C9D848887A6B}" type="presOf" srcId="{C6E4F0AB-0862-40FC-9C76-300E3175FFDB}" destId="{86CE094A-6727-4336-BA0D-D09A7B3AED10}" srcOrd="0" destOrd="0" presId="urn:microsoft.com/office/officeart/2005/8/layout/process3"/>
    <dgm:cxn modelId="{2376AD61-D683-4290-B618-216DC714222B}" type="presOf" srcId="{378863F5-1452-4570-A096-ADDD6540E422}" destId="{E2D98EB9-4786-4A52-AE89-DB2C4078F6E4}" srcOrd="1" destOrd="0" presId="urn:microsoft.com/office/officeart/2005/8/layout/process3"/>
    <dgm:cxn modelId="{5219137F-1E8C-477F-BF44-8BB3862B5BAB}" type="presOf" srcId="{3D528162-819B-4496-947B-01F34E8D5A87}" destId="{55164041-0DA5-453A-A58D-112FB207D28D}" srcOrd="1" destOrd="0" presId="urn:microsoft.com/office/officeart/2005/8/layout/process3"/>
    <dgm:cxn modelId="{06E252BD-DA03-4A5A-A1E7-527D2272E8E3}" type="presOf" srcId="{CA8D9329-707D-4EB0-9961-75190D5FA236}" destId="{D72D5B15-2032-4B6E-9E2B-A7816C4E1241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871865D3-ECA7-40B1-9AB3-0BB1F5CBC120}" type="presOf" srcId="{D7461CB3-0D19-4BA8-8AC1-D6AFBE0A592A}" destId="{2921033C-02DB-4BD2-89E8-9FE448BB63C9}" srcOrd="1" destOrd="0" presId="urn:microsoft.com/office/officeart/2005/8/layout/process3"/>
    <dgm:cxn modelId="{10628763-420B-4021-9280-0F66DBB93FA4}" type="presOf" srcId="{E14CEDF3-9DA2-4CB9-A70E-C6D164A47D11}" destId="{7506E1EE-516A-4BF4-9E89-4067F9ECF515}" srcOrd="1" destOrd="0" presId="urn:microsoft.com/office/officeart/2005/8/layout/process3"/>
    <dgm:cxn modelId="{44A963F3-DD8F-44D9-B0E2-86155D901C32}" type="presOf" srcId="{3D528162-819B-4496-947B-01F34E8D5A87}" destId="{F13117CB-8B3F-4BED-A78E-5C3D59DE627F}" srcOrd="0" destOrd="0" presId="urn:microsoft.com/office/officeart/2005/8/layout/process3"/>
    <dgm:cxn modelId="{27CC9B61-EEA2-4A19-9B8B-95E1D4E19AA2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0E97DE66-3EE5-40C2-97D9-083CA4E77FCE}" type="presParOf" srcId="{DBB6B28E-CD7F-46A0-BDAC-199473353B78}" destId="{CAE8AA46-FD53-45B8-8457-87F8FE08349F}" srcOrd="0" destOrd="0" presId="urn:microsoft.com/office/officeart/2005/8/layout/process3"/>
    <dgm:cxn modelId="{21D9E60E-8FD2-4A2D-9ED5-775A20CE2E82}" type="presParOf" srcId="{CAE8AA46-FD53-45B8-8457-87F8FE08349F}" destId="{8361B7DF-175B-4A8C-AE5F-A22F8005CB02}" srcOrd="0" destOrd="0" presId="urn:microsoft.com/office/officeart/2005/8/layout/process3"/>
    <dgm:cxn modelId="{4477F462-0AED-43AF-BF9D-1C8D34D56845}" type="presParOf" srcId="{CAE8AA46-FD53-45B8-8457-87F8FE08349F}" destId="{2921033C-02DB-4BD2-89E8-9FE448BB63C9}" srcOrd="1" destOrd="0" presId="urn:microsoft.com/office/officeart/2005/8/layout/process3"/>
    <dgm:cxn modelId="{8CEADF1A-491E-49D5-A432-7AADC30C4A89}" type="presParOf" srcId="{CAE8AA46-FD53-45B8-8457-87F8FE08349F}" destId="{5A37B31B-92A6-4B8C-8EC6-79C60F510A69}" srcOrd="2" destOrd="0" presId="urn:microsoft.com/office/officeart/2005/8/layout/process3"/>
    <dgm:cxn modelId="{C870FC74-0C47-45ED-BD1A-4519942AC19E}" type="presParOf" srcId="{DBB6B28E-CD7F-46A0-BDAC-199473353B78}" destId="{F13117CB-8B3F-4BED-A78E-5C3D59DE627F}" srcOrd="1" destOrd="0" presId="urn:microsoft.com/office/officeart/2005/8/layout/process3"/>
    <dgm:cxn modelId="{5F364149-25FA-4A31-99EC-E718E1E413CC}" type="presParOf" srcId="{F13117CB-8B3F-4BED-A78E-5C3D59DE627F}" destId="{55164041-0DA5-453A-A58D-112FB207D28D}" srcOrd="0" destOrd="0" presId="urn:microsoft.com/office/officeart/2005/8/layout/process3"/>
    <dgm:cxn modelId="{DEC1C256-A1D7-4E68-B545-3E0E8C70E724}" type="presParOf" srcId="{DBB6B28E-CD7F-46A0-BDAC-199473353B78}" destId="{6EEDB165-129E-42C6-BADF-DA1852A5695C}" srcOrd="2" destOrd="0" presId="urn:microsoft.com/office/officeart/2005/8/layout/process3"/>
    <dgm:cxn modelId="{48CC340D-73B0-4976-B9BC-B137B1AD0A16}" type="presParOf" srcId="{6EEDB165-129E-42C6-BADF-DA1852A5695C}" destId="{8A9DE906-ADEC-495A-B307-7A9DB2A2F166}" srcOrd="0" destOrd="0" presId="urn:microsoft.com/office/officeart/2005/8/layout/process3"/>
    <dgm:cxn modelId="{23FBE6D7-46A9-44D4-88C7-C97951E907F3}" type="presParOf" srcId="{6EEDB165-129E-42C6-BADF-DA1852A5695C}" destId="{E2D98EB9-4786-4A52-AE89-DB2C4078F6E4}" srcOrd="1" destOrd="0" presId="urn:microsoft.com/office/officeart/2005/8/layout/process3"/>
    <dgm:cxn modelId="{0137B5C3-5D2B-4B9C-978F-81E6B2EA35B8}" type="presParOf" srcId="{6EEDB165-129E-42C6-BADF-DA1852A5695C}" destId="{86CE094A-6727-4336-BA0D-D09A7B3AED10}" srcOrd="2" destOrd="0" presId="urn:microsoft.com/office/officeart/2005/8/layout/process3"/>
    <dgm:cxn modelId="{B7396015-303D-4AEC-93A7-C8237F814A77}" type="presParOf" srcId="{DBB6B28E-CD7F-46A0-BDAC-199473353B78}" destId="{2577154F-FA83-4B8C-BA41-C5C43E80AF82}" srcOrd="3" destOrd="0" presId="urn:microsoft.com/office/officeart/2005/8/layout/process3"/>
    <dgm:cxn modelId="{9BCC7EA9-475C-4637-BA1B-084683116601}" type="presParOf" srcId="{2577154F-FA83-4B8C-BA41-C5C43E80AF82}" destId="{7506E1EE-516A-4BF4-9E89-4067F9ECF515}" srcOrd="0" destOrd="0" presId="urn:microsoft.com/office/officeart/2005/8/layout/process3"/>
    <dgm:cxn modelId="{F2B79B4A-2980-4E95-B59D-E2831E9690F0}" type="presParOf" srcId="{DBB6B28E-CD7F-46A0-BDAC-199473353B78}" destId="{DC8BD044-A3B5-496F-9F98-5D6265353648}" srcOrd="4" destOrd="0" presId="urn:microsoft.com/office/officeart/2005/8/layout/process3"/>
    <dgm:cxn modelId="{FF49205F-A825-48AF-B246-0E8E6C0303FD}" type="presParOf" srcId="{DC8BD044-A3B5-496F-9F98-5D6265353648}" destId="{EBD32FB9-7699-4ACB-B9A6-7BD92CC0EED3}" srcOrd="0" destOrd="0" presId="urn:microsoft.com/office/officeart/2005/8/layout/process3"/>
    <dgm:cxn modelId="{8F5475C6-CCD4-458F-80FC-1EB24FBEE327}" type="presParOf" srcId="{DC8BD044-A3B5-496F-9F98-5D6265353648}" destId="{289F1E0C-69BD-4D5C-BFDD-B581200ADA15}" srcOrd="1" destOrd="0" presId="urn:microsoft.com/office/officeart/2005/8/layout/process3"/>
    <dgm:cxn modelId="{D8D252EB-B248-42C6-B40D-D87D1C987059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9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 custT="1"/>
      <dgm:spPr/>
      <dgm:t>
        <a:bodyPr/>
        <a:lstStyle/>
        <a:p>
          <a:r>
            <a:rPr lang="es-ES" sz="800"/>
            <a:t>El usuario procede a editar un componente</a:t>
          </a:r>
          <a:endParaRPr lang="es-CO" sz="800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 custT="1"/>
      <dgm:spPr/>
      <dgm:t>
        <a:bodyPr/>
        <a:lstStyle/>
        <a:p>
          <a:r>
            <a:rPr lang="es-CO" sz="800"/>
            <a:t>si el componente existe, el usuario puede editarlo y guardar en la base de datos la modificacion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 custT="1"/>
      <dgm:spPr/>
      <dgm:t>
        <a:bodyPr/>
        <a:lstStyle/>
        <a:p>
          <a:r>
            <a:rPr lang="es-CO" sz="800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3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3" custLinFactNeighborX="-9750" custLinFactNeighborY="-78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BDEAD5BF-125E-446A-8754-6A95C2D755B8}" type="pres">
      <dgm:prSet presAssocID="{25D1661C-1AD6-4939-92D1-E23D7FF4717E}" presName="sibTrans" presStyleLbl="sibTrans2D1" presStyleIdx="1" presStyleCnt="2"/>
      <dgm:spPr/>
      <dgm:t>
        <a:bodyPr/>
        <a:lstStyle/>
        <a:p>
          <a:endParaRPr lang="es-CO"/>
        </a:p>
      </dgm:t>
    </dgm:pt>
    <dgm:pt modelId="{0B1E8CE2-A60B-46F2-A21C-973D678AF171}" type="pres">
      <dgm:prSet presAssocID="{25D1661C-1AD6-4939-92D1-E23D7FF4717E}" presName="connTx" presStyleLbl="sibTrans2D1" presStyleIdx="1" presStyleCnt="2"/>
      <dgm:spPr/>
      <dgm:t>
        <a:bodyPr/>
        <a:lstStyle/>
        <a:p>
          <a:endParaRPr lang="es-CO"/>
        </a:p>
      </dgm:t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1136A270-B746-4E9A-8131-0773F4B74CD2}" type="pres">
      <dgm:prSet presAssocID="{D94F6315-71A7-4567-A633-AF1A9065F24E}" presName="parSh" presStyleLbl="node1" presStyleIdx="2" presStyleCnt="3"/>
      <dgm:spPr/>
      <dgm:t>
        <a:bodyPr/>
        <a:lstStyle/>
        <a:p>
          <a:endParaRPr lang="es-CO"/>
        </a:p>
      </dgm:t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2BDFFAA7-40C9-4147-9FC7-A77C393BBC81}" type="presOf" srcId="{A6C43221-BC1C-4ABC-B86A-CA2ADB382CE6}" destId="{BC74B16A-EB4F-4D7E-A5C7-A572F8861BE3}" srcOrd="0" destOrd="0" presId="urn:microsoft.com/office/officeart/2005/8/layout/process3"/>
    <dgm:cxn modelId="{13BFFD52-0F38-462E-8E3F-E9DBB7DF05E7}" type="presOf" srcId="{D94F6315-71A7-4567-A633-AF1A9065F24E}" destId="{C49A4BC0-3C82-4140-8E17-D5B523BFAAEF}" srcOrd="0" destOrd="0" presId="urn:microsoft.com/office/officeart/2005/8/layout/process3"/>
    <dgm:cxn modelId="{90EB146F-0FC0-4F0B-993D-2584DB08AC55}" type="presOf" srcId="{BC7FAE0F-43F4-49B4-8352-202EA69B31F1}" destId="{3605D73C-7E3E-4818-B6BE-775942DAFC6D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2B01551E-0F94-4DAF-A564-C9F765134EE3}" type="presOf" srcId="{25D1661C-1AD6-4939-92D1-E23D7FF4717E}" destId="{BDEAD5BF-125E-446A-8754-6A95C2D755B8}" srcOrd="0" destOrd="0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188B5E63-5CA8-46C6-875D-677E2ADFA145}" type="presOf" srcId="{25D1661C-1AD6-4939-92D1-E23D7FF4717E}" destId="{0B1E8CE2-A60B-46F2-A21C-973D678AF171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655C4AF1-6ACF-4531-B11B-2E3BC0539877}" type="presOf" srcId="{4735F9FC-99D9-4170-AB49-BF68E9128479}" destId="{71330616-7E8A-4D92-AB6F-1FB7488A3B15}" srcOrd="0" destOrd="0" presId="urn:microsoft.com/office/officeart/2005/8/layout/process3"/>
    <dgm:cxn modelId="{574352F3-0018-4084-8277-B4D1371550CF}" type="presOf" srcId="{563ED568-3905-4152-94A7-F24E62332A7E}" destId="{AE44CE3B-B5A6-433D-BDC1-30435E6648AC}" srcOrd="0" destOrd="0" presId="urn:microsoft.com/office/officeart/2005/8/layout/process3"/>
    <dgm:cxn modelId="{14E4FE3E-86C5-4F4E-A074-B25E7C173E82}" type="presOf" srcId="{47CB07D2-62A9-4DAE-B20E-111C1AC2906F}" destId="{A9421D22-F1DD-4954-AC15-ADC82306F39C}" srcOrd="0" destOrd="0" presId="urn:microsoft.com/office/officeart/2005/8/layout/process3"/>
    <dgm:cxn modelId="{864BD570-2004-4F26-92D6-8A487EBF4DF1}" type="presOf" srcId="{F2DB028E-ED48-4F86-9D43-038F5A4A6891}" destId="{FAC9D217-058C-40C9-B679-A7212B266034}" srcOrd="0" destOrd="0" presId="urn:microsoft.com/office/officeart/2005/8/layout/process3"/>
    <dgm:cxn modelId="{5AE3860C-BA66-4976-988B-01746334B001}" type="presOf" srcId="{D94F6315-71A7-4567-A633-AF1A9065F24E}" destId="{1136A270-B746-4E9A-8131-0773F4B74CD2}" srcOrd="1" destOrd="0" presId="urn:microsoft.com/office/officeart/2005/8/layout/process3"/>
    <dgm:cxn modelId="{138D88F5-125B-421A-92E1-D306B880EDB2}" type="presOf" srcId="{47CB07D2-62A9-4DAE-B20E-111C1AC2906F}" destId="{AFD828BF-13EA-4A30-82EF-94D3CE706000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30AE0F90-7BFF-41E4-90E2-0A85B1A99760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49F78256-0648-4911-A84F-017F5F68BED8}" type="presOf" srcId="{03D9006B-76F6-420F-8CBA-63AACBE0F4F4}" destId="{F30D5423-D3DC-4D84-9295-E80A71FDABE7}" srcOrd="0" destOrd="0" presId="urn:microsoft.com/office/officeart/2005/8/layout/process3"/>
    <dgm:cxn modelId="{C18C2CA6-EE89-47DD-AC76-06C794C3006C}" type="presOf" srcId="{563ED568-3905-4152-94A7-F24E62332A7E}" destId="{2D6A3E78-4C09-4038-9CB1-C474EA29B483}" srcOrd="1" destOrd="0" presId="urn:microsoft.com/office/officeart/2005/8/layout/process3"/>
    <dgm:cxn modelId="{5DFAF593-4B96-4CCB-A904-D0304FE72C4B}" type="presParOf" srcId="{71330616-7E8A-4D92-AB6F-1FB7488A3B15}" destId="{863EC9FF-13AE-4727-B922-981EE1B3005C}" srcOrd="0" destOrd="0" presId="urn:microsoft.com/office/officeart/2005/8/layout/process3"/>
    <dgm:cxn modelId="{13D74421-6D94-4500-AC83-1D9B2AB2AD97}" type="presParOf" srcId="{863EC9FF-13AE-4727-B922-981EE1B3005C}" destId="{FAC9D217-058C-40C9-B679-A7212B266034}" srcOrd="0" destOrd="0" presId="urn:microsoft.com/office/officeart/2005/8/layout/process3"/>
    <dgm:cxn modelId="{C28EFBE8-8D0D-440A-873A-A7622259415E}" type="presParOf" srcId="{863EC9FF-13AE-4727-B922-981EE1B3005C}" destId="{A6EE5A44-391F-413F-9C9E-930C6BBBC9AB}" srcOrd="1" destOrd="0" presId="urn:microsoft.com/office/officeart/2005/8/layout/process3"/>
    <dgm:cxn modelId="{03D8AD04-339D-447D-8D3B-3D4E78557F7F}" type="presParOf" srcId="{863EC9FF-13AE-4727-B922-981EE1B3005C}" destId="{3605D73C-7E3E-4818-B6BE-775942DAFC6D}" srcOrd="2" destOrd="0" presId="urn:microsoft.com/office/officeart/2005/8/layout/process3"/>
    <dgm:cxn modelId="{6E2E975A-3C1E-4A00-9BD5-1B03F3441010}" type="presParOf" srcId="{71330616-7E8A-4D92-AB6F-1FB7488A3B15}" destId="{AE44CE3B-B5A6-433D-BDC1-30435E6648AC}" srcOrd="1" destOrd="0" presId="urn:microsoft.com/office/officeart/2005/8/layout/process3"/>
    <dgm:cxn modelId="{94361863-D85E-4381-8327-44D002AF17E2}" type="presParOf" srcId="{AE44CE3B-B5A6-433D-BDC1-30435E6648AC}" destId="{2D6A3E78-4C09-4038-9CB1-C474EA29B483}" srcOrd="0" destOrd="0" presId="urn:microsoft.com/office/officeart/2005/8/layout/process3"/>
    <dgm:cxn modelId="{3AF4E355-99E8-4927-9F0C-458B7FE79A77}" type="presParOf" srcId="{71330616-7E8A-4D92-AB6F-1FB7488A3B15}" destId="{0B106819-9380-48CD-AEB4-4F5CE95A5AEE}" srcOrd="2" destOrd="0" presId="urn:microsoft.com/office/officeart/2005/8/layout/process3"/>
    <dgm:cxn modelId="{E314AF6B-5B67-4827-88A2-8569B9B6AC14}" type="presParOf" srcId="{0B106819-9380-48CD-AEB4-4F5CE95A5AEE}" destId="{A9421D22-F1DD-4954-AC15-ADC82306F39C}" srcOrd="0" destOrd="0" presId="urn:microsoft.com/office/officeart/2005/8/layout/process3"/>
    <dgm:cxn modelId="{84E02F14-3299-4CE8-99CC-1EE6A2EC63F3}" type="presParOf" srcId="{0B106819-9380-48CD-AEB4-4F5CE95A5AEE}" destId="{AFD828BF-13EA-4A30-82EF-94D3CE706000}" srcOrd="1" destOrd="0" presId="urn:microsoft.com/office/officeart/2005/8/layout/process3"/>
    <dgm:cxn modelId="{4847DCEA-1B55-4AA9-B86F-76310F7ED257}" type="presParOf" srcId="{0B106819-9380-48CD-AEB4-4F5CE95A5AEE}" destId="{F30D5423-D3DC-4D84-9295-E80A71FDABE7}" srcOrd="2" destOrd="0" presId="urn:microsoft.com/office/officeart/2005/8/layout/process3"/>
    <dgm:cxn modelId="{2F890C7F-B4F5-4F1E-883F-799B615B7029}" type="presParOf" srcId="{71330616-7E8A-4D92-AB6F-1FB7488A3B15}" destId="{BDEAD5BF-125E-446A-8754-6A95C2D755B8}" srcOrd="3" destOrd="0" presId="urn:microsoft.com/office/officeart/2005/8/layout/process3"/>
    <dgm:cxn modelId="{0880002F-1013-44EC-8D42-6C4C30C7E899}" type="presParOf" srcId="{BDEAD5BF-125E-446A-8754-6A95C2D755B8}" destId="{0B1E8CE2-A60B-46F2-A21C-973D678AF171}" srcOrd="0" destOrd="0" presId="urn:microsoft.com/office/officeart/2005/8/layout/process3"/>
    <dgm:cxn modelId="{CB47464E-892C-4F86-ABFD-C812EC6F1E92}" type="presParOf" srcId="{71330616-7E8A-4D92-AB6F-1FB7488A3B15}" destId="{6F4A30D5-3C25-49B5-8B29-D7FA9B3291C5}" srcOrd="4" destOrd="0" presId="urn:microsoft.com/office/officeart/2005/8/layout/process3"/>
    <dgm:cxn modelId="{29E5324B-0BF2-4250-8396-D292581E3FC6}" type="presParOf" srcId="{6F4A30D5-3C25-49B5-8B29-D7FA9B3291C5}" destId="{C49A4BC0-3C82-4140-8E17-D5B523BFAAEF}" srcOrd="0" destOrd="0" presId="urn:microsoft.com/office/officeart/2005/8/layout/process3"/>
    <dgm:cxn modelId="{09C7D80A-5B19-42E5-A95A-09168C36C7B1}" type="presParOf" srcId="{6F4A30D5-3C25-49B5-8B29-D7FA9B3291C5}" destId="{1136A270-B746-4E9A-8131-0773F4B74CD2}" srcOrd="1" destOrd="0" presId="urn:microsoft.com/office/officeart/2005/8/layout/process3"/>
    <dgm:cxn modelId="{F4E43F90-1786-4BF0-9981-13F905C7DCF2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4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2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2" custLinFactNeighborX="-13234" custLinFactNeighborY="0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1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1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2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2" custLinFactNeighborX="-868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4B7EC702-851F-4B22-92DF-35D858906310}" type="presOf" srcId="{47CB07D2-62A9-4DAE-B20E-111C1AC2906F}" destId="{A9421D22-F1DD-4954-AC15-ADC82306F39C}" srcOrd="0" destOrd="0" presId="urn:microsoft.com/office/officeart/2005/8/layout/process3"/>
    <dgm:cxn modelId="{16A1334B-371A-445F-9AE7-96D2AFA11EA4}" type="presOf" srcId="{47CB07D2-62A9-4DAE-B20E-111C1AC2906F}" destId="{AFD828BF-13EA-4A30-82EF-94D3CE706000}" srcOrd="1" destOrd="0" presId="urn:microsoft.com/office/officeart/2005/8/layout/process3"/>
    <dgm:cxn modelId="{98EF15B2-FA79-446E-9B47-B07A452EA36D}" type="presOf" srcId="{F2DB028E-ED48-4F86-9D43-038F5A4A6891}" destId="{FAC9D217-058C-40C9-B679-A7212B266034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5BD03DEF-D23F-4609-8D41-C4CDA1B065F7}" type="presOf" srcId="{03D9006B-76F6-420F-8CBA-63AACBE0F4F4}" destId="{F30D5423-D3DC-4D84-9295-E80A71FDABE7}" srcOrd="0" destOrd="0" presId="urn:microsoft.com/office/officeart/2005/8/layout/process3"/>
    <dgm:cxn modelId="{B7377E98-0F82-48EB-BF02-D4B521DFDD95}" type="presOf" srcId="{A20471B0-294A-4BAF-8356-F21DD27A8523}" destId="{F30D5423-D3DC-4D84-9295-E80A71FDABE7}" srcOrd="0" destOrd="2" presId="urn:microsoft.com/office/officeart/2005/8/layout/process3"/>
    <dgm:cxn modelId="{4D824134-F41D-4AE5-9E1E-5BBFDDDAE5BF}" type="presOf" srcId="{563ED568-3905-4152-94A7-F24E62332A7E}" destId="{2D6A3E78-4C09-4038-9CB1-C474EA29B483}" srcOrd="1" destOrd="0" presId="urn:microsoft.com/office/officeart/2005/8/layout/process3"/>
    <dgm:cxn modelId="{1220CE0F-7A34-4674-9F2A-E208A9E0FE2A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8E8B545-0820-4CB1-92B9-4D1B7C374343}" type="presOf" srcId="{BC7FAE0F-43F4-49B4-8352-202EA69B31F1}" destId="{3605D73C-7E3E-4818-B6BE-775942DAFC6D}" srcOrd="0" destOrd="0" presId="urn:microsoft.com/office/officeart/2005/8/layout/process3"/>
    <dgm:cxn modelId="{678E0BB3-C322-44A0-9D1D-4E97B36BCC0B}" type="presOf" srcId="{563ED568-3905-4152-94A7-F24E62332A7E}" destId="{AE44CE3B-B5A6-433D-BDC1-30435E6648AC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1AF7B6-3412-4D7C-BDBC-D0027C664EE4}" type="presOf" srcId="{41995401-AF5A-40EF-B9E3-078A1B73A7D5}" destId="{F30D5423-D3DC-4D84-9295-E80A71FDABE7}" srcOrd="0" destOrd="1" presId="urn:microsoft.com/office/officeart/2005/8/layout/process3"/>
    <dgm:cxn modelId="{C0806ECE-CF89-4306-9E68-6BC84542D893}" type="presOf" srcId="{4735F9FC-99D9-4170-AB49-BF68E9128479}" destId="{71330616-7E8A-4D92-AB6F-1FB7488A3B15}" srcOrd="0" destOrd="0" presId="urn:microsoft.com/office/officeart/2005/8/layout/process3"/>
    <dgm:cxn modelId="{762F2057-837A-4E37-9012-5C3C1E25D8E1}" type="presParOf" srcId="{71330616-7E8A-4D92-AB6F-1FB7488A3B15}" destId="{863EC9FF-13AE-4727-B922-981EE1B3005C}" srcOrd="0" destOrd="0" presId="urn:microsoft.com/office/officeart/2005/8/layout/process3"/>
    <dgm:cxn modelId="{D201735E-39B9-4F41-8CB1-F96BA7D2DE4D}" type="presParOf" srcId="{863EC9FF-13AE-4727-B922-981EE1B3005C}" destId="{FAC9D217-058C-40C9-B679-A7212B266034}" srcOrd="0" destOrd="0" presId="urn:microsoft.com/office/officeart/2005/8/layout/process3"/>
    <dgm:cxn modelId="{C0773590-3D65-459A-8729-12B85268A250}" type="presParOf" srcId="{863EC9FF-13AE-4727-B922-981EE1B3005C}" destId="{A6EE5A44-391F-413F-9C9E-930C6BBBC9AB}" srcOrd="1" destOrd="0" presId="urn:microsoft.com/office/officeart/2005/8/layout/process3"/>
    <dgm:cxn modelId="{C85A7ED8-A721-4DE4-A6ED-FC7450DCCBF1}" type="presParOf" srcId="{863EC9FF-13AE-4727-B922-981EE1B3005C}" destId="{3605D73C-7E3E-4818-B6BE-775942DAFC6D}" srcOrd="2" destOrd="0" presId="urn:microsoft.com/office/officeart/2005/8/layout/process3"/>
    <dgm:cxn modelId="{CE19645B-3243-4D08-9672-18BEC31859E9}" type="presParOf" srcId="{71330616-7E8A-4D92-AB6F-1FB7488A3B15}" destId="{AE44CE3B-B5A6-433D-BDC1-30435E6648AC}" srcOrd="1" destOrd="0" presId="urn:microsoft.com/office/officeart/2005/8/layout/process3"/>
    <dgm:cxn modelId="{67B71F89-E0E6-4E76-8EDC-C3EAC819BD93}" type="presParOf" srcId="{AE44CE3B-B5A6-433D-BDC1-30435E6648AC}" destId="{2D6A3E78-4C09-4038-9CB1-C474EA29B483}" srcOrd="0" destOrd="0" presId="urn:microsoft.com/office/officeart/2005/8/layout/process3"/>
    <dgm:cxn modelId="{86E554F3-9481-48EE-AD87-D42274EB9E0F}" type="presParOf" srcId="{71330616-7E8A-4D92-AB6F-1FB7488A3B15}" destId="{0B106819-9380-48CD-AEB4-4F5CE95A5AEE}" srcOrd="2" destOrd="0" presId="urn:microsoft.com/office/officeart/2005/8/layout/process3"/>
    <dgm:cxn modelId="{563F8013-CAB0-4E49-A323-43680EA8433A}" type="presParOf" srcId="{0B106819-9380-48CD-AEB4-4F5CE95A5AEE}" destId="{A9421D22-F1DD-4954-AC15-ADC82306F39C}" srcOrd="0" destOrd="0" presId="urn:microsoft.com/office/officeart/2005/8/layout/process3"/>
    <dgm:cxn modelId="{51869598-6142-4890-A03F-6DD28EBD6983}" type="presParOf" srcId="{0B106819-9380-48CD-AEB4-4F5CE95A5AEE}" destId="{AFD828BF-13EA-4A30-82EF-94D3CE706000}" srcOrd="1" destOrd="0" presId="urn:microsoft.com/office/officeart/2005/8/layout/process3"/>
    <dgm:cxn modelId="{156B13C0-980B-4EFD-838B-1CC89A7949A9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9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4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3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3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4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3B3F845-D4EA-4EA6-9C44-6BDF7E8523E4}" type="pres">
      <dgm:prSet presAssocID="{2E9B588C-CF38-4CF8-BA8A-E5E8369F8ADF}" presName="sibTrans" presStyleLbl="sibTrans2D1" presStyleIdx="1" presStyleCnt="3"/>
      <dgm:spPr/>
      <dgm:t>
        <a:bodyPr/>
        <a:lstStyle/>
        <a:p>
          <a:endParaRPr lang="es-CO"/>
        </a:p>
      </dgm:t>
    </dgm:pt>
    <dgm:pt modelId="{D20C2311-34FD-4B9F-B1F6-976C486C6C74}" type="pres">
      <dgm:prSet presAssocID="{2E9B588C-CF38-4CF8-BA8A-E5E8369F8ADF}" presName="connTx" presStyleLbl="sibTrans2D1" presStyleIdx="1" presStyleCnt="3"/>
      <dgm:spPr/>
      <dgm:t>
        <a:bodyPr/>
        <a:lstStyle/>
        <a:p>
          <a:endParaRPr lang="es-CO"/>
        </a:p>
      </dgm:t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3477C59-08DE-45C1-ABB6-02D4D1C6BE0B}" type="pres">
      <dgm:prSet presAssocID="{759890BC-D0FB-4152-A7D0-FB4601583C23}" presName="parSh" presStyleLbl="node1" presStyleIdx="2" presStyleCnt="4"/>
      <dgm:spPr/>
      <dgm:t>
        <a:bodyPr/>
        <a:lstStyle/>
        <a:p>
          <a:endParaRPr lang="es-CO"/>
        </a:p>
      </dgm:t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9B38C27-9E52-4259-A013-82654AB6A93F}" type="pres">
      <dgm:prSet presAssocID="{E5CFA830-E9D0-4318-B93E-935629AD033B}" presName="sibTrans" presStyleLbl="sibTrans2D1" presStyleIdx="2" presStyleCnt="3"/>
      <dgm:spPr/>
      <dgm:t>
        <a:bodyPr/>
        <a:lstStyle/>
        <a:p>
          <a:endParaRPr lang="es-CO"/>
        </a:p>
      </dgm:t>
    </dgm:pt>
    <dgm:pt modelId="{6B440D37-86E3-4AEC-ACEF-42A4D55A9FE9}" type="pres">
      <dgm:prSet presAssocID="{E5CFA830-E9D0-4318-B93E-935629AD033B}" presName="connTx" presStyleLbl="sibTrans2D1" presStyleIdx="2" presStyleCnt="3"/>
      <dgm:spPr/>
      <dgm:t>
        <a:bodyPr/>
        <a:lstStyle/>
        <a:p>
          <a:endParaRPr lang="es-CO"/>
        </a:p>
      </dgm:t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BA115B4-484D-4ED8-986E-AFE27D4643C7}" type="pres">
      <dgm:prSet presAssocID="{F521B3C0-F467-4B41-ADDE-18218D4C5020}" presName="parSh" presStyleLbl="node1" presStyleIdx="3" presStyleCnt="4"/>
      <dgm:spPr/>
      <dgm:t>
        <a:bodyPr/>
        <a:lstStyle/>
        <a:p>
          <a:endParaRPr lang="es-CO"/>
        </a:p>
      </dgm:t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C754B488-245D-413F-B3AC-770E698A3C24}" type="presOf" srcId="{F2DB028E-ED48-4F86-9D43-038F5A4A6891}" destId="{A6EE5A44-391F-413F-9C9E-930C6BBBC9AB}" srcOrd="1" destOrd="0" presId="urn:microsoft.com/office/officeart/2005/8/layout/process3"/>
    <dgm:cxn modelId="{8949ADA3-A312-40DE-AA45-C32AFD051E58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09DA9DA-2B94-4D6B-A2F6-B5918E0A59E1}" type="presOf" srcId="{563ED568-3905-4152-94A7-F24E62332A7E}" destId="{2D6A3E78-4C09-4038-9CB1-C474EA29B483}" srcOrd="1" destOrd="0" presId="urn:microsoft.com/office/officeart/2005/8/layout/process3"/>
    <dgm:cxn modelId="{52840A71-2608-4903-B400-CC7FE60A9ADD}" type="presOf" srcId="{8219E8D8-9F83-47E4-953B-481DD116CC7F}" destId="{F4EAB0C5-295B-45CC-8124-03C5AEA26913}" srcOrd="0" destOrd="0" presId="urn:microsoft.com/office/officeart/2005/8/layout/process3"/>
    <dgm:cxn modelId="{B1CCE29B-3821-4264-ACFE-5C8B8F118D8F}" type="presOf" srcId="{759890BC-D0FB-4152-A7D0-FB4601583C23}" destId="{3BED73F4-ED4F-4436-8867-32395DF967E7}" srcOrd="0" destOrd="0" presId="urn:microsoft.com/office/officeart/2005/8/layout/process3"/>
    <dgm:cxn modelId="{3ABBA593-7945-4C0B-8971-9C5ED53846C7}" type="presOf" srcId="{47CB07D2-62A9-4DAE-B20E-111C1AC2906F}" destId="{09735D09-130F-4010-90A0-AFCD88DF0461}" srcOrd="0" destOrd="0" presId="urn:microsoft.com/office/officeart/2005/8/layout/process3"/>
    <dgm:cxn modelId="{34EE8FE2-988E-4C76-BCB7-DEA6DE29E7ED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FB3B75D3-E3E8-4B17-BCE8-5623B7976E9B}" type="presOf" srcId="{563ED568-3905-4152-94A7-F24E62332A7E}" destId="{AE44CE3B-B5A6-433D-BDC1-30435E6648A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E7CAC6EB-879E-47F0-B5C6-AD7880CAB059}" type="presOf" srcId="{4735F9FC-99D9-4170-AB49-BF68E9128479}" destId="{71330616-7E8A-4D92-AB6F-1FB7488A3B15}" srcOrd="0" destOrd="0" presId="urn:microsoft.com/office/officeart/2005/8/layout/process3"/>
    <dgm:cxn modelId="{ED460EF5-8BB0-4ED9-A191-529BD68CD3CE}" type="presOf" srcId="{AEE07F6E-D40A-403E-936B-9CA1950FC7B4}" destId="{0CAB5DBB-D30C-4A5C-858C-9BB780988079}" srcOrd="0" destOrd="0" presId="urn:microsoft.com/office/officeart/2005/8/layout/process3"/>
    <dgm:cxn modelId="{8A9FB710-72EC-4932-B88E-2054625D4A4D}" type="presOf" srcId="{759890BC-D0FB-4152-A7D0-FB4601583C23}" destId="{43477C59-08DE-45C1-ABB6-02D4D1C6BE0B}" srcOrd="1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13EBE5B4-DD98-4EA0-BB18-6AF4A7374E26}" type="presOf" srcId="{F521B3C0-F467-4B41-ADDE-18218D4C5020}" destId="{B60F7EF6-7E2B-4081-A9A7-FB514460581E}" srcOrd="0" destOrd="0" presId="urn:microsoft.com/office/officeart/2005/8/layout/process3"/>
    <dgm:cxn modelId="{0C2B8E05-9A5A-4D47-964B-32504B8553D3}" type="presOf" srcId="{F521B3C0-F467-4B41-ADDE-18218D4C5020}" destId="{4BA115B4-484D-4ED8-986E-AFE27D4643C7}" srcOrd="1" destOrd="0" presId="urn:microsoft.com/office/officeart/2005/8/layout/process3"/>
    <dgm:cxn modelId="{67C93002-A53D-4BE6-B360-371C6E38AA6D}" type="presOf" srcId="{F2DB028E-ED48-4F86-9D43-038F5A4A6891}" destId="{FAC9D217-058C-40C9-B679-A7212B266034}" srcOrd="0" destOrd="0" presId="urn:microsoft.com/office/officeart/2005/8/layout/process3"/>
    <dgm:cxn modelId="{A3428FE2-3DC2-410E-85A3-097EA026E622}" type="presOf" srcId="{1838D0D2-69A1-4CA3-81FE-6BDCD01755ED}" destId="{CA4994A4-1878-43CD-8D19-54EAF5E3E384}" srcOrd="0" destOrd="0" presId="urn:microsoft.com/office/officeart/2005/8/layout/process3"/>
    <dgm:cxn modelId="{61750D31-AD73-4C3A-BEFC-D642C2C3C5CE}" type="presOf" srcId="{E5CFA830-E9D0-4318-B93E-935629AD033B}" destId="{6B440D37-86E3-4AEC-ACEF-42A4D55A9FE9}" srcOrd="1" destOrd="0" presId="urn:microsoft.com/office/officeart/2005/8/layout/process3"/>
    <dgm:cxn modelId="{DC7FBA4B-CE77-485B-AE02-57C894F843DC}" type="presOf" srcId="{1838D0D2-69A1-4CA3-81FE-6BDCD01755ED}" destId="{DC157997-0F02-40F7-BC77-EFFFE585612D}" srcOrd="1" destOrd="0" presId="urn:microsoft.com/office/officeart/2005/8/layout/process3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C6D927-0AF5-499D-B4B3-787E84853C0F}" type="presOf" srcId="{2E9B588C-CF38-4CF8-BA8A-E5E8369F8ADF}" destId="{F3B3F845-D4EA-4EA6-9C44-6BDF7E8523E4}" srcOrd="0" destOrd="0" presId="urn:microsoft.com/office/officeart/2005/8/layout/process3"/>
    <dgm:cxn modelId="{0C02B4D3-2F80-46FA-8ACC-579F54384756}" type="presOf" srcId="{2E9B588C-CF38-4CF8-BA8A-E5E8369F8ADF}" destId="{D20C2311-34FD-4B9F-B1F6-976C486C6C74}" srcOrd="1" destOrd="0" presId="urn:microsoft.com/office/officeart/2005/8/layout/process3"/>
    <dgm:cxn modelId="{2F8213F9-3508-43D3-85A1-97D6EEE9165A}" type="presOf" srcId="{E5CFA830-E9D0-4318-B93E-935629AD033B}" destId="{49B38C27-9E52-4259-A013-82654AB6A93F}" srcOrd="0" destOrd="0" presId="urn:microsoft.com/office/officeart/2005/8/layout/process3"/>
    <dgm:cxn modelId="{C46A68DC-982F-4DD7-B227-F5BDB0ECE6AB}" type="presParOf" srcId="{71330616-7E8A-4D92-AB6F-1FB7488A3B15}" destId="{863EC9FF-13AE-4727-B922-981EE1B3005C}" srcOrd="0" destOrd="0" presId="urn:microsoft.com/office/officeart/2005/8/layout/process3"/>
    <dgm:cxn modelId="{136B835B-D69D-43CA-BC26-8FBEFFD05F09}" type="presParOf" srcId="{863EC9FF-13AE-4727-B922-981EE1B3005C}" destId="{FAC9D217-058C-40C9-B679-A7212B266034}" srcOrd="0" destOrd="0" presId="urn:microsoft.com/office/officeart/2005/8/layout/process3"/>
    <dgm:cxn modelId="{468F6E97-4326-40D0-9EFB-14F409CA8BB9}" type="presParOf" srcId="{863EC9FF-13AE-4727-B922-981EE1B3005C}" destId="{A6EE5A44-391F-413F-9C9E-930C6BBBC9AB}" srcOrd="1" destOrd="0" presId="urn:microsoft.com/office/officeart/2005/8/layout/process3"/>
    <dgm:cxn modelId="{95051212-8961-4954-B843-45D7D3F19EC4}" type="presParOf" srcId="{863EC9FF-13AE-4727-B922-981EE1B3005C}" destId="{3605D73C-7E3E-4818-B6BE-775942DAFC6D}" srcOrd="2" destOrd="0" presId="urn:microsoft.com/office/officeart/2005/8/layout/process3"/>
    <dgm:cxn modelId="{99257962-6B13-4F74-990C-98980CFB934C}" type="presParOf" srcId="{71330616-7E8A-4D92-AB6F-1FB7488A3B15}" destId="{AE44CE3B-B5A6-433D-BDC1-30435E6648AC}" srcOrd="1" destOrd="0" presId="urn:microsoft.com/office/officeart/2005/8/layout/process3"/>
    <dgm:cxn modelId="{DE6E15A5-C833-423E-A256-DAB95393C048}" type="presParOf" srcId="{AE44CE3B-B5A6-433D-BDC1-30435E6648AC}" destId="{2D6A3E78-4C09-4038-9CB1-C474EA29B483}" srcOrd="0" destOrd="0" presId="urn:microsoft.com/office/officeart/2005/8/layout/process3"/>
    <dgm:cxn modelId="{36A0AB90-50D7-4988-B921-D71EDC29ED4D}" type="presParOf" srcId="{71330616-7E8A-4D92-AB6F-1FB7488A3B15}" destId="{CC6A68EE-0994-49FC-8B21-731D3B43553B}" srcOrd="2" destOrd="0" presId="urn:microsoft.com/office/officeart/2005/8/layout/process3"/>
    <dgm:cxn modelId="{05A581CC-9659-4AC7-9158-5E9836972D35}" type="presParOf" srcId="{CC6A68EE-0994-49FC-8B21-731D3B43553B}" destId="{CA4994A4-1878-43CD-8D19-54EAF5E3E384}" srcOrd="0" destOrd="0" presId="urn:microsoft.com/office/officeart/2005/8/layout/process3"/>
    <dgm:cxn modelId="{55F74B81-B22D-4E2A-9AFB-F057CB28BE35}" type="presParOf" srcId="{CC6A68EE-0994-49FC-8B21-731D3B43553B}" destId="{DC157997-0F02-40F7-BC77-EFFFE585612D}" srcOrd="1" destOrd="0" presId="urn:microsoft.com/office/officeart/2005/8/layout/process3"/>
    <dgm:cxn modelId="{01D899A2-FF80-42D2-A148-45D1014D0049}" type="presParOf" srcId="{CC6A68EE-0994-49FC-8B21-731D3B43553B}" destId="{09735D09-130F-4010-90A0-AFCD88DF0461}" srcOrd="2" destOrd="0" presId="urn:microsoft.com/office/officeart/2005/8/layout/process3"/>
    <dgm:cxn modelId="{AAEB9CCD-5331-4E59-B5C1-130D172A44F2}" type="presParOf" srcId="{71330616-7E8A-4D92-AB6F-1FB7488A3B15}" destId="{F3B3F845-D4EA-4EA6-9C44-6BDF7E8523E4}" srcOrd="3" destOrd="0" presId="urn:microsoft.com/office/officeart/2005/8/layout/process3"/>
    <dgm:cxn modelId="{2CCD414C-10DB-4458-A924-3C10C597D7A3}" type="presParOf" srcId="{F3B3F845-D4EA-4EA6-9C44-6BDF7E8523E4}" destId="{D20C2311-34FD-4B9F-B1F6-976C486C6C74}" srcOrd="0" destOrd="0" presId="urn:microsoft.com/office/officeart/2005/8/layout/process3"/>
    <dgm:cxn modelId="{4B7158AA-514B-4555-A002-BB9499C2300C}" type="presParOf" srcId="{71330616-7E8A-4D92-AB6F-1FB7488A3B15}" destId="{21A9E7AC-2DC1-4414-9603-2FA5CCE60FCB}" srcOrd="4" destOrd="0" presId="urn:microsoft.com/office/officeart/2005/8/layout/process3"/>
    <dgm:cxn modelId="{FE5E127D-DE73-4BEA-B858-76E10D0F54C6}" type="presParOf" srcId="{21A9E7AC-2DC1-4414-9603-2FA5CCE60FCB}" destId="{3BED73F4-ED4F-4436-8867-32395DF967E7}" srcOrd="0" destOrd="0" presId="urn:microsoft.com/office/officeart/2005/8/layout/process3"/>
    <dgm:cxn modelId="{6263C4A6-C8C1-4BFB-80E7-5FBD4FFFD7BB}" type="presParOf" srcId="{21A9E7AC-2DC1-4414-9603-2FA5CCE60FCB}" destId="{43477C59-08DE-45C1-ABB6-02D4D1C6BE0B}" srcOrd="1" destOrd="0" presId="urn:microsoft.com/office/officeart/2005/8/layout/process3"/>
    <dgm:cxn modelId="{F0C197E3-10A4-4C64-83FB-F4D4D07D47D8}" type="presParOf" srcId="{21A9E7AC-2DC1-4414-9603-2FA5CCE60FCB}" destId="{F4EAB0C5-295B-45CC-8124-03C5AEA26913}" srcOrd="2" destOrd="0" presId="urn:microsoft.com/office/officeart/2005/8/layout/process3"/>
    <dgm:cxn modelId="{373A9252-4F95-456A-BFF7-20B0B56FFE15}" type="presParOf" srcId="{71330616-7E8A-4D92-AB6F-1FB7488A3B15}" destId="{49B38C27-9E52-4259-A013-82654AB6A93F}" srcOrd="5" destOrd="0" presId="urn:microsoft.com/office/officeart/2005/8/layout/process3"/>
    <dgm:cxn modelId="{FFCE4C63-F06D-4D1A-BB1C-693F2AD3A3AC}" type="presParOf" srcId="{49B38C27-9E52-4259-A013-82654AB6A93F}" destId="{6B440D37-86E3-4AEC-ACEF-42A4D55A9FE9}" srcOrd="0" destOrd="0" presId="urn:microsoft.com/office/officeart/2005/8/layout/process3"/>
    <dgm:cxn modelId="{74996D99-8E54-46A9-BF08-B714510353CA}" type="presParOf" srcId="{71330616-7E8A-4D92-AB6F-1FB7488A3B15}" destId="{A27A9E20-3DDE-459B-B4E0-4C7E56CC218D}" srcOrd="6" destOrd="0" presId="urn:microsoft.com/office/officeart/2005/8/layout/process3"/>
    <dgm:cxn modelId="{7A14BF10-1565-4925-B978-62D506B84B5C}" type="presParOf" srcId="{A27A9E20-3DDE-459B-B4E0-4C7E56CC218D}" destId="{B60F7EF6-7E2B-4081-A9A7-FB514460581E}" srcOrd="0" destOrd="0" presId="urn:microsoft.com/office/officeart/2005/8/layout/process3"/>
    <dgm:cxn modelId="{CBB54D55-199E-4B5B-9332-8A098983240A}" type="presParOf" srcId="{A27A9E20-3DDE-459B-B4E0-4C7E56CC218D}" destId="{4BA115B4-484D-4ED8-986E-AFE27D4643C7}" srcOrd="1" destOrd="0" presId="urn:microsoft.com/office/officeart/2005/8/layout/process3"/>
    <dgm:cxn modelId="{5707099F-49F7-4414-BA22-701173AB4E0D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4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l">
            <a:buFont typeface="Symbol" panose="05050102010706020507" pitchFamily="18" charset="2"/>
            <a:buNone/>
          </a:pPr>
          <a:r>
            <a:rPr lang="es-ES"/>
            <a:t>Registrar Evento 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 custT="1"/>
      <dgm:spPr/>
      <dgm:t>
        <a:bodyPr/>
        <a:lstStyle/>
        <a:p>
          <a:pPr algn="just"/>
          <a:r>
            <a:rPr lang="es-ES" sz="1000"/>
            <a:t>los cliente(componentes) envian informacion de los eventos y alarmas.</a:t>
          </a:r>
          <a:endParaRPr lang="es-CO" sz="1000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 custT="1"/>
      <dgm:spPr/>
      <dgm:t>
        <a:bodyPr/>
        <a:lstStyle/>
        <a:p>
          <a:pPr algn="just"/>
          <a:r>
            <a:rPr lang="es-CO" sz="1000"/>
            <a:t>Se guardan los eventos y alarmas generados generados por clientes (componentes)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2" custScaleX="92123" custScaleY="55556" custLinFactNeighborX="18905" custLinFactNeighborY="9187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2" custScaleX="94599" custScaleY="98039" custLinFactNeighborX="-58" custLinFactNeighborY="2227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13117CB-8B3F-4BED-A78E-5C3D59DE627F}" type="pres">
      <dgm:prSet presAssocID="{3D528162-819B-4496-947B-01F34E8D5A87}" presName="sibTrans" presStyleLbl="sibTrans2D1" presStyleIdx="0" presStyleCnt="1" custScaleX="81815" custScaleY="54163"/>
      <dgm:spPr/>
      <dgm:t>
        <a:bodyPr/>
        <a:lstStyle/>
        <a:p>
          <a:endParaRPr lang="es-CO"/>
        </a:p>
      </dgm:t>
    </dgm:pt>
    <dgm:pt modelId="{55164041-0DA5-453A-A58D-112FB207D28D}" type="pres">
      <dgm:prSet presAssocID="{3D528162-819B-4496-947B-01F34E8D5A87}" presName="connTx" presStyleLbl="sibTrans2D1" presStyleIdx="0" presStyleCnt="1"/>
      <dgm:spPr/>
      <dgm:t>
        <a:bodyPr/>
        <a:lstStyle/>
        <a:p>
          <a:endParaRPr lang="es-CO"/>
        </a:p>
      </dgm:t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89F1E0C-69BD-4D5C-BFDD-B581200ADA15}" type="pres">
      <dgm:prSet presAssocID="{D8C80086-58DA-4745-AA64-27E46A93AF67}" presName="parSh" presStyleLbl="node1" presStyleIdx="1" presStyleCnt="2" custScaleX="91338" custScaleY="55556"/>
      <dgm:spPr/>
      <dgm:t>
        <a:bodyPr/>
        <a:lstStyle/>
        <a:p>
          <a:endParaRPr lang="es-CO"/>
        </a:p>
      </dgm:t>
    </dgm:pt>
    <dgm:pt modelId="{D72D5B15-2032-4B6E-9E2B-A7816C4E1241}" type="pres">
      <dgm:prSet presAssocID="{D8C80086-58DA-4745-AA64-27E46A93AF67}" presName="desTx" presStyleLbl="fgAcc1" presStyleIdx="1" presStyleCnt="2" custScaleX="91796" custLinFactNeighborX="-20764" custLinFactNeighborY="2162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07DD0C90-A0A7-4EF0-A954-2E6E2DC4894B}" type="presOf" srcId="{D7461CB3-0D19-4BA8-8AC1-D6AFBE0A592A}" destId="{2921033C-02DB-4BD2-89E8-9FE448BB63C9}" srcOrd="1" destOrd="0" presId="urn:microsoft.com/office/officeart/2005/8/layout/process3"/>
    <dgm:cxn modelId="{A2F5426D-85EA-490D-B57F-9B16FEFE6C05}" type="presOf" srcId="{37825505-43F1-46EE-B5D5-E16AABC45527}" destId="{5A37B31B-92A6-4B8C-8EC6-79C60F510A69}" srcOrd="0" destOrd="0" presId="urn:microsoft.com/office/officeart/2005/8/layout/process3"/>
    <dgm:cxn modelId="{65605D1C-6ACE-4210-AF0E-9F0F4EB34084}" type="presOf" srcId="{3D528162-819B-4496-947B-01F34E8D5A87}" destId="{55164041-0DA5-453A-A58D-112FB207D28D}" srcOrd="1" destOrd="0" presId="urn:microsoft.com/office/officeart/2005/8/layout/process3"/>
    <dgm:cxn modelId="{EF62C36C-9287-4DAC-80E1-9D2A827FD460}" type="presOf" srcId="{B1A8326E-1151-4B2E-9B56-47A9FB9F58E4}" destId="{DBB6B28E-CD7F-46A0-BDAC-199473353B78}" srcOrd="0" destOrd="0" presId="urn:microsoft.com/office/officeart/2005/8/layout/process3"/>
    <dgm:cxn modelId="{711A9778-7F52-451A-AA1C-90E45E7176EB}" type="presOf" srcId="{D8C80086-58DA-4745-AA64-27E46A93AF67}" destId="{EBD32FB9-7699-4ACB-B9A6-7BD92CC0EED3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183579CF-8335-46D1-AA1A-B5D382AEEBBC}" type="presOf" srcId="{D7461CB3-0D19-4BA8-8AC1-D6AFBE0A592A}" destId="{8361B7DF-175B-4A8C-AE5F-A22F8005CB02}" srcOrd="0" destOrd="0" presId="urn:microsoft.com/office/officeart/2005/8/layout/process3"/>
    <dgm:cxn modelId="{93372520-7088-496C-9B0D-C631585C95F3}" type="presOf" srcId="{D8C80086-58DA-4745-AA64-27E46A93AF67}" destId="{289F1E0C-69BD-4D5C-BFDD-B581200ADA15}" srcOrd="1" destOrd="0" presId="urn:microsoft.com/office/officeart/2005/8/layout/process3"/>
    <dgm:cxn modelId="{817ADB60-395B-4CCE-914F-8859DC83F1B8}" type="presOf" srcId="{3D528162-819B-4496-947B-01F34E8D5A87}" destId="{F13117CB-8B3F-4BED-A78E-5C3D59DE627F}" srcOrd="0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C0448F2B-3071-4376-91EE-1EA529976C88}" type="presOf" srcId="{CA8D9329-707D-4EB0-9961-75190D5FA236}" destId="{D72D5B15-2032-4B6E-9E2B-A7816C4E1241}" srcOrd="0" destOrd="0" presId="urn:microsoft.com/office/officeart/2005/8/layout/process3"/>
    <dgm:cxn modelId="{38F95A48-0BA9-4894-BF83-BCE2924DA6F6}" type="presParOf" srcId="{DBB6B28E-CD7F-46A0-BDAC-199473353B78}" destId="{CAE8AA46-FD53-45B8-8457-87F8FE08349F}" srcOrd="0" destOrd="0" presId="urn:microsoft.com/office/officeart/2005/8/layout/process3"/>
    <dgm:cxn modelId="{8560E3BE-AA6F-4095-8B8C-98DD122B570D}" type="presParOf" srcId="{CAE8AA46-FD53-45B8-8457-87F8FE08349F}" destId="{8361B7DF-175B-4A8C-AE5F-A22F8005CB02}" srcOrd="0" destOrd="0" presId="urn:microsoft.com/office/officeart/2005/8/layout/process3"/>
    <dgm:cxn modelId="{3110E5CF-DC0F-48C3-8B17-7E2BEF50A320}" type="presParOf" srcId="{CAE8AA46-FD53-45B8-8457-87F8FE08349F}" destId="{2921033C-02DB-4BD2-89E8-9FE448BB63C9}" srcOrd="1" destOrd="0" presId="urn:microsoft.com/office/officeart/2005/8/layout/process3"/>
    <dgm:cxn modelId="{2614A870-C0D0-4218-A356-F023482AE080}" type="presParOf" srcId="{CAE8AA46-FD53-45B8-8457-87F8FE08349F}" destId="{5A37B31B-92A6-4B8C-8EC6-79C60F510A69}" srcOrd="2" destOrd="0" presId="urn:microsoft.com/office/officeart/2005/8/layout/process3"/>
    <dgm:cxn modelId="{9586E723-6E7B-4C26-B64A-F87621B63B94}" type="presParOf" srcId="{DBB6B28E-CD7F-46A0-BDAC-199473353B78}" destId="{F13117CB-8B3F-4BED-A78E-5C3D59DE627F}" srcOrd="1" destOrd="0" presId="urn:microsoft.com/office/officeart/2005/8/layout/process3"/>
    <dgm:cxn modelId="{5A219B5D-C9C6-46FC-821B-020AB78B93B9}" type="presParOf" srcId="{F13117CB-8B3F-4BED-A78E-5C3D59DE627F}" destId="{55164041-0DA5-453A-A58D-112FB207D28D}" srcOrd="0" destOrd="0" presId="urn:microsoft.com/office/officeart/2005/8/layout/process3"/>
    <dgm:cxn modelId="{5DDE2B81-BBCE-4A42-A5FB-00B1A455AC5F}" type="presParOf" srcId="{DBB6B28E-CD7F-46A0-BDAC-199473353B78}" destId="{DC8BD044-A3B5-496F-9F98-5D6265353648}" srcOrd="2" destOrd="0" presId="urn:microsoft.com/office/officeart/2005/8/layout/process3"/>
    <dgm:cxn modelId="{5F12178A-14B2-4BDE-9985-98AAFFF4F545}" type="presParOf" srcId="{DC8BD044-A3B5-496F-9F98-5D6265353648}" destId="{EBD32FB9-7699-4ACB-B9A6-7BD92CC0EED3}" srcOrd="0" destOrd="0" presId="urn:microsoft.com/office/officeart/2005/8/layout/process3"/>
    <dgm:cxn modelId="{8F0C9666-F101-4C13-934B-C9636C660320}" type="presParOf" srcId="{DC8BD044-A3B5-496F-9F98-5D6265353648}" destId="{289F1E0C-69BD-4D5C-BFDD-B581200ADA15}" srcOrd="1" destOrd="0" presId="urn:microsoft.com/office/officeart/2005/8/layout/process3"/>
    <dgm:cxn modelId="{C4F6401F-8828-48E3-9C97-F5E074A0E1D8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2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1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1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2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193067E4-3A28-485D-855B-7CC5FB56DD31}" type="presOf" srcId="{47CB07D2-62A9-4DAE-B20E-111C1AC2906F}" destId="{09735D09-130F-4010-90A0-AFCD88DF0461}" srcOrd="0" destOrd="0" presId="urn:microsoft.com/office/officeart/2005/8/layout/process3"/>
    <dgm:cxn modelId="{020854D2-3DB8-4665-B7DC-9676FB8B5E4E}" type="presOf" srcId="{1838D0D2-69A1-4CA3-81FE-6BDCD01755ED}" destId="{DC157997-0F02-40F7-BC77-EFFFE585612D}" srcOrd="1" destOrd="0" presId="urn:microsoft.com/office/officeart/2005/8/layout/process3"/>
    <dgm:cxn modelId="{9E9C51AD-7B0D-489F-95A7-126B49CD8FAE}" type="presOf" srcId="{F2DB028E-ED48-4F86-9D43-038F5A4A6891}" destId="{A6EE5A44-391F-413F-9C9E-930C6BBBC9AB}" srcOrd="1" destOrd="0" presId="urn:microsoft.com/office/officeart/2005/8/layout/process3"/>
    <dgm:cxn modelId="{9F516CBF-6D30-41A2-925E-9BD881199D7B}" type="presOf" srcId="{4735F9FC-99D9-4170-AB49-BF68E9128479}" destId="{71330616-7E8A-4D92-AB6F-1FB7488A3B15}" srcOrd="0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61C4000B-A3BD-4419-9C0F-B8A6A32E15FB}" type="presOf" srcId="{563ED568-3905-4152-94A7-F24E62332A7E}" destId="{AE44CE3B-B5A6-433D-BDC1-30435E6648AC}" srcOrd="0" destOrd="0" presId="urn:microsoft.com/office/officeart/2005/8/layout/process3"/>
    <dgm:cxn modelId="{DD6EE229-9CEF-4174-9FB5-000526C69098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EFC43D3-3200-4716-B70F-19A66E46F908}" type="presOf" srcId="{1838D0D2-69A1-4CA3-81FE-6BDCD01755ED}" destId="{CA4994A4-1878-43CD-8D19-54EAF5E3E384}" srcOrd="0" destOrd="0" presId="urn:microsoft.com/office/officeart/2005/8/layout/process3"/>
    <dgm:cxn modelId="{326028A9-FA7C-4907-9592-AF4A0A25CBF0}" type="presOf" srcId="{F2DB028E-ED48-4F86-9D43-038F5A4A6891}" destId="{FAC9D217-058C-40C9-B679-A7212B266034}" srcOrd="0" destOrd="0" presId="urn:microsoft.com/office/officeart/2005/8/layout/process3"/>
    <dgm:cxn modelId="{E31627FD-59C1-4FEB-A340-CBDE3CE98C91}" type="presOf" srcId="{BC7FAE0F-43F4-49B4-8352-202EA69B31F1}" destId="{3605D73C-7E3E-4818-B6BE-775942DAFC6D}" srcOrd="0" destOrd="0" presId="urn:microsoft.com/office/officeart/2005/8/layout/process3"/>
    <dgm:cxn modelId="{45A486B3-4071-44F6-A78E-D3622370371F}" type="presParOf" srcId="{71330616-7E8A-4D92-AB6F-1FB7488A3B15}" destId="{863EC9FF-13AE-4727-B922-981EE1B3005C}" srcOrd="0" destOrd="0" presId="urn:microsoft.com/office/officeart/2005/8/layout/process3"/>
    <dgm:cxn modelId="{8C7AE8E2-3C97-4810-A235-3C10CB10A85C}" type="presParOf" srcId="{863EC9FF-13AE-4727-B922-981EE1B3005C}" destId="{FAC9D217-058C-40C9-B679-A7212B266034}" srcOrd="0" destOrd="0" presId="urn:microsoft.com/office/officeart/2005/8/layout/process3"/>
    <dgm:cxn modelId="{DAE4142B-41ED-449A-8004-B2F7A5BAD10B}" type="presParOf" srcId="{863EC9FF-13AE-4727-B922-981EE1B3005C}" destId="{A6EE5A44-391F-413F-9C9E-930C6BBBC9AB}" srcOrd="1" destOrd="0" presId="urn:microsoft.com/office/officeart/2005/8/layout/process3"/>
    <dgm:cxn modelId="{A75FED72-9E0B-47B0-882A-2214DC3688D7}" type="presParOf" srcId="{863EC9FF-13AE-4727-B922-981EE1B3005C}" destId="{3605D73C-7E3E-4818-B6BE-775942DAFC6D}" srcOrd="2" destOrd="0" presId="urn:microsoft.com/office/officeart/2005/8/layout/process3"/>
    <dgm:cxn modelId="{87A2AE14-1425-4378-98B3-2758D03C45D2}" type="presParOf" srcId="{71330616-7E8A-4D92-AB6F-1FB7488A3B15}" destId="{AE44CE3B-B5A6-433D-BDC1-30435E6648AC}" srcOrd="1" destOrd="0" presId="urn:microsoft.com/office/officeart/2005/8/layout/process3"/>
    <dgm:cxn modelId="{0C19E0E9-4CC7-49E8-92E2-877771EE0767}" type="presParOf" srcId="{AE44CE3B-B5A6-433D-BDC1-30435E6648AC}" destId="{2D6A3E78-4C09-4038-9CB1-C474EA29B483}" srcOrd="0" destOrd="0" presId="urn:microsoft.com/office/officeart/2005/8/layout/process3"/>
    <dgm:cxn modelId="{9F9DDA5C-ADE1-4BE0-87B9-61849E47E13D}" type="presParOf" srcId="{71330616-7E8A-4D92-AB6F-1FB7488A3B15}" destId="{CC6A68EE-0994-49FC-8B21-731D3B43553B}" srcOrd="2" destOrd="0" presId="urn:microsoft.com/office/officeart/2005/8/layout/process3"/>
    <dgm:cxn modelId="{5EC7DB40-350F-480D-B8C8-EF4F8BD3A6E9}" type="presParOf" srcId="{CC6A68EE-0994-49FC-8B21-731D3B43553B}" destId="{CA4994A4-1878-43CD-8D19-54EAF5E3E384}" srcOrd="0" destOrd="0" presId="urn:microsoft.com/office/officeart/2005/8/layout/process3"/>
    <dgm:cxn modelId="{B0117590-541E-4AC4-8EC7-C32832B17AEB}" type="presParOf" srcId="{CC6A68EE-0994-49FC-8B21-731D3B43553B}" destId="{DC157997-0F02-40F7-BC77-EFFFE585612D}" srcOrd="1" destOrd="0" presId="urn:microsoft.com/office/officeart/2005/8/layout/process3"/>
    <dgm:cxn modelId="{4A58DB38-84AF-4BA4-965E-CD92A779019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ES"/>
            <a:t>Leer 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definido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 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 Reporte 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3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BDEAD5BF-125E-446A-8754-6A95C2D755B8}" type="pres">
      <dgm:prSet presAssocID="{25D1661C-1AD6-4939-92D1-E23D7FF4717E}" presName="sibTrans" presStyleLbl="sibTrans2D1" presStyleIdx="1" presStyleCnt="2"/>
      <dgm:spPr/>
      <dgm:t>
        <a:bodyPr/>
        <a:lstStyle/>
        <a:p>
          <a:endParaRPr lang="es-CO"/>
        </a:p>
      </dgm:t>
    </dgm:pt>
    <dgm:pt modelId="{0B1E8CE2-A60B-46F2-A21C-973D678AF171}" type="pres">
      <dgm:prSet presAssocID="{25D1661C-1AD6-4939-92D1-E23D7FF4717E}" presName="connTx" presStyleLbl="sibTrans2D1" presStyleIdx="1" presStyleCnt="2"/>
      <dgm:spPr/>
      <dgm:t>
        <a:bodyPr/>
        <a:lstStyle/>
        <a:p>
          <a:endParaRPr lang="es-CO"/>
        </a:p>
      </dgm:t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1136A270-B746-4E9A-8131-0773F4B74CD2}" type="pres">
      <dgm:prSet presAssocID="{D94F6315-71A7-4567-A633-AF1A9065F24E}" presName="parSh" presStyleLbl="node1" presStyleIdx="2" presStyleCnt="3"/>
      <dgm:spPr/>
      <dgm:t>
        <a:bodyPr/>
        <a:lstStyle/>
        <a:p>
          <a:endParaRPr lang="es-CO"/>
        </a:p>
      </dgm:t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DCF60FA1-B423-4757-8D18-65646213A4D8}" type="presOf" srcId="{D94F6315-71A7-4567-A633-AF1A9065F24E}" destId="{1136A270-B746-4E9A-8131-0773F4B74CD2}" srcOrd="1" destOrd="0" presId="urn:microsoft.com/office/officeart/2005/8/layout/process3"/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9C1566D3-BDFB-47F6-9D2A-8A24F2CE262F}" type="presOf" srcId="{D94F6315-71A7-4567-A633-AF1A9065F24E}" destId="{C49A4BC0-3C82-4140-8E17-D5B523BFAAEF}" srcOrd="0" destOrd="0" presId="urn:microsoft.com/office/officeart/2005/8/layout/process3"/>
    <dgm:cxn modelId="{E9480A0B-655F-4693-BC93-DA08D84E6E35}" type="presOf" srcId="{25D1661C-1AD6-4939-92D1-E23D7FF4717E}" destId="{0B1E8CE2-A60B-46F2-A21C-973D678AF171}" srcOrd="1" destOrd="0" presId="urn:microsoft.com/office/officeart/2005/8/layout/process3"/>
    <dgm:cxn modelId="{E55EC965-689B-4C03-81CC-AECA40236C6A}" type="presOf" srcId="{A6C43221-BC1C-4ABC-B86A-CA2ADB382CE6}" destId="{BC74B16A-EB4F-4D7E-A5C7-A572F8861BE3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18568EB6-3E65-4A8C-8A45-9A6AE1BFE93D}" type="presOf" srcId="{03D9006B-76F6-420F-8CBA-63AACBE0F4F4}" destId="{F30D5423-D3DC-4D84-9295-E80A71FDABE7}" srcOrd="0" destOrd="0" presId="urn:microsoft.com/office/officeart/2005/8/layout/process3"/>
    <dgm:cxn modelId="{95EACEF5-BB18-4130-AFB9-EAC8BB7B8099}" type="presOf" srcId="{F2DB028E-ED48-4F86-9D43-038F5A4A6891}" destId="{A6EE5A44-391F-413F-9C9E-930C6BBBC9AB}" srcOrd="1" destOrd="0" presId="urn:microsoft.com/office/officeart/2005/8/layout/process3"/>
    <dgm:cxn modelId="{AAFA15C3-D66B-4711-BEAD-969FC217C018}" type="presOf" srcId="{563ED568-3905-4152-94A7-F24E62332A7E}" destId="{2D6A3E78-4C09-4038-9CB1-C474EA29B483}" srcOrd="1" destOrd="0" presId="urn:microsoft.com/office/officeart/2005/8/layout/process3"/>
    <dgm:cxn modelId="{B6AC78F6-9683-45DE-A2D4-B624CBCA5C4A}" type="presOf" srcId="{47CB07D2-62A9-4DAE-B20E-111C1AC2906F}" destId="{AFD828BF-13EA-4A30-82EF-94D3CE706000}" srcOrd="1" destOrd="0" presId="urn:microsoft.com/office/officeart/2005/8/layout/process3"/>
    <dgm:cxn modelId="{ECB75C15-E273-4F0F-B819-3C5DC03034C4}" type="presOf" srcId="{F2DB028E-ED48-4F86-9D43-038F5A4A6891}" destId="{FAC9D217-058C-40C9-B679-A7212B266034}" srcOrd="0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667F616-BDC7-4A96-94DF-F9304FDDAB36}" type="presOf" srcId="{563ED568-3905-4152-94A7-F24E62332A7E}" destId="{AE44CE3B-B5A6-433D-BDC1-30435E6648AC}" srcOrd="0" destOrd="0" presId="urn:microsoft.com/office/officeart/2005/8/layout/process3"/>
    <dgm:cxn modelId="{9B8F2A32-05D0-4A2F-AF77-9572C139EC7D}" type="presOf" srcId="{25D1661C-1AD6-4939-92D1-E23D7FF4717E}" destId="{BDEAD5BF-125E-446A-8754-6A95C2D755B8}" srcOrd="0" destOrd="0" presId="urn:microsoft.com/office/officeart/2005/8/layout/process3"/>
    <dgm:cxn modelId="{8EC8518F-9386-4FD7-BA29-1D5F15D33339}" type="presOf" srcId="{4735F9FC-99D9-4170-AB49-BF68E9128479}" destId="{71330616-7E8A-4D92-AB6F-1FB7488A3B15}" srcOrd="0" destOrd="0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B7A8D8B9-218E-4959-BF3E-4740D64367BA}" type="presOf" srcId="{47CB07D2-62A9-4DAE-B20E-111C1AC2906F}" destId="{A9421D22-F1DD-4954-AC15-ADC82306F39C}" srcOrd="0" destOrd="0" presId="urn:microsoft.com/office/officeart/2005/8/layout/process3"/>
    <dgm:cxn modelId="{65449B6F-7543-48AC-A3B6-0CFB850D5698}" type="presOf" srcId="{BC7FAE0F-43F4-49B4-8352-202EA69B31F1}" destId="{3605D73C-7E3E-4818-B6BE-775942DAFC6D}" srcOrd="0" destOrd="0" presId="urn:microsoft.com/office/officeart/2005/8/layout/process3"/>
    <dgm:cxn modelId="{955709EB-3B3C-48E7-AD83-76F0291A134E}" type="presParOf" srcId="{71330616-7E8A-4D92-AB6F-1FB7488A3B15}" destId="{863EC9FF-13AE-4727-B922-981EE1B3005C}" srcOrd="0" destOrd="0" presId="urn:microsoft.com/office/officeart/2005/8/layout/process3"/>
    <dgm:cxn modelId="{EDC07856-9273-47A3-9A85-F51A39F511C1}" type="presParOf" srcId="{863EC9FF-13AE-4727-B922-981EE1B3005C}" destId="{FAC9D217-058C-40C9-B679-A7212B266034}" srcOrd="0" destOrd="0" presId="urn:microsoft.com/office/officeart/2005/8/layout/process3"/>
    <dgm:cxn modelId="{A6ACE8FE-FC8C-4676-8A7E-1706231F8613}" type="presParOf" srcId="{863EC9FF-13AE-4727-B922-981EE1B3005C}" destId="{A6EE5A44-391F-413F-9C9E-930C6BBBC9AB}" srcOrd="1" destOrd="0" presId="urn:microsoft.com/office/officeart/2005/8/layout/process3"/>
    <dgm:cxn modelId="{72485780-2A2B-4DAC-AAA6-8FDCBCA3F2AE}" type="presParOf" srcId="{863EC9FF-13AE-4727-B922-981EE1B3005C}" destId="{3605D73C-7E3E-4818-B6BE-775942DAFC6D}" srcOrd="2" destOrd="0" presId="urn:microsoft.com/office/officeart/2005/8/layout/process3"/>
    <dgm:cxn modelId="{D6DB66AA-5035-4612-9C73-3FF98B2BF755}" type="presParOf" srcId="{71330616-7E8A-4D92-AB6F-1FB7488A3B15}" destId="{AE44CE3B-B5A6-433D-BDC1-30435E6648AC}" srcOrd="1" destOrd="0" presId="urn:microsoft.com/office/officeart/2005/8/layout/process3"/>
    <dgm:cxn modelId="{762BE48C-08F0-421E-8E75-6384F573A5AC}" type="presParOf" srcId="{AE44CE3B-B5A6-433D-BDC1-30435E6648AC}" destId="{2D6A3E78-4C09-4038-9CB1-C474EA29B483}" srcOrd="0" destOrd="0" presId="urn:microsoft.com/office/officeart/2005/8/layout/process3"/>
    <dgm:cxn modelId="{EBF65B3F-7B5E-44E3-B498-E837335FD3CF}" type="presParOf" srcId="{71330616-7E8A-4D92-AB6F-1FB7488A3B15}" destId="{0B106819-9380-48CD-AEB4-4F5CE95A5AEE}" srcOrd="2" destOrd="0" presId="urn:microsoft.com/office/officeart/2005/8/layout/process3"/>
    <dgm:cxn modelId="{09661FBF-A94E-48B6-8257-4CD90B67D120}" type="presParOf" srcId="{0B106819-9380-48CD-AEB4-4F5CE95A5AEE}" destId="{A9421D22-F1DD-4954-AC15-ADC82306F39C}" srcOrd="0" destOrd="0" presId="urn:microsoft.com/office/officeart/2005/8/layout/process3"/>
    <dgm:cxn modelId="{AB862EDA-34FF-4F77-83F9-83939D77CB84}" type="presParOf" srcId="{0B106819-9380-48CD-AEB4-4F5CE95A5AEE}" destId="{AFD828BF-13EA-4A30-82EF-94D3CE706000}" srcOrd="1" destOrd="0" presId="urn:microsoft.com/office/officeart/2005/8/layout/process3"/>
    <dgm:cxn modelId="{8E958FB7-D0E7-4927-92FF-A1A6516428C9}" type="presParOf" srcId="{0B106819-9380-48CD-AEB4-4F5CE95A5AEE}" destId="{F30D5423-D3DC-4D84-9295-E80A71FDABE7}" srcOrd="2" destOrd="0" presId="urn:microsoft.com/office/officeart/2005/8/layout/process3"/>
    <dgm:cxn modelId="{24E91BC4-E2AE-48A8-8971-7399E4098D55}" type="presParOf" srcId="{71330616-7E8A-4D92-AB6F-1FB7488A3B15}" destId="{BDEAD5BF-125E-446A-8754-6A95C2D755B8}" srcOrd="3" destOrd="0" presId="urn:microsoft.com/office/officeart/2005/8/layout/process3"/>
    <dgm:cxn modelId="{B8809357-1145-4815-8A29-666AC2358510}" type="presParOf" srcId="{BDEAD5BF-125E-446A-8754-6A95C2D755B8}" destId="{0B1E8CE2-A60B-46F2-A21C-973D678AF171}" srcOrd="0" destOrd="0" presId="urn:microsoft.com/office/officeart/2005/8/layout/process3"/>
    <dgm:cxn modelId="{5E8E6288-3778-4510-8D78-4FD6325B1132}" type="presParOf" srcId="{71330616-7E8A-4D92-AB6F-1FB7488A3B15}" destId="{6F4A30D5-3C25-49B5-8B29-D7FA9B3291C5}" srcOrd="4" destOrd="0" presId="urn:microsoft.com/office/officeart/2005/8/layout/process3"/>
    <dgm:cxn modelId="{03BC8F59-295B-4032-91A8-AC5A670290F7}" type="presParOf" srcId="{6F4A30D5-3C25-49B5-8B29-D7FA9B3291C5}" destId="{C49A4BC0-3C82-4140-8E17-D5B523BFAAEF}" srcOrd="0" destOrd="0" presId="urn:microsoft.com/office/officeart/2005/8/layout/process3"/>
    <dgm:cxn modelId="{23F21898-0754-4191-9740-842DB76040DA}" type="presParOf" srcId="{6F4A30D5-3C25-49B5-8B29-D7FA9B3291C5}" destId="{1136A270-B746-4E9A-8131-0773F4B74CD2}" srcOrd="1" destOrd="0" presId="urn:microsoft.com/office/officeart/2005/8/layout/process3"/>
    <dgm:cxn modelId="{EF60BC56-74FF-4E67-A0F6-73FF65B63826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5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ES"/>
            <a:t>Leer Eventos 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 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 Reporte 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3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222503-59A7-4DD7-B6DF-DA7C1DAF67CB}" type="pres">
      <dgm:prSet presAssocID="{25D1661C-1AD6-4939-92D1-E23D7FF4717E}" presName="sibTrans" presStyleLbl="sibTrans2D1" presStyleIdx="1" presStyleCnt="2"/>
      <dgm:spPr/>
      <dgm:t>
        <a:bodyPr/>
        <a:lstStyle/>
        <a:p>
          <a:endParaRPr lang="es-CO"/>
        </a:p>
      </dgm:t>
    </dgm:pt>
    <dgm:pt modelId="{A24867D0-AE8B-4517-ABF9-B24B474E161E}" type="pres">
      <dgm:prSet presAssocID="{25D1661C-1AD6-4939-92D1-E23D7FF4717E}" presName="connTx" presStyleLbl="sibTrans2D1" presStyleIdx="1" presStyleCnt="2"/>
      <dgm:spPr/>
      <dgm:t>
        <a:bodyPr/>
        <a:lstStyle/>
        <a:p>
          <a:endParaRPr lang="es-CO"/>
        </a:p>
      </dgm:t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38DEA0E-903C-47A1-9DBA-C2EF7AA63AAF}" type="pres">
      <dgm:prSet presAssocID="{947CFE87-5B3E-4A61-AF11-CD5FE251BD92}" presName="parSh" presStyleLbl="node1" presStyleIdx="2" presStyleCnt="3"/>
      <dgm:spPr/>
      <dgm:t>
        <a:bodyPr/>
        <a:lstStyle/>
        <a:p>
          <a:endParaRPr lang="es-CO"/>
        </a:p>
      </dgm:t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869A8CB4-09E4-4633-9FCE-34ADEF14C63C}" type="presOf" srcId="{25D1661C-1AD6-4939-92D1-E23D7FF4717E}" destId="{A24867D0-AE8B-4517-ABF9-B24B474E161E}" srcOrd="1" destOrd="0" presId="urn:microsoft.com/office/officeart/2005/8/layout/process3"/>
    <dgm:cxn modelId="{1AB68D6F-61FB-4217-9862-0389F6ED05B3}" type="presOf" srcId="{F2DB028E-ED48-4F86-9D43-038F5A4A6891}" destId="{A6EE5A44-391F-413F-9C9E-930C6BBBC9AB}" srcOrd="1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741863B5-28A1-4FC0-B545-FF1F0F3E1B41}" type="presOf" srcId="{47CB07D2-62A9-4DAE-B20E-111C1AC2906F}" destId="{A9421D22-F1DD-4954-AC15-ADC82306F39C}" srcOrd="0" destOrd="0" presId="urn:microsoft.com/office/officeart/2005/8/layout/process3"/>
    <dgm:cxn modelId="{54F368E1-86CD-456C-971E-16345C09B042}" type="presOf" srcId="{BC7FAE0F-43F4-49B4-8352-202EA69B31F1}" destId="{3605D73C-7E3E-4818-B6BE-775942DAFC6D}" srcOrd="0" destOrd="0" presId="urn:microsoft.com/office/officeart/2005/8/layout/process3"/>
    <dgm:cxn modelId="{5FCD85B4-1477-4FAD-A7A0-CFB97292E0C4}" type="presOf" srcId="{03D9006B-76F6-420F-8CBA-63AACBE0F4F4}" destId="{F30D5423-D3DC-4D84-9295-E80A71FDABE7}" srcOrd="0" destOrd="0" presId="urn:microsoft.com/office/officeart/2005/8/layout/process3"/>
    <dgm:cxn modelId="{4824D2E1-8E5A-4AE0-8324-36699C815B67}" type="presOf" srcId="{0C45496D-EB44-4D6D-8BA3-FC35F44E94EC}" destId="{C72B4285-A5FF-47A1-8203-0ADCEAE0FC37}" srcOrd="0" destOrd="0" presId="urn:microsoft.com/office/officeart/2005/8/layout/process3"/>
    <dgm:cxn modelId="{9612E4B7-3A77-4622-B292-C9A00EC9C32B}" type="presOf" srcId="{4735F9FC-99D9-4170-AB49-BF68E9128479}" destId="{71330616-7E8A-4D92-AB6F-1FB7488A3B15}" srcOrd="0" destOrd="0" presId="urn:microsoft.com/office/officeart/2005/8/layout/process3"/>
    <dgm:cxn modelId="{0B25A244-3BEA-420E-B34F-D598463132B4}" type="presOf" srcId="{F2DB028E-ED48-4F86-9D43-038F5A4A6891}" destId="{FAC9D217-058C-40C9-B679-A7212B266034}" srcOrd="0" destOrd="0" presId="urn:microsoft.com/office/officeart/2005/8/layout/process3"/>
    <dgm:cxn modelId="{1CCCD878-E907-40F4-B71B-8F04A02DE125}" type="presOf" srcId="{947CFE87-5B3E-4A61-AF11-CD5FE251BD92}" destId="{D38DEA0E-903C-47A1-9DBA-C2EF7AA63AAF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6D2CA1EA-DCD8-4225-920D-99EFCC72AD55}" type="presOf" srcId="{47CB07D2-62A9-4DAE-B20E-111C1AC2906F}" destId="{AFD828BF-13EA-4A30-82EF-94D3CE706000}" srcOrd="1" destOrd="0" presId="urn:microsoft.com/office/officeart/2005/8/layout/process3"/>
    <dgm:cxn modelId="{82136B8A-A990-40AF-8EE6-85D3E04E7141}" type="presOf" srcId="{947CFE87-5B3E-4A61-AF11-CD5FE251BD92}" destId="{041592B6-43C7-485D-8626-D1BE083B1238}" srcOrd="0" destOrd="0" presId="urn:microsoft.com/office/officeart/2005/8/layout/process3"/>
    <dgm:cxn modelId="{EBA5BC82-81DB-4A7B-AE41-9CA196880B50}" type="presOf" srcId="{563ED568-3905-4152-94A7-F24E62332A7E}" destId="{AE44CE3B-B5A6-433D-BDC1-30435E6648AC}" srcOrd="0" destOrd="0" presId="urn:microsoft.com/office/officeart/2005/8/layout/process3"/>
    <dgm:cxn modelId="{691B85B3-F95C-411E-910D-0A2F7410481A}" type="presOf" srcId="{563ED568-3905-4152-94A7-F24E62332A7E}" destId="{2D6A3E78-4C09-4038-9CB1-C474EA29B483}" srcOrd="1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723A1A2B-1C72-416B-A609-F118333359CD}" type="presOf" srcId="{25D1661C-1AD6-4939-92D1-E23D7FF4717E}" destId="{AF222503-59A7-4DD7-B6DF-DA7C1DAF67CB}" srcOrd="0" destOrd="0" presId="urn:microsoft.com/office/officeart/2005/8/layout/process3"/>
    <dgm:cxn modelId="{61D25CB2-D260-433B-9304-B688D3BBB4AB}" type="presParOf" srcId="{71330616-7E8A-4D92-AB6F-1FB7488A3B15}" destId="{863EC9FF-13AE-4727-B922-981EE1B3005C}" srcOrd="0" destOrd="0" presId="urn:microsoft.com/office/officeart/2005/8/layout/process3"/>
    <dgm:cxn modelId="{19CFA2E1-C0D4-48AD-A18D-6B83FA2CE8DE}" type="presParOf" srcId="{863EC9FF-13AE-4727-B922-981EE1B3005C}" destId="{FAC9D217-058C-40C9-B679-A7212B266034}" srcOrd="0" destOrd="0" presId="urn:microsoft.com/office/officeart/2005/8/layout/process3"/>
    <dgm:cxn modelId="{EAFC1A2F-AD8A-4F88-BE0E-BFFEBC66ECE5}" type="presParOf" srcId="{863EC9FF-13AE-4727-B922-981EE1B3005C}" destId="{A6EE5A44-391F-413F-9C9E-930C6BBBC9AB}" srcOrd="1" destOrd="0" presId="urn:microsoft.com/office/officeart/2005/8/layout/process3"/>
    <dgm:cxn modelId="{372BAC14-9FD6-4F5A-BDE7-871A34D4F959}" type="presParOf" srcId="{863EC9FF-13AE-4727-B922-981EE1B3005C}" destId="{3605D73C-7E3E-4818-B6BE-775942DAFC6D}" srcOrd="2" destOrd="0" presId="urn:microsoft.com/office/officeart/2005/8/layout/process3"/>
    <dgm:cxn modelId="{140DB276-174F-4C41-85AB-20C0178D7648}" type="presParOf" srcId="{71330616-7E8A-4D92-AB6F-1FB7488A3B15}" destId="{AE44CE3B-B5A6-433D-BDC1-30435E6648AC}" srcOrd="1" destOrd="0" presId="urn:microsoft.com/office/officeart/2005/8/layout/process3"/>
    <dgm:cxn modelId="{CA2579D4-FFC1-44E7-AF61-499BFFEF59B6}" type="presParOf" srcId="{AE44CE3B-B5A6-433D-BDC1-30435E6648AC}" destId="{2D6A3E78-4C09-4038-9CB1-C474EA29B483}" srcOrd="0" destOrd="0" presId="urn:microsoft.com/office/officeart/2005/8/layout/process3"/>
    <dgm:cxn modelId="{D329C54E-FB35-416D-9412-E046C6F37CAF}" type="presParOf" srcId="{71330616-7E8A-4D92-AB6F-1FB7488A3B15}" destId="{0B106819-9380-48CD-AEB4-4F5CE95A5AEE}" srcOrd="2" destOrd="0" presId="urn:microsoft.com/office/officeart/2005/8/layout/process3"/>
    <dgm:cxn modelId="{E8C201D2-1674-44C3-B731-BD99A1E6A93E}" type="presParOf" srcId="{0B106819-9380-48CD-AEB4-4F5CE95A5AEE}" destId="{A9421D22-F1DD-4954-AC15-ADC82306F39C}" srcOrd="0" destOrd="0" presId="urn:microsoft.com/office/officeart/2005/8/layout/process3"/>
    <dgm:cxn modelId="{9DD63F67-D0B0-429A-A223-0E0B32EAE442}" type="presParOf" srcId="{0B106819-9380-48CD-AEB4-4F5CE95A5AEE}" destId="{AFD828BF-13EA-4A30-82EF-94D3CE706000}" srcOrd="1" destOrd="0" presId="urn:microsoft.com/office/officeart/2005/8/layout/process3"/>
    <dgm:cxn modelId="{C77E9D81-6342-4DD6-933E-D0D21A394680}" type="presParOf" srcId="{0B106819-9380-48CD-AEB4-4F5CE95A5AEE}" destId="{F30D5423-D3DC-4D84-9295-E80A71FDABE7}" srcOrd="2" destOrd="0" presId="urn:microsoft.com/office/officeart/2005/8/layout/process3"/>
    <dgm:cxn modelId="{0D7EEA2A-0AD6-49F7-9779-16ED0D271104}" type="presParOf" srcId="{71330616-7E8A-4D92-AB6F-1FB7488A3B15}" destId="{AF222503-59A7-4DD7-B6DF-DA7C1DAF67CB}" srcOrd="3" destOrd="0" presId="urn:microsoft.com/office/officeart/2005/8/layout/process3"/>
    <dgm:cxn modelId="{FE70DFB2-382B-4005-A651-8A413886E8ED}" type="presParOf" srcId="{AF222503-59A7-4DD7-B6DF-DA7C1DAF67CB}" destId="{A24867D0-AE8B-4517-ABF9-B24B474E161E}" srcOrd="0" destOrd="0" presId="urn:microsoft.com/office/officeart/2005/8/layout/process3"/>
    <dgm:cxn modelId="{03D934FC-8C7C-445D-BA03-3545B66F8D1F}" type="presParOf" srcId="{71330616-7E8A-4D92-AB6F-1FB7488A3B15}" destId="{A3F1E66E-A814-431F-84A6-DB5CCCA9476B}" srcOrd="4" destOrd="0" presId="urn:microsoft.com/office/officeart/2005/8/layout/process3"/>
    <dgm:cxn modelId="{9DCAA0F4-5D70-493A-BAF8-A4DB279926F1}" type="presParOf" srcId="{A3F1E66E-A814-431F-84A6-DB5CCCA9476B}" destId="{041592B6-43C7-485D-8626-D1BE083B1238}" srcOrd="0" destOrd="0" presId="urn:microsoft.com/office/officeart/2005/8/layout/process3"/>
    <dgm:cxn modelId="{334D2B59-BCAF-4995-BD94-C9CED4BB8F6D}" type="presParOf" srcId="{A3F1E66E-A814-431F-84A6-DB5CCCA9476B}" destId="{D38DEA0E-903C-47A1-9DBA-C2EF7AA63AAF}" srcOrd="1" destOrd="0" presId="urn:microsoft.com/office/officeart/2005/8/layout/process3"/>
    <dgm:cxn modelId="{72BF14CA-57E2-4FCC-B289-03D52C360748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0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ES"/>
            <a:t>Configurar Eventos 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ES"/>
            <a:t>Configurar 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 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3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3B3F845-D4EA-4EA6-9C44-6BDF7E8523E4}" type="pres">
      <dgm:prSet presAssocID="{2E9B588C-CF38-4CF8-BA8A-E5E8369F8ADF}" presName="sibTrans" presStyleLbl="sibTrans2D1" presStyleIdx="1" presStyleCnt="2"/>
      <dgm:spPr/>
      <dgm:t>
        <a:bodyPr/>
        <a:lstStyle/>
        <a:p>
          <a:endParaRPr lang="es-CO"/>
        </a:p>
      </dgm:t>
    </dgm:pt>
    <dgm:pt modelId="{D20C2311-34FD-4B9F-B1F6-976C486C6C74}" type="pres">
      <dgm:prSet presAssocID="{2E9B588C-CF38-4CF8-BA8A-E5E8369F8ADF}" presName="connTx" presStyleLbl="sibTrans2D1" presStyleIdx="1" presStyleCnt="2"/>
      <dgm:spPr/>
      <dgm:t>
        <a:bodyPr/>
        <a:lstStyle/>
        <a:p>
          <a:endParaRPr lang="es-CO"/>
        </a:p>
      </dgm:t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3477C59-08DE-45C1-ABB6-02D4D1C6BE0B}" type="pres">
      <dgm:prSet presAssocID="{759890BC-D0FB-4152-A7D0-FB4601583C23}" presName="parSh" presStyleLbl="node1" presStyleIdx="2" presStyleCnt="3"/>
      <dgm:spPr/>
      <dgm:t>
        <a:bodyPr/>
        <a:lstStyle/>
        <a:p>
          <a:endParaRPr lang="es-CO"/>
        </a:p>
      </dgm:t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9738A5CC-C462-4014-A09A-E3E0D0F63929}" type="presOf" srcId="{563ED568-3905-4152-94A7-F24E62332A7E}" destId="{AE44CE3B-B5A6-433D-BDC1-30435E6648AC}" srcOrd="0" destOrd="0" presId="urn:microsoft.com/office/officeart/2005/8/layout/process3"/>
    <dgm:cxn modelId="{2A22C6DA-ACBC-4F72-8B60-EA4B9F76DEA8}" type="presOf" srcId="{8219E8D8-9F83-47E4-953B-481DD116CC7F}" destId="{F4EAB0C5-295B-45CC-8124-03C5AEA26913}" srcOrd="0" destOrd="0" presId="urn:microsoft.com/office/officeart/2005/8/layout/process3"/>
    <dgm:cxn modelId="{CC81E801-BB35-4733-A0E5-95880AD3D8A4}" type="presOf" srcId="{BC7FAE0F-43F4-49B4-8352-202EA69B31F1}" destId="{3605D73C-7E3E-4818-B6BE-775942DAFC6D}" srcOrd="0" destOrd="0" presId="urn:microsoft.com/office/officeart/2005/8/layout/process3"/>
    <dgm:cxn modelId="{ED9E08B2-7099-4A33-86F7-F63DD9F5D615}" type="presOf" srcId="{759890BC-D0FB-4152-A7D0-FB4601583C23}" destId="{3BED73F4-ED4F-4436-8867-32395DF967E7}" srcOrd="0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9DE76450-2CAC-42A6-BE1F-1EC5F29E40B5}" type="presOf" srcId="{2E9B588C-CF38-4CF8-BA8A-E5E8369F8ADF}" destId="{D20C2311-34FD-4B9F-B1F6-976C486C6C74}" srcOrd="1" destOrd="0" presId="urn:microsoft.com/office/officeart/2005/8/layout/process3"/>
    <dgm:cxn modelId="{A3E30C37-07B7-4270-BDB6-D8D7E1B4985A}" type="presOf" srcId="{47CB07D2-62A9-4DAE-B20E-111C1AC2906F}" destId="{09735D09-130F-4010-90A0-AFCD88DF0461}" srcOrd="0" destOrd="0" presId="urn:microsoft.com/office/officeart/2005/8/layout/process3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9C54D445-6052-4C31-90EC-0F22D642565A}" type="presOf" srcId="{1838D0D2-69A1-4CA3-81FE-6BDCD01755ED}" destId="{DC157997-0F02-40F7-BC77-EFFFE585612D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562130F-548A-4403-BAB7-D69F87AA3C37}" type="presOf" srcId="{759890BC-D0FB-4152-A7D0-FB4601583C23}" destId="{43477C59-08DE-45C1-ABB6-02D4D1C6BE0B}" srcOrd="1" destOrd="0" presId="urn:microsoft.com/office/officeart/2005/8/layout/process3"/>
    <dgm:cxn modelId="{640BC743-19B8-46AF-A31E-7B3E1FB151F9}" type="presOf" srcId="{2E9B588C-CF38-4CF8-BA8A-E5E8369F8ADF}" destId="{F3B3F845-D4EA-4EA6-9C44-6BDF7E8523E4}" srcOrd="0" destOrd="0" presId="urn:microsoft.com/office/officeart/2005/8/layout/process3"/>
    <dgm:cxn modelId="{8D6D1C05-429E-49ED-A268-E988D0CFE3BC}" type="presOf" srcId="{4735F9FC-99D9-4170-AB49-BF68E9128479}" destId="{71330616-7E8A-4D92-AB6F-1FB7488A3B15}" srcOrd="0" destOrd="0" presId="urn:microsoft.com/office/officeart/2005/8/layout/process3"/>
    <dgm:cxn modelId="{289B26F1-ABBF-4118-A55B-1CB22F8F2BB7}" type="presOf" srcId="{563ED568-3905-4152-94A7-F24E62332A7E}" destId="{2D6A3E78-4C09-4038-9CB1-C474EA29B483}" srcOrd="1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FC60872E-C317-4C02-9591-2348149A6824}" type="presOf" srcId="{F2DB028E-ED48-4F86-9D43-038F5A4A6891}" destId="{FAC9D217-058C-40C9-B679-A7212B266034}" srcOrd="0" destOrd="0" presId="urn:microsoft.com/office/officeart/2005/8/layout/process3"/>
    <dgm:cxn modelId="{4B76939E-E31B-46FC-806D-BD858C76D7DB}" type="presOf" srcId="{1838D0D2-69A1-4CA3-81FE-6BDCD01755ED}" destId="{CA4994A4-1878-43CD-8D19-54EAF5E3E384}" srcOrd="0" destOrd="0" presId="urn:microsoft.com/office/officeart/2005/8/layout/process3"/>
    <dgm:cxn modelId="{863486E4-DEAE-4A5A-B64A-45B39A553C92}" type="presOf" srcId="{F2DB028E-ED48-4F86-9D43-038F5A4A6891}" destId="{A6EE5A44-391F-413F-9C9E-930C6BBBC9AB}" srcOrd="1" destOrd="0" presId="urn:microsoft.com/office/officeart/2005/8/layout/process3"/>
    <dgm:cxn modelId="{23D6E842-426A-4AF1-8AC3-B421942A7968}" type="presParOf" srcId="{71330616-7E8A-4D92-AB6F-1FB7488A3B15}" destId="{863EC9FF-13AE-4727-B922-981EE1B3005C}" srcOrd="0" destOrd="0" presId="urn:microsoft.com/office/officeart/2005/8/layout/process3"/>
    <dgm:cxn modelId="{C14358B0-5D69-406C-8AB8-2156DF82821A}" type="presParOf" srcId="{863EC9FF-13AE-4727-B922-981EE1B3005C}" destId="{FAC9D217-058C-40C9-B679-A7212B266034}" srcOrd="0" destOrd="0" presId="urn:microsoft.com/office/officeart/2005/8/layout/process3"/>
    <dgm:cxn modelId="{C39BE860-7B9C-41CA-BB56-8135A4528CA8}" type="presParOf" srcId="{863EC9FF-13AE-4727-B922-981EE1B3005C}" destId="{A6EE5A44-391F-413F-9C9E-930C6BBBC9AB}" srcOrd="1" destOrd="0" presId="urn:microsoft.com/office/officeart/2005/8/layout/process3"/>
    <dgm:cxn modelId="{51B6B53D-E26E-4B96-AFC2-C49629C14FA0}" type="presParOf" srcId="{863EC9FF-13AE-4727-B922-981EE1B3005C}" destId="{3605D73C-7E3E-4818-B6BE-775942DAFC6D}" srcOrd="2" destOrd="0" presId="urn:microsoft.com/office/officeart/2005/8/layout/process3"/>
    <dgm:cxn modelId="{03CB0056-E020-42F6-938B-850A6FB25608}" type="presParOf" srcId="{71330616-7E8A-4D92-AB6F-1FB7488A3B15}" destId="{AE44CE3B-B5A6-433D-BDC1-30435E6648AC}" srcOrd="1" destOrd="0" presId="urn:microsoft.com/office/officeart/2005/8/layout/process3"/>
    <dgm:cxn modelId="{6F90D18B-74AA-4BF0-A0B2-EB04AC6D2750}" type="presParOf" srcId="{AE44CE3B-B5A6-433D-BDC1-30435E6648AC}" destId="{2D6A3E78-4C09-4038-9CB1-C474EA29B483}" srcOrd="0" destOrd="0" presId="urn:microsoft.com/office/officeart/2005/8/layout/process3"/>
    <dgm:cxn modelId="{F57872AE-EECD-42B0-BFC5-CFDD3E38AFB6}" type="presParOf" srcId="{71330616-7E8A-4D92-AB6F-1FB7488A3B15}" destId="{CC6A68EE-0994-49FC-8B21-731D3B43553B}" srcOrd="2" destOrd="0" presId="urn:microsoft.com/office/officeart/2005/8/layout/process3"/>
    <dgm:cxn modelId="{0DC666E4-1BC0-404F-8736-5772F5BFA93C}" type="presParOf" srcId="{CC6A68EE-0994-49FC-8B21-731D3B43553B}" destId="{CA4994A4-1878-43CD-8D19-54EAF5E3E384}" srcOrd="0" destOrd="0" presId="urn:microsoft.com/office/officeart/2005/8/layout/process3"/>
    <dgm:cxn modelId="{5069D8DD-7F38-4459-BC9F-98C614EF318F}" type="presParOf" srcId="{CC6A68EE-0994-49FC-8B21-731D3B43553B}" destId="{DC157997-0F02-40F7-BC77-EFFFE585612D}" srcOrd="1" destOrd="0" presId="urn:microsoft.com/office/officeart/2005/8/layout/process3"/>
    <dgm:cxn modelId="{866923A3-7003-4291-B7D6-6CE591CE3247}" type="presParOf" srcId="{CC6A68EE-0994-49FC-8B21-731D3B43553B}" destId="{09735D09-130F-4010-90A0-AFCD88DF0461}" srcOrd="2" destOrd="0" presId="urn:microsoft.com/office/officeart/2005/8/layout/process3"/>
    <dgm:cxn modelId="{F01987BD-A90D-40E9-A8D3-212CCDA69E95}" type="presParOf" srcId="{71330616-7E8A-4D92-AB6F-1FB7488A3B15}" destId="{F3B3F845-D4EA-4EA6-9C44-6BDF7E8523E4}" srcOrd="3" destOrd="0" presId="urn:microsoft.com/office/officeart/2005/8/layout/process3"/>
    <dgm:cxn modelId="{03894877-2A67-4EC7-B1B7-05CBD45DA25D}" type="presParOf" srcId="{F3B3F845-D4EA-4EA6-9C44-6BDF7E8523E4}" destId="{D20C2311-34FD-4B9F-B1F6-976C486C6C74}" srcOrd="0" destOrd="0" presId="urn:microsoft.com/office/officeart/2005/8/layout/process3"/>
    <dgm:cxn modelId="{B9EE8A3F-D0ED-4D03-915B-6B37A20804C9}" type="presParOf" srcId="{71330616-7E8A-4D92-AB6F-1FB7488A3B15}" destId="{21A9E7AC-2DC1-4414-9603-2FA5CCE60FCB}" srcOrd="4" destOrd="0" presId="urn:microsoft.com/office/officeart/2005/8/layout/process3"/>
    <dgm:cxn modelId="{E7FCEBE1-3A41-4908-B1BC-4C52D4060D7A}" type="presParOf" srcId="{21A9E7AC-2DC1-4414-9603-2FA5CCE60FCB}" destId="{3BED73F4-ED4F-4436-8867-32395DF967E7}" srcOrd="0" destOrd="0" presId="urn:microsoft.com/office/officeart/2005/8/layout/process3"/>
    <dgm:cxn modelId="{FAD06115-A898-4E04-999E-B8055C368BF1}" type="presParOf" srcId="{21A9E7AC-2DC1-4414-9603-2FA5CCE60FCB}" destId="{43477C59-08DE-45C1-ABB6-02D4D1C6BE0B}" srcOrd="1" destOrd="0" presId="urn:microsoft.com/office/officeart/2005/8/layout/process3"/>
    <dgm:cxn modelId="{1F72C24E-8812-4D71-BC0A-66CAC1B676A8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5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7344DC7C-8E53-475B-8CE9-44BA9DD39AD9}" type="presOf" srcId="{B1A8326E-1151-4B2E-9B56-47A9FB9F58E4}" destId="{DBB6B28E-CD7F-46A0-BDAC-199473353B78}" srcOrd="0" destOrd="0" presId="urn:microsoft.com/office/officeart/2005/8/layout/process3"/>
    <dgm:cxn modelId="{3F2CBD28-BDF9-4BF3-94D5-E4F91F726AFA}" type="presOf" srcId="{37825505-43F1-46EE-B5D5-E16AABC45527}" destId="{5A37B31B-92A6-4B8C-8EC6-79C60F510A69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23A2CF45-504B-43DB-B13B-55FC3A4A487F}" type="presOf" srcId="{D7461CB3-0D19-4BA8-8AC1-D6AFBE0A592A}" destId="{8361B7DF-175B-4A8C-AE5F-A22F8005CB02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715D773-284C-4852-8845-CBF2F9726386}" type="presOf" srcId="{D7461CB3-0D19-4BA8-8AC1-D6AFBE0A592A}" destId="{2921033C-02DB-4BD2-89E8-9FE448BB63C9}" srcOrd="1" destOrd="0" presId="urn:microsoft.com/office/officeart/2005/8/layout/process3"/>
    <dgm:cxn modelId="{925C607E-8527-416F-B4DC-195043436BA2}" type="presParOf" srcId="{DBB6B28E-CD7F-46A0-BDAC-199473353B78}" destId="{CAE8AA46-FD53-45B8-8457-87F8FE08349F}" srcOrd="0" destOrd="0" presId="urn:microsoft.com/office/officeart/2005/8/layout/process3"/>
    <dgm:cxn modelId="{7AAE3290-55E9-429A-8D2A-23CB56A465EA}" type="presParOf" srcId="{CAE8AA46-FD53-45B8-8457-87F8FE08349F}" destId="{8361B7DF-175B-4A8C-AE5F-A22F8005CB02}" srcOrd="0" destOrd="0" presId="urn:microsoft.com/office/officeart/2005/8/layout/process3"/>
    <dgm:cxn modelId="{3BF1ED77-9359-460A-9268-40026CC4C1EC}" type="presParOf" srcId="{CAE8AA46-FD53-45B8-8457-87F8FE08349F}" destId="{2921033C-02DB-4BD2-89E8-9FE448BB63C9}" srcOrd="1" destOrd="0" presId="urn:microsoft.com/office/officeart/2005/8/layout/process3"/>
    <dgm:cxn modelId="{8C00E7F9-AB89-455A-A780-1E04B53824BD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ES"/>
            <a:t>Validar 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 Intentos 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 custT="1"/>
      <dgm:spPr/>
      <dgm:t>
        <a:bodyPr/>
        <a:lstStyle/>
        <a:p>
          <a:pPr algn="just"/>
          <a:r>
            <a:rPr lang="es-CO" sz="900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 custT="1"/>
      <dgm:spPr/>
      <dgm:t>
        <a:bodyPr/>
        <a:lstStyle/>
        <a:p>
          <a:pPr algn="just"/>
          <a:r>
            <a:rPr lang="es-CO" sz="900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 custT="1"/>
      <dgm:spPr/>
      <dgm:t>
        <a:bodyPr/>
        <a:lstStyle/>
        <a:p>
          <a:pPr>
            <a:buFont typeface="Symbol" panose="05050102010706020507" pitchFamily="18" charset="2"/>
            <a:buNone/>
          </a:pPr>
          <a:r>
            <a:rPr lang="es-CO" sz="900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 custT="1"/>
      <dgm:spPr/>
      <dgm:t>
        <a:bodyPr/>
        <a:lstStyle/>
        <a:p>
          <a:pPr algn="just"/>
          <a:r>
            <a:rPr lang="es-CO" sz="900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2" custScaleX="141605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2" custScaleX="141141" custScaleY="69444" custLinFactNeighborX="-18760" custLinFactNeighborY="-1388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1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1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2" custScaleX="132408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2" custScaleX="129906" custScaleY="72001" custLinFactNeighborX="-20471" custLinFactNeighborY="-1102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3CB69058-BCA2-4D51-B92E-FCF2E950B7DE}" type="presOf" srcId="{F2DB028E-ED48-4F86-9D43-038F5A4A6891}" destId="{A6EE5A44-391F-413F-9C9E-930C6BBBC9AB}" srcOrd="1" destOrd="0" presId="urn:microsoft.com/office/officeart/2005/8/layout/process3"/>
    <dgm:cxn modelId="{C9336B24-363C-4A10-B432-C785FD861B99}" type="presOf" srcId="{2FB43CC7-A3F1-4165-9BEC-42D4C18452C5}" destId="{3605D73C-7E3E-4818-B6BE-775942DAFC6D}" srcOrd="0" destOrd="0" presId="urn:microsoft.com/office/officeart/2005/8/layout/process3"/>
    <dgm:cxn modelId="{284142A2-3E82-4474-BC93-3A94A94BC6B6}" type="presOf" srcId="{563ED568-3905-4152-94A7-F24E62332A7E}" destId="{2D6A3E78-4C09-4038-9CB1-C474EA29B483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ACCE797C-67F5-43CF-B5A9-DF825B290F2A}" type="presOf" srcId="{A20471B0-294A-4BAF-8356-F21DD27A8523}" destId="{F30D5423-D3DC-4D84-9295-E80A71FDABE7}" srcOrd="0" destOrd="2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0E39A16C-F5CE-4FFD-B52C-A845CEB40081}" type="presOf" srcId="{563ED568-3905-4152-94A7-F24E62332A7E}" destId="{AE44CE3B-B5A6-433D-BDC1-30435E6648AC}" srcOrd="0" destOrd="0" presId="urn:microsoft.com/office/officeart/2005/8/layout/process3"/>
    <dgm:cxn modelId="{0BFEBE56-C889-47B2-9D48-16AF813C4D92}" type="presOf" srcId="{47CB07D2-62A9-4DAE-B20E-111C1AC2906F}" destId="{A9421D22-F1DD-4954-AC15-ADC82306F39C}" srcOrd="0" destOrd="0" presId="urn:microsoft.com/office/officeart/2005/8/layout/process3"/>
    <dgm:cxn modelId="{0A6FEE3B-B78A-4B19-B042-012138F9E062}" type="presOf" srcId="{4735F9FC-99D9-4170-AB49-BF68E9128479}" destId="{71330616-7E8A-4D92-AB6F-1FB7488A3B15}" srcOrd="0" destOrd="0" presId="urn:microsoft.com/office/officeart/2005/8/layout/process3"/>
    <dgm:cxn modelId="{75516097-5051-49F4-BFF0-2335864F1DF6}" type="presOf" srcId="{A3B8EDC3-CC93-4BFD-ADB3-89F61AA508D2}" destId="{F30D5423-D3DC-4D84-9295-E80A71FDABE7}" srcOrd="0" destOrd="1" presId="urn:microsoft.com/office/officeart/2005/8/layout/process3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E39BC44D-4A21-419A-9909-0492E25B4A4E}" type="presOf" srcId="{F2DB028E-ED48-4F86-9D43-038F5A4A6891}" destId="{FAC9D217-058C-40C9-B679-A7212B266034}" srcOrd="0" destOrd="0" presId="urn:microsoft.com/office/officeart/2005/8/layout/process3"/>
    <dgm:cxn modelId="{FCC50370-C961-4488-B681-78382E311DD3}" type="presOf" srcId="{47CB07D2-62A9-4DAE-B20E-111C1AC2906F}" destId="{AFD828BF-13EA-4A30-82EF-94D3CE706000}" srcOrd="1" destOrd="0" presId="urn:microsoft.com/office/officeart/2005/8/layout/process3"/>
    <dgm:cxn modelId="{863B5FCD-6850-4661-8C85-62C269DB1739}" type="presOf" srcId="{41995401-AF5A-40EF-B9E3-078A1B73A7D5}" destId="{F30D5423-D3DC-4D84-9295-E80A71FDABE7}" srcOrd="0" destOrd="0" presId="urn:microsoft.com/office/officeart/2005/8/layout/process3"/>
    <dgm:cxn modelId="{DA61B229-50AE-4BD9-847D-89982F8E461C}" type="presParOf" srcId="{71330616-7E8A-4D92-AB6F-1FB7488A3B15}" destId="{863EC9FF-13AE-4727-B922-981EE1B3005C}" srcOrd="0" destOrd="0" presId="urn:microsoft.com/office/officeart/2005/8/layout/process3"/>
    <dgm:cxn modelId="{9F1BAFDA-7DD7-42E8-A4D4-4B4CC2724D94}" type="presParOf" srcId="{863EC9FF-13AE-4727-B922-981EE1B3005C}" destId="{FAC9D217-058C-40C9-B679-A7212B266034}" srcOrd="0" destOrd="0" presId="urn:microsoft.com/office/officeart/2005/8/layout/process3"/>
    <dgm:cxn modelId="{383DAB18-3973-4E47-B914-B5C246781640}" type="presParOf" srcId="{863EC9FF-13AE-4727-B922-981EE1B3005C}" destId="{A6EE5A44-391F-413F-9C9E-930C6BBBC9AB}" srcOrd="1" destOrd="0" presId="urn:microsoft.com/office/officeart/2005/8/layout/process3"/>
    <dgm:cxn modelId="{8D2AA833-924B-48C1-AB03-F8B261D463E0}" type="presParOf" srcId="{863EC9FF-13AE-4727-B922-981EE1B3005C}" destId="{3605D73C-7E3E-4818-B6BE-775942DAFC6D}" srcOrd="2" destOrd="0" presId="urn:microsoft.com/office/officeart/2005/8/layout/process3"/>
    <dgm:cxn modelId="{1E9776CA-2E87-46C5-9935-E454C40DF220}" type="presParOf" srcId="{71330616-7E8A-4D92-AB6F-1FB7488A3B15}" destId="{AE44CE3B-B5A6-433D-BDC1-30435E6648AC}" srcOrd="1" destOrd="0" presId="urn:microsoft.com/office/officeart/2005/8/layout/process3"/>
    <dgm:cxn modelId="{DB0942B2-57AF-445E-BBAF-5B442F7DBF8B}" type="presParOf" srcId="{AE44CE3B-B5A6-433D-BDC1-30435E6648AC}" destId="{2D6A3E78-4C09-4038-9CB1-C474EA29B483}" srcOrd="0" destOrd="0" presId="urn:microsoft.com/office/officeart/2005/8/layout/process3"/>
    <dgm:cxn modelId="{303F311B-D763-4135-8546-A6A91D2FCCA4}" type="presParOf" srcId="{71330616-7E8A-4D92-AB6F-1FB7488A3B15}" destId="{0B106819-9380-48CD-AEB4-4F5CE95A5AEE}" srcOrd="2" destOrd="0" presId="urn:microsoft.com/office/officeart/2005/8/layout/process3"/>
    <dgm:cxn modelId="{D826F708-38AE-4DAF-A189-C11288EEAEAB}" type="presParOf" srcId="{0B106819-9380-48CD-AEB4-4F5CE95A5AEE}" destId="{A9421D22-F1DD-4954-AC15-ADC82306F39C}" srcOrd="0" destOrd="0" presId="urn:microsoft.com/office/officeart/2005/8/layout/process3"/>
    <dgm:cxn modelId="{C85AFB62-7581-409E-AFE0-A81301B7E80E}" type="presParOf" srcId="{0B106819-9380-48CD-AEB4-4F5CE95A5AEE}" destId="{AFD828BF-13EA-4A30-82EF-94D3CE706000}" srcOrd="1" destOrd="0" presId="urn:microsoft.com/office/officeart/2005/8/layout/process3"/>
    <dgm:cxn modelId="{E16E4147-2114-47CA-B352-9D0253243016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162363B2-10E6-4A6F-B106-E84DD7A1316A}" type="presOf" srcId="{F2DB028E-ED48-4F86-9D43-038F5A4A6891}" destId="{A6EE5A44-391F-413F-9C9E-930C6BBBC9AB}" srcOrd="1" destOrd="0" presId="urn:microsoft.com/office/officeart/2005/8/layout/process3"/>
    <dgm:cxn modelId="{D355FE43-3757-4C16-B5E1-B4CFCD7A5989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623FA2E-ED86-4AF0-9795-8418097C45CD}" type="presOf" srcId="{F2DB028E-ED48-4F86-9D43-038F5A4A6891}" destId="{FAC9D217-058C-40C9-B679-A7212B266034}" srcOrd="0" destOrd="0" presId="urn:microsoft.com/office/officeart/2005/8/layout/process3"/>
    <dgm:cxn modelId="{E70453E2-F43A-47AF-9BC6-4F13F192B5E4}" type="presOf" srcId="{4735F9FC-99D9-4170-AB49-BF68E9128479}" destId="{71330616-7E8A-4D92-AB6F-1FB7488A3B15}" srcOrd="0" destOrd="0" presId="urn:microsoft.com/office/officeart/2005/8/layout/process3"/>
    <dgm:cxn modelId="{C8C7BFA8-EDFB-4850-AE0D-0A3C913C8543}" type="presParOf" srcId="{71330616-7E8A-4D92-AB6F-1FB7488A3B15}" destId="{863EC9FF-13AE-4727-B922-981EE1B3005C}" srcOrd="0" destOrd="0" presId="urn:microsoft.com/office/officeart/2005/8/layout/process3"/>
    <dgm:cxn modelId="{F5443226-2214-4EE2-8BB6-A79996999215}" type="presParOf" srcId="{863EC9FF-13AE-4727-B922-981EE1B3005C}" destId="{FAC9D217-058C-40C9-B679-A7212B266034}" srcOrd="0" destOrd="0" presId="urn:microsoft.com/office/officeart/2005/8/layout/process3"/>
    <dgm:cxn modelId="{86DFC366-D2DF-41D5-9614-93FE5CB60DB9}" type="presParOf" srcId="{863EC9FF-13AE-4727-B922-981EE1B3005C}" destId="{A6EE5A44-391F-413F-9C9E-930C6BBBC9AB}" srcOrd="1" destOrd="0" presId="urn:microsoft.com/office/officeart/2005/8/layout/process3"/>
    <dgm:cxn modelId="{950816F6-68C7-4150-B1DB-1661CA93752F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4E5F5FD5-BD74-4E48-A2F1-07D0BD5EDF04}" type="presOf" srcId="{F2DB028E-ED48-4F86-9D43-038F5A4A6891}" destId="{A6EE5A44-391F-413F-9C9E-930C6BBBC9AB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8C145E8-94DB-4DEB-9FFF-429B5A7F527B}" type="presOf" srcId="{F2DB028E-ED48-4F86-9D43-038F5A4A6891}" destId="{FAC9D217-058C-40C9-B679-A7212B266034}" srcOrd="0" destOrd="0" presId="urn:microsoft.com/office/officeart/2005/8/layout/process3"/>
    <dgm:cxn modelId="{2A7028C4-F1F1-491C-860C-E95E441ED88A}" type="presOf" srcId="{BC7FAE0F-43F4-49B4-8352-202EA69B31F1}" destId="{3605D73C-7E3E-4818-B6BE-775942DAFC6D}" srcOrd="0" destOrd="0" presId="urn:microsoft.com/office/officeart/2005/8/layout/process3"/>
    <dgm:cxn modelId="{CA37D36E-49A8-4A6B-8AEE-7FFD6C5B8050}" type="presOf" srcId="{4735F9FC-99D9-4170-AB49-BF68E9128479}" destId="{71330616-7E8A-4D92-AB6F-1FB7488A3B15}" srcOrd="0" destOrd="0" presId="urn:microsoft.com/office/officeart/2005/8/layout/process3"/>
    <dgm:cxn modelId="{5041CE45-8560-4E39-9293-878728C260A5}" type="presParOf" srcId="{71330616-7E8A-4D92-AB6F-1FB7488A3B15}" destId="{863EC9FF-13AE-4727-B922-981EE1B3005C}" srcOrd="0" destOrd="0" presId="urn:microsoft.com/office/officeart/2005/8/layout/process3"/>
    <dgm:cxn modelId="{06FC55F0-1354-488A-BDCD-5B9EFCE58DE4}" type="presParOf" srcId="{863EC9FF-13AE-4727-B922-981EE1B3005C}" destId="{FAC9D217-058C-40C9-B679-A7212B266034}" srcOrd="0" destOrd="0" presId="urn:microsoft.com/office/officeart/2005/8/layout/process3"/>
    <dgm:cxn modelId="{CABDA4F6-6066-4B9B-BF02-C692AA0F5464}" type="presParOf" srcId="{863EC9FF-13AE-4727-B922-981EE1B3005C}" destId="{A6EE5A44-391F-413F-9C9E-930C6BBBC9AB}" srcOrd="1" destOrd="0" presId="urn:microsoft.com/office/officeart/2005/8/layout/process3"/>
    <dgm:cxn modelId="{5245F021-7FDA-4BD8-A722-C8A4A077D5EF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leerCanalComunicacion </a:t>
          </a:r>
          <a:r>
            <a:rPr lang="es-ES"/>
            <a:t>(Tiempo real)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permite leer el canal de comunicacion del componente, verificanco el estado del mismo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generarReporteCanal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podrá generar un reporte del canal de comunicacion del componente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E83AD4F4-FEE8-4A82-817E-4D601083D439}">
      <dgm:prSet phldrT="[Texto]"/>
      <dgm:spPr/>
      <dgm:t>
        <a:bodyPr/>
        <a:lstStyle/>
        <a:p>
          <a:r>
            <a:rPr lang="es-CO"/>
            <a:t>traer reporte de todos los componentes registrados y asociados </a:t>
          </a:r>
        </a:p>
      </dgm:t>
    </dgm:pt>
    <dgm:pt modelId="{E69D0DD1-3C64-47F0-B8EE-553116B15AC4}" type="parTrans" cxnId="{AF59BFF7-3C5E-4628-8573-55E836464BE1}">
      <dgm:prSet/>
      <dgm:spPr/>
      <dgm:t>
        <a:bodyPr/>
        <a:lstStyle/>
        <a:p>
          <a:endParaRPr lang="es-CO"/>
        </a:p>
      </dgm:t>
    </dgm:pt>
    <dgm:pt modelId="{9B1153DF-3305-4430-8708-896F4210568B}" type="sibTrans" cxnId="{AF59BFF7-3C5E-4628-8573-55E836464BE1}">
      <dgm:prSet/>
      <dgm:spPr/>
      <dgm:t>
        <a:bodyPr/>
        <a:lstStyle/>
        <a:p>
          <a:endParaRPr lang="es-CO"/>
        </a:p>
      </dgm:t>
    </dgm:pt>
    <dgm:pt modelId="{80A762F8-7391-4F03-847E-024F44D5070C}">
      <dgm:prSet phldrT="[Texto]"/>
      <dgm:spPr/>
      <dgm:t>
        <a:bodyPr/>
        <a:lstStyle/>
        <a:p>
          <a:r>
            <a:rPr lang="es-CO"/>
            <a:t>filtros : concentrador, medidor asociados al concentrador</a:t>
          </a:r>
        </a:p>
      </dgm:t>
    </dgm:pt>
    <dgm:pt modelId="{7EC81BF6-681A-4D9A-A404-00A1DB8C6240}" type="parTrans" cxnId="{F0058A5D-814A-403B-B3FD-DE775F1A5B1C}">
      <dgm:prSet/>
      <dgm:spPr/>
      <dgm:t>
        <a:bodyPr/>
        <a:lstStyle/>
        <a:p>
          <a:endParaRPr lang="es-CO"/>
        </a:p>
      </dgm:t>
    </dgm:pt>
    <dgm:pt modelId="{6E7F8F6C-6911-4C94-8CE4-C18AF48F951D}" type="sibTrans" cxnId="{F0058A5D-814A-403B-B3FD-DE775F1A5B1C}">
      <dgm:prSet/>
      <dgm:spPr/>
      <dgm:t>
        <a:bodyPr/>
        <a:lstStyle/>
        <a:p>
          <a:endParaRPr lang="es-CO"/>
        </a:p>
      </dgm:t>
    </dgm:pt>
    <dgm:pt modelId="{47A0C5D5-505E-4809-A31A-054C4274C924}">
      <dgm:prSet phldrT="[Texto]"/>
      <dgm:spPr/>
      <dgm:t>
        <a:bodyPr/>
        <a:lstStyle/>
        <a:p>
          <a:r>
            <a:rPr lang="es-CO"/>
            <a:t>(filtro multifuncional)</a:t>
          </a:r>
        </a:p>
      </dgm:t>
    </dgm:pt>
    <dgm:pt modelId="{AA727D2F-F048-4AC5-B70A-D891078FE47C}" type="parTrans" cxnId="{71EC9DE1-EBD6-418D-968A-66373607551D}">
      <dgm:prSet/>
      <dgm:spPr/>
      <dgm:t>
        <a:bodyPr/>
        <a:lstStyle/>
        <a:p>
          <a:endParaRPr lang="es-CO"/>
        </a:p>
      </dgm:t>
    </dgm:pt>
    <dgm:pt modelId="{003DF056-95DD-4876-B451-6BB59C44311F}" type="sibTrans" cxnId="{71EC9DE1-EBD6-418D-968A-66373607551D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2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1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1"/>
      <dgm:spPr/>
      <dgm:t>
        <a:bodyPr/>
        <a:lstStyle/>
        <a:p>
          <a:endParaRPr lang="es-CO"/>
        </a:p>
      </dgm:t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FD828BF-13EA-4A30-82EF-94D3CE706000}" type="pres">
      <dgm:prSet presAssocID="{47CB07D2-62A9-4DAE-B20E-111C1AC2906F}" presName="parSh" presStyleLbl="node1" presStyleIdx="1" presStyleCnt="2"/>
      <dgm:spPr/>
      <dgm:t>
        <a:bodyPr/>
        <a:lstStyle/>
        <a:p>
          <a:endParaRPr lang="es-CO"/>
        </a:p>
      </dgm:t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8252508D-BCC9-4DC2-AB9B-464B4BF1283B}" type="presOf" srcId="{F2DB028E-ED48-4F86-9D43-038F5A4A6891}" destId="{FAC9D217-058C-40C9-B679-A7212B26603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FEC0D816-6AC7-4A35-99D6-8D39880202D3}" type="presOf" srcId="{47A0C5D5-505E-4809-A31A-054C4274C924}" destId="{F30D5423-D3DC-4D84-9295-E80A71FDABE7}" srcOrd="0" destOrd="3" presId="urn:microsoft.com/office/officeart/2005/8/layout/process3"/>
    <dgm:cxn modelId="{2D078F6C-766D-47C4-9A41-3620279F800C}" type="presOf" srcId="{47CB07D2-62A9-4DAE-B20E-111C1AC2906F}" destId="{A9421D22-F1DD-4954-AC15-ADC82306F39C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E1E62945-8D0D-4AA2-ABF4-18E58338E665}" type="presOf" srcId="{563ED568-3905-4152-94A7-F24E62332A7E}" destId="{AE44CE3B-B5A6-433D-BDC1-30435E6648AC}" srcOrd="0" destOrd="0" presId="urn:microsoft.com/office/officeart/2005/8/layout/process3"/>
    <dgm:cxn modelId="{C1EE7F55-26A2-4780-86A1-EEC5C14A784F}" type="presOf" srcId="{80A762F8-7391-4F03-847E-024F44D5070C}" destId="{F30D5423-D3DC-4D84-9295-E80A71FDABE7}" srcOrd="0" destOrd="2" presId="urn:microsoft.com/office/officeart/2005/8/layout/process3"/>
    <dgm:cxn modelId="{C53E456B-05B8-4F73-B173-034E8FEC2845}" type="presOf" srcId="{563ED568-3905-4152-94A7-F24E62332A7E}" destId="{2D6A3E78-4C09-4038-9CB1-C474EA29B483}" srcOrd="1" destOrd="0" presId="urn:microsoft.com/office/officeart/2005/8/layout/process3"/>
    <dgm:cxn modelId="{7C4CDC1F-D8D2-4E9C-A6E1-FFF3A81AF31F}" type="presOf" srcId="{E83AD4F4-FEE8-4A82-817E-4D601083D439}" destId="{F30D5423-D3DC-4D84-9295-E80A71FDABE7}" srcOrd="0" destOrd="1" presId="urn:microsoft.com/office/officeart/2005/8/layout/process3"/>
    <dgm:cxn modelId="{F0058A5D-814A-403B-B3FD-DE775F1A5B1C}" srcId="{47CB07D2-62A9-4DAE-B20E-111C1AC2906F}" destId="{80A762F8-7391-4F03-847E-024F44D5070C}" srcOrd="2" destOrd="0" parTransId="{7EC81BF6-681A-4D9A-A404-00A1DB8C6240}" sibTransId="{6E7F8F6C-6911-4C94-8CE4-C18AF48F951D}"/>
    <dgm:cxn modelId="{AF59BFF7-3C5E-4628-8573-55E836464BE1}" srcId="{47CB07D2-62A9-4DAE-B20E-111C1AC2906F}" destId="{E83AD4F4-FEE8-4A82-817E-4D601083D439}" srcOrd="1" destOrd="0" parTransId="{E69D0DD1-3C64-47F0-B8EE-553116B15AC4}" sibTransId="{9B1153DF-3305-4430-8708-896F4210568B}"/>
    <dgm:cxn modelId="{FCF9D661-3A6C-49EB-8FCE-27229AC9888B}" type="presOf" srcId="{F2DB028E-ED48-4F86-9D43-038F5A4A6891}" destId="{A6EE5A44-391F-413F-9C9E-930C6BBBC9AB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547AB51-8E45-42EB-A740-A841EB01C6FA}" type="presOf" srcId="{BC7FAE0F-43F4-49B4-8352-202EA69B31F1}" destId="{3605D73C-7E3E-4818-B6BE-775942DAFC6D}" srcOrd="0" destOrd="0" presId="urn:microsoft.com/office/officeart/2005/8/layout/process3"/>
    <dgm:cxn modelId="{D50FBB1A-190D-4A2B-826B-4BA9A1D0F037}" type="presOf" srcId="{47CB07D2-62A9-4DAE-B20E-111C1AC2906F}" destId="{AFD828BF-13EA-4A30-82EF-94D3CE706000}" srcOrd="1" destOrd="0" presId="urn:microsoft.com/office/officeart/2005/8/layout/process3"/>
    <dgm:cxn modelId="{ECCDAA9A-E9F4-45A8-AD37-DF4379EC36CE}" type="presOf" srcId="{4735F9FC-99D9-4170-AB49-BF68E9128479}" destId="{71330616-7E8A-4D92-AB6F-1FB7488A3B15}" srcOrd="0" destOrd="0" presId="urn:microsoft.com/office/officeart/2005/8/layout/process3"/>
    <dgm:cxn modelId="{71EC9DE1-EBD6-418D-968A-66373607551D}" srcId="{47CB07D2-62A9-4DAE-B20E-111C1AC2906F}" destId="{47A0C5D5-505E-4809-A31A-054C4274C924}" srcOrd="3" destOrd="0" parTransId="{AA727D2F-F048-4AC5-B70A-D891078FE47C}" sibTransId="{003DF056-95DD-4876-B451-6BB59C44311F}"/>
    <dgm:cxn modelId="{83FF421B-AC68-4766-835E-38A12A643178}" type="presOf" srcId="{03D9006B-76F6-420F-8CBA-63AACBE0F4F4}" destId="{F30D5423-D3DC-4D84-9295-E80A71FDABE7}" srcOrd="0" destOrd="0" presId="urn:microsoft.com/office/officeart/2005/8/layout/process3"/>
    <dgm:cxn modelId="{C2F68B94-A8B8-49F8-85A6-B94934752295}" type="presParOf" srcId="{71330616-7E8A-4D92-AB6F-1FB7488A3B15}" destId="{863EC9FF-13AE-4727-B922-981EE1B3005C}" srcOrd="0" destOrd="0" presId="urn:microsoft.com/office/officeart/2005/8/layout/process3"/>
    <dgm:cxn modelId="{57F24CC6-963C-42A3-AA1D-18E77AA971A9}" type="presParOf" srcId="{863EC9FF-13AE-4727-B922-981EE1B3005C}" destId="{FAC9D217-058C-40C9-B679-A7212B266034}" srcOrd="0" destOrd="0" presId="urn:microsoft.com/office/officeart/2005/8/layout/process3"/>
    <dgm:cxn modelId="{65C337EE-745B-4CAA-BBD0-1D83540EAB93}" type="presParOf" srcId="{863EC9FF-13AE-4727-B922-981EE1B3005C}" destId="{A6EE5A44-391F-413F-9C9E-930C6BBBC9AB}" srcOrd="1" destOrd="0" presId="urn:microsoft.com/office/officeart/2005/8/layout/process3"/>
    <dgm:cxn modelId="{CDC6AD12-9FC3-4F20-96A9-BD90B5B10620}" type="presParOf" srcId="{863EC9FF-13AE-4727-B922-981EE1B3005C}" destId="{3605D73C-7E3E-4818-B6BE-775942DAFC6D}" srcOrd="2" destOrd="0" presId="urn:microsoft.com/office/officeart/2005/8/layout/process3"/>
    <dgm:cxn modelId="{B697B639-ED48-4988-B6FE-8C58BC2E0CB4}" type="presParOf" srcId="{71330616-7E8A-4D92-AB6F-1FB7488A3B15}" destId="{AE44CE3B-B5A6-433D-BDC1-30435E6648AC}" srcOrd="1" destOrd="0" presId="urn:microsoft.com/office/officeart/2005/8/layout/process3"/>
    <dgm:cxn modelId="{2FEABF38-BF0F-450E-9E43-9E05BFEB8469}" type="presParOf" srcId="{AE44CE3B-B5A6-433D-BDC1-30435E6648AC}" destId="{2D6A3E78-4C09-4038-9CB1-C474EA29B483}" srcOrd="0" destOrd="0" presId="urn:microsoft.com/office/officeart/2005/8/layout/process3"/>
    <dgm:cxn modelId="{0BF1594D-5EE2-49C6-8E4B-813FAE3BE493}" type="presParOf" srcId="{71330616-7E8A-4D92-AB6F-1FB7488A3B15}" destId="{0B106819-9380-48CD-AEB4-4F5CE95A5AEE}" srcOrd="2" destOrd="0" presId="urn:microsoft.com/office/officeart/2005/8/layout/process3"/>
    <dgm:cxn modelId="{F86717E7-CFAF-4898-AF63-7E7EEDDB1C68}" type="presParOf" srcId="{0B106819-9380-48CD-AEB4-4F5CE95A5AEE}" destId="{A9421D22-F1DD-4954-AC15-ADC82306F39C}" srcOrd="0" destOrd="0" presId="urn:microsoft.com/office/officeart/2005/8/layout/process3"/>
    <dgm:cxn modelId="{F13AAF7E-06A3-4AF3-A94E-862B238C16E3}" type="presParOf" srcId="{0B106819-9380-48CD-AEB4-4F5CE95A5AEE}" destId="{AFD828BF-13EA-4A30-82EF-94D3CE706000}" srcOrd="1" destOrd="0" presId="urn:microsoft.com/office/officeart/2005/8/layout/process3"/>
    <dgm:cxn modelId="{CEDA3FE8-4BE5-4E9B-9C94-EB1D9E777BA0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6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l">
            <a:buFont typeface="Symbol" panose="05050102010706020507" pitchFamily="18" charset="2"/>
            <a:buChar char=""/>
          </a:pPr>
          <a:r>
            <a:rPr lang="es-ES"/>
            <a:t>configurarCanalComunicacion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l"/>
          <a:r>
            <a:rPr lang="es-ES"/>
            <a:t>el administrador/usuario y el cliente/componente podrán configurar el canal de comunicacion para hacer efectivas las comunicaciones entre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7FEC9771-86B6-424F-B8AD-F28C4D264027}" type="presOf" srcId="{F2DB028E-ED48-4F86-9D43-038F5A4A6891}" destId="{FAC9D217-058C-40C9-B679-A7212B266034}" srcOrd="0" destOrd="0" presId="urn:microsoft.com/office/officeart/2005/8/layout/process3"/>
    <dgm:cxn modelId="{A5F4C4A0-BF4B-4956-8BDE-D3507EA24409}" type="presOf" srcId="{F2DB028E-ED48-4F86-9D43-038F5A4A6891}" destId="{A6EE5A44-391F-413F-9C9E-930C6BBBC9AB}" srcOrd="1" destOrd="0" presId="urn:microsoft.com/office/officeart/2005/8/layout/process3"/>
    <dgm:cxn modelId="{D6E802B0-7D98-47B4-A941-3F5BF6B9A2C3}" type="presOf" srcId="{4735F9FC-99D9-4170-AB49-BF68E9128479}" destId="{71330616-7E8A-4D92-AB6F-1FB7488A3B15}" srcOrd="0" destOrd="0" presId="urn:microsoft.com/office/officeart/2005/8/layout/process3"/>
    <dgm:cxn modelId="{392BC769-51AB-4FDE-8D74-97D306159D19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1BA84987-BC0B-41A7-90B9-1EF21A09F3B5}" type="presParOf" srcId="{71330616-7E8A-4D92-AB6F-1FB7488A3B15}" destId="{863EC9FF-13AE-4727-B922-981EE1B3005C}" srcOrd="0" destOrd="0" presId="urn:microsoft.com/office/officeart/2005/8/layout/process3"/>
    <dgm:cxn modelId="{A8122FD7-64A4-41B9-89A5-E6F13C714A36}" type="presParOf" srcId="{863EC9FF-13AE-4727-B922-981EE1B3005C}" destId="{FAC9D217-058C-40C9-B679-A7212B266034}" srcOrd="0" destOrd="0" presId="urn:microsoft.com/office/officeart/2005/8/layout/process3"/>
    <dgm:cxn modelId="{6910AEB4-F45C-4C73-ACDD-B7A90580105E}" type="presParOf" srcId="{863EC9FF-13AE-4727-B922-981EE1B3005C}" destId="{A6EE5A44-391F-413F-9C9E-930C6BBBC9AB}" srcOrd="1" destOrd="0" presId="urn:microsoft.com/office/officeart/2005/8/layout/process3"/>
    <dgm:cxn modelId="{B3686FE9-B510-4FB5-AC4A-EE9834048247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61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MonitorearComiunicacion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y el cliente/componente podrán monitorear la comunicacion entre los componentes del sistema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generarReporteEstadoComunicacion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se podrá generar un reporte del canal de comunicacion del componente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14E42E56-1538-4DD6-A4A2-B9A4247FEBE7}">
      <dgm:prSet/>
      <dgm:spPr/>
      <dgm:t>
        <a:bodyPr/>
        <a:lstStyle/>
        <a:p>
          <a:r>
            <a:rPr lang="es-CO"/>
            <a:t>traer reporte de todos los componentes registrados y asociados </a:t>
          </a:r>
        </a:p>
      </dgm:t>
    </dgm:pt>
    <dgm:pt modelId="{C1B94FA3-53C8-4163-ABC7-8F243A900A24}" type="parTrans" cxnId="{66A99539-98AA-4096-9E2A-C64FE0827C95}">
      <dgm:prSet/>
      <dgm:spPr/>
      <dgm:t>
        <a:bodyPr/>
        <a:lstStyle/>
        <a:p>
          <a:endParaRPr lang="es-CO"/>
        </a:p>
      </dgm:t>
    </dgm:pt>
    <dgm:pt modelId="{BC400ADC-9FF4-43AE-B335-3658804D44D0}" type="sibTrans" cxnId="{66A99539-98AA-4096-9E2A-C64FE0827C95}">
      <dgm:prSet/>
      <dgm:spPr/>
      <dgm:t>
        <a:bodyPr/>
        <a:lstStyle/>
        <a:p>
          <a:endParaRPr lang="es-CO"/>
        </a:p>
      </dgm:t>
    </dgm:pt>
    <dgm:pt modelId="{AE79892C-3D8F-4681-8FB7-657E5C1C9CD3}">
      <dgm:prSet/>
      <dgm:spPr/>
      <dgm:t>
        <a:bodyPr/>
        <a:lstStyle/>
        <a:p>
          <a:r>
            <a:rPr lang="es-CO"/>
            <a:t>filtros : concentrador, medidor asociados al concentrador</a:t>
          </a:r>
        </a:p>
      </dgm:t>
    </dgm:pt>
    <dgm:pt modelId="{1310DA98-E3DA-4304-B321-DA9135504FA9}" type="parTrans" cxnId="{A18EF003-8B2C-4E17-B4E4-1B083BD6CA7F}">
      <dgm:prSet/>
      <dgm:spPr/>
      <dgm:t>
        <a:bodyPr/>
        <a:lstStyle/>
        <a:p>
          <a:endParaRPr lang="es-CO"/>
        </a:p>
      </dgm:t>
    </dgm:pt>
    <dgm:pt modelId="{EA017244-2B42-4D79-81BE-DB577057FC7D}" type="sibTrans" cxnId="{A18EF003-8B2C-4E17-B4E4-1B083BD6CA7F}">
      <dgm:prSet/>
      <dgm:spPr/>
      <dgm:t>
        <a:bodyPr/>
        <a:lstStyle/>
        <a:p>
          <a:endParaRPr lang="es-CO"/>
        </a:p>
      </dgm:t>
    </dgm:pt>
    <dgm:pt modelId="{B617465B-97C6-45CF-913D-25705846C86E}">
      <dgm:prSet/>
      <dgm:spPr/>
      <dgm:t>
        <a:bodyPr/>
        <a:lstStyle/>
        <a:p>
          <a:r>
            <a:rPr lang="es-CO"/>
            <a:t>(filtro multifuncional)</a:t>
          </a:r>
        </a:p>
      </dgm:t>
    </dgm:pt>
    <dgm:pt modelId="{18218615-0952-4872-99AE-5DAD2A981847}" type="parTrans" cxnId="{55E6D775-A80B-47BD-AE6B-1467B4D3ED89}">
      <dgm:prSet/>
      <dgm:spPr/>
      <dgm:t>
        <a:bodyPr/>
        <a:lstStyle/>
        <a:p>
          <a:endParaRPr lang="es-CO"/>
        </a:p>
      </dgm:t>
    </dgm:pt>
    <dgm:pt modelId="{40BEF351-1C9A-4055-BCAE-40B9ECE21E60}" type="sibTrans" cxnId="{55E6D775-A80B-47BD-AE6B-1467B4D3ED89}">
      <dgm:prSet/>
      <dgm:spPr/>
      <dgm:t>
        <a:bodyPr/>
        <a:lstStyle/>
        <a:p>
          <a:endParaRPr lang="es-CO"/>
        </a:p>
      </dgm:t>
    </dgm:pt>
    <dgm:pt modelId="{AE1A0F14-4BB3-43D2-A8F8-D991D0432443}">
      <dgm:prSet phldrT="[Texto]"/>
      <dgm:spPr/>
      <dgm:t>
        <a:bodyPr/>
        <a:lstStyle/>
        <a:p>
          <a:r>
            <a:rPr lang="es-CO" b="0"/>
            <a:t>writedb</a:t>
          </a:r>
        </a:p>
      </dgm:t>
    </dgm:pt>
    <dgm:pt modelId="{EC1132FE-9DA4-4CDE-8D3D-54DA6C7B6E32}" type="parTrans" cxnId="{34431C11-1E27-4F6F-A24E-7BF788E74487}">
      <dgm:prSet/>
      <dgm:spPr/>
      <dgm:t>
        <a:bodyPr/>
        <a:lstStyle/>
        <a:p>
          <a:endParaRPr lang="es-CO"/>
        </a:p>
      </dgm:t>
    </dgm:pt>
    <dgm:pt modelId="{ACF9E0FD-EBFA-40CE-9B56-30FB74BA6CFE}" type="sibTrans" cxnId="{34431C11-1E27-4F6F-A24E-7BF788E74487}">
      <dgm:prSet/>
      <dgm:spPr/>
      <dgm:t>
        <a:bodyPr/>
        <a:lstStyle/>
        <a:p>
          <a:endParaRPr lang="es-CO"/>
        </a:p>
      </dgm:t>
    </dgm:pt>
    <dgm:pt modelId="{8B3E9016-517D-4110-8566-63CD0BA51459}">
      <dgm:prSet phldrT="[Texto]"/>
      <dgm:spPr/>
      <dgm:t>
        <a:bodyPr/>
        <a:lstStyle/>
        <a:p>
          <a:r>
            <a:rPr lang="es-CO" b="0"/>
            <a:t>guarda en base de datos</a:t>
          </a:r>
        </a:p>
      </dgm:t>
    </dgm:pt>
    <dgm:pt modelId="{BDA8F598-43DA-4A7B-AFFD-F1B5CE536BCA}" type="parTrans" cxnId="{DD015EBD-3D9C-49B0-B753-A7CE54B4DBD8}">
      <dgm:prSet/>
      <dgm:spPr/>
      <dgm:t>
        <a:bodyPr/>
        <a:lstStyle/>
        <a:p>
          <a:endParaRPr lang="es-CO"/>
        </a:p>
      </dgm:t>
    </dgm:pt>
    <dgm:pt modelId="{E7A10C62-070E-4EE3-9D88-BF74411EEB67}" type="sibTrans" cxnId="{DD015EBD-3D9C-49B0-B753-A7CE54B4DBD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99F6A11B-2D36-48B6-8ECF-4BC3BF826E15}" type="pres">
      <dgm:prSet presAssocID="{AE1A0F14-4BB3-43D2-A8F8-D991D0432443}" presName="composite" presStyleCnt="0"/>
      <dgm:spPr/>
    </dgm:pt>
    <dgm:pt modelId="{7CB9DB70-3262-471F-9A2D-7914A67DF9AA}" type="pres">
      <dgm:prSet presAssocID="{AE1A0F14-4BB3-43D2-A8F8-D991D0432443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8388F0F-6152-4DB6-A3AD-9A3855CC8F16}" type="pres">
      <dgm:prSet presAssocID="{AE1A0F14-4BB3-43D2-A8F8-D991D0432443}" presName="parSh" presStyleLbl="node1" presStyleIdx="1" presStyleCnt="3"/>
      <dgm:spPr/>
      <dgm:t>
        <a:bodyPr/>
        <a:lstStyle/>
        <a:p>
          <a:endParaRPr lang="es-CO"/>
        </a:p>
      </dgm:t>
    </dgm:pt>
    <dgm:pt modelId="{BFCF8C35-3688-41B1-83AB-C30DE28C9B5F}" type="pres">
      <dgm:prSet presAssocID="{AE1A0F14-4BB3-43D2-A8F8-D991D0432443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0DA129E-6DB7-45E9-9D15-7B99C52A8156}" type="pres">
      <dgm:prSet presAssocID="{ACF9E0FD-EBFA-40CE-9B56-30FB74BA6CFE}" presName="sibTrans" presStyleLbl="sibTrans2D1" presStyleIdx="1" presStyleCnt="2"/>
      <dgm:spPr/>
      <dgm:t>
        <a:bodyPr/>
        <a:lstStyle/>
        <a:p>
          <a:endParaRPr lang="es-CO"/>
        </a:p>
      </dgm:t>
    </dgm:pt>
    <dgm:pt modelId="{B50BF4F6-9A24-4FE7-8117-F99E64AD0922}" type="pres">
      <dgm:prSet presAssocID="{ACF9E0FD-EBFA-40CE-9B56-30FB74BA6CFE}" presName="connTx" presStyleLbl="sibTrans2D1" presStyleIdx="1" presStyleCnt="2"/>
      <dgm:spPr/>
      <dgm:t>
        <a:bodyPr/>
        <a:lstStyle/>
        <a:p>
          <a:endParaRPr lang="es-CO"/>
        </a:p>
      </dgm:t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BA115B4-484D-4ED8-986E-AFE27D4643C7}" type="pres">
      <dgm:prSet presAssocID="{F521B3C0-F467-4B41-ADDE-18218D4C5020}" presName="parSh" presStyleLbl="node1" presStyleIdx="2" presStyleCnt="3"/>
      <dgm:spPr/>
      <dgm:t>
        <a:bodyPr/>
        <a:lstStyle/>
        <a:p>
          <a:endParaRPr lang="es-CO"/>
        </a:p>
      </dgm:t>
    </dgm:pt>
    <dgm:pt modelId="{0CAB5DBB-D30C-4A5C-858C-9BB780988079}" type="pres">
      <dgm:prSet presAssocID="{F521B3C0-F467-4B41-ADDE-18218D4C5020}" presName="desTx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55E6D775-A80B-47BD-AE6B-1467B4D3ED89}" srcId="{F521B3C0-F467-4B41-ADDE-18218D4C5020}" destId="{B617465B-97C6-45CF-913D-25705846C86E}" srcOrd="3" destOrd="0" parTransId="{18218615-0952-4872-99AE-5DAD2A981847}" sibTransId="{40BEF351-1C9A-4055-BCAE-40B9ECE21E60}"/>
    <dgm:cxn modelId="{F5239C43-EEF9-48AD-92B4-A8547D4F8C8A}" type="presOf" srcId="{F521B3C0-F467-4B41-ADDE-18218D4C5020}" destId="{B60F7EF6-7E2B-4081-A9A7-FB514460581E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D5B6329B-9728-410F-9A6B-1D46BA721D05}" type="presOf" srcId="{AE79892C-3D8F-4681-8FB7-657E5C1C9CD3}" destId="{0CAB5DBB-D30C-4A5C-858C-9BB780988079}" srcOrd="0" destOrd="2" presId="urn:microsoft.com/office/officeart/2005/8/layout/process3"/>
    <dgm:cxn modelId="{DD015EBD-3D9C-49B0-B753-A7CE54B4DBD8}" srcId="{AE1A0F14-4BB3-43D2-A8F8-D991D0432443}" destId="{8B3E9016-517D-4110-8566-63CD0BA51459}" srcOrd="0" destOrd="0" parTransId="{BDA8F598-43DA-4A7B-AFFD-F1B5CE536BCA}" sibTransId="{E7A10C62-070E-4EE3-9D88-BF74411EEB67}"/>
    <dgm:cxn modelId="{0E527756-3587-4052-99DE-CAFD96302D18}" type="presOf" srcId="{8B3E9016-517D-4110-8566-63CD0BA51459}" destId="{BFCF8C35-3688-41B1-83AB-C30DE28C9B5F}" srcOrd="0" destOrd="0" presId="urn:microsoft.com/office/officeart/2005/8/layout/process3"/>
    <dgm:cxn modelId="{F7B86CE6-47EF-4B7B-BE06-9EFB57108C51}" type="presOf" srcId="{ACF9E0FD-EBFA-40CE-9B56-30FB74BA6CFE}" destId="{B50BF4F6-9A24-4FE7-8117-F99E64AD0922}" srcOrd="1" destOrd="0" presId="urn:microsoft.com/office/officeart/2005/8/layout/process3"/>
    <dgm:cxn modelId="{C779D87D-3D6B-4E33-A052-1812C9552585}" type="presOf" srcId="{563ED568-3905-4152-94A7-F24E62332A7E}" destId="{2D6A3E78-4C09-4038-9CB1-C474EA29B483}" srcOrd="1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62FC18DF-C77C-4969-846C-2E24E78411DC}" type="presOf" srcId="{14E42E56-1538-4DD6-A4A2-B9A4247FEBE7}" destId="{0CAB5DBB-D30C-4A5C-858C-9BB780988079}" srcOrd="0" destOrd="1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E7AEF8E2-88DA-4D90-B729-139E5C5C75A0}" type="presOf" srcId="{AEE07F6E-D40A-403E-936B-9CA1950FC7B4}" destId="{0CAB5DBB-D30C-4A5C-858C-9BB780988079}" srcOrd="0" destOrd="0" presId="urn:microsoft.com/office/officeart/2005/8/layout/process3"/>
    <dgm:cxn modelId="{575E8114-BDB7-478E-9887-9501A949C044}" type="presOf" srcId="{F521B3C0-F467-4B41-ADDE-18218D4C5020}" destId="{4BA115B4-484D-4ED8-986E-AFE27D4643C7}" srcOrd="1" destOrd="0" presId="urn:microsoft.com/office/officeart/2005/8/layout/process3"/>
    <dgm:cxn modelId="{66A99539-98AA-4096-9E2A-C64FE0827C95}" srcId="{F521B3C0-F467-4B41-ADDE-18218D4C5020}" destId="{14E42E56-1538-4DD6-A4A2-B9A4247FEBE7}" srcOrd="1" destOrd="0" parTransId="{C1B94FA3-53C8-4163-ABC7-8F243A900A24}" sibTransId="{BC400ADC-9FF4-43AE-B335-3658804D44D0}"/>
    <dgm:cxn modelId="{34431C11-1E27-4F6F-A24E-7BF788E74487}" srcId="{4735F9FC-99D9-4170-AB49-BF68E9128479}" destId="{AE1A0F14-4BB3-43D2-A8F8-D991D0432443}" srcOrd="1" destOrd="0" parTransId="{EC1132FE-9DA4-4CDE-8D3D-54DA6C7B6E32}" sibTransId="{ACF9E0FD-EBFA-40CE-9B56-30FB74BA6CFE}"/>
    <dgm:cxn modelId="{5F7B2F59-CBEA-4233-A16A-EA66E74B422E}" type="presOf" srcId="{B617465B-97C6-45CF-913D-25705846C86E}" destId="{0CAB5DBB-D30C-4A5C-858C-9BB780988079}" srcOrd="0" destOrd="3" presId="urn:microsoft.com/office/officeart/2005/8/layout/process3"/>
    <dgm:cxn modelId="{D60A4832-5512-411A-87F1-B20463A75E15}" type="presOf" srcId="{4735F9FC-99D9-4170-AB49-BF68E9128479}" destId="{71330616-7E8A-4D92-AB6F-1FB7488A3B15}" srcOrd="0" destOrd="0" presId="urn:microsoft.com/office/officeart/2005/8/layout/process3"/>
    <dgm:cxn modelId="{C140EA25-813D-45C5-BD3E-89682C292DF0}" type="presOf" srcId="{AE1A0F14-4BB3-43D2-A8F8-D991D0432443}" destId="{7CB9DB70-3262-471F-9A2D-7914A67DF9AA}" srcOrd="0" destOrd="0" presId="urn:microsoft.com/office/officeart/2005/8/layout/process3"/>
    <dgm:cxn modelId="{4F65F25F-861A-4FB1-81EA-48AA965BFBC5}" type="presOf" srcId="{BC7FAE0F-43F4-49B4-8352-202EA69B31F1}" destId="{3605D73C-7E3E-4818-B6BE-775942DAFC6D}" srcOrd="0" destOrd="0" presId="urn:microsoft.com/office/officeart/2005/8/layout/process3"/>
    <dgm:cxn modelId="{BB28A5ED-00E8-48D4-A8DF-81DF23061518}" type="presOf" srcId="{F2DB028E-ED48-4F86-9D43-038F5A4A6891}" destId="{A6EE5A44-391F-413F-9C9E-930C6BBBC9AB}" srcOrd="1" destOrd="0" presId="urn:microsoft.com/office/officeart/2005/8/layout/process3"/>
    <dgm:cxn modelId="{989B8CA3-BB70-43A5-AE23-5C43BCEB8783}" srcId="{4735F9FC-99D9-4170-AB49-BF68E9128479}" destId="{F521B3C0-F467-4B41-ADDE-18218D4C5020}" srcOrd="2" destOrd="0" parTransId="{57F5A464-A43E-4EEE-B101-136E506A5135}" sibTransId="{BC3786C0-2367-43A7-88C4-5EC60E7F4D05}"/>
    <dgm:cxn modelId="{1870013F-6451-49DC-8933-B183E8C25A5C}" type="presOf" srcId="{AE1A0F14-4BB3-43D2-A8F8-D991D0432443}" destId="{D8388F0F-6152-4DB6-A3AD-9A3855CC8F16}" srcOrd="1" destOrd="0" presId="urn:microsoft.com/office/officeart/2005/8/layout/process3"/>
    <dgm:cxn modelId="{BB107DC1-477D-4CC8-BA0B-1E0AD10471C6}" type="presOf" srcId="{ACF9E0FD-EBFA-40CE-9B56-30FB74BA6CFE}" destId="{C0DA129E-6DB7-45E9-9D15-7B99C52A8156}" srcOrd="0" destOrd="0" presId="urn:microsoft.com/office/officeart/2005/8/layout/process3"/>
    <dgm:cxn modelId="{A18EF003-8B2C-4E17-B4E4-1B083BD6CA7F}" srcId="{F521B3C0-F467-4B41-ADDE-18218D4C5020}" destId="{AE79892C-3D8F-4681-8FB7-657E5C1C9CD3}" srcOrd="2" destOrd="0" parTransId="{1310DA98-E3DA-4304-B321-DA9135504FA9}" sibTransId="{EA017244-2B42-4D79-81BE-DB577057FC7D}"/>
    <dgm:cxn modelId="{111F9876-2B16-4EFC-AC89-87A28BD98093}" type="presOf" srcId="{F2DB028E-ED48-4F86-9D43-038F5A4A6891}" destId="{FAC9D217-058C-40C9-B679-A7212B266034}" srcOrd="0" destOrd="0" presId="urn:microsoft.com/office/officeart/2005/8/layout/process3"/>
    <dgm:cxn modelId="{63094A3D-91F6-4A86-9B7C-3E971A35E78D}" type="presOf" srcId="{563ED568-3905-4152-94A7-F24E62332A7E}" destId="{AE44CE3B-B5A6-433D-BDC1-30435E6648AC}" srcOrd="0" destOrd="0" presId="urn:microsoft.com/office/officeart/2005/8/layout/process3"/>
    <dgm:cxn modelId="{A0C577D0-1530-4B0D-A16B-F00053F46A29}" type="presParOf" srcId="{71330616-7E8A-4D92-AB6F-1FB7488A3B15}" destId="{863EC9FF-13AE-4727-B922-981EE1B3005C}" srcOrd="0" destOrd="0" presId="urn:microsoft.com/office/officeart/2005/8/layout/process3"/>
    <dgm:cxn modelId="{A9A7A999-A330-442A-931A-3EC965673529}" type="presParOf" srcId="{863EC9FF-13AE-4727-B922-981EE1B3005C}" destId="{FAC9D217-058C-40C9-B679-A7212B266034}" srcOrd="0" destOrd="0" presId="urn:microsoft.com/office/officeart/2005/8/layout/process3"/>
    <dgm:cxn modelId="{0ACC1017-A13B-4821-9AEF-A5751136EC3D}" type="presParOf" srcId="{863EC9FF-13AE-4727-B922-981EE1B3005C}" destId="{A6EE5A44-391F-413F-9C9E-930C6BBBC9AB}" srcOrd="1" destOrd="0" presId="urn:microsoft.com/office/officeart/2005/8/layout/process3"/>
    <dgm:cxn modelId="{B82C65C7-6A42-42C3-8A4F-05A0E49EAEB6}" type="presParOf" srcId="{863EC9FF-13AE-4727-B922-981EE1B3005C}" destId="{3605D73C-7E3E-4818-B6BE-775942DAFC6D}" srcOrd="2" destOrd="0" presId="urn:microsoft.com/office/officeart/2005/8/layout/process3"/>
    <dgm:cxn modelId="{6BFEA6E7-7D9D-449A-B133-57B6B69FADC5}" type="presParOf" srcId="{71330616-7E8A-4D92-AB6F-1FB7488A3B15}" destId="{AE44CE3B-B5A6-433D-BDC1-30435E6648AC}" srcOrd="1" destOrd="0" presId="urn:microsoft.com/office/officeart/2005/8/layout/process3"/>
    <dgm:cxn modelId="{68A00455-ABDE-43A0-9B93-0411DEED176D}" type="presParOf" srcId="{AE44CE3B-B5A6-433D-BDC1-30435E6648AC}" destId="{2D6A3E78-4C09-4038-9CB1-C474EA29B483}" srcOrd="0" destOrd="0" presId="urn:microsoft.com/office/officeart/2005/8/layout/process3"/>
    <dgm:cxn modelId="{4461CC5B-9656-4D6A-BFA7-9EE789DB635F}" type="presParOf" srcId="{71330616-7E8A-4D92-AB6F-1FB7488A3B15}" destId="{99F6A11B-2D36-48B6-8ECF-4BC3BF826E15}" srcOrd="2" destOrd="0" presId="urn:microsoft.com/office/officeart/2005/8/layout/process3"/>
    <dgm:cxn modelId="{308A2BF7-D223-4325-92C9-00280CC7DCE4}" type="presParOf" srcId="{99F6A11B-2D36-48B6-8ECF-4BC3BF826E15}" destId="{7CB9DB70-3262-471F-9A2D-7914A67DF9AA}" srcOrd="0" destOrd="0" presId="urn:microsoft.com/office/officeart/2005/8/layout/process3"/>
    <dgm:cxn modelId="{D33A8BEF-FB89-49A2-8C9C-3CEBB7303D44}" type="presParOf" srcId="{99F6A11B-2D36-48B6-8ECF-4BC3BF826E15}" destId="{D8388F0F-6152-4DB6-A3AD-9A3855CC8F16}" srcOrd="1" destOrd="0" presId="urn:microsoft.com/office/officeart/2005/8/layout/process3"/>
    <dgm:cxn modelId="{D3F3E389-BE90-4109-8CCF-3F37D9AC6774}" type="presParOf" srcId="{99F6A11B-2D36-48B6-8ECF-4BC3BF826E15}" destId="{BFCF8C35-3688-41B1-83AB-C30DE28C9B5F}" srcOrd="2" destOrd="0" presId="urn:microsoft.com/office/officeart/2005/8/layout/process3"/>
    <dgm:cxn modelId="{C60FD2CF-A1EE-41CC-9C2E-BBED289BC947}" type="presParOf" srcId="{71330616-7E8A-4D92-AB6F-1FB7488A3B15}" destId="{C0DA129E-6DB7-45E9-9D15-7B99C52A8156}" srcOrd="3" destOrd="0" presId="urn:microsoft.com/office/officeart/2005/8/layout/process3"/>
    <dgm:cxn modelId="{DDB105BC-00C7-4F27-9F06-AF48D1755A0E}" type="presParOf" srcId="{C0DA129E-6DB7-45E9-9D15-7B99C52A8156}" destId="{B50BF4F6-9A24-4FE7-8117-F99E64AD0922}" srcOrd="0" destOrd="0" presId="urn:microsoft.com/office/officeart/2005/8/layout/process3"/>
    <dgm:cxn modelId="{5BA4C9E9-C16D-47A2-B1C6-F4C24B00FAE9}" type="presParOf" srcId="{71330616-7E8A-4D92-AB6F-1FB7488A3B15}" destId="{A27A9E20-3DDE-459B-B4E0-4C7E56CC218D}" srcOrd="4" destOrd="0" presId="urn:microsoft.com/office/officeart/2005/8/layout/process3"/>
    <dgm:cxn modelId="{9D8A3F18-032F-4799-8F66-A625A9CCAA66}" type="presParOf" srcId="{A27A9E20-3DDE-459B-B4E0-4C7E56CC218D}" destId="{B60F7EF6-7E2B-4081-A9A7-FB514460581E}" srcOrd="0" destOrd="0" presId="urn:microsoft.com/office/officeart/2005/8/layout/process3"/>
    <dgm:cxn modelId="{7FF9DFC2-15B2-44C9-8F46-DFD0A5FE52C7}" type="presParOf" srcId="{A27A9E20-3DDE-459B-B4E0-4C7E56CC218D}" destId="{4BA115B4-484D-4ED8-986E-AFE27D4643C7}" srcOrd="1" destOrd="0" presId="urn:microsoft.com/office/officeart/2005/8/layout/process3"/>
    <dgm:cxn modelId="{156C3995-6E5D-4438-BB57-B9CB0C4C1B65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6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usuario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A3DAFF84-5A4A-4C66-AF85-35AD8756A3D1}" type="presOf" srcId="{D7461CB3-0D19-4BA8-8AC1-D6AFBE0A592A}" destId="{2921033C-02DB-4BD2-89E8-9FE448BB63C9}" srcOrd="1" destOrd="0" presId="urn:microsoft.com/office/officeart/2005/8/layout/process3"/>
    <dgm:cxn modelId="{079E23B7-11E0-42EE-BE7E-D094370C59D3}" type="presOf" srcId="{37825505-43F1-46EE-B5D5-E16AABC45527}" destId="{5A37B31B-92A6-4B8C-8EC6-79C60F510A69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A05724E1-E3D3-4445-817B-B8773087AB56}" type="presOf" srcId="{B1A8326E-1151-4B2E-9B56-47A9FB9F58E4}" destId="{DBB6B28E-CD7F-46A0-BDAC-199473353B78}" srcOrd="0" destOrd="0" presId="urn:microsoft.com/office/officeart/2005/8/layout/process3"/>
    <dgm:cxn modelId="{AF242C38-86AA-422B-BB01-462F18924A05}" type="presOf" srcId="{D7461CB3-0D19-4BA8-8AC1-D6AFBE0A592A}" destId="{8361B7DF-175B-4A8C-AE5F-A22F8005CB02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C68AC3C0-B550-4DD7-BAEF-AA0A543FE3F8}" type="presParOf" srcId="{DBB6B28E-CD7F-46A0-BDAC-199473353B78}" destId="{CAE8AA46-FD53-45B8-8457-87F8FE08349F}" srcOrd="0" destOrd="0" presId="urn:microsoft.com/office/officeart/2005/8/layout/process3"/>
    <dgm:cxn modelId="{8DDAE7C9-E074-4436-AA4A-579CDD0996FE}" type="presParOf" srcId="{CAE8AA46-FD53-45B8-8457-87F8FE08349F}" destId="{8361B7DF-175B-4A8C-AE5F-A22F8005CB02}" srcOrd="0" destOrd="0" presId="urn:microsoft.com/office/officeart/2005/8/layout/process3"/>
    <dgm:cxn modelId="{F7E28934-86EB-4664-8576-7EC14A3DD07F}" type="presParOf" srcId="{CAE8AA46-FD53-45B8-8457-87F8FE08349F}" destId="{2921033C-02DB-4BD2-89E8-9FE448BB63C9}" srcOrd="1" destOrd="0" presId="urn:microsoft.com/office/officeart/2005/8/layout/process3"/>
    <dgm:cxn modelId="{F12C2841-1B10-4501-B9A7-404B23F50979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determinarModalidadMedidor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podra ver que modalidad de medidor es al escogerlo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519313C8-A05C-4C6C-A7EF-D31C5252D59B}" type="presOf" srcId="{4735F9FC-99D9-4170-AB49-BF68E9128479}" destId="{71330616-7E8A-4D92-AB6F-1FB7488A3B15}" srcOrd="0" destOrd="0" presId="urn:microsoft.com/office/officeart/2005/8/layout/process3"/>
    <dgm:cxn modelId="{97B7DB63-D0EB-4EF7-8E0D-35B6C3EE6A38}" type="presOf" srcId="{F2DB028E-ED48-4F86-9D43-038F5A4A6891}" destId="{A6EE5A44-391F-413F-9C9E-930C6BBBC9AB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7A224942-7380-4FFC-B727-A4B0D1487F15}" type="presOf" srcId="{F2DB028E-ED48-4F86-9D43-038F5A4A6891}" destId="{FAC9D217-058C-40C9-B679-A7212B26603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423B5997-F9B5-47D3-AF01-FC51083ECCA2}" type="presOf" srcId="{BC7FAE0F-43F4-49B4-8352-202EA69B31F1}" destId="{3605D73C-7E3E-4818-B6BE-775942DAFC6D}" srcOrd="0" destOrd="0" presId="urn:microsoft.com/office/officeart/2005/8/layout/process3"/>
    <dgm:cxn modelId="{226F211D-D8B8-44F0-A3D8-487019130EA2}" type="presParOf" srcId="{71330616-7E8A-4D92-AB6F-1FB7488A3B15}" destId="{863EC9FF-13AE-4727-B922-981EE1B3005C}" srcOrd="0" destOrd="0" presId="urn:microsoft.com/office/officeart/2005/8/layout/process3"/>
    <dgm:cxn modelId="{261AB82C-577C-4598-9473-43B27B2E8AE0}" type="presParOf" srcId="{863EC9FF-13AE-4727-B922-981EE1B3005C}" destId="{FAC9D217-058C-40C9-B679-A7212B266034}" srcOrd="0" destOrd="0" presId="urn:microsoft.com/office/officeart/2005/8/layout/process3"/>
    <dgm:cxn modelId="{13A0090A-D0A2-4B51-8894-98858CF7F9EF}" type="presParOf" srcId="{863EC9FF-13AE-4727-B922-981EE1B3005C}" destId="{A6EE5A44-391F-413F-9C9E-930C6BBBC9AB}" srcOrd="1" destOrd="0" presId="urn:microsoft.com/office/officeart/2005/8/layout/process3"/>
    <dgm:cxn modelId="{BF90336C-A022-41D5-A413-5EA67A017024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72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l">
            <a:buFont typeface="Symbol" panose="05050102010706020507" pitchFamily="18" charset="2"/>
            <a:buChar char=""/>
          </a:pPr>
          <a:r>
            <a:rPr lang="es-ES"/>
            <a:t>editarModalidadMedidor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l"/>
          <a:r>
            <a:rPr lang="es-ES"/>
            <a:t>permite editar la modalidad del medidor, definiendolo si es o no prepago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0D99C598-F911-48D6-9D47-0C5DD836F7F7}">
      <dgm:prSet/>
      <dgm:spPr/>
      <dgm:t>
        <a:bodyPr/>
        <a:lstStyle/>
        <a:p>
          <a:pPr algn="ctr"/>
          <a:r>
            <a:rPr lang="es-CO"/>
            <a:t>resetearSaldoMedidor</a:t>
          </a:r>
        </a:p>
      </dgm:t>
    </dgm:pt>
    <dgm:pt modelId="{E8E72A1C-2B2D-4539-BF57-F8ED4F671B1C}" type="parTrans" cxnId="{56F3ED7C-F04C-416E-AB39-8A906975B593}">
      <dgm:prSet/>
      <dgm:spPr/>
    </dgm:pt>
    <dgm:pt modelId="{48867E7A-C1AC-48D8-9952-BF2A468E44CD}" type="sibTrans" cxnId="{56F3ED7C-F04C-416E-AB39-8A906975B593}">
      <dgm:prSet/>
      <dgm:spPr/>
    </dgm:pt>
    <dgm:pt modelId="{4818E956-E3D2-4850-B16B-7A070F8FD60A}">
      <dgm:prSet/>
      <dgm:spPr/>
      <dgm:t>
        <a:bodyPr/>
        <a:lstStyle/>
        <a:p>
          <a:pPr algn="ctr"/>
          <a:r>
            <a:rPr lang="es-CO"/>
            <a:t>el administrador podrá resetear el saldo del medidor en casod e que se requiera</a:t>
          </a:r>
        </a:p>
      </dgm:t>
    </dgm:pt>
    <dgm:pt modelId="{81811151-CB82-4927-B281-F139C6B2310A}" type="parTrans" cxnId="{1907CF95-8EAA-4DDB-96C7-FE1F4066116C}">
      <dgm:prSet/>
      <dgm:spPr/>
    </dgm:pt>
    <dgm:pt modelId="{92165213-29C5-4EAC-9CD7-EC9534961F76}" type="sibTrans" cxnId="{1907CF95-8EAA-4DDB-96C7-FE1F4066116C}">
      <dgm:prSet/>
      <dgm:spPr/>
    </dgm:pt>
    <dgm:pt modelId="{EE99270D-A60C-41EC-A875-649B55C4FD5B}">
      <dgm:prSet/>
      <dgm:spPr/>
      <dgm:t>
        <a:bodyPr/>
        <a:lstStyle/>
        <a:p>
          <a:pPr algn="ctr"/>
          <a:endParaRPr lang="es-CO"/>
        </a:p>
      </dgm:t>
    </dgm:pt>
    <dgm:pt modelId="{DC6FCE47-B51C-4080-85B6-FAF1CBE52A74}" type="parTrans" cxnId="{7ACA03BD-94C5-493D-BB8D-94EB50E50EB9}">
      <dgm:prSet/>
      <dgm:spPr/>
    </dgm:pt>
    <dgm:pt modelId="{74FE41B3-BBA0-4B68-A0E8-AB05E2AA5615}" type="sibTrans" cxnId="{7ACA03BD-94C5-493D-BB8D-94EB50E50EB9}">
      <dgm:prSet/>
      <dgm:spPr/>
    </dgm:pt>
    <dgm:pt modelId="{3619C3B4-C0FE-44F7-9DB8-678BD5CBDF0F}">
      <dgm:prSet phldrT="[Texto]"/>
      <dgm:spPr/>
      <dgm:t>
        <a:bodyPr/>
        <a:lstStyle/>
        <a:p>
          <a:pPr algn="l"/>
          <a:endParaRPr lang="es-CO" b="0"/>
        </a:p>
      </dgm:t>
    </dgm:pt>
    <dgm:pt modelId="{124CD9C5-FFDC-474E-9542-F6DEA5A3EA88}" type="sibTrans" cxnId="{300BBA7C-2C3E-45E4-9D4F-74ECC42992F6}">
      <dgm:prSet/>
      <dgm:spPr/>
      <dgm:t>
        <a:bodyPr/>
        <a:lstStyle/>
        <a:p>
          <a:endParaRPr lang="es-CO"/>
        </a:p>
      </dgm:t>
    </dgm:pt>
    <dgm:pt modelId="{A2BE0862-659F-4C51-B651-0DD089DB546E}" type="parTrans" cxnId="{300BBA7C-2C3E-45E4-9D4F-74ECC42992F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2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B1BC2E1-B40A-4103-8CF9-167BBD62556B}" type="pres">
      <dgm:prSet presAssocID="{563ED568-3905-4152-94A7-F24E62332A7E}" presName="sibTrans" presStyleLbl="sibTrans2D1" presStyleIdx="0" presStyleCnt="1"/>
      <dgm:spPr/>
      <dgm:t>
        <a:bodyPr/>
        <a:lstStyle/>
        <a:p>
          <a:endParaRPr lang="es-CO"/>
        </a:p>
      </dgm:t>
    </dgm:pt>
    <dgm:pt modelId="{EC7985C0-B8A1-48A2-B65D-B27BDA8E6136}" type="pres">
      <dgm:prSet presAssocID="{563ED568-3905-4152-94A7-F24E62332A7E}" presName="connTx" presStyleLbl="sibTrans2D1" presStyleIdx="0" presStyleCnt="1"/>
      <dgm:spPr/>
      <dgm:t>
        <a:bodyPr/>
        <a:lstStyle/>
        <a:p>
          <a:endParaRPr lang="es-CO"/>
        </a:p>
      </dgm:t>
    </dgm:pt>
    <dgm:pt modelId="{EA2CA0DA-EFA1-4903-9146-81554E84280F}" type="pres">
      <dgm:prSet presAssocID="{3619C3B4-C0FE-44F7-9DB8-678BD5CBDF0F}" presName="composite" presStyleCnt="0"/>
      <dgm:spPr/>
    </dgm:pt>
    <dgm:pt modelId="{447C915D-6470-451C-94B4-CFD4E77713DA}" type="pres">
      <dgm:prSet presAssocID="{3619C3B4-C0FE-44F7-9DB8-678BD5CBDF0F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7882EF87-75E7-4CB4-B58D-9448DC1D7B96}" type="pres">
      <dgm:prSet presAssocID="{3619C3B4-C0FE-44F7-9DB8-678BD5CBDF0F}" presName="parSh" presStyleLbl="node1" presStyleIdx="1" presStyleCnt="2"/>
      <dgm:spPr/>
      <dgm:t>
        <a:bodyPr/>
        <a:lstStyle/>
        <a:p>
          <a:endParaRPr lang="es-CO"/>
        </a:p>
      </dgm:t>
    </dgm:pt>
    <dgm:pt modelId="{CE247746-01C8-467D-9902-C63D35E35527}" type="pres">
      <dgm:prSet presAssocID="{3619C3B4-C0FE-44F7-9DB8-678BD5CBDF0F}" presName="desTx" presStyleLbl="fgAcc1" presStyleIdx="1" presStyleCnt="2" custScaleX="157612" custScaleY="64562" custLinFactNeighborX="3828" custLinFactNeighborY="-3130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27B7466F-8D51-4BE7-891B-AE6DD6928788}" type="presOf" srcId="{4735F9FC-99D9-4170-AB49-BF68E9128479}" destId="{71330616-7E8A-4D92-AB6F-1FB7488A3B15}" srcOrd="0" destOrd="0" presId="urn:microsoft.com/office/officeart/2005/8/layout/process3"/>
    <dgm:cxn modelId="{1034BD5A-BFD2-468C-85F7-F7646E6EDD01}" type="presOf" srcId="{EE99270D-A60C-41EC-A875-649B55C4FD5B}" destId="{CE247746-01C8-467D-9902-C63D35E35527}" srcOrd="0" destOrd="1" presId="urn:microsoft.com/office/officeart/2005/8/layout/process3"/>
    <dgm:cxn modelId="{BA441F27-86B3-4FEE-8AA7-1A18262E0910}" type="presOf" srcId="{3619C3B4-C0FE-44F7-9DB8-678BD5CBDF0F}" destId="{7882EF87-75E7-4CB4-B58D-9448DC1D7B96}" srcOrd="1" destOrd="0" presId="urn:microsoft.com/office/officeart/2005/8/layout/process3"/>
    <dgm:cxn modelId="{375C8DC1-0E49-4AC3-800F-3AF981E39B1F}" type="presOf" srcId="{BC7FAE0F-43F4-49B4-8352-202EA69B31F1}" destId="{3605D73C-7E3E-4818-B6BE-775942DAFC6D}" srcOrd="0" destOrd="0" presId="urn:microsoft.com/office/officeart/2005/8/layout/process3"/>
    <dgm:cxn modelId="{18103EB3-4391-41C9-9009-9FCE62B36F93}" type="presOf" srcId="{563ED568-3905-4152-94A7-F24E62332A7E}" destId="{EC7985C0-B8A1-48A2-B65D-B27BDA8E6136}" srcOrd="1" destOrd="0" presId="urn:microsoft.com/office/officeart/2005/8/layout/process3"/>
    <dgm:cxn modelId="{300BBA7C-2C3E-45E4-9D4F-74ECC42992F6}" srcId="{4735F9FC-99D9-4170-AB49-BF68E9128479}" destId="{3619C3B4-C0FE-44F7-9DB8-678BD5CBDF0F}" srcOrd="1" destOrd="0" parTransId="{A2BE0862-659F-4C51-B651-0DD089DB546E}" sibTransId="{124CD9C5-FFDC-474E-9542-F6DEA5A3EA88}"/>
    <dgm:cxn modelId="{7ACA03BD-94C5-493D-BB8D-94EB50E50EB9}" srcId="{3619C3B4-C0FE-44F7-9DB8-678BD5CBDF0F}" destId="{EE99270D-A60C-41EC-A875-649B55C4FD5B}" srcOrd="1" destOrd="0" parTransId="{DC6FCE47-B51C-4080-85B6-FAF1CBE52A74}" sibTransId="{74FE41B3-BBA0-4B68-A0E8-AB05E2AA5615}"/>
    <dgm:cxn modelId="{747F5153-8836-47AB-B1BC-584D966EBC27}" type="presOf" srcId="{F2DB028E-ED48-4F86-9D43-038F5A4A6891}" destId="{FAC9D217-058C-40C9-B679-A7212B266034}" srcOrd="0" destOrd="0" presId="urn:microsoft.com/office/officeart/2005/8/layout/process3"/>
    <dgm:cxn modelId="{56F3ED7C-F04C-416E-AB39-8A906975B593}" srcId="{3619C3B4-C0FE-44F7-9DB8-678BD5CBDF0F}" destId="{0D99C598-F911-48D6-9D47-0C5DD836F7F7}" srcOrd="0" destOrd="0" parTransId="{E8E72A1C-2B2D-4539-BF57-F8ED4F671B1C}" sibTransId="{48867E7A-C1AC-48D8-9952-BF2A468E44CD}"/>
    <dgm:cxn modelId="{753DF0CF-5F52-4975-AEED-0F7C0FAC637D}" type="presOf" srcId="{F2DB028E-ED48-4F86-9D43-038F5A4A6891}" destId="{A6EE5A44-391F-413F-9C9E-930C6BBBC9AB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EC198060-D483-4E4E-BCF1-DE548E0EFDC7}" type="presOf" srcId="{3619C3B4-C0FE-44F7-9DB8-678BD5CBDF0F}" destId="{447C915D-6470-451C-94B4-CFD4E77713DA}" srcOrd="0" destOrd="0" presId="urn:microsoft.com/office/officeart/2005/8/layout/process3"/>
    <dgm:cxn modelId="{911149ED-2AB1-45B4-B7D5-6C577703D1DC}" type="presOf" srcId="{0D99C598-F911-48D6-9D47-0C5DD836F7F7}" destId="{CE247746-01C8-467D-9902-C63D35E35527}" srcOrd="0" destOrd="0" presId="urn:microsoft.com/office/officeart/2005/8/layout/process3"/>
    <dgm:cxn modelId="{436D22F6-E5BD-43E3-A3D8-027BB0548206}" type="presOf" srcId="{563ED568-3905-4152-94A7-F24E62332A7E}" destId="{8B1BC2E1-B40A-4103-8CF9-167BBD62556B}" srcOrd="0" destOrd="0" presId="urn:microsoft.com/office/officeart/2005/8/layout/process3"/>
    <dgm:cxn modelId="{DD378989-5CEB-497C-BEBE-8BB715F33A01}" type="presOf" srcId="{4818E956-E3D2-4850-B16B-7A070F8FD60A}" destId="{CE247746-01C8-467D-9902-C63D35E35527}" srcOrd="0" destOrd="2" presId="urn:microsoft.com/office/officeart/2005/8/layout/process3"/>
    <dgm:cxn modelId="{1907CF95-8EAA-4DDB-96C7-FE1F4066116C}" srcId="{3619C3B4-C0FE-44F7-9DB8-678BD5CBDF0F}" destId="{4818E956-E3D2-4850-B16B-7A070F8FD60A}" srcOrd="2" destOrd="0" parTransId="{81811151-CB82-4927-B281-F139C6B2310A}" sibTransId="{92165213-29C5-4EAC-9CD7-EC9534961F76}"/>
    <dgm:cxn modelId="{50E5AC9A-98C6-4925-8E86-D71B2AF01801}" type="presParOf" srcId="{71330616-7E8A-4D92-AB6F-1FB7488A3B15}" destId="{863EC9FF-13AE-4727-B922-981EE1B3005C}" srcOrd="0" destOrd="0" presId="urn:microsoft.com/office/officeart/2005/8/layout/process3"/>
    <dgm:cxn modelId="{C386DB9B-894F-4091-BDE6-F5EC6A17BBE1}" type="presParOf" srcId="{863EC9FF-13AE-4727-B922-981EE1B3005C}" destId="{FAC9D217-058C-40C9-B679-A7212B266034}" srcOrd="0" destOrd="0" presId="urn:microsoft.com/office/officeart/2005/8/layout/process3"/>
    <dgm:cxn modelId="{F520CC0F-4E4F-49D8-9B75-C430C87BA330}" type="presParOf" srcId="{863EC9FF-13AE-4727-B922-981EE1B3005C}" destId="{A6EE5A44-391F-413F-9C9E-930C6BBBC9AB}" srcOrd="1" destOrd="0" presId="urn:microsoft.com/office/officeart/2005/8/layout/process3"/>
    <dgm:cxn modelId="{B68657DD-A18B-45CC-9462-971EDBE8D9B7}" type="presParOf" srcId="{863EC9FF-13AE-4727-B922-981EE1B3005C}" destId="{3605D73C-7E3E-4818-B6BE-775942DAFC6D}" srcOrd="2" destOrd="0" presId="urn:microsoft.com/office/officeart/2005/8/layout/process3"/>
    <dgm:cxn modelId="{90079426-EB1A-419F-AD7A-373186FB180B}" type="presParOf" srcId="{71330616-7E8A-4D92-AB6F-1FB7488A3B15}" destId="{8B1BC2E1-B40A-4103-8CF9-167BBD62556B}" srcOrd="1" destOrd="0" presId="urn:microsoft.com/office/officeart/2005/8/layout/process3"/>
    <dgm:cxn modelId="{0B572ADF-12CE-4ACD-9C12-7ECAE615D195}" type="presParOf" srcId="{8B1BC2E1-B40A-4103-8CF9-167BBD62556B}" destId="{EC7985C0-B8A1-48A2-B65D-B27BDA8E6136}" srcOrd="0" destOrd="0" presId="urn:microsoft.com/office/officeart/2005/8/layout/process3"/>
    <dgm:cxn modelId="{2CF2DF41-9BCE-4228-817E-0F8AFF6D2CC5}" type="presParOf" srcId="{71330616-7E8A-4D92-AB6F-1FB7488A3B15}" destId="{EA2CA0DA-EFA1-4903-9146-81554E84280F}" srcOrd="2" destOrd="0" presId="urn:microsoft.com/office/officeart/2005/8/layout/process3"/>
    <dgm:cxn modelId="{8CCDF0B7-21CB-4096-A77F-1E7194F5ED92}" type="presParOf" srcId="{EA2CA0DA-EFA1-4903-9146-81554E84280F}" destId="{447C915D-6470-451C-94B4-CFD4E77713DA}" srcOrd="0" destOrd="0" presId="urn:microsoft.com/office/officeart/2005/8/layout/process3"/>
    <dgm:cxn modelId="{50CE704C-E65D-4DDB-B141-4BB4C3DF1884}" type="presParOf" srcId="{EA2CA0DA-EFA1-4903-9146-81554E84280F}" destId="{7882EF87-75E7-4CB4-B58D-9448DC1D7B96}" srcOrd="1" destOrd="0" presId="urn:microsoft.com/office/officeart/2005/8/layout/process3"/>
    <dgm:cxn modelId="{137EAF1C-0E48-4B79-846D-24BB40F90768}" type="presParOf" srcId="{EA2CA0DA-EFA1-4903-9146-81554E84280F}" destId="{CE247746-01C8-467D-9902-C63D35E3552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77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crearUsuario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administrador/superadministrador podrá crear usuarios para el sistema segun se requiera, asignandoles un rol.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4177ED48-E573-44A4-9FF8-BF9411EE65BC}" type="presOf" srcId="{4735F9FC-99D9-4170-AB49-BF68E9128479}" destId="{71330616-7E8A-4D92-AB6F-1FB7488A3B15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4AF9B907-44D4-4594-9AA0-F0CB56A714DA}" type="presOf" srcId="{F2DB028E-ED48-4F86-9D43-038F5A4A6891}" destId="{FAC9D217-058C-40C9-B679-A7212B266034}" srcOrd="0" destOrd="0" presId="urn:microsoft.com/office/officeart/2005/8/layout/process3"/>
    <dgm:cxn modelId="{EFEF9D2C-B641-4AFC-92A1-DE54EBD6FB41}" type="presOf" srcId="{BC7FAE0F-43F4-49B4-8352-202EA69B31F1}" destId="{3605D73C-7E3E-4818-B6BE-775942DAFC6D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5441C8B-4660-4518-BF50-F1E1E4126A51}" type="presOf" srcId="{F2DB028E-ED48-4F86-9D43-038F5A4A6891}" destId="{A6EE5A44-391F-413F-9C9E-930C6BBBC9AB}" srcOrd="1" destOrd="0" presId="urn:microsoft.com/office/officeart/2005/8/layout/process3"/>
    <dgm:cxn modelId="{A426C438-BDFB-4848-9466-C8960F7228CF}" type="presParOf" srcId="{71330616-7E8A-4D92-AB6F-1FB7488A3B15}" destId="{863EC9FF-13AE-4727-B922-981EE1B3005C}" srcOrd="0" destOrd="0" presId="urn:microsoft.com/office/officeart/2005/8/layout/process3"/>
    <dgm:cxn modelId="{421D5A14-035F-4836-967A-78F8E357E854}" type="presParOf" srcId="{863EC9FF-13AE-4727-B922-981EE1B3005C}" destId="{FAC9D217-058C-40C9-B679-A7212B266034}" srcOrd="0" destOrd="0" presId="urn:microsoft.com/office/officeart/2005/8/layout/process3"/>
    <dgm:cxn modelId="{3A5F1512-261C-4685-A0F1-63E6AD0ABC8A}" type="presParOf" srcId="{863EC9FF-13AE-4727-B922-981EE1B3005C}" destId="{A6EE5A44-391F-413F-9C9E-930C6BBBC9AB}" srcOrd="1" destOrd="0" presId="urn:microsoft.com/office/officeart/2005/8/layout/process3"/>
    <dgm:cxn modelId="{717D3CF8-05B2-4631-A622-7F9B2D9C5693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l">
            <a:buFont typeface="Symbol" panose="05050102010706020507" pitchFamily="18" charset="2"/>
            <a:buChar char=""/>
          </a:pPr>
          <a:r>
            <a:rPr lang="es-ES"/>
            <a:t>consultarUsuario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l"/>
          <a:r>
            <a:rPr lang="es-ES"/>
            <a:t>permite visualizar los usuarios propios del sistema externo y sus atributos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1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7D445691-5286-4F15-AFDF-625160629922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77CFCF93-65B5-4500-B204-F4CC99A66FC3}" type="presOf" srcId="{F2DB028E-ED48-4F86-9D43-038F5A4A6891}" destId="{FAC9D217-058C-40C9-B679-A7212B266034}" srcOrd="0" destOrd="0" presId="urn:microsoft.com/office/officeart/2005/8/layout/process3"/>
    <dgm:cxn modelId="{6EFDAE7E-1F63-49D2-B9EF-4B8E2DD7C45A}" type="presOf" srcId="{4735F9FC-99D9-4170-AB49-BF68E9128479}" destId="{71330616-7E8A-4D92-AB6F-1FB7488A3B15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EF358232-5277-4758-B580-5DFAB08E8631}" type="presOf" srcId="{F2DB028E-ED48-4F86-9D43-038F5A4A6891}" destId="{A6EE5A44-391F-413F-9C9E-930C6BBBC9AB}" srcOrd="1" destOrd="0" presId="urn:microsoft.com/office/officeart/2005/8/layout/process3"/>
    <dgm:cxn modelId="{95A5A379-F063-4AFD-B883-6E08C97E63A3}" type="presParOf" srcId="{71330616-7E8A-4D92-AB6F-1FB7488A3B15}" destId="{863EC9FF-13AE-4727-B922-981EE1B3005C}" srcOrd="0" destOrd="0" presId="urn:microsoft.com/office/officeart/2005/8/layout/process3"/>
    <dgm:cxn modelId="{ECB4507E-5E06-4A72-9F67-5ED674BE34D6}" type="presParOf" srcId="{863EC9FF-13AE-4727-B922-981EE1B3005C}" destId="{FAC9D217-058C-40C9-B679-A7212B266034}" srcOrd="0" destOrd="0" presId="urn:microsoft.com/office/officeart/2005/8/layout/process3"/>
    <dgm:cxn modelId="{D4408BEC-2B6F-4303-B76C-803B7B597AE4}" type="presParOf" srcId="{863EC9FF-13AE-4727-B922-981EE1B3005C}" destId="{A6EE5A44-391F-413F-9C9E-930C6BBBC9AB}" srcOrd="1" destOrd="0" presId="urn:microsoft.com/office/officeart/2005/8/layout/process3"/>
    <dgm:cxn modelId="{C2C09DCF-C6C7-4196-AAB4-BD7213418BB4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l">
            <a:buFont typeface="Symbol" panose="05050102010706020507" pitchFamily="18" charset="2"/>
            <a:buChar char=""/>
          </a:pPr>
          <a:r>
            <a:rPr lang="es-ES"/>
            <a:t>editarUsuario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l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l"/>
          <a:r>
            <a:rPr lang="es-ES"/>
            <a:t>permite editar el usuario eliminandolo o dejandolo inactivo.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l"/>
          <a:endParaRPr lang="es-CO"/>
        </a:p>
      </dgm:t>
    </dgm:pt>
    <dgm:pt modelId="{4F6EE4AC-7625-41C9-AE5C-502D563CC77D}">
      <dgm:prSet phldrT="[Texto]"/>
      <dgm:spPr/>
      <dgm:t>
        <a:bodyPr/>
        <a:lstStyle/>
        <a:p>
          <a:pPr algn="l"/>
          <a:r>
            <a:rPr lang="es-CO" b="0"/>
            <a:t>bloquearUsuario</a:t>
          </a:r>
        </a:p>
      </dgm:t>
    </dgm:pt>
    <dgm:pt modelId="{0A0BCF55-110C-4238-9A5E-681BCBD073E8}" type="parTrans" cxnId="{0F3B3ED1-F317-4B62-AB02-22E20AC207D3}">
      <dgm:prSet/>
      <dgm:spPr/>
      <dgm:t>
        <a:bodyPr/>
        <a:lstStyle/>
        <a:p>
          <a:endParaRPr lang="es-CO"/>
        </a:p>
      </dgm:t>
    </dgm:pt>
    <dgm:pt modelId="{67652357-22C3-4AF9-820A-4FEE24A67338}" type="sibTrans" cxnId="{0F3B3ED1-F317-4B62-AB02-22E20AC207D3}">
      <dgm:prSet/>
      <dgm:spPr/>
      <dgm:t>
        <a:bodyPr/>
        <a:lstStyle/>
        <a:p>
          <a:endParaRPr lang="es-CO"/>
        </a:p>
      </dgm:t>
    </dgm:pt>
    <dgm:pt modelId="{10FB783C-1E93-416C-87C3-985D57DC5840}">
      <dgm:prSet phldrT="[Texto]"/>
      <dgm:spPr/>
      <dgm:t>
        <a:bodyPr/>
        <a:lstStyle/>
        <a:p>
          <a:pPr algn="l"/>
          <a:r>
            <a:rPr lang="es-CO" b="0"/>
            <a:t>se podrá eliminar el usuario</a:t>
          </a:r>
        </a:p>
      </dgm:t>
    </dgm:pt>
    <dgm:pt modelId="{1D1C08EB-D67C-4814-8516-2856CADAF48A}" type="parTrans" cxnId="{3B8F7641-3371-49BE-9C82-B6C1C57A223A}">
      <dgm:prSet/>
      <dgm:spPr/>
      <dgm:t>
        <a:bodyPr/>
        <a:lstStyle/>
        <a:p>
          <a:endParaRPr lang="es-CO"/>
        </a:p>
      </dgm:t>
    </dgm:pt>
    <dgm:pt modelId="{60DB2512-B52B-4C7D-AB7D-7E5953D58F29}" type="sibTrans" cxnId="{3B8F7641-3371-49BE-9C82-B6C1C57A223A}">
      <dgm:prSet/>
      <dgm:spPr/>
      <dgm:t>
        <a:bodyPr/>
        <a:lstStyle/>
        <a:p>
          <a:endParaRPr lang="es-CO"/>
        </a:p>
      </dgm:t>
    </dgm:pt>
    <dgm:pt modelId="{D20267DF-E9CA-477F-83BB-D7322651B86D}">
      <dgm:prSet phldrT="[Texto]"/>
      <dgm:spPr/>
      <dgm:t>
        <a:bodyPr/>
        <a:lstStyle/>
        <a:p>
          <a:pPr algn="l"/>
          <a:r>
            <a:rPr lang="es-CO" b="0"/>
            <a:t>inhabilitarUsuario</a:t>
          </a:r>
        </a:p>
      </dgm:t>
    </dgm:pt>
    <dgm:pt modelId="{3284AC7B-7FE8-48EA-AD4D-3E38BABF6C16}" type="parTrans" cxnId="{212ED1CE-3447-4964-A854-F7A1D5FCBD8D}">
      <dgm:prSet/>
      <dgm:spPr/>
      <dgm:t>
        <a:bodyPr/>
        <a:lstStyle/>
        <a:p>
          <a:endParaRPr lang="es-CO"/>
        </a:p>
      </dgm:t>
    </dgm:pt>
    <dgm:pt modelId="{45A3E444-9229-4CBE-A3CE-710AF9F1765B}" type="sibTrans" cxnId="{212ED1CE-3447-4964-A854-F7A1D5FCBD8D}">
      <dgm:prSet/>
      <dgm:spPr/>
      <dgm:t>
        <a:bodyPr/>
        <a:lstStyle/>
        <a:p>
          <a:endParaRPr lang="es-CO"/>
        </a:p>
      </dgm:t>
    </dgm:pt>
    <dgm:pt modelId="{90F8CCAC-B359-4FF5-A902-1A094599A3BD}">
      <dgm:prSet phldrT="[Texto]"/>
      <dgm:spPr/>
      <dgm:t>
        <a:bodyPr/>
        <a:lstStyle/>
        <a:p>
          <a:pPr algn="l"/>
          <a:r>
            <a:rPr lang="es-CO" b="0"/>
            <a:t> se inhabilitara el usuario </a:t>
          </a:r>
        </a:p>
      </dgm:t>
    </dgm:pt>
    <dgm:pt modelId="{27958218-F49A-47AA-9DEE-EE44920441ED}" type="parTrans" cxnId="{946C57A6-8CA1-47AB-B8D5-25CAA4AA9DE0}">
      <dgm:prSet/>
      <dgm:spPr/>
      <dgm:t>
        <a:bodyPr/>
        <a:lstStyle/>
        <a:p>
          <a:endParaRPr lang="es-CO"/>
        </a:p>
      </dgm:t>
    </dgm:pt>
    <dgm:pt modelId="{7F3B1C3F-62FA-4697-B9F8-F783B8DF9522}" type="sibTrans" cxnId="{946C57A6-8CA1-47AB-B8D5-25CAA4AA9DE0}">
      <dgm:prSet/>
      <dgm:spPr/>
      <dgm:t>
        <a:bodyPr/>
        <a:lstStyle/>
        <a:p>
          <a:endParaRPr lang="es-CO"/>
        </a:p>
      </dgm:t>
    </dgm:pt>
    <dgm:pt modelId="{11BCFEFF-5C2B-4A0F-8F1D-B42061120C8B}">
      <dgm:prSet phldrT="[Texto]"/>
      <dgm:spPr/>
      <dgm:t>
        <a:bodyPr/>
        <a:lstStyle/>
        <a:p>
          <a:pPr algn="l"/>
          <a:r>
            <a:rPr lang="es-CO" b="0"/>
            <a:t>habilitarUsuario</a:t>
          </a:r>
        </a:p>
      </dgm:t>
    </dgm:pt>
    <dgm:pt modelId="{FA1C97AF-77EA-4624-9111-E271B7E422D1}" type="parTrans" cxnId="{DEC7D710-9C62-469A-8DD3-84E761725272}">
      <dgm:prSet/>
      <dgm:spPr/>
      <dgm:t>
        <a:bodyPr/>
        <a:lstStyle/>
        <a:p>
          <a:endParaRPr lang="es-CO"/>
        </a:p>
      </dgm:t>
    </dgm:pt>
    <dgm:pt modelId="{AA582F89-1E22-4030-8A55-902DD059FC75}" type="sibTrans" cxnId="{DEC7D710-9C62-469A-8DD3-84E761725272}">
      <dgm:prSet/>
      <dgm:spPr/>
      <dgm:t>
        <a:bodyPr/>
        <a:lstStyle/>
        <a:p>
          <a:endParaRPr lang="es-CO"/>
        </a:p>
      </dgm:t>
    </dgm:pt>
    <dgm:pt modelId="{BD8C8AB0-3204-47AA-9C15-CF4FF348605B}">
      <dgm:prSet phldrT="[Texto]"/>
      <dgm:spPr/>
      <dgm:t>
        <a:bodyPr/>
        <a:lstStyle/>
        <a:p>
          <a:pPr algn="l"/>
          <a:r>
            <a:rPr lang="es-CO" b="0"/>
            <a:t>se habilitara el usuario </a:t>
          </a:r>
        </a:p>
      </dgm:t>
    </dgm:pt>
    <dgm:pt modelId="{94138448-04FD-480E-AC6A-3BA2CD9D538D}" type="parTrans" cxnId="{B5ABF38E-E9E3-4D29-A632-1FE4C94776BA}">
      <dgm:prSet/>
      <dgm:spPr/>
      <dgm:t>
        <a:bodyPr/>
        <a:lstStyle/>
        <a:p>
          <a:endParaRPr lang="es-CO"/>
        </a:p>
      </dgm:t>
    </dgm:pt>
    <dgm:pt modelId="{EF9C85F0-3F8A-4487-94E3-D922EB27EFEA}" type="sibTrans" cxnId="{B5ABF38E-E9E3-4D29-A632-1FE4C94776BA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4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70D31685-4DF9-430E-850F-8910210FF3C1}" type="pres">
      <dgm:prSet presAssocID="{563ED568-3905-4152-94A7-F24E62332A7E}" presName="sibTrans" presStyleLbl="sibTrans2D1" presStyleIdx="0" presStyleCnt="3"/>
      <dgm:spPr/>
      <dgm:t>
        <a:bodyPr/>
        <a:lstStyle/>
        <a:p>
          <a:endParaRPr lang="es-CO"/>
        </a:p>
      </dgm:t>
    </dgm:pt>
    <dgm:pt modelId="{885064CE-4FFB-4DC8-8636-15E1D4544FBA}" type="pres">
      <dgm:prSet presAssocID="{563ED568-3905-4152-94A7-F24E62332A7E}" presName="connTx" presStyleLbl="sibTrans2D1" presStyleIdx="0" presStyleCnt="3"/>
      <dgm:spPr/>
      <dgm:t>
        <a:bodyPr/>
        <a:lstStyle/>
        <a:p>
          <a:endParaRPr lang="es-CO"/>
        </a:p>
      </dgm:t>
    </dgm:pt>
    <dgm:pt modelId="{68BC708F-326D-4FAF-B22B-BC2F6BBB0287}" type="pres">
      <dgm:prSet presAssocID="{4F6EE4AC-7625-41C9-AE5C-502D563CC77D}" presName="composite" presStyleCnt="0"/>
      <dgm:spPr/>
    </dgm:pt>
    <dgm:pt modelId="{9575D65E-5371-4813-AB13-1D174E36B79B}" type="pres">
      <dgm:prSet presAssocID="{4F6EE4AC-7625-41C9-AE5C-502D563CC77D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DF990C5-E2F7-4D2C-BF22-621C407A7EA7}" type="pres">
      <dgm:prSet presAssocID="{4F6EE4AC-7625-41C9-AE5C-502D563CC77D}" presName="parSh" presStyleLbl="node1" presStyleIdx="1" presStyleCnt="4"/>
      <dgm:spPr/>
      <dgm:t>
        <a:bodyPr/>
        <a:lstStyle/>
        <a:p>
          <a:endParaRPr lang="es-CO"/>
        </a:p>
      </dgm:t>
    </dgm:pt>
    <dgm:pt modelId="{0E7737CA-7B82-4DCD-92A9-634119EBF55F}" type="pres">
      <dgm:prSet presAssocID="{4F6EE4AC-7625-41C9-AE5C-502D563CC77D}" presName="desTx" presStyleLbl="fgAcc1" presStyleIdx="1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03FB6462-9C16-412B-8233-C8F86192C097}" type="pres">
      <dgm:prSet presAssocID="{67652357-22C3-4AF9-820A-4FEE24A67338}" presName="sibTrans" presStyleLbl="sibTrans2D1" presStyleIdx="1" presStyleCnt="3"/>
      <dgm:spPr/>
      <dgm:t>
        <a:bodyPr/>
        <a:lstStyle/>
        <a:p>
          <a:endParaRPr lang="es-CO"/>
        </a:p>
      </dgm:t>
    </dgm:pt>
    <dgm:pt modelId="{02727540-690F-45DC-AB36-5A99B2586D8B}" type="pres">
      <dgm:prSet presAssocID="{67652357-22C3-4AF9-820A-4FEE24A67338}" presName="connTx" presStyleLbl="sibTrans2D1" presStyleIdx="1" presStyleCnt="3"/>
      <dgm:spPr/>
      <dgm:t>
        <a:bodyPr/>
        <a:lstStyle/>
        <a:p>
          <a:endParaRPr lang="es-CO"/>
        </a:p>
      </dgm:t>
    </dgm:pt>
    <dgm:pt modelId="{0F64AB82-EEC8-47F5-9E29-31BF6A41143A}" type="pres">
      <dgm:prSet presAssocID="{D20267DF-E9CA-477F-83BB-D7322651B86D}" presName="composite" presStyleCnt="0"/>
      <dgm:spPr/>
    </dgm:pt>
    <dgm:pt modelId="{9CC414BD-29F3-4049-B49A-7DAD76E77117}" type="pres">
      <dgm:prSet presAssocID="{D20267DF-E9CA-477F-83BB-D7322651B86D}" presName="parTx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6EDE32B8-2703-4FDB-BFE5-616ACCFCF651}" type="pres">
      <dgm:prSet presAssocID="{D20267DF-E9CA-477F-83BB-D7322651B86D}" presName="parSh" presStyleLbl="node1" presStyleIdx="2" presStyleCnt="4"/>
      <dgm:spPr/>
      <dgm:t>
        <a:bodyPr/>
        <a:lstStyle/>
        <a:p>
          <a:endParaRPr lang="es-CO"/>
        </a:p>
      </dgm:t>
    </dgm:pt>
    <dgm:pt modelId="{3C5E9EAB-40C5-4F84-B064-213613CB28EE}" type="pres">
      <dgm:prSet presAssocID="{D20267DF-E9CA-477F-83BB-D7322651B86D}" presName="desTx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242904C-1483-4F70-A556-539125A32175}" type="pres">
      <dgm:prSet presAssocID="{45A3E444-9229-4CBE-A3CE-710AF9F1765B}" presName="sibTrans" presStyleLbl="sibTrans2D1" presStyleIdx="2" presStyleCnt="3"/>
      <dgm:spPr/>
      <dgm:t>
        <a:bodyPr/>
        <a:lstStyle/>
        <a:p>
          <a:endParaRPr lang="es-CO"/>
        </a:p>
      </dgm:t>
    </dgm:pt>
    <dgm:pt modelId="{76AD0AB1-6FBD-43BC-AF41-884E282BDCF1}" type="pres">
      <dgm:prSet presAssocID="{45A3E444-9229-4CBE-A3CE-710AF9F1765B}" presName="connTx" presStyleLbl="sibTrans2D1" presStyleIdx="2" presStyleCnt="3"/>
      <dgm:spPr/>
      <dgm:t>
        <a:bodyPr/>
        <a:lstStyle/>
        <a:p>
          <a:endParaRPr lang="es-CO"/>
        </a:p>
      </dgm:t>
    </dgm:pt>
    <dgm:pt modelId="{1DD0A62F-DE68-4821-9BA2-00561C978596}" type="pres">
      <dgm:prSet presAssocID="{11BCFEFF-5C2B-4A0F-8F1D-B42061120C8B}" presName="composite" presStyleCnt="0"/>
      <dgm:spPr/>
    </dgm:pt>
    <dgm:pt modelId="{C0087715-30F7-472C-8C63-FA0A22ED6C7F}" type="pres">
      <dgm:prSet presAssocID="{11BCFEFF-5C2B-4A0F-8F1D-B42061120C8B}" presName="parTx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C7DD54C-F595-48C6-A6E6-16A99BCC0106}" type="pres">
      <dgm:prSet presAssocID="{11BCFEFF-5C2B-4A0F-8F1D-B42061120C8B}" presName="parSh" presStyleLbl="node1" presStyleIdx="3" presStyleCnt="4"/>
      <dgm:spPr/>
      <dgm:t>
        <a:bodyPr/>
        <a:lstStyle/>
        <a:p>
          <a:endParaRPr lang="es-CO"/>
        </a:p>
      </dgm:t>
    </dgm:pt>
    <dgm:pt modelId="{AFAC066E-9585-4200-9A20-B6AE36023DFF}" type="pres">
      <dgm:prSet presAssocID="{11BCFEFF-5C2B-4A0F-8F1D-B42061120C8B}" presName="desTx" presStyleLbl="fgAcc1" presStyleIdx="3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332C0CEC-12E0-4DEA-AE2D-14FA24F76D27}" type="presOf" srcId="{45A3E444-9229-4CBE-A3CE-710AF9F1765B}" destId="{76AD0AB1-6FBD-43BC-AF41-884E282BDCF1}" srcOrd="1" destOrd="0" presId="urn:microsoft.com/office/officeart/2005/8/layout/process3"/>
    <dgm:cxn modelId="{F23B5E8F-B841-431E-93FC-9FC39870C2FC}" type="presOf" srcId="{4735F9FC-99D9-4170-AB49-BF68E9128479}" destId="{71330616-7E8A-4D92-AB6F-1FB7488A3B15}" srcOrd="0" destOrd="0" presId="urn:microsoft.com/office/officeart/2005/8/layout/process3"/>
    <dgm:cxn modelId="{23DCA253-51FE-44A8-88EB-7435FB050D0C}" type="presOf" srcId="{67652357-22C3-4AF9-820A-4FEE24A67338}" destId="{03FB6462-9C16-412B-8233-C8F86192C097}" srcOrd="0" destOrd="0" presId="urn:microsoft.com/office/officeart/2005/8/layout/process3"/>
    <dgm:cxn modelId="{DEC7D710-9C62-469A-8DD3-84E761725272}" srcId="{4735F9FC-99D9-4170-AB49-BF68E9128479}" destId="{11BCFEFF-5C2B-4A0F-8F1D-B42061120C8B}" srcOrd="3" destOrd="0" parTransId="{FA1C97AF-77EA-4624-9111-E271B7E422D1}" sibTransId="{AA582F89-1E22-4030-8A55-902DD059FC75}"/>
    <dgm:cxn modelId="{0F66EDDD-5788-4B2D-9D2F-00DC16D54787}" type="presOf" srcId="{11BCFEFF-5C2B-4A0F-8F1D-B42061120C8B}" destId="{C0087715-30F7-472C-8C63-FA0A22ED6C7F}" srcOrd="0" destOrd="0" presId="urn:microsoft.com/office/officeart/2005/8/layout/process3"/>
    <dgm:cxn modelId="{0F3B3ED1-F317-4B62-AB02-22E20AC207D3}" srcId="{4735F9FC-99D9-4170-AB49-BF68E9128479}" destId="{4F6EE4AC-7625-41C9-AE5C-502D563CC77D}" srcOrd="1" destOrd="0" parTransId="{0A0BCF55-110C-4238-9A5E-681BCBD073E8}" sibTransId="{67652357-22C3-4AF9-820A-4FEE24A67338}"/>
    <dgm:cxn modelId="{B5ABF38E-E9E3-4D29-A632-1FE4C94776BA}" srcId="{11BCFEFF-5C2B-4A0F-8F1D-B42061120C8B}" destId="{BD8C8AB0-3204-47AA-9C15-CF4FF348605B}" srcOrd="0" destOrd="0" parTransId="{94138448-04FD-480E-AC6A-3BA2CD9D538D}" sibTransId="{EF9C85F0-3F8A-4487-94E3-D922EB27EFEA}"/>
    <dgm:cxn modelId="{4A5542EB-D023-48DD-83FF-E846C9743ECB}" type="presOf" srcId="{10FB783C-1E93-416C-87C3-985D57DC5840}" destId="{0E7737CA-7B82-4DCD-92A9-634119EBF55F}" srcOrd="0" destOrd="0" presId="urn:microsoft.com/office/officeart/2005/8/layout/process3"/>
    <dgm:cxn modelId="{212ED1CE-3447-4964-A854-F7A1D5FCBD8D}" srcId="{4735F9FC-99D9-4170-AB49-BF68E9128479}" destId="{D20267DF-E9CA-477F-83BB-D7322651B86D}" srcOrd="2" destOrd="0" parTransId="{3284AC7B-7FE8-48EA-AD4D-3E38BABF6C16}" sibTransId="{45A3E444-9229-4CBE-A3CE-710AF9F1765B}"/>
    <dgm:cxn modelId="{C8AFEC31-BD90-4B33-8E12-9838A6204785}" type="presOf" srcId="{563ED568-3905-4152-94A7-F24E62332A7E}" destId="{70D31685-4DF9-430E-850F-8910210FF3C1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946C57A6-8CA1-47AB-B8D5-25CAA4AA9DE0}" srcId="{D20267DF-E9CA-477F-83BB-D7322651B86D}" destId="{90F8CCAC-B359-4FF5-A902-1A094599A3BD}" srcOrd="0" destOrd="0" parTransId="{27958218-F49A-47AA-9DEE-EE44920441ED}" sibTransId="{7F3B1C3F-62FA-4697-B9F8-F783B8DF9522}"/>
    <dgm:cxn modelId="{A9ECF28C-CCC5-4947-841B-57E63E059DED}" type="presOf" srcId="{563ED568-3905-4152-94A7-F24E62332A7E}" destId="{885064CE-4FFB-4DC8-8636-15E1D4544FBA}" srcOrd="1" destOrd="0" presId="urn:microsoft.com/office/officeart/2005/8/layout/process3"/>
    <dgm:cxn modelId="{3B8F7641-3371-49BE-9C82-B6C1C57A223A}" srcId="{4F6EE4AC-7625-41C9-AE5C-502D563CC77D}" destId="{10FB783C-1E93-416C-87C3-985D57DC5840}" srcOrd="0" destOrd="0" parTransId="{1D1C08EB-D67C-4814-8516-2856CADAF48A}" sibTransId="{60DB2512-B52B-4C7D-AB7D-7E5953D58F29}"/>
    <dgm:cxn modelId="{2BE6A088-1F70-471D-B27C-4DDB0B47DAC3}" type="presOf" srcId="{D20267DF-E9CA-477F-83BB-D7322651B86D}" destId="{6EDE32B8-2703-4FDB-BFE5-616ACCFCF651}" srcOrd="1" destOrd="0" presId="urn:microsoft.com/office/officeart/2005/8/layout/process3"/>
    <dgm:cxn modelId="{CC205F0E-5395-44D7-B159-6A1F3BF82538}" type="presOf" srcId="{D20267DF-E9CA-477F-83BB-D7322651B86D}" destId="{9CC414BD-29F3-4049-B49A-7DAD76E77117}" srcOrd="0" destOrd="0" presId="urn:microsoft.com/office/officeart/2005/8/layout/process3"/>
    <dgm:cxn modelId="{041BA257-769C-4AAD-A066-998B7D00F543}" type="presOf" srcId="{45A3E444-9229-4CBE-A3CE-710AF9F1765B}" destId="{C242904C-1483-4F70-A556-539125A32175}" srcOrd="0" destOrd="0" presId="urn:microsoft.com/office/officeart/2005/8/layout/process3"/>
    <dgm:cxn modelId="{BAA215A6-81E9-46DF-A8E5-F77B50F148A8}" type="presOf" srcId="{67652357-22C3-4AF9-820A-4FEE24A67338}" destId="{02727540-690F-45DC-AB36-5A99B2586D8B}" srcOrd="1" destOrd="0" presId="urn:microsoft.com/office/officeart/2005/8/layout/process3"/>
    <dgm:cxn modelId="{2D80A2B8-90C7-440E-B462-AFDFB1818D2B}" type="presOf" srcId="{4F6EE4AC-7625-41C9-AE5C-502D563CC77D}" destId="{CDF990C5-E2F7-4D2C-BF22-621C407A7EA7}" srcOrd="1" destOrd="0" presId="urn:microsoft.com/office/officeart/2005/8/layout/process3"/>
    <dgm:cxn modelId="{6868407F-3BA1-4862-BB61-16498B75296D}" type="presOf" srcId="{BC7FAE0F-43F4-49B4-8352-202EA69B31F1}" destId="{3605D73C-7E3E-4818-B6BE-775942DAFC6D}" srcOrd="0" destOrd="0" presId="urn:microsoft.com/office/officeart/2005/8/layout/process3"/>
    <dgm:cxn modelId="{22FE7526-9CE4-4637-BF8A-7A9DF4262A40}" type="presOf" srcId="{4F6EE4AC-7625-41C9-AE5C-502D563CC77D}" destId="{9575D65E-5371-4813-AB13-1D174E36B79B}" srcOrd="0" destOrd="0" presId="urn:microsoft.com/office/officeart/2005/8/layout/process3"/>
    <dgm:cxn modelId="{8B6A67F9-6DEE-4F22-B494-9A7F6D587BD5}" type="presOf" srcId="{F2DB028E-ED48-4F86-9D43-038F5A4A6891}" destId="{FAC9D217-058C-40C9-B679-A7212B266034}" srcOrd="0" destOrd="0" presId="urn:microsoft.com/office/officeart/2005/8/layout/process3"/>
    <dgm:cxn modelId="{AB65622B-4C7A-4A38-9D56-F95AD95FE6FD}" type="presOf" srcId="{BD8C8AB0-3204-47AA-9C15-CF4FF348605B}" destId="{AFAC066E-9585-4200-9A20-B6AE36023DFF}" srcOrd="0" destOrd="0" presId="urn:microsoft.com/office/officeart/2005/8/layout/process3"/>
    <dgm:cxn modelId="{D613B768-D67B-4F5B-8648-4DDE83FF06B5}" type="presOf" srcId="{F2DB028E-ED48-4F86-9D43-038F5A4A6891}" destId="{A6EE5A44-391F-413F-9C9E-930C6BBBC9AB}" srcOrd="1" destOrd="0" presId="urn:microsoft.com/office/officeart/2005/8/layout/process3"/>
    <dgm:cxn modelId="{530E1303-F103-4EFB-9529-90884C21AF81}" type="presOf" srcId="{11BCFEFF-5C2B-4A0F-8F1D-B42061120C8B}" destId="{EC7DD54C-F595-48C6-A6E6-16A99BCC0106}" srcOrd="1" destOrd="0" presId="urn:microsoft.com/office/officeart/2005/8/layout/process3"/>
    <dgm:cxn modelId="{FFA8B236-6E32-4ECB-9F68-55F1837FACAA}" type="presOf" srcId="{90F8CCAC-B359-4FF5-A902-1A094599A3BD}" destId="{3C5E9EAB-40C5-4F84-B064-213613CB28EE}" srcOrd="0" destOrd="0" presId="urn:microsoft.com/office/officeart/2005/8/layout/process3"/>
    <dgm:cxn modelId="{1794E306-1812-40C5-8069-2130C48708B8}" type="presParOf" srcId="{71330616-7E8A-4D92-AB6F-1FB7488A3B15}" destId="{863EC9FF-13AE-4727-B922-981EE1B3005C}" srcOrd="0" destOrd="0" presId="urn:microsoft.com/office/officeart/2005/8/layout/process3"/>
    <dgm:cxn modelId="{BF0CA362-62D0-43A1-BFFC-DEE1FA1FC605}" type="presParOf" srcId="{863EC9FF-13AE-4727-B922-981EE1B3005C}" destId="{FAC9D217-058C-40C9-B679-A7212B266034}" srcOrd="0" destOrd="0" presId="urn:microsoft.com/office/officeart/2005/8/layout/process3"/>
    <dgm:cxn modelId="{2795A70F-61FC-4455-8F13-A6F1EFE4B632}" type="presParOf" srcId="{863EC9FF-13AE-4727-B922-981EE1B3005C}" destId="{A6EE5A44-391F-413F-9C9E-930C6BBBC9AB}" srcOrd="1" destOrd="0" presId="urn:microsoft.com/office/officeart/2005/8/layout/process3"/>
    <dgm:cxn modelId="{F276EF5A-2EA9-4D4C-81A8-E53D4A3AE51F}" type="presParOf" srcId="{863EC9FF-13AE-4727-B922-981EE1B3005C}" destId="{3605D73C-7E3E-4818-B6BE-775942DAFC6D}" srcOrd="2" destOrd="0" presId="urn:microsoft.com/office/officeart/2005/8/layout/process3"/>
    <dgm:cxn modelId="{8490B687-09B3-4B92-9D60-6461580BA1C8}" type="presParOf" srcId="{71330616-7E8A-4D92-AB6F-1FB7488A3B15}" destId="{70D31685-4DF9-430E-850F-8910210FF3C1}" srcOrd="1" destOrd="0" presId="urn:microsoft.com/office/officeart/2005/8/layout/process3"/>
    <dgm:cxn modelId="{BA910191-E553-4A36-83B9-75740785BA77}" type="presParOf" srcId="{70D31685-4DF9-430E-850F-8910210FF3C1}" destId="{885064CE-4FFB-4DC8-8636-15E1D4544FBA}" srcOrd="0" destOrd="0" presId="urn:microsoft.com/office/officeart/2005/8/layout/process3"/>
    <dgm:cxn modelId="{188B34C1-2890-40CC-B341-5FC0821C6821}" type="presParOf" srcId="{71330616-7E8A-4D92-AB6F-1FB7488A3B15}" destId="{68BC708F-326D-4FAF-B22B-BC2F6BBB0287}" srcOrd="2" destOrd="0" presId="urn:microsoft.com/office/officeart/2005/8/layout/process3"/>
    <dgm:cxn modelId="{EC693EA0-F29C-4330-81D1-E1AC491BE25E}" type="presParOf" srcId="{68BC708F-326D-4FAF-B22B-BC2F6BBB0287}" destId="{9575D65E-5371-4813-AB13-1D174E36B79B}" srcOrd="0" destOrd="0" presId="urn:microsoft.com/office/officeart/2005/8/layout/process3"/>
    <dgm:cxn modelId="{5F141653-A2BE-4ABC-BCCB-C2B6453B1FDC}" type="presParOf" srcId="{68BC708F-326D-4FAF-B22B-BC2F6BBB0287}" destId="{CDF990C5-E2F7-4D2C-BF22-621C407A7EA7}" srcOrd="1" destOrd="0" presId="urn:microsoft.com/office/officeart/2005/8/layout/process3"/>
    <dgm:cxn modelId="{3F774EB3-BDD1-4A19-9994-1F0F97EF76B6}" type="presParOf" srcId="{68BC708F-326D-4FAF-B22B-BC2F6BBB0287}" destId="{0E7737CA-7B82-4DCD-92A9-634119EBF55F}" srcOrd="2" destOrd="0" presId="urn:microsoft.com/office/officeart/2005/8/layout/process3"/>
    <dgm:cxn modelId="{24D2C94B-6FC0-4952-983C-21518B1F3AD0}" type="presParOf" srcId="{71330616-7E8A-4D92-AB6F-1FB7488A3B15}" destId="{03FB6462-9C16-412B-8233-C8F86192C097}" srcOrd="3" destOrd="0" presId="urn:microsoft.com/office/officeart/2005/8/layout/process3"/>
    <dgm:cxn modelId="{D071CFEB-38C7-4472-A637-025FFF33378C}" type="presParOf" srcId="{03FB6462-9C16-412B-8233-C8F86192C097}" destId="{02727540-690F-45DC-AB36-5A99B2586D8B}" srcOrd="0" destOrd="0" presId="urn:microsoft.com/office/officeart/2005/8/layout/process3"/>
    <dgm:cxn modelId="{4B573288-EF5A-49E5-951D-0931982D756D}" type="presParOf" srcId="{71330616-7E8A-4D92-AB6F-1FB7488A3B15}" destId="{0F64AB82-EEC8-47F5-9E29-31BF6A41143A}" srcOrd="4" destOrd="0" presId="urn:microsoft.com/office/officeart/2005/8/layout/process3"/>
    <dgm:cxn modelId="{1FF2BF3E-091F-48CA-9E82-9021953D2D08}" type="presParOf" srcId="{0F64AB82-EEC8-47F5-9E29-31BF6A41143A}" destId="{9CC414BD-29F3-4049-B49A-7DAD76E77117}" srcOrd="0" destOrd="0" presId="urn:microsoft.com/office/officeart/2005/8/layout/process3"/>
    <dgm:cxn modelId="{C440D569-A42B-4A3B-9F25-4334B739FC69}" type="presParOf" srcId="{0F64AB82-EEC8-47F5-9E29-31BF6A41143A}" destId="{6EDE32B8-2703-4FDB-BFE5-616ACCFCF651}" srcOrd="1" destOrd="0" presId="urn:microsoft.com/office/officeart/2005/8/layout/process3"/>
    <dgm:cxn modelId="{D23EDCD0-81C4-4F97-ACC9-3ECC99C6BA13}" type="presParOf" srcId="{0F64AB82-EEC8-47F5-9E29-31BF6A41143A}" destId="{3C5E9EAB-40C5-4F84-B064-213613CB28EE}" srcOrd="2" destOrd="0" presId="urn:microsoft.com/office/officeart/2005/8/layout/process3"/>
    <dgm:cxn modelId="{86C5B620-63C6-46E2-9799-EF94ACD1C949}" type="presParOf" srcId="{71330616-7E8A-4D92-AB6F-1FB7488A3B15}" destId="{C242904C-1483-4F70-A556-539125A32175}" srcOrd="5" destOrd="0" presId="urn:microsoft.com/office/officeart/2005/8/layout/process3"/>
    <dgm:cxn modelId="{66AC923C-0473-45A0-90EC-5223E5B9D1D5}" type="presParOf" srcId="{C242904C-1483-4F70-A556-539125A32175}" destId="{76AD0AB1-6FBD-43BC-AF41-884E282BDCF1}" srcOrd="0" destOrd="0" presId="urn:microsoft.com/office/officeart/2005/8/layout/process3"/>
    <dgm:cxn modelId="{D2032137-952A-4728-8232-8DA2FE7E5986}" type="presParOf" srcId="{71330616-7E8A-4D92-AB6F-1FB7488A3B15}" destId="{1DD0A62F-DE68-4821-9BA2-00561C978596}" srcOrd="6" destOrd="0" presId="urn:microsoft.com/office/officeart/2005/8/layout/process3"/>
    <dgm:cxn modelId="{DC749805-414F-4171-84B4-F9E99C2BCB47}" type="presParOf" srcId="{1DD0A62F-DE68-4821-9BA2-00561C978596}" destId="{C0087715-30F7-472C-8C63-FA0A22ED6C7F}" srcOrd="0" destOrd="0" presId="urn:microsoft.com/office/officeart/2005/8/layout/process3"/>
    <dgm:cxn modelId="{535BFBAE-636A-46AE-85CD-0F929DCA304A}" type="presParOf" srcId="{1DD0A62F-DE68-4821-9BA2-00561C978596}" destId="{EC7DD54C-F595-48C6-A6E6-16A99BCC0106}" srcOrd="1" destOrd="0" presId="urn:microsoft.com/office/officeart/2005/8/layout/process3"/>
    <dgm:cxn modelId="{9DED891C-B0E4-4CFD-B997-67623DF54816}" type="presParOf" srcId="{1DD0A62F-DE68-4821-9BA2-00561C978596}" destId="{AFAC066E-9585-4200-9A20-B6AE36023DF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r"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r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r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just"/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r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r"/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 algn="r"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pPr algn="r"/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pPr algn="r"/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pPr algn="r"/>
          <a:r>
            <a:rPr lang="es-ES"/>
            <a:t>Con los resultados de la consulta anterior, el Administrador puede seleccionar un resultado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pPr algn="r"/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pPr algn="r"/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pPr algn="r"/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pPr algn="r"/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pPr algn="r"/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pPr algn="r"/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pPr algn="r"/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pPr algn="r"/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pPr algn="r"/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pPr algn="r"/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pPr algn="r"/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 custScaleX="133407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3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3" custScaleX="159898" custScaleY="9412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3B3F845-D4EA-4EA6-9C44-6BDF7E8523E4}" type="pres">
      <dgm:prSet presAssocID="{2E9B588C-CF38-4CF8-BA8A-E5E8369F8ADF}" presName="sibTrans" presStyleLbl="sibTrans2D1" presStyleIdx="1" presStyleCnt="2"/>
      <dgm:spPr/>
      <dgm:t>
        <a:bodyPr/>
        <a:lstStyle/>
        <a:p>
          <a:endParaRPr lang="es-CO"/>
        </a:p>
      </dgm:t>
    </dgm:pt>
    <dgm:pt modelId="{D20C2311-34FD-4B9F-B1F6-976C486C6C74}" type="pres">
      <dgm:prSet presAssocID="{2E9B588C-CF38-4CF8-BA8A-E5E8369F8ADF}" presName="connTx" presStyleLbl="sibTrans2D1" presStyleIdx="1" presStyleCnt="2"/>
      <dgm:spPr/>
      <dgm:t>
        <a:bodyPr/>
        <a:lstStyle/>
        <a:p>
          <a:endParaRPr lang="es-CO"/>
        </a:p>
      </dgm:t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3477C59-08DE-45C1-ABB6-02D4D1C6BE0B}" type="pres">
      <dgm:prSet presAssocID="{759890BC-D0FB-4152-A7D0-FB4601583C23}" presName="parSh" presStyleLbl="node1" presStyleIdx="2" presStyleCnt="3"/>
      <dgm:spPr/>
      <dgm:t>
        <a:bodyPr/>
        <a:lstStyle/>
        <a:p>
          <a:endParaRPr lang="es-CO"/>
        </a:p>
      </dgm:t>
    </dgm:pt>
    <dgm:pt modelId="{F4EAB0C5-295B-45CC-8124-03C5AEA26913}" type="pres">
      <dgm:prSet presAssocID="{759890BC-D0FB-4152-A7D0-FB4601583C23}" presName="desTx" presStyleLbl="fgAcc1" presStyleIdx="2" presStyleCnt="3" custScaleX="138065" custScaleY="98130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756C607C-88FE-457B-A07C-F827563173FE}" type="presOf" srcId="{759890BC-D0FB-4152-A7D0-FB4601583C23}" destId="{3BED73F4-ED4F-4436-8867-32395DF967E7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55612CD0-7C0F-4188-9C92-A0D12BB5C701}" type="presOf" srcId="{8219E8D8-9F83-47E4-953B-481DD116CC7F}" destId="{F4EAB0C5-295B-45CC-8124-03C5AEA26913}" srcOrd="0" destOrd="0" presId="urn:microsoft.com/office/officeart/2005/8/layout/process3"/>
    <dgm:cxn modelId="{E453AC5B-CAD8-42E0-8154-28064E09308A}" type="presOf" srcId="{563ED568-3905-4152-94A7-F24E62332A7E}" destId="{AE44CE3B-B5A6-433D-BDC1-30435E6648AC}" srcOrd="0" destOrd="0" presId="urn:microsoft.com/office/officeart/2005/8/layout/process3"/>
    <dgm:cxn modelId="{9B4347C6-9924-4B2F-89CD-70593E4D998D}" type="presOf" srcId="{1838D0D2-69A1-4CA3-81FE-6BDCD01755ED}" destId="{DC157997-0F02-40F7-BC77-EFFFE585612D}" srcOrd="1" destOrd="0" presId="urn:microsoft.com/office/officeart/2005/8/layout/process3"/>
    <dgm:cxn modelId="{10B365F6-020B-4FB0-8EC1-BA7655A66BF9}" type="presOf" srcId="{F521B3C0-F467-4B41-ADDE-18218D4C5020}" destId="{F4EAB0C5-295B-45CC-8124-03C5AEA26913}" srcOrd="0" destOrd="1" presId="urn:microsoft.com/office/officeart/2005/8/layout/process3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A1023A76-9A3C-4819-841D-B8734717465F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990B3087-7E38-419B-85DA-1EED2729368B}" type="presOf" srcId="{759890BC-D0FB-4152-A7D0-FB4601583C23}" destId="{43477C59-08DE-45C1-ABB6-02D4D1C6BE0B}" srcOrd="1" destOrd="0" presId="urn:microsoft.com/office/officeart/2005/8/layout/process3"/>
    <dgm:cxn modelId="{C066444F-9D0E-4DFB-9A3A-27B789DA09D9}" type="presOf" srcId="{2E9B588C-CF38-4CF8-BA8A-E5E8369F8ADF}" destId="{F3B3F845-D4EA-4EA6-9C44-6BDF7E8523E4}" srcOrd="0" destOrd="0" presId="urn:microsoft.com/office/officeart/2005/8/layout/process3"/>
    <dgm:cxn modelId="{4F8538F2-E789-404B-917B-5DE96B0D4CE2}" type="presOf" srcId="{2E9B588C-CF38-4CF8-BA8A-E5E8369F8ADF}" destId="{D20C2311-34FD-4B9F-B1F6-976C486C6C74}" srcOrd="1" destOrd="0" presId="urn:microsoft.com/office/officeart/2005/8/layout/process3"/>
    <dgm:cxn modelId="{336A3369-7E21-48CB-AD99-AC1A23E19B7E}" type="presOf" srcId="{1838D0D2-69A1-4CA3-81FE-6BDCD01755ED}" destId="{CA4994A4-1878-43CD-8D19-54EAF5E3E384}" srcOrd="0" destOrd="0" presId="urn:microsoft.com/office/officeart/2005/8/layout/process3"/>
    <dgm:cxn modelId="{D1B10C91-A594-4B00-8A5D-5204511EEC9D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BE1DA56B-20C6-4E36-9014-DFF991EC5282}" type="presOf" srcId="{F2DB028E-ED48-4F86-9D43-038F5A4A6891}" destId="{FAC9D217-058C-40C9-B679-A7212B266034}" srcOrd="0" destOrd="0" presId="urn:microsoft.com/office/officeart/2005/8/layout/process3"/>
    <dgm:cxn modelId="{5AE09B01-714D-4B56-B827-520ED591C350}" type="presOf" srcId="{563ED568-3905-4152-94A7-F24E62332A7E}" destId="{2D6A3E78-4C09-4038-9CB1-C474EA29B483}" srcOrd="1" destOrd="0" presId="urn:microsoft.com/office/officeart/2005/8/layout/process3"/>
    <dgm:cxn modelId="{D3FEEE76-61C4-405B-AF9B-C8C84F64DD94}" type="presOf" srcId="{BC7FAE0F-43F4-49B4-8352-202EA69B31F1}" destId="{3605D73C-7E3E-4818-B6BE-775942DAFC6D}" srcOrd="0" destOrd="0" presId="urn:microsoft.com/office/officeart/2005/8/layout/process3"/>
    <dgm:cxn modelId="{6126FA78-99F0-48D9-B752-D64076400AE4}" type="presOf" srcId="{4735F9FC-99D9-4170-AB49-BF68E9128479}" destId="{71330616-7E8A-4D92-AB6F-1FB7488A3B15}" srcOrd="0" destOrd="0" presId="urn:microsoft.com/office/officeart/2005/8/layout/process3"/>
    <dgm:cxn modelId="{02D9F889-4395-4E8A-AAA3-6AA0959F4ADD}" type="presParOf" srcId="{71330616-7E8A-4D92-AB6F-1FB7488A3B15}" destId="{863EC9FF-13AE-4727-B922-981EE1B3005C}" srcOrd="0" destOrd="0" presId="urn:microsoft.com/office/officeart/2005/8/layout/process3"/>
    <dgm:cxn modelId="{DAE8B006-7135-4B4D-82D3-F4E8C00049DC}" type="presParOf" srcId="{863EC9FF-13AE-4727-B922-981EE1B3005C}" destId="{FAC9D217-058C-40C9-B679-A7212B266034}" srcOrd="0" destOrd="0" presId="urn:microsoft.com/office/officeart/2005/8/layout/process3"/>
    <dgm:cxn modelId="{E9AE5945-68FA-4AFD-A47D-B2C2E70F4571}" type="presParOf" srcId="{863EC9FF-13AE-4727-B922-981EE1B3005C}" destId="{A6EE5A44-391F-413F-9C9E-930C6BBBC9AB}" srcOrd="1" destOrd="0" presId="urn:microsoft.com/office/officeart/2005/8/layout/process3"/>
    <dgm:cxn modelId="{30939139-7C64-4924-B0F0-EF58E4673689}" type="presParOf" srcId="{863EC9FF-13AE-4727-B922-981EE1B3005C}" destId="{3605D73C-7E3E-4818-B6BE-775942DAFC6D}" srcOrd="2" destOrd="0" presId="urn:microsoft.com/office/officeart/2005/8/layout/process3"/>
    <dgm:cxn modelId="{4B0AB754-96DF-4E14-BF13-BC67EE2219D7}" type="presParOf" srcId="{71330616-7E8A-4D92-AB6F-1FB7488A3B15}" destId="{AE44CE3B-B5A6-433D-BDC1-30435E6648AC}" srcOrd="1" destOrd="0" presId="urn:microsoft.com/office/officeart/2005/8/layout/process3"/>
    <dgm:cxn modelId="{05192E9D-6AEC-40E3-9568-EF1A0871CDD5}" type="presParOf" srcId="{AE44CE3B-B5A6-433D-BDC1-30435E6648AC}" destId="{2D6A3E78-4C09-4038-9CB1-C474EA29B483}" srcOrd="0" destOrd="0" presId="urn:microsoft.com/office/officeart/2005/8/layout/process3"/>
    <dgm:cxn modelId="{793D857B-2167-4116-A10F-106A34840BB3}" type="presParOf" srcId="{71330616-7E8A-4D92-AB6F-1FB7488A3B15}" destId="{CC6A68EE-0994-49FC-8B21-731D3B43553B}" srcOrd="2" destOrd="0" presId="urn:microsoft.com/office/officeart/2005/8/layout/process3"/>
    <dgm:cxn modelId="{98433528-338E-40D7-B00E-3483A3C51D01}" type="presParOf" srcId="{CC6A68EE-0994-49FC-8B21-731D3B43553B}" destId="{CA4994A4-1878-43CD-8D19-54EAF5E3E384}" srcOrd="0" destOrd="0" presId="urn:microsoft.com/office/officeart/2005/8/layout/process3"/>
    <dgm:cxn modelId="{7BCC3C36-9DC5-4CC7-B5F9-3C50560317E0}" type="presParOf" srcId="{CC6A68EE-0994-49FC-8B21-731D3B43553B}" destId="{DC157997-0F02-40F7-BC77-EFFFE585612D}" srcOrd="1" destOrd="0" presId="urn:microsoft.com/office/officeart/2005/8/layout/process3"/>
    <dgm:cxn modelId="{F389582C-2FC9-46B9-853F-1F2847210B5D}" type="presParOf" srcId="{CC6A68EE-0994-49FC-8B21-731D3B43553B}" destId="{09735D09-130F-4010-90A0-AFCD88DF0461}" srcOrd="2" destOrd="0" presId="urn:microsoft.com/office/officeart/2005/8/layout/process3"/>
    <dgm:cxn modelId="{13002B8A-8C01-48D9-A2E5-E8CC16C435F7}" type="presParOf" srcId="{71330616-7E8A-4D92-AB6F-1FB7488A3B15}" destId="{F3B3F845-D4EA-4EA6-9C44-6BDF7E8523E4}" srcOrd="3" destOrd="0" presId="urn:microsoft.com/office/officeart/2005/8/layout/process3"/>
    <dgm:cxn modelId="{F33B5EA8-A043-48B2-B665-D9282326E78D}" type="presParOf" srcId="{F3B3F845-D4EA-4EA6-9C44-6BDF7E8523E4}" destId="{D20C2311-34FD-4B9F-B1F6-976C486C6C74}" srcOrd="0" destOrd="0" presId="urn:microsoft.com/office/officeart/2005/8/layout/process3"/>
    <dgm:cxn modelId="{A34765FA-DCF2-49AA-8ED1-C6F45F40E99E}" type="presParOf" srcId="{71330616-7E8A-4D92-AB6F-1FB7488A3B15}" destId="{21A9E7AC-2DC1-4414-9603-2FA5CCE60FCB}" srcOrd="4" destOrd="0" presId="urn:microsoft.com/office/officeart/2005/8/layout/process3"/>
    <dgm:cxn modelId="{D1019F4B-77E2-417E-BB26-3F5F2734DA4B}" type="presParOf" srcId="{21A9E7AC-2DC1-4414-9603-2FA5CCE60FCB}" destId="{3BED73F4-ED4F-4436-8867-32395DF967E7}" srcOrd="0" destOrd="0" presId="urn:microsoft.com/office/officeart/2005/8/layout/process3"/>
    <dgm:cxn modelId="{BD07749F-164A-43D7-AA0B-9BF242FBE388}" type="presParOf" srcId="{21A9E7AC-2DC1-4414-9603-2FA5CCE60FCB}" destId="{43477C59-08DE-45C1-ABB6-02D4D1C6BE0B}" srcOrd="1" destOrd="0" presId="urn:microsoft.com/office/officeart/2005/8/layout/process3"/>
    <dgm:cxn modelId="{D871E844-1330-44AA-873A-48C530F70E61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3" custScaleX="95759" custScaleY="108881" custLinFactNeighborX="15694" custLinFactNeighborY="-4042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3" custScaleY="88889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13117CB-8B3F-4BED-A78E-5C3D59DE627F}" type="pres">
      <dgm:prSet presAssocID="{3D528162-819B-4496-947B-01F34E8D5A87}" presName="sibTrans" presStyleLbl="sibTrans2D1" presStyleIdx="0" presStyleCnt="2"/>
      <dgm:spPr/>
      <dgm:t>
        <a:bodyPr/>
        <a:lstStyle/>
        <a:p>
          <a:endParaRPr lang="es-CO"/>
        </a:p>
      </dgm:t>
    </dgm:pt>
    <dgm:pt modelId="{55164041-0DA5-453A-A58D-112FB207D28D}" type="pres">
      <dgm:prSet presAssocID="{3D528162-819B-4496-947B-01F34E8D5A87}" presName="connTx" presStyleLbl="sibTrans2D1" presStyleIdx="0" presStyleCnt="2"/>
      <dgm:spPr/>
      <dgm:t>
        <a:bodyPr/>
        <a:lstStyle/>
        <a:p>
          <a:endParaRPr lang="es-CO"/>
        </a:p>
      </dgm:t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2D98EB9-4786-4A52-AE89-DB2C4078F6E4}" type="pres">
      <dgm:prSet presAssocID="{378863F5-1452-4570-A096-ADDD6540E422}" presName="parSh" presStyleLbl="node1" presStyleIdx="1" presStyleCnt="3" custLinFactNeighborX="8429" custLinFactNeighborY="2450"/>
      <dgm:spPr/>
      <dgm:t>
        <a:bodyPr/>
        <a:lstStyle/>
        <a:p>
          <a:endParaRPr lang="es-CO"/>
        </a:p>
      </dgm:t>
    </dgm:pt>
    <dgm:pt modelId="{86CE094A-6727-4336-BA0D-D09A7B3AED10}" type="pres">
      <dgm:prSet presAssocID="{378863F5-1452-4570-A096-ADDD6540E422}" presName="desTx" presStyleLbl="fgAcc1" presStyleIdx="1" presStyleCnt="3" custLinFactNeighborX="-9360" custLinFactNeighborY="-2117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577154F-FA83-4B8C-BA41-C5C43E80AF82}" type="pres">
      <dgm:prSet presAssocID="{E14CEDF3-9DA2-4CB9-A70E-C6D164A47D11}" presName="sibTrans" presStyleLbl="sibTrans2D1" presStyleIdx="1" presStyleCnt="2"/>
      <dgm:spPr/>
      <dgm:t>
        <a:bodyPr/>
        <a:lstStyle/>
        <a:p>
          <a:endParaRPr lang="es-CO"/>
        </a:p>
      </dgm:t>
    </dgm:pt>
    <dgm:pt modelId="{7506E1EE-516A-4BF4-9E89-4067F9ECF515}" type="pres">
      <dgm:prSet presAssocID="{E14CEDF3-9DA2-4CB9-A70E-C6D164A47D11}" presName="connTx" presStyleLbl="sibTrans2D1" presStyleIdx="1" presStyleCnt="2"/>
      <dgm:spPr/>
      <dgm:t>
        <a:bodyPr/>
        <a:lstStyle/>
        <a:p>
          <a:endParaRPr lang="es-CO"/>
        </a:p>
      </dgm:t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89F1E0C-69BD-4D5C-BFDD-B581200ADA15}" type="pres">
      <dgm:prSet presAssocID="{D8C80086-58DA-4745-AA64-27E46A93AF67}" presName="parSh" presStyleLbl="node1" presStyleIdx="2" presStyleCnt="3" custScaleX="89215"/>
      <dgm:spPr/>
      <dgm:t>
        <a:bodyPr/>
        <a:lstStyle/>
        <a:p>
          <a:endParaRPr lang="es-CO"/>
        </a:p>
      </dgm:t>
    </dgm:pt>
    <dgm:pt modelId="{D72D5B15-2032-4B6E-9E2B-A7816C4E1241}" type="pres">
      <dgm:prSet presAssocID="{D8C80086-58DA-4745-AA64-27E46A93AF67}" presName="desTx" presStyleLbl="fgAcc1" presStyleIdx="2" presStyleCnt="3" custScaleY="88889" custLinFactNeighborX="-16368" custLinFactNeighborY="-317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EAA5CDA3-41E2-4C86-A80F-68CAA95E13DA}" type="presOf" srcId="{D7461CB3-0D19-4BA8-8AC1-D6AFBE0A592A}" destId="{8361B7DF-175B-4A8C-AE5F-A22F8005CB02}" srcOrd="0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D59A1EAC-DF50-47CA-AD0D-2F98DE39AB0D}" type="presOf" srcId="{378863F5-1452-4570-A096-ADDD6540E422}" destId="{8A9DE906-ADEC-495A-B307-7A9DB2A2F166}" srcOrd="0" destOrd="0" presId="urn:microsoft.com/office/officeart/2005/8/layout/process3"/>
    <dgm:cxn modelId="{037AC5F4-0190-4860-8C76-DBA3AFEE2FC9}" type="presOf" srcId="{37825505-43F1-46EE-B5D5-E16AABC45527}" destId="{5A37B31B-92A6-4B8C-8EC6-79C60F510A69}" srcOrd="0" destOrd="0" presId="urn:microsoft.com/office/officeart/2005/8/layout/process3"/>
    <dgm:cxn modelId="{DD0D23A6-B082-4521-9DE1-FA1505B8C6C0}" type="presOf" srcId="{E14CEDF3-9DA2-4CB9-A70E-C6D164A47D11}" destId="{7506E1EE-516A-4BF4-9E89-4067F9ECF515}" srcOrd="1" destOrd="0" presId="urn:microsoft.com/office/officeart/2005/8/layout/process3"/>
    <dgm:cxn modelId="{8085D247-1C46-460E-92FE-4907EDE5CD4A}" type="presOf" srcId="{3D528162-819B-4496-947B-01F34E8D5A87}" destId="{55164041-0DA5-453A-A58D-112FB207D28D}" srcOrd="1" destOrd="0" presId="urn:microsoft.com/office/officeart/2005/8/layout/process3"/>
    <dgm:cxn modelId="{6F3FA14D-0C56-4102-A1CE-E5649060F234}" type="presOf" srcId="{D8C80086-58DA-4745-AA64-27E46A93AF67}" destId="{EBD32FB9-7699-4ACB-B9A6-7BD92CC0EED3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575BA7AE-596F-4D0F-8CBB-185D530FB244}" type="presOf" srcId="{CA8D9329-707D-4EB0-9961-75190D5FA236}" destId="{D72D5B15-2032-4B6E-9E2B-A7816C4E1241}" srcOrd="0" destOrd="0" presId="urn:microsoft.com/office/officeart/2005/8/layout/process3"/>
    <dgm:cxn modelId="{2DAA4F4D-1BD3-4CAA-8AA9-649F5EC5265A}" type="presOf" srcId="{B1A8326E-1151-4B2E-9B56-47A9FB9F58E4}" destId="{DBB6B28E-CD7F-46A0-BDAC-199473353B78}" srcOrd="0" destOrd="0" presId="urn:microsoft.com/office/officeart/2005/8/layout/process3"/>
    <dgm:cxn modelId="{4DD229BE-C113-4799-9C47-EF1EE506E2B8}" type="presOf" srcId="{C6E4F0AB-0862-40FC-9C76-300E3175FFDB}" destId="{86CE094A-6727-4336-BA0D-D09A7B3AED10}" srcOrd="0" destOrd="0" presId="urn:microsoft.com/office/officeart/2005/8/layout/process3"/>
    <dgm:cxn modelId="{28FC46AB-8E25-4CB8-8566-857DB7EDDF26}" type="presOf" srcId="{D7461CB3-0D19-4BA8-8AC1-D6AFBE0A592A}" destId="{2921033C-02DB-4BD2-89E8-9FE448BB63C9}" srcOrd="1" destOrd="0" presId="urn:microsoft.com/office/officeart/2005/8/layout/process3"/>
    <dgm:cxn modelId="{D5DA1809-4444-464B-81C9-ACD4C7811C09}" type="presOf" srcId="{3D528162-819B-4496-947B-01F34E8D5A87}" destId="{F13117CB-8B3F-4BED-A78E-5C3D59DE627F}" srcOrd="0" destOrd="0" presId="urn:microsoft.com/office/officeart/2005/8/layout/process3"/>
    <dgm:cxn modelId="{2D445852-212E-4D73-BCDD-277C4718AC44}" type="presOf" srcId="{E14CEDF3-9DA2-4CB9-A70E-C6D164A47D11}" destId="{2577154F-FA83-4B8C-BA41-C5C43E80AF82}" srcOrd="0" destOrd="0" presId="urn:microsoft.com/office/officeart/2005/8/layout/process3"/>
    <dgm:cxn modelId="{D65B82B3-9BBD-4D28-90D6-30DF9A394631}" type="presOf" srcId="{D8C80086-58DA-4745-AA64-27E46A93AF67}" destId="{289F1E0C-69BD-4D5C-BFDD-B581200ADA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D7250C03-21BE-4BDE-9A5C-1FEB099AAE03}" type="presOf" srcId="{378863F5-1452-4570-A096-ADDD6540E422}" destId="{E2D98EB9-4786-4A52-AE89-DB2C4078F6E4}" srcOrd="1" destOrd="0" presId="urn:microsoft.com/office/officeart/2005/8/layout/process3"/>
    <dgm:cxn modelId="{4FEE623B-3BB9-4D92-AD1D-937CB21FE289}" type="presParOf" srcId="{DBB6B28E-CD7F-46A0-BDAC-199473353B78}" destId="{CAE8AA46-FD53-45B8-8457-87F8FE08349F}" srcOrd="0" destOrd="0" presId="urn:microsoft.com/office/officeart/2005/8/layout/process3"/>
    <dgm:cxn modelId="{2FB99F0A-0608-45F7-9E77-8ADAB8A30446}" type="presParOf" srcId="{CAE8AA46-FD53-45B8-8457-87F8FE08349F}" destId="{8361B7DF-175B-4A8C-AE5F-A22F8005CB02}" srcOrd="0" destOrd="0" presId="urn:microsoft.com/office/officeart/2005/8/layout/process3"/>
    <dgm:cxn modelId="{63C29F38-E3A3-48C7-8383-13C25BD8E36D}" type="presParOf" srcId="{CAE8AA46-FD53-45B8-8457-87F8FE08349F}" destId="{2921033C-02DB-4BD2-89E8-9FE448BB63C9}" srcOrd="1" destOrd="0" presId="urn:microsoft.com/office/officeart/2005/8/layout/process3"/>
    <dgm:cxn modelId="{AB090A9E-C9A2-487B-BC72-D148815DCE97}" type="presParOf" srcId="{CAE8AA46-FD53-45B8-8457-87F8FE08349F}" destId="{5A37B31B-92A6-4B8C-8EC6-79C60F510A69}" srcOrd="2" destOrd="0" presId="urn:microsoft.com/office/officeart/2005/8/layout/process3"/>
    <dgm:cxn modelId="{0F88FD46-99DE-4B0B-8AD0-8B37F3E0CCBF}" type="presParOf" srcId="{DBB6B28E-CD7F-46A0-BDAC-199473353B78}" destId="{F13117CB-8B3F-4BED-A78E-5C3D59DE627F}" srcOrd="1" destOrd="0" presId="urn:microsoft.com/office/officeart/2005/8/layout/process3"/>
    <dgm:cxn modelId="{769CFC3A-B12E-4971-B8BB-7CA7D53569EE}" type="presParOf" srcId="{F13117CB-8B3F-4BED-A78E-5C3D59DE627F}" destId="{55164041-0DA5-453A-A58D-112FB207D28D}" srcOrd="0" destOrd="0" presId="urn:microsoft.com/office/officeart/2005/8/layout/process3"/>
    <dgm:cxn modelId="{A883C598-ECC2-40CF-A9D6-72A3CCC3879D}" type="presParOf" srcId="{DBB6B28E-CD7F-46A0-BDAC-199473353B78}" destId="{6EEDB165-129E-42C6-BADF-DA1852A5695C}" srcOrd="2" destOrd="0" presId="urn:microsoft.com/office/officeart/2005/8/layout/process3"/>
    <dgm:cxn modelId="{5FC8A84E-C2B1-4FB3-B710-A450012616EC}" type="presParOf" srcId="{6EEDB165-129E-42C6-BADF-DA1852A5695C}" destId="{8A9DE906-ADEC-495A-B307-7A9DB2A2F166}" srcOrd="0" destOrd="0" presId="urn:microsoft.com/office/officeart/2005/8/layout/process3"/>
    <dgm:cxn modelId="{67AEDE5C-C146-412C-9239-26D3C04F6F8F}" type="presParOf" srcId="{6EEDB165-129E-42C6-BADF-DA1852A5695C}" destId="{E2D98EB9-4786-4A52-AE89-DB2C4078F6E4}" srcOrd="1" destOrd="0" presId="urn:microsoft.com/office/officeart/2005/8/layout/process3"/>
    <dgm:cxn modelId="{2BD98E1B-586D-4224-9C19-4B265462F49C}" type="presParOf" srcId="{6EEDB165-129E-42C6-BADF-DA1852A5695C}" destId="{86CE094A-6727-4336-BA0D-D09A7B3AED10}" srcOrd="2" destOrd="0" presId="urn:microsoft.com/office/officeart/2005/8/layout/process3"/>
    <dgm:cxn modelId="{E942D805-87B8-4049-862C-6117E5F7DD5D}" type="presParOf" srcId="{DBB6B28E-CD7F-46A0-BDAC-199473353B78}" destId="{2577154F-FA83-4B8C-BA41-C5C43E80AF82}" srcOrd="3" destOrd="0" presId="urn:microsoft.com/office/officeart/2005/8/layout/process3"/>
    <dgm:cxn modelId="{0DDC2DAE-2DCE-40A2-A564-3616DC181D97}" type="presParOf" srcId="{2577154F-FA83-4B8C-BA41-C5C43E80AF82}" destId="{7506E1EE-516A-4BF4-9E89-4067F9ECF515}" srcOrd="0" destOrd="0" presId="urn:microsoft.com/office/officeart/2005/8/layout/process3"/>
    <dgm:cxn modelId="{F55C7C63-FB08-479A-B0A2-1AE3D870D0FB}" type="presParOf" srcId="{DBB6B28E-CD7F-46A0-BDAC-199473353B78}" destId="{DC8BD044-A3B5-496F-9F98-5D6265353648}" srcOrd="4" destOrd="0" presId="urn:microsoft.com/office/officeart/2005/8/layout/process3"/>
    <dgm:cxn modelId="{6C7152B6-9261-4804-85AA-40C9B26F7790}" type="presParOf" srcId="{DC8BD044-A3B5-496F-9F98-5D6265353648}" destId="{EBD32FB9-7699-4ACB-B9A6-7BD92CC0EED3}" srcOrd="0" destOrd="0" presId="urn:microsoft.com/office/officeart/2005/8/layout/process3"/>
    <dgm:cxn modelId="{D9C290C8-8620-4AAA-9550-01CB5D7B20C2}" type="presParOf" srcId="{DC8BD044-A3B5-496F-9F98-5D6265353648}" destId="{289F1E0C-69BD-4D5C-BFDD-B581200ADA15}" srcOrd="1" destOrd="0" presId="urn:microsoft.com/office/officeart/2005/8/layout/process3"/>
    <dgm:cxn modelId="{8FFBF646-3783-47A6-A443-3ED53E5239CE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 custT="1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 sz="800"/>
            <a:t>almacenarDatos</a:t>
          </a:r>
          <a:endParaRPr lang="es-CO" sz="800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 custT="1"/>
      <dgm:spPr/>
      <dgm:t>
        <a:bodyPr/>
        <a:lstStyle/>
        <a:p>
          <a:pPr algn="ctr"/>
          <a:r>
            <a:rPr lang="es-ES" sz="800"/>
            <a:t>los datos generados se almacenarán en la base de datos del sistema externo.</a:t>
          </a:r>
          <a:endParaRPr lang="es-CO" sz="800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 custT="1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 sz="800"/>
            <a:t>readDataBase</a:t>
          </a:r>
          <a:endParaRPr lang="es-CO" sz="800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 custT="1"/>
      <dgm:spPr/>
      <dgm:t>
        <a:bodyPr/>
        <a:lstStyle/>
        <a:p>
          <a:r>
            <a:rPr lang="es-ES" sz="800"/>
            <a:t>para almacenar los datos, se debe leer la base de datos</a:t>
          </a:r>
          <a:endParaRPr lang="es-CO" sz="800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 custT="1"/>
      <dgm:spPr/>
      <dgm:t>
        <a:bodyPr/>
        <a:lstStyle/>
        <a:p>
          <a:r>
            <a:rPr lang="es-CO" sz="800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 custT="1"/>
      <dgm:spPr/>
      <dgm:t>
        <a:bodyPr/>
        <a:lstStyle/>
        <a:p>
          <a:r>
            <a:rPr lang="es-CO" sz="800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 custT="1"/>
      <dgm:spPr/>
      <dgm:t>
        <a:bodyPr/>
        <a:lstStyle/>
        <a:p>
          <a:r>
            <a:rPr lang="es-CO" sz="800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 custT="1"/>
      <dgm:spPr/>
      <dgm:t>
        <a:bodyPr/>
        <a:lstStyle/>
        <a:p>
          <a:r>
            <a:rPr lang="es-CO" sz="800"/>
            <a:t>Si se encuentran inconsistencias, se generarán alarmas, que  le permiten al usuario/administrador realizar gestión en tiempo real.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  <dgm:t>
        <a:bodyPr/>
        <a:lstStyle/>
        <a:p>
          <a:endParaRPr lang="es-CO"/>
        </a:p>
      </dgm:t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4" custScaleY="113889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4" custLinFactNeighborX="-23401" custLinFactNeighborY="7065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3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3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  <dgm:t>
        <a:bodyPr/>
        <a:lstStyle/>
        <a:p>
          <a:endParaRPr lang="es-CO"/>
        </a:p>
      </dgm:t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4" custScaleY="101852" custLinFactNeighborX="360" custLinFactNeighborY="-4597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4" custLinFactNeighborX="-19440" custLinFactNeighborY="3738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3B3F845-D4EA-4EA6-9C44-6BDF7E8523E4}" type="pres">
      <dgm:prSet presAssocID="{2E9B588C-CF38-4CF8-BA8A-E5E8369F8ADF}" presName="sibTrans" presStyleLbl="sibTrans2D1" presStyleIdx="1" presStyleCnt="3"/>
      <dgm:spPr/>
      <dgm:t>
        <a:bodyPr/>
        <a:lstStyle/>
        <a:p>
          <a:endParaRPr lang="es-CO"/>
        </a:p>
      </dgm:t>
    </dgm:pt>
    <dgm:pt modelId="{D20C2311-34FD-4B9F-B1F6-976C486C6C74}" type="pres">
      <dgm:prSet presAssocID="{2E9B588C-CF38-4CF8-BA8A-E5E8369F8ADF}" presName="connTx" presStyleLbl="sibTrans2D1" presStyleIdx="1" presStyleCnt="3"/>
      <dgm:spPr/>
      <dgm:t>
        <a:bodyPr/>
        <a:lstStyle/>
        <a:p>
          <a:endParaRPr lang="es-CO"/>
        </a:p>
      </dgm:t>
    </dgm:pt>
    <dgm:pt modelId="{21A9E7AC-2DC1-4414-9603-2FA5CCE60FCB}" type="pres">
      <dgm:prSet presAssocID="{759890BC-D0FB-4152-A7D0-FB4601583C23}" presName="composite" presStyleCnt="0"/>
      <dgm:spPr/>
      <dgm:t>
        <a:bodyPr/>
        <a:lstStyle/>
        <a:p>
          <a:endParaRPr lang="es-CO"/>
        </a:p>
      </dgm:t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3477C59-08DE-45C1-ABB6-02D4D1C6BE0B}" type="pres">
      <dgm:prSet presAssocID="{759890BC-D0FB-4152-A7D0-FB4601583C23}" presName="parSh" presStyleLbl="node1" presStyleIdx="2" presStyleCnt="4" custScaleX="100005" custScaleY="111111" custLinFactNeighborX="2159" custLinFactNeighborY="-28691"/>
      <dgm:spPr/>
      <dgm:t>
        <a:bodyPr/>
        <a:lstStyle/>
        <a:p>
          <a:endParaRPr lang="es-CO"/>
        </a:p>
      </dgm:t>
    </dgm:pt>
    <dgm:pt modelId="{F4EAB0C5-295B-45CC-8124-03C5AEA26913}" type="pres">
      <dgm:prSet presAssocID="{759890BC-D0FB-4152-A7D0-FB4601583C23}" presName="desTx" presStyleLbl="fgAcc1" presStyleIdx="2" presStyleCnt="4" custScaleY="99981" custLinFactNeighborX="-20160" custLinFactNeighborY="-112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9B38C27-9E52-4259-A013-82654AB6A93F}" type="pres">
      <dgm:prSet presAssocID="{E5CFA830-E9D0-4318-B93E-935629AD033B}" presName="sibTrans" presStyleLbl="sibTrans2D1" presStyleIdx="2" presStyleCnt="3"/>
      <dgm:spPr/>
      <dgm:t>
        <a:bodyPr/>
        <a:lstStyle/>
        <a:p>
          <a:endParaRPr lang="es-CO"/>
        </a:p>
      </dgm:t>
    </dgm:pt>
    <dgm:pt modelId="{6B440D37-86E3-4AEC-ACEF-42A4D55A9FE9}" type="pres">
      <dgm:prSet presAssocID="{E5CFA830-E9D0-4318-B93E-935629AD033B}" presName="connTx" presStyleLbl="sibTrans2D1" presStyleIdx="2" presStyleCnt="3"/>
      <dgm:spPr/>
      <dgm:t>
        <a:bodyPr/>
        <a:lstStyle/>
        <a:p>
          <a:endParaRPr lang="es-CO"/>
        </a:p>
      </dgm:t>
    </dgm:pt>
    <dgm:pt modelId="{A27A9E20-3DDE-459B-B4E0-4C7E56CC218D}" type="pres">
      <dgm:prSet presAssocID="{F521B3C0-F467-4B41-ADDE-18218D4C5020}" presName="composite" presStyleCnt="0"/>
      <dgm:spPr/>
      <dgm:t>
        <a:bodyPr/>
        <a:lstStyle/>
        <a:p>
          <a:endParaRPr lang="es-CO"/>
        </a:p>
      </dgm:t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BA115B4-484D-4ED8-986E-AFE27D4643C7}" type="pres">
      <dgm:prSet presAssocID="{F521B3C0-F467-4B41-ADDE-18218D4C5020}" presName="parSh" presStyleLbl="node1" presStyleIdx="3" presStyleCnt="4" custLinFactNeighborY="-6053"/>
      <dgm:spPr/>
      <dgm:t>
        <a:bodyPr/>
        <a:lstStyle/>
        <a:p>
          <a:endParaRPr lang="es-CO"/>
        </a:p>
      </dgm:t>
    </dgm:pt>
    <dgm:pt modelId="{0CAB5DBB-D30C-4A5C-858C-9BB780988079}" type="pres">
      <dgm:prSet presAssocID="{F521B3C0-F467-4B41-ADDE-18218D4C5020}" presName="desTx" presStyleLbl="fgAcc1" presStyleIdx="3" presStyleCnt="4" custScaleX="118672" custLinFactNeighborX="-12240" custLinFactNeighborY="12640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C3894170-0B58-4476-8C3B-8BC6029A1F7B}" type="presOf" srcId="{759890BC-D0FB-4152-A7D0-FB4601583C23}" destId="{43477C59-08DE-45C1-ABB6-02D4D1C6BE0B}" srcOrd="1" destOrd="0" presId="urn:microsoft.com/office/officeart/2005/8/layout/process3"/>
    <dgm:cxn modelId="{CA74D508-C36D-48F5-B0E3-ACD2C5F8F1F1}" type="presOf" srcId="{759890BC-D0FB-4152-A7D0-FB4601583C23}" destId="{3BED73F4-ED4F-4436-8867-32395DF967E7}" srcOrd="0" destOrd="0" presId="urn:microsoft.com/office/officeart/2005/8/layout/process3"/>
    <dgm:cxn modelId="{5D1DB3AE-24F0-429D-872F-C6DA3B28B546}" type="presOf" srcId="{F521B3C0-F467-4B41-ADDE-18218D4C5020}" destId="{B60F7EF6-7E2B-4081-A9A7-FB514460581E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DD73CD1-62DA-40E0-86FD-D1CD21219366}" type="presOf" srcId="{E5CFA830-E9D0-4318-B93E-935629AD033B}" destId="{49B38C27-9E52-4259-A013-82654AB6A93F}" srcOrd="0" destOrd="0" presId="urn:microsoft.com/office/officeart/2005/8/layout/process3"/>
    <dgm:cxn modelId="{3E93A0F4-4BF1-43F1-89D0-5D8F6AA0F6FC}" type="presOf" srcId="{BC7FAE0F-43F4-49B4-8352-202EA69B31F1}" destId="{3605D73C-7E3E-4818-B6BE-775942DAFC6D}" srcOrd="0" destOrd="0" presId="urn:microsoft.com/office/officeart/2005/8/layout/process3"/>
    <dgm:cxn modelId="{6277C34D-A7A0-4AF9-80B6-77D540B8E95F}" type="presOf" srcId="{8219E8D8-9F83-47E4-953B-481DD116CC7F}" destId="{F4EAB0C5-295B-45CC-8124-03C5AEA26913}" srcOrd="0" destOrd="0" presId="urn:microsoft.com/office/officeart/2005/8/layout/process3"/>
    <dgm:cxn modelId="{C7DCE534-7C8F-4A42-99A6-C8741E54B853}" type="presOf" srcId="{47CB07D2-62A9-4DAE-B20E-111C1AC2906F}" destId="{09735D09-130F-4010-90A0-AFCD88DF0461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D331DACB-DB2D-4AF0-A1E3-8648191F277D}" type="presOf" srcId="{4735F9FC-99D9-4170-AB49-BF68E9128479}" destId="{71330616-7E8A-4D92-AB6F-1FB7488A3B15}" srcOrd="0" destOrd="0" presId="urn:microsoft.com/office/officeart/2005/8/layout/process3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9EE91840-19E6-40AB-8BEB-78C2A8C72D3C}" type="presOf" srcId="{F2DB028E-ED48-4F86-9D43-038F5A4A6891}" destId="{A6EE5A44-391F-413F-9C9E-930C6BBBC9AB}" srcOrd="1" destOrd="0" presId="urn:microsoft.com/office/officeart/2005/8/layout/process3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94889B3-AEF3-4C06-9810-0328AA4E9599}" type="presOf" srcId="{AEE07F6E-D40A-403E-936B-9CA1950FC7B4}" destId="{0CAB5DBB-D30C-4A5C-858C-9BB780988079}" srcOrd="0" destOrd="0" presId="urn:microsoft.com/office/officeart/2005/8/layout/process3"/>
    <dgm:cxn modelId="{FEDD5362-7B81-4425-962F-2DA20BBCACAF}" type="presOf" srcId="{F521B3C0-F467-4B41-ADDE-18218D4C5020}" destId="{4BA115B4-484D-4ED8-986E-AFE27D4643C7}" srcOrd="1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4A6A0B46-7308-4655-A56D-44E9AC9040B5}" type="presOf" srcId="{E5CFA830-E9D0-4318-B93E-935629AD033B}" destId="{6B440D37-86E3-4AEC-ACEF-42A4D55A9FE9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C852C44E-DD9B-4949-838A-C4AD54277D96}" type="presOf" srcId="{2E9B588C-CF38-4CF8-BA8A-E5E8369F8ADF}" destId="{F3B3F845-D4EA-4EA6-9C44-6BDF7E8523E4}" srcOrd="0" destOrd="0" presId="urn:microsoft.com/office/officeart/2005/8/layout/process3"/>
    <dgm:cxn modelId="{E30C81B7-C3CC-4A61-A47C-FAF3187E721E}" type="presOf" srcId="{1838D0D2-69A1-4CA3-81FE-6BDCD01755ED}" destId="{CA4994A4-1878-43CD-8D19-54EAF5E3E384}" srcOrd="0" destOrd="0" presId="urn:microsoft.com/office/officeart/2005/8/layout/process3"/>
    <dgm:cxn modelId="{DB7C8F89-1BD5-4071-8AB3-77B74085252E}" type="presOf" srcId="{F2DB028E-ED48-4F86-9D43-038F5A4A6891}" destId="{FAC9D217-058C-40C9-B679-A7212B266034}" srcOrd="0" destOrd="0" presId="urn:microsoft.com/office/officeart/2005/8/layout/process3"/>
    <dgm:cxn modelId="{98219EB2-DF0D-4923-988D-6A8075379D2E}" type="presOf" srcId="{563ED568-3905-4152-94A7-F24E62332A7E}" destId="{2D6A3E78-4C09-4038-9CB1-C474EA29B483}" srcOrd="1" destOrd="0" presId="urn:microsoft.com/office/officeart/2005/8/layout/process3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2FF53971-1791-413F-9639-121D4F6F945A}" type="presOf" srcId="{563ED568-3905-4152-94A7-F24E62332A7E}" destId="{AE44CE3B-B5A6-433D-BDC1-30435E6648AC}" srcOrd="0" destOrd="0" presId="urn:microsoft.com/office/officeart/2005/8/layout/process3"/>
    <dgm:cxn modelId="{213401DD-CFB5-49FC-896A-B5FF4BFF39A9}" type="presOf" srcId="{2E9B588C-CF38-4CF8-BA8A-E5E8369F8ADF}" destId="{D20C2311-34FD-4B9F-B1F6-976C486C6C74}" srcOrd="1" destOrd="0" presId="urn:microsoft.com/office/officeart/2005/8/layout/process3"/>
    <dgm:cxn modelId="{5181CA49-66A8-4EE0-ABC5-941D4525DEB4}" type="presOf" srcId="{1838D0D2-69A1-4CA3-81FE-6BDCD01755ED}" destId="{DC157997-0F02-40F7-BC77-EFFFE585612D}" srcOrd="1" destOrd="0" presId="urn:microsoft.com/office/officeart/2005/8/layout/process3"/>
    <dgm:cxn modelId="{ECE80650-2C7B-4026-A16D-1B8B0084428E}" type="presParOf" srcId="{71330616-7E8A-4D92-AB6F-1FB7488A3B15}" destId="{863EC9FF-13AE-4727-B922-981EE1B3005C}" srcOrd="0" destOrd="0" presId="urn:microsoft.com/office/officeart/2005/8/layout/process3"/>
    <dgm:cxn modelId="{C9ED33D7-284D-4663-8EE6-64BDC6731561}" type="presParOf" srcId="{863EC9FF-13AE-4727-B922-981EE1B3005C}" destId="{FAC9D217-058C-40C9-B679-A7212B266034}" srcOrd="0" destOrd="0" presId="urn:microsoft.com/office/officeart/2005/8/layout/process3"/>
    <dgm:cxn modelId="{2CFB943F-145C-4857-A17D-6CF80462FA64}" type="presParOf" srcId="{863EC9FF-13AE-4727-B922-981EE1B3005C}" destId="{A6EE5A44-391F-413F-9C9E-930C6BBBC9AB}" srcOrd="1" destOrd="0" presId="urn:microsoft.com/office/officeart/2005/8/layout/process3"/>
    <dgm:cxn modelId="{FCB541B9-A3ED-4078-9C35-6188D363AB2E}" type="presParOf" srcId="{863EC9FF-13AE-4727-B922-981EE1B3005C}" destId="{3605D73C-7E3E-4818-B6BE-775942DAFC6D}" srcOrd="2" destOrd="0" presId="urn:microsoft.com/office/officeart/2005/8/layout/process3"/>
    <dgm:cxn modelId="{E29DDB06-E71A-4848-93D6-0D9D1FA627A0}" type="presParOf" srcId="{71330616-7E8A-4D92-AB6F-1FB7488A3B15}" destId="{AE44CE3B-B5A6-433D-BDC1-30435E6648AC}" srcOrd="1" destOrd="0" presId="urn:microsoft.com/office/officeart/2005/8/layout/process3"/>
    <dgm:cxn modelId="{28DF87AE-DEB8-471A-A3D6-4B8C69453168}" type="presParOf" srcId="{AE44CE3B-B5A6-433D-BDC1-30435E6648AC}" destId="{2D6A3E78-4C09-4038-9CB1-C474EA29B483}" srcOrd="0" destOrd="0" presId="urn:microsoft.com/office/officeart/2005/8/layout/process3"/>
    <dgm:cxn modelId="{09E62F61-7C41-4DEF-98D3-9B5345094C44}" type="presParOf" srcId="{71330616-7E8A-4D92-AB6F-1FB7488A3B15}" destId="{CC6A68EE-0994-49FC-8B21-731D3B43553B}" srcOrd="2" destOrd="0" presId="urn:microsoft.com/office/officeart/2005/8/layout/process3"/>
    <dgm:cxn modelId="{E8DD5A37-F566-426C-A582-FBE6A96AA51A}" type="presParOf" srcId="{CC6A68EE-0994-49FC-8B21-731D3B43553B}" destId="{CA4994A4-1878-43CD-8D19-54EAF5E3E384}" srcOrd="0" destOrd="0" presId="urn:microsoft.com/office/officeart/2005/8/layout/process3"/>
    <dgm:cxn modelId="{F3794216-5D11-459E-B31B-A29C2EB1B718}" type="presParOf" srcId="{CC6A68EE-0994-49FC-8B21-731D3B43553B}" destId="{DC157997-0F02-40F7-BC77-EFFFE585612D}" srcOrd="1" destOrd="0" presId="urn:microsoft.com/office/officeart/2005/8/layout/process3"/>
    <dgm:cxn modelId="{F43F49FC-3353-43B4-8912-D4A9D2001977}" type="presParOf" srcId="{CC6A68EE-0994-49FC-8B21-731D3B43553B}" destId="{09735D09-130F-4010-90A0-AFCD88DF0461}" srcOrd="2" destOrd="0" presId="urn:microsoft.com/office/officeart/2005/8/layout/process3"/>
    <dgm:cxn modelId="{2485AC1A-5DD4-4FEE-BEA9-1248D6DFB8F2}" type="presParOf" srcId="{71330616-7E8A-4D92-AB6F-1FB7488A3B15}" destId="{F3B3F845-D4EA-4EA6-9C44-6BDF7E8523E4}" srcOrd="3" destOrd="0" presId="urn:microsoft.com/office/officeart/2005/8/layout/process3"/>
    <dgm:cxn modelId="{165DB1CE-5247-4B5D-8792-516EC773DC41}" type="presParOf" srcId="{F3B3F845-D4EA-4EA6-9C44-6BDF7E8523E4}" destId="{D20C2311-34FD-4B9F-B1F6-976C486C6C74}" srcOrd="0" destOrd="0" presId="urn:microsoft.com/office/officeart/2005/8/layout/process3"/>
    <dgm:cxn modelId="{2D76BCD5-E53A-40F4-9E3D-E3D8FC00C76F}" type="presParOf" srcId="{71330616-7E8A-4D92-AB6F-1FB7488A3B15}" destId="{21A9E7AC-2DC1-4414-9603-2FA5CCE60FCB}" srcOrd="4" destOrd="0" presId="urn:microsoft.com/office/officeart/2005/8/layout/process3"/>
    <dgm:cxn modelId="{BF2E333D-92F1-4934-ADBB-C8DA724DE66D}" type="presParOf" srcId="{21A9E7AC-2DC1-4414-9603-2FA5CCE60FCB}" destId="{3BED73F4-ED4F-4436-8867-32395DF967E7}" srcOrd="0" destOrd="0" presId="urn:microsoft.com/office/officeart/2005/8/layout/process3"/>
    <dgm:cxn modelId="{81F282D8-44BF-4C4D-9C9E-CEE37485B25D}" type="presParOf" srcId="{21A9E7AC-2DC1-4414-9603-2FA5CCE60FCB}" destId="{43477C59-08DE-45C1-ABB6-02D4D1C6BE0B}" srcOrd="1" destOrd="0" presId="urn:microsoft.com/office/officeart/2005/8/layout/process3"/>
    <dgm:cxn modelId="{3E45C041-2A48-4F6D-90D6-75A0CE1C918E}" type="presParOf" srcId="{21A9E7AC-2DC1-4414-9603-2FA5CCE60FCB}" destId="{F4EAB0C5-295B-45CC-8124-03C5AEA26913}" srcOrd="2" destOrd="0" presId="urn:microsoft.com/office/officeart/2005/8/layout/process3"/>
    <dgm:cxn modelId="{7CCA778D-EDEC-4271-BD0A-96C6E97BE2AC}" type="presParOf" srcId="{71330616-7E8A-4D92-AB6F-1FB7488A3B15}" destId="{49B38C27-9E52-4259-A013-82654AB6A93F}" srcOrd="5" destOrd="0" presId="urn:microsoft.com/office/officeart/2005/8/layout/process3"/>
    <dgm:cxn modelId="{E467DC8C-0868-4B0D-92A7-121BD6A2364A}" type="presParOf" srcId="{49B38C27-9E52-4259-A013-82654AB6A93F}" destId="{6B440D37-86E3-4AEC-ACEF-42A4D55A9FE9}" srcOrd="0" destOrd="0" presId="urn:microsoft.com/office/officeart/2005/8/layout/process3"/>
    <dgm:cxn modelId="{DBAD7857-9345-4E24-BE24-703D9C22B360}" type="presParOf" srcId="{71330616-7E8A-4D92-AB6F-1FB7488A3B15}" destId="{A27A9E20-3DDE-459B-B4E0-4C7E56CC218D}" srcOrd="6" destOrd="0" presId="urn:microsoft.com/office/officeart/2005/8/layout/process3"/>
    <dgm:cxn modelId="{5FE5E0F6-782B-49C8-98D6-B44AE2AAB861}" type="presParOf" srcId="{A27A9E20-3DDE-459B-B4E0-4C7E56CC218D}" destId="{B60F7EF6-7E2B-4081-A9A7-FB514460581E}" srcOrd="0" destOrd="0" presId="urn:microsoft.com/office/officeart/2005/8/layout/process3"/>
    <dgm:cxn modelId="{73681EB1-BD98-43C2-A3E1-B5523CB9D365}" type="presParOf" srcId="{A27A9E20-3DDE-459B-B4E0-4C7E56CC218D}" destId="{4BA115B4-484D-4ED8-986E-AFE27D4643C7}" srcOrd="1" destOrd="0" presId="urn:microsoft.com/office/officeart/2005/8/layout/process3"/>
    <dgm:cxn modelId="{DF271287-94E1-4A81-80F1-7F8D0F5BF4E9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pPr algn="ctr"/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pPr algn="ctr"/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pPr algn="ctr"/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pPr algn="ctr"/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pPr algn="ctr"/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pPr algn="ctr"/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pPr algn="ctr"/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pPr algn="ctr"/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pPr algn="ctr"/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pPr algn="ctr"/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pPr algn="ctr"/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pPr algn="ctr"/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pPr algn="ctr"/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pPr algn="ctr"/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pPr algn="ctr"/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pPr algn="ctr"/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6EE5A44-391F-413F-9C9E-930C6BBBC9AB}" type="pres">
      <dgm:prSet presAssocID="{F2DB028E-ED48-4F86-9D43-038F5A4A6891}" presName="parSh" presStyleLbl="node1" presStyleIdx="0" presStyleCnt="3" custLinFactNeighborX="14585" custLinFactNeighborY="2756"/>
      <dgm:spPr/>
      <dgm:t>
        <a:bodyPr/>
        <a:lstStyle/>
        <a:p>
          <a:endParaRPr lang="es-CO"/>
        </a:p>
      </dgm:t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E44CE3B-B5A6-433D-BDC1-30435E6648AC}" type="pres">
      <dgm:prSet presAssocID="{563ED568-3905-4152-94A7-F24E62332A7E}" presName="sibTrans" presStyleLbl="sibTrans2D1" presStyleIdx="0" presStyleCnt="2"/>
      <dgm:spPr/>
      <dgm:t>
        <a:bodyPr/>
        <a:lstStyle/>
        <a:p>
          <a:endParaRPr lang="es-CO"/>
        </a:p>
      </dgm:t>
    </dgm:pt>
    <dgm:pt modelId="{2D6A3E78-4C09-4038-9CB1-C474EA29B483}" type="pres">
      <dgm:prSet presAssocID="{563ED568-3905-4152-94A7-F24E62332A7E}" presName="connTx" presStyleLbl="sibTrans2D1" presStyleIdx="0" presStyleCnt="2"/>
      <dgm:spPr/>
      <dgm:t>
        <a:bodyPr/>
        <a:lstStyle/>
        <a:p>
          <a:endParaRPr lang="es-CO"/>
        </a:p>
      </dgm:t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157997-0F02-40F7-BC77-EFFFE585612D}" type="pres">
      <dgm:prSet presAssocID="{1838D0D2-69A1-4CA3-81FE-6BDCD01755ED}" presName="parSh" presStyleLbl="node1" presStyleIdx="1" presStyleCnt="3" custLinFactNeighborX="19190" custLinFactNeighborY="-2756"/>
      <dgm:spPr/>
      <dgm:t>
        <a:bodyPr/>
        <a:lstStyle/>
        <a:p>
          <a:endParaRPr lang="es-CO"/>
        </a:p>
      </dgm:t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68701596-3808-4F0C-9F00-9F88100A7A2C}" type="pres">
      <dgm:prSet presAssocID="{2E9B588C-CF38-4CF8-BA8A-E5E8369F8ADF}" presName="sibTrans" presStyleLbl="sibTrans2D1" presStyleIdx="1" presStyleCnt="2"/>
      <dgm:spPr/>
      <dgm:t>
        <a:bodyPr/>
        <a:lstStyle/>
        <a:p>
          <a:endParaRPr lang="es-CO"/>
        </a:p>
      </dgm:t>
    </dgm:pt>
    <dgm:pt modelId="{BA43A460-1A64-47A4-AD16-52D2973CDE5B}" type="pres">
      <dgm:prSet presAssocID="{2E9B588C-CF38-4CF8-BA8A-E5E8369F8ADF}" presName="connTx" presStyleLbl="sibTrans2D1" presStyleIdx="1" presStyleCnt="2"/>
      <dgm:spPr/>
      <dgm:t>
        <a:bodyPr/>
        <a:lstStyle/>
        <a:p>
          <a:endParaRPr lang="es-CO"/>
        </a:p>
      </dgm:t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78724FF8-A2B8-4AD8-BE49-BBA30E0B102E}" type="pres">
      <dgm:prSet presAssocID="{189CF955-8BEC-409A-8279-04C0FCC63722}" presName="parSh" presStyleLbl="node1" presStyleIdx="2" presStyleCnt="3" custLinFactNeighborX="10747" custLinFactNeighborY="-5512"/>
      <dgm:spPr/>
      <dgm:t>
        <a:bodyPr/>
        <a:lstStyle/>
        <a:p>
          <a:endParaRPr lang="es-CO"/>
        </a:p>
      </dgm:t>
    </dgm:pt>
    <dgm:pt modelId="{4732F223-B9F1-4348-86ED-67F630824C96}" type="pres">
      <dgm:prSet presAssocID="{189CF955-8BEC-409A-8279-04C0FCC63722}" presName="desTx" presStyleLbl="fgAcc1" presStyleIdx="2" presStyleCnt="3" custScaleX="8570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97BB1140-F9EA-4405-8A55-A253F170077C}" type="presOf" srcId="{189CF955-8BEC-409A-8279-04C0FCC63722}" destId="{00EF6254-6E58-4376-AE79-61C7809C8EFD}" srcOrd="0" destOrd="0" presId="urn:microsoft.com/office/officeart/2005/8/layout/process3"/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445F5AB0-B811-4392-9B6D-491990F581AF}" type="presOf" srcId="{2E9B588C-CF38-4CF8-BA8A-E5E8369F8ADF}" destId="{BA43A460-1A64-47A4-AD16-52D2973CDE5B}" srcOrd="1" destOrd="0" presId="urn:microsoft.com/office/officeart/2005/8/layout/process3"/>
    <dgm:cxn modelId="{A113F726-9FC4-4D0D-B830-E3F637B56166}" type="presOf" srcId="{1838D0D2-69A1-4CA3-81FE-6BDCD01755ED}" destId="{DC157997-0F02-40F7-BC77-EFFFE585612D}" srcOrd="1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58E70008-2045-49FE-A4B6-0ACC8BF75F29}" type="presOf" srcId="{F2DB028E-ED48-4F86-9D43-038F5A4A6891}" destId="{A6EE5A44-391F-413F-9C9E-930C6BBBC9AB}" srcOrd="1" destOrd="0" presId="urn:microsoft.com/office/officeart/2005/8/layout/process3"/>
    <dgm:cxn modelId="{8EE59C1F-ECC0-4B14-BAFC-3C5FA24DC765}" type="presOf" srcId="{BC7FAE0F-43F4-49B4-8352-202EA69B31F1}" destId="{3605D73C-7E3E-4818-B6BE-775942DAFC6D}" srcOrd="0" destOrd="0" presId="urn:microsoft.com/office/officeart/2005/8/layout/process3"/>
    <dgm:cxn modelId="{A9DFD0A0-B81D-479B-98FE-826B4600A716}" type="presOf" srcId="{69F5C2CB-C74D-41A5-9E1E-BB5D593FC3A8}" destId="{4732F223-B9F1-4348-86ED-67F630824C96}" srcOrd="0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4E21A975-6D91-4034-8F8D-B045E5051ADD}" type="presOf" srcId="{563ED568-3905-4152-94A7-F24E62332A7E}" destId="{AE44CE3B-B5A6-433D-BDC1-30435E6648AC}" srcOrd="0" destOrd="0" presId="urn:microsoft.com/office/officeart/2005/8/layout/process3"/>
    <dgm:cxn modelId="{CF48F03D-78AB-4DAB-B847-E29063445200}" type="presOf" srcId="{189CF955-8BEC-409A-8279-04C0FCC63722}" destId="{78724FF8-A2B8-4AD8-BE49-BBA30E0B102E}" srcOrd="1" destOrd="0" presId="urn:microsoft.com/office/officeart/2005/8/layout/process3"/>
    <dgm:cxn modelId="{541A7155-7309-4BE6-A50A-6655A84E3C36}" type="presOf" srcId="{47CB07D2-62A9-4DAE-B20E-111C1AC2906F}" destId="{09735D09-130F-4010-90A0-AFCD88DF0461}" srcOrd="0" destOrd="0" presId="urn:microsoft.com/office/officeart/2005/8/layout/process3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4C489D64-8C8E-47C2-8A0C-07C4F1DC1F95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5B949DAF-3395-4F26-8EF4-F3A16A270B4E}" type="presOf" srcId="{4735F9FC-99D9-4170-AB49-BF68E9128479}" destId="{71330616-7E8A-4D92-AB6F-1FB7488A3B15}" srcOrd="0" destOrd="0" presId="urn:microsoft.com/office/officeart/2005/8/layout/process3"/>
    <dgm:cxn modelId="{1B72DC62-4AF1-4002-89C1-F123E8EFD5FF}" type="presOf" srcId="{1838D0D2-69A1-4CA3-81FE-6BDCD01755ED}" destId="{CA4994A4-1878-43CD-8D19-54EAF5E3E384}" srcOrd="0" destOrd="0" presId="urn:microsoft.com/office/officeart/2005/8/layout/process3"/>
    <dgm:cxn modelId="{88C7D91C-7A13-433D-9A22-BA2FAB0F3A98}" type="presOf" srcId="{F2DB028E-ED48-4F86-9D43-038F5A4A6891}" destId="{FAC9D217-058C-40C9-B679-A7212B266034}" srcOrd="0" destOrd="0" presId="urn:microsoft.com/office/officeart/2005/8/layout/process3"/>
    <dgm:cxn modelId="{8C3E8767-0DFC-4DF2-B30A-BF72758A8945}" type="presOf" srcId="{2E9B588C-CF38-4CF8-BA8A-E5E8369F8ADF}" destId="{68701596-3808-4F0C-9F00-9F88100A7A2C}" srcOrd="0" destOrd="0" presId="urn:microsoft.com/office/officeart/2005/8/layout/process3"/>
    <dgm:cxn modelId="{7CBAF4CF-89AF-48EE-B171-3665936F3702}" type="presParOf" srcId="{71330616-7E8A-4D92-AB6F-1FB7488A3B15}" destId="{863EC9FF-13AE-4727-B922-981EE1B3005C}" srcOrd="0" destOrd="0" presId="urn:microsoft.com/office/officeart/2005/8/layout/process3"/>
    <dgm:cxn modelId="{BF86AF30-B4B9-44D0-AFEE-D7D8C775816D}" type="presParOf" srcId="{863EC9FF-13AE-4727-B922-981EE1B3005C}" destId="{FAC9D217-058C-40C9-B679-A7212B266034}" srcOrd="0" destOrd="0" presId="urn:microsoft.com/office/officeart/2005/8/layout/process3"/>
    <dgm:cxn modelId="{204D4785-AD10-41E2-B0E8-9B4F11457E34}" type="presParOf" srcId="{863EC9FF-13AE-4727-B922-981EE1B3005C}" destId="{A6EE5A44-391F-413F-9C9E-930C6BBBC9AB}" srcOrd="1" destOrd="0" presId="urn:microsoft.com/office/officeart/2005/8/layout/process3"/>
    <dgm:cxn modelId="{11D4EBDA-142B-4026-8C76-88C538FAC950}" type="presParOf" srcId="{863EC9FF-13AE-4727-B922-981EE1B3005C}" destId="{3605D73C-7E3E-4818-B6BE-775942DAFC6D}" srcOrd="2" destOrd="0" presId="urn:microsoft.com/office/officeart/2005/8/layout/process3"/>
    <dgm:cxn modelId="{328D577D-DA99-4B00-9813-6EE67C1501D1}" type="presParOf" srcId="{71330616-7E8A-4D92-AB6F-1FB7488A3B15}" destId="{AE44CE3B-B5A6-433D-BDC1-30435E6648AC}" srcOrd="1" destOrd="0" presId="urn:microsoft.com/office/officeart/2005/8/layout/process3"/>
    <dgm:cxn modelId="{3CD2EF64-A3D2-41A1-8E8A-6A934721AA8D}" type="presParOf" srcId="{AE44CE3B-B5A6-433D-BDC1-30435E6648AC}" destId="{2D6A3E78-4C09-4038-9CB1-C474EA29B483}" srcOrd="0" destOrd="0" presId="urn:microsoft.com/office/officeart/2005/8/layout/process3"/>
    <dgm:cxn modelId="{EA6CF0FA-106C-4ED2-A09B-8485E9A5D2EB}" type="presParOf" srcId="{71330616-7E8A-4D92-AB6F-1FB7488A3B15}" destId="{CC6A68EE-0994-49FC-8B21-731D3B43553B}" srcOrd="2" destOrd="0" presId="urn:microsoft.com/office/officeart/2005/8/layout/process3"/>
    <dgm:cxn modelId="{075D06E9-F2C6-48F1-9E00-657DCE01AF2D}" type="presParOf" srcId="{CC6A68EE-0994-49FC-8B21-731D3B43553B}" destId="{CA4994A4-1878-43CD-8D19-54EAF5E3E384}" srcOrd="0" destOrd="0" presId="urn:microsoft.com/office/officeart/2005/8/layout/process3"/>
    <dgm:cxn modelId="{B94E4711-5B7A-4D78-88E9-F9C07CC5CA64}" type="presParOf" srcId="{CC6A68EE-0994-49FC-8B21-731D3B43553B}" destId="{DC157997-0F02-40F7-BC77-EFFFE585612D}" srcOrd="1" destOrd="0" presId="urn:microsoft.com/office/officeart/2005/8/layout/process3"/>
    <dgm:cxn modelId="{3DA8138B-1D0B-462C-B48A-621C3496941F}" type="presParOf" srcId="{CC6A68EE-0994-49FC-8B21-731D3B43553B}" destId="{09735D09-130F-4010-90A0-AFCD88DF0461}" srcOrd="2" destOrd="0" presId="urn:microsoft.com/office/officeart/2005/8/layout/process3"/>
    <dgm:cxn modelId="{804670E0-97E5-4FFB-A608-D0A19F2B3436}" type="presParOf" srcId="{71330616-7E8A-4D92-AB6F-1FB7488A3B15}" destId="{68701596-3808-4F0C-9F00-9F88100A7A2C}" srcOrd="3" destOrd="0" presId="urn:microsoft.com/office/officeart/2005/8/layout/process3"/>
    <dgm:cxn modelId="{E5A65B35-6553-4739-8DA0-57DEDD6B4882}" type="presParOf" srcId="{68701596-3808-4F0C-9F00-9F88100A7A2C}" destId="{BA43A460-1A64-47A4-AD16-52D2973CDE5B}" srcOrd="0" destOrd="0" presId="urn:microsoft.com/office/officeart/2005/8/layout/process3"/>
    <dgm:cxn modelId="{80CD240B-E2D6-471C-BE78-1D60CA56ACE4}" type="presParOf" srcId="{71330616-7E8A-4D92-AB6F-1FB7488A3B15}" destId="{0B5C6FBE-0861-44B2-BB30-417915B9C5D7}" srcOrd="4" destOrd="0" presId="urn:microsoft.com/office/officeart/2005/8/layout/process3"/>
    <dgm:cxn modelId="{21D29B2C-F1D6-44EE-BB8C-53A4CE8F995B}" type="presParOf" srcId="{0B5C6FBE-0861-44B2-BB30-417915B9C5D7}" destId="{00EF6254-6E58-4376-AE79-61C7809C8EFD}" srcOrd="0" destOrd="0" presId="urn:microsoft.com/office/officeart/2005/8/layout/process3"/>
    <dgm:cxn modelId="{A3CB33FC-A2BE-4C14-8A10-57E583DFCC60}" type="presParOf" srcId="{0B5C6FBE-0861-44B2-BB30-417915B9C5D7}" destId="{78724FF8-A2B8-4AD8-BE49-BBA30E0B102E}" srcOrd="1" destOrd="0" presId="urn:microsoft.com/office/officeart/2005/8/layout/process3"/>
    <dgm:cxn modelId="{B59D1FA2-AE75-444A-8C7E-485DC56FF514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37825505-43F1-46EE-B5D5-E16AABC45527}">
      <dgm:prSet phldrT="[Texto]" custT="1"/>
      <dgm:spPr/>
      <dgm:t>
        <a:bodyPr/>
        <a:lstStyle/>
        <a:p>
          <a:pPr algn="just"/>
          <a:r>
            <a:rPr lang="es-ES" sz="1000"/>
            <a:t>el usuario, cliente o administrador pueden gestionar la información de lecturas generada por componentes registrados en el sistema</a:t>
          </a:r>
          <a:endParaRPr lang="es-CO" sz="1000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just"/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just"/>
          <a:endParaRPr lang="es-CO"/>
        </a:p>
      </dgm:t>
    </dgm:pt>
    <dgm:pt modelId="{D7461CB3-0D19-4BA8-8AC1-D6AFBE0A592A}">
      <dgm:prSet phldrT="[Texto]" custT="1"/>
      <dgm:spPr/>
      <dgm:t>
        <a:bodyPr/>
        <a:lstStyle/>
        <a:p>
          <a:pPr algn="ctr">
            <a:buFont typeface="Symbol" panose="05050102010706020507" pitchFamily="18" charset="2"/>
            <a:buNone/>
          </a:pPr>
          <a:r>
            <a:rPr lang="es-CO" sz="1000"/>
            <a:t>Gestionar lecturas</a:t>
          </a:r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just"/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just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921033C-02DB-4BD2-89E8-9FE448BB63C9}" type="pres">
      <dgm:prSet presAssocID="{D7461CB3-0D19-4BA8-8AC1-D6AFBE0A592A}" presName="parSh" presStyleLbl="node1" presStyleIdx="0" presStyleCnt="1" custScaleY="76389" custLinFactNeighborX="10959" custLinFactNeighborY="-10524"/>
      <dgm:spPr/>
      <dgm:t>
        <a:bodyPr/>
        <a:lstStyle/>
        <a:p>
          <a:endParaRPr lang="es-CO"/>
        </a:p>
      </dgm:t>
    </dgm:pt>
    <dgm:pt modelId="{5A37B31B-92A6-4B8C-8EC6-79C60F510A69}" type="pres">
      <dgm:prSet presAssocID="{D7461CB3-0D19-4BA8-8AC1-D6AFBE0A592A}" presName="desTx" presStyleLbl="fgAcc1" presStyleIdx="0" presStyleCnt="1" custScaleY="101767" custLinFactNeighborX="-8672" custLinFactNeighborY="1217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B75BF5B5-A09F-4984-B13C-ACDD7D5564A7}" type="presOf" srcId="{B1A8326E-1151-4B2E-9B56-47A9FB9F58E4}" destId="{DBB6B28E-CD7F-46A0-BDAC-199473353B78}" srcOrd="0" destOrd="0" presId="urn:microsoft.com/office/officeart/2005/8/layout/process3"/>
    <dgm:cxn modelId="{E37F6B71-7AFA-402F-8625-77AAF9676068}" type="presOf" srcId="{D7461CB3-0D19-4BA8-8AC1-D6AFBE0A592A}" destId="{2921033C-02DB-4BD2-89E8-9FE448BB63C9}" srcOrd="1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01C8CFFB-BB04-4015-BBED-9AC8A3150527}" type="presOf" srcId="{D7461CB3-0D19-4BA8-8AC1-D6AFBE0A592A}" destId="{8361B7DF-175B-4A8C-AE5F-A22F8005CB02}" srcOrd="0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F4164F-2996-4B0D-9064-C258501C6BCA}" type="presOf" srcId="{37825505-43F1-46EE-B5D5-E16AABC45527}" destId="{5A37B31B-92A6-4B8C-8EC6-79C60F510A69}" srcOrd="0" destOrd="0" presId="urn:microsoft.com/office/officeart/2005/8/layout/process3"/>
    <dgm:cxn modelId="{BAEB7D71-3853-4F0B-9079-5E9D357BD8BF}" type="presParOf" srcId="{DBB6B28E-CD7F-46A0-BDAC-199473353B78}" destId="{CAE8AA46-FD53-45B8-8457-87F8FE08349F}" srcOrd="0" destOrd="0" presId="urn:microsoft.com/office/officeart/2005/8/layout/process3"/>
    <dgm:cxn modelId="{29C366B8-6644-437D-B5B9-9C7F0E4CDDE6}" type="presParOf" srcId="{CAE8AA46-FD53-45B8-8457-87F8FE08349F}" destId="{8361B7DF-175B-4A8C-AE5F-A22F8005CB02}" srcOrd="0" destOrd="0" presId="urn:microsoft.com/office/officeart/2005/8/layout/process3"/>
    <dgm:cxn modelId="{9273B43B-6252-47C2-A52F-945008439777}" type="presParOf" srcId="{CAE8AA46-FD53-45B8-8457-87F8FE08349F}" destId="{2921033C-02DB-4BD2-89E8-9FE448BB63C9}" srcOrd="1" destOrd="0" presId="urn:microsoft.com/office/officeart/2005/8/layout/process3"/>
    <dgm:cxn modelId="{87B9ED08-DD3A-4FF5-9387-639D9A87DE39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EDC41A56-632C-4DBF-AEA8-280E25F40C6E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1DAAE15D-EE25-444C-A0D3-AFBCF5FA02EE}">
      <dgm:prSet phldrT="[Texto]"/>
      <dgm:spPr/>
      <dgm:t>
        <a:bodyPr/>
        <a:lstStyle/>
        <a:p>
          <a:r>
            <a:rPr lang="es-CO"/>
            <a:t>Gestionar medidas</a:t>
          </a:r>
        </a:p>
      </dgm:t>
    </dgm:pt>
    <dgm:pt modelId="{F7B47DAC-9EA0-4C6D-AC51-9405D2CECEC6}" type="parTrans" cxnId="{E446237A-871E-4000-A502-30908E1E7BAC}">
      <dgm:prSet/>
      <dgm:spPr/>
      <dgm:t>
        <a:bodyPr/>
        <a:lstStyle/>
        <a:p>
          <a:endParaRPr lang="es-CO"/>
        </a:p>
      </dgm:t>
    </dgm:pt>
    <dgm:pt modelId="{D1E674B9-9213-4A44-BF0C-1D5A453EBF99}" type="sibTrans" cxnId="{E446237A-871E-4000-A502-30908E1E7BAC}">
      <dgm:prSet/>
      <dgm:spPr/>
      <dgm:t>
        <a:bodyPr/>
        <a:lstStyle/>
        <a:p>
          <a:endParaRPr lang="es-CO"/>
        </a:p>
      </dgm:t>
    </dgm:pt>
    <dgm:pt modelId="{E43CCDCE-D24D-4B02-AB13-20C27E0BA04D}">
      <dgm:prSet phldrT="[Texto]"/>
      <dgm:spPr/>
      <dgm:t>
        <a:bodyPr/>
        <a:lstStyle/>
        <a:p>
          <a:r>
            <a:rPr lang="es-CO"/>
            <a:t>el administrador/usuario podrá visualizar las medidas generadas por los clientes/componentes del sistema externo.</a:t>
          </a:r>
        </a:p>
      </dgm:t>
    </dgm:pt>
    <dgm:pt modelId="{0FA1D11C-13E7-4BE4-A3AC-9CBAD0F68B0A}" type="parTrans" cxnId="{2686BE03-BC2E-41E4-8D56-AE4205602B0B}">
      <dgm:prSet/>
      <dgm:spPr/>
      <dgm:t>
        <a:bodyPr/>
        <a:lstStyle/>
        <a:p>
          <a:endParaRPr lang="es-CO"/>
        </a:p>
      </dgm:t>
    </dgm:pt>
    <dgm:pt modelId="{B04C9EC8-5C41-4205-9688-81A721597CA4}" type="sibTrans" cxnId="{2686BE03-BC2E-41E4-8D56-AE4205602B0B}">
      <dgm:prSet/>
      <dgm:spPr/>
      <dgm:t>
        <a:bodyPr/>
        <a:lstStyle/>
        <a:p>
          <a:endParaRPr lang="es-CO"/>
        </a:p>
      </dgm:t>
    </dgm:pt>
    <dgm:pt modelId="{390B4F52-BEA7-4882-8995-4C4F7270EFCC}">
      <dgm:prSet phldrT="[Texto]"/>
      <dgm:spPr/>
      <dgm:t>
        <a:bodyPr/>
        <a:lstStyle/>
        <a:p>
          <a:r>
            <a:rPr lang="es-CO"/>
            <a:t>Generar reporte medidas</a:t>
          </a:r>
        </a:p>
      </dgm:t>
    </dgm:pt>
    <dgm:pt modelId="{5510E742-9B95-4AC2-A044-1CEC0C104B37}" type="parTrans" cxnId="{CA3ED392-CCD4-4141-9954-D633CFD7B6EA}">
      <dgm:prSet/>
      <dgm:spPr/>
      <dgm:t>
        <a:bodyPr/>
        <a:lstStyle/>
        <a:p>
          <a:endParaRPr lang="es-CO"/>
        </a:p>
      </dgm:t>
    </dgm:pt>
    <dgm:pt modelId="{27992970-4B62-4EBA-B798-3CB891CBB3A0}" type="sibTrans" cxnId="{CA3ED392-CCD4-4141-9954-D633CFD7B6EA}">
      <dgm:prSet/>
      <dgm:spPr/>
      <dgm:t>
        <a:bodyPr/>
        <a:lstStyle/>
        <a:p>
          <a:endParaRPr lang="es-CO"/>
        </a:p>
      </dgm:t>
    </dgm:pt>
    <dgm:pt modelId="{EB93B6CB-B482-492F-A8A9-EDF53B94C4AC}">
      <dgm:prSet phldrT="[Texto]"/>
      <dgm:spPr/>
      <dgm:t>
        <a:bodyPr/>
        <a:lstStyle/>
        <a:p>
          <a:r>
            <a:rPr lang="es-CO"/>
            <a:t>el administrador/usuario podrá generar cualquier tipo de reporte que requiera, permitiéndole guardarlo en formato pdf o enviar por correo</a:t>
          </a:r>
        </a:p>
      </dgm:t>
    </dgm:pt>
    <dgm:pt modelId="{3415559B-CFAF-46C8-A5F9-CC9CE9D657E7}" type="parTrans" cxnId="{EE0092B9-C484-4896-BF1F-CB836624B501}">
      <dgm:prSet/>
      <dgm:spPr/>
      <dgm:t>
        <a:bodyPr/>
        <a:lstStyle/>
        <a:p>
          <a:endParaRPr lang="es-CO"/>
        </a:p>
      </dgm:t>
    </dgm:pt>
    <dgm:pt modelId="{B68EC06A-569C-49CF-847C-F3464BACA5E0}" type="sibTrans" cxnId="{EE0092B9-C484-4896-BF1F-CB836624B501}">
      <dgm:prSet/>
      <dgm:spPr/>
      <dgm:t>
        <a:bodyPr/>
        <a:lstStyle/>
        <a:p>
          <a:endParaRPr lang="es-CO"/>
        </a:p>
      </dgm:t>
    </dgm:pt>
    <dgm:pt modelId="{2EC53D63-A8E3-4A88-A03B-D4C112B51588}" type="pres">
      <dgm:prSet presAssocID="{EDC41A56-632C-4DBF-AEA8-280E25F40C6E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33A41707-201D-47E0-AFCF-6E8750AAD371}" type="pres">
      <dgm:prSet presAssocID="{1DAAE15D-EE25-444C-A0D3-AFBCF5FA02EE}" presName="composite" presStyleCnt="0"/>
      <dgm:spPr/>
    </dgm:pt>
    <dgm:pt modelId="{7EC36CA1-8547-46DE-8D36-C98D3999AD0B}" type="pres">
      <dgm:prSet presAssocID="{1DAAE15D-EE25-444C-A0D3-AFBCF5FA02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D6A448C-E681-40D9-AB2C-8A1D25CBFAF7}" type="pres">
      <dgm:prSet presAssocID="{1DAAE15D-EE25-444C-A0D3-AFBCF5FA02EE}" presName="parSh" presStyleLbl="node1" presStyleIdx="0" presStyleCnt="2"/>
      <dgm:spPr/>
      <dgm:t>
        <a:bodyPr/>
        <a:lstStyle/>
        <a:p>
          <a:endParaRPr lang="es-CO"/>
        </a:p>
      </dgm:t>
    </dgm:pt>
    <dgm:pt modelId="{A568530A-87F3-414C-954F-B89B57FDADA0}" type="pres">
      <dgm:prSet presAssocID="{1DAAE15D-EE25-444C-A0D3-AFBCF5FA02EE}" presName="desTx" presStyleLbl="fgAcc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95734-BDC7-4FA7-94B4-85EBBB17D7DF}" type="pres">
      <dgm:prSet presAssocID="{D1E674B9-9213-4A44-BF0C-1D5A453EBF99}" presName="sibTrans" presStyleLbl="sibTrans2D1" presStyleIdx="0" presStyleCnt="1"/>
      <dgm:spPr/>
      <dgm:t>
        <a:bodyPr/>
        <a:lstStyle/>
        <a:p>
          <a:endParaRPr lang="es-CO"/>
        </a:p>
      </dgm:t>
    </dgm:pt>
    <dgm:pt modelId="{33E692C6-1DE9-45FE-B7C2-D664209FAA18}" type="pres">
      <dgm:prSet presAssocID="{D1E674B9-9213-4A44-BF0C-1D5A453EBF99}" presName="connTx" presStyleLbl="sibTrans2D1" presStyleIdx="0" presStyleCnt="1"/>
      <dgm:spPr/>
      <dgm:t>
        <a:bodyPr/>
        <a:lstStyle/>
        <a:p>
          <a:endParaRPr lang="es-CO"/>
        </a:p>
      </dgm:t>
    </dgm:pt>
    <dgm:pt modelId="{103212CE-6F19-4406-A795-D7A8F5754A02}" type="pres">
      <dgm:prSet presAssocID="{390B4F52-BEA7-4882-8995-4C4F7270EFCC}" presName="composite" presStyleCnt="0"/>
      <dgm:spPr/>
    </dgm:pt>
    <dgm:pt modelId="{FA06A735-F831-4FB1-BCC5-1E3E165CA646}" type="pres">
      <dgm:prSet presAssocID="{390B4F52-BEA7-4882-8995-4C4F7270EFCC}" presName="parTx" presStyleLbl="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AF6EEDC-460D-4259-86A9-D27E539F3574}" type="pres">
      <dgm:prSet presAssocID="{390B4F52-BEA7-4882-8995-4C4F7270EFCC}" presName="parSh" presStyleLbl="node1" presStyleIdx="1" presStyleCnt="2"/>
      <dgm:spPr/>
      <dgm:t>
        <a:bodyPr/>
        <a:lstStyle/>
        <a:p>
          <a:endParaRPr lang="es-CO"/>
        </a:p>
      </dgm:t>
    </dgm:pt>
    <dgm:pt modelId="{C6968D15-7197-46E1-A9CE-F698E1859591}" type="pres">
      <dgm:prSet presAssocID="{390B4F52-BEA7-4882-8995-4C4F7270EFCC}" presName="desTx" presStyleLbl="fgAcc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FF75F151-53DD-4392-B074-92A6E43497AF}" type="presOf" srcId="{D1E674B9-9213-4A44-BF0C-1D5A453EBF99}" destId="{33E692C6-1DE9-45FE-B7C2-D664209FAA18}" srcOrd="1" destOrd="0" presId="urn:microsoft.com/office/officeart/2005/8/layout/process3"/>
    <dgm:cxn modelId="{E02FB173-FA1A-4ECA-A0F1-D6B41A9EA29A}" type="presOf" srcId="{D1E674B9-9213-4A44-BF0C-1D5A453EBF99}" destId="{87395734-BDC7-4FA7-94B4-85EBBB17D7DF}" srcOrd="0" destOrd="0" presId="urn:microsoft.com/office/officeart/2005/8/layout/process3"/>
    <dgm:cxn modelId="{EE0092B9-C484-4896-BF1F-CB836624B501}" srcId="{390B4F52-BEA7-4882-8995-4C4F7270EFCC}" destId="{EB93B6CB-B482-492F-A8A9-EDF53B94C4AC}" srcOrd="0" destOrd="0" parTransId="{3415559B-CFAF-46C8-A5F9-CC9CE9D657E7}" sibTransId="{B68EC06A-569C-49CF-847C-F3464BACA5E0}"/>
    <dgm:cxn modelId="{5D021FFA-3B46-4010-BDA0-36C3ABA04A97}" type="presOf" srcId="{EDC41A56-632C-4DBF-AEA8-280E25F40C6E}" destId="{2EC53D63-A8E3-4A88-A03B-D4C112B51588}" srcOrd="0" destOrd="0" presId="urn:microsoft.com/office/officeart/2005/8/layout/process3"/>
    <dgm:cxn modelId="{E446237A-871E-4000-A502-30908E1E7BAC}" srcId="{EDC41A56-632C-4DBF-AEA8-280E25F40C6E}" destId="{1DAAE15D-EE25-444C-A0D3-AFBCF5FA02EE}" srcOrd="0" destOrd="0" parTransId="{F7B47DAC-9EA0-4C6D-AC51-9405D2CECEC6}" sibTransId="{D1E674B9-9213-4A44-BF0C-1D5A453EBF99}"/>
    <dgm:cxn modelId="{63F12404-FEB9-45BB-A8BC-0EA8230182FD}" type="presOf" srcId="{1DAAE15D-EE25-444C-A0D3-AFBCF5FA02EE}" destId="{7EC36CA1-8547-46DE-8D36-C98D3999AD0B}" srcOrd="0" destOrd="0" presId="urn:microsoft.com/office/officeart/2005/8/layout/process3"/>
    <dgm:cxn modelId="{FC58D1A9-42B9-4DE1-A7C6-7D106A355455}" type="presOf" srcId="{390B4F52-BEA7-4882-8995-4C4F7270EFCC}" destId="{CAF6EEDC-460D-4259-86A9-D27E539F3574}" srcOrd="1" destOrd="0" presId="urn:microsoft.com/office/officeart/2005/8/layout/process3"/>
    <dgm:cxn modelId="{23643055-0B77-4B71-A443-B7AF2CDA47AF}" type="presOf" srcId="{390B4F52-BEA7-4882-8995-4C4F7270EFCC}" destId="{FA06A735-F831-4FB1-BCC5-1E3E165CA646}" srcOrd="0" destOrd="0" presId="urn:microsoft.com/office/officeart/2005/8/layout/process3"/>
    <dgm:cxn modelId="{2686BE03-BC2E-41E4-8D56-AE4205602B0B}" srcId="{1DAAE15D-EE25-444C-A0D3-AFBCF5FA02EE}" destId="{E43CCDCE-D24D-4B02-AB13-20C27E0BA04D}" srcOrd="0" destOrd="0" parTransId="{0FA1D11C-13E7-4BE4-A3AC-9CBAD0F68B0A}" sibTransId="{B04C9EC8-5C41-4205-9688-81A721597CA4}"/>
    <dgm:cxn modelId="{451DD3F3-3D79-4711-ABEE-BE73BB7CF65F}" type="presOf" srcId="{1DAAE15D-EE25-444C-A0D3-AFBCF5FA02EE}" destId="{9D6A448C-E681-40D9-AB2C-8A1D25CBFAF7}" srcOrd="1" destOrd="0" presId="urn:microsoft.com/office/officeart/2005/8/layout/process3"/>
    <dgm:cxn modelId="{0EA695CE-6301-45A2-89F4-72D79453442D}" type="presOf" srcId="{EB93B6CB-B482-492F-A8A9-EDF53B94C4AC}" destId="{C6968D15-7197-46E1-A9CE-F698E1859591}" srcOrd="0" destOrd="0" presId="urn:microsoft.com/office/officeart/2005/8/layout/process3"/>
    <dgm:cxn modelId="{5931A99A-43A7-4C77-82B3-664F41908BEE}" type="presOf" srcId="{E43CCDCE-D24D-4B02-AB13-20C27E0BA04D}" destId="{A568530A-87F3-414C-954F-B89B57FDADA0}" srcOrd="0" destOrd="0" presId="urn:microsoft.com/office/officeart/2005/8/layout/process3"/>
    <dgm:cxn modelId="{CA3ED392-CCD4-4141-9954-D633CFD7B6EA}" srcId="{EDC41A56-632C-4DBF-AEA8-280E25F40C6E}" destId="{390B4F52-BEA7-4882-8995-4C4F7270EFCC}" srcOrd="1" destOrd="0" parTransId="{5510E742-9B95-4AC2-A044-1CEC0C104B37}" sibTransId="{27992970-4B62-4EBA-B798-3CB891CBB3A0}"/>
    <dgm:cxn modelId="{987EE5CD-BD37-4198-913D-EF52616124D3}" type="presParOf" srcId="{2EC53D63-A8E3-4A88-A03B-D4C112B51588}" destId="{33A41707-201D-47E0-AFCF-6E8750AAD371}" srcOrd="0" destOrd="0" presId="urn:microsoft.com/office/officeart/2005/8/layout/process3"/>
    <dgm:cxn modelId="{1912EB7E-9753-46A8-972B-0937E1B8D780}" type="presParOf" srcId="{33A41707-201D-47E0-AFCF-6E8750AAD371}" destId="{7EC36CA1-8547-46DE-8D36-C98D3999AD0B}" srcOrd="0" destOrd="0" presId="urn:microsoft.com/office/officeart/2005/8/layout/process3"/>
    <dgm:cxn modelId="{ADD83E4A-69D6-4595-9D96-888C548D4FEB}" type="presParOf" srcId="{33A41707-201D-47E0-AFCF-6E8750AAD371}" destId="{9D6A448C-E681-40D9-AB2C-8A1D25CBFAF7}" srcOrd="1" destOrd="0" presId="urn:microsoft.com/office/officeart/2005/8/layout/process3"/>
    <dgm:cxn modelId="{6D5482A3-227C-45BC-ABA5-7D4E89C3EF67}" type="presParOf" srcId="{33A41707-201D-47E0-AFCF-6E8750AAD371}" destId="{A568530A-87F3-414C-954F-B89B57FDADA0}" srcOrd="2" destOrd="0" presId="urn:microsoft.com/office/officeart/2005/8/layout/process3"/>
    <dgm:cxn modelId="{31E59841-76E5-465C-967B-42143C18AEA4}" type="presParOf" srcId="{2EC53D63-A8E3-4A88-A03B-D4C112B51588}" destId="{87395734-BDC7-4FA7-94B4-85EBBB17D7DF}" srcOrd="1" destOrd="0" presId="urn:microsoft.com/office/officeart/2005/8/layout/process3"/>
    <dgm:cxn modelId="{3E02F1AE-9C29-4119-9B56-96FDD28C4ED5}" type="presParOf" srcId="{87395734-BDC7-4FA7-94B4-85EBBB17D7DF}" destId="{33E692C6-1DE9-45FE-B7C2-D664209FAA18}" srcOrd="0" destOrd="0" presId="urn:microsoft.com/office/officeart/2005/8/layout/process3"/>
    <dgm:cxn modelId="{4E34422C-A9ED-467E-A587-F4AFC94590F7}" type="presParOf" srcId="{2EC53D63-A8E3-4A88-A03B-D4C112B51588}" destId="{103212CE-6F19-4406-A795-D7A8F5754A02}" srcOrd="2" destOrd="0" presId="urn:microsoft.com/office/officeart/2005/8/layout/process3"/>
    <dgm:cxn modelId="{CDAC3803-C9B0-44F2-9F46-D59339835D3A}" type="presParOf" srcId="{103212CE-6F19-4406-A795-D7A8F5754A02}" destId="{FA06A735-F831-4FB1-BCC5-1E3E165CA646}" srcOrd="0" destOrd="0" presId="urn:microsoft.com/office/officeart/2005/8/layout/process3"/>
    <dgm:cxn modelId="{614D460B-3DEC-40DE-BD23-380F2896B06B}" type="presParOf" srcId="{103212CE-6F19-4406-A795-D7A8F5754A02}" destId="{CAF6EEDC-460D-4259-86A9-D27E539F3574}" srcOrd="1" destOrd="0" presId="urn:microsoft.com/office/officeart/2005/8/layout/process3"/>
    <dgm:cxn modelId="{E27400B6-3AB6-456E-9286-34ED2677EB10}" type="presParOf" srcId="{103212CE-6F19-4406-A795-D7A8F5754A02}" destId="{C6968D15-7197-46E1-A9CE-F698E185959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167736" y="28577"/>
          <a:ext cx="1842039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900" kern="1200"/>
            <a:t>Crear_sistema_externo</a:t>
          </a:r>
          <a:endParaRPr lang="es-CO" sz="900" kern="1200"/>
        </a:p>
      </dsp:txBody>
      <dsp:txXfrm>
        <a:off x="167736" y="28577"/>
        <a:ext cx="1842039" cy="259200"/>
      </dsp:txXfrm>
    </dsp:sp>
    <dsp:sp modelId="{5A37B31B-92A6-4B8C-8EC6-79C60F510A69}">
      <dsp:nvSpPr>
        <dsp:cNvPr id="0" name=""/>
        <dsp:cNvSpPr/>
      </dsp:nvSpPr>
      <dsp:spPr>
        <a:xfrm>
          <a:off x="158211" y="308512"/>
          <a:ext cx="1842039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900" kern="1200"/>
            <a:t>Al escoger esta opción, el superadministrador tendrá la posibilidad de hacer la creación de un nuevo sistema externo</a:t>
          </a:r>
          <a:endParaRPr lang="es-CO" sz="900" kern="1200"/>
        </a:p>
      </dsp:txBody>
      <dsp:txXfrm>
        <a:off x="178139" y="328440"/>
        <a:ext cx="1802183" cy="64054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6A448C-E681-40D9-AB2C-8A1D25CBFAF7}">
      <dsp:nvSpPr>
        <dsp:cNvPr id="0" name=""/>
        <dsp:cNvSpPr/>
      </dsp:nvSpPr>
      <dsp:spPr>
        <a:xfrm>
          <a:off x="1228" y="50956"/>
          <a:ext cx="1284289" cy="4194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Gestionar eventos/alarmas</a:t>
          </a:r>
        </a:p>
      </dsp:txBody>
      <dsp:txXfrm>
        <a:off x="1228" y="50956"/>
        <a:ext cx="1284289" cy="279628"/>
      </dsp:txXfrm>
    </dsp:sp>
    <dsp:sp modelId="{A568530A-87F3-414C-954F-B89B57FDADA0}">
      <dsp:nvSpPr>
        <dsp:cNvPr id="0" name=""/>
        <dsp:cNvSpPr/>
      </dsp:nvSpPr>
      <dsp:spPr>
        <a:xfrm>
          <a:off x="264275" y="330585"/>
          <a:ext cx="1284289" cy="7284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administrador/usuario podrá visualizar los eventos y/o alarmas generadas por los clientes/componentes del sistema externo.</a:t>
          </a:r>
        </a:p>
      </dsp:txBody>
      <dsp:txXfrm>
        <a:off x="285610" y="351920"/>
        <a:ext cx="1241619" cy="685767"/>
      </dsp:txXfrm>
    </dsp:sp>
    <dsp:sp modelId="{87395734-BDC7-4FA7-94B4-85EBBB17D7DF}">
      <dsp:nvSpPr>
        <dsp:cNvPr id="0" name=""/>
        <dsp:cNvSpPr/>
      </dsp:nvSpPr>
      <dsp:spPr>
        <a:xfrm rot="34979">
          <a:off x="1518743" y="42318"/>
          <a:ext cx="494490" cy="3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18745" y="105780"/>
        <a:ext cx="398565" cy="191850"/>
      </dsp:txXfrm>
    </dsp:sp>
    <dsp:sp modelId="{CAF6EEDC-460D-4259-86A9-D27E539F3574}">
      <dsp:nvSpPr>
        <dsp:cNvPr id="0" name=""/>
        <dsp:cNvSpPr/>
      </dsp:nvSpPr>
      <dsp:spPr>
        <a:xfrm>
          <a:off x="2218470" y="74076"/>
          <a:ext cx="1394095" cy="4194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Generar reporte eventos/alarmas</a:t>
          </a:r>
        </a:p>
      </dsp:txBody>
      <dsp:txXfrm>
        <a:off x="2218470" y="74076"/>
        <a:ext cx="1394095" cy="279628"/>
      </dsp:txXfrm>
    </dsp:sp>
    <dsp:sp modelId="{C6968D15-7197-46E1-A9CE-F698E1859591}">
      <dsp:nvSpPr>
        <dsp:cNvPr id="0" name=""/>
        <dsp:cNvSpPr/>
      </dsp:nvSpPr>
      <dsp:spPr>
        <a:xfrm>
          <a:off x="2382242" y="330585"/>
          <a:ext cx="1284289" cy="7284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administrador/usuario podrá generar cualquier tipo de reporte que requiera, permitiéndole guardarlo en formato pdf o enviar por correo</a:t>
          </a:r>
        </a:p>
      </dsp:txBody>
      <dsp:txXfrm>
        <a:off x="2403577" y="351920"/>
        <a:ext cx="1241619" cy="685767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71888" y="266348"/>
          <a:ext cx="149833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Gestionar Factura</a:t>
          </a:r>
          <a:endParaRPr lang="es-CO" sz="1000" kern="1200"/>
        </a:p>
      </dsp:txBody>
      <dsp:txXfrm>
        <a:off x="171888" y="266348"/>
        <a:ext cx="1498331" cy="288000"/>
      </dsp:txXfrm>
    </dsp:sp>
    <dsp:sp modelId="{3605D73C-7E3E-4818-B6BE-775942DAFC6D}">
      <dsp:nvSpPr>
        <dsp:cNvPr id="0" name=""/>
        <dsp:cNvSpPr/>
      </dsp:nvSpPr>
      <dsp:spPr>
        <a:xfrm>
          <a:off x="158813" y="663713"/>
          <a:ext cx="1503673" cy="122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000" kern="1200"/>
            <a:t>el administrador/user del sistema externo podrá consultar la facturación de su sistema en los periodos que desee</a:t>
          </a:r>
          <a:endParaRPr lang="es-CO" sz="1000" b="0" kern="1200"/>
        </a:p>
      </dsp:txBody>
      <dsp:txXfrm>
        <a:off x="194663" y="699563"/>
        <a:ext cx="1431973" cy="1152300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6A448C-E681-40D9-AB2C-8A1D25CBFAF7}">
      <dsp:nvSpPr>
        <dsp:cNvPr id="0" name=""/>
        <dsp:cNvSpPr/>
      </dsp:nvSpPr>
      <dsp:spPr>
        <a:xfrm>
          <a:off x="1518" y="32483"/>
          <a:ext cx="1303612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Consultar factura por periodo</a:t>
          </a:r>
        </a:p>
      </dsp:txBody>
      <dsp:txXfrm>
        <a:off x="1518" y="32483"/>
        <a:ext cx="1303612" cy="201600"/>
      </dsp:txXfrm>
    </dsp:sp>
    <dsp:sp modelId="{A568530A-87F3-414C-954F-B89B57FDADA0}">
      <dsp:nvSpPr>
        <dsp:cNvPr id="0" name=""/>
        <dsp:cNvSpPr/>
      </dsp:nvSpPr>
      <dsp:spPr>
        <a:xfrm>
          <a:off x="268523" y="234083"/>
          <a:ext cx="1303612" cy="8434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administrador/usuario puede escoger el intervalo de tiempo para la facturación </a:t>
          </a:r>
        </a:p>
      </dsp:txBody>
      <dsp:txXfrm>
        <a:off x="293226" y="258786"/>
        <a:ext cx="1254206" cy="794006"/>
      </dsp:txXfrm>
    </dsp:sp>
    <dsp:sp modelId="{87395734-BDC7-4FA7-94B4-85EBBB17D7DF}">
      <dsp:nvSpPr>
        <dsp:cNvPr id="0" name=""/>
        <dsp:cNvSpPr/>
      </dsp:nvSpPr>
      <dsp:spPr>
        <a:xfrm rot="21560803">
          <a:off x="1536075" y="-41854"/>
          <a:ext cx="489666" cy="32456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36078" y="23613"/>
        <a:ext cx="392298" cy="194737"/>
      </dsp:txXfrm>
    </dsp:sp>
    <dsp:sp modelId="{CAF6EEDC-460D-4259-86A9-D27E539F3574}">
      <dsp:nvSpPr>
        <dsp:cNvPr id="0" name=""/>
        <dsp:cNvSpPr/>
      </dsp:nvSpPr>
      <dsp:spPr>
        <a:xfrm>
          <a:off x="2228970" y="7085"/>
          <a:ext cx="1303612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Generar factura periodo</a:t>
          </a:r>
        </a:p>
      </dsp:txBody>
      <dsp:txXfrm>
        <a:off x="2228970" y="7085"/>
        <a:ext cx="1303612" cy="201600"/>
      </dsp:txXfrm>
    </dsp:sp>
    <dsp:sp modelId="{C6968D15-7197-46E1-A9CE-F698E1859591}">
      <dsp:nvSpPr>
        <dsp:cNvPr id="0" name=""/>
        <dsp:cNvSpPr/>
      </dsp:nvSpPr>
      <dsp:spPr>
        <a:xfrm>
          <a:off x="2362628" y="234083"/>
          <a:ext cx="1303612" cy="8434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administrador/cliente puede generar un reporte de la facturación en un periodo de tiempo determinado, que puede ser exportardo en distintos formatos o ser enviado por correo</a:t>
          </a:r>
        </a:p>
      </dsp:txBody>
      <dsp:txXfrm>
        <a:off x="2387331" y="258786"/>
        <a:ext cx="1254206" cy="794006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6A448C-E681-40D9-AB2C-8A1D25CBFAF7}">
      <dsp:nvSpPr>
        <dsp:cNvPr id="0" name=""/>
        <dsp:cNvSpPr/>
      </dsp:nvSpPr>
      <dsp:spPr>
        <a:xfrm>
          <a:off x="1518" y="82096"/>
          <a:ext cx="1303612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Consultar factura actual</a:t>
          </a:r>
        </a:p>
      </dsp:txBody>
      <dsp:txXfrm>
        <a:off x="1518" y="82096"/>
        <a:ext cx="1303612" cy="201600"/>
      </dsp:txXfrm>
    </dsp:sp>
    <dsp:sp modelId="{A568530A-87F3-414C-954F-B89B57FDADA0}">
      <dsp:nvSpPr>
        <dsp:cNvPr id="0" name=""/>
        <dsp:cNvSpPr/>
      </dsp:nvSpPr>
      <dsp:spPr>
        <a:xfrm>
          <a:off x="268523" y="283696"/>
          <a:ext cx="1303612" cy="7441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administrador/usuario puede consultar la facturación generada en el presente periodo</a:t>
          </a:r>
        </a:p>
      </dsp:txBody>
      <dsp:txXfrm>
        <a:off x="290319" y="305492"/>
        <a:ext cx="1260020" cy="700595"/>
      </dsp:txXfrm>
    </dsp:sp>
    <dsp:sp modelId="{87395734-BDC7-4FA7-94B4-85EBBB17D7DF}">
      <dsp:nvSpPr>
        <dsp:cNvPr id="0" name=""/>
        <dsp:cNvSpPr/>
      </dsp:nvSpPr>
      <dsp:spPr>
        <a:xfrm rot="9636">
          <a:off x="1545616" y="23830"/>
          <a:ext cx="509831" cy="32456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45616" y="88606"/>
        <a:ext cx="412463" cy="194737"/>
      </dsp:txXfrm>
    </dsp:sp>
    <dsp:sp modelId="{CAF6EEDC-460D-4259-86A9-D27E539F3574}">
      <dsp:nvSpPr>
        <dsp:cNvPr id="0" name=""/>
        <dsp:cNvSpPr/>
      </dsp:nvSpPr>
      <dsp:spPr>
        <a:xfrm>
          <a:off x="2267074" y="88446"/>
          <a:ext cx="1303612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Generar factura actual</a:t>
          </a:r>
        </a:p>
      </dsp:txBody>
      <dsp:txXfrm>
        <a:off x="2267074" y="88446"/>
        <a:ext cx="1303612" cy="201600"/>
      </dsp:txXfrm>
    </dsp:sp>
    <dsp:sp modelId="{C6968D15-7197-46E1-A9CE-F698E1859591}">
      <dsp:nvSpPr>
        <dsp:cNvPr id="0" name=""/>
        <dsp:cNvSpPr/>
      </dsp:nvSpPr>
      <dsp:spPr>
        <a:xfrm>
          <a:off x="2362628" y="283696"/>
          <a:ext cx="1303612" cy="7441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administrador/cliente puede generar un reporte de la facturación del periodo actual, puede ser exportado en diferentes formato o ser enviado por correo</a:t>
          </a:r>
        </a:p>
      </dsp:txBody>
      <dsp:txXfrm>
        <a:off x="2384424" y="305492"/>
        <a:ext cx="1260020" cy="700595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6A448C-E681-40D9-AB2C-8A1D25CBFAF7}">
      <dsp:nvSpPr>
        <dsp:cNvPr id="0" name=""/>
        <dsp:cNvSpPr/>
      </dsp:nvSpPr>
      <dsp:spPr>
        <a:xfrm>
          <a:off x="250316" y="120194"/>
          <a:ext cx="1302581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Gestionar Balance</a:t>
          </a:r>
        </a:p>
      </dsp:txBody>
      <dsp:txXfrm>
        <a:off x="250316" y="120194"/>
        <a:ext cx="1302581" cy="201600"/>
      </dsp:txXfrm>
    </dsp:sp>
    <dsp:sp modelId="{A568530A-87F3-414C-954F-B89B57FDADA0}">
      <dsp:nvSpPr>
        <dsp:cNvPr id="0" name=""/>
        <dsp:cNvSpPr/>
      </dsp:nvSpPr>
      <dsp:spPr>
        <a:xfrm>
          <a:off x="269658" y="309093"/>
          <a:ext cx="1302581" cy="8434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administrador/usuario puede escoger el intervalo de tiempo para generar un balance en un transformador</a:t>
          </a:r>
        </a:p>
      </dsp:txBody>
      <dsp:txXfrm>
        <a:off x="294361" y="333796"/>
        <a:ext cx="1253175" cy="794006"/>
      </dsp:txXfrm>
    </dsp:sp>
    <dsp:sp modelId="{87395734-BDC7-4FA7-94B4-85EBBB17D7DF}">
      <dsp:nvSpPr>
        <dsp:cNvPr id="0" name=""/>
        <dsp:cNvSpPr/>
      </dsp:nvSpPr>
      <dsp:spPr>
        <a:xfrm rot="21558525">
          <a:off x="1753520" y="45997"/>
          <a:ext cx="425384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753524" y="111445"/>
        <a:ext cx="328093" cy="194583"/>
      </dsp:txXfrm>
    </dsp:sp>
    <dsp:sp modelId="{CAF6EEDC-460D-4259-86A9-D27E539F3574}">
      <dsp:nvSpPr>
        <dsp:cNvPr id="0" name=""/>
        <dsp:cNvSpPr/>
      </dsp:nvSpPr>
      <dsp:spPr>
        <a:xfrm>
          <a:off x="2355451" y="94795"/>
          <a:ext cx="1302581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Balance de cargas</a:t>
          </a:r>
        </a:p>
      </dsp:txBody>
      <dsp:txXfrm>
        <a:off x="2355451" y="94795"/>
        <a:ext cx="1302581" cy="201600"/>
      </dsp:txXfrm>
    </dsp:sp>
    <dsp:sp modelId="{C6968D15-7197-46E1-A9CE-F698E1859591}">
      <dsp:nvSpPr>
        <dsp:cNvPr id="0" name=""/>
        <dsp:cNvSpPr/>
      </dsp:nvSpPr>
      <dsp:spPr>
        <a:xfrm>
          <a:off x="2362106" y="309093"/>
          <a:ext cx="1302581" cy="8434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700" kern="1200"/>
            <a:t>permite generar el balance de cargas para el componente seleccionado</a:t>
          </a:r>
          <a:endParaRPr lang="es-CO" sz="700" kern="1200"/>
        </a:p>
      </dsp:txBody>
      <dsp:txXfrm>
        <a:off x="2386809" y="333796"/>
        <a:ext cx="1253175" cy="794006"/>
      </dsp:txXfrm>
    </dsp:sp>
    <dsp:sp modelId="{5BACD648-3F4C-4ABB-89DC-7C2F09231607}">
      <dsp:nvSpPr>
        <dsp:cNvPr id="0" name=""/>
        <dsp:cNvSpPr/>
      </dsp:nvSpPr>
      <dsp:spPr>
        <a:xfrm rot="20767">
          <a:off x="3857875" y="39864"/>
          <a:ext cx="423682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857876" y="104431"/>
        <a:ext cx="326391" cy="194583"/>
      </dsp:txXfrm>
    </dsp:sp>
    <dsp:sp modelId="{DB4CB0C9-78F8-4F34-915D-13FD01BADF14}">
      <dsp:nvSpPr>
        <dsp:cNvPr id="0" name=""/>
        <dsp:cNvSpPr/>
      </dsp:nvSpPr>
      <dsp:spPr>
        <a:xfrm>
          <a:off x="4457418" y="107493"/>
          <a:ext cx="1302581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Generar reporte de balance</a:t>
          </a:r>
          <a:endParaRPr lang="es-CO" sz="700" kern="1200"/>
        </a:p>
      </dsp:txBody>
      <dsp:txXfrm>
        <a:off x="4457418" y="107493"/>
        <a:ext cx="1302581" cy="201600"/>
      </dsp:txXfrm>
    </dsp:sp>
    <dsp:sp modelId="{31F5FA38-D4D3-4C19-BDD4-552A082548B4}">
      <dsp:nvSpPr>
        <dsp:cNvPr id="0" name=""/>
        <dsp:cNvSpPr/>
      </dsp:nvSpPr>
      <dsp:spPr>
        <a:xfrm>
          <a:off x="4454553" y="309093"/>
          <a:ext cx="1302581" cy="8434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El administrador/cliente puede generar un reporte de la facturación en un periodo de tiempo determinado, que puede ser exportardo en distintos formatos o ser enviado por correo</a:t>
          </a:r>
          <a:endParaRPr lang="es-CO" sz="700" kern="1200"/>
        </a:p>
      </dsp:txBody>
      <dsp:txXfrm>
        <a:off x="4479256" y="333796"/>
        <a:ext cx="1253175" cy="794006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173542" y="247752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000" kern="1200"/>
            <a:t>crearComponente</a:t>
          </a:r>
          <a:endParaRPr lang="es-CO" sz="1000" kern="1200"/>
        </a:p>
      </dsp:txBody>
      <dsp:txXfrm>
        <a:off x="173542" y="247752"/>
        <a:ext cx="1302581" cy="288000"/>
      </dsp:txXfrm>
    </dsp:sp>
    <dsp:sp modelId="{5A37B31B-92A6-4B8C-8EC6-79C60F510A69}">
      <dsp:nvSpPr>
        <dsp:cNvPr id="0" name=""/>
        <dsp:cNvSpPr/>
      </dsp:nvSpPr>
      <dsp:spPr>
        <a:xfrm>
          <a:off x="269658" y="504000"/>
          <a:ext cx="1302581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just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usuario del  sistema externo procede a crear un componente</a:t>
          </a:r>
          <a:endParaRPr lang="es-CO" sz="800" kern="1200"/>
        </a:p>
      </dsp:txBody>
      <dsp:txXfrm>
        <a:off x="290746" y="525088"/>
        <a:ext cx="1260405" cy="677824"/>
      </dsp:txXfrm>
    </dsp:sp>
    <dsp:sp modelId="{F13117CB-8B3F-4BED-A78E-5C3D59DE627F}">
      <dsp:nvSpPr>
        <dsp:cNvPr id="0" name=""/>
        <dsp:cNvSpPr/>
      </dsp:nvSpPr>
      <dsp:spPr>
        <a:xfrm rot="21543206">
          <a:off x="1630898" y="213570"/>
          <a:ext cx="328215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800" kern="1200"/>
        </a:p>
      </dsp:txBody>
      <dsp:txXfrm>
        <a:off x="1630905" y="279235"/>
        <a:ext cx="230924" cy="194583"/>
      </dsp:txXfrm>
    </dsp:sp>
    <dsp:sp modelId="{E2D98EB9-4786-4A52-AE89-DB2C4078F6E4}">
      <dsp:nvSpPr>
        <dsp:cNvPr id="0" name=""/>
        <dsp:cNvSpPr/>
      </dsp:nvSpPr>
      <dsp:spPr>
        <a:xfrm>
          <a:off x="2095312" y="216000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00" kern="1200"/>
            <a:t>verificarComponente</a:t>
          </a:r>
        </a:p>
      </dsp:txBody>
      <dsp:txXfrm>
        <a:off x="2095312" y="216000"/>
        <a:ext cx="1302581" cy="288000"/>
      </dsp:txXfrm>
    </dsp:sp>
    <dsp:sp modelId="{86CE094A-6727-4336-BA0D-D09A7B3AED10}">
      <dsp:nvSpPr>
        <dsp:cNvPr id="0" name=""/>
        <dsp:cNvSpPr/>
      </dsp:nvSpPr>
      <dsp:spPr>
        <a:xfrm>
          <a:off x="2362106" y="504000"/>
          <a:ext cx="1302581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verifica el componente que se desea crear, leyendo en la base de datos. Si existe se cancela creación.</a:t>
          </a:r>
        </a:p>
      </dsp:txBody>
      <dsp:txXfrm>
        <a:off x="2383194" y="525088"/>
        <a:ext cx="1260405" cy="677824"/>
      </dsp:txXfrm>
    </dsp:sp>
    <dsp:sp modelId="{2577154F-FA83-4B8C-BA41-C5C43E80AF82}">
      <dsp:nvSpPr>
        <dsp:cNvPr id="0" name=""/>
        <dsp:cNvSpPr/>
      </dsp:nvSpPr>
      <dsp:spPr>
        <a:xfrm rot="21586962">
          <a:off x="3595358" y="193834"/>
          <a:ext cx="418632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800" kern="1200"/>
        </a:p>
      </dsp:txBody>
      <dsp:txXfrm>
        <a:off x="3595358" y="258879"/>
        <a:ext cx="321341" cy="194583"/>
      </dsp:txXfrm>
    </dsp:sp>
    <dsp:sp modelId="{289F1E0C-69BD-4D5C-BFDD-B581200ADA15}">
      <dsp:nvSpPr>
        <dsp:cNvPr id="0" name=""/>
        <dsp:cNvSpPr/>
      </dsp:nvSpPr>
      <dsp:spPr>
        <a:xfrm>
          <a:off x="4187760" y="208064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00" kern="1200"/>
            <a:t>writeDataBase</a:t>
          </a:r>
        </a:p>
      </dsp:txBody>
      <dsp:txXfrm>
        <a:off x="4187760" y="208064"/>
        <a:ext cx="1302581" cy="288000"/>
      </dsp:txXfrm>
    </dsp:sp>
    <dsp:sp modelId="{D72D5B15-2032-4B6E-9E2B-A7816C4E1241}">
      <dsp:nvSpPr>
        <dsp:cNvPr id="0" name=""/>
        <dsp:cNvSpPr/>
      </dsp:nvSpPr>
      <dsp:spPr>
        <a:xfrm>
          <a:off x="4454553" y="504000"/>
          <a:ext cx="1302581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475641" y="525088"/>
        <a:ext cx="1260405" cy="67782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864" y="270000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000" kern="1200"/>
            <a:t>editarComponente</a:t>
          </a:r>
          <a:endParaRPr lang="es-CO" sz="1000" kern="1200"/>
        </a:p>
      </dsp:txBody>
      <dsp:txXfrm>
        <a:off x="2864" y="270000"/>
        <a:ext cx="1302581" cy="288000"/>
      </dsp:txXfrm>
    </dsp:sp>
    <dsp:sp modelId="{3605D73C-7E3E-4818-B6BE-775942DAFC6D}">
      <dsp:nvSpPr>
        <dsp:cNvPr id="0" name=""/>
        <dsp:cNvSpPr/>
      </dsp:nvSpPr>
      <dsp:spPr>
        <a:xfrm>
          <a:off x="269658" y="558000"/>
          <a:ext cx="1302581" cy="61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usuario procede a editar un componente</a:t>
          </a:r>
          <a:endParaRPr lang="es-CO" sz="800" b="0" kern="1200"/>
        </a:p>
      </dsp:txBody>
      <dsp:txXfrm>
        <a:off x="287583" y="575925"/>
        <a:ext cx="1266731" cy="576150"/>
      </dsp:txXfrm>
    </dsp:sp>
    <dsp:sp modelId="{AE44CE3B-B5A6-433D-BDC1-30435E6648AC}">
      <dsp:nvSpPr>
        <dsp:cNvPr id="0" name=""/>
        <dsp:cNvSpPr/>
      </dsp:nvSpPr>
      <dsp:spPr>
        <a:xfrm>
          <a:off x="1502912" y="2518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800" kern="1200"/>
        </a:p>
      </dsp:txBody>
      <dsp:txXfrm>
        <a:off x="1502912" y="316708"/>
        <a:ext cx="321338" cy="194583"/>
      </dsp:txXfrm>
    </dsp:sp>
    <dsp:sp modelId="{AFD828BF-13EA-4A30-82EF-94D3CE706000}">
      <dsp:nvSpPr>
        <dsp:cNvPr id="0" name=""/>
        <dsp:cNvSpPr/>
      </dsp:nvSpPr>
      <dsp:spPr>
        <a:xfrm>
          <a:off x="2095312" y="270000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verificarComponente</a:t>
          </a:r>
          <a:endParaRPr lang="es-CO" sz="1000" kern="1200"/>
        </a:p>
      </dsp:txBody>
      <dsp:txXfrm>
        <a:off x="2095312" y="270000"/>
        <a:ext cx="1302581" cy="288000"/>
      </dsp:txXfrm>
    </dsp:sp>
    <dsp:sp modelId="{F30D5423-D3DC-4D84-9295-E80A71FDABE7}">
      <dsp:nvSpPr>
        <dsp:cNvPr id="0" name=""/>
        <dsp:cNvSpPr/>
      </dsp:nvSpPr>
      <dsp:spPr>
        <a:xfrm>
          <a:off x="2235104" y="553189"/>
          <a:ext cx="1302581" cy="61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si el componente existe, el usuario puede editarlo y guardar en la base de datos la modificacion</a:t>
          </a:r>
        </a:p>
      </dsp:txBody>
      <dsp:txXfrm>
        <a:off x="2253029" y="571114"/>
        <a:ext cx="1266731" cy="576150"/>
      </dsp:txXfrm>
    </dsp:sp>
    <dsp:sp modelId="{BDEAD5BF-125E-446A-8754-6A95C2D755B8}">
      <dsp:nvSpPr>
        <dsp:cNvPr id="0" name=""/>
        <dsp:cNvSpPr/>
      </dsp:nvSpPr>
      <dsp:spPr>
        <a:xfrm>
          <a:off x="3595360" y="2518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800" kern="1200"/>
        </a:p>
      </dsp:txBody>
      <dsp:txXfrm>
        <a:off x="3595360" y="316708"/>
        <a:ext cx="321338" cy="194583"/>
      </dsp:txXfrm>
    </dsp:sp>
    <dsp:sp modelId="{1136A270-B746-4E9A-8131-0773F4B74CD2}">
      <dsp:nvSpPr>
        <dsp:cNvPr id="0" name=""/>
        <dsp:cNvSpPr/>
      </dsp:nvSpPr>
      <dsp:spPr>
        <a:xfrm>
          <a:off x="4187760" y="270000"/>
          <a:ext cx="1302581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00" kern="1200"/>
            <a:t>writeDataBase</a:t>
          </a:r>
        </a:p>
      </dsp:txBody>
      <dsp:txXfrm>
        <a:off x="4187760" y="270000"/>
        <a:ext cx="1302581" cy="288000"/>
      </dsp:txXfrm>
    </dsp:sp>
    <dsp:sp modelId="{BC74B16A-EB4F-4D7E-A5C7-A572F8861BE3}">
      <dsp:nvSpPr>
        <dsp:cNvPr id="0" name=""/>
        <dsp:cNvSpPr/>
      </dsp:nvSpPr>
      <dsp:spPr>
        <a:xfrm>
          <a:off x="4454553" y="558000"/>
          <a:ext cx="1302581" cy="61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guarda la modificacion del componente en la base de datos</a:t>
          </a:r>
        </a:p>
      </dsp:txBody>
      <dsp:txXfrm>
        <a:off x="4472478" y="575925"/>
        <a:ext cx="1266731" cy="576150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788" y="127800"/>
          <a:ext cx="1535435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700" kern="1200"/>
            <a:t>registrarComponente</a:t>
          </a:r>
          <a:endParaRPr lang="es-CO" sz="700" kern="1200"/>
        </a:p>
      </dsp:txBody>
      <dsp:txXfrm>
        <a:off x="1788" y="127800"/>
        <a:ext cx="1535435" cy="201600"/>
      </dsp:txXfrm>
    </dsp:sp>
    <dsp:sp modelId="{3605D73C-7E3E-4818-B6BE-775942DAFC6D}">
      <dsp:nvSpPr>
        <dsp:cNvPr id="0" name=""/>
        <dsp:cNvSpPr/>
      </dsp:nvSpPr>
      <dsp:spPr>
        <a:xfrm>
          <a:off x="113075" y="329399"/>
          <a:ext cx="1535435" cy="9827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700" kern="1200"/>
            <a:t>El Administrador/usuario procede a registrar un componente</a:t>
          </a:r>
          <a:endParaRPr lang="es-CO" sz="700" b="0" kern="1200"/>
        </a:p>
      </dsp:txBody>
      <dsp:txXfrm>
        <a:off x="141860" y="358184"/>
        <a:ext cx="1477865" cy="925229"/>
      </dsp:txXfrm>
    </dsp:sp>
    <dsp:sp modelId="{AE44CE3B-B5A6-433D-BDC1-30435E6648AC}">
      <dsp:nvSpPr>
        <dsp:cNvPr id="0" name=""/>
        <dsp:cNvSpPr/>
      </dsp:nvSpPr>
      <dsp:spPr>
        <a:xfrm>
          <a:off x="1769990" y="37460"/>
          <a:ext cx="493464" cy="38227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769990" y="113916"/>
        <a:ext cx="378781" cy="229366"/>
      </dsp:txXfrm>
    </dsp:sp>
    <dsp:sp modelId="{AFD828BF-13EA-4A30-82EF-94D3CE706000}">
      <dsp:nvSpPr>
        <dsp:cNvPr id="0" name=""/>
        <dsp:cNvSpPr/>
      </dsp:nvSpPr>
      <dsp:spPr>
        <a:xfrm>
          <a:off x="2468289" y="127800"/>
          <a:ext cx="1535435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verificarRegistro</a:t>
          </a:r>
          <a:endParaRPr lang="es-CO" sz="700" kern="1200"/>
        </a:p>
      </dsp:txBody>
      <dsp:txXfrm>
        <a:off x="2468289" y="127800"/>
        <a:ext cx="1535435" cy="201600"/>
      </dsp:txXfrm>
    </dsp:sp>
    <dsp:sp modelId="{F30D5423-D3DC-4D84-9295-E80A71FDABE7}">
      <dsp:nvSpPr>
        <dsp:cNvPr id="0" name=""/>
        <dsp:cNvSpPr/>
      </dsp:nvSpPr>
      <dsp:spPr>
        <a:xfrm>
          <a:off x="2649423" y="329399"/>
          <a:ext cx="1535435" cy="9827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se valida que el componente este registrado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si: el administrador/usuario podra editar el componente, guardando en la base de datos la modificacion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700" kern="1200"/>
            <a:t>no: se informa al usuario que el componente no se encuenta disponible</a:t>
          </a:r>
        </a:p>
      </dsp:txBody>
      <dsp:txXfrm>
        <a:off x="2678208" y="358184"/>
        <a:ext cx="1477865" cy="925229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60" y="230399"/>
          <a:ext cx="95592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60" y="230399"/>
        <a:ext cx="955926" cy="172800"/>
      </dsp:txXfrm>
    </dsp:sp>
    <dsp:sp modelId="{3605D73C-7E3E-4818-B6BE-775942DAFC6D}">
      <dsp:nvSpPr>
        <dsp:cNvPr id="0" name=""/>
        <dsp:cNvSpPr/>
      </dsp:nvSpPr>
      <dsp:spPr>
        <a:xfrm>
          <a:off x="196552" y="403199"/>
          <a:ext cx="95592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24550" y="431197"/>
        <a:ext cx="899930" cy="1110404"/>
      </dsp:txXfrm>
    </dsp:sp>
    <dsp:sp modelId="{AE44CE3B-B5A6-433D-BDC1-30435E6648AC}">
      <dsp:nvSpPr>
        <dsp:cNvPr id="0" name=""/>
        <dsp:cNvSpPr/>
      </dsp:nvSpPr>
      <dsp:spPr>
        <a:xfrm>
          <a:off x="1101602" y="197800"/>
          <a:ext cx="307219" cy="2379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500" kern="1200"/>
        </a:p>
      </dsp:txBody>
      <dsp:txXfrm>
        <a:off x="1101602" y="245400"/>
        <a:ext cx="235820" cy="142798"/>
      </dsp:txXfrm>
    </dsp:sp>
    <dsp:sp modelId="{DC157997-0F02-40F7-BC77-EFFFE585612D}">
      <dsp:nvSpPr>
        <dsp:cNvPr id="0" name=""/>
        <dsp:cNvSpPr/>
      </dsp:nvSpPr>
      <dsp:spPr>
        <a:xfrm>
          <a:off x="1536347" y="230399"/>
          <a:ext cx="95592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536347" y="230399"/>
        <a:ext cx="955926" cy="172800"/>
      </dsp:txXfrm>
    </dsp:sp>
    <dsp:sp modelId="{09735D09-130F-4010-90A0-AFCD88DF0461}">
      <dsp:nvSpPr>
        <dsp:cNvPr id="0" name=""/>
        <dsp:cNvSpPr/>
      </dsp:nvSpPr>
      <dsp:spPr>
        <a:xfrm>
          <a:off x="1732139" y="403199"/>
          <a:ext cx="95592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60137" y="431197"/>
        <a:ext cx="899930" cy="1110404"/>
      </dsp:txXfrm>
    </dsp:sp>
    <dsp:sp modelId="{F3B3F845-D4EA-4EA6-9C44-6BDF7E8523E4}">
      <dsp:nvSpPr>
        <dsp:cNvPr id="0" name=""/>
        <dsp:cNvSpPr/>
      </dsp:nvSpPr>
      <dsp:spPr>
        <a:xfrm>
          <a:off x="2637188" y="197800"/>
          <a:ext cx="307219" cy="2379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500" kern="1200"/>
        </a:p>
      </dsp:txBody>
      <dsp:txXfrm>
        <a:off x="2637188" y="245400"/>
        <a:ext cx="235820" cy="142798"/>
      </dsp:txXfrm>
    </dsp:sp>
    <dsp:sp modelId="{43477C59-08DE-45C1-ABB6-02D4D1C6BE0B}">
      <dsp:nvSpPr>
        <dsp:cNvPr id="0" name=""/>
        <dsp:cNvSpPr/>
      </dsp:nvSpPr>
      <dsp:spPr>
        <a:xfrm>
          <a:off x="3071933" y="230399"/>
          <a:ext cx="95592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600" kern="1200"/>
            <a:t>programarAcciones</a:t>
          </a:r>
        </a:p>
      </dsp:txBody>
      <dsp:txXfrm>
        <a:off x="3071933" y="230399"/>
        <a:ext cx="955926" cy="172800"/>
      </dsp:txXfrm>
    </dsp:sp>
    <dsp:sp modelId="{F4EAB0C5-295B-45CC-8124-03C5AEA26913}">
      <dsp:nvSpPr>
        <dsp:cNvPr id="0" name=""/>
        <dsp:cNvSpPr/>
      </dsp:nvSpPr>
      <dsp:spPr>
        <a:xfrm>
          <a:off x="3267726" y="403199"/>
          <a:ext cx="95592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295724" y="431197"/>
        <a:ext cx="899930" cy="1110404"/>
      </dsp:txXfrm>
    </dsp:sp>
    <dsp:sp modelId="{49B38C27-9E52-4259-A013-82654AB6A93F}">
      <dsp:nvSpPr>
        <dsp:cNvPr id="0" name=""/>
        <dsp:cNvSpPr/>
      </dsp:nvSpPr>
      <dsp:spPr>
        <a:xfrm>
          <a:off x="4172775" y="197800"/>
          <a:ext cx="307219" cy="2379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500" kern="1200"/>
        </a:p>
      </dsp:txBody>
      <dsp:txXfrm>
        <a:off x="4172775" y="245400"/>
        <a:ext cx="235820" cy="142798"/>
      </dsp:txXfrm>
    </dsp:sp>
    <dsp:sp modelId="{4BA115B4-484D-4ED8-986E-AFE27D4643C7}">
      <dsp:nvSpPr>
        <dsp:cNvPr id="0" name=""/>
        <dsp:cNvSpPr/>
      </dsp:nvSpPr>
      <dsp:spPr>
        <a:xfrm>
          <a:off x="4607520" y="230399"/>
          <a:ext cx="95592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600" kern="1200"/>
            <a:t>administrarAsociacion</a:t>
          </a:r>
        </a:p>
      </dsp:txBody>
      <dsp:txXfrm>
        <a:off x="4607520" y="230399"/>
        <a:ext cx="955926" cy="172800"/>
      </dsp:txXfrm>
    </dsp:sp>
    <dsp:sp modelId="{0CAB5DBB-D30C-4A5C-858C-9BB780988079}">
      <dsp:nvSpPr>
        <dsp:cNvPr id="0" name=""/>
        <dsp:cNvSpPr/>
      </dsp:nvSpPr>
      <dsp:spPr>
        <a:xfrm>
          <a:off x="4803312" y="403199"/>
          <a:ext cx="95592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831310" y="431197"/>
        <a:ext cx="899930" cy="1110404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410498" y="185624"/>
          <a:ext cx="1993510" cy="28800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700" kern="1200"/>
            <a:t>Registrar Evento Alarma</a:t>
          </a:r>
          <a:endParaRPr lang="es-CO" sz="700" kern="1200"/>
        </a:p>
      </dsp:txBody>
      <dsp:txXfrm>
        <a:off x="410498" y="185624"/>
        <a:ext cx="1993510" cy="192001"/>
      </dsp:txXfrm>
    </dsp:sp>
    <dsp:sp modelId="{5A37B31B-92A6-4B8C-8EC6-79C60F510A69}">
      <dsp:nvSpPr>
        <dsp:cNvPr id="0" name=""/>
        <dsp:cNvSpPr/>
      </dsp:nvSpPr>
      <dsp:spPr>
        <a:xfrm>
          <a:off x="416578" y="360001"/>
          <a:ext cx="2047089" cy="7199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000" kern="1200"/>
            <a:t>los cliente(componentes) envian informacion de los eventos y alarmas.</a:t>
          </a:r>
          <a:endParaRPr lang="es-CO" sz="1000" kern="1200"/>
        </a:p>
      </dsp:txBody>
      <dsp:txXfrm>
        <a:off x="437666" y="381089"/>
        <a:ext cx="2004913" cy="677822"/>
      </dsp:txXfrm>
    </dsp:sp>
    <dsp:sp modelId="{F13117CB-8B3F-4BED-A78E-5C3D59DE627F}">
      <dsp:nvSpPr>
        <dsp:cNvPr id="0" name=""/>
        <dsp:cNvSpPr/>
      </dsp:nvSpPr>
      <dsp:spPr>
        <a:xfrm rot="21539592">
          <a:off x="2681261" y="109786"/>
          <a:ext cx="403280" cy="29181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2681268" y="168917"/>
        <a:ext cx="315737" cy="175087"/>
      </dsp:txXfrm>
    </dsp:sp>
    <dsp:sp modelId="{289F1E0C-69BD-4D5C-BFDD-B581200ADA15}">
      <dsp:nvSpPr>
        <dsp:cNvPr id="0" name=""/>
        <dsp:cNvSpPr/>
      </dsp:nvSpPr>
      <dsp:spPr>
        <a:xfrm>
          <a:off x="3333898" y="134398"/>
          <a:ext cx="1976522" cy="28800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700" kern="1200"/>
            <a:t>writeDataBase</a:t>
          </a:r>
        </a:p>
      </dsp:txBody>
      <dsp:txXfrm>
        <a:off x="3333898" y="134398"/>
        <a:ext cx="1976522" cy="192001"/>
      </dsp:txXfrm>
    </dsp:sp>
    <dsp:sp modelId="{D72D5B15-2032-4B6E-9E2B-A7816C4E1241}">
      <dsp:nvSpPr>
        <dsp:cNvPr id="0" name=""/>
        <dsp:cNvSpPr/>
      </dsp:nvSpPr>
      <dsp:spPr>
        <a:xfrm>
          <a:off x="3322839" y="345599"/>
          <a:ext cx="1986433" cy="734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1000" kern="1200"/>
            <a:t>Se guardan los eventos y alarmas generados generados por clientes (componentes) en la base de datos</a:t>
          </a:r>
        </a:p>
      </dsp:txBody>
      <dsp:txXfrm>
        <a:off x="3344349" y="367109"/>
        <a:ext cx="1943413" cy="6913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411" y="187162"/>
          <a:ext cx="121198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700" kern="1200"/>
            <a:t>Consultar_sistema_externo</a:t>
          </a:r>
          <a:endParaRPr lang="es-CO" sz="700" kern="1200"/>
        </a:p>
      </dsp:txBody>
      <dsp:txXfrm>
        <a:off x="1411" y="187162"/>
        <a:ext cx="1211980" cy="201600"/>
      </dsp:txXfrm>
    </dsp:sp>
    <dsp:sp modelId="{3605D73C-7E3E-4818-B6BE-775942DAFC6D}">
      <dsp:nvSpPr>
        <dsp:cNvPr id="0" name=""/>
        <dsp:cNvSpPr/>
      </dsp:nvSpPr>
      <dsp:spPr>
        <a:xfrm>
          <a:off x="249648" y="388762"/>
          <a:ext cx="1211980" cy="957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700" kern="1200"/>
            <a:t>El super administrador tendrá la opción de </a:t>
          </a:r>
          <a:r>
            <a:rPr lang="es-ES" sz="700" b="1" kern="1200"/>
            <a:t>buscar</a:t>
          </a:r>
          <a:r>
            <a:rPr lang="es-ES" sz="700" kern="1200"/>
            <a:t> por ID_sistema_externo, Nit_sistema_externo, nombre_sistema_externo, haciendo una consulta a la base de datos y mostrando los resultados existentes.</a:t>
          </a:r>
          <a:endParaRPr lang="es-CO" sz="700" kern="1200"/>
        </a:p>
      </dsp:txBody>
      <dsp:txXfrm>
        <a:off x="277695" y="416809"/>
        <a:ext cx="1155886" cy="901506"/>
      </dsp:txXfrm>
    </dsp:sp>
    <dsp:sp modelId="{AE44CE3B-B5A6-433D-BDC1-30435E6648AC}">
      <dsp:nvSpPr>
        <dsp:cNvPr id="0" name=""/>
        <dsp:cNvSpPr/>
      </dsp:nvSpPr>
      <dsp:spPr>
        <a:xfrm>
          <a:off x="1397124" y="137088"/>
          <a:ext cx="389511" cy="30174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397124" y="197438"/>
        <a:ext cx="298987" cy="181048"/>
      </dsp:txXfrm>
    </dsp:sp>
    <dsp:sp modelId="{DC157997-0F02-40F7-BC77-EFFFE585612D}">
      <dsp:nvSpPr>
        <dsp:cNvPr id="0" name=""/>
        <dsp:cNvSpPr/>
      </dsp:nvSpPr>
      <dsp:spPr>
        <a:xfrm>
          <a:off x="1948320" y="187162"/>
          <a:ext cx="121198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700" kern="1200"/>
            <a:t>Editar_sistema_externo</a:t>
          </a:r>
          <a:endParaRPr lang="es-CO" sz="700" kern="1200"/>
        </a:p>
      </dsp:txBody>
      <dsp:txXfrm>
        <a:off x="1948320" y="187162"/>
        <a:ext cx="1211980" cy="201600"/>
      </dsp:txXfrm>
    </dsp:sp>
    <dsp:sp modelId="{09735D09-130F-4010-90A0-AFCD88DF0461}">
      <dsp:nvSpPr>
        <dsp:cNvPr id="0" name=""/>
        <dsp:cNvSpPr/>
      </dsp:nvSpPr>
      <dsp:spPr>
        <a:xfrm>
          <a:off x="2196557" y="388762"/>
          <a:ext cx="1211980" cy="957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700" kern="1200"/>
            <a:t>Si se encuentran resultados en la consulta anterior el superadministrador podrá seleccionar el resultado que desee y ejecutar el botón de </a:t>
          </a:r>
          <a:r>
            <a:rPr lang="es-ES" sz="700" b="1" kern="1200"/>
            <a:t>editar</a:t>
          </a:r>
          <a:r>
            <a:rPr lang="es-ES" sz="700" kern="1200"/>
            <a:t>.</a:t>
          </a:r>
          <a:endParaRPr lang="es-CO" sz="700" kern="1200"/>
        </a:p>
      </dsp:txBody>
      <dsp:txXfrm>
        <a:off x="2224604" y="416809"/>
        <a:ext cx="1155886" cy="90150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864" y="188550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 Alarmas</a:t>
          </a:r>
        </a:p>
      </dsp:txBody>
      <dsp:txXfrm>
        <a:off x="2864" y="188550"/>
        <a:ext cx="1302581" cy="230400"/>
      </dsp:txXfrm>
    </dsp:sp>
    <dsp:sp modelId="{3605D73C-7E3E-4818-B6BE-775942DAFC6D}">
      <dsp:nvSpPr>
        <dsp:cNvPr id="0" name=""/>
        <dsp:cNvSpPr/>
      </dsp:nvSpPr>
      <dsp:spPr>
        <a:xfrm>
          <a:off x="269658" y="418950"/>
          <a:ext cx="1302581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Administrador/usuario puede ver las alarmas generadas por los clientes/compoenentes en el tiempo definido</a:t>
          </a:r>
          <a:endParaRPr lang="es-CO" sz="800" b="0" kern="1200"/>
        </a:p>
      </dsp:txBody>
      <dsp:txXfrm>
        <a:off x="294041" y="443333"/>
        <a:ext cx="1253815" cy="783734"/>
      </dsp:txXfrm>
    </dsp:sp>
    <dsp:sp modelId="{AE44CE3B-B5A6-433D-BDC1-30435E6648AC}">
      <dsp:nvSpPr>
        <dsp:cNvPr id="0" name=""/>
        <dsp:cNvSpPr/>
      </dsp:nvSpPr>
      <dsp:spPr>
        <a:xfrm>
          <a:off x="1502912" y="14159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02912" y="206458"/>
        <a:ext cx="321338" cy="194583"/>
      </dsp:txXfrm>
    </dsp:sp>
    <dsp:sp modelId="{AFD828BF-13EA-4A30-82EF-94D3CE706000}">
      <dsp:nvSpPr>
        <dsp:cNvPr id="0" name=""/>
        <dsp:cNvSpPr/>
      </dsp:nvSpPr>
      <dsp:spPr>
        <a:xfrm>
          <a:off x="2095312" y="188550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Gestionar Alarma</a:t>
          </a:r>
          <a:endParaRPr lang="es-CO" sz="800" kern="1200"/>
        </a:p>
      </dsp:txBody>
      <dsp:txXfrm>
        <a:off x="2095312" y="188550"/>
        <a:ext cx="1302581" cy="230400"/>
      </dsp:txXfrm>
    </dsp:sp>
    <dsp:sp modelId="{F30D5423-D3DC-4D84-9295-E80A71FDABE7}">
      <dsp:nvSpPr>
        <dsp:cNvPr id="0" name=""/>
        <dsp:cNvSpPr/>
      </dsp:nvSpPr>
      <dsp:spPr>
        <a:xfrm>
          <a:off x="2362106" y="418950"/>
          <a:ext cx="1302581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86489" y="443333"/>
        <a:ext cx="1253815" cy="783734"/>
      </dsp:txXfrm>
    </dsp:sp>
    <dsp:sp modelId="{BDEAD5BF-125E-446A-8754-6A95C2D755B8}">
      <dsp:nvSpPr>
        <dsp:cNvPr id="0" name=""/>
        <dsp:cNvSpPr/>
      </dsp:nvSpPr>
      <dsp:spPr>
        <a:xfrm>
          <a:off x="3595360" y="14159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595360" y="206458"/>
        <a:ext cx="321338" cy="194583"/>
      </dsp:txXfrm>
    </dsp:sp>
    <dsp:sp modelId="{1136A270-B746-4E9A-8131-0773F4B74CD2}">
      <dsp:nvSpPr>
        <dsp:cNvPr id="0" name=""/>
        <dsp:cNvSpPr/>
      </dsp:nvSpPr>
      <dsp:spPr>
        <a:xfrm>
          <a:off x="4187760" y="188550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Generar Reporte Alarma</a:t>
          </a:r>
        </a:p>
      </dsp:txBody>
      <dsp:txXfrm>
        <a:off x="4187760" y="188550"/>
        <a:ext cx="1302581" cy="230400"/>
      </dsp:txXfrm>
    </dsp:sp>
    <dsp:sp modelId="{BC74B16A-EB4F-4D7E-A5C7-A572F8861BE3}">
      <dsp:nvSpPr>
        <dsp:cNvPr id="0" name=""/>
        <dsp:cNvSpPr/>
      </dsp:nvSpPr>
      <dsp:spPr>
        <a:xfrm>
          <a:off x="4454553" y="418950"/>
          <a:ext cx="1302581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478936" y="443333"/>
        <a:ext cx="1253815" cy="783734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864" y="1871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 Eventos </a:t>
          </a:r>
          <a:endParaRPr lang="es-CO" sz="800" kern="1200"/>
        </a:p>
      </dsp:txBody>
      <dsp:txXfrm>
        <a:off x="2864" y="187199"/>
        <a:ext cx="1302581" cy="230400"/>
      </dsp:txXfrm>
    </dsp:sp>
    <dsp:sp modelId="{3605D73C-7E3E-4818-B6BE-775942DAFC6D}">
      <dsp:nvSpPr>
        <dsp:cNvPr id="0" name=""/>
        <dsp:cNvSpPr/>
      </dsp:nvSpPr>
      <dsp:spPr>
        <a:xfrm>
          <a:off x="269658" y="417600"/>
          <a:ext cx="1302581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94120" y="442062"/>
        <a:ext cx="1253657" cy="786276"/>
      </dsp:txXfrm>
    </dsp:sp>
    <dsp:sp modelId="{AE44CE3B-B5A6-433D-BDC1-30435E6648AC}">
      <dsp:nvSpPr>
        <dsp:cNvPr id="0" name=""/>
        <dsp:cNvSpPr/>
      </dsp:nvSpPr>
      <dsp:spPr>
        <a:xfrm>
          <a:off x="1502912" y="1402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02912" y="205108"/>
        <a:ext cx="321338" cy="194583"/>
      </dsp:txXfrm>
    </dsp:sp>
    <dsp:sp modelId="{AFD828BF-13EA-4A30-82EF-94D3CE706000}">
      <dsp:nvSpPr>
        <dsp:cNvPr id="0" name=""/>
        <dsp:cNvSpPr/>
      </dsp:nvSpPr>
      <dsp:spPr>
        <a:xfrm>
          <a:off x="2095312" y="1871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Gestionar Evento</a:t>
          </a:r>
          <a:endParaRPr lang="es-CO" sz="800" kern="1200"/>
        </a:p>
      </dsp:txBody>
      <dsp:txXfrm>
        <a:off x="2095312" y="187199"/>
        <a:ext cx="1302581" cy="230400"/>
      </dsp:txXfrm>
    </dsp:sp>
    <dsp:sp modelId="{F30D5423-D3DC-4D84-9295-E80A71FDABE7}">
      <dsp:nvSpPr>
        <dsp:cNvPr id="0" name=""/>
        <dsp:cNvSpPr/>
      </dsp:nvSpPr>
      <dsp:spPr>
        <a:xfrm>
          <a:off x="2362106" y="417600"/>
          <a:ext cx="1302581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86568" y="442062"/>
        <a:ext cx="1253657" cy="786276"/>
      </dsp:txXfrm>
    </dsp:sp>
    <dsp:sp modelId="{AF222503-59A7-4DD7-B6DF-DA7C1DAF67CB}">
      <dsp:nvSpPr>
        <dsp:cNvPr id="0" name=""/>
        <dsp:cNvSpPr/>
      </dsp:nvSpPr>
      <dsp:spPr>
        <a:xfrm>
          <a:off x="3595360" y="1402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595360" y="205108"/>
        <a:ext cx="321338" cy="194583"/>
      </dsp:txXfrm>
    </dsp:sp>
    <dsp:sp modelId="{D38DEA0E-903C-47A1-9DBA-C2EF7AA63AAF}">
      <dsp:nvSpPr>
        <dsp:cNvPr id="0" name=""/>
        <dsp:cNvSpPr/>
      </dsp:nvSpPr>
      <dsp:spPr>
        <a:xfrm>
          <a:off x="4187760" y="1871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Generar Reporte Evento</a:t>
          </a:r>
        </a:p>
      </dsp:txBody>
      <dsp:txXfrm>
        <a:off x="4187760" y="187199"/>
        <a:ext cx="1302581" cy="230400"/>
      </dsp:txXfrm>
    </dsp:sp>
    <dsp:sp modelId="{C72B4285-A5FF-47A1-8203-0ADCEAE0FC37}">
      <dsp:nvSpPr>
        <dsp:cNvPr id="0" name=""/>
        <dsp:cNvSpPr/>
      </dsp:nvSpPr>
      <dsp:spPr>
        <a:xfrm>
          <a:off x="4454553" y="417600"/>
          <a:ext cx="1302581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479015" y="442062"/>
        <a:ext cx="1253657" cy="78627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864" y="575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 Eventos Alarmas</a:t>
          </a:r>
          <a:endParaRPr lang="es-CO" sz="800" kern="1200"/>
        </a:p>
      </dsp:txBody>
      <dsp:txXfrm>
        <a:off x="2864" y="57599"/>
        <a:ext cx="1302581" cy="230400"/>
      </dsp:txXfrm>
    </dsp:sp>
    <dsp:sp modelId="{3605D73C-7E3E-4818-B6BE-775942DAFC6D}">
      <dsp:nvSpPr>
        <dsp:cNvPr id="0" name=""/>
        <dsp:cNvSpPr/>
      </dsp:nvSpPr>
      <dsp:spPr>
        <a:xfrm>
          <a:off x="269658" y="288000"/>
          <a:ext cx="1302581" cy="1094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301712" y="320054"/>
        <a:ext cx="1238473" cy="1030292"/>
      </dsp:txXfrm>
    </dsp:sp>
    <dsp:sp modelId="{AE44CE3B-B5A6-433D-BDC1-30435E6648AC}">
      <dsp:nvSpPr>
        <dsp:cNvPr id="0" name=""/>
        <dsp:cNvSpPr/>
      </dsp:nvSpPr>
      <dsp:spPr>
        <a:xfrm>
          <a:off x="1502912" y="106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02912" y="75508"/>
        <a:ext cx="321338" cy="194583"/>
      </dsp:txXfrm>
    </dsp:sp>
    <dsp:sp modelId="{DC157997-0F02-40F7-BC77-EFFFE585612D}">
      <dsp:nvSpPr>
        <dsp:cNvPr id="0" name=""/>
        <dsp:cNvSpPr/>
      </dsp:nvSpPr>
      <dsp:spPr>
        <a:xfrm>
          <a:off x="2095312" y="575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 Evento</a:t>
          </a:r>
          <a:endParaRPr lang="es-CO" sz="800" kern="1200"/>
        </a:p>
      </dsp:txBody>
      <dsp:txXfrm>
        <a:off x="2095312" y="57599"/>
        <a:ext cx="1302581" cy="230400"/>
      </dsp:txXfrm>
    </dsp:sp>
    <dsp:sp modelId="{09735D09-130F-4010-90A0-AFCD88DF0461}">
      <dsp:nvSpPr>
        <dsp:cNvPr id="0" name=""/>
        <dsp:cNvSpPr/>
      </dsp:nvSpPr>
      <dsp:spPr>
        <a:xfrm>
          <a:off x="2362106" y="288000"/>
          <a:ext cx="1302581" cy="1094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94160" y="320054"/>
        <a:ext cx="1238473" cy="1030292"/>
      </dsp:txXfrm>
    </dsp:sp>
    <dsp:sp modelId="{F3B3F845-D4EA-4EA6-9C44-6BDF7E8523E4}">
      <dsp:nvSpPr>
        <dsp:cNvPr id="0" name=""/>
        <dsp:cNvSpPr/>
      </dsp:nvSpPr>
      <dsp:spPr>
        <a:xfrm>
          <a:off x="3595360" y="10647"/>
          <a:ext cx="418629" cy="32430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595360" y="75508"/>
        <a:ext cx="321338" cy="194583"/>
      </dsp:txXfrm>
    </dsp:sp>
    <dsp:sp modelId="{43477C59-08DE-45C1-ABB6-02D4D1C6BE0B}">
      <dsp:nvSpPr>
        <dsp:cNvPr id="0" name=""/>
        <dsp:cNvSpPr/>
      </dsp:nvSpPr>
      <dsp:spPr>
        <a:xfrm>
          <a:off x="4187760" y="57599"/>
          <a:ext cx="1302581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Configurar Alarma</a:t>
          </a:r>
        </a:p>
      </dsp:txBody>
      <dsp:txXfrm>
        <a:off x="4187760" y="57599"/>
        <a:ext cx="1302581" cy="230400"/>
      </dsp:txXfrm>
    </dsp:sp>
    <dsp:sp modelId="{F4EAB0C5-295B-45CC-8124-03C5AEA26913}">
      <dsp:nvSpPr>
        <dsp:cNvPr id="0" name=""/>
        <dsp:cNvSpPr/>
      </dsp:nvSpPr>
      <dsp:spPr>
        <a:xfrm>
          <a:off x="4454553" y="288000"/>
          <a:ext cx="1302581" cy="1094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486607" y="320054"/>
        <a:ext cx="1238473" cy="103029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948" y="14401"/>
          <a:ext cx="2303997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Validar Usuario</a:t>
          </a:r>
          <a:endParaRPr lang="es-CO" sz="1200" kern="1200"/>
        </a:p>
      </dsp:txBody>
      <dsp:txXfrm>
        <a:off x="2948" y="14401"/>
        <a:ext cx="2303997" cy="345600"/>
      </dsp:txXfrm>
    </dsp:sp>
    <dsp:sp modelId="{3605D73C-7E3E-4818-B6BE-775942DAFC6D}">
      <dsp:nvSpPr>
        <dsp:cNvPr id="0" name=""/>
        <dsp:cNvSpPr/>
      </dsp:nvSpPr>
      <dsp:spPr>
        <a:xfrm>
          <a:off x="34739" y="381727"/>
          <a:ext cx="2296447" cy="1079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••"/>
          </a:pPr>
          <a:r>
            <a:rPr lang="es-CO" sz="900" kern="1200"/>
            <a:t>cuando el usuario ingrese al sistema se validará el ingreso </a:t>
          </a:r>
        </a:p>
      </dsp:txBody>
      <dsp:txXfrm>
        <a:off x="66371" y="413359"/>
        <a:ext cx="2233183" cy="1016729"/>
      </dsp:txXfrm>
    </dsp:sp>
    <dsp:sp modelId="{AE44CE3B-B5A6-433D-BDC1-30435E6648AC}">
      <dsp:nvSpPr>
        <dsp:cNvPr id="0" name=""/>
        <dsp:cNvSpPr/>
      </dsp:nvSpPr>
      <dsp:spPr>
        <a:xfrm rot="21589360">
          <a:off x="2552657" y="-20475"/>
          <a:ext cx="520913" cy="40509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1000" kern="1200"/>
        </a:p>
      </dsp:txBody>
      <dsp:txXfrm>
        <a:off x="2552657" y="60731"/>
        <a:ext cx="399386" cy="243054"/>
      </dsp:txXfrm>
    </dsp:sp>
    <dsp:sp modelId="{AFD828BF-13EA-4A30-82EF-94D3CE706000}">
      <dsp:nvSpPr>
        <dsp:cNvPr id="0" name=""/>
        <dsp:cNvSpPr/>
      </dsp:nvSpPr>
      <dsp:spPr>
        <a:xfrm>
          <a:off x="3289796" y="4460"/>
          <a:ext cx="2154356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validar Intentos Ingreso</a:t>
          </a:r>
          <a:endParaRPr lang="es-CO" sz="1200" kern="1200"/>
        </a:p>
      </dsp:txBody>
      <dsp:txXfrm>
        <a:off x="3289796" y="4460"/>
        <a:ext cx="2154356" cy="345600"/>
      </dsp:txXfrm>
    </dsp:sp>
    <dsp:sp modelId="{F30D5423-D3DC-4D84-9295-E80A71FDABE7}">
      <dsp:nvSpPr>
        <dsp:cNvPr id="0" name=""/>
        <dsp:cNvSpPr/>
      </dsp:nvSpPr>
      <dsp:spPr>
        <a:xfrm>
          <a:off x="3310328" y="396272"/>
          <a:ext cx="2113647" cy="111975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just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se validan los intentos de ingreso al sistema</a:t>
          </a:r>
        </a:p>
        <a:p>
          <a:pPr marL="57150" lvl="1" indent="-57150" algn="just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accede: el usuario ingresará al sistema </a:t>
          </a:r>
        </a:p>
        <a:p>
          <a:pPr marL="57150" lvl="1" indent="-57150" algn="just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343125" y="429069"/>
        <a:ext cx="2048053" cy="1054165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22" y="174575"/>
          <a:ext cx="1650495" cy="53917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CO" sz="900" kern="1200"/>
            <a:t>leerCanalComunicacion </a:t>
          </a:r>
          <a:r>
            <a:rPr lang="es-ES" sz="900" kern="1200"/>
            <a:t>(Tiempo real)</a:t>
          </a:r>
          <a:endParaRPr lang="es-CO" sz="900" kern="1200"/>
        </a:p>
      </dsp:txBody>
      <dsp:txXfrm>
        <a:off x="1922" y="174575"/>
        <a:ext cx="1650495" cy="359449"/>
      </dsp:txXfrm>
    </dsp:sp>
    <dsp:sp modelId="{3605D73C-7E3E-4818-B6BE-775942DAFC6D}">
      <dsp:nvSpPr>
        <dsp:cNvPr id="0" name=""/>
        <dsp:cNvSpPr/>
      </dsp:nvSpPr>
      <dsp:spPr>
        <a:xfrm>
          <a:off x="339976" y="534024"/>
          <a:ext cx="1650495" cy="15734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900" kern="1200"/>
            <a:t>permite leer el canal de comunicacion del componente, verificanco el estado del mismo</a:t>
          </a:r>
          <a:endParaRPr lang="es-CO" sz="900" b="0" kern="1200"/>
        </a:p>
      </dsp:txBody>
      <dsp:txXfrm>
        <a:off x="386060" y="580108"/>
        <a:ext cx="1558327" cy="1481256"/>
      </dsp:txXfrm>
    </dsp:sp>
    <dsp:sp modelId="{AE44CE3B-B5A6-433D-BDC1-30435E6648AC}">
      <dsp:nvSpPr>
        <dsp:cNvPr id="0" name=""/>
        <dsp:cNvSpPr/>
      </dsp:nvSpPr>
      <dsp:spPr>
        <a:xfrm>
          <a:off x="1902627" y="148837"/>
          <a:ext cx="530443" cy="410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700" kern="1200"/>
        </a:p>
      </dsp:txBody>
      <dsp:txXfrm>
        <a:off x="1902627" y="231022"/>
        <a:ext cx="407166" cy="246555"/>
      </dsp:txXfrm>
    </dsp:sp>
    <dsp:sp modelId="{AFD828BF-13EA-4A30-82EF-94D3CE706000}">
      <dsp:nvSpPr>
        <dsp:cNvPr id="0" name=""/>
        <dsp:cNvSpPr/>
      </dsp:nvSpPr>
      <dsp:spPr>
        <a:xfrm>
          <a:off x="2653255" y="174575"/>
          <a:ext cx="1650495" cy="53917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generarReporteCanal</a:t>
          </a:r>
          <a:endParaRPr lang="es-CO" sz="900" kern="1200"/>
        </a:p>
      </dsp:txBody>
      <dsp:txXfrm>
        <a:off x="2653255" y="174575"/>
        <a:ext cx="1650495" cy="359449"/>
      </dsp:txXfrm>
    </dsp:sp>
    <dsp:sp modelId="{F30D5423-D3DC-4D84-9295-E80A71FDABE7}">
      <dsp:nvSpPr>
        <dsp:cNvPr id="0" name=""/>
        <dsp:cNvSpPr/>
      </dsp:nvSpPr>
      <dsp:spPr>
        <a:xfrm>
          <a:off x="2991308" y="534024"/>
          <a:ext cx="1650495" cy="15734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se podrá generar un reporte del canal de comunicacion del componente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traer reporte de todos los componentes registrados y asociados 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filtros : concentrador, medidor asociados al concentrador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(filtro multifuncional)</a:t>
          </a:r>
        </a:p>
      </dsp:txBody>
      <dsp:txXfrm>
        <a:off x="3037392" y="580108"/>
        <a:ext cx="1558327" cy="1481256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81647"/>
          <a:ext cx="2457794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300" kern="1200"/>
            <a:t>configurarCanalComunicacion</a:t>
          </a:r>
          <a:endParaRPr lang="es-CO" sz="1300" kern="1200"/>
        </a:p>
      </dsp:txBody>
      <dsp:txXfrm>
        <a:off x="0" y="81647"/>
        <a:ext cx="2457794" cy="374400"/>
      </dsp:txXfrm>
    </dsp:sp>
    <dsp:sp modelId="{3605D73C-7E3E-4818-B6BE-775942DAFC6D}">
      <dsp:nvSpPr>
        <dsp:cNvPr id="0" name=""/>
        <dsp:cNvSpPr/>
      </dsp:nvSpPr>
      <dsp:spPr>
        <a:xfrm>
          <a:off x="503403" y="456048"/>
          <a:ext cx="2457794" cy="135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kern="1200"/>
            <a:t>el administrador/usuario y el cliente/componente podrán configurar el canal de comunicacion para hacer efectivas las comunicaciones entre componentes</a:t>
          </a:r>
          <a:endParaRPr lang="es-CO" sz="1300" b="0" kern="1200"/>
        </a:p>
      </dsp:txBody>
      <dsp:txXfrm>
        <a:off x="543154" y="495799"/>
        <a:ext cx="2378292" cy="1277698"/>
      </dsp:txXfrm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993749"/>
          <a:ext cx="1260094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600" kern="1200"/>
            <a:t>MonitorearComiunicacion</a:t>
          </a:r>
          <a:endParaRPr lang="es-CO" sz="600" kern="1200"/>
        </a:p>
      </dsp:txBody>
      <dsp:txXfrm>
        <a:off x="2771" y="993749"/>
        <a:ext cx="1260094" cy="172800"/>
      </dsp:txXfrm>
    </dsp:sp>
    <dsp:sp modelId="{3605D73C-7E3E-4818-B6BE-775942DAFC6D}">
      <dsp:nvSpPr>
        <dsp:cNvPr id="0" name=""/>
        <dsp:cNvSpPr/>
      </dsp:nvSpPr>
      <dsp:spPr>
        <a:xfrm>
          <a:off x="260863" y="1166549"/>
          <a:ext cx="1260094" cy="9639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600" kern="1200"/>
            <a:t>el administrador/usuario y el cliente/componente podrán monitorear la comunicacion entre los componentes del sistema</a:t>
          </a:r>
          <a:endParaRPr lang="es-CO" sz="600" b="0" kern="1200"/>
        </a:p>
      </dsp:txBody>
      <dsp:txXfrm>
        <a:off x="289095" y="1194781"/>
        <a:ext cx="1203630" cy="907436"/>
      </dsp:txXfrm>
    </dsp:sp>
    <dsp:sp modelId="{AE44CE3B-B5A6-433D-BDC1-30435E6648AC}">
      <dsp:nvSpPr>
        <dsp:cNvPr id="0" name=""/>
        <dsp:cNvSpPr/>
      </dsp:nvSpPr>
      <dsp:spPr>
        <a:xfrm>
          <a:off x="1453891" y="9232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500" kern="1200"/>
        </a:p>
      </dsp:txBody>
      <dsp:txXfrm>
        <a:off x="1453891" y="986031"/>
        <a:ext cx="310856" cy="188237"/>
      </dsp:txXfrm>
    </dsp:sp>
    <dsp:sp modelId="{D8388F0F-6152-4DB6-A3AD-9A3855CC8F16}">
      <dsp:nvSpPr>
        <dsp:cNvPr id="0" name=""/>
        <dsp:cNvSpPr/>
      </dsp:nvSpPr>
      <dsp:spPr>
        <a:xfrm>
          <a:off x="2026969" y="993749"/>
          <a:ext cx="1260094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600" b="0" kern="1200"/>
            <a:t>writedb</a:t>
          </a:r>
        </a:p>
      </dsp:txBody>
      <dsp:txXfrm>
        <a:off x="2026969" y="993749"/>
        <a:ext cx="1260094" cy="172800"/>
      </dsp:txXfrm>
    </dsp:sp>
    <dsp:sp modelId="{BFCF8C35-3688-41B1-83AB-C30DE28C9B5F}">
      <dsp:nvSpPr>
        <dsp:cNvPr id="0" name=""/>
        <dsp:cNvSpPr/>
      </dsp:nvSpPr>
      <dsp:spPr>
        <a:xfrm>
          <a:off x="2285060" y="1166549"/>
          <a:ext cx="1260094" cy="9639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b="0" kern="1200"/>
            <a:t>guarda en base de datos</a:t>
          </a:r>
        </a:p>
      </dsp:txBody>
      <dsp:txXfrm>
        <a:off x="2313292" y="1194781"/>
        <a:ext cx="1203630" cy="907436"/>
      </dsp:txXfrm>
    </dsp:sp>
    <dsp:sp modelId="{C0DA129E-6DB7-45E9-9D15-7B99C52A8156}">
      <dsp:nvSpPr>
        <dsp:cNvPr id="0" name=""/>
        <dsp:cNvSpPr/>
      </dsp:nvSpPr>
      <dsp:spPr>
        <a:xfrm>
          <a:off x="3478089" y="9232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500" kern="1200"/>
        </a:p>
      </dsp:txBody>
      <dsp:txXfrm>
        <a:off x="3478089" y="986031"/>
        <a:ext cx="310856" cy="188237"/>
      </dsp:txXfrm>
    </dsp:sp>
    <dsp:sp modelId="{4BA115B4-484D-4ED8-986E-AFE27D4643C7}">
      <dsp:nvSpPr>
        <dsp:cNvPr id="0" name=""/>
        <dsp:cNvSpPr/>
      </dsp:nvSpPr>
      <dsp:spPr>
        <a:xfrm>
          <a:off x="4051167" y="993749"/>
          <a:ext cx="1260094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600" kern="1200"/>
            <a:t>generarReporteEstadoComunicacion</a:t>
          </a:r>
        </a:p>
      </dsp:txBody>
      <dsp:txXfrm>
        <a:off x="4051167" y="993749"/>
        <a:ext cx="1260094" cy="172800"/>
      </dsp:txXfrm>
    </dsp:sp>
    <dsp:sp modelId="{0CAB5DBB-D30C-4A5C-858C-9BB780988079}">
      <dsp:nvSpPr>
        <dsp:cNvPr id="0" name=""/>
        <dsp:cNvSpPr/>
      </dsp:nvSpPr>
      <dsp:spPr>
        <a:xfrm>
          <a:off x="4309258" y="1166549"/>
          <a:ext cx="1260094" cy="9639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se podrá generar un reporte del canal de comunicacion del componente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traer reporte de todos los componentes registrados y asociados 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filtros : concentrador, medidor asociados al concentrador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600" kern="1200"/>
            <a:t>(filtro multifuncional)</a:t>
          </a:r>
        </a:p>
      </dsp:txBody>
      <dsp:txXfrm>
        <a:off x="4337490" y="1194781"/>
        <a:ext cx="1203630" cy="90743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69976" y="161781"/>
          <a:ext cx="278282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1100" kern="1200"/>
            <a:t>Crear_rol</a:t>
          </a:r>
          <a:endParaRPr lang="es-CO" sz="1100" kern="1200"/>
        </a:p>
      </dsp:txBody>
      <dsp:txXfrm>
        <a:off x="569976" y="161781"/>
        <a:ext cx="2782824" cy="316800"/>
      </dsp:txXfrm>
    </dsp:sp>
    <dsp:sp modelId="{5A37B31B-92A6-4B8C-8EC6-79C60F510A69}">
      <dsp:nvSpPr>
        <dsp:cNvPr id="0" name=""/>
        <dsp:cNvSpPr/>
      </dsp:nvSpPr>
      <dsp:spPr>
        <a:xfrm>
          <a:off x="569976" y="434925"/>
          <a:ext cx="2782824" cy="99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kern="1200"/>
            <a:t>Al escoger esta opción, el usuario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98972" y="463921"/>
        <a:ext cx="2724832" cy="932008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342463"/>
          <a:ext cx="2794373" cy="648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CO" sz="1500" kern="1200"/>
            <a:t>determinarModalidadMedidor</a:t>
          </a:r>
        </a:p>
      </dsp:txBody>
      <dsp:txXfrm>
        <a:off x="0" y="342463"/>
        <a:ext cx="2794373" cy="432000"/>
      </dsp:txXfrm>
    </dsp:sp>
    <dsp:sp modelId="{3605D73C-7E3E-4818-B6BE-775942DAFC6D}">
      <dsp:nvSpPr>
        <dsp:cNvPr id="0" name=""/>
        <dsp:cNvSpPr/>
      </dsp:nvSpPr>
      <dsp:spPr>
        <a:xfrm>
          <a:off x="572341" y="774463"/>
          <a:ext cx="2794373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500" kern="1200"/>
            <a:t>el administrador/usuario podra ver que modalidad de medidor es al escogerlo</a:t>
          </a:r>
          <a:endParaRPr lang="es-CO" sz="1500" b="0" kern="1200"/>
        </a:p>
      </dsp:txBody>
      <dsp:txXfrm>
        <a:off x="599228" y="801350"/>
        <a:ext cx="2740599" cy="864226"/>
      </dsp:txXfrm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981" y="484562"/>
          <a:ext cx="1479501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editarModalidadMedidor</a:t>
          </a:r>
          <a:endParaRPr lang="es-CO" sz="800" kern="1200"/>
        </a:p>
      </dsp:txBody>
      <dsp:txXfrm>
        <a:off x="981" y="484562"/>
        <a:ext cx="1479501" cy="259200"/>
      </dsp:txXfrm>
    </dsp:sp>
    <dsp:sp modelId="{3605D73C-7E3E-4818-B6BE-775942DAFC6D}">
      <dsp:nvSpPr>
        <dsp:cNvPr id="0" name=""/>
        <dsp:cNvSpPr/>
      </dsp:nvSpPr>
      <dsp:spPr>
        <a:xfrm>
          <a:off x="304011" y="743762"/>
          <a:ext cx="1479501" cy="9993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permite editar la modalidad del medidor, definiendolo si es o no prepago</a:t>
          </a:r>
          <a:endParaRPr lang="es-CO" sz="800" b="0" kern="1200"/>
        </a:p>
      </dsp:txBody>
      <dsp:txXfrm>
        <a:off x="333281" y="773032"/>
        <a:ext cx="1420961" cy="940797"/>
      </dsp:txXfrm>
    </dsp:sp>
    <dsp:sp modelId="{8B1BC2E1-B40A-4103-8CF9-167BBD62556B}">
      <dsp:nvSpPr>
        <dsp:cNvPr id="0" name=""/>
        <dsp:cNvSpPr/>
      </dsp:nvSpPr>
      <dsp:spPr>
        <a:xfrm rot="121705">
          <a:off x="1735389" y="474796"/>
          <a:ext cx="541099" cy="368353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735424" y="546511"/>
        <a:ext cx="430593" cy="221011"/>
      </dsp:txXfrm>
    </dsp:sp>
    <dsp:sp modelId="{7882EF87-75E7-4CB4-B58D-9448DC1D7B96}">
      <dsp:nvSpPr>
        <dsp:cNvPr id="0" name=""/>
        <dsp:cNvSpPr/>
      </dsp:nvSpPr>
      <dsp:spPr>
        <a:xfrm>
          <a:off x="2500786" y="573099"/>
          <a:ext cx="1479501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800" b="0" kern="1200"/>
        </a:p>
      </dsp:txBody>
      <dsp:txXfrm>
        <a:off x="2500786" y="573099"/>
        <a:ext cx="1479501" cy="259200"/>
      </dsp:txXfrm>
    </dsp:sp>
    <dsp:sp modelId="{CE247746-01C8-467D-9902-C63D35E35527}">
      <dsp:nvSpPr>
        <dsp:cNvPr id="0" name=""/>
        <dsp:cNvSpPr/>
      </dsp:nvSpPr>
      <dsp:spPr>
        <a:xfrm>
          <a:off x="2378612" y="696499"/>
          <a:ext cx="2331872" cy="645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resetearSaldoMedidor</a:t>
          </a:r>
        </a:p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CO" sz="800" kern="1200"/>
        </a:p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administrador podrá resetear el saldo del medidor en casod e que se requiera</a:t>
          </a:r>
        </a:p>
      </dsp:txBody>
      <dsp:txXfrm>
        <a:off x="2397509" y="715396"/>
        <a:ext cx="2294078" cy="607398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245262"/>
          <a:ext cx="2794373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CO" sz="1300" kern="1200"/>
            <a:t>crearUsuario</a:t>
          </a:r>
        </a:p>
      </dsp:txBody>
      <dsp:txXfrm>
        <a:off x="0" y="245262"/>
        <a:ext cx="2794373" cy="374400"/>
      </dsp:txXfrm>
    </dsp:sp>
    <dsp:sp modelId="{3605D73C-7E3E-4818-B6BE-775942DAFC6D}">
      <dsp:nvSpPr>
        <dsp:cNvPr id="0" name=""/>
        <dsp:cNvSpPr/>
      </dsp:nvSpPr>
      <dsp:spPr>
        <a:xfrm>
          <a:off x="572341" y="619663"/>
          <a:ext cx="2794373" cy="117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kern="1200"/>
            <a:t>el administrador/superadministrador podrá crear usuarios para el sistema segun se requiera, asignandoles un rol.</a:t>
          </a:r>
          <a:endParaRPr lang="es-CO" sz="1300" b="0" kern="1200"/>
        </a:p>
      </dsp:txBody>
      <dsp:txXfrm>
        <a:off x="606609" y="653931"/>
        <a:ext cx="2725837" cy="1101464"/>
      </dsp:txXfrm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23831"/>
          <a:ext cx="3909702" cy="950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56464" tIns="156464" rIns="156464" bIns="83820" numCol="1" spcCol="1270" anchor="t" anchorCtr="0">
          <a:noAutofit/>
        </a:bodyPr>
        <a:lstStyle/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2200" kern="1200"/>
            <a:t>consultarUsuario</a:t>
          </a:r>
          <a:endParaRPr lang="es-CO" sz="2200" kern="1200"/>
        </a:p>
      </dsp:txBody>
      <dsp:txXfrm>
        <a:off x="0" y="123831"/>
        <a:ext cx="3909702" cy="633600"/>
      </dsp:txXfrm>
    </dsp:sp>
    <dsp:sp modelId="{3605D73C-7E3E-4818-B6BE-775942DAFC6D}">
      <dsp:nvSpPr>
        <dsp:cNvPr id="0" name=""/>
        <dsp:cNvSpPr/>
      </dsp:nvSpPr>
      <dsp:spPr>
        <a:xfrm>
          <a:off x="800782" y="757431"/>
          <a:ext cx="3909702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6464" tIns="156464" rIns="156464" bIns="156464" numCol="1" spcCol="1270" anchor="t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2200" kern="1200"/>
            <a:t>permite visualizar los usuarios propios del sistema externo y sus atributos</a:t>
          </a:r>
          <a:endParaRPr lang="es-CO" sz="2200" b="0" kern="1200"/>
        </a:p>
      </dsp:txBody>
      <dsp:txXfrm>
        <a:off x="840217" y="796866"/>
        <a:ext cx="3830832" cy="1267530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27" y="726279"/>
          <a:ext cx="913755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editarUsuario</a:t>
          </a:r>
          <a:endParaRPr lang="es-CO" sz="800" kern="1200"/>
        </a:p>
      </dsp:txBody>
      <dsp:txXfrm>
        <a:off x="727" y="726279"/>
        <a:ext cx="913755" cy="230400"/>
      </dsp:txXfrm>
    </dsp:sp>
    <dsp:sp modelId="{3605D73C-7E3E-4818-B6BE-775942DAFC6D}">
      <dsp:nvSpPr>
        <dsp:cNvPr id="0" name=""/>
        <dsp:cNvSpPr/>
      </dsp:nvSpPr>
      <dsp:spPr>
        <a:xfrm>
          <a:off x="187881" y="956679"/>
          <a:ext cx="913755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permite editar el usuario eliminandolo o dejandolo inactivo.</a:t>
          </a:r>
          <a:endParaRPr lang="es-CO" sz="800" b="0" kern="1200"/>
        </a:p>
      </dsp:txBody>
      <dsp:txXfrm>
        <a:off x="208969" y="977767"/>
        <a:ext cx="871579" cy="677824"/>
      </dsp:txXfrm>
    </dsp:sp>
    <dsp:sp modelId="{70D31685-4DF9-430E-850F-8910210FF3C1}">
      <dsp:nvSpPr>
        <dsp:cNvPr id="0" name=""/>
        <dsp:cNvSpPr/>
      </dsp:nvSpPr>
      <dsp:spPr>
        <a:xfrm>
          <a:off x="1053004" y="727730"/>
          <a:ext cx="293666" cy="2274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053004" y="773230"/>
        <a:ext cx="225417" cy="136498"/>
      </dsp:txXfrm>
    </dsp:sp>
    <dsp:sp modelId="{CDF990C5-E2F7-4D2C-BF22-621C407A7EA7}">
      <dsp:nvSpPr>
        <dsp:cNvPr id="0" name=""/>
        <dsp:cNvSpPr/>
      </dsp:nvSpPr>
      <dsp:spPr>
        <a:xfrm>
          <a:off x="1468570" y="726279"/>
          <a:ext cx="913755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3750088"/>
                <a:satOff val="-5627"/>
                <a:lumOff val="-915"/>
                <a:alphaOff val="0"/>
                <a:shade val="51000"/>
                <a:satMod val="130000"/>
              </a:schemeClr>
            </a:gs>
            <a:gs pos="80000">
              <a:schemeClr val="accent3">
                <a:hueOff val="3750088"/>
                <a:satOff val="-5627"/>
                <a:lumOff val="-915"/>
                <a:alphaOff val="0"/>
                <a:shade val="93000"/>
                <a:satMod val="130000"/>
              </a:schemeClr>
            </a:gs>
            <a:gs pos="100000">
              <a:schemeClr val="accent3">
                <a:hueOff val="3750088"/>
                <a:satOff val="-5627"/>
                <a:lumOff val="-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b="0" kern="1200"/>
            <a:t>bloquearUsuario</a:t>
          </a:r>
        </a:p>
      </dsp:txBody>
      <dsp:txXfrm>
        <a:off x="1468570" y="726279"/>
        <a:ext cx="913755" cy="230400"/>
      </dsp:txXfrm>
    </dsp:sp>
    <dsp:sp modelId="{0E7737CA-7B82-4DCD-92A9-634119EBF55F}">
      <dsp:nvSpPr>
        <dsp:cNvPr id="0" name=""/>
        <dsp:cNvSpPr/>
      </dsp:nvSpPr>
      <dsp:spPr>
        <a:xfrm>
          <a:off x="1655724" y="956679"/>
          <a:ext cx="913755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3750088"/>
              <a:satOff val="-5627"/>
              <a:lumOff val="-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b="0" kern="1200"/>
            <a:t>se podrá eliminar el usuario</a:t>
          </a:r>
        </a:p>
      </dsp:txBody>
      <dsp:txXfrm>
        <a:off x="1676812" y="977767"/>
        <a:ext cx="871579" cy="677824"/>
      </dsp:txXfrm>
    </dsp:sp>
    <dsp:sp modelId="{03FB6462-9C16-412B-8233-C8F86192C097}">
      <dsp:nvSpPr>
        <dsp:cNvPr id="0" name=""/>
        <dsp:cNvSpPr/>
      </dsp:nvSpPr>
      <dsp:spPr>
        <a:xfrm>
          <a:off x="2520847" y="727730"/>
          <a:ext cx="293666" cy="2274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2520847" y="773230"/>
        <a:ext cx="225417" cy="136498"/>
      </dsp:txXfrm>
    </dsp:sp>
    <dsp:sp modelId="{6EDE32B8-2703-4FDB-BFE5-616ACCFCF651}">
      <dsp:nvSpPr>
        <dsp:cNvPr id="0" name=""/>
        <dsp:cNvSpPr/>
      </dsp:nvSpPr>
      <dsp:spPr>
        <a:xfrm>
          <a:off x="2936413" y="726279"/>
          <a:ext cx="913755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7500176"/>
                <a:satOff val="-11253"/>
                <a:lumOff val="-1830"/>
                <a:alphaOff val="0"/>
                <a:shade val="51000"/>
                <a:satMod val="130000"/>
              </a:schemeClr>
            </a:gs>
            <a:gs pos="80000">
              <a:schemeClr val="accent3">
                <a:hueOff val="7500176"/>
                <a:satOff val="-11253"/>
                <a:lumOff val="-1830"/>
                <a:alphaOff val="0"/>
                <a:shade val="93000"/>
                <a:satMod val="130000"/>
              </a:schemeClr>
            </a:gs>
            <a:gs pos="100000">
              <a:schemeClr val="accent3">
                <a:hueOff val="7500176"/>
                <a:satOff val="-11253"/>
                <a:lumOff val="-183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b="0" kern="1200"/>
            <a:t>inhabilitarUsuario</a:t>
          </a:r>
        </a:p>
      </dsp:txBody>
      <dsp:txXfrm>
        <a:off x="2936413" y="726279"/>
        <a:ext cx="913755" cy="230400"/>
      </dsp:txXfrm>
    </dsp:sp>
    <dsp:sp modelId="{3C5E9EAB-40C5-4F84-B064-213613CB28EE}">
      <dsp:nvSpPr>
        <dsp:cNvPr id="0" name=""/>
        <dsp:cNvSpPr/>
      </dsp:nvSpPr>
      <dsp:spPr>
        <a:xfrm>
          <a:off x="3123567" y="956679"/>
          <a:ext cx="913755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7500176"/>
              <a:satOff val="-11253"/>
              <a:lumOff val="-183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b="0" kern="1200"/>
            <a:t> se inhabilitara el usuario </a:t>
          </a:r>
        </a:p>
      </dsp:txBody>
      <dsp:txXfrm>
        <a:off x="3144655" y="977767"/>
        <a:ext cx="871579" cy="677824"/>
      </dsp:txXfrm>
    </dsp:sp>
    <dsp:sp modelId="{C242904C-1483-4F70-A556-539125A32175}">
      <dsp:nvSpPr>
        <dsp:cNvPr id="0" name=""/>
        <dsp:cNvSpPr/>
      </dsp:nvSpPr>
      <dsp:spPr>
        <a:xfrm>
          <a:off x="3988690" y="727730"/>
          <a:ext cx="293666" cy="22749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988690" y="773230"/>
        <a:ext cx="225417" cy="136498"/>
      </dsp:txXfrm>
    </dsp:sp>
    <dsp:sp modelId="{EC7DD54C-F595-48C6-A6E6-16A99BCC0106}">
      <dsp:nvSpPr>
        <dsp:cNvPr id="0" name=""/>
        <dsp:cNvSpPr/>
      </dsp:nvSpPr>
      <dsp:spPr>
        <a:xfrm>
          <a:off x="4404256" y="726279"/>
          <a:ext cx="913755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b="0" kern="1200"/>
            <a:t>habilitarUsuario</a:t>
          </a:r>
        </a:p>
      </dsp:txBody>
      <dsp:txXfrm>
        <a:off x="4404256" y="726279"/>
        <a:ext cx="913755" cy="230400"/>
      </dsp:txXfrm>
    </dsp:sp>
    <dsp:sp modelId="{AFAC066E-9585-4200-9A20-B6AE36023DFF}">
      <dsp:nvSpPr>
        <dsp:cNvPr id="0" name=""/>
        <dsp:cNvSpPr/>
      </dsp:nvSpPr>
      <dsp:spPr>
        <a:xfrm>
          <a:off x="4591410" y="956679"/>
          <a:ext cx="913755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b="0" kern="1200"/>
            <a:t>se habilitara el usuario </a:t>
          </a:r>
        </a:p>
      </dsp:txBody>
      <dsp:txXfrm>
        <a:off x="4612498" y="977767"/>
        <a:ext cx="871579" cy="67782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082" y="187274"/>
          <a:ext cx="110111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900" kern="1200"/>
            <a:t>Consultar_rol</a:t>
          </a:r>
          <a:endParaRPr lang="es-CO" sz="900" kern="1200"/>
        </a:p>
      </dsp:txBody>
      <dsp:txXfrm>
        <a:off x="2082" y="187274"/>
        <a:ext cx="1101115" cy="259200"/>
      </dsp:txXfrm>
    </dsp:sp>
    <dsp:sp modelId="{3605D73C-7E3E-4818-B6BE-775942DAFC6D}">
      <dsp:nvSpPr>
        <dsp:cNvPr id="0" name=""/>
        <dsp:cNvSpPr/>
      </dsp:nvSpPr>
      <dsp:spPr>
        <a:xfrm>
          <a:off x="43686" y="446475"/>
          <a:ext cx="1468964" cy="132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just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900" kern="1200"/>
            <a:t>El Administrador tendrá la opción de </a:t>
          </a:r>
          <a:r>
            <a:rPr lang="es-ES" sz="900" b="1" kern="1200"/>
            <a:t>buscar</a:t>
          </a:r>
          <a:r>
            <a:rPr lang="es-ES" sz="900" kern="1200"/>
            <a:t> por ID_Rol, haciendo una consulta a la base de datos y mostrando los resultados existentes.</a:t>
          </a:r>
          <a:endParaRPr lang="es-CO" sz="900" kern="1200"/>
        </a:p>
      </dsp:txBody>
      <dsp:txXfrm>
        <a:off x="82594" y="485383"/>
        <a:ext cx="1391148" cy="1250584"/>
      </dsp:txXfrm>
    </dsp:sp>
    <dsp:sp modelId="{AE44CE3B-B5A6-433D-BDC1-30435E6648AC}">
      <dsp:nvSpPr>
        <dsp:cNvPr id="0" name=""/>
        <dsp:cNvSpPr/>
      </dsp:nvSpPr>
      <dsp:spPr>
        <a:xfrm rot="32629">
          <a:off x="1342152" y="189700"/>
          <a:ext cx="506633" cy="27414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700" kern="1200"/>
        </a:p>
      </dsp:txBody>
      <dsp:txXfrm>
        <a:off x="1342154" y="244139"/>
        <a:ext cx="424390" cy="164487"/>
      </dsp:txXfrm>
    </dsp:sp>
    <dsp:sp modelId="{DC157997-0F02-40F7-BC77-EFFFE585612D}">
      <dsp:nvSpPr>
        <dsp:cNvPr id="0" name=""/>
        <dsp:cNvSpPr/>
      </dsp:nvSpPr>
      <dsp:spPr>
        <a:xfrm>
          <a:off x="2059065" y="206799"/>
          <a:ext cx="110111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900" kern="1200"/>
            <a:t>Editar_rol</a:t>
          </a:r>
          <a:endParaRPr lang="es-CO" sz="900" kern="1200"/>
        </a:p>
      </dsp:txBody>
      <dsp:txXfrm>
        <a:off x="2059065" y="206799"/>
        <a:ext cx="1101115" cy="259200"/>
      </dsp:txXfrm>
    </dsp:sp>
    <dsp:sp modelId="{09735D09-130F-4010-90A0-AFCD88DF0461}">
      <dsp:nvSpPr>
        <dsp:cNvPr id="0" name=""/>
        <dsp:cNvSpPr/>
      </dsp:nvSpPr>
      <dsp:spPr>
        <a:xfrm>
          <a:off x="1954822" y="505047"/>
          <a:ext cx="1760660" cy="12503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900" kern="1200"/>
            <a:t>Con los resultados de la consulta anterior, el Administrador puede seleccionar un resultado y ejecutar el botón de </a:t>
          </a:r>
          <a:r>
            <a:rPr lang="es-ES" sz="900" b="1" kern="1200"/>
            <a:t>editar</a:t>
          </a:r>
          <a:r>
            <a:rPr lang="es-ES" sz="900" kern="1200"/>
            <a:t>.</a:t>
          </a:r>
          <a:endParaRPr lang="es-CO" sz="900" kern="1200"/>
        </a:p>
      </dsp:txBody>
      <dsp:txXfrm>
        <a:off x="1991442" y="541667"/>
        <a:ext cx="1687420" cy="1177063"/>
      </dsp:txXfrm>
    </dsp:sp>
    <dsp:sp modelId="{F3B3F845-D4EA-4EA6-9C44-6BDF7E8523E4}">
      <dsp:nvSpPr>
        <dsp:cNvPr id="0" name=""/>
        <dsp:cNvSpPr/>
      </dsp:nvSpPr>
      <dsp:spPr>
        <a:xfrm rot="21578190">
          <a:off x="3409543" y="192574"/>
          <a:ext cx="528671" cy="27414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700" kern="1200"/>
        </a:p>
      </dsp:txBody>
      <dsp:txXfrm>
        <a:off x="3409544" y="247664"/>
        <a:ext cx="446428" cy="164487"/>
      </dsp:txXfrm>
    </dsp:sp>
    <dsp:sp modelId="{43477C59-08DE-45C1-ABB6-02D4D1C6BE0B}">
      <dsp:nvSpPr>
        <dsp:cNvPr id="0" name=""/>
        <dsp:cNvSpPr/>
      </dsp:nvSpPr>
      <dsp:spPr>
        <a:xfrm>
          <a:off x="4157653" y="193485"/>
          <a:ext cx="110111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lvl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900" kern="1200"/>
            <a:t>Eliminar_rol</a:t>
          </a:r>
        </a:p>
      </dsp:txBody>
      <dsp:txXfrm>
        <a:off x="4157653" y="193485"/>
        <a:ext cx="1101115" cy="259200"/>
      </dsp:txXfrm>
    </dsp:sp>
    <dsp:sp modelId="{F4EAB0C5-295B-45CC-8124-03C5AEA26913}">
      <dsp:nvSpPr>
        <dsp:cNvPr id="0" name=""/>
        <dsp:cNvSpPr/>
      </dsp:nvSpPr>
      <dsp:spPr>
        <a:xfrm>
          <a:off x="4173613" y="465105"/>
          <a:ext cx="1520254" cy="13035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El administrador podrá eliminar el Rol que desee segun su necesidad.</a:t>
          </a:r>
        </a:p>
        <a:p>
          <a:pPr marL="57150" lvl="1" indent="-57150" algn="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900" kern="1200"/>
            <a:t>confirmar</a:t>
          </a:r>
        </a:p>
      </dsp:txBody>
      <dsp:txXfrm>
        <a:off x="4211793" y="503285"/>
        <a:ext cx="1443894" cy="122719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196127" y="154752"/>
          <a:ext cx="1190336" cy="42332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Leer_datos</a:t>
          </a:r>
          <a:endParaRPr lang="es-CO" sz="800" kern="1200"/>
        </a:p>
      </dsp:txBody>
      <dsp:txXfrm>
        <a:off x="196127" y="154752"/>
        <a:ext cx="1190336" cy="282219"/>
      </dsp:txXfrm>
    </dsp:sp>
    <dsp:sp modelId="{5A37B31B-92A6-4B8C-8EC6-79C60F510A69}">
      <dsp:nvSpPr>
        <dsp:cNvPr id="0" name=""/>
        <dsp:cNvSpPr/>
      </dsp:nvSpPr>
      <dsp:spPr>
        <a:xfrm>
          <a:off x="229284" y="484731"/>
          <a:ext cx="1243054" cy="604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cliente leerá los datos generados, enviandolos al sistema inpetel cloud</a:t>
          </a:r>
          <a:endParaRPr lang="es-CO" sz="800" kern="1200"/>
        </a:p>
      </dsp:txBody>
      <dsp:txXfrm>
        <a:off x="246998" y="502445"/>
        <a:ext cx="1207626" cy="569372"/>
      </dsp:txXfrm>
    </dsp:sp>
    <dsp:sp modelId="{F13117CB-8B3F-4BED-A78E-5C3D59DE627F}">
      <dsp:nvSpPr>
        <dsp:cNvPr id="0" name=""/>
        <dsp:cNvSpPr/>
      </dsp:nvSpPr>
      <dsp:spPr>
        <a:xfrm rot="6245">
          <a:off x="1558918" y="142846"/>
          <a:ext cx="365605" cy="30948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58918" y="204659"/>
        <a:ext cx="272760" cy="185690"/>
      </dsp:txXfrm>
    </dsp:sp>
    <dsp:sp modelId="{E2D98EB9-4786-4A52-AE89-DB2C4078F6E4}">
      <dsp:nvSpPr>
        <dsp:cNvPr id="0" name=""/>
        <dsp:cNvSpPr/>
      </dsp:nvSpPr>
      <dsp:spPr>
        <a:xfrm>
          <a:off x="2076285" y="169725"/>
          <a:ext cx="1243054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guardaDatostemporal</a:t>
          </a:r>
        </a:p>
      </dsp:txBody>
      <dsp:txXfrm>
        <a:off x="2076285" y="169725"/>
        <a:ext cx="1243054" cy="259200"/>
      </dsp:txXfrm>
    </dsp:sp>
    <dsp:sp modelId="{86CE094A-6727-4336-BA0D-D09A7B3AED10}">
      <dsp:nvSpPr>
        <dsp:cNvPr id="0" name=""/>
        <dsp:cNvSpPr/>
      </dsp:nvSpPr>
      <dsp:spPr>
        <a:xfrm>
          <a:off x="2109759" y="404995"/>
          <a:ext cx="1243054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procede a guardar los datos en una tabla temporal de bd</a:t>
          </a:r>
        </a:p>
      </dsp:txBody>
      <dsp:txXfrm>
        <a:off x="2129687" y="424923"/>
        <a:ext cx="1203198" cy="640544"/>
      </dsp:txXfrm>
    </dsp:sp>
    <dsp:sp modelId="{2577154F-FA83-4B8C-BA41-C5C43E80AF82}">
      <dsp:nvSpPr>
        <dsp:cNvPr id="0" name=""/>
        <dsp:cNvSpPr/>
      </dsp:nvSpPr>
      <dsp:spPr>
        <a:xfrm rot="17658">
          <a:off x="3481586" y="149492"/>
          <a:ext cx="343970" cy="30948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481587" y="211151"/>
        <a:ext cx="251125" cy="185690"/>
      </dsp:txXfrm>
    </dsp:sp>
    <dsp:sp modelId="{289F1E0C-69BD-4D5C-BFDD-B581200ADA15}">
      <dsp:nvSpPr>
        <dsp:cNvPr id="0" name=""/>
        <dsp:cNvSpPr/>
      </dsp:nvSpPr>
      <dsp:spPr>
        <a:xfrm>
          <a:off x="3968333" y="179099"/>
          <a:ext cx="1108991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writeDataBase</a:t>
          </a:r>
        </a:p>
      </dsp:txBody>
      <dsp:txXfrm>
        <a:off x="3968333" y="179099"/>
        <a:ext cx="1108991" cy="259200"/>
      </dsp:txXfrm>
    </dsp:sp>
    <dsp:sp modelId="{D72D5B15-2032-4B6E-9E2B-A7816C4E1241}">
      <dsp:nvSpPr>
        <dsp:cNvPr id="0" name=""/>
        <dsp:cNvSpPr/>
      </dsp:nvSpPr>
      <dsp:spPr>
        <a:xfrm>
          <a:off x="3952439" y="454496"/>
          <a:ext cx="1243054" cy="604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guardan los datos en las tablas de bases de datos</a:t>
          </a:r>
        </a:p>
      </dsp:txBody>
      <dsp:txXfrm>
        <a:off x="3970153" y="472210"/>
        <a:ext cx="1207626" cy="56937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5012" y="129615"/>
          <a:ext cx="881094" cy="3944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almacenarDatos</a:t>
          </a:r>
          <a:endParaRPr lang="es-CO" sz="800" kern="1200"/>
        </a:p>
      </dsp:txBody>
      <dsp:txXfrm>
        <a:off x="5012" y="129615"/>
        <a:ext cx="881094" cy="262942"/>
      </dsp:txXfrm>
    </dsp:sp>
    <dsp:sp modelId="{3605D73C-7E3E-4818-B6BE-775942DAFC6D}">
      <dsp:nvSpPr>
        <dsp:cNvPr id="0" name=""/>
        <dsp:cNvSpPr/>
      </dsp:nvSpPr>
      <dsp:spPr>
        <a:xfrm>
          <a:off x="0" y="486000"/>
          <a:ext cx="881094" cy="95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los datos generados se almacenarán en la base de datos del sistema externo.</a:t>
          </a:r>
          <a:endParaRPr lang="es-CO" sz="800" b="0" kern="1200"/>
        </a:p>
      </dsp:txBody>
      <dsp:txXfrm>
        <a:off x="25806" y="511806"/>
        <a:ext cx="829482" cy="902388"/>
      </dsp:txXfrm>
    </dsp:sp>
    <dsp:sp modelId="{AE44CE3B-B5A6-433D-BDC1-30435E6648AC}">
      <dsp:nvSpPr>
        <dsp:cNvPr id="0" name=""/>
        <dsp:cNvSpPr/>
      </dsp:nvSpPr>
      <dsp:spPr>
        <a:xfrm rot="21527385">
          <a:off x="1020439" y="136248"/>
          <a:ext cx="284914" cy="2193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400" kern="1200"/>
        </a:p>
      </dsp:txBody>
      <dsp:txXfrm>
        <a:off x="1020446" y="180816"/>
        <a:ext cx="219104" cy="131621"/>
      </dsp:txXfrm>
    </dsp:sp>
    <dsp:sp modelId="{DC157997-0F02-40F7-BC77-EFFFE585612D}">
      <dsp:nvSpPr>
        <dsp:cNvPr id="0" name=""/>
        <dsp:cNvSpPr/>
      </dsp:nvSpPr>
      <dsp:spPr>
        <a:xfrm>
          <a:off x="1423562" y="125968"/>
          <a:ext cx="881094" cy="3154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readDataBase</a:t>
          </a:r>
          <a:endParaRPr lang="es-CO" sz="800" kern="1200"/>
        </a:p>
      </dsp:txBody>
      <dsp:txXfrm>
        <a:off x="1423562" y="125968"/>
        <a:ext cx="881094" cy="210298"/>
      </dsp:txXfrm>
    </dsp:sp>
    <dsp:sp modelId="{09735D09-130F-4010-90A0-AFCD88DF0461}">
      <dsp:nvSpPr>
        <dsp:cNvPr id="0" name=""/>
        <dsp:cNvSpPr/>
      </dsp:nvSpPr>
      <dsp:spPr>
        <a:xfrm>
          <a:off x="1429570" y="486000"/>
          <a:ext cx="881094" cy="95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para almacenar los datos, se debe leer la base de datos</a:t>
          </a:r>
          <a:endParaRPr lang="es-CO" sz="800" kern="1200"/>
        </a:p>
      </dsp:txBody>
      <dsp:txXfrm>
        <a:off x="1455376" y="511806"/>
        <a:ext cx="829482" cy="902388"/>
      </dsp:txXfrm>
    </dsp:sp>
    <dsp:sp modelId="{F3B3F845-D4EA-4EA6-9C44-6BDF7E8523E4}">
      <dsp:nvSpPr>
        <dsp:cNvPr id="0" name=""/>
        <dsp:cNvSpPr/>
      </dsp:nvSpPr>
      <dsp:spPr>
        <a:xfrm rot="21430733">
          <a:off x="2442013" y="85763"/>
          <a:ext cx="291924" cy="2193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400" kern="1200"/>
        </a:p>
      </dsp:txBody>
      <dsp:txXfrm>
        <a:off x="2442053" y="131256"/>
        <a:ext cx="226114" cy="131621"/>
      </dsp:txXfrm>
    </dsp:sp>
    <dsp:sp modelId="{43477C59-08DE-45C1-ABB6-02D4D1C6BE0B}">
      <dsp:nvSpPr>
        <dsp:cNvPr id="0" name=""/>
        <dsp:cNvSpPr/>
      </dsp:nvSpPr>
      <dsp:spPr>
        <a:xfrm>
          <a:off x="2854791" y="35453"/>
          <a:ext cx="881138" cy="3754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VerificarDatos</a:t>
          </a:r>
        </a:p>
      </dsp:txBody>
      <dsp:txXfrm>
        <a:off x="2854791" y="35453"/>
        <a:ext cx="881138" cy="250271"/>
      </dsp:txXfrm>
    </dsp:sp>
    <dsp:sp modelId="{F4EAB0C5-295B-45CC-8124-03C5AEA26913}">
      <dsp:nvSpPr>
        <dsp:cNvPr id="0" name=""/>
        <dsp:cNvSpPr/>
      </dsp:nvSpPr>
      <dsp:spPr>
        <a:xfrm>
          <a:off x="2838626" y="343241"/>
          <a:ext cx="881094" cy="953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se verificarán los datos</a:t>
          </a:r>
        </a:p>
      </dsp:txBody>
      <dsp:txXfrm>
        <a:off x="2864432" y="369047"/>
        <a:ext cx="829482" cy="902025"/>
      </dsp:txXfrm>
    </dsp:sp>
    <dsp:sp modelId="{49B38C27-9E52-4259-A013-82654AB6A93F}">
      <dsp:nvSpPr>
        <dsp:cNvPr id="0" name=""/>
        <dsp:cNvSpPr/>
      </dsp:nvSpPr>
      <dsp:spPr>
        <a:xfrm rot="157466">
          <a:off x="3864596" y="83262"/>
          <a:ext cx="273363" cy="2193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400" kern="1200"/>
        </a:p>
      </dsp:txBody>
      <dsp:txXfrm>
        <a:off x="3864631" y="125628"/>
        <a:ext cx="207553" cy="131621"/>
      </dsp:txXfrm>
    </dsp:sp>
    <dsp:sp modelId="{4BA115B4-484D-4ED8-986E-AFE27D4643C7}">
      <dsp:nvSpPr>
        <dsp:cNvPr id="0" name=""/>
        <dsp:cNvSpPr/>
      </dsp:nvSpPr>
      <dsp:spPr>
        <a:xfrm>
          <a:off x="4251168" y="123234"/>
          <a:ext cx="881094" cy="3040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obtenerAlarma</a:t>
          </a:r>
        </a:p>
      </dsp:txBody>
      <dsp:txXfrm>
        <a:off x="4251168" y="123234"/>
        <a:ext cx="881094" cy="202720"/>
      </dsp:txXfrm>
    </dsp:sp>
    <dsp:sp modelId="{0CAB5DBB-D30C-4A5C-858C-9BB780988079}">
      <dsp:nvSpPr>
        <dsp:cNvPr id="0" name=""/>
        <dsp:cNvSpPr/>
      </dsp:nvSpPr>
      <dsp:spPr>
        <a:xfrm>
          <a:off x="4241528" y="464945"/>
          <a:ext cx="1045612" cy="95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Si se encuentran inconsistencias, se generarán alarmas, que  le permiten al usuario/administrador realizar gestión en tiempo real.</a:t>
          </a:r>
        </a:p>
      </dsp:txBody>
      <dsp:txXfrm>
        <a:off x="4269470" y="492887"/>
        <a:ext cx="989728" cy="89811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84497" y="254324"/>
          <a:ext cx="1240866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184497" y="254324"/>
        <a:ext cx="1240866" cy="230400"/>
      </dsp:txXfrm>
    </dsp:sp>
    <dsp:sp modelId="{3605D73C-7E3E-4818-B6BE-775942DAFC6D}">
      <dsp:nvSpPr>
        <dsp:cNvPr id="0" name=""/>
        <dsp:cNvSpPr/>
      </dsp:nvSpPr>
      <dsp:spPr>
        <a:xfrm>
          <a:off x="257670" y="475200"/>
          <a:ext cx="1240866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78758" y="496288"/>
        <a:ext cx="1198690" cy="677824"/>
      </dsp:txXfrm>
    </dsp:sp>
    <dsp:sp modelId="{AE44CE3B-B5A6-433D-BDC1-30435E6648AC}">
      <dsp:nvSpPr>
        <dsp:cNvPr id="0" name=""/>
        <dsp:cNvSpPr/>
      </dsp:nvSpPr>
      <dsp:spPr>
        <a:xfrm rot="21568063">
          <a:off x="1627750" y="205417"/>
          <a:ext cx="429098" cy="3089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627752" y="267636"/>
        <a:ext cx="336416" cy="185363"/>
      </dsp:txXfrm>
    </dsp:sp>
    <dsp:sp modelId="{DC157997-0F02-40F7-BC77-EFFFE585612D}">
      <dsp:nvSpPr>
        <dsp:cNvPr id="0" name=""/>
        <dsp:cNvSpPr/>
      </dsp:nvSpPr>
      <dsp:spPr>
        <a:xfrm>
          <a:off x="2234948" y="235275"/>
          <a:ext cx="1240866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Char char=""/>
          </a:pPr>
          <a:r>
            <a:rPr lang="es-ES" sz="800" kern="1200"/>
            <a:t>readDataBase</a:t>
          </a:r>
          <a:endParaRPr lang="es-CO" sz="800" kern="1200"/>
        </a:p>
      </dsp:txBody>
      <dsp:txXfrm>
        <a:off x="2234948" y="235275"/>
        <a:ext cx="1240866" cy="230400"/>
      </dsp:txXfrm>
    </dsp:sp>
    <dsp:sp modelId="{09735D09-130F-4010-90A0-AFCD88DF0461}">
      <dsp:nvSpPr>
        <dsp:cNvPr id="0" name=""/>
        <dsp:cNvSpPr/>
      </dsp:nvSpPr>
      <dsp:spPr>
        <a:xfrm>
          <a:off x="2250979" y="475200"/>
          <a:ext cx="1240866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272067" y="496288"/>
        <a:ext cx="1198690" cy="677824"/>
      </dsp:txXfrm>
    </dsp:sp>
    <dsp:sp modelId="{68701596-3808-4F0C-9F00-9F88100A7A2C}">
      <dsp:nvSpPr>
        <dsp:cNvPr id="0" name=""/>
        <dsp:cNvSpPr/>
      </dsp:nvSpPr>
      <dsp:spPr>
        <a:xfrm rot="21582662">
          <a:off x="3637731" y="191193"/>
          <a:ext cx="343273" cy="3089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3637732" y="253215"/>
        <a:ext cx="250591" cy="185363"/>
      </dsp:txXfrm>
    </dsp:sp>
    <dsp:sp modelId="{78724FF8-A2B8-4AD8-BE49-BBA30E0B102E}">
      <dsp:nvSpPr>
        <dsp:cNvPr id="0" name=""/>
        <dsp:cNvSpPr/>
      </dsp:nvSpPr>
      <dsp:spPr>
        <a:xfrm>
          <a:off x="4123491" y="225750"/>
          <a:ext cx="1240866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verificarDatos</a:t>
          </a:r>
        </a:p>
      </dsp:txBody>
      <dsp:txXfrm>
        <a:off x="4123491" y="225750"/>
        <a:ext cx="1240866" cy="230400"/>
      </dsp:txXfrm>
    </dsp:sp>
    <dsp:sp modelId="{4732F223-B9F1-4348-86ED-67F630824C96}">
      <dsp:nvSpPr>
        <dsp:cNvPr id="0" name=""/>
        <dsp:cNvSpPr/>
      </dsp:nvSpPr>
      <dsp:spPr>
        <a:xfrm>
          <a:off x="4332961" y="475200"/>
          <a:ext cx="1063521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backup se creará con los datos previamente verificados</a:t>
          </a:r>
        </a:p>
      </dsp:txBody>
      <dsp:txXfrm>
        <a:off x="4354049" y="496288"/>
        <a:ext cx="1021345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176166" y="0"/>
          <a:ext cx="1607502" cy="396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1000" kern="1200"/>
            <a:t>Gestionar lecturas</a:t>
          </a:r>
        </a:p>
      </dsp:txBody>
      <dsp:txXfrm>
        <a:off x="176166" y="0"/>
        <a:ext cx="1607502" cy="264000"/>
      </dsp:txXfrm>
    </dsp:sp>
    <dsp:sp modelId="{5A37B31B-92A6-4B8C-8EC6-79C60F510A69}">
      <dsp:nvSpPr>
        <dsp:cNvPr id="0" name=""/>
        <dsp:cNvSpPr/>
      </dsp:nvSpPr>
      <dsp:spPr>
        <a:xfrm>
          <a:off x="189844" y="279816"/>
          <a:ext cx="1607502" cy="17585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000" kern="1200"/>
            <a:t>el usuario, cliente o administrador pueden gestionar la información de lecturas generada por componentes registrados en el sistema</a:t>
          </a:r>
          <a:endParaRPr lang="es-CO" sz="1000" kern="1200"/>
        </a:p>
      </dsp:txBody>
      <dsp:txXfrm>
        <a:off x="236926" y="326898"/>
        <a:ext cx="1513338" cy="1664369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6A448C-E681-40D9-AB2C-8A1D25CBFAF7}">
      <dsp:nvSpPr>
        <dsp:cNvPr id="0" name=""/>
        <dsp:cNvSpPr/>
      </dsp:nvSpPr>
      <dsp:spPr>
        <a:xfrm>
          <a:off x="1518" y="23540"/>
          <a:ext cx="130361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Gestionar medidas</a:t>
          </a:r>
        </a:p>
      </dsp:txBody>
      <dsp:txXfrm>
        <a:off x="1518" y="23540"/>
        <a:ext cx="1303612" cy="230400"/>
      </dsp:txXfrm>
    </dsp:sp>
    <dsp:sp modelId="{A568530A-87F3-414C-954F-B89B57FDADA0}">
      <dsp:nvSpPr>
        <dsp:cNvPr id="0" name=""/>
        <dsp:cNvSpPr/>
      </dsp:nvSpPr>
      <dsp:spPr>
        <a:xfrm>
          <a:off x="268523" y="253940"/>
          <a:ext cx="1303612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administrador/usuario podrá visualizar las medidas generadas por los clientes/componentes del sistema externo.</a:t>
          </a:r>
        </a:p>
      </dsp:txBody>
      <dsp:txXfrm>
        <a:off x="292906" y="278323"/>
        <a:ext cx="1254846" cy="783734"/>
      </dsp:txXfrm>
    </dsp:sp>
    <dsp:sp modelId="{87395734-BDC7-4FA7-94B4-85EBBB17D7DF}">
      <dsp:nvSpPr>
        <dsp:cNvPr id="0" name=""/>
        <dsp:cNvSpPr/>
      </dsp:nvSpPr>
      <dsp:spPr>
        <a:xfrm>
          <a:off x="1502754" y="-23540"/>
          <a:ext cx="418960" cy="324561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600" kern="1200"/>
        </a:p>
      </dsp:txBody>
      <dsp:txXfrm>
        <a:off x="1502754" y="41372"/>
        <a:ext cx="321592" cy="194737"/>
      </dsp:txXfrm>
    </dsp:sp>
    <dsp:sp modelId="{CAF6EEDC-460D-4259-86A9-D27E539F3574}">
      <dsp:nvSpPr>
        <dsp:cNvPr id="0" name=""/>
        <dsp:cNvSpPr/>
      </dsp:nvSpPr>
      <dsp:spPr>
        <a:xfrm>
          <a:off x="2095623" y="23540"/>
          <a:ext cx="130361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/>
            <a:t>Generar reporte medidas</a:t>
          </a:r>
        </a:p>
      </dsp:txBody>
      <dsp:txXfrm>
        <a:off x="2095623" y="23540"/>
        <a:ext cx="1303612" cy="230400"/>
      </dsp:txXfrm>
    </dsp:sp>
    <dsp:sp modelId="{C6968D15-7197-46E1-A9CE-F698E1859591}">
      <dsp:nvSpPr>
        <dsp:cNvPr id="0" name=""/>
        <dsp:cNvSpPr/>
      </dsp:nvSpPr>
      <dsp:spPr>
        <a:xfrm>
          <a:off x="2362628" y="253940"/>
          <a:ext cx="1303612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CO" sz="800" kern="1200"/>
            <a:t>el administrador/usuario podrá generar cualquier tipo de reporte que requiera, permitiéndole guardarlo en formato pdf o enviar por correo</a:t>
          </a:r>
        </a:p>
      </dsp:txBody>
      <dsp:txXfrm>
        <a:off x="2387011" y="278323"/>
        <a:ext cx="1254846" cy="7837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337B7-F6E6-41C2-B688-1AFDA9EDC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304</TotalTime>
  <Pages>72</Pages>
  <Words>10826</Words>
  <Characters>59547</Characters>
  <Application>Microsoft Office Word</Application>
  <DocSecurity>0</DocSecurity>
  <Lines>496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70233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Cuenta Microsoft</cp:lastModifiedBy>
  <cp:revision>12</cp:revision>
  <cp:lastPrinted>2007-12-04T21:07:00Z</cp:lastPrinted>
  <dcterms:created xsi:type="dcterms:W3CDTF">2020-10-30T00:42:00Z</dcterms:created>
  <dcterms:modified xsi:type="dcterms:W3CDTF">2020-10-30T06:02:00Z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