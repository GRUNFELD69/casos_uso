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layout25.xml" ContentType="application/vnd.openxmlformats-officedocument.drawingml.diagramLayout+xml"/>
  <Override PartName="/word/diagrams/quickStyle25.xml" ContentType="application/vnd.openxmlformats-officedocument.drawingml.diagramStyle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BD0DC7" w14:textId="77777777" w:rsidR="00DC5304" w:rsidRDefault="00DC5304"/>
    <w:p w14:paraId="4CC63F84" w14:textId="77777777" w:rsidR="002D7565" w:rsidRDefault="002D7565"/>
    <w:p w14:paraId="6C7F9BF2" w14:textId="77777777" w:rsidR="00DC5304" w:rsidRDefault="00DC5304"/>
    <w:p w14:paraId="768E8075" w14:textId="77777777" w:rsidR="00632B15" w:rsidRDefault="00632B15" w:rsidP="00632B15"/>
    <w:p w14:paraId="53E2F7EC" w14:textId="77777777" w:rsidR="00632B15" w:rsidRDefault="00632B15" w:rsidP="00632B15">
      <w:pPr>
        <w:pStyle w:val="Ttul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Tabla de Contenido</w:t>
      </w:r>
    </w:p>
    <w:p w14:paraId="454DF678" w14:textId="77777777" w:rsidR="00632B15" w:rsidRDefault="00632B15" w:rsidP="00632B15">
      <w:pPr>
        <w:pStyle w:val="TDC1"/>
        <w:tabs>
          <w:tab w:val="left" w:pos="432"/>
        </w:tabs>
        <w:rPr>
          <w:rFonts w:cs="Arial"/>
          <w:sz w:val="22"/>
          <w:szCs w:val="22"/>
        </w:rPr>
      </w:pPr>
    </w:p>
    <w:p w14:paraId="5AF53C59" w14:textId="77777777" w:rsidR="00632B15" w:rsidRDefault="00632B15" w:rsidP="00632B15"/>
    <w:p w14:paraId="0D190B9C" w14:textId="77777777" w:rsidR="006779C3" w:rsidRDefault="009363B6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rFonts w:cs="Arial"/>
          <w:sz w:val="22"/>
          <w:szCs w:val="22"/>
        </w:rPr>
        <w:fldChar w:fldCharType="begin"/>
      </w:r>
      <w:r w:rsidR="00632B15">
        <w:rPr>
          <w:rFonts w:cs="Arial"/>
          <w:sz w:val="22"/>
          <w:szCs w:val="22"/>
        </w:rPr>
        <w:instrText xml:space="preserve"> TOC \o "1-3" </w:instrText>
      </w:r>
      <w:r>
        <w:rPr>
          <w:rFonts w:cs="Arial"/>
          <w:sz w:val="22"/>
          <w:szCs w:val="22"/>
        </w:rPr>
        <w:fldChar w:fldCharType="separate"/>
      </w:r>
      <w:r w:rsidR="006779C3">
        <w:rPr>
          <w:noProof/>
        </w:rPr>
        <w:t>1.</w:t>
      </w:r>
      <w:r w:rsidR="006779C3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 w:rsidR="006779C3">
        <w:rPr>
          <w:noProof/>
        </w:rPr>
        <w:t>INTRODUCCIÓN</w:t>
      </w:r>
      <w:r w:rsidR="006779C3">
        <w:rPr>
          <w:noProof/>
        </w:rPr>
        <w:tab/>
      </w:r>
      <w:r>
        <w:rPr>
          <w:noProof/>
        </w:rPr>
        <w:fldChar w:fldCharType="begin"/>
      </w:r>
      <w:r w:rsidR="006779C3">
        <w:rPr>
          <w:noProof/>
        </w:rPr>
        <w:instrText xml:space="preserve"> PAGEREF _Toc327453959 \h </w:instrText>
      </w:r>
      <w:r>
        <w:rPr>
          <w:noProof/>
        </w:rPr>
      </w:r>
      <w:r>
        <w:rPr>
          <w:noProof/>
        </w:rPr>
        <w:fldChar w:fldCharType="separate"/>
      </w:r>
      <w:r w:rsidR="006779C3">
        <w:rPr>
          <w:noProof/>
        </w:rPr>
        <w:t>3</w:t>
      </w:r>
      <w:r>
        <w:rPr>
          <w:noProof/>
        </w:rPr>
        <w:fldChar w:fldCharType="end"/>
      </w:r>
    </w:p>
    <w:p w14:paraId="14DF1B05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Propósito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_Toc327453960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4E1C3CE6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Alcance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_Toc327453961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2C59123B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1.3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Definiciones, Siglas y Abreviaturas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_Toc327453962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701D30A1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1.4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Referencias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_Toc327453963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2ADF9078" w14:textId="77777777" w:rsidR="006779C3" w:rsidRDefault="006779C3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IDENTIFICACIÓN DE ACTORES DEL SISTEMA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_Toc327453964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5DB6085C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>
        <w:rPr>
          <w:noProof/>
        </w:rPr>
        <w:t>DESCRIPCIÓN DE ACTORES DEL SISTEMA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_Toc327453965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4</w:t>
      </w:r>
      <w:r w:rsidR="009363B6">
        <w:rPr>
          <w:noProof/>
        </w:rPr>
        <w:fldChar w:fldCharType="end"/>
      </w:r>
    </w:p>
    <w:p w14:paraId="2B6B972D" w14:textId="77777777" w:rsidR="006779C3" w:rsidRDefault="006779C3">
      <w:pPr>
        <w:pStyle w:val="TDC3"/>
        <w:tabs>
          <w:tab w:val="left" w:pos="800"/>
          <w:tab w:val="right" w:leader="dot" w:pos="9350"/>
        </w:tabs>
        <w:rPr>
          <w:rFonts w:asciiTheme="minorHAnsi" w:eastAsiaTheme="minorEastAsia" w:hAnsiTheme="minorHAnsi" w:cstheme="minorBidi"/>
          <w:bCs w:val="0"/>
          <w:i w:val="0"/>
          <w:szCs w:val="22"/>
          <w:lang w:val="es-ES" w:eastAsia="es-ES"/>
        </w:rPr>
      </w:pPr>
      <w:r w:rsidRPr="006B4995">
        <w:rPr>
          <w:lang w:val="es-MX"/>
        </w:rPr>
        <w:t>2.1.1</w:t>
      </w:r>
      <w:r>
        <w:rPr>
          <w:rFonts w:asciiTheme="minorHAnsi" w:eastAsiaTheme="minorEastAsia" w:hAnsiTheme="minorHAnsi" w:cstheme="minorBidi"/>
          <w:bCs w:val="0"/>
          <w:i w:val="0"/>
          <w:szCs w:val="22"/>
          <w:lang w:val="es-ES" w:eastAsia="es-ES"/>
        </w:rPr>
        <w:tab/>
      </w:r>
      <w:r w:rsidRPr="006B4995">
        <w:rPr>
          <w:lang w:val="es-MX"/>
        </w:rPr>
        <w:t>Programador</w:t>
      </w:r>
      <w:r>
        <w:tab/>
      </w:r>
      <w:r w:rsidR="009363B6">
        <w:fldChar w:fldCharType="begin"/>
      </w:r>
      <w:r>
        <w:instrText xml:space="preserve"> PAGEREF _Toc327453966 \h </w:instrText>
      </w:r>
      <w:r w:rsidR="009363B6">
        <w:fldChar w:fldCharType="separate"/>
      </w:r>
      <w:r>
        <w:t>4</w:t>
      </w:r>
      <w:r w:rsidR="009363B6">
        <w:fldChar w:fldCharType="end"/>
      </w:r>
    </w:p>
    <w:p w14:paraId="59936673" w14:textId="77777777" w:rsidR="006779C3" w:rsidRDefault="006779C3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_Toc327453967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5</w:t>
      </w:r>
      <w:r w:rsidR="009363B6">
        <w:rPr>
          <w:noProof/>
        </w:rPr>
        <w:fldChar w:fldCharType="end"/>
      </w:r>
    </w:p>
    <w:p w14:paraId="06CE2019" w14:textId="77777777" w:rsidR="006779C3" w:rsidRDefault="006779C3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ESPECIFICACIÓN DE CASO DE USO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_Toc327453968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6</w:t>
      </w:r>
      <w:r w:rsidR="009363B6">
        <w:rPr>
          <w:noProof/>
        </w:rPr>
        <w:fldChar w:fldCharType="end"/>
      </w:r>
    </w:p>
    <w:p w14:paraId="2CB21C26" w14:textId="77777777" w:rsidR="00632B15" w:rsidRDefault="009363B6" w:rsidP="00632B15">
      <w:pPr>
        <w:pStyle w:val="Ttulo"/>
        <w:jc w:val="left"/>
      </w:pPr>
      <w:r>
        <w:rPr>
          <w:rFonts w:cs="Arial"/>
          <w:sz w:val="22"/>
          <w:szCs w:val="22"/>
        </w:rPr>
        <w:fldChar w:fldCharType="end"/>
      </w:r>
      <w:r w:rsidR="00632B15">
        <w:br w:type="page"/>
      </w:r>
    </w:p>
    <w:p w14:paraId="47EEB911" w14:textId="77777777" w:rsidR="00AD2D68" w:rsidRDefault="00AD2D68" w:rsidP="00AD2D68">
      <w:pPr>
        <w:pStyle w:val="Ttulo1"/>
        <w:ind w:left="426" w:hanging="426"/>
        <w:rPr>
          <w:szCs w:val="24"/>
        </w:rPr>
      </w:pPr>
      <w:bookmarkStart w:id="0" w:name="_Toc323029912"/>
      <w:bookmarkStart w:id="1" w:name="_Toc323306499"/>
      <w:bookmarkStart w:id="2" w:name="_Toc327453959"/>
      <w:bookmarkStart w:id="3" w:name="_Toc148501716"/>
      <w:bookmarkStart w:id="4" w:name="_Toc151431860"/>
      <w:bookmarkStart w:id="5" w:name="_Toc160423479"/>
      <w:bookmarkStart w:id="6" w:name="_Toc213138738"/>
      <w:bookmarkStart w:id="7" w:name="_Toc323306504"/>
      <w:bookmarkStart w:id="8" w:name="_Toc456598586"/>
      <w:bookmarkStart w:id="9" w:name="_Toc456600917"/>
      <w:r>
        <w:rPr>
          <w:szCs w:val="24"/>
        </w:rPr>
        <w:lastRenderedPageBreak/>
        <w:t>INTRODUCCIÓN</w:t>
      </w:r>
      <w:bookmarkEnd w:id="0"/>
      <w:bookmarkEnd w:id="1"/>
      <w:bookmarkEnd w:id="2"/>
    </w:p>
    <w:p w14:paraId="2C3EA428" w14:textId="77777777" w:rsidR="00AD2D68" w:rsidRPr="00126952" w:rsidRDefault="00AD2D68" w:rsidP="00AD2D68">
      <w:pPr>
        <w:rPr>
          <w:lang w:val="en-US"/>
        </w:rPr>
      </w:pPr>
      <w:bookmarkStart w:id="10" w:name="_Toc170879297"/>
    </w:p>
    <w:p w14:paraId="7A2C6A58" w14:textId="77777777" w:rsidR="00AD2D68" w:rsidRDefault="00AD2D68" w:rsidP="00AD2D68">
      <w:pPr>
        <w:pStyle w:val="Ttulo2"/>
        <w:spacing w:before="0" w:after="0"/>
        <w:rPr>
          <w:rFonts w:cs="Arial"/>
          <w:sz w:val="22"/>
          <w:szCs w:val="22"/>
          <w:lang w:val="es-MX"/>
        </w:rPr>
      </w:pPr>
      <w:bookmarkStart w:id="11" w:name="_Toc295384143"/>
      <w:bookmarkStart w:id="12" w:name="_Toc323029913"/>
      <w:bookmarkStart w:id="13" w:name="_Toc323306500"/>
      <w:bookmarkStart w:id="14" w:name="_Toc327453960"/>
      <w:r>
        <w:rPr>
          <w:rFonts w:cs="Arial"/>
          <w:sz w:val="22"/>
          <w:szCs w:val="22"/>
          <w:lang w:val="es-MX"/>
        </w:rPr>
        <w:t>Propósito</w:t>
      </w:r>
      <w:bookmarkEnd w:id="10"/>
      <w:bookmarkEnd w:id="11"/>
      <w:bookmarkEnd w:id="12"/>
      <w:bookmarkEnd w:id="13"/>
      <w:bookmarkEnd w:id="14"/>
    </w:p>
    <w:p w14:paraId="14F8ADAE" w14:textId="77777777" w:rsidR="00AD2D68" w:rsidRPr="00695B4B" w:rsidRDefault="00AD2D68" w:rsidP="00AD2D68">
      <w:pPr>
        <w:rPr>
          <w:lang w:val="es-MX"/>
        </w:rPr>
      </w:pPr>
    </w:p>
    <w:p w14:paraId="232B9B7E" w14:textId="116F9851" w:rsidR="00AD2D68" w:rsidRDefault="007038A8" w:rsidP="0061100C">
      <w:pPr>
        <w:pStyle w:val="Textoindependienteprimerasangra2"/>
      </w:pPr>
      <w:r>
        <w:t>Identificar los casos de uso del sistema Inpetel Cloud con el fin de establecer una base que permita visualizar el sistema de manera abstracta</w:t>
      </w:r>
    </w:p>
    <w:p w14:paraId="1CE2B430" w14:textId="77777777" w:rsidR="00AD2D68" w:rsidRDefault="00AD2D68" w:rsidP="00AD2D68">
      <w:pPr>
        <w:pStyle w:val="Textoindependiente"/>
        <w:spacing w:after="0"/>
        <w:ind w:left="0"/>
        <w:rPr>
          <w:rFonts w:cs="Arial"/>
          <w:szCs w:val="22"/>
        </w:rPr>
      </w:pPr>
      <w:bookmarkStart w:id="15" w:name="_Toc170879298"/>
    </w:p>
    <w:p w14:paraId="40274EAF" w14:textId="77777777" w:rsidR="00AD2D68" w:rsidRDefault="00AD2D68" w:rsidP="00AD2D68">
      <w:pPr>
        <w:pStyle w:val="Ttulo2"/>
        <w:spacing w:before="0" w:after="0"/>
        <w:rPr>
          <w:rFonts w:cs="Arial"/>
          <w:sz w:val="22"/>
          <w:szCs w:val="22"/>
          <w:lang w:val="es-MX"/>
        </w:rPr>
      </w:pPr>
      <w:bookmarkStart w:id="16" w:name="_Toc295384144"/>
      <w:bookmarkStart w:id="17" w:name="_Toc323029914"/>
      <w:bookmarkStart w:id="18" w:name="_Toc323306501"/>
      <w:bookmarkStart w:id="19" w:name="_Toc327453961"/>
      <w:r>
        <w:rPr>
          <w:rFonts w:cs="Arial"/>
          <w:sz w:val="22"/>
          <w:szCs w:val="22"/>
          <w:lang w:val="es-MX"/>
        </w:rPr>
        <w:t>Alcance</w:t>
      </w:r>
      <w:bookmarkEnd w:id="15"/>
      <w:bookmarkEnd w:id="16"/>
      <w:bookmarkEnd w:id="17"/>
      <w:bookmarkEnd w:id="18"/>
      <w:bookmarkEnd w:id="19"/>
    </w:p>
    <w:p w14:paraId="3F0260B9" w14:textId="77777777" w:rsidR="00AD2D68" w:rsidRDefault="00AD2D68" w:rsidP="00AD2D68">
      <w:pPr>
        <w:pStyle w:val="Textoindependiente"/>
        <w:spacing w:after="0"/>
        <w:ind w:left="0"/>
        <w:rPr>
          <w:rFonts w:cs="Arial"/>
          <w:iCs/>
          <w:color w:val="0000FF"/>
          <w:szCs w:val="22"/>
        </w:rPr>
      </w:pPr>
    </w:p>
    <w:p w14:paraId="5945682E" w14:textId="0027E090" w:rsidR="00AD2D68" w:rsidRDefault="007038A8" w:rsidP="0061100C">
      <w:pPr>
        <w:pStyle w:val="Textoindependienteprimerasangra2"/>
      </w:pPr>
      <w:r>
        <w:t xml:space="preserve">Se </w:t>
      </w:r>
      <w:r w:rsidR="0004359A">
        <w:t>identificarán</w:t>
      </w:r>
      <w:r>
        <w:t xml:space="preserve"> plenamente los casos de uso del sistema definiendo su respectiva descripción y participación como un todo dentro de Inpetel Cloud</w:t>
      </w:r>
    </w:p>
    <w:p w14:paraId="4F5DC326" w14:textId="77777777" w:rsidR="00AD2D68" w:rsidRDefault="00AD2D68" w:rsidP="00AD2D68">
      <w:pPr>
        <w:pStyle w:val="Textoindependiente"/>
        <w:spacing w:after="0"/>
        <w:ind w:left="0"/>
        <w:rPr>
          <w:rFonts w:cs="Arial"/>
          <w:szCs w:val="22"/>
        </w:rPr>
      </w:pPr>
    </w:p>
    <w:p w14:paraId="6F902E05" w14:textId="77777777" w:rsidR="00AD2D68" w:rsidRDefault="00AD2D68" w:rsidP="00AD2D68"/>
    <w:p w14:paraId="67029948" w14:textId="77777777" w:rsidR="00A76BDC" w:rsidRDefault="00A76BDC" w:rsidP="00A76BDC">
      <w:pPr>
        <w:pStyle w:val="Ttulo1"/>
        <w:tabs>
          <w:tab w:val="left" w:pos="360"/>
        </w:tabs>
        <w:jc w:val="both"/>
        <w:rPr>
          <w:szCs w:val="24"/>
        </w:rPr>
      </w:pPr>
      <w:bookmarkStart w:id="20" w:name="_Toc327453964"/>
      <w:r>
        <w:rPr>
          <w:szCs w:val="24"/>
        </w:rPr>
        <w:t xml:space="preserve">IDENTIFICACIÓN DE </w:t>
      </w:r>
      <w:r w:rsidRPr="004D627D">
        <w:rPr>
          <w:szCs w:val="24"/>
        </w:rPr>
        <w:t xml:space="preserve">ACTORES DEL </w:t>
      </w:r>
      <w:bookmarkEnd w:id="3"/>
      <w:bookmarkEnd w:id="4"/>
      <w:bookmarkEnd w:id="5"/>
      <w:r>
        <w:rPr>
          <w:szCs w:val="24"/>
        </w:rPr>
        <w:t>SISTEMA</w:t>
      </w:r>
      <w:bookmarkEnd w:id="6"/>
      <w:bookmarkEnd w:id="7"/>
      <w:bookmarkEnd w:id="20"/>
    </w:p>
    <w:p w14:paraId="73058209" w14:textId="77777777" w:rsidR="00A76BDC" w:rsidRDefault="00A76BDC" w:rsidP="00A76BDC"/>
    <w:p w14:paraId="355A9738" w14:textId="77777777" w:rsidR="00A76BDC" w:rsidRPr="00195722" w:rsidRDefault="00A76BDC" w:rsidP="00A76BDC">
      <w:pPr>
        <w:rPr>
          <w:rFonts w:cs="Arial"/>
          <w:i/>
          <w:color w:val="0000FF"/>
          <w:szCs w:val="22"/>
        </w:rPr>
      </w:pPr>
    </w:p>
    <w:p w14:paraId="7011B8FD" w14:textId="47C70AF2" w:rsidR="00A76BDC" w:rsidRDefault="007038A8" w:rsidP="0030698D">
      <w:pPr>
        <w:jc w:val="center"/>
        <w:rPr>
          <w:rFonts w:cs="Arial"/>
          <w:i/>
          <w:color w:val="0000FF"/>
          <w:szCs w:val="22"/>
        </w:rPr>
      </w:pPr>
      <w:r>
        <w:rPr>
          <w:noProof/>
        </w:rPr>
        <w:drawing>
          <wp:inline distT="0" distB="0" distL="0" distR="0" wp14:anchorId="135D5DEB" wp14:editId="0360B9D8">
            <wp:extent cx="6515055" cy="441297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436" cy="442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D2EF" w14:textId="346F7B3B" w:rsidR="0004359A" w:rsidRDefault="0004359A" w:rsidP="0030698D">
      <w:pPr>
        <w:jc w:val="center"/>
        <w:rPr>
          <w:rFonts w:cs="Arial"/>
          <w:i/>
          <w:color w:val="0000FF"/>
          <w:szCs w:val="22"/>
        </w:rPr>
      </w:pPr>
    </w:p>
    <w:p w14:paraId="33D75855" w14:textId="60B19779" w:rsidR="0004359A" w:rsidRDefault="0004359A" w:rsidP="0030698D">
      <w:pPr>
        <w:jc w:val="center"/>
        <w:rPr>
          <w:rFonts w:cs="Arial"/>
          <w:i/>
          <w:color w:val="0000FF"/>
          <w:szCs w:val="22"/>
        </w:rPr>
      </w:pPr>
    </w:p>
    <w:p w14:paraId="22BB8153" w14:textId="77777777" w:rsidR="0004359A" w:rsidRPr="00195722" w:rsidRDefault="0004359A" w:rsidP="0004359A">
      <w:pPr>
        <w:rPr>
          <w:rFonts w:cs="Arial"/>
          <w:i/>
          <w:color w:val="0000FF"/>
          <w:szCs w:val="22"/>
        </w:rPr>
      </w:pPr>
    </w:p>
    <w:p w14:paraId="72F2C422" w14:textId="77777777" w:rsidR="00A76BDC" w:rsidRPr="00A76BDC" w:rsidRDefault="00A76BDC" w:rsidP="00A76BDC">
      <w:pPr>
        <w:pStyle w:val="Ttulo2"/>
        <w:rPr>
          <w:sz w:val="22"/>
          <w:szCs w:val="22"/>
        </w:rPr>
      </w:pPr>
      <w:bookmarkStart w:id="21" w:name="_Toc213138739"/>
      <w:bookmarkStart w:id="22" w:name="_Toc323306505"/>
      <w:bookmarkStart w:id="23" w:name="_Toc327453965"/>
      <w:r w:rsidRPr="00A76BDC">
        <w:rPr>
          <w:sz w:val="22"/>
          <w:szCs w:val="22"/>
        </w:rPr>
        <w:lastRenderedPageBreak/>
        <w:t>DESCRIPCIÓN DE ACTORES DEL SISTEMA</w:t>
      </w:r>
      <w:bookmarkEnd w:id="21"/>
      <w:bookmarkEnd w:id="22"/>
      <w:bookmarkEnd w:id="23"/>
    </w:p>
    <w:p w14:paraId="55D44982" w14:textId="77777777" w:rsidR="00A76BDC" w:rsidRDefault="00A76BDC" w:rsidP="00A76BDC"/>
    <w:p w14:paraId="6A69A1D6" w14:textId="00DA7F9D" w:rsidR="007038A8" w:rsidRDefault="00980088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sistema</w:t>
      </w:r>
    </w:p>
    <w:p w14:paraId="4B764125" w14:textId="12ADF984" w:rsidR="007038A8" w:rsidRDefault="007038A8" w:rsidP="007038A8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7038A8" w:rsidRPr="00DC1864" w14:paraId="47360696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30545D9C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F97EF35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2C08D4E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FF9ED5C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6F1FE7D0" wp14:editId="360D0E39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1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14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E5D937" id="Group 3" o:spid="_x0000_s1026" style="position:absolute;margin-left:48.15pt;margin-top:3.05pt;width:23.25pt;height:48pt;z-index:251664384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gQxAAAANs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KtWqBDEAAAA2wAAAA8A&#10;AAAAAAAAAAAAAAAABwIAAGRycy9kb3ducmV2LnhtbFBLBQYAAAAAAwADALcAAAD4AgAAAAA=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S5lxgAAANs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X2DlFxlAL38BAAD//wMAUEsBAi0AFAAGAAgAAAAhANvh9svuAAAAhQEAABMAAAAAAAAA&#10;AAAAAAAAAAAAAFtDb250ZW50X1R5cGVzXS54bWxQSwECLQAUAAYACAAAACEAWvQsW78AAAAVAQAA&#10;CwAAAAAAAAAAAAAAAAAfAQAAX3JlbHMvLnJlbHNQSwECLQAUAAYACAAAACEACTUuZcYAAADbAAAA&#10;DwAAAAAAAAAAAAAAAAAHAgAAZHJzL2Rvd25yZXYueG1sUEsFBgAAAAADAAMAtwAAAPoCAAAAAA==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IVxAAAANs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WO4/xIPkLMbAAAA//8DAFBLAQItABQABgAIAAAAIQDb4fbL7gAAAIUBAAATAAAAAAAAAAAA&#10;AAAAAAAAAABbQ29udGVudF9UeXBlc10ueG1sUEsBAi0AFAAGAAgAAAAhAFr0LFu/AAAAFQEAAAsA&#10;AAAAAAAAAAAAAAAAHwEAAF9yZWxzLy5yZWxzUEsBAi0AFAAGAAgAAAAhACobohXEAAAA2wAAAA8A&#10;AAAAAAAAAAAAAAAABwIAAGRycy9kb3ducmV2LnhtbFBLBQYAAAAAAwADALcAAAD4AgAAAAA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E77DB2" wp14:editId="24CDD91A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20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DAD1A33" w14:textId="70A58F55" w:rsidR="00E96703" w:rsidRPr="008B07E9" w:rsidRDefault="00E96703" w:rsidP="007038A8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sistema</w:t>
                                  </w:r>
                                </w:p>
                                <w:p w14:paraId="64D2DF48" w14:textId="77777777" w:rsidR="00E96703" w:rsidRPr="009E2EFC" w:rsidRDefault="00E96703" w:rsidP="007038A8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E77DB2" id="Rectangle 2" o:spid="_x0000_s1026" style="position:absolute;margin-left:2.7pt;margin-top:65.3pt;width:108.15pt;height:2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" filled="f" stroked="f">
                      <v:textbox inset="0,0,0,0">
                        <w:txbxContent>
                          <w:p w14:paraId="2DAD1A33" w14:textId="70A58F55" w:rsidR="00E96703" w:rsidRPr="008B07E9" w:rsidRDefault="00E96703" w:rsidP="007038A8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sistema</w:t>
                            </w:r>
                          </w:p>
                          <w:p w14:paraId="64D2DF48" w14:textId="77777777" w:rsidR="00E96703" w:rsidRPr="009E2EFC" w:rsidRDefault="00E96703" w:rsidP="007038A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1213BE5D" w14:textId="43FBD701" w:rsidR="007038A8" w:rsidRPr="008B07E9" w:rsidRDefault="007038A8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sistema</w:t>
            </w:r>
          </w:p>
          <w:p w14:paraId="1A7AA465" w14:textId="77777777" w:rsidR="007038A8" w:rsidRPr="007A1523" w:rsidRDefault="007038A8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6E01696A" w14:textId="77777777" w:rsidR="007038A8" w:rsidRPr="000C7897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0968962D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EA784BA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7B9BC469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1CADF44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0A50888E" w14:textId="20956BFC" w:rsidR="007038A8" w:rsidRPr="00DC1864" w:rsidRDefault="00980088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Será un actor que se encargará de </w:t>
            </w:r>
            <w:r w:rsidR="00B377BA">
              <w:rPr>
                <w:rFonts w:cs="Arial"/>
                <w:iCs/>
                <w:color w:val="0000FF"/>
                <w:szCs w:val="22"/>
              </w:rPr>
              <w:t>monitorear todo lo ocurrido en Inpetel cloud</w:t>
            </w:r>
          </w:p>
          <w:p w14:paraId="4E937126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7F1C3B42" w14:textId="77777777" w:rsidTr="00D03F51">
        <w:trPr>
          <w:jc w:val="center"/>
        </w:trPr>
        <w:tc>
          <w:tcPr>
            <w:tcW w:w="9342" w:type="dxa"/>
            <w:gridSpan w:val="2"/>
          </w:tcPr>
          <w:p w14:paraId="0C55E7E2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6AD9108" w14:textId="77777777" w:rsidR="007038A8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5BA1C82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8878D3A" w14:textId="764F0AD4" w:rsidR="007038A8" w:rsidRPr="00B377BA" w:rsidRDefault="00B377BA" w:rsidP="009028AC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monitorear los subsistemas </w:t>
            </w:r>
            <w:r w:rsidR="0043718B">
              <w:rPr>
                <w:rFonts w:cs="Arial"/>
                <w:iCs/>
                <w:color w:val="0000FF"/>
                <w:szCs w:val="22"/>
              </w:rPr>
              <w:t xml:space="preserve">(sistemas externos) </w:t>
            </w:r>
            <w:r>
              <w:rPr>
                <w:rFonts w:cs="Arial"/>
                <w:iCs/>
                <w:color w:val="0000FF"/>
                <w:szCs w:val="22"/>
              </w:rPr>
              <w:t>incluidos</w:t>
            </w:r>
          </w:p>
          <w:p w14:paraId="00AA0838" w14:textId="57DA871A" w:rsidR="00B377BA" w:rsidRDefault="00B377BA" w:rsidP="009028AC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monitorear seguridad del sistema</w:t>
            </w:r>
          </w:p>
          <w:p w14:paraId="757DC5DC" w14:textId="77777777" w:rsidR="00B377BA" w:rsidRDefault="00B377BA" w:rsidP="00B377BA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  <w:p w14:paraId="3341D1D9" w14:textId="77777777" w:rsidR="007038A8" w:rsidRPr="007038A8" w:rsidRDefault="007038A8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77115612" w14:textId="77777777" w:rsidTr="00D03F51">
        <w:trPr>
          <w:jc w:val="center"/>
        </w:trPr>
        <w:tc>
          <w:tcPr>
            <w:tcW w:w="9342" w:type="dxa"/>
            <w:gridSpan w:val="2"/>
          </w:tcPr>
          <w:p w14:paraId="791A537A" w14:textId="77777777" w:rsidR="007038A8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02015CF2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9575981" w14:textId="77777777" w:rsidR="007038A8" w:rsidRPr="007038A8" w:rsidRDefault="007038A8" w:rsidP="009028AC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todos los actores del sistema</w:t>
            </w:r>
          </w:p>
        </w:tc>
      </w:tr>
    </w:tbl>
    <w:p w14:paraId="374A04F6" w14:textId="77777777" w:rsidR="007038A8" w:rsidRPr="007038A8" w:rsidRDefault="007038A8" w:rsidP="007038A8"/>
    <w:p w14:paraId="192D9D24" w14:textId="11A7DA25" w:rsidR="00B377BA" w:rsidRDefault="00B377BA" w:rsidP="00B377BA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SuperAdministrador</w:t>
      </w:r>
    </w:p>
    <w:p w14:paraId="493BF157" w14:textId="1BA65FAA" w:rsidR="00B377BA" w:rsidRDefault="00B377BA" w:rsidP="00B377BA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B377BA" w:rsidRPr="00DC1864" w14:paraId="54F0F334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37073B80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B8280C8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89345FB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4F09968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424F0511" wp14:editId="6C8247B9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21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22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768B4C" id="Group 3" o:spid="_x0000_s1026" style="position:absolute;margin-left:48.15pt;margin-top:3.05pt;width:23.25pt;height:48pt;z-index:251667456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19C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jO4P4l/gC5uAEAAP//AwBQSwECLQAUAAYACAAAACEA2+H2y+4AAACFAQAAEwAAAAAAAAAA&#10;AAAAAAAAAAAAW0NvbnRlbnRfVHlwZXNdLnhtbFBLAQItABQABgAIAAAAIQBa9CxbvwAAABUBAAAL&#10;AAAAAAAAAAAAAAAAAB8BAABfcmVscy8ucmVsc1BLAQItABQABgAIAAAAIQCFn19CxQAAANsAAAAP&#10;AAAAAAAAAAAAAAAAAAcCAABkcnMvZG93bnJldi54bWxQSwUGAAAAAAMAAwC3AAAA+QIAAAAA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c2xgAAANs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CnbHNsYAAADbAAAA&#10;DwAAAAAAAAAAAAAAAAAHAgAAZHJzL2Rvd25yZXYueG1sUEsFBgAAAAADAAMAtwAAAPoCAAAAAA==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EtG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TV/j7kn6AnN8AAAD//wMAUEsBAi0AFAAGAAgAAAAhANvh9svuAAAAhQEAABMAAAAAAAAA&#10;AAAAAAAAAAAAAFtDb250ZW50X1R5cGVzXS54bWxQSwECLQAUAAYACAAAACEAWvQsW78AAAAVAQAA&#10;CwAAAAAAAAAAAAAAAAAfAQAAX3JlbHMvLnJlbHNQSwECLQAUAAYACAAAACEAKVhLRsYAAADbAAAA&#10;DwAAAAAAAAAAAAAAAAAHAgAAZHJzL2Rvd25yZXYueG1sUEsFBgAAAAADAAMAtwAAAPoCAAAAAA==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lBxgAAANs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+qRZQc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D066949" wp14:editId="5A01F0B5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28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DF858E0" w14:textId="77777777" w:rsidR="00E96703" w:rsidRPr="008B07E9" w:rsidRDefault="00E96703" w:rsidP="00B377BA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SuperAdministrador</w:t>
                                  </w:r>
                                </w:p>
                                <w:p w14:paraId="0B765069" w14:textId="77777777" w:rsidR="00E96703" w:rsidRPr="009E2EFC" w:rsidRDefault="00E96703" w:rsidP="00B377BA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066949" id="_x0000_s1027" style="position:absolute;margin-left:2.7pt;margin-top:65.3pt;width:108.15pt;height:2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" filled="f" stroked="f">
                      <v:textbox inset="0,0,0,0">
                        <w:txbxContent>
                          <w:p w14:paraId="0DF858E0" w14:textId="77777777" w:rsidR="00E96703" w:rsidRPr="008B07E9" w:rsidRDefault="00E96703" w:rsidP="00B377BA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SuperAdministrador</w:t>
                            </w:r>
                          </w:p>
                          <w:p w14:paraId="0B765069" w14:textId="77777777" w:rsidR="00E96703" w:rsidRPr="009E2EFC" w:rsidRDefault="00E96703" w:rsidP="00B377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2D3A01D9" w14:textId="77777777" w:rsidR="00B377BA" w:rsidRPr="008B07E9" w:rsidRDefault="00B377BA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SuperAdministrador</w:t>
            </w:r>
          </w:p>
          <w:p w14:paraId="2565BE38" w14:textId="77777777" w:rsidR="00B377BA" w:rsidRPr="007A1523" w:rsidRDefault="00B377B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B3F42C2" w14:textId="77777777" w:rsidR="00B377BA" w:rsidRPr="000C7897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38CE3FD3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3AAEECDB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63C154AA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AD9E610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645BA14B" w14:textId="2DBE79B5" w:rsidR="00B377BA" w:rsidRDefault="00B377BA" w:rsidP="00D03F51">
            <w:pPr>
              <w:rPr>
                <w:rFonts w:cs="Arial"/>
                <w:iCs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Será el administrador del sistema Inpetel Cloud, cont</w:t>
            </w:r>
            <w:r w:rsidR="00357668">
              <w:rPr>
                <w:rFonts w:cs="Arial"/>
                <w:iCs/>
                <w:color w:val="0000FF"/>
                <w:szCs w:val="22"/>
              </w:rPr>
              <w:t>Rol</w:t>
            </w:r>
            <w:r>
              <w:rPr>
                <w:rFonts w:cs="Arial"/>
                <w:iCs/>
                <w:color w:val="0000FF"/>
                <w:szCs w:val="22"/>
              </w:rPr>
              <w:t>ado por INPEL.</w:t>
            </w:r>
          </w:p>
          <w:p w14:paraId="2A479DE7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Tendrá dominio absoluto del sistema</w:t>
            </w:r>
          </w:p>
          <w:p w14:paraId="188170BA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757777AA" w14:textId="77777777" w:rsidTr="00D03F51">
        <w:trPr>
          <w:jc w:val="center"/>
        </w:trPr>
        <w:tc>
          <w:tcPr>
            <w:tcW w:w="9342" w:type="dxa"/>
            <w:gridSpan w:val="2"/>
          </w:tcPr>
          <w:p w14:paraId="5B735A97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36743FF" w14:textId="77777777" w:rsidR="00B377BA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5BA8721D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82EB2B3" w14:textId="77777777" w:rsidR="00B377BA" w:rsidRDefault="00B377BA" w:rsidP="009028AC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Dominio absoluto</w:t>
            </w:r>
          </w:p>
          <w:p w14:paraId="628A7A02" w14:textId="77777777" w:rsidR="00B377BA" w:rsidRPr="007038A8" w:rsidRDefault="00B377BA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1802E670" w14:textId="77777777" w:rsidTr="00D03F51">
        <w:trPr>
          <w:jc w:val="center"/>
        </w:trPr>
        <w:tc>
          <w:tcPr>
            <w:tcW w:w="9342" w:type="dxa"/>
            <w:gridSpan w:val="2"/>
          </w:tcPr>
          <w:p w14:paraId="0336A5E7" w14:textId="77777777" w:rsidR="00B377BA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62874D2E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BA8DBBD" w14:textId="77777777" w:rsidR="00B377BA" w:rsidRPr="007038A8" w:rsidRDefault="00B377BA" w:rsidP="009028AC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todos los actores del sistema</w:t>
            </w:r>
          </w:p>
        </w:tc>
      </w:tr>
    </w:tbl>
    <w:p w14:paraId="58B0B40E" w14:textId="77777777" w:rsidR="00B377BA" w:rsidRPr="00B377BA" w:rsidRDefault="00B377BA" w:rsidP="00B377BA"/>
    <w:p w14:paraId="6CB07930" w14:textId="77777777" w:rsidR="0030698D" w:rsidRDefault="0030698D" w:rsidP="0030698D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Administrador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30698D" w:rsidRPr="00DC1864" w14:paraId="2BF1B22E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7C4070E3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F37A3A8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48E5327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318C0F6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35E7DC62" wp14:editId="1AFE5958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29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30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9DBA33D" id="Group 3" o:spid="_x0000_s1026" style="position:absolute;margin-left:48.15pt;margin-top:3.05pt;width:23.25pt;height:48pt;z-index:251670528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/Rw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4OP0cM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AB65239" wp14:editId="2F7D1299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36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2B151C5" w14:textId="77777777" w:rsidR="00E96703" w:rsidRPr="008B07E9" w:rsidRDefault="00E96703" w:rsidP="0030698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Administrador</w:t>
                                  </w:r>
                                </w:p>
                                <w:p w14:paraId="079AACA4" w14:textId="77777777" w:rsidR="00E96703" w:rsidRPr="009E2EFC" w:rsidRDefault="00E96703" w:rsidP="0030698D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B65239" id="_x0000_s1028" style="position:absolute;margin-left:2.7pt;margin-top:65.3pt;width:108.15pt;height:2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" filled="f" stroked="f">
                      <v:textbox inset="0,0,0,0">
                        <w:txbxContent>
                          <w:p w14:paraId="22B151C5" w14:textId="77777777" w:rsidR="00E96703" w:rsidRPr="008B07E9" w:rsidRDefault="00E96703" w:rsidP="0030698D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Administrador</w:t>
                            </w:r>
                          </w:p>
                          <w:p w14:paraId="079AACA4" w14:textId="77777777" w:rsidR="00E96703" w:rsidRPr="009E2EFC" w:rsidRDefault="00E96703" w:rsidP="0030698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67AF3CE9" w14:textId="77777777" w:rsidR="0030698D" w:rsidRPr="008B07E9" w:rsidRDefault="0030698D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Administrador</w:t>
            </w:r>
          </w:p>
          <w:p w14:paraId="48C0A28B" w14:textId="77777777" w:rsidR="0030698D" w:rsidRPr="007A1523" w:rsidRDefault="0030698D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21288E8E" w14:textId="77777777" w:rsidR="0030698D" w:rsidRPr="000C7897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30698D" w:rsidRPr="00DC1864" w14:paraId="5EBD0705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24D6B5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1F1B161D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D2C0A9C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4D9FE5BA" w14:textId="77777777" w:rsidR="0030698D" w:rsidRDefault="0030698D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0A3CEF8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>Será el administrador del sistema externo en inpetel cloud, tendrá todas las funciones propias de administrador, haciendo el sistema personalizable y ajustable a las necesidades requeridas</w:t>
            </w:r>
          </w:p>
        </w:tc>
      </w:tr>
      <w:tr w:rsidR="0030698D" w:rsidRPr="00DC1864" w14:paraId="7250D2B6" w14:textId="77777777" w:rsidTr="00D03F51">
        <w:trPr>
          <w:jc w:val="center"/>
        </w:trPr>
        <w:tc>
          <w:tcPr>
            <w:tcW w:w="9342" w:type="dxa"/>
            <w:gridSpan w:val="2"/>
          </w:tcPr>
          <w:p w14:paraId="14C33EE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1502571" w14:textId="77777777" w:rsidR="0030698D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1AB92284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B6DD9D9" w14:textId="77777777" w:rsidR="0030698D" w:rsidRPr="00B377BA" w:rsidRDefault="0030698D" w:rsidP="009028AC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Tendrá dominio del subsistema creado específicamente para el sistema externo</w:t>
            </w:r>
          </w:p>
          <w:p w14:paraId="504B4700" w14:textId="714AE345" w:rsidR="0030698D" w:rsidRDefault="0030698D" w:rsidP="009028AC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Podrá crear y personalizar parámetros del sistema como desee</w:t>
            </w:r>
          </w:p>
          <w:p w14:paraId="02B40C44" w14:textId="358FF0C6" w:rsidR="001521FF" w:rsidRDefault="001521FF" w:rsidP="009028AC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podrá crear </w:t>
            </w:r>
            <w:r w:rsidR="00357668">
              <w:rPr>
                <w:rFonts w:cs="Arial"/>
                <w:i/>
                <w:color w:val="0000FF"/>
                <w:szCs w:val="22"/>
              </w:rPr>
              <w:t>Rol</w:t>
            </w:r>
            <w:r>
              <w:rPr>
                <w:rFonts w:cs="Arial"/>
                <w:i/>
                <w:color w:val="0000FF"/>
                <w:szCs w:val="22"/>
              </w:rPr>
              <w:t>es quienes tendrán funciones específicas dentro de su sistema.</w:t>
            </w:r>
          </w:p>
          <w:p w14:paraId="60FDC679" w14:textId="77777777" w:rsidR="001521FF" w:rsidRDefault="001521FF" w:rsidP="001521FF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  <w:p w14:paraId="72EFBDCA" w14:textId="77777777" w:rsidR="0030698D" w:rsidRPr="007038A8" w:rsidRDefault="0030698D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30698D" w:rsidRPr="00DC1864" w14:paraId="086215B8" w14:textId="77777777" w:rsidTr="00D03F51">
        <w:trPr>
          <w:jc w:val="center"/>
        </w:trPr>
        <w:tc>
          <w:tcPr>
            <w:tcW w:w="9342" w:type="dxa"/>
            <w:gridSpan w:val="2"/>
          </w:tcPr>
          <w:p w14:paraId="21B0725A" w14:textId="77777777" w:rsidR="0030698D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091F9F45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D2DD2DD" w14:textId="77777777" w:rsidR="0030698D" w:rsidRDefault="0030698D" w:rsidP="009028AC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cliente, configurándole medidores, concentradores y equipos de comunicaciones</w:t>
            </w:r>
          </w:p>
          <w:p w14:paraId="36C6EC40" w14:textId="2D4C4BFD" w:rsidR="0030698D" w:rsidRPr="007038A8" w:rsidRDefault="001521FF" w:rsidP="009028AC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sistema, parametrizándolo y estandarizándolo a su medida</w:t>
            </w:r>
          </w:p>
        </w:tc>
      </w:tr>
    </w:tbl>
    <w:p w14:paraId="2918E02A" w14:textId="77777777" w:rsidR="0030698D" w:rsidRDefault="0030698D" w:rsidP="0030698D">
      <w:pPr>
        <w:pStyle w:val="Ttulo3"/>
        <w:numPr>
          <w:ilvl w:val="0"/>
          <w:numId w:val="0"/>
        </w:numPr>
        <w:rPr>
          <w:rFonts w:cs="Arial"/>
          <w:szCs w:val="22"/>
        </w:rPr>
      </w:pPr>
    </w:p>
    <w:p w14:paraId="5778DE47" w14:textId="17C154A1" w:rsidR="000F5E9A" w:rsidRDefault="000F5E9A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Bases de datos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0F5E9A" w:rsidRPr="00DC1864" w14:paraId="41DDD1FD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6C1B20C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7C5C42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90376EC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4F5F249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745A7E7C" wp14:editId="4EB35674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37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38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7E07C66" id="Group 3" o:spid="_x0000_s1026" style="position:absolute;margin-left:48.15pt;margin-top:3.05pt;width:23.25pt;height:48pt;z-index:251673600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51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c/j/En+AXP4BAAD//wMAUEsBAi0AFAAGAAgAAAAhANvh9svuAAAAhQEAABMAAAAAAAAA&#10;AAAAAAAAAAAAAFtDb250ZW50X1R5cGVzXS54bWxQSwECLQAUAAYACAAAACEAWvQsW78AAAAVAQAA&#10;CwAAAAAAAAAAAAAAAAAfAQAAX3JlbHMvLnJlbHNQSwECLQAUAAYACAAAACEAYa7+dcYAAADbAAAA&#10;DwAAAAAAAAAAAAAAAAAHAgAAZHJzL2Rvd25yZXYueG1sUEsFBgAAAAADAAMAtwAAAPoCAAAAAA==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LrixgAAANs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WEC64s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1088046" wp14:editId="4E2DD8FE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44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16CC0AD" w14:textId="424A1D96" w:rsidR="00E96703" w:rsidRPr="009E2EFC" w:rsidRDefault="00E96703" w:rsidP="000F5E9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Bases de datos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 xml:space="preserve"> 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088046" id="_x0000_s1029" style="position:absolute;margin-left:2.7pt;margin-top:65.3pt;width:108.15pt;height:2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" filled="f" stroked="f">
                      <v:textbox inset="0,0,0,0">
                        <w:txbxContent>
                          <w:p w14:paraId="116CC0AD" w14:textId="424A1D96" w:rsidR="00E96703" w:rsidRPr="009E2EFC" w:rsidRDefault="00E96703" w:rsidP="000F5E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Bases de datos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 xml:space="preserve"> 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6A5C96FC" w14:textId="7BFFBED9" w:rsidR="000F5E9A" w:rsidRPr="008B07E9" w:rsidRDefault="000F5E9A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Bases de datos</w:t>
            </w:r>
          </w:p>
          <w:p w14:paraId="7D1931C9" w14:textId="77777777" w:rsidR="000F5E9A" w:rsidRPr="007A1523" w:rsidRDefault="000F5E9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A97EFF8" w14:textId="77777777" w:rsidR="000F5E9A" w:rsidRPr="000C7897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5DDB0D71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5CDA907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6DDA74BD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0BD78F5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2FD64A6A" w14:textId="77777777" w:rsidR="000F5E9A" w:rsidRDefault="000F5E9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483091A" w14:textId="5CBFB45C" w:rsidR="000F5E9A" w:rsidRDefault="000F5E9A" w:rsidP="009028AC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encarga de registrar todos los datos, información, alertas, logs y demás aspectos gestionados en el sistema Inpetel cloud</w:t>
            </w:r>
          </w:p>
          <w:p w14:paraId="4104526E" w14:textId="29267C80" w:rsidR="000F5E9A" w:rsidRPr="0030698D" w:rsidRDefault="000F5E9A" w:rsidP="000F5E9A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6221B7D8" w14:textId="77777777" w:rsidTr="00D03F51">
        <w:trPr>
          <w:jc w:val="center"/>
        </w:trPr>
        <w:tc>
          <w:tcPr>
            <w:tcW w:w="9342" w:type="dxa"/>
            <w:gridSpan w:val="2"/>
          </w:tcPr>
          <w:p w14:paraId="379F8CD5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EEA869D" w14:textId="77777777" w:rsidR="000F5E9A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063B40EE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E26AA07" w14:textId="77777777" w:rsidR="000F5E9A" w:rsidRDefault="000F5E9A" w:rsidP="009028AC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Será capaz de almacenar la información que se gestiona en el sistema inpetel cloud</w:t>
            </w:r>
          </w:p>
          <w:p w14:paraId="4519B023" w14:textId="2C518F72" w:rsidR="000F5E9A" w:rsidRDefault="000F5E9A" w:rsidP="009028AC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gestiona los datos de acceso de los </w:t>
            </w:r>
            <w:r w:rsidR="00357668">
              <w:rPr>
                <w:rFonts w:cs="Arial"/>
                <w:i/>
                <w:color w:val="0000FF"/>
                <w:szCs w:val="22"/>
              </w:rPr>
              <w:t>rol</w:t>
            </w:r>
            <w:r>
              <w:rPr>
                <w:rFonts w:cs="Arial"/>
                <w:i/>
                <w:color w:val="0000FF"/>
                <w:szCs w:val="22"/>
              </w:rPr>
              <w:t>s</w:t>
            </w:r>
          </w:p>
          <w:p w14:paraId="372FC1FA" w14:textId="4D53BE74" w:rsidR="00D60D89" w:rsidRDefault="00D60D89" w:rsidP="009028AC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gestiona información que proviene del cliente</w:t>
            </w:r>
          </w:p>
          <w:p w14:paraId="788D0E62" w14:textId="77777777" w:rsidR="000F5E9A" w:rsidRDefault="000F5E9A" w:rsidP="009028AC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gestiona logs, alertas provenientes del cliente</w:t>
            </w:r>
          </w:p>
          <w:p w14:paraId="68856FDF" w14:textId="67AD25B9" w:rsidR="000F5E9A" w:rsidRPr="000F5E9A" w:rsidRDefault="000F5E9A" w:rsidP="001521FF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34B73AE0" w14:textId="77777777" w:rsidTr="00D03F51">
        <w:trPr>
          <w:jc w:val="center"/>
        </w:trPr>
        <w:tc>
          <w:tcPr>
            <w:tcW w:w="9342" w:type="dxa"/>
            <w:gridSpan w:val="2"/>
          </w:tcPr>
          <w:p w14:paraId="4296C0A5" w14:textId="20BE52EA" w:rsidR="000F5E9A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407FAEA1" w14:textId="77777777" w:rsidR="00D60D89" w:rsidRDefault="00D60D89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C69585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9876E8E" w14:textId="77777777" w:rsidR="000F5E9A" w:rsidRDefault="000F5E9A" w:rsidP="009028AC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relaciona con </w:t>
            </w:r>
            <w:r w:rsidR="00D60D89">
              <w:rPr>
                <w:rFonts w:cs="Arial"/>
                <w:i/>
                <w:color w:val="0000FF"/>
                <w:szCs w:val="22"/>
              </w:rPr>
              <w:t>el cliente</w:t>
            </w:r>
          </w:p>
          <w:p w14:paraId="2861383D" w14:textId="328B5EFF" w:rsidR="00D60D89" w:rsidRPr="007038A8" w:rsidRDefault="00D60D89" w:rsidP="009028AC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</w:t>
            </w:r>
          </w:p>
        </w:tc>
      </w:tr>
    </w:tbl>
    <w:p w14:paraId="6ED86479" w14:textId="77777777" w:rsidR="000F5E9A" w:rsidRPr="000F5E9A" w:rsidRDefault="000F5E9A" w:rsidP="000F5E9A"/>
    <w:p w14:paraId="569434A2" w14:textId="10DF096A" w:rsidR="00A76BDC" w:rsidRPr="00EA78F6" w:rsidRDefault="0030698D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Cliente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A76BDC" w:rsidRPr="00DC1864" w14:paraId="38A20A99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0EB40345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AEE2E6E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E780CED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E94A735" w14:textId="77777777" w:rsidR="00A76BDC" w:rsidRPr="00DC1864" w:rsidRDefault="002C6572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15BE7F96" wp14:editId="48314B20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5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6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BD9644" id="Group 3" o:spid="_x0000_s1026" style="position:absolute;margin-left:48.15pt;margin-top:3.05pt;width:23.25pt;height:48pt;z-index:251661312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">
                      <v:oval id="Oval 4" o:spid="_x0000_s1027" style="position:absolute;left:540;top:690;width:315;height: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9ID8MA&#10;AADaAAAADwAAAGRycy9kb3ducmV2LnhtbESPQWvCQBSE74L/YXlCL1I3FqIlzSoiCFJ6aVSot0f2&#10;mQ3Jvg3ZNab/vlso9DjMzDdMvh1tKwbqfe1YwXKRgCAuna65UnA+HZ5fQfiArLF1TAq+ycN2M53k&#10;mGn34E8ailCJCGGfoQITQpdJ6UtDFv3CdcTRu7neYoiyr6Tu8RHhtpUvSbKSFmuOCwY72hsqm+Ju&#10;FRRhnu7ww39R2qQnM1yu7fr9qtTTbNy9gQg0hv/wX/uoFazg90q8A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29ID8MAAADaAAAADwAAAAAAAAAAAAAAAACYAgAAZHJzL2Rv&#10;d25yZXYueG1sUEsFBgAAAAAEAAQA9QAAAIgDAAAAAA==&#10;" fillcolor="#fcf2e3"/>
                      <v:line id="Line 5" o:spid="_x0000_s1028" style="position:absolute;visibility:visible;mso-wrap-style:square" from="705,1020" to="706,1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q38UAAADa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MH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oq38UAAADaAAAADwAAAAAAAAAA&#10;AAAAAAChAgAAZHJzL2Rvd25yZXYueG1sUEsFBgAAAAAEAAQA+QAAAJMDAAAAAA==&#10;"/>
                      <v:line id="Line 6" o:spid="_x0000_s1029" style="position:absolute;visibility:visible;mso-wrap-style:square" from="480,1095" to="705,1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W+rcEAAADaAAAADwAAAGRycy9kb3ducmV2LnhtbERPz2vCMBS+C/sfwht403QTilSjyMZA&#10;PYi6wTw+m2db17yUJLb1vzcHYceP7/d82ZtatOR8ZVnB2zgBQZxbXXGh4Of7azQF4QOyxtoyKbiT&#10;h+XiZTDHTNuOD9QeQyFiCPsMFZQhNJmUPi/JoB/bhjhyF+sMhghdIbXDLoabWr4nSSoNVhwbSmzo&#10;o6T873gzCnaTfdquNtt1/7tJz/nn4Xy6dk6p4Wu/moEI1Id/8dO91gri1ngl3gC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Fb6twQAAANoAAAAPAAAAAAAAAAAAAAAA&#10;AKECAABkcnMvZG93bnJldi54bWxQSwUGAAAAAAQABAD5AAAAjwMAAAAA&#10;"/>
                      <v:line id="Line 7" o:spid="_x0000_s1030" style="position:absolute;flip:x;visibility:visible;mso-wrap-style:square" from="705,1095" to="945,1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pPEcQAAADaAAAADwAAAGRycy9kb3ducmV2LnhtbESPQWsCMRSE74X+h/AKvRTNtkjR1ShS&#10;KHjwUisr3p6b52bZzcs2ibr990YQPA4z8w0zW/S2FWfyoXas4H2YgSAuna65UrD9/R6MQYSIrLF1&#10;TAr+KcBi/vw0w1y7C//QeRMrkSAcclRgYuxyKUNpyGIYuo44eUfnLcYkfSW1x0uC21Z+ZNmntFhz&#10;WjDY0ZehstmcrAI5Xr/9+eVh1BTNbjcxRVl0+7VSry/9cgoiUh8f4Xt7pRVM4HYl3QA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Kk8RxAAAANoAAAAPAAAAAAAAAAAA&#10;AAAAAKECAABkcnMvZG93bnJldi54bWxQSwUGAAAAAAQABAD5AAAAkgMAAAAA&#10;"/>
                      <v:line id="Line 8" o:spid="_x0000_s1031" style="position:absolute;flip:x;visibility:visible;mso-wrap-style:square" from="525,1350" to="705,1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MiY8YAAADbAAAADwAAAGRycy9kb3ducmV2LnhtbESPQUsDMRCF74L/IYzgRWxWEWm3TUsp&#10;CB56sZYtvY2b6WbZzWSbxHb9985B8DbDe/PeN4vV6Ht1oZjawAaeJgUo4jrYlhsD+8+3xymolJEt&#10;9oHJwA8lWC1vbxZY2nDlD7rscqMkhFOJBlzOQ6l1qh15TJMwEIt2CtFjljU22ka8Srjv9XNRvGqP&#10;LUuDw4E2jupu9+0N6On24RzXXy9d1R0OM1fV1XDcGnN/N67noDKN+d/8d/1uBV/o5RcZQC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dDImPGAAAA2wAAAA8AAAAAAAAA&#10;AAAAAAAAoQIAAGRycy9kb3ducmV2LnhtbFBLBQYAAAAABAAEAPkAAACUAwAAAAA=&#10;"/>
                      <v:line id="Line 9" o:spid="_x0000_s1032" style="position:absolute;visibility:visible;mso-wrap-style:square" from="705,1350" to="900,1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2uE8MAAADb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RP4/SUeIO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trhPDAAAA2wAAAA8AAAAAAAAAAAAA&#10;AAAAoQIAAGRycy9kb3ducmV2LnhtbFBLBQYAAAAABAAEAPkAAACRAwAAAAA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61BD5DB" wp14:editId="14E7F420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3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153A324" w14:textId="4837A4C9" w:rsidR="00E96703" w:rsidRPr="008B07E9" w:rsidRDefault="00E96703" w:rsidP="00A76BDC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Cliente</w:t>
                                  </w:r>
                                </w:p>
                                <w:p w14:paraId="00A645AB" w14:textId="77777777" w:rsidR="00E96703" w:rsidRPr="009E2EFC" w:rsidRDefault="00E96703" w:rsidP="00A76BDC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1BD5DB" id="_x0000_s1030" style="position:absolute;margin-left:2.7pt;margin-top:65.3pt;width:108.15pt;height:2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" filled="f" stroked="f">
                      <v:textbox inset="0,0,0,0">
                        <w:txbxContent>
                          <w:p w14:paraId="0153A324" w14:textId="4837A4C9" w:rsidR="00E96703" w:rsidRPr="008B07E9" w:rsidRDefault="00E96703" w:rsidP="00A76BDC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Cliente</w:t>
                            </w:r>
                          </w:p>
                          <w:p w14:paraId="00A645AB" w14:textId="77777777" w:rsidR="00E96703" w:rsidRPr="009E2EFC" w:rsidRDefault="00E96703" w:rsidP="00A76B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2B0995C6" w14:textId="69CAE3A8" w:rsidR="007038A8" w:rsidRPr="008B07E9" w:rsidRDefault="00A76BDC" w:rsidP="007038A8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 w:rsidR="0030698D">
              <w:rPr>
                <w:rFonts w:cs="Arial"/>
                <w:szCs w:val="22"/>
              </w:rPr>
              <w:t>Cliente</w:t>
            </w:r>
          </w:p>
          <w:p w14:paraId="17DF5E32" w14:textId="29C3A45F" w:rsidR="00A76BDC" w:rsidRPr="007A1523" w:rsidRDefault="00A76BDC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6F2D51A5" w14:textId="77777777" w:rsidR="00A76BDC" w:rsidRPr="000C7897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A76BDC" w:rsidRPr="00DC1864" w14:paraId="289A75D3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3B7D5989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52E0C153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3655DDA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199870F1" w14:textId="77777777" w:rsidR="00A76BDC" w:rsidRDefault="00A76BDC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0D687656" w14:textId="06A24DC0" w:rsidR="00B377BA" w:rsidRDefault="0030698D" w:rsidP="00D03F51">
            <w:pPr>
              <w:rPr>
                <w:rFonts w:cs="Arial"/>
                <w:i/>
                <w:iCs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>El cliente es aquel actor que involucra los equipos externos que envían y reciben información.</w:t>
            </w:r>
          </w:p>
          <w:p w14:paraId="46BF8C5F" w14:textId="77777777" w:rsidR="0030698D" w:rsidRDefault="0030698D" w:rsidP="00D03F51">
            <w:pPr>
              <w:rPr>
                <w:rFonts w:cs="Arial"/>
                <w:i/>
                <w:iCs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>Dentro del cliente los equipos que interactúan son:</w:t>
            </w:r>
          </w:p>
          <w:p w14:paraId="25E66B3C" w14:textId="77777777" w:rsidR="0030698D" w:rsidRDefault="0030698D" w:rsidP="009028AC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Medidor</w:t>
            </w:r>
          </w:p>
          <w:p w14:paraId="3595AD79" w14:textId="77777777" w:rsidR="0030698D" w:rsidRDefault="0030698D" w:rsidP="009028AC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Concentrador</w:t>
            </w:r>
          </w:p>
          <w:p w14:paraId="2D6F79A5" w14:textId="6B56057D" w:rsidR="0030698D" w:rsidRPr="0030698D" w:rsidRDefault="0030698D" w:rsidP="009028AC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Equipos de comunicaciones</w:t>
            </w:r>
          </w:p>
        </w:tc>
      </w:tr>
      <w:tr w:rsidR="00A76BDC" w:rsidRPr="00DC1864" w14:paraId="239199A0" w14:textId="77777777" w:rsidTr="00D03F51">
        <w:trPr>
          <w:jc w:val="center"/>
        </w:trPr>
        <w:tc>
          <w:tcPr>
            <w:tcW w:w="9342" w:type="dxa"/>
            <w:gridSpan w:val="2"/>
          </w:tcPr>
          <w:p w14:paraId="48A6F30C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7C6F391" w14:textId="74C00BA2" w:rsidR="00A76BDC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068B492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29CC83D" w14:textId="77777777" w:rsidR="00EA78F6" w:rsidRPr="00EA78F6" w:rsidRDefault="00EA78F6" w:rsidP="009028AC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Medidor: </w:t>
            </w:r>
          </w:p>
          <w:p w14:paraId="6A02AE01" w14:textId="6C4C4916" w:rsidR="007038A8" w:rsidRPr="00EA78F6" w:rsidRDefault="00EA78F6" w:rsidP="009028AC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envía y recibe información</w:t>
            </w:r>
            <w:r w:rsidR="00FA484E">
              <w:rPr>
                <w:rFonts w:cs="Arial"/>
                <w:iCs/>
                <w:color w:val="0000FF"/>
                <w:szCs w:val="22"/>
              </w:rPr>
              <w:t xml:space="preserve"> y eventos</w:t>
            </w:r>
          </w:p>
          <w:p w14:paraId="61AAB50C" w14:textId="1DEB22AA" w:rsidR="00EA78F6" w:rsidRPr="00EA78F6" w:rsidRDefault="00EA78F6" w:rsidP="009028AC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>es configurable</w:t>
            </w:r>
          </w:p>
          <w:p w14:paraId="609D843C" w14:textId="77AC7DBD" w:rsidR="00EA78F6" w:rsidRPr="00EA78F6" w:rsidRDefault="008169C2" w:rsidP="009028AC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7E0650DE" w14:textId="77777777" w:rsidR="00EA78F6" w:rsidRPr="00EA78F6" w:rsidRDefault="00EA78F6" w:rsidP="009028AC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 xml:space="preserve">Concentrador: </w:t>
            </w:r>
          </w:p>
          <w:p w14:paraId="3A5B5496" w14:textId="459CCC79" w:rsidR="00EA78F6" w:rsidRPr="00FA484E" w:rsidRDefault="00EA78F6" w:rsidP="009028AC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>envía y recibe información</w:t>
            </w:r>
          </w:p>
          <w:p w14:paraId="2B5D24FC" w14:textId="4DEDA6CF" w:rsidR="00FA484E" w:rsidRPr="00EA78F6" w:rsidRDefault="00FA484E" w:rsidP="009028AC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centraliza información de unidades de medida</w:t>
            </w:r>
          </w:p>
          <w:p w14:paraId="229DBD9A" w14:textId="19B029E6" w:rsidR="00EA78F6" w:rsidRDefault="00EA78F6" w:rsidP="009028AC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configurable</w:t>
            </w:r>
          </w:p>
          <w:p w14:paraId="65C7BB3D" w14:textId="58D4727B" w:rsidR="00EA78F6" w:rsidRPr="00B377BA" w:rsidRDefault="008169C2" w:rsidP="009028AC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038C7A3B" w14:textId="641A1070" w:rsidR="00B377BA" w:rsidRDefault="00EA78F6" w:rsidP="009028AC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Equipos de comunicaciones</w:t>
            </w:r>
          </w:p>
          <w:p w14:paraId="56F585A2" w14:textId="31253847" w:rsidR="00EA78F6" w:rsidRDefault="008169C2" w:rsidP="009028AC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Envía y recibe información</w:t>
            </w:r>
          </w:p>
          <w:p w14:paraId="68D04D6D" w14:textId="21325BB8" w:rsidR="00FA484E" w:rsidRDefault="00FA484E" w:rsidP="009028AC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Tipo de comunicación</w:t>
            </w:r>
          </w:p>
          <w:p w14:paraId="23F56535" w14:textId="4593CEB0" w:rsidR="00FA484E" w:rsidRPr="00FA484E" w:rsidRDefault="00FA484E" w:rsidP="009028AC">
            <w:pPr>
              <w:pStyle w:val="Prrafodelista"/>
              <w:numPr>
                <w:ilvl w:val="2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vpn</w:t>
            </w:r>
          </w:p>
          <w:p w14:paraId="7EA51E8C" w14:textId="4E1B47CB" w:rsidR="008169C2" w:rsidRDefault="008169C2" w:rsidP="009028AC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configurable</w:t>
            </w:r>
          </w:p>
          <w:p w14:paraId="56CF5213" w14:textId="77777777" w:rsidR="008169C2" w:rsidRPr="00B377BA" w:rsidRDefault="008169C2" w:rsidP="009028AC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079E166F" w14:textId="77777777" w:rsidR="008169C2" w:rsidRDefault="008169C2" w:rsidP="00FA484E">
            <w:pPr>
              <w:pStyle w:val="Prrafodelista"/>
              <w:ind w:left="1440"/>
              <w:rPr>
                <w:rFonts w:cs="Arial"/>
                <w:i/>
                <w:color w:val="0000FF"/>
                <w:szCs w:val="22"/>
              </w:rPr>
            </w:pPr>
          </w:p>
          <w:p w14:paraId="367AE435" w14:textId="388F3C22" w:rsidR="007038A8" w:rsidRPr="007038A8" w:rsidRDefault="007038A8" w:rsidP="007038A8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A76BDC" w:rsidRPr="00DC1864" w14:paraId="1C553845" w14:textId="77777777" w:rsidTr="00D03F51">
        <w:trPr>
          <w:jc w:val="center"/>
        </w:trPr>
        <w:tc>
          <w:tcPr>
            <w:tcW w:w="9342" w:type="dxa"/>
            <w:gridSpan w:val="2"/>
          </w:tcPr>
          <w:p w14:paraId="23BF56D5" w14:textId="28813375" w:rsidR="00A76BDC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7F9FD96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4A0AE56" w14:textId="55EA42E9" w:rsidR="0030698D" w:rsidRDefault="0030698D" w:rsidP="009028AC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relaciona con </w:t>
            </w:r>
            <w:r w:rsidR="008169C2">
              <w:rPr>
                <w:rFonts w:cs="Arial"/>
                <w:i/>
                <w:color w:val="0000FF"/>
                <w:szCs w:val="22"/>
              </w:rPr>
              <w:t xml:space="preserve">el administrador del sistema </w:t>
            </w:r>
          </w:p>
          <w:p w14:paraId="5AE71E8E" w14:textId="77777777" w:rsidR="0030698D" w:rsidRDefault="008169C2" w:rsidP="009028AC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las bases de datos</w:t>
            </w:r>
          </w:p>
          <w:p w14:paraId="7E72FCB2" w14:textId="770EEE69" w:rsidR="001521FF" w:rsidRPr="007038A8" w:rsidRDefault="001521FF" w:rsidP="009028AC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</w:t>
            </w:r>
          </w:p>
        </w:tc>
      </w:tr>
    </w:tbl>
    <w:p w14:paraId="0C5C6F6F" w14:textId="30C63C02" w:rsidR="00A76BDC" w:rsidRDefault="00A76BDC" w:rsidP="00A76BDC">
      <w:pPr>
        <w:rPr>
          <w:rFonts w:cs="Arial"/>
          <w:i/>
          <w:color w:val="0000FF"/>
          <w:szCs w:val="22"/>
        </w:rPr>
      </w:pPr>
    </w:p>
    <w:p w14:paraId="3FF8D678" w14:textId="484886D8" w:rsidR="0004359A" w:rsidRDefault="0004359A" w:rsidP="00A76BDC">
      <w:pPr>
        <w:rPr>
          <w:rFonts w:cs="Arial"/>
          <w:i/>
          <w:color w:val="0000FF"/>
          <w:szCs w:val="22"/>
        </w:rPr>
      </w:pPr>
    </w:p>
    <w:p w14:paraId="2169F0BA" w14:textId="77777777" w:rsidR="0004359A" w:rsidRPr="00195722" w:rsidRDefault="0004359A" w:rsidP="00A76BDC">
      <w:pPr>
        <w:rPr>
          <w:rFonts w:cs="Arial"/>
          <w:i/>
          <w:color w:val="0000FF"/>
          <w:szCs w:val="22"/>
        </w:rPr>
      </w:pPr>
    </w:p>
    <w:p w14:paraId="512BA9EC" w14:textId="77777777" w:rsidR="00DC0E94" w:rsidRDefault="00DC0E94" w:rsidP="00DC0E94">
      <w:pPr>
        <w:pStyle w:val="Ttulo1"/>
        <w:ind w:left="426" w:hanging="426"/>
        <w:rPr>
          <w:szCs w:val="24"/>
        </w:rPr>
      </w:pPr>
      <w:bookmarkStart w:id="24" w:name="_Toc187827370"/>
      <w:bookmarkStart w:id="25" w:name="_Toc327453967"/>
      <w:r>
        <w:rPr>
          <w:szCs w:val="24"/>
        </w:rPr>
        <w:lastRenderedPageBreak/>
        <w:t>DIAGRAMA DE CASOS DE USO</w:t>
      </w:r>
      <w:bookmarkEnd w:id="24"/>
      <w:bookmarkEnd w:id="25"/>
      <w:r>
        <w:rPr>
          <w:szCs w:val="24"/>
        </w:rPr>
        <w:t xml:space="preserve"> </w:t>
      </w:r>
    </w:p>
    <w:p w14:paraId="1322B035" w14:textId="77777777" w:rsidR="00DC0E94" w:rsidRDefault="00DC0E94" w:rsidP="00DC0E94">
      <w:pPr>
        <w:rPr>
          <w:rFonts w:ascii="Arial" w:hAnsi="Arial" w:cs="Arial"/>
          <w:sz w:val="22"/>
          <w:szCs w:val="22"/>
        </w:rPr>
      </w:pPr>
    </w:p>
    <w:p w14:paraId="56FB1652" w14:textId="68D7EA33" w:rsidR="00AD2D68" w:rsidRDefault="00FA4470" w:rsidP="00DC0E94">
      <w:pPr>
        <w:rPr>
          <w:rFonts w:ascii="Arial" w:hAnsi="Arial" w:cs="Arial"/>
          <w:color w:val="0000FF"/>
          <w:sz w:val="22"/>
          <w:szCs w:val="2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CBD7A9B" wp14:editId="32B384F8">
            <wp:simplePos x="0" y="0"/>
            <wp:positionH relativeFrom="column">
              <wp:posOffset>-752475</wp:posOffset>
            </wp:positionH>
            <wp:positionV relativeFrom="paragraph">
              <wp:posOffset>-107950</wp:posOffset>
            </wp:positionV>
            <wp:extent cx="7533608" cy="5686425"/>
            <wp:effectExtent l="0" t="0" r="0" b="0"/>
            <wp:wrapNone/>
            <wp:docPr id="48" name="Imagen 48" descr="0. gestionar Inpetel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000" descr="0. gestionar Inpetel clou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364" cy="56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43ED9" w14:textId="5DD25A56" w:rsidR="00DC0E94" w:rsidRDefault="00DC0E94" w:rsidP="00DC0E94">
      <w:pPr>
        <w:ind w:left="426" w:hanging="426"/>
        <w:rPr>
          <w:sz w:val="24"/>
          <w:szCs w:val="24"/>
        </w:rPr>
      </w:pPr>
    </w:p>
    <w:p w14:paraId="473BFCB9" w14:textId="46C403F0" w:rsidR="00A76BDC" w:rsidRDefault="00A76BDC" w:rsidP="00A76BDC">
      <w:pPr>
        <w:rPr>
          <w:rFonts w:cs="Arial"/>
          <w:i/>
          <w:color w:val="0000FF"/>
          <w:szCs w:val="22"/>
        </w:rPr>
      </w:pPr>
    </w:p>
    <w:p w14:paraId="635B22A4" w14:textId="67E1FF0B" w:rsidR="00AD2D68" w:rsidRDefault="00AD2D68" w:rsidP="00A76BDC">
      <w:pPr>
        <w:rPr>
          <w:rFonts w:cs="Arial"/>
          <w:i/>
          <w:color w:val="0000FF"/>
          <w:szCs w:val="22"/>
        </w:rPr>
      </w:pPr>
    </w:p>
    <w:p w14:paraId="64023EEE" w14:textId="45352CEB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40901E6" w14:textId="089A95D2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D7254C9" w14:textId="162B5F0A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18E9C911" w14:textId="5BD3611F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5741DB32" w14:textId="191557CA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7DDC17E9" w14:textId="7F8E3C41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0EAA7823" w14:textId="3CCF8732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008250A6" w14:textId="353A8CFC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23F68D4" w14:textId="0D0350FA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346477C" w14:textId="4A313085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C1F3B4D" w14:textId="3532E2C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7C328BAF" w14:textId="3A25BCE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4CC9500" w14:textId="477D0BD9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33C5E6C" w14:textId="5DFF1FD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F7637D4" w14:textId="154891F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C1565D0" w14:textId="7BEF9A4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31FF6F97" w14:textId="2F68B1D3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E7AA772" w14:textId="2276984F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3ABDC4A6" w14:textId="1D2DE5C1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4D3E19A" w14:textId="4F82852B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D3BB39D" w14:textId="7777777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EBEA199" w14:textId="60CDB663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0713F49" w14:textId="3E40827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BD9E433" w14:textId="0114519F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38BF31E" w14:textId="2AFA7BC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66B30E7" w14:textId="394003E5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7E22E9F" w14:textId="6B238012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BF52B79" w14:textId="1791A164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8E94A66" w14:textId="38D8196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554336D" w14:textId="1A45CBB8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2A513A3" w14:textId="11EEF3C3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70A4561" w14:textId="001453F0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6E4CC6C" w14:textId="3283017C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6DCC6A4" w14:textId="3EBD5E31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1D344C3" w14:textId="2101A0D8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6843432" w14:textId="28D335B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9C04EE6" w14:textId="719FA7D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4F6DE97" w14:textId="5DC60784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11B49CB" w14:textId="5EEAA75E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B23AAF2" w14:textId="5261F209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28F214F" w14:textId="17FD859B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73FB3DBC" w14:textId="087C3881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0907339" w14:textId="7777777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3A4CDAD3" w14:textId="0AF96EB6" w:rsidR="00AD2D68" w:rsidRPr="00195722" w:rsidRDefault="00AD2D68" w:rsidP="00A76BDC">
      <w:pPr>
        <w:rPr>
          <w:rFonts w:cs="Arial"/>
          <w:i/>
          <w:color w:val="0000FF"/>
          <w:szCs w:val="22"/>
        </w:rPr>
      </w:pPr>
    </w:p>
    <w:p w14:paraId="3173A40C" w14:textId="6B8A2F50" w:rsidR="00632B15" w:rsidRDefault="00632B15" w:rsidP="00A76BDC">
      <w:pPr>
        <w:pStyle w:val="Ttulo1"/>
      </w:pPr>
      <w:bookmarkStart w:id="26" w:name="_Toc327453968"/>
      <w:r>
        <w:t>ESPECIFICACIÓN DE CASO DE USO</w:t>
      </w:r>
      <w:bookmarkEnd w:id="26"/>
      <w:r>
        <w:t xml:space="preserve"> </w:t>
      </w:r>
    </w:p>
    <w:p w14:paraId="2F45FD4F" w14:textId="76280E7C" w:rsidR="00FA4470" w:rsidRDefault="00FA4470" w:rsidP="00FA4470"/>
    <w:p w14:paraId="756459B1" w14:textId="77777777" w:rsidR="0004359A" w:rsidRDefault="0004359A" w:rsidP="0004359A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  <w: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CASO DE USO 1</w:t>
      </w:r>
    </w:p>
    <w:p w14:paraId="7E65FB0A" w14:textId="77777777" w:rsidR="0004359A" w:rsidRDefault="0004359A" w:rsidP="0004359A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6B5347B0" w14:textId="25D1D85C" w:rsidR="0004359A" w:rsidRPr="0004359A" w:rsidRDefault="0004359A" w:rsidP="0004359A">
      <w:pPr>
        <w:rPr>
          <w:rFonts w:ascii="Arial" w:hAnsi="Arial" w:cs="Arial"/>
          <w:b/>
          <w:bCs/>
          <w:color w:val="0000FF"/>
          <w:sz w:val="22"/>
          <w:szCs w:val="22"/>
        </w:rPr>
      </w:pPr>
      <w:r w:rsidRPr="0004359A"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Gestionar_sistema_externo</w:t>
      </w:r>
    </w:p>
    <w:p w14:paraId="79C08FA3" w14:textId="77777777" w:rsidR="0004359A" w:rsidRDefault="0004359A" w:rsidP="00FA4470"/>
    <w:p w14:paraId="29049FAB" w14:textId="30D71966" w:rsidR="00FA4470" w:rsidRPr="00FA4470" w:rsidRDefault="00FA4470" w:rsidP="00FA4470">
      <w:r w:rsidRPr="008C315A">
        <w:rPr>
          <w:noProof/>
        </w:rPr>
        <w:drawing>
          <wp:inline distT="0" distB="0" distL="0" distR="0" wp14:anchorId="6D36BA43" wp14:editId="16C9FC7F">
            <wp:extent cx="5943600" cy="3324860"/>
            <wp:effectExtent l="0" t="0" r="0" b="0"/>
            <wp:docPr id="45" name="Imagen 45" descr="1. gestionar sistema externo O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002" descr="1. gestionar sistema externo OK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4091" w14:textId="77777777" w:rsidR="00632B15" w:rsidRPr="00F42B9F" w:rsidRDefault="00632B15" w:rsidP="00632B15"/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977"/>
        <w:gridCol w:w="44"/>
        <w:gridCol w:w="1387"/>
        <w:gridCol w:w="3173"/>
      </w:tblGrid>
      <w:tr w:rsidR="00632B15" w:rsidRPr="000463D8" w14:paraId="3E0C5E3F" w14:textId="77777777" w:rsidTr="0004359A">
        <w:trPr>
          <w:tblHeader/>
        </w:trPr>
        <w:tc>
          <w:tcPr>
            <w:tcW w:w="5098" w:type="dxa"/>
            <w:gridSpan w:val="6"/>
            <w:shd w:val="clear" w:color="auto" w:fill="D9D9D9"/>
          </w:tcPr>
          <w:p w14:paraId="2CDEDD35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CD90E9F" w14:textId="3471B3CD" w:rsidR="00632B15" w:rsidRPr="000463D8" w:rsidRDefault="00C94C3B" w:rsidP="00C94C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="00632B15" w:rsidRPr="000463D8">
              <w:rPr>
                <w:rFonts w:ascii="Arial" w:hAnsi="Arial" w:cs="Arial"/>
                <w:color w:val="0000FF"/>
              </w:rPr>
              <w:t>-</w:t>
            </w:r>
            <w:r w:rsidR="00FA4470">
              <w:rPr>
                <w:rFonts w:ascii="Arial" w:hAnsi="Arial" w:cs="Arial"/>
                <w:color w:val="0000FF"/>
              </w:rPr>
              <w:t>1</w:t>
            </w:r>
          </w:p>
        </w:tc>
        <w:tc>
          <w:tcPr>
            <w:tcW w:w="4560" w:type="dxa"/>
            <w:gridSpan w:val="2"/>
            <w:shd w:val="clear" w:color="auto" w:fill="D9D9D9"/>
          </w:tcPr>
          <w:p w14:paraId="2E12D7D5" w14:textId="1670555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23EED9C7" w14:textId="356CEDFF" w:rsidR="00632B15" w:rsidRPr="000463D8" w:rsidRDefault="00FA4470" w:rsidP="002A1D4C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Gestionar_sistema_externo</w:t>
            </w:r>
          </w:p>
          <w:p w14:paraId="1D256124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</w:p>
        </w:tc>
      </w:tr>
      <w:tr w:rsidR="003D1FAD" w:rsidRPr="000463D8" w14:paraId="4EBC2C81" w14:textId="77777777" w:rsidTr="00C14A88">
        <w:tc>
          <w:tcPr>
            <w:tcW w:w="6485" w:type="dxa"/>
            <w:gridSpan w:val="7"/>
          </w:tcPr>
          <w:p w14:paraId="7F8078E6" w14:textId="77777777" w:rsidR="00FA4470" w:rsidRDefault="003D1FAD" w:rsidP="00FA4470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3B878AAF" w14:textId="0D7FEBA9" w:rsidR="003D1FAD" w:rsidRPr="00FA4470" w:rsidRDefault="003D1FAD" w:rsidP="00FA4470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Media</w:t>
            </w:r>
          </w:p>
        </w:tc>
        <w:tc>
          <w:tcPr>
            <w:tcW w:w="3173" w:type="dxa"/>
          </w:tcPr>
          <w:p w14:paraId="59E02EF8" w14:textId="77777777" w:rsidR="003D1FAD" w:rsidRPr="000463D8" w:rsidRDefault="003D1FAD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0876C04E" w14:textId="3DBDAD7C" w:rsidR="003D1FAD" w:rsidRPr="000463D8" w:rsidRDefault="003D1FAD" w:rsidP="002A1D4C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632B15" w:rsidRPr="000463D8" w14:paraId="1ED8C630" w14:textId="77777777" w:rsidTr="002A1D4C">
        <w:tc>
          <w:tcPr>
            <w:tcW w:w="9658" w:type="dxa"/>
            <w:gridSpan w:val="8"/>
          </w:tcPr>
          <w:p w14:paraId="2404253C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137303E2" w14:textId="77777777" w:rsidR="00632B15" w:rsidRDefault="00632B15" w:rsidP="00C14A8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57E258BD" w14:textId="77777777" w:rsidR="00FA484E" w:rsidRDefault="00FA484E" w:rsidP="00C14A8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Requerimiento #</w:t>
            </w:r>
          </w:p>
          <w:p w14:paraId="4E153681" w14:textId="4767102F" w:rsidR="00FA484E" w:rsidRPr="003D1FAD" w:rsidRDefault="00FA484E" w:rsidP="00C14A8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59C299A0" w14:textId="77777777" w:rsidTr="002A1D4C">
        <w:tc>
          <w:tcPr>
            <w:tcW w:w="9658" w:type="dxa"/>
            <w:gridSpan w:val="8"/>
          </w:tcPr>
          <w:p w14:paraId="7D37D24F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10587FF7" w14:textId="481FE55A" w:rsidR="00632B15" w:rsidRDefault="00FA4470" w:rsidP="009028A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superadministrador</w:t>
            </w:r>
          </w:p>
          <w:p w14:paraId="70B6AF96" w14:textId="77777777" w:rsidR="00FA4470" w:rsidRDefault="00FA4470" w:rsidP="009028A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618C2DB6" w14:textId="3C53AA3D" w:rsidR="00FA4470" w:rsidRPr="00FA4470" w:rsidRDefault="00FA4470" w:rsidP="00FA4470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632B15" w:rsidRPr="000463D8" w14:paraId="3956EB50" w14:textId="77777777" w:rsidTr="002A1D4C">
        <w:tc>
          <w:tcPr>
            <w:tcW w:w="9658" w:type="dxa"/>
            <w:gridSpan w:val="8"/>
          </w:tcPr>
          <w:p w14:paraId="198C684B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61D78E7E" w14:textId="77777777" w:rsidR="0004359A" w:rsidRDefault="0004359A" w:rsidP="0004359A">
            <w:pPr>
              <w:ind w:left="360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516098CA" w14:textId="295CA2A0" w:rsidR="00632B15" w:rsidRPr="000463D8" w:rsidRDefault="00632B15" w:rsidP="009028AC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No Aplica</w:t>
            </w:r>
          </w:p>
          <w:p w14:paraId="313E2D26" w14:textId="747BB40E" w:rsidR="00632B15" w:rsidRPr="000463D8" w:rsidRDefault="00632B15" w:rsidP="00A97030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632B15" w:rsidRPr="000463D8" w14:paraId="134E3C40" w14:textId="77777777" w:rsidTr="002A1D4C">
        <w:tc>
          <w:tcPr>
            <w:tcW w:w="9658" w:type="dxa"/>
            <w:gridSpan w:val="8"/>
          </w:tcPr>
          <w:p w14:paraId="568E341A" w14:textId="77777777" w:rsidR="00632B15" w:rsidRDefault="00632B15" w:rsidP="002A1D4C">
            <w:pPr>
              <w:rPr>
                <w:rFonts w:ascii="Arial" w:hAnsi="Arial" w:cs="Arial"/>
                <w:color w:val="0000FF"/>
                <w:lang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PROPÓSITO:</w:t>
            </w:r>
          </w:p>
          <w:p w14:paraId="2871B3B2" w14:textId="187FDD21" w:rsidR="00632B15" w:rsidRDefault="007E1FFA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superadministrador podrá crear el </w:t>
            </w:r>
            <w:r w:rsidR="00FA484E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tipo de 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ambiente para un sistema externo, teniendo la posibilidad de consultarlo y/o editarlo según sea el caso.</w:t>
            </w:r>
          </w:p>
          <w:p w14:paraId="7C52E6AB" w14:textId="13682A5B" w:rsidR="00FA484E" w:rsidRDefault="00FA484E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1E2D9ED5" w14:textId="24C6CF79" w:rsidR="00FA484E" w:rsidRDefault="00FA484E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Tipo de ambientes:</w:t>
            </w:r>
          </w:p>
          <w:p w14:paraId="7A122AE6" w14:textId="3381A5F2" w:rsidR="00FA484E" w:rsidRDefault="00FA484E" w:rsidP="009028AC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Electrificadora</w:t>
            </w:r>
          </w:p>
          <w:p w14:paraId="0FC8095D" w14:textId="0FD2886C" w:rsidR="00EB7BA6" w:rsidRDefault="00EB7BA6" w:rsidP="009028AC">
            <w:pPr>
              <w:pStyle w:val="Prrafodelista"/>
              <w:numPr>
                <w:ilvl w:val="1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AMI</w:t>
            </w:r>
          </w:p>
          <w:p w14:paraId="500B3C60" w14:textId="38908AB7" w:rsidR="00EB7BA6" w:rsidRPr="00EB7BA6" w:rsidRDefault="00EB7BA6" w:rsidP="009028AC">
            <w:pPr>
              <w:pStyle w:val="Prrafodelista"/>
              <w:numPr>
                <w:ilvl w:val="1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GID</w:t>
            </w:r>
          </w:p>
          <w:p w14:paraId="091AD706" w14:textId="10FDA938" w:rsidR="00FA484E" w:rsidRDefault="00FA484E" w:rsidP="009028AC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Recarga vehicular</w:t>
            </w:r>
          </w:p>
          <w:p w14:paraId="26E06056" w14:textId="77777777" w:rsidR="00632B15" w:rsidRDefault="00632B15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0FBD003F" w14:textId="77777777" w:rsidR="007E1FFA" w:rsidRDefault="007E1FFA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22E252EE" w14:textId="77777777" w:rsidR="007E1FFA" w:rsidRDefault="007E1FFA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2D077CDF" w14:textId="60BF385E" w:rsidR="007E1FFA" w:rsidRPr="003D1FAD" w:rsidRDefault="007E1FFA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632B15" w:rsidRPr="000463D8" w14:paraId="3692F819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3B6A106F" w14:textId="77777777" w:rsidR="005A1F2E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6F053A1A" w14:textId="77777777" w:rsidR="005A1F2E" w:rsidRPr="005A1F2E" w:rsidRDefault="005A1F2E" w:rsidP="002A1D4C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632B15" w:rsidRPr="009B2573" w14:paraId="52C5A3A3" w14:textId="77777777" w:rsidTr="0004359A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3F44AC47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4891E76D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20680CF4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 w:rsidR="00085BDA">
              <w:rPr>
                <w:rFonts w:ascii="Arial" w:hAnsi="Arial" w:cs="Arial"/>
                <w:b/>
              </w:rPr>
              <w:t xml:space="preserve"> P</w:t>
            </w:r>
            <w:r w:rsidR="008A099E">
              <w:rPr>
                <w:rFonts w:ascii="Arial" w:hAnsi="Arial" w:cs="Arial"/>
                <w:b/>
              </w:rPr>
              <w:t>articulares</w:t>
            </w:r>
          </w:p>
        </w:tc>
      </w:tr>
      <w:tr w:rsidR="00632B15" w:rsidRPr="009B2573" w14:paraId="38B7A152" w14:textId="77777777" w:rsidTr="0004359A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3238A7F" w14:textId="77777777" w:rsidR="00632B15" w:rsidRPr="00F4293F" w:rsidRDefault="00632B15" w:rsidP="002A1D4C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</w:tcPr>
          <w:p w14:paraId="58B1EF6B" w14:textId="121FBC5E" w:rsidR="00D03F51" w:rsidRDefault="00D03F51" w:rsidP="00EB7BA6">
            <w:pPr>
              <w:spacing w:line="240" w:lineRule="auto"/>
              <w:ind w:left="72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344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04359A" w14:paraId="59C9EB43" w14:textId="77777777" w:rsidTr="0004359A">
              <w:tc>
                <w:tcPr>
                  <w:tcW w:w="2689" w:type="dxa"/>
                </w:tcPr>
                <w:p w14:paraId="695F0475" w14:textId="3AF4282F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ID_sistema_externo</w:t>
                  </w:r>
                </w:p>
              </w:tc>
              <w:tc>
                <w:tcPr>
                  <w:tcW w:w="1701" w:type="dxa"/>
                </w:tcPr>
                <w:p w14:paraId="7D3AF4AF" w14:textId="385D5AF9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04359A" w14:paraId="2B55D6E1" w14:textId="77777777" w:rsidTr="0004359A">
              <w:tc>
                <w:tcPr>
                  <w:tcW w:w="2689" w:type="dxa"/>
                </w:tcPr>
                <w:p w14:paraId="325355C3" w14:textId="43B657A2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Nit_sistema_externo</w:t>
                  </w:r>
                </w:p>
              </w:tc>
              <w:tc>
                <w:tcPr>
                  <w:tcW w:w="1701" w:type="dxa"/>
                </w:tcPr>
                <w:p w14:paraId="420DED4F" w14:textId="7FED5224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4359A" w14:paraId="141BBF64" w14:textId="77777777" w:rsidTr="0004359A">
              <w:tc>
                <w:tcPr>
                  <w:tcW w:w="2689" w:type="dxa"/>
                </w:tcPr>
                <w:p w14:paraId="17212DCA" w14:textId="454CC368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Nombre_sistema_externo</w:t>
                  </w:r>
                </w:p>
              </w:tc>
              <w:tc>
                <w:tcPr>
                  <w:tcW w:w="1701" w:type="dxa"/>
                </w:tcPr>
                <w:p w14:paraId="6EE64CC3" w14:textId="7C99205E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4359A" w14:paraId="38A045FF" w14:textId="77777777" w:rsidTr="0004359A">
              <w:tc>
                <w:tcPr>
                  <w:tcW w:w="2689" w:type="dxa"/>
                </w:tcPr>
                <w:p w14:paraId="078A1E32" w14:textId="2CF159A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Teléfono_sistema_externo</w:t>
                  </w:r>
                </w:p>
              </w:tc>
              <w:tc>
                <w:tcPr>
                  <w:tcW w:w="1701" w:type="dxa"/>
                </w:tcPr>
                <w:p w14:paraId="58B526D9" w14:textId="3DE0B92A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4359A" w14:paraId="50BA5F92" w14:textId="77777777" w:rsidTr="0004359A">
              <w:tc>
                <w:tcPr>
                  <w:tcW w:w="2689" w:type="dxa"/>
                </w:tcPr>
                <w:p w14:paraId="77AA2871" w14:textId="42093296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Dirección_sistema_externo</w:t>
                  </w:r>
                </w:p>
              </w:tc>
              <w:tc>
                <w:tcPr>
                  <w:tcW w:w="1701" w:type="dxa"/>
                </w:tcPr>
                <w:p w14:paraId="55DE6AF7" w14:textId="7D457CF6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4359A" w14:paraId="21D12974" w14:textId="77777777" w:rsidTr="0004359A">
              <w:tc>
                <w:tcPr>
                  <w:tcW w:w="2689" w:type="dxa"/>
                </w:tcPr>
                <w:p w14:paraId="18F135B7" w14:textId="75E672F0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Tipo_sistema_externo</w:t>
                  </w:r>
                </w:p>
              </w:tc>
              <w:tc>
                <w:tcPr>
                  <w:tcW w:w="1701" w:type="dxa"/>
                </w:tcPr>
                <w:p w14:paraId="6FC2754A" w14:textId="15F7B6C5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 LISTA SELECCIÓN:</w:t>
                  </w:r>
                </w:p>
                <w:p w14:paraId="5B2B5372" w14:textId="77777777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  <w:p w14:paraId="0C2C6C94" w14:textId="2816A076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1 Electrificadora</w:t>
                  </w:r>
                </w:p>
                <w:p w14:paraId="652028C2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2 Recarga vehicular</w:t>
                  </w:r>
                </w:p>
                <w:p w14:paraId="78A66081" w14:textId="5C2893EA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3 otro</w:t>
                  </w:r>
                </w:p>
              </w:tc>
            </w:tr>
          </w:tbl>
          <w:p w14:paraId="0F6B4387" w14:textId="77777777" w:rsidR="0004359A" w:rsidRDefault="0004359A" w:rsidP="00EB7BA6">
            <w:pPr>
              <w:spacing w:line="240" w:lineRule="auto"/>
              <w:ind w:left="72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584DB4B" w14:textId="3D3AAF7E" w:rsidR="0004359A" w:rsidRPr="00D03F51" w:rsidRDefault="0004359A" w:rsidP="00EB7BA6">
            <w:pPr>
              <w:spacing w:line="240" w:lineRule="auto"/>
              <w:ind w:left="72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vAlign w:val="center"/>
          </w:tcPr>
          <w:p w14:paraId="54DD85B8" w14:textId="6170768B" w:rsidR="0004359A" w:rsidRPr="00214CA5" w:rsidRDefault="0004359A" w:rsidP="0004359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C4546BD" w14:textId="61FA5C99" w:rsidR="00632B15" w:rsidRPr="00214CA5" w:rsidRDefault="00632B15" w:rsidP="00386BCB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632B15" w:rsidRPr="000463D8" w14:paraId="639ABF2A" w14:textId="77777777" w:rsidTr="002A1D4C">
        <w:tc>
          <w:tcPr>
            <w:tcW w:w="9658" w:type="dxa"/>
            <w:gridSpan w:val="8"/>
            <w:tcBorders>
              <w:top w:val="nil"/>
              <w:bottom w:val="single" w:sz="4" w:space="0" w:color="auto"/>
            </w:tcBorders>
          </w:tcPr>
          <w:p w14:paraId="77B4868D" w14:textId="77777777" w:rsidR="008A099E" w:rsidRPr="00F4293F" w:rsidRDefault="00632B15" w:rsidP="00F4293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632B15" w:rsidRPr="009B2573" w14:paraId="7F8E9304" w14:textId="77777777" w:rsidTr="0004359A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2A4967C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F2DDFEC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5DF44882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632B15" w:rsidRPr="009B2573" w14:paraId="5C0F3232" w14:textId="77777777" w:rsidTr="0004359A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BAB00F5" w14:textId="77777777" w:rsidR="00632B15" w:rsidRPr="009B2573" w:rsidRDefault="00632B15" w:rsidP="002A1D4C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79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04359A" w14:paraId="3FC14F4B" w14:textId="77777777" w:rsidTr="0004359A">
              <w:tc>
                <w:tcPr>
                  <w:tcW w:w="2689" w:type="dxa"/>
                </w:tcPr>
                <w:p w14:paraId="3C46C1AC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ID_sistema_externo</w:t>
                  </w:r>
                </w:p>
              </w:tc>
              <w:tc>
                <w:tcPr>
                  <w:tcW w:w="1701" w:type="dxa"/>
                </w:tcPr>
                <w:p w14:paraId="0180A833" w14:textId="77068264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4359A" w14:paraId="7705D2B0" w14:textId="77777777" w:rsidTr="0004359A">
              <w:tc>
                <w:tcPr>
                  <w:tcW w:w="2689" w:type="dxa"/>
                </w:tcPr>
                <w:p w14:paraId="760BD4DF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Nit_sistema_externo</w:t>
                  </w:r>
                </w:p>
              </w:tc>
              <w:tc>
                <w:tcPr>
                  <w:tcW w:w="1701" w:type="dxa"/>
                </w:tcPr>
                <w:p w14:paraId="3EF27881" w14:textId="5CC08422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4359A" w14:paraId="729A9D4C" w14:textId="77777777" w:rsidTr="0004359A">
              <w:tc>
                <w:tcPr>
                  <w:tcW w:w="2689" w:type="dxa"/>
                </w:tcPr>
                <w:p w14:paraId="3570A45F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Nombre_sistema_externo</w:t>
                  </w:r>
                </w:p>
              </w:tc>
              <w:tc>
                <w:tcPr>
                  <w:tcW w:w="1701" w:type="dxa"/>
                </w:tcPr>
                <w:p w14:paraId="3D5EA2DC" w14:textId="3E97F836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4359A" w14:paraId="22965726" w14:textId="77777777" w:rsidTr="0004359A">
              <w:tc>
                <w:tcPr>
                  <w:tcW w:w="2689" w:type="dxa"/>
                </w:tcPr>
                <w:p w14:paraId="30916279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Teléfono_sistema_externo</w:t>
                  </w:r>
                </w:p>
              </w:tc>
              <w:tc>
                <w:tcPr>
                  <w:tcW w:w="1701" w:type="dxa"/>
                </w:tcPr>
                <w:p w14:paraId="547B8B28" w14:textId="7508E08F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04359A" w14:paraId="64C737FF" w14:textId="77777777" w:rsidTr="0004359A">
              <w:tc>
                <w:tcPr>
                  <w:tcW w:w="2689" w:type="dxa"/>
                </w:tcPr>
                <w:p w14:paraId="7C9A0991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Dirección_sistema_externo</w:t>
                  </w:r>
                </w:p>
              </w:tc>
              <w:tc>
                <w:tcPr>
                  <w:tcW w:w="1701" w:type="dxa"/>
                </w:tcPr>
                <w:p w14:paraId="3C6E0BCB" w14:textId="2F50042B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04359A" w14:paraId="2B299CA1" w14:textId="77777777" w:rsidTr="0004359A">
              <w:tc>
                <w:tcPr>
                  <w:tcW w:w="2689" w:type="dxa"/>
                </w:tcPr>
                <w:p w14:paraId="49BC15E4" w14:textId="77777777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Tipo_sistema_externo</w:t>
                  </w:r>
                </w:p>
              </w:tc>
              <w:tc>
                <w:tcPr>
                  <w:tcW w:w="1701" w:type="dxa"/>
                </w:tcPr>
                <w:p w14:paraId="4FA0A704" w14:textId="10B80288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  <w:p w14:paraId="61342077" w14:textId="77777777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  <w:p w14:paraId="27CE512B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1 Electrificadora</w:t>
                  </w:r>
                </w:p>
                <w:p w14:paraId="310CB397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2 Recarga vehicular</w:t>
                  </w:r>
                </w:p>
                <w:p w14:paraId="4F5280F2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3 otro</w:t>
                  </w:r>
                </w:p>
              </w:tc>
            </w:tr>
          </w:tbl>
          <w:p w14:paraId="349CD25C" w14:textId="1D04E036" w:rsidR="0004359A" w:rsidRPr="00F4293F" w:rsidRDefault="0004359A" w:rsidP="002A1D4C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A507E44" w14:textId="7F3ED5BB" w:rsidR="00632B15" w:rsidRPr="009B2573" w:rsidRDefault="00632B15" w:rsidP="002A1D4C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vAlign w:val="center"/>
          </w:tcPr>
          <w:p w14:paraId="477E8709" w14:textId="7E45DD1D" w:rsidR="00632B15" w:rsidRPr="00236317" w:rsidRDefault="00632B15" w:rsidP="0004359A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632B15" w:rsidRPr="000463D8" w14:paraId="7FAD81E7" w14:textId="77777777" w:rsidTr="002A1D4C">
        <w:tc>
          <w:tcPr>
            <w:tcW w:w="9658" w:type="dxa"/>
            <w:gridSpan w:val="8"/>
          </w:tcPr>
          <w:p w14:paraId="4E057E68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PRECONDICIÓN:</w:t>
            </w:r>
          </w:p>
          <w:p w14:paraId="5BD169A7" w14:textId="77777777" w:rsidR="00E80DF7" w:rsidRDefault="00D03F51" w:rsidP="00386BCB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El sistema externo no debe estar previamente creado en inpetel cloud, si ya esta creado informar al superadministrador evitando que se vuelva a crear.</w:t>
            </w:r>
          </w:p>
          <w:p w14:paraId="43CF383E" w14:textId="01FCD704" w:rsidR="00D03F51" w:rsidRPr="00AD0CCF" w:rsidRDefault="00D03F51" w:rsidP="00386BCB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723D6715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3E5D83E3" w14:textId="77777777" w:rsidR="00632B15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249976CE" w14:textId="77777777" w:rsidR="00632B15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701D1852" w14:textId="7A5AC06C" w:rsidR="00D03F51" w:rsidRDefault="00D03F51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694F955" w14:textId="15E8D7BE" w:rsidR="00D03F51" w:rsidRDefault="00D03F51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superadministrador se encuentra en el ambiente de administrador</w:t>
            </w:r>
            <w:r w:rsidR="005B7910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5B7910"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 sistema externo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donde le mostrará </w:t>
            </w:r>
            <w:r w:rsidR="005B7910">
              <w:rPr>
                <w:rFonts w:ascii="Arial" w:hAnsi="Arial" w:cs="Arial"/>
                <w:color w:val="0000FF"/>
                <w:lang w:val="es-ES" w:eastAsia="es-ES"/>
              </w:rPr>
              <w:t>las siguientes alternativas disponibles:</w:t>
            </w:r>
          </w:p>
          <w:p w14:paraId="20A9488D" w14:textId="17D29DA0" w:rsidR="00055F8E" w:rsidRDefault="00055F8E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F5CBCF" w14:textId="41987F05" w:rsidR="00CE5B74" w:rsidRDefault="00CE5B74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4DACD9" w14:textId="48ECC5FE" w:rsidR="00CE5B74" w:rsidRDefault="00CE5B74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746DDA" w14:textId="77777777" w:rsidR="00CE5B74" w:rsidRDefault="00CE5B74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317F55C" w14:textId="792CCF31" w:rsidR="00055F8E" w:rsidRDefault="00055F8E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471585E8" wp14:editId="312B293D">
                  <wp:extent cx="2971800" cy="1466850"/>
                  <wp:effectExtent l="0" t="0" r="76200" b="0"/>
                  <wp:docPr id="49" name="Diagrama 4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" r:lo="rId12" r:qs="rId13" r:cs="rId14"/>
                    </a:graphicData>
                  </a:graphic>
                </wp:inline>
              </w:drawing>
            </w:r>
          </w:p>
          <w:p w14:paraId="72895771" w14:textId="19EC6EC2" w:rsidR="005B7910" w:rsidRDefault="005B7910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DED28C" w14:textId="13A7101A" w:rsidR="00632B15" w:rsidRDefault="00055F8E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66FEE1B3" wp14:editId="087CC1AD">
                  <wp:extent cx="4743450" cy="2924175"/>
                  <wp:effectExtent l="76200" t="0" r="76200" b="0"/>
                  <wp:docPr id="50" name="Diagrama 50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6" r:lo="rId17" r:qs="rId18" r:cs="rId19"/>
                    </a:graphicData>
                  </a:graphic>
                </wp:inline>
              </w:drawing>
            </w:r>
          </w:p>
          <w:p w14:paraId="0B216900" w14:textId="1BC5D748" w:rsidR="00CE5B74" w:rsidRDefault="00CE5B74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E09411" w14:textId="77777777" w:rsidR="00CE5B74" w:rsidRDefault="00CE5B74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9C0A20" w14:textId="09D6CF64" w:rsidR="00CE5B74" w:rsidRPr="00CE5B74" w:rsidRDefault="00CE5B74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3D3247A9" w14:textId="77777777" w:rsidTr="002A1D4C">
        <w:tc>
          <w:tcPr>
            <w:tcW w:w="804" w:type="dxa"/>
            <w:gridSpan w:val="2"/>
            <w:shd w:val="clear" w:color="auto" w:fill="D9D9D9"/>
          </w:tcPr>
          <w:p w14:paraId="38A87B67" w14:textId="77777777" w:rsidR="00632B15" w:rsidRPr="000463D8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3"/>
            <w:shd w:val="clear" w:color="auto" w:fill="D9D9D9"/>
          </w:tcPr>
          <w:p w14:paraId="3292F21D" w14:textId="77777777" w:rsidR="00632B15" w:rsidRPr="000463D8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3"/>
            <w:shd w:val="clear" w:color="auto" w:fill="D9D9D9"/>
          </w:tcPr>
          <w:p w14:paraId="4A5F1841" w14:textId="77777777" w:rsidR="00632B15" w:rsidRPr="000463D8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632B15" w:rsidRPr="000463D8" w14:paraId="2B875A07" w14:textId="77777777" w:rsidTr="002A1D4C">
        <w:tc>
          <w:tcPr>
            <w:tcW w:w="804" w:type="dxa"/>
            <w:gridSpan w:val="2"/>
          </w:tcPr>
          <w:p w14:paraId="4CF3F443" w14:textId="53FF91A4" w:rsidR="00632B15" w:rsidRPr="006779C3" w:rsidRDefault="009B5A5F" w:rsidP="002A1D4C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3"/>
          </w:tcPr>
          <w:p w14:paraId="45EE8E53" w14:textId="73494237" w:rsidR="00632B15" w:rsidRPr="006779C3" w:rsidRDefault="009B5A5F" w:rsidP="002A1D4C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superAdministrador</w:t>
            </w:r>
          </w:p>
        </w:tc>
        <w:tc>
          <w:tcPr>
            <w:tcW w:w="4604" w:type="dxa"/>
            <w:gridSpan w:val="3"/>
          </w:tcPr>
          <w:p w14:paraId="6FC5A5AF" w14:textId="297A8EA5" w:rsidR="009B5A5F" w:rsidRDefault="009B5A5F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</w:t>
            </w:r>
            <w:r w:rsidR="00B90814">
              <w:rPr>
                <w:rFonts w:ascii="Arial" w:hAnsi="Arial" w:cs="Arial"/>
                <w:color w:val="0000FF"/>
                <w:lang w:val="es-ES" w:eastAsia="es-ES"/>
              </w:rPr>
              <w:t>rear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_sistema_externo</w:t>
            </w:r>
          </w:p>
          <w:p w14:paraId="0D12A07A" w14:textId="419391A2" w:rsid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9FA5CC" w14:textId="5DE97278" w:rsidR="00055F8E" w:rsidRDefault="00CE5B74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superadministrador se encuentra en el ambiente de administrador </w:t>
            </w:r>
            <w:r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 sistema externo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, </w:t>
            </w:r>
            <w:r w:rsidRPr="00467322">
              <w:rPr>
                <w:rFonts w:ascii="Arial" w:hAnsi="Arial" w:cs="Arial"/>
                <w:color w:val="0000FF"/>
                <w:lang w:val="es-ES" w:eastAsia="es-ES"/>
              </w:rPr>
              <w:t>allí</w:t>
            </w:r>
            <w:r w:rsidR="00467322"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 se</w:t>
            </w:r>
            <w:r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 le mostrará </w:t>
            </w:r>
            <w:r w:rsidR="00467322"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un botón denominado </w:t>
            </w:r>
            <w:r w:rsid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SISTEMA EXTERNO</w:t>
            </w:r>
          </w:p>
          <w:p w14:paraId="5FD95C81" w14:textId="30BEA4D2" w:rsidR="00467322" w:rsidRDefault="00467322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1CC5CB9B" w14:textId="00FFCB2A" w:rsidR="00467322" w:rsidRDefault="00467322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color w:val="0000FF"/>
                <w:lang w:val="es-ES" w:eastAsia="es-ES"/>
              </w:rPr>
              <w:t>Al ejecutar el botón se le mostrará una interfaz donde se le mostrarán los datos requeridos para crear dicho sistema externo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.</w:t>
            </w:r>
          </w:p>
          <w:p w14:paraId="7021C2FA" w14:textId="77777777" w:rsidR="00467322" w:rsidRDefault="00467322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83AC490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Datos a cargar:</w:t>
            </w:r>
          </w:p>
          <w:p w14:paraId="6193AAC4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ID_sistema_externo (único)</w:t>
            </w:r>
          </w:p>
          <w:p w14:paraId="790B14F7" w14:textId="5BCB0C93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Nit_sistema_externo</w:t>
            </w:r>
          </w:p>
          <w:p w14:paraId="393039EC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Nombre_sistema_externo</w:t>
            </w:r>
          </w:p>
          <w:p w14:paraId="0A2AE5AF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Teléfono_sistema_externo</w:t>
            </w:r>
          </w:p>
          <w:p w14:paraId="2ABA20F9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Dirección_sistema_externo</w:t>
            </w:r>
          </w:p>
          <w:p w14:paraId="418FC55A" w14:textId="5A41DDEA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Tipo_sistema_externo</w:t>
            </w:r>
          </w:p>
          <w:p w14:paraId="1B0D702D" w14:textId="1C24C74C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FE739E" w14:textId="175705FD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los datos son incompletos se debe mostrar el siguiente mensaje: </w:t>
            </w:r>
          </w:p>
          <w:p w14:paraId="008D694C" w14:textId="71DF72E0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“datos incompletos, por favor ingrese los datos faltantes”</w:t>
            </w:r>
          </w:p>
          <w:p w14:paraId="2446F24A" w14:textId="4D57040A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sistema deberá mostrarle que campos son faltantes </w:t>
            </w:r>
          </w:p>
          <w:p w14:paraId="1E42E214" w14:textId="4A140927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DB00B16" w14:textId="468A6BCC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botón</w:t>
            </w:r>
          </w:p>
          <w:p w14:paraId="09E4F5D0" w14:textId="6BBA6A25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aceptar: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 aceptar se valida que los campos estén debidamente diligenciados y se procede a crear el sistema externo en INPETEL CLOUD</w:t>
            </w:r>
          </w:p>
          <w:p w14:paraId="6986FE35" w14:textId="7AD31F53" w:rsidR="00E82B39" w:rsidRDefault="00E82B39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5647F2" w14:textId="77777777" w:rsidR="00E82B39" w:rsidRDefault="00E82B39" w:rsidP="00E82B3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mensaje:</w:t>
            </w:r>
          </w:p>
          <w:p w14:paraId="4B12D798" w14:textId="15765839" w:rsidR="00E82B39" w:rsidRDefault="00E82B39" w:rsidP="00E82B3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“sistema externo creado exitosamente”</w:t>
            </w:r>
          </w:p>
          <w:p w14:paraId="1065BED2" w14:textId="77777777" w:rsidR="00E82B39" w:rsidRDefault="00E82B39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57F466" w14:textId="5F47A6E6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ADAA816" w14:textId="28302D67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Cancelar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: al cancelar la acción el sistema validará con el siguiente mensaje:</w:t>
            </w:r>
          </w:p>
          <w:p w14:paraId="5B4AA002" w14:textId="4E69EA9C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“desea cancelar la acción?”</w:t>
            </w:r>
          </w:p>
          <w:p w14:paraId="505A4846" w14:textId="0A6ECE22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SI: sale del ambiente de creación del sistema externo</w:t>
            </w:r>
          </w:p>
          <w:p w14:paraId="56F007CA" w14:textId="5C995A8F" w:rsidR="00467322" w:rsidRP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NO: continua creando el sistema externo</w:t>
            </w:r>
          </w:p>
          <w:p w14:paraId="3CDF2928" w14:textId="77777777" w:rsidR="00055F8E" w:rsidRDefault="00055F8E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46BF61" w14:textId="77777777" w:rsidR="009B5A5F" w:rsidRP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BD6D3C7" w14:textId="5C7E2E5E" w:rsidR="00632B15" w:rsidRPr="000463D8" w:rsidRDefault="00632B15" w:rsidP="006779C3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269BA89C" w14:textId="77777777" w:rsidTr="002A1D4C">
        <w:tc>
          <w:tcPr>
            <w:tcW w:w="804" w:type="dxa"/>
            <w:gridSpan w:val="2"/>
          </w:tcPr>
          <w:p w14:paraId="02958534" w14:textId="50D96530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t>2</w:t>
            </w:r>
          </w:p>
        </w:tc>
        <w:tc>
          <w:tcPr>
            <w:tcW w:w="4250" w:type="dxa"/>
            <w:gridSpan w:val="3"/>
          </w:tcPr>
          <w:p w14:paraId="3D23DA62" w14:textId="59F494B3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superAdministrador</w:t>
            </w:r>
          </w:p>
        </w:tc>
        <w:tc>
          <w:tcPr>
            <w:tcW w:w="4604" w:type="dxa"/>
            <w:gridSpan w:val="3"/>
          </w:tcPr>
          <w:p w14:paraId="3F0BBED3" w14:textId="2A555D41" w:rsidR="009B5A5F" w:rsidRDefault="009B5A5F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Consultar_sistema_externo</w:t>
            </w:r>
          </w:p>
          <w:p w14:paraId="59F45D9A" w14:textId="77777777" w:rsidR="009B5A5F" w:rsidRDefault="009B5A5F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 administrador tendrá la opción de buscar por ID_sistema_externo,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Nit_sistema_externo, nombre_sistema_externo, haciendo una consulta a la base de datos y mostrando los resultados existentes.</w:t>
            </w:r>
          </w:p>
          <w:p w14:paraId="27E74F12" w14:textId="77777777" w:rsidR="009B5A5F" w:rsidRP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37DA7D0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2D0FD966" w14:textId="77777777" w:rsidTr="002A1D4C">
        <w:tc>
          <w:tcPr>
            <w:tcW w:w="804" w:type="dxa"/>
            <w:gridSpan w:val="2"/>
          </w:tcPr>
          <w:p w14:paraId="12D07A6C" w14:textId="5413FB57" w:rsidR="009B5A5F" w:rsidRPr="009B5A5F" w:rsidRDefault="009B5A5F" w:rsidP="009B5A5F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3</w:t>
            </w:r>
          </w:p>
        </w:tc>
        <w:tc>
          <w:tcPr>
            <w:tcW w:w="4250" w:type="dxa"/>
            <w:gridSpan w:val="3"/>
          </w:tcPr>
          <w:p w14:paraId="62F537B5" w14:textId="72114538" w:rsidR="009B5A5F" w:rsidRDefault="009B5A5F" w:rsidP="009B5A5F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superAdministrador</w:t>
            </w:r>
          </w:p>
        </w:tc>
        <w:tc>
          <w:tcPr>
            <w:tcW w:w="4604" w:type="dxa"/>
            <w:gridSpan w:val="3"/>
          </w:tcPr>
          <w:p w14:paraId="30643A49" w14:textId="77777777" w:rsidR="009B5A5F" w:rsidRDefault="009B5A5F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Editar_sistema_externo</w:t>
            </w:r>
          </w:p>
          <w:p w14:paraId="69E4F5AC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 se encuentran resultados en la consulta anterior el superadministrador podrá seleccionar el resultado que desee y ejecutar el botón de editar.</w:t>
            </w:r>
          </w:p>
          <w:p w14:paraId="0FB1C631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sistema le llevará a una pantalla donde se podrán modificar los atributos del sistema externo en mención.</w:t>
            </w:r>
          </w:p>
          <w:p w14:paraId="320CFF32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super administrador podrá guardar cambios o cancelar la edición según desee.</w:t>
            </w:r>
          </w:p>
          <w:p w14:paraId="37A70040" w14:textId="631729F0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guardar cambios se mostrará un mensaje informando que </w:t>
            </w:r>
            <w:r w:rsidR="00395FB1">
              <w:rPr>
                <w:rFonts w:ascii="Arial" w:hAnsi="Arial" w:cs="Arial"/>
                <w:color w:val="0000FF"/>
                <w:lang w:val="es-ES" w:eastAsia="es-ES"/>
              </w:rPr>
              <w:t>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 w:rsidR="00395FB1">
              <w:rPr>
                <w:rFonts w:ascii="Arial" w:hAnsi="Arial" w:cs="Arial"/>
                <w:color w:val="0000FF"/>
                <w:lang w:val="es-ES" w:eastAsia="es-ES"/>
              </w:rPr>
              <w:t>”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.</w:t>
            </w:r>
          </w:p>
          <w:p w14:paraId="1CC15DFC" w14:textId="5749274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413F5201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539D8D0" w14:textId="6B7C9F3A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 administrador tendrá la opción de </w:t>
            </w:r>
            <w:r w:rsidRPr="00EB7BA6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activar o desactivar el sistema externo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el sistema procederá a mostrar una advertencia informando de las posibles consecuencias, esto solo se realizará con una </w:t>
            </w:r>
            <w:r w:rsidRPr="000D0A3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validación previa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  <w:r w:rsidRPr="000D0A3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avalada de manera escrita al superadministrador.</w:t>
            </w:r>
          </w:p>
          <w:p w14:paraId="26F55BFF" w14:textId="085CB074" w:rsidR="005B2C17" w:rsidRDefault="005B2C17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el super administrador cuenta con dicha autorización procederá a subirla y </w:t>
            </w:r>
            <w:r w:rsidR="000B01ED">
              <w:rPr>
                <w:rFonts w:ascii="Arial" w:hAnsi="Arial" w:cs="Arial"/>
                <w:color w:val="0000FF"/>
                <w:lang w:val="es-ES" w:eastAsia="es-ES"/>
              </w:rPr>
              <w:t>confirmar la activación / desactivación del sistema externo.</w:t>
            </w:r>
          </w:p>
          <w:p w14:paraId="7466F69D" w14:textId="77777777" w:rsidR="009B5A5F" w:rsidRPr="00CB439A" w:rsidRDefault="009B5A5F" w:rsidP="00CB439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9B5A5F" w:rsidRPr="000463D8" w14:paraId="1AEC9087" w14:textId="77777777" w:rsidTr="002A1D4C">
        <w:tc>
          <w:tcPr>
            <w:tcW w:w="9658" w:type="dxa"/>
            <w:gridSpan w:val="8"/>
          </w:tcPr>
          <w:p w14:paraId="3CA03E8A" w14:textId="77777777" w:rsidR="009B5A5F" w:rsidRPr="00CC2F74" w:rsidRDefault="009B5A5F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B4B3E3B" w14:textId="77777777" w:rsidR="009B5A5F" w:rsidRDefault="009B5A5F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4B5C9908" w14:textId="77777777" w:rsidR="00395FB1" w:rsidRDefault="00395FB1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822298" w14:textId="1539A218" w:rsidR="00395FB1" w:rsidRDefault="00395FB1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B90814">
              <w:rPr>
                <w:rFonts w:ascii="Arial" w:hAnsi="Arial" w:cs="Arial"/>
                <w:color w:val="0000FF"/>
                <w:lang w:val="es-ES" w:eastAsia="es-ES"/>
              </w:rPr>
              <w:t>superadministrador debe estar previamente logeado en el sistema inpetel cloud</w:t>
            </w:r>
          </w:p>
          <w:p w14:paraId="5F0C2FDC" w14:textId="736E6412" w:rsidR="003106F8" w:rsidRDefault="003106F8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sistema externo no debe estar previamente creado al intentar crearlo</w:t>
            </w:r>
          </w:p>
          <w:p w14:paraId="6A8C141D" w14:textId="6E552BE7" w:rsidR="00B90814" w:rsidRPr="00684CDA" w:rsidRDefault="00B90814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9B5A5F" w:rsidRPr="000463D8" w14:paraId="44473A5B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0071456B" w14:textId="77777777" w:rsidR="009B5A5F" w:rsidRPr="000463D8" w:rsidRDefault="009B5A5F" w:rsidP="009B5A5F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1480BA18" w14:textId="77777777" w:rsidR="009B5A5F" w:rsidRPr="000463D8" w:rsidRDefault="009B5A5F" w:rsidP="009B5A5F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0EFBDFCB" w14:textId="77777777" w:rsid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79822D95" w14:textId="77777777" w:rsidR="00B90814" w:rsidRDefault="00B90814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78FB942" w14:textId="77777777" w:rsidR="00B90814" w:rsidRDefault="00B90814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296FE23E" w14:textId="07C54FB6" w:rsidR="00B90814" w:rsidRPr="00684CDA" w:rsidRDefault="00B90814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9B5A5F" w:rsidRPr="000463D8" w14:paraId="0F3BD655" w14:textId="77777777" w:rsidTr="002A1D4C">
        <w:tc>
          <w:tcPr>
            <w:tcW w:w="804" w:type="dxa"/>
            <w:gridSpan w:val="2"/>
            <w:shd w:val="clear" w:color="auto" w:fill="D9D9D9"/>
          </w:tcPr>
          <w:p w14:paraId="7B967E5F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3"/>
            <w:shd w:val="clear" w:color="auto" w:fill="D9D9D9"/>
          </w:tcPr>
          <w:p w14:paraId="577B0BC7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3"/>
            <w:shd w:val="clear" w:color="auto" w:fill="D9D9D9"/>
          </w:tcPr>
          <w:p w14:paraId="267FC881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9B5A5F" w:rsidRPr="000463D8" w14:paraId="12ECCECF" w14:textId="77777777" w:rsidTr="002A1D4C">
        <w:tc>
          <w:tcPr>
            <w:tcW w:w="804" w:type="dxa"/>
            <w:gridSpan w:val="2"/>
          </w:tcPr>
          <w:p w14:paraId="059A29B7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3"/>
          </w:tcPr>
          <w:p w14:paraId="063EF2C1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3"/>
          </w:tcPr>
          <w:p w14:paraId="37F37C1A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76982EA3" w14:textId="77777777" w:rsidTr="002A1D4C">
        <w:tc>
          <w:tcPr>
            <w:tcW w:w="804" w:type="dxa"/>
            <w:gridSpan w:val="2"/>
          </w:tcPr>
          <w:p w14:paraId="21C69B1D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3"/>
          </w:tcPr>
          <w:p w14:paraId="5B397F0D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3"/>
          </w:tcPr>
          <w:p w14:paraId="47CBF58E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177C00A7" w14:textId="77777777" w:rsidTr="002A1D4C">
        <w:tc>
          <w:tcPr>
            <w:tcW w:w="9658" w:type="dxa"/>
            <w:gridSpan w:val="8"/>
          </w:tcPr>
          <w:p w14:paraId="47420C30" w14:textId="77777777" w:rsidR="009B5A5F" w:rsidRPr="000463D8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4BDA79B5" w14:textId="77777777" w:rsidR="009B5A5F" w:rsidRPr="000463D8" w:rsidRDefault="009B5A5F" w:rsidP="009B5A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9B5A5F" w:rsidRPr="000463D8" w14:paraId="542AC082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0B31CFBA" w14:textId="77777777" w:rsidR="009B5A5F" w:rsidRPr="000463D8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10FAC9DF" w14:textId="77777777" w:rsidR="009B5A5F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N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(Para el Flujo Normal de Trabajo)</w:t>
            </w:r>
          </w:p>
          <w:p w14:paraId="001F2571" w14:textId="77777777" w:rsidR="009B5A5F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DE4ABE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A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(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Flujo Alternativo,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NN=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Flujo al que se aplica la excepción)</w:t>
            </w:r>
          </w:p>
          <w:p w14:paraId="45EC00B8" w14:textId="77777777" w:rsidR="009B5A5F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7B2D6F4" w14:textId="77777777" w:rsidR="00B90814" w:rsidRPr="00B90814" w:rsidRDefault="009B5A5F" w:rsidP="009028AC">
            <w:pPr>
              <w:pStyle w:val="Prrafodelista"/>
              <w:numPr>
                <w:ilvl w:val="0"/>
                <w:numId w:val="3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 w:rsidR="00B90814" w:rsidRPr="00B90814">
              <w:rPr>
                <w:rFonts w:ascii="Arial" w:eastAsia="Arial Unicode MS" w:hAnsi="Arial" w:cs="Arial"/>
                <w:color w:val="0000FF"/>
                <w:lang w:val="es-ES"/>
              </w:rPr>
              <w:t>Crear_sistema_externo</w:t>
            </w:r>
          </w:p>
          <w:p w14:paraId="09E4742E" w14:textId="5A6B5583" w:rsidR="009B5A5F" w:rsidRPr="001D0168" w:rsidRDefault="009B5A5F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. </w:t>
            </w:r>
            <w:r w:rsidR="00B90814">
              <w:rPr>
                <w:rFonts w:ascii="Arial" w:hAnsi="Arial" w:cs="Arial"/>
                <w:color w:val="800000"/>
              </w:rPr>
              <w:t>algunos campos son obligatorios</w:t>
            </w:r>
          </w:p>
          <w:p w14:paraId="397B4CD6" w14:textId="77777777" w:rsidR="00B90814" w:rsidRDefault="009B5A5F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 xml:space="preserve">“Campo Obligatorio sin diligenciar”, </w:t>
            </w:r>
          </w:p>
          <w:p w14:paraId="02F088EA" w14:textId="77777777" w:rsidR="00B90814" w:rsidRDefault="00B90814" w:rsidP="00B90814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63F5B153" w14:textId="77777777" w:rsidR="009B5A5F" w:rsidRPr="005B2C17" w:rsidRDefault="005B2C17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Paso: consultar_sistema_externo</w:t>
            </w:r>
          </w:p>
          <w:p w14:paraId="565B2100" w14:textId="4B19AE1D" w:rsidR="005B2C17" w:rsidRPr="005B2C17" w:rsidRDefault="005B2C17" w:rsidP="005B2C17">
            <w:pPr>
              <w:pStyle w:val="Prrafodelista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 debe indicar la forma de consulta</w:t>
            </w:r>
          </w:p>
          <w:p w14:paraId="3339793C" w14:textId="6D6A7656" w:rsidR="005B2C17" w:rsidRDefault="005B2C17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ingresar ID del sistema externo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528AF699" w14:textId="43519EB0" w:rsidR="005B2C17" w:rsidRDefault="005B2C17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ingresar NIT del sistema externo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798DE1D" w14:textId="218FFA2F" w:rsidR="005B2C17" w:rsidRDefault="005B2C17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ingresar Nombre del sistema externo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B7DB005" w14:textId="0FD68C95" w:rsidR="005B2C17" w:rsidRDefault="005B2C17" w:rsidP="005B2C17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71F9CB83" w14:textId="747E63D1" w:rsidR="005B2C17" w:rsidRPr="005B2C17" w:rsidRDefault="005B2C17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Paso: editar_sistema_externo</w:t>
            </w:r>
          </w:p>
          <w:p w14:paraId="170163CB" w14:textId="32878458" w:rsidR="005B2C17" w:rsidRPr="005B2C17" w:rsidRDefault="005B2C17" w:rsidP="005B2C17">
            <w:pPr>
              <w:pStyle w:val="Prrafodelista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 debe contar con autorización para activar/desactivar un sistema externo</w:t>
            </w:r>
          </w:p>
          <w:p w14:paraId="2B5E1852" w14:textId="1E248778" w:rsidR="005B2C17" w:rsidRDefault="005B2C17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cuenta con autorización para activar/desactivar el sistema externo?”</w:t>
            </w:r>
          </w:p>
          <w:p w14:paraId="7A6DBE90" w14:textId="7E49C098" w:rsidR="005B2C17" w:rsidRDefault="005B2C17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 </w:t>
            </w:r>
          </w:p>
          <w:p w14:paraId="6E6E79DB" w14:textId="542DFF50" w:rsidR="005B2C17" w:rsidRDefault="005B2C17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Si: subir imagen </w:t>
            </w:r>
            <w:r w:rsidR="000B0B27">
              <w:rPr>
                <w:rFonts w:ascii="Arial" w:hAnsi="Arial" w:cs="Arial"/>
                <w:color w:val="800000"/>
              </w:rPr>
              <w:t xml:space="preserve">(soporte) </w:t>
            </w:r>
            <w:r>
              <w:rPr>
                <w:rFonts w:ascii="Arial" w:hAnsi="Arial" w:cs="Arial"/>
                <w:color w:val="800000"/>
              </w:rPr>
              <w:t>de autorización -&gt; confirmar -&gt; permitir activación / desactivación del sistema externo</w:t>
            </w:r>
          </w:p>
          <w:p w14:paraId="60A69062" w14:textId="51959FBE" w:rsidR="005B2C17" w:rsidRDefault="005B2C17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No: cancelar acción</w:t>
            </w:r>
          </w:p>
          <w:p w14:paraId="0534B257" w14:textId="51AA5553" w:rsidR="005B2C17" w:rsidRDefault="005B2C17" w:rsidP="005B2C17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4DBDEA9" w14:textId="77777777" w:rsidR="005B2C17" w:rsidRDefault="005B2C17" w:rsidP="005B2C17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24C8FB24" w14:textId="77777777" w:rsidR="005B2C17" w:rsidRDefault="005B2C17" w:rsidP="005B2C17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00FBBA67" w14:textId="15BD934F" w:rsidR="005B2C17" w:rsidRPr="005B2C17" w:rsidRDefault="005B2C17" w:rsidP="005B2C17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</w:tc>
      </w:tr>
      <w:tr w:rsidR="009B5A5F" w:rsidRPr="000463D8" w14:paraId="7891D01E" w14:textId="77777777" w:rsidTr="002A1D4C">
        <w:tc>
          <w:tcPr>
            <w:tcW w:w="815" w:type="dxa"/>
            <w:gridSpan w:val="3"/>
            <w:shd w:val="clear" w:color="auto" w:fill="D9D9D9"/>
          </w:tcPr>
          <w:p w14:paraId="072812D3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2766CE31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4"/>
            <w:shd w:val="clear" w:color="auto" w:fill="D9D9D9"/>
          </w:tcPr>
          <w:p w14:paraId="2E0107B7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9B5A5F" w:rsidRPr="000463D8" w14:paraId="5FB2C585" w14:textId="77777777" w:rsidTr="002A1D4C">
        <w:tc>
          <w:tcPr>
            <w:tcW w:w="815" w:type="dxa"/>
            <w:gridSpan w:val="3"/>
          </w:tcPr>
          <w:p w14:paraId="0CEA0A89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09A2D229" w14:textId="77777777" w:rsidR="009B5A5F" w:rsidRPr="001D0168" w:rsidRDefault="009B5A5F" w:rsidP="009B5A5F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4"/>
          </w:tcPr>
          <w:p w14:paraId="46651EB3" w14:textId="77777777" w:rsidR="009B5A5F" w:rsidRPr="00C1111C" w:rsidRDefault="009B5A5F" w:rsidP="009B5A5F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  <w:i/>
              </w:rPr>
              <w:t>Id  del mensaje]</w:t>
            </w:r>
          </w:p>
          <w:p w14:paraId="30578E86" w14:textId="77777777" w:rsidR="009B5A5F" w:rsidRDefault="009B5A5F" w:rsidP="009B5A5F">
            <w:pPr>
              <w:jc w:val="both"/>
              <w:rPr>
                <w:rFonts w:ascii="Arial" w:hAnsi="Arial" w:cs="Arial"/>
              </w:rPr>
            </w:pPr>
          </w:p>
          <w:p w14:paraId="2A0367D3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Idn.</w:t>
            </w:r>
          </w:p>
        </w:tc>
      </w:tr>
      <w:tr w:rsidR="009B5A5F" w:rsidRPr="000463D8" w14:paraId="5E5736F7" w14:textId="77777777" w:rsidTr="002A1D4C">
        <w:tc>
          <w:tcPr>
            <w:tcW w:w="815" w:type="dxa"/>
            <w:gridSpan w:val="3"/>
          </w:tcPr>
          <w:p w14:paraId="68505E2C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E39BC89" w14:textId="77777777" w:rsidR="009B5A5F" w:rsidRPr="001D0168" w:rsidRDefault="009B5A5F" w:rsidP="009B5A5F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4"/>
          </w:tcPr>
          <w:p w14:paraId="3802CBF5" w14:textId="77777777" w:rsidR="009B5A5F" w:rsidRPr="00C1111C" w:rsidRDefault="009B5A5F" w:rsidP="009B5A5F">
            <w:pPr>
              <w:jc w:val="both"/>
              <w:rPr>
                <w:rFonts w:ascii="Arial" w:hAnsi="Arial" w:cs="Arial"/>
              </w:rPr>
            </w:pPr>
          </w:p>
        </w:tc>
      </w:tr>
      <w:tr w:rsidR="009B5A5F" w:rsidRPr="000463D8" w14:paraId="5E4DA278" w14:textId="77777777" w:rsidTr="002A1D4C">
        <w:tc>
          <w:tcPr>
            <w:tcW w:w="9658" w:type="dxa"/>
            <w:gridSpan w:val="8"/>
          </w:tcPr>
          <w:p w14:paraId="52E48E13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52B61C5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</w:p>
          <w:p w14:paraId="3E7309D9" w14:textId="66EA0E4E" w:rsidR="009B5A5F" w:rsidRPr="006C4B76" w:rsidRDefault="009B5A5F" w:rsidP="000B01ED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9B5A5F" w:rsidRPr="000463D8" w14:paraId="73F576D4" w14:textId="77777777" w:rsidTr="002A1D4C">
        <w:trPr>
          <w:trHeight w:val="1836"/>
        </w:trPr>
        <w:tc>
          <w:tcPr>
            <w:tcW w:w="9658" w:type="dxa"/>
            <w:gridSpan w:val="8"/>
          </w:tcPr>
          <w:p w14:paraId="635ED139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478D6CAC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</w:p>
          <w:p w14:paraId="178ECAB8" w14:textId="77777777" w:rsidR="009B5A5F" w:rsidRPr="008743D7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5C03AC37" w14:textId="5C3E30CB" w:rsidR="009B5A5F" w:rsidRPr="008743D7" w:rsidRDefault="009B5A5F" w:rsidP="009B5A5F">
            <w:pPr>
              <w:rPr>
                <w:rFonts w:ascii="Arial" w:hAnsi="Arial" w:cs="Arial"/>
                <w:i/>
                <w:color w:val="800000"/>
              </w:rPr>
            </w:pPr>
          </w:p>
          <w:p w14:paraId="13F29CBD" w14:textId="119F3DAA" w:rsidR="009B5A5F" w:rsidRPr="008743D7" w:rsidRDefault="000B01ED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superadministrador genere una orden errónea </w:t>
            </w:r>
          </w:p>
          <w:p w14:paraId="5D73C192" w14:textId="250D6140" w:rsidR="009B5A5F" w:rsidRPr="008743D7" w:rsidRDefault="009B5A5F" w:rsidP="000B01ED">
            <w:pPr>
              <w:ind w:left="360"/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CD5DFBF" w14:textId="77777777" w:rsidR="009B5A5F" w:rsidRPr="000463D8" w:rsidRDefault="009B5A5F" w:rsidP="009B5A5F">
            <w:p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9B5A5F" w:rsidRPr="000463D8" w14:paraId="244A516A" w14:textId="77777777" w:rsidTr="002A1D4C">
        <w:trPr>
          <w:trHeight w:val="744"/>
        </w:trPr>
        <w:tc>
          <w:tcPr>
            <w:tcW w:w="9658" w:type="dxa"/>
            <w:gridSpan w:val="8"/>
          </w:tcPr>
          <w:p w14:paraId="2ADC980E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CRITERIOS DE ACEPTACIÓN:</w:t>
            </w:r>
          </w:p>
          <w:p w14:paraId="6BC2206F" w14:textId="77777777" w:rsidR="009B5A5F" w:rsidRPr="00CB2208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4D247D69" w14:textId="77777777" w:rsidR="000B01ED" w:rsidRDefault="000B01ED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60C8D73" w14:textId="621E6641" w:rsidR="000B01ED" w:rsidRDefault="000B01ED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tener autonomía de crear, consultar, editar, activar / desactivar el sistema externo</w:t>
            </w:r>
          </w:p>
          <w:p w14:paraId="4345C2E6" w14:textId="6652D1FC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24EA7FC" w14:textId="635E5BB4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poder crear cualquier cantidad de sistemas externos</w:t>
            </w:r>
          </w:p>
          <w:p w14:paraId="5DF34209" w14:textId="58392FF4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24F197EE" w14:textId="7BBAD7BD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al crear el sistema externo debe poder asignarle el tipo de sistema externo que desea</w:t>
            </w:r>
          </w:p>
          <w:p w14:paraId="49F36146" w14:textId="18E79EC3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8C25AA3" w14:textId="7252F5F7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superadministrador debe poder habilitar/ inhabilitar el sistema externo únicamente bajo autorización </w:t>
            </w:r>
          </w:p>
          <w:p w14:paraId="73B2FE1D" w14:textId="34CB8244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E513B8C" w14:textId="084858A9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poder visualizar</w:t>
            </w:r>
            <w:r w:rsidR="00167D85">
              <w:rPr>
                <w:rFonts w:ascii="Arial" w:hAnsi="Arial" w:cs="Arial"/>
                <w:i/>
                <w:color w:val="800000"/>
              </w:rPr>
              <w:t xml:space="preserve"> y gestionar</w:t>
            </w:r>
            <w:r>
              <w:rPr>
                <w:rFonts w:ascii="Arial" w:hAnsi="Arial" w:cs="Arial"/>
                <w:i/>
                <w:color w:val="800000"/>
              </w:rPr>
              <w:t xml:space="preserve"> </w:t>
            </w:r>
            <w:r w:rsidR="00167D85">
              <w:rPr>
                <w:rFonts w:ascii="Arial" w:hAnsi="Arial" w:cs="Arial"/>
                <w:i/>
                <w:color w:val="800000"/>
              </w:rPr>
              <w:t>los sistemas externos existentes activos e inactivos</w:t>
            </w:r>
          </w:p>
          <w:p w14:paraId="5A7E0F0E" w14:textId="311466C0" w:rsidR="00167D85" w:rsidRDefault="00167D85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6B6A558" w14:textId="77777777" w:rsidR="00167D85" w:rsidRDefault="00167D85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16329E1" w14:textId="0BEBF46C" w:rsidR="009B5A5F" w:rsidRPr="002B6FAA" w:rsidRDefault="009B5A5F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 w:rsidRPr="00CB2208">
              <w:rPr>
                <w:rFonts w:ascii="Arial" w:hAnsi="Arial" w:cs="Arial"/>
                <w:i/>
                <w:color w:val="800000"/>
              </w:rPr>
              <w:t>.</w:t>
            </w:r>
          </w:p>
        </w:tc>
      </w:tr>
      <w:tr w:rsidR="009B5A5F" w:rsidRPr="000463D8" w14:paraId="5BB36281" w14:textId="77777777" w:rsidTr="00AD2D68">
        <w:trPr>
          <w:trHeight w:val="609"/>
        </w:trPr>
        <w:tc>
          <w:tcPr>
            <w:tcW w:w="9658" w:type="dxa"/>
            <w:gridSpan w:val="8"/>
          </w:tcPr>
          <w:p w14:paraId="52221D95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065C7EC" w14:textId="77777777" w:rsidR="009B5A5F" w:rsidRPr="00AD2D68" w:rsidRDefault="009B5A5F" w:rsidP="000B01ED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BD6E16D" w14:textId="237E1CE9" w:rsidR="00632B15" w:rsidRDefault="00632B15" w:rsidP="00632B15">
      <w:pPr>
        <w:rPr>
          <w:rFonts w:ascii="Arial" w:hAnsi="Arial" w:cs="Arial"/>
          <w:b/>
          <w:bCs/>
          <w:lang w:val="es-ES"/>
        </w:rPr>
      </w:pPr>
    </w:p>
    <w:p w14:paraId="3827EACA" w14:textId="2A375DFF" w:rsidR="00B90814" w:rsidRDefault="00B90814" w:rsidP="00632B15">
      <w:pPr>
        <w:rPr>
          <w:rFonts w:ascii="Arial" w:hAnsi="Arial" w:cs="Arial"/>
          <w:b/>
          <w:bCs/>
          <w:lang w:val="es-ES"/>
        </w:rPr>
      </w:pPr>
    </w:p>
    <w:p w14:paraId="74B20E17" w14:textId="7DD4D33C" w:rsidR="003106F8" w:rsidRDefault="003106F8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  <w: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CASO DE USO 2</w:t>
      </w:r>
    </w:p>
    <w:p w14:paraId="6DD3916F" w14:textId="77777777" w:rsidR="003106F8" w:rsidRDefault="003106F8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687F4855" w14:textId="4B7FBACE" w:rsidR="003106F8" w:rsidRPr="0004359A" w:rsidRDefault="003106F8" w:rsidP="003106F8">
      <w:pPr>
        <w:rPr>
          <w:rFonts w:ascii="Arial" w:hAnsi="Arial" w:cs="Arial"/>
          <w:b/>
          <w:bCs/>
          <w:color w:val="0000FF"/>
          <w:sz w:val="22"/>
          <w:szCs w:val="22"/>
        </w:rPr>
      </w:pPr>
      <w:r w:rsidRPr="0004359A"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Gestionar_</w:t>
      </w:r>
      <w: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rol</w:t>
      </w:r>
    </w:p>
    <w:p w14:paraId="291DBB95" w14:textId="77777777" w:rsidR="003106F8" w:rsidRDefault="003106F8" w:rsidP="00632B15">
      <w:pPr>
        <w:rPr>
          <w:rFonts w:ascii="Arial" w:hAnsi="Arial" w:cs="Arial"/>
          <w:b/>
          <w:bCs/>
          <w:lang w:val="es-ES"/>
        </w:rPr>
      </w:pPr>
    </w:p>
    <w:p w14:paraId="1349F3BD" w14:textId="6CF2580D" w:rsidR="000B0B27" w:rsidRDefault="000B0B27" w:rsidP="00632B15">
      <w:pPr>
        <w:rPr>
          <w:rFonts w:ascii="Arial" w:hAnsi="Arial" w:cs="Arial"/>
          <w:b/>
          <w:bCs/>
          <w:lang w:val="es-ES"/>
        </w:rPr>
      </w:pPr>
      <w:r w:rsidRPr="008C315A">
        <w:rPr>
          <w:noProof/>
        </w:rPr>
        <w:lastRenderedPageBreak/>
        <w:drawing>
          <wp:inline distT="0" distB="0" distL="0" distR="0" wp14:anchorId="6778BF17" wp14:editId="670D24D5">
            <wp:extent cx="6601357" cy="3524250"/>
            <wp:effectExtent l="0" t="0" r="0" b="0"/>
            <wp:docPr id="54" name="Imagen 54" descr="2. gestionar_roles 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004" descr="2. gestionar_roles O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245" cy="352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77631" w14:textId="77777777" w:rsidR="000B0B27" w:rsidRDefault="000B0B27" w:rsidP="00632B15">
      <w:pPr>
        <w:rPr>
          <w:rFonts w:ascii="Arial" w:hAnsi="Arial" w:cs="Arial"/>
          <w:b/>
          <w:bCs/>
          <w:lang w:val="es-ES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B90814" w:rsidRPr="000463D8" w14:paraId="1FB8E8DE" w14:textId="77777777" w:rsidTr="00A71A7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2E61FEB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007477C3" w14:textId="2F040963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 w:rsidR="000B01ED">
              <w:rPr>
                <w:rFonts w:ascii="Arial" w:hAnsi="Arial" w:cs="Arial"/>
                <w:color w:val="0000FF"/>
              </w:rPr>
              <w:t>2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0F2334C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4AD88D2" w14:textId="207A9665" w:rsidR="00B90814" w:rsidRPr="000463D8" w:rsidRDefault="00B90814" w:rsidP="00357668">
            <w:pPr>
              <w:jc w:val="both"/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Gestionar_</w:t>
            </w:r>
            <w:r w:rsidR="00357668">
              <w:rPr>
                <w:rFonts w:ascii="Arial" w:eastAsia="Arial Unicode MS" w:hAnsi="Arial" w:cs="Arial"/>
                <w:iCs/>
                <w:color w:val="0000FF"/>
                <w:lang w:val="es-ES"/>
              </w:rPr>
              <w:t>Rol</w:t>
            </w:r>
          </w:p>
          <w:p w14:paraId="2066B84B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28F1C324" w14:textId="77777777" w:rsidTr="00A71A78">
        <w:tc>
          <w:tcPr>
            <w:tcW w:w="6485" w:type="dxa"/>
            <w:gridSpan w:val="8"/>
          </w:tcPr>
          <w:p w14:paraId="13CA5B67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55212E39" w14:textId="77777777" w:rsidR="00B90814" w:rsidRPr="00FA4470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Media</w:t>
            </w:r>
          </w:p>
        </w:tc>
        <w:tc>
          <w:tcPr>
            <w:tcW w:w="3173" w:type="dxa"/>
          </w:tcPr>
          <w:p w14:paraId="74F7163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461B8608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B90814" w:rsidRPr="000463D8" w14:paraId="4D9B300A" w14:textId="77777777" w:rsidTr="00A71A78">
        <w:tc>
          <w:tcPr>
            <w:tcW w:w="9658" w:type="dxa"/>
            <w:gridSpan w:val="9"/>
          </w:tcPr>
          <w:p w14:paraId="5DD7F49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7FFE0D45" w14:textId="07D15681" w:rsidR="000B01ED" w:rsidRDefault="000B01ED" w:rsidP="0035766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40CE8398" w14:textId="763F932D" w:rsidR="00B90814" w:rsidRPr="003D1FAD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B90814" w:rsidRPr="000463D8" w14:paraId="59ADE7E7" w14:textId="77777777" w:rsidTr="00A71A78">
        <w:tc>
          <w:tcPr>
            <w:tcW w:w="9658" w:type="dxa"/>
            <w:gridSpan w:val="9"/>
          </w:tcPr>
          <w:p w14:paraId="558ED6F5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63D96159" w14:textId="189F9EA8" w:rsidR="00B90814" w:rsidRDefault="007A55B6" w:rsidP="009028A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A</w:t>
            </w:r>
            <w:r w:rsidR="00B90814">
              <w:rPr>
                <w:rFonts w:ascii="Arial" w:hAnsi="Arial" w:cs="Arial"/>
                <w:color w:val="0000FF"/>
              </w:rPr>
              <w:t>dministrador</w:t>
            </w:r>
          </w:p>
          <w:p w14:paraId="25788633" w14:textId="6DB345D3" w:rsidR="00B90814" w:rsidRDefault="00B90814" w:rsidP="009028A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1BC11777" w14:textId="77777777" w:rsidR="00B90814" w:rsidRPr="00FA4470" w:rsidRDefault="00B90814" w:rsidP="00357668">
            <w:pPr>
              <w:pStyle w:val="Prrafodelista"/>
              <w:jc w:val="both"/>
              <w:rPr>
                <w:rFonts w:ascii="Arial" w:hAnsi="Arial" w:cs="Arial"/>
                <w:color w:val="0000FF"/>
              </w:rPr>
            </w:pPr>
          </w:p>
        </w:tc>
      </w:tr>
      <w:tr w:rsidR="00B90814" w:rsidRPr="000463D8" w14:paraId="153BBC3A" w14:textId="77777777" w:rsidTr="00A71A78">
        <w:tc>
          <w:tcPr>
            <w:tcW w:w="9658" w:type="dxa"/>
            <w:gridSpan w:val="9"/>
          </w:tcPr>
          <w:p w14:paraId="7FA6612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2CEB20DE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[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Indicar  la asociación de este caso de uso con otros, teniendo en cuenta sus relaciones:</w:t>
            </w:r>
          </w:p>
          <w:p w14:paraId="5358A190" w14:textId="77777777" w:rsidR="00B90814" w:rsidRPr="000463D8" w:rsidRDefault="00B90814" w:rsidP="009028AC">
            <w:pPr>
              <w:numPr>
                <w:ilvl w:val="0"/>
                <w:numId w:val="2"/>
              </w:num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No Aplica</w:t>
            </w:r>
          </w:p>
          <w:p w14:paraId="0A3B0501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  <w:color w:val="800000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]</w:t>
            </w:r>
          </w:p>
        </w:tc>
      </w:tr>
      <w:tr w:rsidR="00B90814" w:rsidRPr="000463D8" w14:paraId="62424033" w14:textId="77777777" w:rsidTr="00A71A78">
        <w:tc>
          <w:tcPr>
            <w:tcW w:w="9658" w:type="dxa"/>
            <w:gridSpan w:val="9"/>
          </w:tcPr>
          <w:p w14:paraId="2FB0ADC6" w14:textId="3E96591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28E49AD4" w14:textId="77777777" w:rsidR="007A55B6" w:rsidRDefault="007A55B6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28076151" w14:textId="3183263E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</w:t>
            </w:r>
            <w:r w:rsidR="007A55B6">
              <w:rPr>
                <w:rFonts w:ascii="Arial" w:eastAsia="Arial Unicode MS" w:hAnsi="Arial" w:cs="Arial"/>
                <w:iCs/>
                <w:color w:val="0000FF"/>
                <w:lang w:val="es-ES"/>
              </w:rPr>
              <w:t>A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dministrador podrá crear </w:t>
            </w:r>
            <w:r w:rsidR="007A55B6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los </w:t>
            </w:r>
            <w:r w:rsidR="00357668">
              <w:rPr>
                <w:rFonts w:ascii="Arial" w:eastAsia="Arial Unicode MS" w:hAnsi="Arial" w:cs="Arial"/>
                <w:iCs/>
                <w:color w:val="0000FF"/>
                <w:lang w:val="es-ES"/>
              </w:rPr>
              <w:t>Rol</w:t>
            </w:r>
            <w:r w:rsidR="004762D8">
              <w:rPr>
                <w:rFonts w:ascii="Arial" w:eastAsia="Arial Unicode MS" w:hAnsi="Arial" w:cs="Arial"/>
                <w:iCs/>
                <w:color w:val="0000FF"/>
                <w:lang w:val="es-ES"/>
              </w:rPr>
              <w:t>es</w:t>
            </w:r>
            <w:r w:rsidR="007A55B6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que desee dentro del sistema externo asignado.</w:t>
            </w:r>
          </w:p>
          <w:p w14:paraId="28DDA458" w14:textId="77777777" w:rsidR="00B90814" w:rsidRDefault="00B90814" w:rsidP="00357668">
            <w:pPr>
              <w:jc w:val="both"/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59F68B13" w14:textId="77777777" w:rsidR="00B90814" w:rsidRPr="003D1FAD" w:rsidRDefault="00B90814" w:rsidP="00357668">
            <w:pPr>
              <w:jc w:val="both"/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B90814" w:rsidRPr="000463D8" w14:paraId="5C771B72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2A5DEBD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505EB5F3" w14:textId="77777777" w:rsidR="00B90814" w:rsidRPr="005A1F2E" w:rsidRDefault="00B90814" w:rsidP="00357668">
            <w:pPr>
              <w:jc w:val="both"/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B90814" w:rsidRPr="009B2573" w14:paraId="3A894227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6064BB08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1367FAD9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70F219D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B90814" w:rsidRPr="009B2573" w14:paraId="75C79DD2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3EBB9BE6" w14:textId="77777777" w:rsidR="00B90814" w:rsidRPr="00F4293F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3E589634" w14:textId="0C5AC3E4" w:rsidR="00B90814" w:rsidRDefault="00B90814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7E1FFA">
              <w:rPr>
                <w:rFonts w:ascii="Arial" w:eastAsia="Arial Unicode MS" w:hAnsi="Arial" w:cs="Arial"/>
                <w:color w:val="0000FF"/>
                <w:lang w:val="es-ES"/>
              </w:rPr>
              <w:t>Crear</w:t>
            </w:r>
            <w:r w:rsidRPr="00D03F51">
              <w:rPr>
                <w:rFonts w:ascii="Arial" w:eastAsia="Arial Unicode MS" w:hAnsi="Arial" w:cs="Arial"/>
                <w:color w:val="0000FF"/>
                <w:lang w:val="es-ES"/>
              </w:rPr>
              <w:t>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</w:p>
          <w:p w14:paraId="0EB940F3" w14:textId="5CF27ED1" w:rsidR="000B0B27" w:rsidRDefault="000B0B27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4762D8" w14:paraId="7DBFE528" w14:textId="77777777" w:rsidTr="004762D8">
              <w:tc>
                <w:tcPr>
                  <w:tcW w:w="2689" w:type="dxa"/>
                </w:tcPr>
                <w:p w14:paraId="5FD0F85E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</w:p>
              </w:tc>
              <w:tc>
                <w:tcPr>
                  <w:tcW w:w="1701" w:type="dxa"/>
                </w:tcPr>
                <w:p w14:paraId="6ED508CF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4762D8" w14:paraId="3FC92A12" w14:textId="77777777" w:rsidTr="004762D8">
              <w:tc>
                <w:tcPr>
                  <w:tcW w:w="2689" w:type="dxa"/>
                </w:tcPr>
                <w:p w14:paraId="45C72864" w14:textId="77777777" w:rsidR="004762D8" w:rsidRPr="0004359A" w:rsidRDefault="004762D8" w:rsidP="004762D8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Nombre_Rol</w:t>
                  </w:r>
                </w:p>
              </w:tc>
              <w:tc>
                <w:tcPr>
                  <w:tcW w:w="1701" w:type="dxa"/>
                </w:tcPr>
                <w:p w14:paraId="04655DB9" w14:textId="59319B6A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3B147097" w14:textId="77777777" w:rsidTr="004762D8">
              <w:tc>
                <w:tcPr>
                  <w:tcW w:w="2689" w:type="dxa"/>
                </w:tcPr>
                <w:p w14:paraId="235FC04B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Clave_Rol</w:t>
                  </w:r>
                </w:p>
              </w:tc>
              <w:tc>
                <w:tcPr>
                  <w:tcW w:w="1701" w:type="dxa"/>
                </w:tcPr>
                <w:p w14:paraId="2B60C93A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34721E65" w14:textId="77777777" w:rsidTr="004762D8">
              <w:tc>
                <w:tcPr>
                  <w:tcW w:w="2689" w:type="dxa"/>
                </w:tcPr>
                <w:p w14:paraId="1A302561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Correo_Rol</w:t>
                  </w:r>
                </w:p>
              </w:tc>
              <w:tc>
                <w:tcPr>
                  <w:tcW w:w="1701" w:type="dxa"/>
                </w:tcPr>
                <w:p w14:paraId="4416A985" w14:textId="08A29B2B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1DEDA570" w14:textId="77777777" w:rsidTr="004762D8">
              <w:tc>
                <w:tcPr>
                  <w:tcW w:w="2689" w:type="dxa"/>
                </w:tcPr>
                <w:p w14:paraId="1904E2AF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Descripción_Rol</w:t>
                  </w:r>
                </w:p>
              </w:tc>
              <w:tc>
                <w:tcPr>
                  <w:tcW w:w="1701" w:type="dxa"/>
                </w:tcPr>
                <w:p w14:paraId="6B790CD1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14E1ABA2" w14:textId="77777777" w:rsidTr="004762D8">
              <w:tc>
                <w:tcPr>
                  <w:tcW w:w="2689" w:type="dxa"/>
                </w:tcPr>
                <w:p w14:paraId="40F088BD" w14:textId="77777777" w:rsidR="004762D8" w:rsidRPr="000B0B27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Estado_Rol</w:t>
                  </w:r>
                </w:p>
                <w:p w14:paraId="66BA8656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1CC07C9E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 LISTA SELECCIÓN:</w:t>
                  </w:r>
                </w:p>
                <w:p w14:paraId="1F79780A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  <w:p w14:paraId="11FEEBC8" w14:textId="293E4CDD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1 activo</w:t>
                  </w:r>
                </w:p>
                <w:p w14:paraId="78A60A2F" w14:textId="69079407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2 inactivo</w:t>
                  </w:r>
                </w:p>
              </w:tc>
            </w:tr>
          </w:tbl>
          <w:p w14:paraId="678725F3" w14:textId="77777777" w:rsidR="00B90814" w:rsidRPr="004762D8" w:rsidRDefault="00B90814" w:rsidP="004762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6C7CC0B" w14:textId="77777777" w:rsidR="00B90814" w:rsidRPr="00D03F51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7353ED68" w14:textId="4508B026" w:rsidR="00B90814" w:rsidRPr="00214CA5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B90814" w:rsidRPr="000463D8" w14:paraId="10DA0397" w14:textId="77777777" w:rsidTr="00A71A7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05FE88FD" w14:textId="77777777" w:rsidR="00B90814" w:rsidRPr="00F4293F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B90814" w:rsidRPr="009B2573" w14:paraId="214958AB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16C87BBE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243FF13B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441629AB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B90814" w:rsidRPr="009B2573" w14:paraId="4E46AAEF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5DB5FE8" w14:textId="77777777" w:rsidR="00B90814" w:rsidRPr="009B2573" w:rsidRDefault="00B90814" w:rsidP="00357668">
            <w:pPr>
              <w:spacing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4762D8" w14:paraId="02BDDEA4" w14:textId="77777777" w:rsidTr="004F20F9">
              <w:tc>
                <w:tcPr>
                  <w:tcW w:w="2689" w:type="dxa"/>
                </w:tcPr>
                <w:p w14:paraId="17D844B5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</w:p>
              </w:tc>
              <w:tc>
                <w:tcPr>
                  <w:tcW w:w="1701" w:type="dxa"/>
                </w:tcPr>
                <w:p w14:paraId="5ED093AB" w14:textId="50602E56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4762D8" w14:paraId="4827311F" w14:textId="77777777" w:rsidTr="004F20F9">
              <w:tc>
                <w:tcPr>
                  <w:tcW w:w="2689" w:type="dxa"/>
                </w:tcPr>
                <w:p w14:paraId="4912F30C" w14:textId="77777777" w:rsidR="004762D8" w:rsidRPr="0004359A" w:rsidRDefault="004762D8" w:rsidP="004762D8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Nombre_Rol</w:t>
                  </w:r>
                </w:p>
              </w:tc>
              <w:tc>
                <w:tcPr>
                  <w:tcW w:w="1701" w:type="dxa"/>
                </w:tcPr>
                <w:p w14:paraId="7702F969" w14:textId="19A35F6D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4762D8" w14:paraId="2BF4C9BB" w14:textId="77777777" w:rsidTr="004F20F9">
              <w:tc>
                <w:tcPr>
                  <w:tcW w:w="2689" w:type="dxa"/>
                </w:tcPr>
                <w:p w14:paraId="22945565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Clave_Rol</w:t>
                  </w:r>
                </w:p>
              </w:tc>
              <w:tc>
                <w:tcPr>
                  <w:tcW w:w="1701" w:type="dxa"/>
                </w:tcPr>
                <w:p w14:paraId="2F9CC315" w14:textId="3922D66A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4762D8" w14:paraId="2DBDE97A" w14:textId="77777777" w:rsidTr="004F20F9">
              <w:tc>
                <w:tcPr>
                  <w:tcW w:w="2689" w:type="dxa"/>
                </w:tcPr>
                <w:p w14:paraId="68EBE140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Correo_Rol</w:t>
                  </w:r>
                </w:p>
              </w:tc>
              <w:tc>
                <w:tcPr>
                  <w:tcW w:w="1701" w:type="dxa"/>
                </w:tcPr>
                <w:p w14:paraId="3C2D37AE" w14:textId="170ECAD6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4762D8" w14:paraId="358DDFB5" w14:textId="77777777" w:rsidTr="004F20F9">
              <w:tc>
                <w:tcPr>
                  <w:tcW w:w="2689" w:type="dxa"/>
                </w:tcPr>
                <w:p w14:paraId="69B2A9EF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Descripción_Rol</w:t>
                  </w:r>
                </w:p>
              </w:tc>
              <w:tc>
                <w:tcPr>
                  <w:tcW w:w="1701" w:type="dxa"/>
                </w:tcPr>
                <w:p w14:paraId="062E3402" w14:textId="7ADF0676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4762D8" w14:paraId="4C99D453" w14:textId="77777777" w:rsidTr="004F20F9">
              <w:tc>
                <w:tcPr>
                  <w:tcW w:w="2689" w:type="dxa"/>
                </w:tcPr>
                <w:p w14:paraId="1ECBF853" w14:textId="77777777" w:rsidR="004762D8" w:rsidRPr="000B0B27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Estado_Rol</w:t>
                  </w:r>
                </w:p>
                <w:p w14:paraId="12024C44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62CA0F02" w14:textId="1C780FF3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  <w:p w14:paraId="7CAEBAD5" w14:textId="77777777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1 activo</w:t>
                  </w:r>
                </w:p>
                <w:p w14:paraId="564267ED" w14:textId="77777777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2 inactivo</w:t>
                  </w:r>
                </w:p>
              </w:tc>
            </w:tr>
          </w:tbl>
          <w:p w14:paraId="1BFAFB36" w14:textId="6338DF38" w:rsidR="000B0B27" w:rsidRPr="009B2573" w:rsidRDefault="000B0B27" w:rsidP="00357668">
            <w:pPr>
              <w:spacing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424214C" w14:textId="3CB90CB2" w:rsidR="00B90814" w:rsidRPr="008A099E" w:rsidRDefault="00B90814" w:rsidP="004762D8">
            <w:pPr>
              <w:spacing w:line="240" w:lineRule="auto"/>
              <w:jc w:val="both"/>
              <w:rPr>
                <w:rFonts w:ascii="Arial" w:eastAsia="Arial Unicode MS" w:hAnsi="Arial" w:cs="Arial"/>
                <w:i/>
                <w:color w:val="0000FF"/>
                <w:lang w:val="es-ES"/>
              </w:rPr>
            </w:pPr>
          </w:p>
          <w:p w14:paraId="791E240B" w14:textId="77777777" w:rsidR="00B90814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459A61F" w14:textId="57FFF69B" w:rsidR="00B90814" w:rsidRPr="00236317" w:rsidRDefault="00B90814" w:rsidP="00357668">
            <w:pPr>
              <w:spacing w:line="240" w:lineRule="auto"/>
              <w:ind w:left="720"/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B90814" w:rsidRPr="000463D8" w14:paraId="566796A9" w14:textId="77777777" w:rsidTr="00A71A78">
        <w:tc>
          <w:tcPr>
            <w:tcW w:w="9658" w:type="dxa"/>
            <w:gridSpan w:val="9"/>
          </w:tcPr>
          <w:p w14:paraId="08186B18" w14:textId="6D77F882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2E85765C" w14:textId="77777777" w:rsidR="007A55B6" w:rsidRPr="000463D8" w:rsidRDefault="007A55B6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2BD12A26" w14:textId="63FDD091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</w:t>
            </w:r>
            <w:r w:rsidR="007A55B6">
              <w:rPr>
                <w:rFonts w:ascii="Arial" w:hAnsi="Arial" w:cs="Arial"/>
                <w:color w:val="0000FF"/>
                <w:lang w:eastAsia="es-ES"/>
              </w:rPr>
              <w:t xml:space="preserve">administrador es libre de crear los </w:t>
            </w:r>
            <w:r w:rsidR="00357668">
              <w:rPr>
                <w:rFonts w:ascii="Arial" w:hAnsi="Arial" w:cs="Arial"/>
                <w:color w:val="0000FF"/>
                <w:lang w:eastAsia="es-ES"/>
              </w:rPr>
              <w:t>Rol</w:t>
            </w:r>
            <w:r w:rsidR="007A55B6">
              <w:rPr>
                <w:rFonts w:ascii="Arial" w:hAnsi="Arial" w:cs="Arial"/>
                <w:color w:val="0000FF"/>
                <w:lang w:eastAsia="es-ES"/>
              </w:rPr>
              <w:t xml:space="preserve"> que crea necesarios heredando atributos que le permitan hacer determinadas tareas dentro del sistema externo</w:t>
            </w:r>
          </w:p>
          <w:p w14:paraId="1A32D4A2" w14:textId="2B141A0D" w:rsidR="00B11233" w:rsidRDefault="00B11233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3D383E56" w14:textId="3BEFE4E4" w:rsidR="00B11233" w:rsidRDefault="00B11233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Se deben tener los </w:t>
            </w:r>
            <w:r w:rsidR="004762D8">
              <w:rPr>
                <w:rFonts w:ascii="Arial" w:hAnsi="Arial" w:cs="Arial"/>
                <w:color w:val="0000FF"/>
                <w:lang w:eastAsia="es-ES"/>
              </w:rPr>
              <w:t>usuarios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asociados a lo</w:t>
            </w:r>
            <w:r w:rsidR="00273214">
              <w:rPr>
                <w:rFonts w:ascii="Arial" w:hAnsi="Arial" w:cs="Arial"/>
                <w:color w:val="0000FF"/>
                <w:lang w:eastAsia="es-ES"/>
              </w:rPr>
              <w:t>s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</w:t>
            </w:r>
            <w:r w:rsidR="00357668">
              <w:rPr>
                <w:rFonts w:ascii="Arial" w:hAnsi="Arial" w:cs="Arial"/>
                <w:color w:val="0000FF"/>
                <w:lang w:eastAsia="es-ES"/>
              </w:rPr>
              <w:t>rol</w:t>
            </w:r>
            <w:r w:rsidR="004762D8">
              <w:rPr>
                <w:rFonts w:ascii="Arial" w:hAnsi="Arial" w:cs="Arial"/>
                <w:color w:val="0000FF"/>
                <w:lang w:eastAsia="es-ES"/>
              </w:rPr>
              <w:t>e</w:t>
            </w:r>
            <w:r>
              <w:rPr>
                <w:rFonts w:ascii="Arial" w:hAnsi="Arial" w:cs="Arial"/>
                <w:color w:val="0000FF"/>
                <w:lang w:eastAsia="es-ES"/>
              </w:rPr>
              <w:t>s que ingresan al sistema externo, estos creados por el administrador del sistema externo.</w:t>
            </w:r>
          </w:p>
          <w:p w14:paraId="53ED2E3B" w14:textId="7B476569" w:rsidR="007A55B6" w:rsidRDefault="007A55B6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7D0A5F42" w14:textId="700D26FC" w:rsidR="00273214" w:rsidRDefault="00273214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Selección de roles:</w:t>
            </w:r>
          </w:p>
          <w:p w14:paraId="439D8A55" w14:textId="77777777" w:rsidR="00941483" w:rsidRDefault="00941483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29964A02" w14:textId="76AA2D9E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Interventoría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: lee datos? </w:t>
            </w:r>
          </w:p>
          <w:p w14:paraId="1B901163" w14:textId="47FB9626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Pruebas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: </w:t>
            </w:r>
          </w:p>
          <w:p w14:paraId="66BA0E6A" w14:textId="2D7CBD50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Administrador</w:t>
            </w:r>
          </w:p>
          <w:p w14:paraId="76079527" w14:textId="5BE7E657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Analista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 – genera reportes</w:t>
            </w:r>
          </w:p>
          <w:p w14:paraId="6A9AF123" w14:textId="47C8CF0C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Consultor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 - lectura</w:t>
            </w:r>
          </w:p>
          <w:p w14:paraId="11C3E159" w14:textId="1BED0CB4" w:rsidR="00ED38C1" w:rsidRDefault="00941483" w:rsidP="0035766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highlight w:val="yellow"/>
                <w:lang w:eastAsia="es-ES"/>
              </w:rPr>
              <w:t>superadministrador</w:t>
            </w:r>
          </w:p>
          <w:p w14:paraId="30102B87" w14:textId="77777777" w:rsidR="00941483" w:rsidRDefault="00941483" w:rsidP="0035766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37F25424" w14:textId="77777777" w:rsidR="00273214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7CE394CC" w14:textId="77777777" w:rsidR="007A55B6" w:rsidRDefault="007A55B6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124AB0A6" w14:textId="77777777" w:rsidR="00B90814" w:rsidRPr="00AD0CCF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90814" w:rsidRPr="000463D8" w14:paraId="01F42EA9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F0BC0BD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60EDE95A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221E019B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318CAD40" w14:textId="708BF60A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46ADC7D" w14:textId="52996ED1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33D25BC" w14:textId="3BDD8705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91AFF8" w14:textId="3C189F2D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79F5246" w14:textId="56240180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5A5C93" w14:textId="77777777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DF4DE8" w14:textId="2B9E3B69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A55B6"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dministrador se encuentra en el ambiente de administrador </w:t>
            </w:r>
            <w:r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</w:t>
            </w:r>
            <w:r w:rsidR="007A55B6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_</w:t>
            </w:r>
            <w:r w:rsidR="00357668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, donde le mostrará las siguientes alternativas disponibles:</w:t>
            </w:r>
          </w:p>
          <w:p w14:paraId="7059F3F9" w14:textId="45F18693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C49DA0" w14:textId="5ADFF65D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FB358F" w14:textId="2C429EBE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D0B92A" w14:textId="6C5C4770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B2D82F5" w14:textId="0C05C0CE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3C26378" w14:textId="636EDB1E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D8F6A6" w14:textId="547B1598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F85983" w14:textId="77777777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BCBF6F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08CC6E" w14:textId="6E148648" w:rsidR="00B90814" w:rsidRDefault="007A55B6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47068A0" wp14:editId="0EE7D89A">
                      <wp:simplePos x="0" y="0"/>
                      <wp:positionH relativeFrom="column">
                        <wp:posOffset>1728470</wp:posOffset>
                      </wp:positionH>
                      <wp:positionV relativeFrom="paragraph">
                        <wp:posOffset>1419225</wp:posOffset>
                      </wp:positionV>
                      <wp:extent cx="45719" cy="590550"/>
                      <wp:effectExtent l="38100" t="0" r="50165" b="57150"/>
                      <wp:wrapNone/>
                      <wp:docPr id="53" name="Conector: angula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5905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9E4E32B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: angular 53" o:spid="_x0000_s1026" type="#_x0000_t34" style="position:absolute;margin-left:136.1pt;margin-top:111.75pt;width:3.6pt;height:4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" strokecolor="#4579b8 [3044]">
                      <v:stroke endarrow="block"/>
                    </v:shape>
                  </w:pict>
                </mc:Fallback>
              </mc:AlternateContent>
            </w:r>
            <w:r w:rsidR="00B90814"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060DCBE6" wp14:editId="5B05EB41">
                  <wp:extent cx="2971800" cy="1466850"/>
                  <wp:effectExtent l="0" t="0" r="76200" b="95250"/>
                  <wp:docPr id="51" name="Diagrama 5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2" r:lo="rId23" r:qs="rId24" r:cs="rId25"/>
                    </a:graphicData>
                  </a:graphic>
                </wp:inline>
              </w:drawing>
            </w:r>
          </w:p>
          <w:p w14:paraId="05978044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205E30" w14:textId="77777777" w:rsidR="00B90814" w:rsidRPr="00395FB1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lastRenderedPageBreak/>
              <w:drawing>
                <wp:inline distT="0" distB="0" distL="0" distR="0" wp14:anchorId="5FBEECA8" wp14:editId="6A7C72CA">
                  <wp:extent cx="4743450" cy="2924175"/>
                  <wp:effectExtent l="57150" t="0" r="76200" b="0"/>
                  <wp:docPr id="52" name="Diagrama 5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7" r:lo="rId28" r:qs="rId29" r:cs="rId30"/>
                    </a:graphicData>
                  </a:graphic>
                </wp:inline>
              </w:drawing>
            </w:r>
          </w:p>
          <w:p w14:paraId="77292EC5" w14:textId="514EB9E8" w:rsidR="00B90814" w:rsidRPr="00DE4ABE" w:rsidRDefault="00B90814" w:rsidP="0031247B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B90814" w:rsidRPr="000463D8" w14:paraId="4B649C41" w14:textId="77777777" w:rsidTr="00A71A78">
        <w:tc>
          <w:tcPr>
            <w:tcW w:w="804" w:type="dxa"/>
            <w:gridSpan w:val="2"/>
            <w:shd w:val="clear" w:color="auto" w:fill="D9D9D9"/>
          </w:tcPr>
          <w:p w14:paraId="0FAEBCE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D9088B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6CD891F7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B90814" w:rsidRPr="000463D8" w14:paraId="626BC3B8" w14:textId="77777777" w:rsidTr="00A71A78">
        <w:tc>
          <w:tcPr>
            <w:tcW w:w="804" w:type="dxa"/>
            <w:gridSpan w:val="2"/>
          </w:tcPr>
          <w:p w14:paraId="6DCB3643" w14:textId="77777777" w:rsidR="00B90814" w:rsidRPr="006779C3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7EDA193" w14:textId="25A0ABFF" w:rsidR="00B90814" w:rsidRPr="006779C3" w:rsidRDefault="00701370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25C5A58" w14:textId="6AF4085A" w:rsidR="00B90814" w:rsidRDefault="00B90814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Crear_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</w:p>
          <w:p w14:paraId="0C02C8EC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353844" w14:textId="77777777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06435E2" w14:textId="6330F8BF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superadministrador se encuentra en el ambiente de administrador </w:t>
            </w:r>
            <w:r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Gestionar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ROL, </w:t>
            </w:r>
            <w:r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allí se le mostrará un botón denominado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ROL</w:t>
            </w:r>
          </w:p>
          <w:p w14:paraId="6F165A15" w14:textId="478AD8BB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5F6B1AAB" w14:textId="6BC2EAC5" w:rsidR="0031247B" w:rsidRPr="0031247B" w:rsidRDefault="0031247B" w:rsidP="0031247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31247B">
              <w:rPr>
                <w:rFonts w:ascii="Arial" w:hAnsi="Arial" w:cs="Arial"/>
                <w:color w:val="0000FF"/>
                <w:lang w:val="es-ES" w:eastAsia="es-ES"/>
              </w:rPr>
              <w:t>Al escoger esta opción, el Administrador tendrá la posibilidad de hacer la creación de un nuevo Rol dentro del sistema, concediéndole los atributos necesarios para el desar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</w:t>
            </w:r>
            <w:r w:rsidRPr="0031247B">
              <w:rPr>
                <w:rFonts w:ascii="Arial" w:hAnsi="Arial" w:cs="Arial"/>
                <w:color w:val="0000FF"/>
                <w:lang w:val="es-ES" w:eastAsia="es-ES"/>
              </w:rPr>
              <w:t>ollo de sus actividades.</w:t>
            </w:r>
          </w:p>
          <w:p w14:paraId="34A95693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032BC252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CA6548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Datos a cargar:</w:t>
            </w:r>
          </w:p>
          <w:p w14:paraId="2FB56AB3" w14:textId="6AE9A99D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5DCB147D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ID_Rol (único)</w:t>
            </w:r>
          </w:p>
          <w:p w14:paraId="52DDF9D8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Nombre_Rol</w:t>
            </w:r>
          </w:p>
          <w:p w14:paraId="28C6A5AB" w14:textId="77777777" w:rsidR="0031247B" w:rsidRDefault="0031247B" w:rsidP="0031247B">
            <w:pPr>
              <w:spacing w:line="240" w:lineRule="auto"/>
              <w:ind w:left="720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Descripción_Rol</w:t>
            </w:r>
          </w:p>
          <w:p w14:paraId="67CE4E8F" w14:textId="77777777" w:rsidR="0031247B" w:rsidRPr="0031247B" w:rsidRDefault="0031247B" w:rsidP="0031247B">
            <w:pPr>
              <w:spacing w:line="240" w:lineRule="auto"/>
              <w:ind w:left="720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Estado_Rol</w:t>
            </w:r>
          </w:p>
          <w:p w14:paraId="1F4CF0AA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5B96FE4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los datos son incompletos se debe mostrar el siguiente mensaje: </w:t>
            </w:r>
          </w:p>
          <w:p w14:paraId="16065845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“datos incompletos, por favor ingrese los datos faltantes”</w:t>
            </w:r>
          </w:p>
          <w:p w14:paraId="0C750BC3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 xml:space="preserve">El sistema deberá mostrarle que campos son faltantes </w:t>
            </w:r>
          </w:p>
          <w:p w14:paraId="0150F044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1E0B91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botón</w:t>
            </w:r>
          </w:p>
          <w:p w14:paraId="30AE6942" w14:textId="211CEEA3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aceptar: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 aceptar se valida que los campos estén debidamente diligenciados y se procede a crear el sistema externo en INPETEL CLOUD</w:t>
            </w:r>
          </w:p>
          <w:p w14:paraId="6DFBADC4" w14:textId="43E296C3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BE9BC4" w14:textId="4A296BEF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mensaje:</w:t>
            </w:r>
          </w:p>
          <w:p w14:paraId="7E64F151" w14:textId="752C69C5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“Rol creado exitosamente”</w:t>
            </w:r>
          </w:p>
          <w:p w14:paraId="2E08D511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3E2C555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Cancelar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: al cancelar la acción el sistema validará con el siguiente mensaje:</w:t>
            </w:r>
          </w:p>
          <w:p w14:paraId="4DB90909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“desea cancelar la acción?”</w:t>
            </w:r>
          </w:p>
          <w:p w14:paraId="4E9C7479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SI: sale del ambiente de creación del sistema externo</w:t>
            </w:r>
          </w:p>
          <w:p w14:paraId="632D3227" w14:textId="7D8E7074" w:rsidR="0031247B" w:rsidRPr="00467322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NO: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continúa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creando el sistema externo</w:t>
            </w:r>
          </w:p>
          <w:p w14:paraId="4D779A38" w14:textId="77777777" w:rsidR="0031247B" w:rsidRDefault="0031247B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A13C19" w14:textId="77777777" w:rsidR="00B90814" w:rsidRPr="009B5A5F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8B7747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52D04950" w14:textId="77777777" w:rsidTr="00A71A78">
        <w:tc>
          <w:tcPr>
            <w:tcW w:w="804" w:type="dxa"/>
            <w:gridSpan w:val="2"/>
          </w:tcPr>
          <w:p w14:paraId="5B405D62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4F4B55E3" w14:textId="49E80CC0" w:rsidR="00B90814" w:rsidRPr="000463D8" w:rsidRDefault="00701370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82AC4C7" w14:textId="5C7D0D19" w:rsidR="00B90814" w:rsidRDefault="00B90814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Consultar_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</w:p>
          <w:p w14:paraId="446C54C5" w14:textId="77777777" w:rsidR="00E82B39" w:rsidRDefault="00E82B39" w:rsidP="00E82B3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CBBB91" w14:textId="729C0504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tendrá la opción de buscar por ID_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, haciendo una consulta a la base de datos y mostrando los resultados existentes.</w:t>
            </w:r>
          </w:p>
          <w:p w14:paraId="11E78923" w14:textId="77777777" w:rsidR="00B90814" w:rsidRPr="009B5A5F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84C6EC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07BFB28A" w14:textId="77777777" w:rsidTr="00A71A78">
        <w:tc>
          <w:tcPr>
            <w:tcW w:w="804" w:type="dxa"/>
            <w:gridSpan w:val="2"/>
          </w:tcPr>
          <w:p w14:paraId="1B996C63" w14:textId="77777777" w:rsidR="00B90814" w:rsidRPr="009B5A5F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67DFE223" w14:textId="5A59A839" w:rsidR="00B90814" w:rsidRDefault="00701370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2F34032" w14:textId="7296F6F3" w:rsidR="00B90814" w:rsidRDefault="00B90814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Editar_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</w:p>
          <w:p w14:paraId="248CC8C8" w14:textId="77777777" w:rsidR="00E82B39" w:rsidRPr="00E82B39" w:rsidRDefault="00E82B39" w:rsidP="00E82B39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8F26BB9" w14:textId="1AE6891C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se encuentran resultados en la consulta anterior 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seleccionar el resultado que desee y ejecutar el botón de editar.</w:t>
            </w:r>
          </w:p>
          <w:p w14:paraId="271B5C78" w14:textId="1E0EF951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sistema le llevará a una pantalla donde se podrán modificar </w:t>
            </w:r>
            <w:r w:rsidR="00167D85">
              <w:rPr>
                <w:rFonts w:ascii="Arial" w:hAnsi="Arial" w:cs="Arial"/>
                <w:color w:val="0000FF"/>
                <w:lang w:val="es-ES" w:eastAsia="es-ES"/>
              </w:rPr>
              <w:t xml:space="preserve">y otorgar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los atributos del 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mención.</w:t>
            </w:r>
          </w:p>
          <w:p w14:paraId="5FB72D47" w14:textId="6D54BD7F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 podrá guardar cambios o cancelar la edición según desee.</w:t>
            </w:r>
          </w:p>
          <w:p w14:paraId="1150D3CA" w14:textId="77777777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64D99B70" w14:textId="557F9A48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1B4E8FA1" w14:textId="2FE8D44D" w:rsidR="00B11233" w:rsidRDefault="00B11233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256C63" w14:textId="7AC3DB9A" w:rsidR="00B11233" w:rsidRPr="00B11233" w:rsidRDefault="00B11233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tendrá la opción de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ver</w:t>
            </w:r>
            <w:r w:rsidRPr="00B11233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_</w:t>
            </w:r>
            <w:r w:rsidR="00357668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</w:t>
            </w:r>
            <w:r w:rsidRPr="00B11233">
              <w:rPr>
                <w:rFonts w:ascii="Arial" w:hAnsi="Arial" w:cs="Arial"/>
                <w:color w:val="0000FF"/>
                <w:lang w:val="es-ES" w:eastAsia="es-ES"/>
              </w:rPr>
              <w:t xml:space="preserve">el cual le permitirá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en este estado de edición ver las características del 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mención.</w:t>
            </w:r>
          </w:p>
          <w:p w14:paraId="0B2CF43A" w14:textId="77777777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6A2150F" w14:textId="357BC508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tendrá la opción de activar</w:t>
            </w:r>
            <w:r w:rsidR="00ED38C1">
              <w:rPr>
                <w:rFonts w:ascii="Arial" w:hAnsi="Arial" w:cs="Arial"/>
                <w:color w:val="0000FF"/>
                <w:lang w:val="es-ES" w:eastAsia="es-ES"/>
              </w:rPr>
              <w:t>,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desactivar</w:t>
            </w:r>
            <w:r w:rsidR="00ED38C1">
              <w:rPr>
                <w:rFonts w:ascii="Arial" w:hAnsi="Arial" w:cs="Arial"/>
                <w:color w:val="0000FF"/>
                <w:lang w:val="es-ES" w:eastAsia="es-ES"/>
              </w:rPr>
              <w:t>, eliminar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el 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el sistema procederá a mostrar una advertencia </w:t>
            </w:r>
            <w:r w:rsidR="00B11233">
              <w:rPr>
                <w:rFonts w:ascii="Arial" w:hAnsi="Arial" w:cs="Arial"/>
                <w:color w:val="0000FF"/>
                <w:lang w:val="es-ES" w:eastAsia="es-ES"/>
              </w:rPr>
              <w:t>antes de ejecutar la acción.</w:t>
            </w:r>
          </w:p>
          <w:p w14:paraId="230EBEF0" w14:textId="77777777" w:rsidR="00B90814" w:rsidRPr="00CB439A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90814" w:rsidRPr="000463D8" w14:paraId="726E2CB5" w14:textId="77777777" w:rsidTr="00A71A78">
        <w:tc>
          <w:tcPr>
            <w:tcW w:w="9658" w:type="dxa"/>
            <w:gridSpan w:val="9"/>
          </w:tcPr>
          <w:p w14:paraId="60311832" w14:textId="77777777" w:rsidR="00B90814" w:rsidRPr="00CC2F7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567A1B9E" w14:textId="77777777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258253FE" w14:textId="77777777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DCF7B7" w14:textId="5B4940FC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logeado en el sistema </w:t>
            </w:r>
            <w:r w:rsidR="00135FBD">
              <w:rPr>
                <w:rFonts w:ascii="Arial" w:hAnsi="Arial" w:cs="Arial"/>
                <w:color w:val="0000FF"/>
                <w:lang w:val="es-ES" w:eastAsia="es-ES"/>
              </w:rPr>
              <w:t>para gestionarlo</w:t>
            </w:r>
          </w:p>
          <w:p w14:paraId="305A7997" w14:textId="026A3B4D" w:rsidR="00E82B39" w:rsidRDefault="00E82B39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tener los permisos necesarios para realizar estas acciones</w:t>
            </w:r>
          </w:p>
          <w:p w14:paraId="1A76141F" w14:textId="3EEEA7FA" w:rsidR="00135FBD" w:rsidRDefault="00135FBD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4AEFCEE" w14:textId="77777777" w:rsidR="00135FBD" w:rsidRDefault="00135FBD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17E30D" w14:textId="77777777" w:rsidR="00B90814" w:rsidRPr="00684CDA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90814" w:rsidRPr="000463D8" w14:paraId="768E6593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7B6046F" w14:textId="77777777" w:rsidR="00B90814" w:rsidRPr="000463D8" w:rsidRDefault="00B90814" w:rsidP="00357668">
            <w:pPr>
              <w:jc w:val="both"/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6CD4C05B" w14:textId="77777777" w:rsidR="00B90814" w:rsidRPr="000463D8" w:rsidRDefault="00B90814" w:rsidP="00357668">
            <w:pPr>
              <w:jc w:val="both"/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38E45F71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2C2E399C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464DB0F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2C348992" w14:textId="77777777" w:rsidR="00B90814" w:rsidRPr="00684CDA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B90814" w:rsidRPr="000463D8" w14:paraId="1C7D5BC4" w14:textId="77777777" w:rsidTr="00A71A78">
        <w:tc>
          <w:tcPr>
            <w:tcW w:w="804" w:type="dxa"/>
            <w:gridSpan w:val="2"/>
            <w:shd w:val="clear" w:color="auto" w:fill="D9D9D9"/>
          </w:tcPr>
          <w:p w14:paraId="4FDBB9C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B73E1FD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67B16BB1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B90814" w:rsidRPr="000463D8" w14:paraId="017DB60D" w14:textId="77777777" w:rsidTr="00A71A78">
        <w:tc>
          <w:tcPr>
            <w:tcW w:w="804" w:type="dxa"/>
            <w:gridSpan w:val="2"/>
          </w:tcPr>
          <w:p w14:paraId="1036285A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08B6B66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647F44C2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31F08D0D" w14:textId="77777777" w:rsidTr="00A71A78">
        <w:tc>
          <w:tcPr>
            <w:tcW w:w="804" w:type="dxa"/>
            <w:gridSpan w:val="2"/>
          </w:tcPr>
          <w:p w14:paraId="4EBDAF98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E062DC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2E168B7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5D19EE35" w14:textId="77777777" w:rsidTr="00A71A78">
        <w:tc>
          <w:tcPr>
            <w:tcW w:w="9658" w:type="dxa"/>
            <w:gridSpan w:val="9"/>
          </w:tcPr>
          <w:p w14:paraId="745FF021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F8C1BF9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B90814" w:rsidRPr="000463D8" w14:paraId="284207D9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46D43D6C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57452DBA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N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(Para el Flujo Normal de Trabajo)</w:t>
            </w:r>
          </w:p>
          <w:p w14:paraId="13F81C14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DE4ABE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A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(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Flujo Alternativo,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NN=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Flujo al que se aplica la excepción)</w:t>
            </w:r>
          </w:p>
          <w:p w14:paraId="3059E722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404E237" w14:textId="3F8481A0" w:rsidR="00B90814" w:rsidRPr="00B90814" w:rsidRDefault="00B90814" w:rsidP="009028AC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>Paso: Crear_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</w:p>
          <w:p w14:paraId="4A6709CF" w14:textId="77777777" w:rsidR="00B90814" w:rsidRPr="001D0168" w:rsidRDefault="00B90814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. </w:t>
            </w:r>
            <w:r>
              <w:rPr>
                <w:rFonts w:ascii="Arial" w:hAnsi="Arial" w:cs="Arial"/>
                <w:color w:val="800000"/>
              </w:rPr>
              <w:t>algunos campos son obligatorios</w:t>
            </w:r>
          </w:p>
          <w:p w14:paraId="6DF01C05" w14:textId="65647763" w:rsidR="00B90814" w:rsidRDefault="00B90814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 xml:space="preserve">“Campo Obligatorio sin diligenciar”, </w:t>
            </w:r>
          </w:p>
          <w:p w14:paraId="25BA6604" w14:textId="7777777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7AE86929" w14:textId="5DBDE156" w:rsidR="00135FBD" w:rsidRPr="005B2C17" w:rsidRDefault="00135FBD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Paso: consultar_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</w:p>
          <w:p w14:paraId="41175590" w14:textId="77777777" w:rsidR="00135FBD" w:rsidRPr="005B2C17" w:rsidRDefault="00135FBD" w:rsidP="00357668">
            <w:pPr>
              <w:pStyle w:val="Prrafodelista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 debe indicar la forma de consulta</w:t>
            </w:r>
          </w:p>
          <w:p w14:paraId="373A3EF8" w14:textId="6EC3FCA0" w:rsidR="00135FBD" w:rsidRDefault="00135FBD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Debe ingresar ID del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0E89391" w14:textId="7777777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571E6D6" w14:textId="2D1B4D0A" w:rsidR="00135FBD" w:rsidRPr="005B2C17" w:rsidRDefault="00135FBD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Paso: editar_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</w:p>
          <w:p w14:paraId="6DB16C51" w14:textId="657597FE" w:rsidR="00135FBD" w:rsidRPr="005B2C17" w:rsidRDefault="00135FBD" w:rsidP="00357668">
            <w:pPr>
              <w:pStyle w:val="Prrafodelista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El 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tendrá la facultad de editar la información y rol del </w:t>
            </w:r>
            <w:r w:rsidR="00357668">
              <w:rPr>
                <w:rFonts w:ascii="Arial" w:hAnsi="Arial" w:cs="Arial"/>
                <w:b/>
              </w:rPr>
              <w:t>rol</w:t>
            </w:r>
          </w:p>
          <w:p w14:paraId="4A9551B1" w14:textId="18E22CC5" w:rsidR="00135FBD" w:rsidRDefault="00135FBD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está seguro de modificar la información?”</w:t>
            </w:r>
          </w:p>
          <w:p w14:paraId="5D6BCD4A" w14:textId="77777777" w:rsidR="00135FBD" w:rsidRDefault="00135FBD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 </w:t>
            </w:r>
          </w:p>
          <w:p w14:paraId="0BAF6F7F" w14:textId="0ADEB10B" w:rsidR="00135FBD" w:rsidRDefault="00135FBD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Si: modificar la información</w:t>
            </w:r>
          </w:p>
          <w:p w14:paraId="645505EB" w14:textId="1FFFD4F8" w:rsidR="00135FBD" w:rsidRDefault="00135FBD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No: cancelar acción</w:t>
            </w:r>
          </w:p>
          <w:p w14:paraId="3499E1DF" w14:textId="0E7AEF32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65EFF443" w14:textId="1A4752FD" w:rsidR="00135FBD" w:rsidRPr="005B2C17" w:rsidRDefault="00135FBD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Paso: eliminar_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</w:p>
          <w:p w14:paraId="417A925F" w14:textId="2E993585" w:rsidR="00135FBD" w:rsidRPr="005B2C17" w:rsidRDefault="00135FBD" w:rsidP="00357668">
            <w:pPr>
              <w:pStyle w:val="Prrafodelista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El 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tendrá la facultad de eliminar </w:t>
            </w:r>
            <w:r w:rsidR="00357668">
              <w:rPr>
                <w:rFonts w:ascii="Arial" w:hAnsi="Arial" w:cs="Arial"/>
                <w:b/>
              </w:rPr>
              <w:t>rol</w:t>
            </w:r>
          </w:p>
          <w:p w14:paraId="164E0CCC" w14:textId="4D57FDB2" w:rsidR="00135FBD" w:rsidRDefault="00135FBD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8F30DD">
              <w:rPr>
                <w:rFonts w:ascii="Arial" w:hAnsi="Arial" w:cs="Arial"/>
                <w:color w:val="800000"/>
              </w:rPr>
              <w:t>está</w:t>
            </w:r>
            <w:r>
              <w:rPr>
                <w:rFonts w:ascii="Arial" w:hAnsi="Arial" w:cs="Arial"/>
                <w:color w:val="800000"/>
              </w:rPr>
              <w:t xml:space="preserve"> a punto de eliminar el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  <w:r>
              <w:rPr>
                <w:rFonts w:ascii="Arial" w:hAnsi="Arial" w:cs="Arial"/>
                <w:color w:val="800000"/>
              </w:rPr>
              <w:t>, desea eliminarlo definitivamente?”</w:t>
            </w:r>
          </w:p>
          <w:p w14:paraId="4B4DB01F" w14:textId="77777777" w:rsidR="00135FBD" w:rsidRDefault="00135FBD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 </w:t>
            </w:r>
          </w:p>
          <w:p w14:paraId="7E6A7012" w14:textId="66CFBD38" w:rsidR="00135FBD" w:rsidRDefault="00135FBD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Si: eliminar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</w:p>
          <w:p w14:paraId="545A686F" w14:textId="77777777" w:rsidR="00135FBD" w:rsidRDefault="00135FBD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No: cancelar acción</w:t>
            </w:r>
          </w:p>
          <w:p w14:paraId="1D371A12" w14:textId="25431701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19D64ACC" w14:textId="38BFACE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Nota: se elimina el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  <w:r>
              <w:rPr>
                <w:rFonts w:ascii="Arial" w:hAnsi="Arial" w:cs="Arial"/>
                <w:color w:val="800000"/>
              </w:rPr>
              <w:t xml:space="preserve"> pero su registro de actividad </w:t>
            </w:r>
            <w:r w:rsidR="00141A4B">
              <w:rPr>
                <w:rFonts w:ascii="Arial" w:hAnsi="Arial" w:cs="Arial"/>
                <w:color w:val="800000"/>
              </w:rPr>
              <w:t>permanecerá en la base de datos</w:t>
            </w:r>
          </w:p>
          <w:p w14:paraId="2B51995B" w14:textId="7777777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4884C338" w14:textId="38B8D0A8" w:rsidR="00B90814" w:rsidRPr="002F1D15" w:rsidRDefault="00B90814" w:rsidP="00E82B3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1E57C364" w14:textId="77777777" w:rsidTr="00A71A78">
        <w:tc>
          <w:tcPr>
            <w:tcW w:w="815" w:type="dxa"/>
            <w:gridSpan w:val="3"/>
            <w:shd w:val="clear" w:color="auto" w:fill="D9D9D9"/>
          </w:tcPr>
          <w:p w14:paraId="0833D4C5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4776413D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1EB1996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B90814" w:rsidRPr="000463D8" w14:paraId="051094E5" w14:textId="77777777" w:rsidTr="00A71A78">
        <w:tc>
          <w:tcPr>
            <w:tcW w:w="815" w:type="dxa"/>
            <w:gridSpan w:val="3"/>
          </w:tcPr>
          <w:p w14:paraId="27EF902C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2C7AAE58" w14:textId="77777777" w:rsidR="00B90814" w:rsidRPr="001D0168" w:rsidRDefault="00B90814" w:rsidP="003576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797F2EF2" w14:textId="77777777" w:rsidR="00B90814" w:rsidRPr="00C1111C" w:rsidRDefault="00B90814" w:rsidP="0035766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  <w:i/>
              </w:rPr>
              <w:t>Id  del mensaje]</w:t>
            </w:r>
          </w:p>
          <w:p w14:paraId="1F38F6F9" w14:textId="77777777" w:rsidR="00B90814" w:rsidRDefault="00B90814" w:rsidP="00357668">
            <w:pPr>
              <w:jc w:val="both"/>
              <w:rPr>
                <w:rFonts w:ascii="Arial" w:hAnsi="Arial" w:cs="Arial"/>
              </w:rPr>
            </w:pPr>
          </w:p>
          <w:p w14:paraId="6767681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Idn.</w:t>
            </w:r>
          </w:p>
        </w:tc>
      </w:tr>
      <w:tr w:rsidR="00B90814" w:rsidRPr="000463D8" w14:paraId="74309197" w14:textId="77777777" w:rsidTr="00A71A78">
        <w:tc>
          <w:tcPr>
            <w:tcW w:w="815" w:type="dxa"/>
            <w:gridSpan w:val="3"/>
          </w:tcPr>
          <w:p w14:paraId="682CCF8F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1A238DE6" w14:textId="77777777" w:rsidR="00B90814" w:rsidRPr="001D0168" w:rsidRDefault="00B90814" w:rsidP="003576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61076813" w14:textId="77777777" w:rsidR="00B90814" w:rsidRPr="00C1111C" w:rsidRDefault="00B90814" w:rsidP="00357668">
            <w:pPr>
              <w:jc w:val="both"/>
              <w:rPr>
                <w:rFonts w:ascii="Arial" w:hAnsi="Arial" w:cs="Arial"/>
              </w:rPr>
            </w:pPr>
          </w:p>
        </w:tc>
      </w:tr>
      <w:tr w:rsidR="00B90814" w:rsidRPr="000463D8" w14:paraId="64E6D68B" w14:textId="77777777" w:rsidTr="00A71A78">
        <w:tc>
          <w:tcPr>
            <w:tcW w:w="9658" w:type="dxa"/>
            <w:gridSpan w:val="9"/>
          </w:tcPr>
          <w:p w14:paraId="064E5541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06295AC9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36AEA46E" w14:textId="638F1BC4" w:rsidR="00B90814" w:rsidRPr="006C4B76" w:rsidRDefault="00B90814" w:rsidP="00357668">
            <w:pPr>
              <w:pStyle w:val="listparagraph"/>
              <w:snapToGrid w:val="0"/>
              <w:ind w:left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B90814" w:rsidRPr="000463D8" w14:paraId="5E8B144E" w14:textId="77777777" w:rsidTr="00A71A78">
        <w:trPr>
          <w:trHeight w:val="1836"/>
        </w:trPr>
        <w:tc>
          <w:tcPr>
            <w:tcW w:w="9658" w:type="dxa"/>
            <w:gridSpan w:val="9"/>
          </w:tcPr>
          <w:p w14:paraId="06C17063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460129EE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35B2707E" w14:textId="77777777" w:rsidR="00B90814" w:rsidRPr="008743D7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70180B03" w14:textId="77777777" w:rsidR="00A71A78" w:rsidRDefault="00A71A78" w:rsidP="00357668">
            <w:pPr>
              <w:ind w:left="360"/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2281C8D6" w14:textId="6C3003C6" w:rsidR="00B90814" w:rsidRPr="008743D7" w:rsidRDefault="00A71A78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administrador puede eliminar objetos o </w:t>
            </w:r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 por error</w:t>
            </w:r>
          </w:p>
          <w:p w14:paraId="43CB04FC" w14:textId="77777777" w:rsidR="00B90814" w:rsidRPr="000463D8" w:rsidRDefault="00B90814" w:rsidP="00357668">
            <w:pPr>
              <w:ind w:left="360"/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B90814" w:rsidRPr="000463D8" w14:paraId="6C3D24FC" w14:textId="77777777" w:rsidTr="00A71A78">
        <w:trPr>
          <w:trHeight w:val="744"/>
        </w:trPr>
        <w:tc>
          <w:tcPr>
            <w:tcW w:w="9658" w:type="dxa"/>
            <w:gridSpan w:val="9"/>
          </w:tcPr>
          <w:p w14:paraId="1896EF99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71726C56" w14:textId="77777777" w:rsidR="00B90814" w:rsidRPr="00CB2208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1C07213F" w14:textId="77777777" w:rsidR="00B90814" w:rsidRDefault="00B90814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7426C85" w14:textId="0CDE45D5" w:rsidR="00ED38C1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crear cualquier cantidad de </w:t>
            </w:r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</w:p>
          <w:p w14:paraId="1AC29061" w14:textId="4A79DD24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consultar los </w:t>
            </w:r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 existentes activos/</w:t>
            </w:r>
            <w:r w:rsidR="00ED38C1">
              <w:rPr>
                <w:rFonts w:ascii="Arial" w:hAnsi="Arial" w:cs="Arial"/>
                <w:i/>
                <w:color w:val="800000"/>
              </w:rPr>
              <w:t>inactivos/</w:t>
            </w:r>
            <w:r>
              <w:rPr>
                <w:rFonts w:ascii="Arial" w:hAnsi="Arial" w:cs="Arial"/>
                <w:i/>
                <w:color w:val="800000"/>
              </w:rPr>
              <w:t xml:space="preserve">eliminados </w:t>
            </w:r>
          </w:p>
          <w:p w14:paraId="0AC96901" w14:textId="7BB68A36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editar los </w:t>
            </w:r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</w:p>
          <w:p w14:paraId="0884C59D" w14:textId="6E714AAC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eliminar los </w:t>
            </w:r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</w:p>
          <w:p w14:paraId="0026EFEC" w14:textId="4947A458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otorgarles o restarles atributos a los </w:t>
            </w:r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</w:p>
          <w:p w14:paraId="4DB32271" w14:textId="73D2FC53" w:rsidR="00167D85" w:rsidRPr="002B6FAA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B90814" w:rsidRPr="000463D8" w14:paraId="5BEBF473" w14:textId="77777777" w:rsidTr="00A71A78">
        <w:trPr>
          <w:trHeight w:val="609"/>
        </w:trPr>
        <w:tc>
          <w:tcPr>
            <w:tcW w:w="9658" w:type="dxa"/>
            <w:gridSpan w:val="9"/>
          </w:tcPr>
          <w:p w14:paraId="00C0D2E2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4EB8F7A" w14:textId="77777777" w:rsidR="00B90814" w:rsidRPr="00AD2D68" w:rsidRDefault="00B90814" w:rsidP="0035766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5587A8C" w14:textId="77777777" w:rsidR="00B90814" w:rsidRDefault="00B90814" w:rsidP="00632B15">
      <w:pPr>
        <w:rPr>
          <w:rFonts w:ascii="Arial" w:hAnsi="Arial" w:cs="Arial"/>
          <w:b/>
          <w:bCs/>
          <w:lang w:val="es-ES"/>
        </w:rPr>
      </w:pPr>
    </w:p>
    <w:p w14:paraId="4D92D1C3" w14:textId="1E386651" w:rsidR="00DC0E94" w:rsidRDefault="008F30DD" w:rsidP="00632B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CASO DE USO 3</w:t>
      </w:r>
    </w:p>
    <w:p w14:paraId="2C27C08C" w14:textId="19F6EA72" w:rsidR="00A71A78" w:rsidRDefault="00357668" w:rsidP="009028AC">
      <w:pPr>
        <w:pStyle w:val="Ttulo1"/>
        <w:numPr>
          <w:ilvl w:val="0"/>
          <w:numId w:val="13"/>
        </w:numPr>
        <w:rPr>
          <w:rFonts w:cs="Arial"/>
          <w:bCs/>
          <w:lang w:val="es-ES"/>
        </w:rPr>
      </w:pPr>
      <w:r>
        <w:rPr>
          <w:rFonts w:cs="Arial"/>
          <w:bCs/>
          <w:lang w:val="es-ES"/>
        </w:rPr>
        <w:t>Administrar datos</w:t>
      </w:r>
    </w:p>
    <w:p w14:paraId="308CE51E" w14:textId="283E713D" w:rsidR="008F30DD" w:rsidRDefault="008F30DD" w:rsidP="008F30DD">
      <w:pPr>
        <w:rPr>
          <w:lang w:val="es-ES"/>
        </w:rPr>
      </w:pPr>
    </w:p>
    <w:p w14:paraId="6C77C94A" w14:textId="77777777" w:rsidR="008F30DD" w:rsidRDefault="008F30DD" w:rsidP="008F30DD">
      <w:pPr>
        <w:rPr>
          <w:noProof/>
        </w:rPr>
      </w:pPr>
    </w:p>
    <w:p w14:paraId="7E8AF39E" w14:textId="2158F33A" w:rsidR="008F30DD" w:rsidRPr="008F30DD" w:rsidRDefault="008F30DD" w:rsidP="008F30D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B807313" wp14:editId="4EC61D25">
            <wp:extent cx="5943600" cy="3148717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58"/>
                    <a:stretch/>
                  </pic:blipFill>
                  <pic:spPr bwMode="auto">
                    <a:xfrm>
                      <a:off x="0" y="0"/>
                      <a:ext cx="5943600" cy="314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60467" w14:textId="49BD2F55" w:rsidR="00B61FF5" w:rsidRDefault="00B61FF5" w:rsidP="00632B15">
      <w:pPr>
        <w:rPr>
          <w:rFonts w:ascii="Arial" w:hAnsi="Arial" w:cs="Arial"/>
          <w:b/>
          <w:bCs/>
          <w:lang w:val="es-ES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A71A78" w:rsidRPr="000463D8" w14:paraId="44238C6A" w14:textId="77777777" w:rsidTr="00A71A7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1C97382B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0528AF5" w14:textId="505A7C7A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3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29A9C1D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707DC059" w14:textId="435FE7F8" w:rsidR="00A71A78" w:rsidRPr="000463D8" w:rsidRDefault="00490A05" w:rsidP="00A71A7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Administrar_datos</w:t>
            </w:r>
          </w:p>
          <w:p w14:paraId="23490A79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</w:p>
        </w:tc>
      </w:tr>
      <w:tr w:rsidR="00A71A78" w:rsidRPr="000463D8" w14:paraId="0A323893" w14:textId="77777777" w:rsidTr="00A71A78">
        <w:tc>
          <w:tcPr>
            <w:tcW w:w="6485" w:type="dxa"/>
            <w:gridSpan w:val="8"/>
          </w:tcPr>
          <w:p w14:paraId="22CE8AC9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68AF1769" w14:textId="23673B54" w:rsidR="00A71A78" w:rsidRPr="00FA4470" w:rsidRDefault="00490A05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2022018C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53A208A3" w14:textId="77777777" w:rsidR="00A71A78" w:rsidRPr="000463D8" w:rsidRDefault="00A71A78" w:rsidP="00A71A7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A71A78" w:rsidRPr="000463D8" w14:paraId="26C63311" w14:textId="77777777" w:rsidTr="00A71A78">
        <w:tc>
          <w:tcPr>
            <w:tcW w:w="9658" w:type="dxa"/>
            <w:gridSpan w:val="9"/>
          </w:tcPr>
          <w:p w14:paraId="43B10D5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7A595CFA" w14:textId="77777777" w:rsidR="00A71A78" w:rsidRDefault="00A71A78" w:rsidP="00A71A7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5150E0A0" w14:textId="77777777" w:rsidR="00A71A78" w:rsidRPr="003D1FAD" w:rsidRDefault="00A71A78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A71A78" w:rsidRPr="000463D8" w14:paraId="751A51CB" w14:textId="77777777" w:rsidTr="00A71A78">
        <w:tc>
          <w:tcPr>
            <w:tcW w:w="9658" w:type="dxa"/>
            <w:gridSpan w:val="9"/>
          </w:tcPr>
          <w:p w14:paraId="1CA1DDF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3C61441" w14:textId="19BE0636" w:rsidR="008F30DD" w:rsidRPr="008F30DD" w:rsidRDefault="008F30DD" w:rsidP="009028A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31A674FE" w14:textId="1E72C396" w:rsidR="00A71A78" w:rsidRDefault="00A71A78" w:rsidP="009028A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59E303EC" w14:textId="77777777" w:rsidR="00A71A78" w:rsidRPr="00FA4470" w:rsidRDefault="00A71A78" w:rsidP="00A71A7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A71A78" w:rsidRPr="000463D8" w14:paraId="7FCE3445" w14:textId="77777777" w:rsidTr="00A71A78">
        <w:tc>
          <w:tcPr>
            <w:tcW w:w="9658" w:type="dxa"/>
            <w:gridSpan w:val="9"/>
          </w:tcPr>
          <w:p w14:paraId="0DC0C984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37FF8EAB" w14:textId="77777777" w:rsidR="00A71A78" w:rsidRDefault="00A71A78" w:rsidP="00A71A7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[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Indicar  la asociación de este caso de uso con otros, teniendo en cuenta sus relaciones:</w:t>
            </w:r>
          </w:p>
          <w:p w14:paraId="6210F50F" w14:textId="56174F5E" w:rsidR="00A71A78" w:rsidRDefault="00B1582C" w:rsidP="009028AC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</w:pPr>
            <w:r w:rsidRPr="006746ED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gesti</w:t>
            </w:r>
            <w:r w:rsidR="000837D6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o</w:t>
            </w:r>
            <w:r w:rsidRPr="006746ED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n</w:t>
            </w:r>
            <w:r w:rsidR="000837D6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ar</w:t>
            </w:r>
            <w:r w:rsidRPr="006746ED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 xml:space="preserve"> componentes</w:t>
            </w:r>
          </w:p>
          <w:p w14:paraId="5F4E542A" w14:textId="740142DC" w:rsidR="000837D6" w:rsidRPr="006746ED" w:rsidRDefault="000837D6" w:rsidP="009028AC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gestionar eventos/alarmas</w:t>
            </w:r>
          </w:p>
          <w:p w14:paraId="3F963078" w14:textId="19C777B0" w:rsidR="00A71A78" w:rsidRPr="000463D8" w:rsidRDefault="00A71A78" w:rsidP="00A71A7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A71A78" w:rsidRPr="000463D8" w14:paraId="213897E4" w14:textId="77777777" w:rsidTr="00A71A78">
        <w:tc>
          <w:tcPr>
            <w:tcW w:w="9658" w:type="dxa"/>
            <w:gridSpan w:val="9"/>
          </w:tcPr>
          <w:p w14:paraId="24B8429D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BE04B24" w14:textId="77777777" w:rsidR="00A71A78" w:rsidRDefault="00A71A78" w:rsidP="00A71A78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76AF7034" w14:textId="03D3AEB6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podrá </w:t>
            </w:r>
            <w:r w:rsidR="00490A05"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los datos que se generen por parte del cliente</w:t>
            </w:r>
            <w:r w:rsidR="006746ED">
              <w:rPr>
                <w:rFonts w:ascii="Arial" w:eastAsia="Arial Unicode MS" w:hAnsi="Arial" w:cs="Arial"/>
                <w:iCs/>
                <w:color w:val="0000FF"/>
                <w:lang w:val="es-ES"/>
              </w:rPr>
              <w:t>/componentes</w:t>
            </w:r>
            <w:r w:rsidR="00490A05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  <w:p w14:paraId="3320D3F5" w14:textId="77777777" w:rsidR="00A71A78" w:rsidRDefault="00A71A78" w:rsidP="00A71A7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0D701DEC" w14:textId="77777777" w:rsidR="00A71A78" w:rsidRPr="003D1FAD" w:rsidRDefault="00A71A78" w:rsidP="00A71A7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A71A78" w:rsidRPr="000463D8" w14:paraId="7106B85E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327BF4D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76E2ACA9" w14:textId="77777777" w:rsidR="00A71A78" w:rsidRPr="005A1F2E" w:rsidRDefault="00A71A78" w:rsidP="00A71A78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A71A78" w:rsidRPr="009B2573" w14:paraId="26D84751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29DBDA6C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25726D7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479FC7F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A71A78" w:rsidRPr="009B2573" w14:paraId="41811B01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5234A439" w14:textId="2B3E2564" w:rsidR="00A71A78" w:rsidRPr="00F4293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1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488D0895" w14:textId="11BE1F73" w:rsidR="00A71A78" w:rsidRDefault="006746ED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administrarDatos</w:t>
            </w:r>
          </w:p>
          <w:p w14:paraId="658F08DA" w14:textId="77777777" w:rsidR="00A71A78" w:rsidRDefault="00A71A78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0884DD7" w14:textId="77777777" w:rsidR="00490A05" w:rsidRPr="000B0B27" w:rsidRDefault="00490A05" w:rsidP="00490A05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6746ED" w14:paraId="25632C79" w14:textId="77777777" w:rsidTr="004F20F9">
              <w:tc>
                <w:tcPr>
                  <w:tcW w:w="2689" w:type="dxa"/>
                </w:tcPr>
                <w:p w14:paraId="3286CE56" w14:textId="2AE65BB3" w:rsidR="006746ED" w:rsidRPr="004762D8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Id_dato</w:t>
                  </w:r>
                </w:p>
              </w:tc>
              <w:tc>
                <w:tcPr>
                  <w:tcW w:w="1701" w:type="dxa"/>
                </w:tcPr>
                <w:p w14:paraId="78A67854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6746ED" w14:paraId="3A99E901" w14:textId="77777777" w:rsidTr="004F20F9">
              <w:tc>
                <w:tcPr>
                  <w:tcW w:w="2689" w:type="dxa"/>
                </w:tcPr>
                <w:p w14:paraId="68ADDE78" w14:textId="6258AA42" w:rsidR="006746ED" w:rsidRP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Header_dato</w:t>
                  </w:r>
                </w:p>
              </w:tc>
              <w:tc>
                <w:tcPr>
                  <w:tcW w:w="1701" w:type="dxa"/>
                </w:tcPr>
                <w:p w14:paraId="713C8A7E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184E4061" w14:textId="77777777" w:rsidTr="004F20F9">
              <w:tc>
                <w:tcPr>
                  <w:tcW w:w="2689" w:type="dxa"/>
                </w:tcPr>
                <w:p w14:paraId="3D8C8E20" w14:textId="3EB9C2CA" w:rsidR="006746ED" w:rsidRPr="004762D8" w:rsidRDefault="000837D6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crc</w:t>
                  </w:r>
                  <w:r w:rsidR="006746ED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_dato</w:t>
                  </w:r>
                </w:p>
              </w:tc>
              <w:tc>
                <w:tcPr>
                  <w:tcW w:w="1701" w:type="dxa"/>
                </w:tcPr>
                <w:p w14:paraId="54353565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043296F7" w14:textId="77777777" w:rsidTr="004F20F9">
              <w:tc>
                <w:tcPr>
                  <w:tcW w:w="2689" w:type="dxa"/>
                </w:tcPr>
                <w:p w14:paraId="0D08972B" w14:textId="5631BFDF" w:rsidR="006746ED" w:rsidRPr="004762D8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Tipo_dato</w:t>
                  </w:r>
                </w:p>
              </w:tc>
              <w:tc>
                <w:tcPr>
                  <w:tcW w:w="1701" w:type="dxa"/>
                </w:tcPr>
                <w:p w14:paraId="1D9BFC81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3A321066" w14:textId="77777777" w:rsidTr="004F20F9">
              <w:tc>
                <w:tcPr>
                  <w:tcW w:w="2689" w:type="dxa"/>
                </w:tcPr>
                <w:p w14:paraId="23D63AC1" w14:textId="4D9AB76F" w:rsidR="006746ED" w:rsidRPr="004762D8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timeStamp_Dato</w:t>
                  </w:r>
                </w:p>
              </w:tc>
              <w:tc>
                <w:tcPr>
                  <w:tcW w:w="1701" w:type="dxa"/>
                </w:tcPr>
                <w:p w14:paraId="6C98BA5A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33F2A2E4" w14:textId="77777777" w:rsidTr="004F20F9">
              <w:tc>
                <w:tcPr>
                  <w:tcW w:w="2689" w:type="dxa"/>
                </w:tcPr>
                <w:p w14:paraId="353F3325" w14:textId="73FE9396" w:rsidR="006746ED" w:rsidRDefault="005D58AF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</w:p>
              </w:tc>
              <w:tc>
                <w:tcPr>
                  <w:tcW w:w="1701" w:type="dxa"/>
                </w:tcPr>
                <w:p w14:paraId="7254A2B3" w14:textId="75D5BBCB" w:rsidR="006746ED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5D58AF" w14:paraId="694A9BD1" w14:textId="77777777" w:rsidTr="004F20F9">
              <w:tc>
                <w:tcPr>
                  <w:tcW w:w="2689" w:type="dxa"/>
                </w:tcPr>
                <w:p w14:paraId="02FED62A" w14:textId="4E9F08EB" w:rsidR="005D58AF" w:rsidRDefault="005D58AF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</w:p>
              </w:tc>
              <w:tc>
                <w:tcPr>
                  <w:tcW w:w="1701" w:type="dxa"/>
                </w:tcPr>
                <w:p w14:paraId="056AB266" w14:textId="44C440AA" w:rsidR="005D58AF" w:rsidRDefault="000837D6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0B47BEC7" w14:textId="77777777" w:rsidR="00A71A78" w:rsidRPr="006746ED" w:rsidRDefault="00A71A78" w:rsidP="006746ED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A6E8792" w14:textId="77777777" w:rsidR="00A71A78" w:rsidRPr="00D03F51" w:rsidRDefault="00A71A78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31AC7E96" w14:textId="17FB9DED" w:rsidR="00A71A78" w:rsidRPr="00214CA5" w:rsidRDefault="00A71A78" w:rsidP="00A71A7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71A78" w:rsidRPr="000463D8" w14:paraId="4387B3A1" w14:textId="77777777" w:rsidTr="00A71A7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10F5DF64" w14:textId="77777777" w:rsidR="00A71A78" w:rsidRPr="00F4293F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A71A78" w:rsidRPr="009B2573" w14:paraId="34B76BF0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802F916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51A936A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57961BDA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A71A78" w:rsidRPr="009B2573" w14:paraId="03A237CF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BB4A5AF" w14:textId="06118D46" w:rsidR="00A71A78" w:rsidRPr="009B2573" w:rsidRDefault="005D58AF" w:rsidP="00A71A78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5D58AF" w14:paraId="4914522E" w14:textId="77777777" w:rsidTr="004F20F9">
              <w:tc>
                <w:tcPr>
                  <w:tcW w:w="2689" w:type="dxa"/>
                </w:tcPr>
                <w:p w14:paraId="6A655D77" w14:textId="77777777" w:rsidR="005D58AF" w:rsidRPr="004762D8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Id_dato</w:t>
                  </w:r>
                </w:p>
              </w:tc>
              <w:tc>
                <w:tcPr>
                  <w:tcW w:w="1701" w:type="dxa"/>
                </w:tcPr>
                <w:p w14:paraId="4DBF906C" w14:textId="4EDA772C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4865FE51" w14:textId="77777777" w:rsidTr="004F20F9">
              <w:tc>
                <w:tcPr>
                  <w:tcW w:w="2689" w:type="dxa"/>
                </w:tcPr>
                <w:p w14:paraId="2BA18B79" w14:textId="77777777" w:rsidR="005D58AF" w:rsidRPr="006746ED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Header_dato</w:t>
                  </w:r>
                </w:p>
              </w:tc>
              <w:tc>
                <w:tcPr>
                  <w:tcW w:w="1701" w:type="dxa"/>
                </w:tcPr>
                <w:p w14:paraId="6F7075D9" w14:textId="6901782C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06991CE5" w14:textId="77777777" w:rsidTr="004F20F9">
              <w:tc>
                <w:tcPr>
                  <w:tcW w:w="2689" w:type="dxa"/>
                </w:tcPr>
                <w:p w14:paraId="0BDA4644" w14:textId="41D60BC3" w:rsidR="005D58AF" w:rsidRPr="004762D8" w:rsidRDefault="000837D6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crc</w:t>
                  </w:r>
                  <w:r w:rsidR="005D58AF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_dato</w:t>
                  </w:r>
                </w:p>
              </w:tc>
              <w:tc>
                <w:tcPr>
                  <w:tcW w:w="1701" w:type="dxa"/>
                </w:tcPr>
                <w:p w14:paraId="4FC65434" w14:textId="52019886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6C049F37" w14:textId="77777777" w:rsidTr="004F20F9">
              <w:tc>
                <w:tcPr>
                  <w:tcW w:w="2689" w:type="dxa"/>
                </w:tcPr>
                <w:p w14:paraId="3AF6340A" w14:textId="77777777" w:rsidR="005D58AF" w:rsidRPr="004762D8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Tipo_dato</w:t>
                  </w:r>
                </w:p>
              </w:tc>
              <w:tc>
                <w:tcPr>
                  <w:tcW w:w="1701" w:type="dxa"/>
                </w:tcPr>
                <w:p w14:paraId="12373BFA" w14:textId="612B0EB0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783B39F8" w14:textId="77777777" w:rsidTr="004F20F9">
              <w:tc>
                <w:tcPr>
                  <w:tcW w:w="2689" w:type="dxa"/>
                </w:tcPr>
                <w:p w14:paraId="085CE011" w14:textId="77777777" w:rsidR="005D58AF" w:rsidRPr="004762D8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timeStamp_Dato</w:t>
                  </w:r>
                </w:p>
              </w:tc>
              <w:tc>
                <w:tcPr>
                  <w:tcW w:w="1701" w:type="dxa"/>
                </w:tcPr>
                <w:p w14:paraId="6E0CB2FB" w14:textId="1E2B40A4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837D6" w14:paraId="2B5AC41C" w14:textId="77777777" w:rsidTr="004F20F9">
              <w:tc>
                <w:tcPr>
                  <w:tcW w:w="2689" w:type="dxa"/>
                </w:tcPr>
                <w:p w14:paraId="132BE9CA" w14:textId="401D39A9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</w:p>
              </w:tc>
              <w:tc>
                <w:tcPr>
                  <w:tcW w:w="1701" w:type="dxa"/>
                </w:tcPr>
                <w:p w14:paraId="16B4A641" w14:textId="7EC17A12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837D6" w14:paraId="47C3E6F7" w14:textId="77777777" w:rsidTr="004F20F9">
              <w:tc>
                <w:tcPr>
                  <w:tcW w:w="2689" w:type="dxa"/>
                </w:tcPr>
                <w:p w14:paraId="6A3D996A" w14:textId="3C39E3BC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</w:p>
              </w:tc>
              <w:tc>
                <w:tcPr>
                  <w:tcW w:w="1701" w:type="dxa"/>
                </w:tcPr>
                <w:p w14:paraId="58336C05" w14:textId="7F45F410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</w:tbl>
          <w:p w14:paraId="0CDBE7C2" w14:textId="281EF032" w:rsidR="00A71A78" w:rsidRPr="009B2573" w:rsidRDefault="00A71A78" w:rsidP="00A71A7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1891609A" w14:textId="7C5B88EC" w:rsidR="00A71A78" w:rsidRDefault="00A71A78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EA0D286" w14:textId="5AB94435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07A83D1" w14:textId="471FA53E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4131DD5" w14:textId="0C6C33D9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E0DB98A" w14:textId="5F93B554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0A03B52" w14:textId="5E109087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C857FC8" w14:textId="6883F558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9681B12" w14:textId="19E33CCF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DA09EAD" w14:textId="77777777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C33A088" w14:textId="77777777" w:rsidR="00A71A78" w:rsidRPr="00236317" w:rsidRDefault="00A71A78" w:rsidP="00A71A7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A71A78" w:rsidRPr="000463D8" w14:paraId="1AA8B634" w14:textId="77777777" w:rsidTr="00A71A78">
        <w:tc>
          <w:tcPr>
            <w:tcW w:w="9658" w:type="dxa"/>
            <w:gridSpan w:val="9"/>
          </w:tcPr>
          <w:p w14:paraId="0143AEBC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1C930E0F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</w:p>
          <w:p w14:paraId="1AB54EEC" w14:textId="0309433B" w:rsidR="00A71A78" w:rsidRDefault="00490A05" w:rsidP="00A71A7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Los datos deberán ser suministrador por los clientes ya definidos por el </w:t>
            </w:r>
            <w:r w:rsidR="005D58AF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5D58AF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FF"/>
                <w:lang w:eastAsia="es-ES"/>
              </w:rPr>
              <w:t>del sistema externo</w:t>
            </w:r>
          </w:p>
          <w:p w14:paraId="4230D621" w14:textId="66939A29" w:rsidR="00490A05" w:rsidRDefault="00490A05" w:rsidP="00A71A7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478DFF7F" w14:textId="5F756DB0" w:rsidR="00490A05" w:rsidRDefault="00490A05" w:rsidP="00A71A7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Para guardar los datos debe existir la base de datos debidamente relacionada con el sistema externo</w:t>
            </w:r>
          </w:p>
          <w:p w14:paraId="6508B8DC" w14:textId="77777777" w:rsidR="00A71A78" w:rsidRPr="00AD0CCF" w:rsidRDefault="00A71A78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71A78" w:rsidRPr="000463D8" w14:paraId="059036A8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5629A0B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42BC77D4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5ED368A3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F62127F" w14:textId="2AE3CDA0" w:rsidR="00A71A78" w:rsidRDefault="00490A05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clientes generarán los datos que periódicamente se establecerán en la base de datos del sistema externo</w:t>
            </w:r>
          </w:p>
          <w:p w14:paraId="206C97D0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08BBD7" w14:textId="500ED883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33106196" wp14:editId="7FBF47B8">
                  <wp:extent cx="5353050" cy="1359673"/>
                  <wp:effectExtent l="0" t="0" r="76200" b="0"/>
                  <wp:docPr id="56" name="Diagrama 5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3" r:lo="rId34" r:qs="rId35" r:cs="rId36"/>
                    </a:graphicData>
                  </a:graphic>
                </wp:inline>
              </w:drawing>
            </w:r>
          </w:p>
          <w:p w14:paraId="471AE033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17EE1A" w14:textId="16C530E1" w:rsidR="00A71A78" w:rsidRDefault="00A71A78" w:rsidP="00BB1AF7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9172D9" w14:textId="26EFD8C9" w:rsidR="00357BF9" w:rsidRPr="00BB1AF7" w:rsidRDefault="00357BF9" w:rsidP="00BB1AF7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A5C5B5A" wp14:editId="12AC6DBA">
                  <wp:extent cx="5572125" cy="3124200"/>
                  <wp:effectExtent l="76200" t="0" r="66675" b="0"/>
                  <wp:docPr id="58" name="Diagrama 5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8" r:lo="rId39" r:qs="rId40" r:cs="rId41"/>
                    </a:graphicData>
                  </a:graphic>
                </wp:inline>
              </w:drawing>
            </w:r>
          </w:p>
          <w:p w14:paraId="5D5F97D2" w14:textId="77777777" w:rsidR="00A71A78" w:rsidRDefault="00A71A78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A53177D" w14:textId="77777777" w:rsidR="00F86256" w:rsidRDefault="00F86256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01F6D5B" w14:textId="509186A3" w:rsidR="00F86256" w:rsidRDefault="005D58AF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9E70071" wp14:editId="2E08D81A">
                  <wp:extent cx="5572125" cy="1940118"/>
                  <wp:effectExtent l="76200" t="0" r="66675" b="0"/>
                  <wp:docPr id="57" name="Diagrama 5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43" r:lo="rId44" r:qs="rId45" r:cs="rId46"/>
                    </a:graphicData>
                  </a:graphic>
                </wp:inline>
              </w:drawing>
            </w:r>
          </w:p>
          <w:p w14:paraId="51227847" w14:textId="77777777" w:rsidR="00F86256" w:rsidRDefault="00F86256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FEC9CA" w14:textId="60B31466" w:rsidR="00F86256" w:rsidRPr="00DE4ABE" w:rsidRDefault="00F86256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71A78" w:rsidRPr="000463D8" w14:paraId="07101536" w14:textId="77777777" w:rsidTr="00A71A78">
        <w:tc>
          <w:tcPr>
            <w:tcW w:w="804" w:type="dxa"/>
            <w:gridSpan w:val="2"/>
            <w:shd w:val="clear" w:color="auto" w:fill="D9D9D9"/>
          </w:tcPr>
          <w:p w14:paraId="088D90A5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9F2B39A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2EE0F47C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71A78" w:rsidRPr="000463D8" w14:paraId="18E867F2" w14:textId="77777777" w:rsidTr="00A71A78">
        <w:tc>
          <w:tcPr>
            <w:tcW w:w="804" w:type="dxa"/>
            <w:gridSpan w:val="2"/>
          </w:tcPr>
          <w:p w14:paraId="0F0A7C22" w14:textId="77777777" w:rsidR="00A71A78" w:rsidRPr="006779C3" w:rsidRDefault="00A71A78" w:rsidP="00A71A7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048CAB8" w14:textId="1D394827" w:rsidR="00A71A78" w:rsidRPr="006779C3" w:rsidRDefault="00F86256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</w:p>
        </w:tc>
        <w:tc>
          <w:tcPr>
            <w:tcW w:w="4604" w:type="dxa"/>
            <w:gridSpan w:val="2"/>
          </w:tcPr>
          <w:p w14:paraId="2395A852" w14:textId="4EA85FFA" w:rsidR="00A71A78" w:rsidRDefault="00357BF9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LeerDatos</w:t>
            </w:r>
          </w:p>
          <w:p w14:paraId="3F672376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C83F41" w14:textId="370900B6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F86256"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357BF9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F86256">
              <w:rPr>
                <w:rFonts w:ascii="Arial" w:hAnsi="Arial" w:cs="Arial"/>
                <w:color w:val="0000FF"/>
                <w:lang w:val="es-ES" w:eastAsia="es-ES"/>
              </w:rPr>
              <w:t>leerá los datos generados, enviándolos al sistema inpetel cloud.</w:t>
            </w:r>
          </w:p>
          <w:p w14:paraId="072F9535" w14:textId="77777777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77BB7A5" w14:textId="77777777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Datos a cargar:</w:t>
            </w:r>
          </w:p>
          <w:p w14:paraId="53526FD1" w14:textId="14F7513D" w:rsidR="005559AE" w:rsidRDefault="005559AE" w:rsidP="00357B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704" w:tblpY="-135"/>
              <w:tblOverlap w:val="never"/>
              <w:tblW w:w="2972" w:type="dxa"/>
              <w:tblLayout w:type="fixed"/>
              <w:tblLook w:val="04A0" w:firstRow="1" w:lastRow="0" w:firstColumn="1" w:lastColumn="0" w:noHBand="0" w:noVBand="1"/>
            </w:tblPr>
            <w:tblGrid>
              <w:gridCol w:w="2972"/>
            </w:tblGrid>
            <w:tr w:rsidR="000837D6" w:rsidRPr="004762D8" w14:paraId="0E70A86B" w14:textId="77777777" w:rsidTr="000837D6">
              <w:tc>
                <w:tcPr>
                  <w:tcW w:w="2972" w:type="dxa"/>
                </w:tcPr>
                <w:p w14:paraId="2F5296D1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lastRenderedPageBreak/>
                    <w:t>Id_dato</w:t>
                  </w:r>
                </w:p>
              </w:tc>
            </w:tr>
            <w:tr w:rsidR="000837D6" w:rsidRPr="006746ED" w14:paraId="15E819BC" w14:textId="77777777" w:rsidTr="000837D6">
              <w:tc>
                <w:tcPr>
                  <w:tcW w:w="2972" w:type="dxa"/>
                </w:tcPr>
                <w:p w14:paraId="12F9D835" w14:textId="77777777" w:rsidR="000837D6" w:rsidRPr="006746ED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Header_dato</w:t>
                  </w:r>
                </w:p>
              </w:tc>
            </w:tr>
            <w:tr w:rsidR="000837D6" w:rsidRPr="004762D8" w14:paraId="41CD9F12" w14:textId="77777777" w:rsidTr="000837D6">
              <w:tc>
                <w:tcPr>
                  <w:tcW w:w="2972" w:type="dxa"/>
                </w:tcPr>
                <w:p w14:paraId="043008C8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crc_dato</w:t>
                  </w:r>
                </w:p>
              </w:tc>
            </w:tr>
            <w:tr w:rsidR="000837D6" w:rsidRPr="004762D8" w14:paraId="5A21599B" w14:textId="77777777" w:rsidTr="000837D6">
              <w:tc>
                <w:tcPr>
                  <w:tcW w:w="2972" w:type="dxa"/>
                </w:tcPr>
                <w:p w14:paraId="085C5B25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Tipo_dato</w:t>
                  </w:r>
                </w:p>
              </w:tc>
            </w:tr>
            <w:tr w:rsidR="000837D6" w:rsidRPr="004762D8" w14:paraId="1CBEC055" w14:textId="77777777" w:rsidTr="000837D6">
              <w:tc>
                <w:tcPr>
                  <w:tcW w:w="2972" w:type="dxa"/>
                </w:tcPr>
                <w:p w14:paraId="4C776DDE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timeStamp_Dato</w:t>
                  </w:r>
                </w:p>
              </w:tc>
            </w:tr>
            <w:tr w:rsidR="000837D6" w14:paraId="60C1B61D" w14:textId="77777777" w:rsidTr="000837D6">
              <w:tc>
                <w:tcPr>
                  <w:tcW w:w="2972" w:type="dxa"/>
                </w:tcPr>
                <w:p w14:paraId="5CE538D2" w14:textId="77777777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</w:p>
              </w:tc>
            </w:tr>
            <w:tr w:rsidR="000837D6" w14:paraId="481EAC4A" w14:textId="77777777" w:rsidTr="000837D6">
              <w:tc>
                <w:tcPr>
                  <w:tcW w:w="2972" w:type="dxa"/>
                </w:tcPr>
                <w:p w14:paraId="027470F9" w14:textId="77777777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</w:p>
              </w:tc>
            </w:tr>
          </w:tbl>
          <w:p w14:paraId="20B9F493" w14:textId="77777777" w:rsidR="00A71A78" w:rsidRPr="000463D8" w:rsidRDefault="00A71A78" w:rsidP="000837D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</w:rPr>
            </w:pPr>
          </w:p>
        </w:tc>
      </w:tr>
      <w:tr w:rsidR="00A71A78" w:rsidRPr="000463D8" w14:paraId="0E33006F" w14:textId="77777777" w:rsidTr="00A71A78">
        <w:tc>
          <w:tcPr>
            <w:tcW w:w="804" w:type="dxa"/>
            <w:gridSpan w:val="2"/>
          </w:tcPr>
          <w:p w14:paraId="26E87FC3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407A354E" w14:textId="28321542" w:rsidR="00A71A78" w:rsidRPr="000463D8" w:rsidRDefault="00F86256" w:rsidP="00A71A7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</w:p>
        </w:tc>
        <w:tc>
          <w:tcPr>
            <w:tcW w:w="4604" w:type="dxa"/>
            <w:gridSpan w:val="2"/>
          </w:tcPr>
          <w:p w14:paraId="2B5BC688" w14:textId="6EC57458" w:rsidR="00A71A78" w:rsidRDefault="00F86256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backupDatos</w:t>
            </w:r>
          </w:p>
          <w:p w14:paraId="686CA6FC" w14:textId="2EF2EB64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83D21B0" w14:textId="14128C34" w:rsidR="000E0E85" w:rsidRPr="009B5A5F" w:rsidRDefault="000E0E85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generará un backup de los datos generados por el cliente, en la base de datos del sistema externo.</w:t>
            </w:r>
          </w:p>
          <w:p w14:paraId="2B4EEEFC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17F3A952" w14:textId="77777777" w:rsidTr="00A71A78">
        <w:tc>
          <w:tcPr>
            <w:tcW w:w="804" w:type="dxa"/>
            <w:gridSpan w:val="2"/>
          </w:tcPr>
          <w:p w14:paraId="55A44F5B" w14:textId="77777777" w:rsidR="00A71A78" w:rsidRPr="009B5A5F" w:rsidRDefault="00A71A78" w:rsidP="00A71A7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1B853645" w14:textId="24664F9B" w:rsidR="00A71A78" w:rsidRDefault="000E0E85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</w:p>
        </w:tc>
        <w:tc>
          <w:tcPr>
            <w:tcW w:w="4604" w:type="dxa"/>
            <w:gridSpan w:val="2"/>
          </w:tcPr>
          <w:p w14:paraId="607FB13B" w14:textId="4790A1AA" w:rsidR="00A71A78" w:rsidRDefault="000E0E85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almacenarDatos</w:t>
            </w:r>
          </w:p>
          <w:p w14:paraId="1296CB5B" w14:textId="77777777" w:rsidR="000E0E85" w:rsidRPr="000E0E85" w:rsidRDefault="000E0E85" w:rsidP="000E0E8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81B7C54" w14:textId="590AC707" w:rsidR="00A71A78" w:rsidRDefault="000E0E85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datos generados por el cliente se verifican y se guardan en la base de datos del sistema externo, si en la validación se encuentra una inconsistencia previamente definida, se mostrará una alarma generándole al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la opción de gestionarla</w:t>
            </w:r>
          </w:p>
          <w:p w14:paraId="5D9F46FD" w14:textId="427330ED" w:rsidR="000E0E85" w:rsidRDefault="000E0E85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AD97FBC" w14:textId="77777777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0C7B18F" w14:textId="77777777" w:rsidR="00A71A78" w:rsidRPr="00CB439A" w:rsidRDefault="00A71A78" w:rsidP="000E0E85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71A78" w:rsidRPr="000463D8" w14:paraId="1674D659" w14:textId="77777777" w:rsidTr="00A71A78">
        <w:tc>
          <w:tcPr>
            <w:tcW w:w="9658" w:type="dxa"/>
            <w:gridSpan w:val="9"/>
          </w:tcPr>
          <w:p w14:paraId="79B3779E" w14:textId="77777777" w:rsidR="00A71A78" w:rsidRPr="00CC2F74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500D784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3C58CB2E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57770AA" w14:textId="5687EFF4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logeado en el sistema para gestionar</w:t>
            </w:r>
            <w:r w:rsidR="000E0E85">
              <w:rPr>
                <w:rFonts w:ascii="Arial" w:hAnsi="Arial" w:cs="Arial"/>
                <w:color w:val="0000FF"/>
                <w:lang w:val="es-ES" w:eastAsia="es-ES"/>
              </w:rPr>
              <w:t xml:space="preserve"> las alarmas</w:t>
            </w:r>
          </w:p>
          <w:p w14:paraId="2900E79B" w14:textId="1AA68488" w:rsidR="000E0E85" w:rsidRDefault="000E0E85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creado y debidamente configurado.</w:t>
            </w:r>
          </w:p>
          <w:p w14:paraId="0A01A6DF" w14:textId="77777777" w:rsidR="000E0E85" w:rsidRDefault="000E0E85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229F224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3B1463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89F47B" w14:textId="77777777" w:rsidR="00A71A78" w:rsidRPr="00684CDA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71A78" w:rsidRPr="000463D8" w14:paraId="3564FD29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B4FC8A2" w14:textId="77777777" w:rsidR="00A71A78" w:rsidRPr="000463D8" w:rsidRDefault="00A71A78" w:rsidP="00A71A7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ED0C072" w14:textId="77777777" w:rsidR="00A71A78" w:rsidRPr="000463D8" w:rsidRDefault="00A71A78" w:rsidP="00A71A7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0973CE34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3ABA4CE0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823F8C1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370AD39D" w14:textId="77777777" w:rsidR="00A71A78" w:rsidRPr="00684CDA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71A78" w:rsidRPr="000463D8" w14:paraId="16284EA0" w14:textId="77777777" w:rsidTr="00A71A78">
        <w:tc>
          <w:tcPr>
            <w:tcW w:w="804" w:type="dxa"/>
            <w:gridSpan w:val="2"/>
            <w:shd w:val="clear" w:color="auto" w:fill="D9D9D9"/>
          </w:tcPr>
          <w:p w14:paraId="7E50E089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FC2F561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754C9620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71A78" w:rsidRPr="000463D8" w14:paraId="1CEF0899" w14:textId="77777777" w:rsidTr="00A71A78">
        <w:tc>
          <w:tcPr>
            <w:tcW w:w="804" w:type="dxa"/>
            <w:gridSpan w:val="2"/>
          </w:tcPr>
          <w:p w14:paraId="235D137D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44C16133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49BAC39C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14A932BD" w14:textId="77777777" w:rsidTr="00A71A78">
        <w:tc>
          <w:tcPr>
            <w:tcW w:w="804" w:type="dxa"/>
            <w:gridSpan w:val="2"/>
          </w:tcPr>
          <w:p w14:paraId="19298FA7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A78CABD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3706A308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582AA84D" w14:textId="77777777" w:rsidTr="00A71A78">
        <w:tc>
          <w:tcPr>
            <w:tcW w:w="9658" w:type="dxa"/>
            <w:gridSpan w:val="9"/>
          </w:tcPr>
          <w:p w14:paraId="3A0C456B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03CFDBAA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A71A78" w:rsidRPr="000463D8" w14:paraId="6A429917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7877DDE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2F573767" w14:textId="77777777" w:rsidR="00A71A78" w:rsidRDefault="00A71A78" w:rsidP="00A71A7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D7BCEDA" w14:textId="516A8FC1" w:rsidR="00ED4E9D" w:rsidRDefault="00A71A78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 xml:space="preserve">Paso: </w:t>
            </w:r>
            <w:r w:rsidR="00ED4E9D">
              <w:rPr>
                <w:rFonts w:ascii="Arial" w:hAnsi="Arial" w:cs="Arial"/>
                <w:color w:val="0000FF"/>
                <w:lang w:val="es-ES" w:eastAsia="es-ES"/>
              </w:rPr>
              <w:t>LeerDatos  FN</w:t>
            </w:r>
          </w:p>
          <w:p w14:paraId="3FF52D7B" w14:textId="51BB55DD" w:rsidR="00A71A78" w:rsidRPr="00ED4E9D" w:rsidRDefault="00A71A78" w:rsidP="00ED4E9D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BDE90F7" w14:textId="0F36E1EB" w:rsidR="00A71A78" w:rsidRPr="001D0168" w:rsidRDefault="00CE0420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Cliente no posee datos para reportar</w:t>
            </w:r>
          </w:p>
          <w:p w14:paraId="646C1FEE" w14:textId="6E8A95BC" w:rsidR="00A71A78" w:rsidRDefault="00A71A78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CE0420">
              <w:rPr>
                <w:rFonts w:ascii="Arial" w:hAnsi="Arial" w:cs="Arial"/>
                <w:color w:val="800000"/>
              </w:rPr>
              <w:t>Este cliente no posee datos a reportar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311E340" w14:textId="77777777" w:rsidR="00A71A78" w:rsidRDefault="00A71A78" w:rsidP="00A71A7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65AB668F" w14:textId="77777777" w:rsidR="00A71A78" w:rsidRDefault="00A71A78" w:rsidP="00A71A7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0C1EA2A5" w14:textId="77777777" w:rsidR="00ED4E9D" w:rsidRDefault="00A71A78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 w:rsidR="00ED4E9D">
              <w:rPr>
                <w:rFonts w:ascii="Arial" w:hAnsi="Arial" w:cs="Arial"/>
                <w:color w:val="0000FF"/>
                <w:lang w:val="es-ES" w:eastAsia="es-ES"/>
              </w:rPr>
              <w:t>almacenarDatos</w:t>
            </w:r>
          </w:p>
          <w:p w14:paraId="7B8A7362" w14:textId="0E524207" w:rsidR="00A71A78" w:rsidRPr="005B2C17" w:rsidRDefault="00A71A78" w:rsidP="00ED4E9D">
            <w:pPr>
              <w:jc w:val="both"/>
              <w:rPr>
                <w:rFonts w:ascii="Arial" w:hAnsi="Arial" w:cs="Arial"/>
                <w:b/>
              </w:rPr>
            </w:pPr>
          </w:p>
          <w:p w14:paraId="097964F9" w14:textId="1A896878" w:rsidR="00A71A78" w:rsidRPr="005B2C17" w:rsidRDefault="00ED4E9D" w:rsidP="00A71A78">
            <w:pPr>
              <w:pStyle w:val="Prrafodelista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evidenciar una alarma al almacenar los datos en el sistema </w:t>
            </w:r>
          </w:p>
          <w:p w14:paraId="11236D5E" w14:textId="12D9DFF3" w:rsidR="00A71A78" w:rsidRDefault="00A71A78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CE0420">
              <w:rPr>
                <w:rFonts w:ascii="Arial" w:hAnsi="Arial" w:cs="Arial"/>
                <w:color w:val="800000"/>
              </w:rPr>
              <w:t>existen NNNN alarmas</w:t>
            </w:r>
            <w:r>
              <w:rPr>
                <w:rFonts w:ascii="Arial" w:hAnsi="Arial" w:cs="Arial"/>
                <w:color w:val="800000"/>
              </w:rPr>
              <w:t>”</w:t>
            </w:r>
          </w:p>
          <w:p w14:paraId="17275883" w14:textId="333EF26C" w:rsidR="00A71A78" w:rsidRDefault="00A71A78" w:rsidP="00CE0420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4DA0A22F" w14:textId="46E00D76" w:rsidR="00CE0420" w:rsidRDefault="00CE0420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Gestionar_alarmas</w:t>
            </w:r>
          </w:p>
          <w:p w14:paraId="1C715291" w14:textId="77777777" w:rsidR="00CE0420" w:rsidRDefault="00CE0420" w:rsidP="00CE0420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B7B5741" w14:textId="05900DE0" w:rsidR="00A71A78" w:rsidRDefault="00A71A78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Si:</w:t>
            </w:r>
            <w:r>
              <w:rPr>
                <w:rFonts w:ascii="Arial" w:hAnsi="Arial" w:cs="Arial"/>
                <w:color w:val="800000"/>
              </w:rPr>
              <w:t xml:space="preserve"> </w:t>
            </w:r>
            <w:r w:rsidR="00CE0420">
              <w:rPr>
                <w:rFonts w:ascii="Arial" w:hAnsi="Arial" w:cs="Arial"/>
                <w:color w:val="800000"/>
              </w:rPr>
              <w:t>mostrara la interfaz donde se muestran las alarmas generadas en el almacenamiento de los datos,</w:t>
            </w:r>
          </w:p>
          <w:p w14:paraId="0270FF5A" w14:textId="7132AFE0" w:rsidR="00CE0420" w:rsidRDefault="00CE0420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Estas alarmas se clasificarán según su tipo para una mejor comprensión del administrador/</w:t>
            </w:r>
            <w:r w:rsidR="00701370">
              <w:rPr>
                <w:rFonts w:ascii="Arial" w:hAnsi="Arial" w:cs="Arial"/>
                <w:color w:val="800000"/>
              </w:rPr>
              <w:t>usuario</w:t>
            </w:r>
          </w:p>
          <w:p w14:paraId="741A626D" w14:textId="77777777" w:rsidR="00CE0420" w:rsidRDefault="00CE0420" w:rsidP="00CE0420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25CF4543" w14:textId="77777777" w:rsidR="00A71A78" w:rsidRDefault="00A71A78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No</w:t>
            </w:r>
            <w:r>
              <w:rPr>
                <w:rFonts w:ascii="Arial" w:hAnsi="Arial" w:cs="Arial"/>
                <w:color w:val="800000"/>
              </w:rPr>
              <w:t>: cancelar acción</w:t>
            </w:r>
          </w:p>
          <w:p w14:paraId="1BA0DD5B" w14:textId="77777777" w:rsidR="00A71A78" w:rsidRDefault="00A71A78" w:rsidP="00A71A7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55BA61B1" w14:textId="013714BA" w:rsidR="00A71A78" w:rsidRPr="002F1D15" w:rsidRDefault="00A71A78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5E82A729" w14:textId="77777777" w:rsidTr="00A71A78">
        <w:tc>
          <w:tcPr>
            <w:tcW w:w="815" w:type="dxa"/>
            <w:gridSpan w:val="3"/>
            <w:shd w:val="clear" w:color="auto" w:fill="D9D9D9"/>
          </w:tcPr>
          <w:p w14:paraId="17F806BD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21272C0C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76D1825A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A71A78" w:rsidRPr="000463D8" w14:paraId="3A10672D" w14:textId="77777777" w:rsidTr="00A71A78">
        <w:tc>
          <w:tcPr>
            <w:tcW w:w="815" w:type="dxa"/>
            <w:gridSpan w:val="3"/>
          </w:tcPr>
          <w:p w14:paraId="5553C275" w14:textId="10E6F8C5" w:rsidR="00A71A78" w:rsidRPr="000463D8" w:rsidRDefault="00CE0420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3262" w:type="dxa"/>
          </w:tcPr>
          <w:p w14:paraId="65C7346F" w14:textId="77777777" w:rsidR="00CE0420" w:rsidRDefault="00CE0420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cliente no posee datos a reportar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957F84B" w14:textId="77777777" w:rsidR="00A71A78" w:rsidRPr="001D0168" w:rsidRDefault="00A71A78" w:rsidP="00A71A7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0EDD1D68" w14:textId="110C5845" w:rsidR="00A71A78" w:rsidRPr="00C1111C" w:rsidRDefault="00CE0420" w:rsidP="00A71A7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Id1 si el cliente no posee datos para reportar el sistema externo procederá a informarle al administrador/usuario que dicho cliente no posee datos disponibles</w:t>
            </w:r>
          </w:p>
          <w:p w14:paraId="53BDCF2F" w14:textId="77777777" w:rsidR="00A71A78" w:rsidRDefault="00A71A78" w:rsidP="00A71A78">
            <w:pPr>
              <w:jc w:val="both"/>
              <w:rPr>
                <w:rFonts w:ascii="Arial" w:hAnsi="Arial" w:cs="Arial"/>
              </w:rPr>
            </w:pPr>
          </w:p>
          <w:p w14:paraId="33C224F4" w14:textId="6DFBE0C0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32296A5C" w14:textId="77777777" w:rsidTr="00A71A78">
        <w:tc>
          <w:tcPr>
            <w:tcW w:w="815" w:type="dxa"/>
            <w:gridSpan w:val="3"/>
          </w:tcPr>
          <w:p w14:paraId="22530E94" w14:textId="21A31A99" w:rsidR="00A71A78" w:rsidRPr="000463D8" w:rsidRDefault="00CE0420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3262" w:type="dxa"/>
          </w:tcPr>
          <w:p w14:paraId="7E246A35" w14:textId="77777777" w:rsidR="00CE0420" w:rsidRDefault="00CE0420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existen NNNN alarmas”</w:t>
            </w:r>
          </w:p>
          <w:p w14:paraId="67630673" w14:textId="77777777" w:rsidR="00A71A78" w:rsidRPr="001D0168" w:rsidRDefault="00A71A78" w:rsidP="00A71A7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5CFB5CF1" w14:textId="25396875" w:rsidR="00A71A78" w:rsidRPr="00C1111C" w:rsidRDefault="00CE0420" w:rsidP="00A71A7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Id2 </w:t>
            </w:r>
            <w:r w:rsidR="006A4CAA">
              <w:rPr>
                <w:rFonts w:ascii="Arial" w:hAnsi="Arial" w:cs="Arial"/>
              </w:rPr>
              <w:t xml:space="preserve">al almacenar los datos de los clientes se mostrarán las alarmas generadas identificando de donde provienen </w:t>
            </w:r>
          </w:p>
        </w:tc>
      </w:tr>
      <w:tr w:rsidR="00A71A78" w:rsidRPr="000463D8" w14:paraId="47A16C62" w14:textId="77777777" w:rsidTr="00A71A78">
        <w:tc>
          <w:tcPr>
            <w:tcW w:w="9658" w:type="dxa"/>
            <w:gridSpan w:val="9"/>
          </w:tcPr>
          <w:p w14:paraId="79E218F8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71E4E238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</w:p>
          <w:p w14:paraId="1019C4D9" w14:textId="1C7B07DA" w:rsidR="00A71A78" w:rsidRPr="006C4B76" w:rsidRDefault="00A71A78" w:rsidP="008F56CC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A71A78" w:rsidRPr="000463D8" w14:paraId="7EC66FE7" w14:textId="77777777" w:rsidTr="00A71A78">
        <w:trPr>
          <w:trHeight w:val="1836"/>
        </w:trPr>
        <w:tc>
          <w:tcPr>
            <w:tcW w:w="9658" w:type="dxa"/>
            <w:gridSpan w:val="9"/>
          </w:tcPr>
          <w:p w14:paraId="16C7C43F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08C053CC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</w:p>
          <w:p w14:paraId="2E6F810D" w14:textId="3FE6E2AF" w:rsidR="00A71A78" w:rsidRPr="008743D7" w:rsidRDefault="006A4CAA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Los datos no se generen en el sistema</w:t>
            </w:r>
          </w:p>
          <w:p w14:paraId="242A1DD0" w14:textId="7F1E01FE" w:rsidR="000837D6" w:rsidRPr="000837D6" w:rsidRDefault="006A4CAA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Las alarmas no sean mostradas</w:t>
            </w:r>
          </w:p>
        </w:tc>
      </w:tr>
      <w:tr w:rsidR="00A71A78" w:rsidRPr="000463D8" w14:paraId="10AA0480" w14:textId="77777777" w:rsidTr="00A71A78">
        <w:trPr>
          <w:trHeight w:val="744"/>
        </w:trPr>
        <w:tc>
          <w:tcPr>
            <w:tcW w:w="9658" w:type="dxa"/>
            <w:gridSpan w:val="9"/>
          </w:tcPr>
          <w:p w14:paraId="1DBFEBBA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66C30D51" w14:textId="77777777" w:rsidR="00A71A78" w:rsidRPr="00CB2208" w:rsidRDefault="00A71A78" w:rsidP="00A71A7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7B52B4B7" w14:textId="77777777" w:rsidR="006A4CAA" w:rsidRDefault="006A4CAA" w:rsidP="00A71A7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D7BE9C2" w14:textId="77777777" w:rsidR="006A4CAA" w:rsidRPr="000837D6" w:rsidRDefault="006A4CAA" w:rsidP="009028A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 w:rsidRPr="000837D6">
              <w:rPr>
                <w:rFonts w:ascii="Arial" w:hAnsi="Arial" w:cs="Arial"/>
                <w:i/>
                <w:color w:val="800000"/>
              </w:rPr>
              <w:t>Los clientes deberán estar debidamente agregados al sistema con un correcto funcionamiento</w:t>
            </w:r>
          </w:p>
          <w:p w14:paraId="17F02187" w14:textId="77777777" w:rsidR="006A4CAA" w:rsidRDefault="006A4CAA" w:rsidP="00A71A7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4443CE4D" w14:textId="77777777" w:rsidR="006A4CAA" w:rsidRPr="000837D6" w:rsidRDefault="006A4CAA" w:rsidP="009028A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 w:rsidRPr="000837D6">
              <w:rPr>
                <w:rFonts w:ascii="Arial" w:hAnsi="Arial" w:cs="Arial"/>
                <w:i/>
                <w:color w:val="800000"/>
              </w:rPr>
              <w:t>El sistema deberá ser capaz de identificar las alertas generadas y clasificarlas, permitiéndole al usuario/administrador una mejor comprensión de la alerta, facilitándole su gestión.</w:t>
            </w:r>
          </w:p>
          <w:p w14:paraId="63E2D8F4" w14:textId="6F705A44" w:rsidR="00A71A78" w:rsidRPr="002B6FAA" w:rsidRDefault="006A4CAA" w:rsidP="00A71A7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lastRenderedPageBreak/>
              <w:t xml:space="preserve"> </w:t>
            </w:r>
          </w:p>
        </w:tc>
      </w:tr>
      <w:tr w:rsidR="00A71A78" w:rsidRPr="000463D8" w14:paraId="6B43A3A3" w14:textId="77777777" w:rsidTr="00A71A78">
        <w:trPr>
          <w:trHeight w:val="609"/>
        </w:trPr>
        <w:tc>
          <w:tcPr>
            <w:tcW w:w="9658" w:type="dxa"/>
            <w:gridSpan w:val="9"/>
          </w:tcPr>
          <w:p w14:paraId="657B5FA4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PROTOTIPO EXPLORATORIO</w:t>
            </w:r>
          </w:p>
          <w:p w14:paraId="2B25FC0F" w14:textId="77777777" w:rsidR="00A71A78" w:rsidRPr="00AD2D68" w:rsidRDefault="00A71A78" w:rsidP="006A4CAA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79CDBC72" w14:textId="6C2D3D8F" w:rsidR="00A71A78" w:rsidRDefault="00A71A78" w:rsidP="00632B15">
      <w:pPr>
        <w:rPr>
          <w:rFonts w:ascii="Arial" w:hAnsi="Arial" w:cs="Arial"/>
          <w:b/>
          <w:bCs/>
          <w:lang w:val="es-ES"/>
        </w:rPr>
      </w:pPr>
    </w:p>
    <w:p w14:paraId="1E9F90A3" w14:textId="6A7C7017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42E50902" w14:textId="081AA4CB" w:rsidR="000837D6" w:rsidRDefault="000837D6" w:rsidP="00632B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CASO DE USO 4</w:t>
      </w:r>
    </w:p>
    <w:p w14:paraId="0130BE17" w14:textId="20B70AB8" w:rsidR="000837D6" w:rsidRDefault="000837D6" w:rsidP="00632B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ADMINISTRAR INFORMACIÓN</w:t>
      </w:r>
    </w:p>
    <w:p w14:paraId="2922F2D0" w14:textId="3CC9D15B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59BF153D" w14:textId="77777777" w:rsidR="000837D6" w:rsidRDefault="000837D6" w:rsidP="00632B15">
      <w:pPr>
        <w:rPr>
          <w:noProof/>
        </w:rPr>
      </w:pPr>
    </w:p>
    <w:p w14:paraId="4D19175F" w14:textId="7F8C48AA" w:rsidR="000837D6" w:rsidRDefault="000837D6" w:rsidP="00632B15">
      <w:pPr>
        <w:rPr>
          <w:rFonts w:ascii="Arial" w:hAnsi="Arial" w:cs="Arial"/>
          <w:b/>
          <w:bCs/>
          <w:lang w:val="es-ES"/>
        </w:rPr>
      </w:pPr>
      <w:r>
        <w:rPr>
          <w:noProof/>
        </w:rPr>
        <w:drawing>
          <wp:inline distT="0" distB="0" distL="0" distR="0" wp14:anchorId="66F1D7D1" wp14:editId="757957CB">
            <wp:extent cx="6319552" cy="3498574"/>
            <wp:effectExtent l="0" t="0" r="5080" b="698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77"/>
                    <a:stretch/>
                  </pic:blipFill>
                  <pic:spPr bwMode="auto">
                    <a:xfrm>
                      <a:off x="0" y="0"/>
                      <a:ext cx="6324540" cy="350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0837D6" w:rsidRPr="000463D8" w14:paraId="32C0F1A3" w14:textId="77777777" w:rsidTr="004F20F9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467BF40E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1C4E9AAD" w14:textId="400ABE8E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 w:rsidR="00465779">
              <w:rPr>
                <w:rFonts w:ascii="Arial" w:hAnsi="Arial" w:cs="Arial"/>
                <w:color w:val="0000FF"/>
              </w:rPr>
              <w:t>4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0E908D4E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A89B47D" w14:textId="7FFECCD9" w:rsidR="000837D6" w:rsidRPr="000463D8" w:rsidRDefault="000837D6" w:rsidP="004F20F9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Administrar_</w:t>
            </w:r>
            <w:r w:rsidR="00465779">
              <w:rPr>
                <w:rFonts w:ascii="Arial" w:eastAsia="Arial Unicode MS" w:hAnsi="Arial" w:cs="Arial"/>
                <w:iCs/>
                <w:color w:val="0000FF"/>
                <w:lang w:val="es-ES"/>
              </w:rPr>
              <w:t>información</w:t>
            </w:r>
          </w:p>
          <w:p w14:paraId="6FDE005D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</w:p>
        </w:tc>
      </w:tr>
      <w:tr w:rsidR="000837D6" w:rsidRPr="000463D8" w14:paraId="249885B1" w14:textId="77777777" w:rsidTr="004F20F9">
        <w:tc>
          <w:tcPr>
            <w:tcW w:w="6485" w:type="dxa"/>
            <w:gridSpan w:val="8"/>
          </w:tcPr>
          <w:p w14:paraId="2F02CBD0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1951BCFC" w14:textId="77777777" w:rsidR="000837D6" w:rsidRPr="00FA4470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6FCBE1E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7BA5D991" w14:textId="77777777" w:rsidR="000837D6" w:rsidRPr="000463D8" w:rsidRDefault="000837D6" w:rsidP="004F20F9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0837D6" w:rsidRPr="000463D8" w14:paraId="653F3268" w14:textId="77777777" w:rsidTr="004F20F9">
        <w:tc>
          <w:tcPr>
            <w:tcW w:w="9658" w:type="dxa"/>
            <w:gridSpan w:val="9"/>
          </w:tcPr>
          <w:p w14:paraId="0A4D8E1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5C504046" w14:textId="77777777" w:rsidR="000837D6" w:rsidRDefault="000837D6" w:rsidP="004F20F9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0DBEA150" w14:textId="77777777" w:rsidR="000837D6" w:rsidRPr="003D1FAD" w:rsidRDefault="000837D6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0837D6" w:rsidRPr="000463D8" w14:paraId="5E0D72AF" w14:textId="77777777" w:rsidTr="004F20F9">
        <w:tc>
          <w:tcPr>
            <w:tcW w:w="9658" w:type="dxa"/>
            <w:gridSpan w:val="9"/>
          </w:tcPr>
          <w:p w14:paraId="447DB066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24E5131F" w14:textId="40923F19" w:rsidR="000837D6" w:rsidRPr="008F30DD" w:rsidRDefault="000837D6" w:rsidP="009028A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031B4C7B" w14:textId="77777777" w:rsidR="000837D6" w:rsidRDefault="000837D6" w:rsidP="009028A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4951B159" w14:textId="77777777" w:rsidR="000837D6" w:rsidRPr="00FA4470" w:rsidRDefault="000837D6" w:rsidP="004F20F9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0837D6" w:rsidRPr="000463D8" w14:paraId="6BFD2832" w14:textId="77777777" w:rsidTr="004F20F9">
        <w:tc>
          <w:tcPr>
            <w:tcW w:w="9658" w:type="dxa"/>
            <w:gridSpan w:val="9"/>
          </w:tcPr>
          <w:p w14:paraId="44F57BC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CASOS DE USO ASOCIADOS:</w:t>
            </w:r>
          </w:p>
          <w:p w14:paraId="0D589880" w14:textId="7F331762" w:rsidR="000837D6" w:rsidRDefault="000837D6" w:rsidP="00465779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661514D8" w14:textId="0B819A0D" w:rsidR="00465779" w:rsidRDefault="00465779" w:rsidP="009028AC">
            <w:pPr>
              <w:pStyle w:val="Prrafodelista"/>
              <w:numPr>
                <w:ilvl w:val="0"/>
                <w:numId w:val="15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eventos/alarmas</w:t>
            </w:r>
          </w:p>
          <w:p w14:paraId="05FFA7A3" w14:textId="03358DE7" w:rsidR="004F20F9" w:rsidRPr="00465779" w:rsidRDefault="004F20F9" w:rsidP="009028AC">
            <w:pPr>
              <w:pStyle w:val="Prrafodelista"/>
              <w:numPr>
                <w:ilvl w:val="0"/>
                <w:numId w:val="15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gestionar_componentes</w:t>
            </w:r>
          </w:p>
          <w:p w14:paraId="72A2D61E" w14:textId="6D05AA06" w:rsidR="00465779" w:rsidRPr="000463D8" w:rsidRDefault="00465779" w:rsidP="00465779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0837D6" w:rsidRPr="000463D8" w14:paraId="2F455FD8" w14:textId="77777777" w:rsidTr="004F20F9">
        <w:tc>
          <w:tcPr>
            <w:tcW w:w="9658" w:type="dxa"/>
            <w:gridSpan w:val="9"/>
          </w:tcPr>
          <w:p w14:paraId="69FBE432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7F6E50DD" w14:textId="77777777" w:rsidR="000837D6" w:rsidRDefault="000837D6" w:rsidP="004F20F9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46213468" w14:textId="129C843B" w:rsidR="000837D6" w:rsidRDefault="000837D6" w:rsidP="004F20F9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podrá gestionar </w:t>
            </w:r>
            <w:r w:rsidR="00465779">
              <w:rPr>
                <w:rFonts w:ascii="Arial" w:eastAsia="Arial Unicode MS" w:hAnsi="Arial" w:cs="Arial"/>
                <w:iCs/>
                <w:color w:val="0000FF"/>
                <w:lang w:val="es-ES"/>
              </w:rPr>
              <w:t>la información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que se genere por parte del cliente/componentes </w:t>
            </w:r>
          </w:p>
          <w:p w14:paraId="438682B3" w14:textId="1A50EDC3" w:rsidR="00465779" w:rsidRDefault="00465779" w:rsidP="004F20F9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2DBE186C" w14:textId="6ED4BA8D" w:rsidR="00465779" w:rsidRDefault="00465779" w:rsidP="009028AC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</w:p>
          <w:p w14:paraId="7576B58C" w14:textId="369213EC" w:rsidR="00465779" w:rsidRPr="00465779" w:rsidRDefault="00465779" w:rsidP="009028AC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</w:p>
          <w:p w14:paraId="0D37C320" w14:textId="77777777" w:rsidR="000837D6" w:rsidRPr="003D1FAD" w:rsidRDefault="000837D6" w:rsidP="004F20F9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0837D6" w:rsidRPr="000463D8" w14:paraId="7AA37FA5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37ABB4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66703B65" w14:textId="77777777" w:rsidR="000837D6" w:rsidRPr="005A1F2E" w:rsidRDefault="000837D6" w:rsidP="004F20F9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0837D6" w:rsidRPr="009B2573" w14:paraId="27116B13" w14:textId="77777777" w:rsidTr="004F20F9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6D64DF50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51D8025D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66DF7ED4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0837D6" w:rsidRPr="009B2573" w14:paraId="70A01471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2458C7F" w14:textId="77777777" w:rsidR="000837D6" w:rsidRPr="00F4293F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1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60DEE875" w14:textId="77777777" w:rsidR="004F20F9" w:rsidRDefault="004F20F9" w:rsidP="003725A0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675304" w14:textId="4A6D5EE9" w:rsidR="00465779" w:rsidRDefault="00465779" w:rsidP="009028AC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</w:p>
          <w:p w14:paraId="268E4CB5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C21961E" w14:textId="77777777" w:rsidR="000837D6" w:rsidRPr="000B0B27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0837D6" w14:paraId="431218FD" w14:textId="77777777" w:rsidTr="004F20F9">
              <w:tc>
                <w:tcPr>
                  <w:tcW w:w="2689" w:type="dxa"/>
                </w:tcPr>
                <w:p w14:paraId="6F88D8FC" w14:textId="6C56ABF3" w:rsidR="000837D6" w:rsidRPr="004762D8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</w:t>
                  </w:r>
                  <w:r w:rsidR="00465779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reporte</w:t>
                  </w:r>
                </w:p>
              </w:tc>
              <w:tc>
                <w:tcPr>
                  <w:tcW w:w="1701" w:type="dxa"/>
                </w:tcPr>
                <w:p w14:paraId="6FF91E73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0837D6" w14:paraId="7875CF0F" w14:textId="77777777" w:rsidTr="004F20F9">
              <w:tc>
                <w:tcPr>
                  <w:tcW w:w="2689" w:type="dxa"/>
                </w:tcPr>
                <w:p w14:paraId="28557B74" w14:textId="0A3274B4" w:rsidR="000837D6" w:rsidRPr="006746ED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</w:p>
              </w:tc>
              <w:tc>
                <w:tcPr>
                  <w:tcW w:w="1701" w:type="dxa"/>
                </w:tcPr>
                <w:p w14:paraId="726DC6F0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2490C3E4" w14:textId="77777777" w:rsidTr="004F20F9">
              <w:tc>
                <w:tcPr>
                  <w:tcW w:w="2689" w:type="dxa"/>
                </w:tcPr>
                <w:p w14:paraId="5A95659D" w14:textId="3C221D39" w:rsidR="000837D6" w:rsidRPr="004762D8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</w:p>
              </w:tc>
              <w:tc>
                <w:tcPr>
                  <w:tcW w:w="1701" w:type="dxa"/>
                </w:tcPr>
                <w:p w14:paraId="306818EB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1F8B1B43" w14:textId="77777777" w:rsidTr="004F20F9">
              <w:tc>
                <w:tcPr>
                  <w:tcW w:w="2689" w:type="dxa"/>
                </w:tcPr>
                <w:p w14:paraId="60B7D778" w14:textId="05390269" w:rsidR="000837D6" w:rsidRPr="004762D8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</w:p>
              </w:tc>
              <w:tc>
                <w:tcPr>
                  <w:tcW w:w="1701" w:type="dxa"/>
                </w:tcPr>
                <w:p w14:paraId="07D2080A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4FBF438D" w14:textId="77777777" w:rsidTr="004F20F9">
              <w:tc>
                <w:tcPr>
                  <w:tcW w:w="2689" w:type="dxa"/>
                </w:tcPr>
                <w:p w14:paraId="36A19296" w14:textId="3E214523" w:rsidR="000837D6" w:rsidRPr="004762D8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</w:p>
              </w:tc>
              <w:tc>
                <w:tcPr>
                  <w:tcW w:w="1701" w:type="dxa"/>
                </w:tcPr>
                <w:p w14:paraId="6F8155A3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7EB1C237" w14:textId="77777777" w:rsidTr="004F20F9">
              <w:tc>
                <w:tcPr>
                  <w:tcW w:w="2689" w:type="dxa"/>
                </w:tcPr>
                <w:p w14:paraId="778F6371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</w:p>
              </w:tc>
              <w:tc>
                <w:tcPr>
                  <w:tcW w:w="1701" w:type="dxa"/>
                </w:tcPr>
                <w:p w14:paraId="52E6E37B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837D6" w14:paraId="4779B042" w14:textId="77777777" w:rsidTr="004F20F9">
              <w:tc>
                <w:tcPr>
                  <w:tcW w:w="2689" w:type="dxa"/>
                </w:tcPr>
                <w:p w14:paraId="0474C4B3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</w:p>
              </w:tc>
              <w:tc>
                <w:tcPr>
                  <w:tcW w:w="1701" w:type="dxa"/>
                </w:tcPr>
                <w:p w14:paraId="0EAABF4D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65779" w14:paraId="1DD9042C" w14:textId="77777777" w:rsidTr="004F20F9">
              <w:tc>
                <w:tcPr>
                  <w:tcW w:w="2689" w:type="dxa"/>
                </w:tcPr>
                <w:p w14:paraId="5FDCAF9C" w14:textId="4066A37A" w:rsidR="00465779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</w:p>
              </w:tc>
              <w:tc>
                <w:tcPr>
                  <w:tcW w:w="1701" w:type="dxa"/>
                </w:tcPr>
                <w:p w14:paraId="3049E4BD" w14:textId="5F77D5FB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65779" w14:paraId="64C6D414" w14:textId="77777777" w:rsidTr="004F20F9">
              <w:tc>
                <w:tcPr>
                  <w:tcW w:w="2689" w:type="dxa"/>
                </w:tcPr>
                <w:p w14:paraId="6D0AF039" w14:textId="7783E1FF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</w:p>
              </w:tc>
              <w:tc>
                <w:tcPr>
                  <w:tcW w:w="1701" w:type="dxa"/>
                </w:tcPr>
                <w:p w14:paraId="57AEB79D" w14:textId="1201AE53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65779" w14:paraId="1BA2D51D" w14:textId="77777777" w:rsidTr="004F20F9">
              <w:tc>
                <w:tcPr>
                  <w:tcW w:w="2689" w:type="dxa"/>
                </w:tcPr>
                <w:p w14:paraId="0C75F1E4" w14:textId="2D2FEA28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</w:p>
              </w:tc>
              <w:tc>
                <w:tcPr>
                  <w:tcW w:w="1701" w:type="dxa"/>
                </w:tcPr>
                <w:p w14:paraId="23CD7233" w14:textId="7DA5744D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F20F9" w14:paraId="0C98DF37" w14:textId="77777777" w:rsidTr="004F20F9">
              <w:tc>
                <w:tcPr>
                  <w:tcW w:w="2689" w:type="dxa"/>
                </w:tcPr>
                <w:p w14:paraId="3D17B4C6" w14:textId="4BDA29C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</w:p>
              </w:tc>
              <w:tc>
                <w:tcPr>
                  <w:tcW w:w="1701" w:type="dxa"/>
                </w:tcPr>
                <w:p w14:paraId="517EE80B" w14:textId="655CCC59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189EB519" w14:textId="77777777" w:rsidR="000837D6" w:rsidRPr="00D03F51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3DF61C02" w14:textId="0EE4B194" w:rsidR="004F20F9" w:rsidRDefault="004F20F9" w:rsidP="009028AC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</w:p>
          <w:p w14:paraId="767D459E" w14:textId="77777777" w:rsidR="004F20F9" w:rsidRPr="004F20F9" w:rsidRDefault="004F20F9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316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4F20F9" w14:paraId="5A209EDB" w14:textId="77777777" w:rsidTr="004F20F9">
              <w:tc>
                <w:tcPr>
                  <w:tcW w:w="2689" w:type="dxa"/>
                </w:tcPr>
                <w:p w14:paraId="4CA14472" w14:textId="1A25CB0F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Id_factura</w:t>
                  </w:r>
                </w:p>
              </w:tc>
              <w:tc>
                <w:tcPr>
                  <w:tcW w:w="1701" w:type="dxa"/>
                </w:tcPr>
                <w:p w14:paraId="61CB9504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4F20F9" w14:paraId="1B83E5A8" w14:textId="77777777" w:rsidTr="004F20F9">
              <w:tc>
                <w:tcPr>
                  <w:tcW w:w="2689" w:type="dxa"/>
                </w:tcPr>
                <w:p w14:paraId="307B20AF" w14:textId="0A81A3FB" w:rsidR="004F20F9" w:rsidRPr="006746ED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Periodo_factura</w:t>
                  </w:r>
                </w:p>
              </w:tc>
              <w:tc>
                <w:tcPr>
                  <w:tcW w:w="1701" w:type="dxa"/>
                </w:tcPr>
                <w:p w14:paraId="7EA1AD57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7929B33C" w14:textId="77777777" w:rsidTr="004F20F9">
              <w:tc>
                <w:tcPr>
                  <w:tcW w:w="2689" w:type="dxa"/>
                </w:tcPr>
                <w:p w14:paraId="2E0E2C08" w14:textId="52BD1DAC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Fecha_emision_factura</w:t>
                  </w:r>
                </w:p>
              </w:tc>
              <w:tc>
                <w:tcPr>
                  <w:tcW w:w="1701" w:type="dxa"/>
                </w:tcPr>
                <w:p w14:paraId="70BC0C1D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494B70FF" w14:textId="77777777" w:rsidTr="004F20F9">
              <w:tc>
                <w:tcPr>
                  <w:tcW w:w="2689" w:type="dxa"/>
                </w:tcPr>
                <w:p w14:paraId="4FCE0AFE" w14:textId="005E640C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Fecha_vencimiento_factura</w:t>
                  </w:r>
                </w:p>
              </w:tc>
              <w:tc>
                <w:tcPr>
                  <w:tcW w:w="1701" w:type="dxa"/>
                </w:tcPr>
                <w:p w14:paraId="2E889867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175855E4" w14:textId="77777777" w:rsidTr="004F20F9">
              <w:tc>
                <w:tcPr>
                  <w:tcW w:w="2689" w:type="dxa"/>
                </w:tcPr>
                <w:p w14:paraId="6E3ACEB6" w14:textId="5BCC6C04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Fecha_expedicion_factura</w:t>
                  </w:r>
                </w:p>
              </w:tc>
              <w:tc>
                <w:tcPr>
                  <w:tcW w:w="1701" w:type="dxa"/>
                </w:tcPr>
                <w:p w14:paraId="6119016B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17EB662D" w14:textId="77777777" w:rsidTr="004F20F9">
              <w:tc>
                <w:tcPr>
                  <w:tcW w:w="2689" w:type="dxa"/>
                </w:tcPr>
                <w:p w14:paraId="32E3D482" w14:textId="2E9CE682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Id_sistema_externo</w:t>
                  </w:r>
                </w:p>
              </w:tc>
              <w:tc>
                <w:tcPr>
                  <w:tcW w:w="1701" w:type="dxa"/>
                </w:tcPr>
                <w:p w14:paraId="695C6068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F20F9" w14:paraId="18C14EBE" w14:textId="77777777" w:rsidTr="004F20F9">
              <w:tc>
                <w:tcPr>
                  <w:tcW w:w="2689" w:type="dxa"/>
                </w:tcPr>
                <w:p w14:paraId="3CBB9182" w14:textId="4B7635BA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Nit_</w:t>
                  </w:r>
                  <w:r w:rsidR="003725A0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sistema_externo</w:t>
                  </w:r>
                </w:p>
              </w:tc>
              <w:tc>
                <w:tcPr>
                  <w:tcW w:w="1701" w:type="dxa"/>
                </w:tcPr>
                <w:p w14:paraId="02C9F4CF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7EF2658F" w14:textId="77777777" w:rsidTr="004F20F9">
              <w:tc>
                <w:tcPr>
                  <w:tcW w:w="2689" w:type="dxa"/>
                </w:tcPr>
                <w:p w14:paraId="4AF68293" w14:textId="4C067C9C" w:rsidR="004F20F9" w:rsidRDefault="003725A0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Tipo_sistema_externo</w:t>
                  </w:r>
                </w:p>
              </w:tc>
              <w:tc>
                <w:tcPr>
                  <w:tcW w:w="1701" w:type="dxa"/>
                </w:tcPr>
                <w:p w14:paraId="6DFC310B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F20F9" w14:paraId="27FA9875" w14:textId="77777777" w:rsidTr="004F20F9">
              <w:tc>
                <w:tcPr>
                  <w:tcW w:w="2689" w:type="dxa"/>
                </w:tcPr>
                <w:p w14:paraId="342F14D0" w14:textId="7E9FD426" w:rsidR="004F20F9" w:rsidRDefault="003725A0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Nombre_sistema_externo</w:t>
                  </w:r>
                </w:p>
              </w:tc>
              <w:tc>
                <w:tcPr>
                  <w:tcW w:w="1701" w:type="dxa"/>
                </w:tcPr>
                <w:p w14:paraId="0D3E3EC4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5ADF3664" w14:textId="77777777" w:rsidTr="004F20F9">
              <w:tc>
                <w:tcPr>
                  <w:tcW w:w="2689" w:type="dxa"/>
                </w:tcPr>
                <w:p w14:paraId="53B77D45" w14:textId="41041C35" w:rsidR="004F20F9" w:rsidRDefault="004F20F9" w:rsidP="003725A0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414DA5D2" w14:textId="4E2BDCE1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  <w:tr w:rsidR="004F20F9" w14:paraId="388110C6" w14:textId="77777777" w:rsidTr="004F20F9">
              <w:tc>
                <w:tcPr>
                  <w:tcW w:w="2689" w:type="dxa"/>
                </w:tcPr>
                <w:p w14:paraId="403670A5" w14:textId="41982178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038C4D60" w14:textId="60420932" w:rsidR="004F20F9" w:rsidRDefault="004F20F9" w:rsidP="003725A0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</w:tbl>
          <w:p w14:paraId="1B9650A2" w14:textId="77777777" w:rsidR="000837D6" w:rsidRPr="00214CA5" w:rsidRDefault="000837D6" w:rsidP="004F20F9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0837D6" w:rsidRPr="000463D8" w14:paraId="6AEA8424" w14:textId="77777777" w:rsidTr="004F20F9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483D18BA" w14:textId="77777777" w:rsidR="000837D6" w:rsidRPr="00F4293F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0837D6" w:rsidRPr="009B2573" w14:paraId="700E76AB" w14:textId="77777777" w:rsidTr="004F20F9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1DC3A7C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8BC85FB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336CCD58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0837D6" w:rsidRPr="009B2573" w14:paraId="233EB519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5EB65D2" w14:textId="77777777" w:rsidR="000837D6" w:rsidRPr="009B2573" w:rsidRDefault="000837D6" w:rsidP="004F20F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3725A0" w14:paraId="1BF7C33D" w14:textId="77777777" w:rsidTr="00941483">
              <w:tc>
                <w:tcPr>
                  <w:tcW w:w="2689" w:type="dxa"/>
                </w:tcPr>
                <w:p w14:paraId="4889CC6A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Id_reporte</w:t>
                  </w:r>
                </w:p>
              </w:tc>
              <w:tc>
                <w:tcPr>
                  <w:tcW w:w="1701" w:type="dxa"/>
                </w:tcPr>
                <w:p w14:paraId="6973D679" w14:textId="5E2F60BB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3DDEB622" w14:textId="77777777" w:rsidTr="00941483">
              <w:tc>
                <w:tcPr>
                  <w:tcW w:w="2689" w:type="dxa"/>
                </w:tcPr>
                <w:p w14:paraId="0B09C87D" w14:textId="77777777" w:rsidR="003725A0" w:rsidRPr="006746ED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</w:p>
              </w:tc>
              <w:tc>
                <w:tcPr>
                  <w:tcW w:w="1701" w:type="dxa"/>
                </w:tcPr>
                <w:p w14:paraId="115D2846" w14:textId="6A73ED04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592C80A1" w14:textId="77777777" w:rsidTr="00941483">
              <w:tc>
                <w:tcPr>
                  <w:tcW w:w="2689" w:type="dxa"/>
                </w:tcPr>
                <w:p w14:paraId="23FE12BD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</w:p>
              </w:tc>
              <w:tc>
                <w:tcPr>
                  <w:tcW w:w="1701" w:type="dxa"/>
                </w:tcPr>
                <w:p w14:paraId="6521B513" w14:textId="6D557C0B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5357D130" w14:textId="77777777" w:rsidTr="00941483">
              <w:tc>
                <w:tcPr>
                  <w:tcW w:w="2689" w:type="dxa"/>
                </w:tcPr>
                <w:p w14:paraId="1B4F7B74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</w:p>
              </w:tc>
              <w:tc>
                <w:tcPr>
                  <w:tcW w:w="1701" w:type="dxa"/>
                </w:tcPr>
                <w:p w14:paraId="533FD83F" w14:textId="129E7855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3ADBD084" w14:textId="77777777" w:rsidTr="00941483">
              <w:tc>
                <w:tcPr>
                  <w:tcW w:w="2689" w:type="dxa"/>
                </w:tcPr>
                <w:p w14:paraId="6B00F248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</w:p>
              </w:tc>
              <w:tc>
                <w:tcPr>
                  <w:tcW w:w="1701" w:type="dxa"/>
                </w:tcPr>
                <w:p w14:paraId="1E5B97D0" w14:textId="5FD9B2C5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517BAAA0" w14:textId="77777777" w:rsidTr="00941483">
              <w:tc>
                <w:tcPr>
                  <w:tcW w:w="2689" w:type="dxa"/>
                </w:tcPr>
                <w:p w14:paraId="1DDB3C82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</w:p>
              </w:tc>
              <w:tc>
                <w:tcPr>
                  <w:tcW w:w="1701" w:type="dxa"/>
                </w:tcPr>
                <w:p w14:paraId="7EAD17EC" w14:textId="10109CFE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4DF3818F" w14:textId="77777777" w:rsidTr="00941483">
              <w:tc>
                <w:tcPr>
                  <w:tcW w:w="2689" w:type="dxa"/>
                </w:tcPr>
                <w:p w14:paraId="104D9990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</w:p>
              </w:tc>
              <w:tc>
                <w:tcPr>
                  <w:tcW w:w="1701" w:type="dxa"/>
                </w:tcPr>
                <w:p w14:paraId="0C08F033" w14:textId="4D01A50C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275FBA2F" w14:textId="77777777" w:rsidTr="00941483">
              <w:tc>
                <w:tcPr>
                  <w:tcW w:w="2689" w:type="dxa"/>
                </w:tcPr>
                <w:p w14:paraId="11BE2B29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</w:p>
              </w:tc>
              <w:tc>
                <w:tcPr>
                  <w:tcW w:w="1701" w:type="dxa"/>
                </w:tcPr>
                <w:p w14:paraId="478A8010" w14:textId="5D8A0FD0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3725A0" w14:paraId="42A8930F" w14:textId="77777777" w:rsidTr="00941483">
              <w:tc>
                <w:tcPr>
                  <w:tcW w:w="2689" w:type="dxa"/>
                </w:tcPr>
                <w:p w14:paraId="1E7664C8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</w:p>
              </w:tc>
              <w:tc>
                <w:tcPr>
                  <w:tcW w:w="1701" w:type="dxa"/>
                </w:tcPr>
                <w:p w14:paraId="3F051FFA" w14:textId="17205F82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3725A0" w14:paraId="5CBCA447" w14:textId="77777777" w:rsidTr="00941483">
              <w:tc>
                <w:tcPr>
                  <w:tcW w:w="2689" w:type="dxa"/>
                </w:tcPr>
                <w:p w14:paraId="581E8D1A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</w:p>
              </w:tc>
              <w:tc>
                <w:tcPr>
                  <w:tcW w:w="1701" w:type="dxa"/>
                </w:tcPr>
                <w:p w14:paraId="2717F271" w14:textId="11172029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3725A0" w14:paraId="3069C284" w14:textId="77777777" w:rsidTr="00941483">
              <w:tc>
                <w:tcPr>
                  <w:tcW w:w="2689" w:type="dxa"/>
                </w:tcPr>
                <w:p w14:paraId="4BF71FB8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</w:p>
              </w:tc>
              <w:tc>
                <w:tcPr>
                  <w:tcW w:w="1701" w:type="dxa"/>
                </w:tcPr>
                <w:p w14:paraId="6288AD35" w14:textId="7BE86BE4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</w:tbl>
          <w:p w14:paraId="04E230C8" w14:textId="77777777" w:rsidR="000837D6" w:rsidRPr="009B2573" w:rsidRDefault="000837D6" w:rsidP="004F20F9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AF0D34" w14:paraId="6B3F6264" w14:textId="77777777" w:rsidTr="00941483">
              <w:tc>
                <w:tcPr>
                  <w:tcW w:w="2689" w:type="dxa"/>
                </w:tcPr>
                <w:p w14:paraId="645809E2" w14:textId="4AF59DA4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Id_factura</w:t>
                  </w:r>
                </w:p>
              </w:tc>
              <w:tc>
                <w:tcPr>
                  <w:tcW w:w="1701" w:type="dxa"/>
                </w:tcPr>
                <w:p w14:paraId="20800B54" w14:textId="5AA2D23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4EDB2D3E" w14:textId="77777777" w:rsidTr="00941483">
              <w:tc>
                <w:tcPr>
                  <w:tcW w:w="2689" w:type="dxa"/>
                </w:tcPr>
                <w:p w14:paraId="79AE7E1A" w14:textId="57F2808F" w:rsidR="00AF0D34" w:rsidRPr="006746ED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Periodo_factura</w:t>
                  </w:r>
                </w:p>
              </w:tc>
              <w:tc>
                <w:tcPr>
                  <w:tcW w:w="1701" w:type="dxa"/>
                </w:tcPr>
                <w:p w14:paraId="36289B50" w14:textId="0D8E1CDF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6AAD24FB" w14:textId="77777777" w:rsidTr="00941483">
              <w:tc>
                <w:tcPr>
                  <w:tcW w:w="2689" w:type="dxa"/>
                </w:tcPr>
                <w:p w14:paraId="496393EA" w14:textId="26C9B71F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Fecha_emision_factura</w:t>
                  </w:r>
                </w:p>
              </w:tc>
              <w:tc>
                <w:tcPr>
                  <w:tcW w:w="1701" w:type="dxa"/>
                </w:tcPr>
                <w:p w14:paraId="0C2E6389" w14:textId="44A6055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0F9FAF1" w14:textId="77777777" w:rsidTr="00941483">
              <w:tc>
                <w:tcPr>
                  <w:tcW w:w="2689" w:type="dxa"/>
                </w:tcPr>
                <w:p w14:paraId="0F70A374" w14:textId="6EDEF5DD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Fecha_vencimiento_factura</w:t>
                  </w:r>
                </w:p>
              </w:tc>
              <w:tc>
                <w:tcPr>
                  <w:tcW w:w="1701" w:type="dxa"/>
                </w:tcPr>
                <w:p w14:paraId="6F3B4CB0" w14:textId="69EF752A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7338AEF2" w14:textId="77777777" w:rsidTr="00941483">
              <w:tc>
                <w:tcPr>
                  <w:tcW w:w="2689" w:type="dxa"/>
                </w:tcPr>
                <w:p w14:paraId="211CC4E5" w14:textId="416A0807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Fecha_expedicion_factura</w:t>
                  </w:r>
                </w:p>
              </w:tc>
              <w:tc>
                <w:tcPr>
                  <w:tcW w:w="1701" w:type="dxa"/>
                </w:tcPr>
                <w:p w14:paraId="67BA5AC2" w14:textId="0C53C2D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76E82831" w14:textId="77777777" w:rsidTr="00941483">
              <w:tc>
                <w:tcPr>
                  <w:tcW w:w="2689" w:type="dxa"/>
                </w:tcPr>
                <w:p w14:paraId="609C7E63" w14:textId="19077336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Id_sistema_externo</w:t>
                  </w:r>
                </w:p>
              </w:tc>
              <w:tc>
                <w:tcPr>
                  <w:tcW w:w="1701" w:type="dxa"/>
                </w:tcPr>
                <w:p w14:paraId="6EA97B32" w14:textId="4F18ADE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19FA419" w14:textId="77777777" w:rsidTr="00941483">
              <w:tc>
                <w:tcPr>
                  <w:tcW w:w="2689" w:type="dxa"/>
                </w:tcPr>
                <w:p w14:paraId="435AE9E5" w14:textId="7C9A27B7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Nit_sistema_externo</w:t>
                  </w:r>
                </w:p>
              </w:tc>
              <w:tc>
                <w:tcPr>
                  <w:tcW w:w="1701" w:type="dxa"/>
                </w:tcPr>
                <w:p w14:paraId="11CBC70B" w14:textId="540C89F1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20768F3" w14:textId="77777777" w:rsidTr="00941483">
              <w:tc>
                <w:tcPr>
                  <w:tcW w:w="2689" w:type="dxa"/>
                </w:tcPr>
                <w:p w14:paraId="74672846" w14:textId="32988A04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Tipo_sistema_externo</w:t>
                  </w:r>
                </w:p>
              </w:tc>
              <w:tc>
                <w:tcPr>
                  <w:tcW w:w="1701" w:type="dxa"/>
                </w:tcPr>
                <w:p w14:paraId="3480F36D" w14:textId="34FF7750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181A74A" w14:textId="77777777" w:rsidTr="00941483">
              <w:tc>
                <w:tcPr>
                  <w:tcW w:w="2689" w:type="dxa"/>
                </w:tcPr>
                <w:p w14:paraId="01520FA4" w14:textId="3AA7DBF2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Nombre_sistema_externo</w:t>
                  </w:r>
                </w:p>
              </w:tc>
              <w:tc>
                <w:tcPr>
                  <w:tcW w:w="1701" w:type="dxa"/>
                </w:tcPr>
                <w:p w14:paraId="442EC67E" w14:textId="2121247B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</w:tbl>
          <w:p w14:paraId="7476239F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3418917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4351AC9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4516C5B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2B6C901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94A2592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C9035C4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36B9757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199B719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11239C3" w14:textId="77777777" w:rsidR="000837D6" w:rsidRPr="00236317" w:rsidRDefault="000837D6" w:rsidP="004F20F9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0837D6" w:rsidRPr="000463D8" w14:paraId="1B85BBC1" w14:textId="77777777" w:rsidTr="004F20F9">
        <w:tc>
          <w:tcPr>
            <w:tcW w:w="9658" w:type="dxa"/>
            <w:gridSpan w:val="9"/>
          </w:tcPr>
          <w:p w14:paraId="37B64FF5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PRECONDICIÓN:</w:t>
            </w:r>
          </w:p>
          <w:p w14:paraId="6826359B" w14:textId="1F425841" w:rsidR="000837D6" w:rsidRDefault="000837D6" w:rsidP="004F20F9">
            <w:pPr>
              <w:rPr>
                <w:rFonts w:ascii="Arial" w:hAnsi="Arial" w:cs="Arial"/>
                <w:b/>
              </w:rPr>
            </w:pPr>
          </w:p>
          <w:p w14:paraId="589EC734" w14:textId="4CCE79FA" w:rsidR="00AF0D34" w:rsidRDefault="00AF0D34" w:rsidP="009028AC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</w:p>
          <w:p w14:paraId="282A5C97" w14:textId="6F79E4F4" w:rsidR="00AF0D34" w:rsidRDefault="00AF0D34" w:rsidP="00AF0D34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5168E4" w14:textId="115544F5" w:rsidR="00AF0D34" w:rsidRPr="00AF0D34" w:rsidRDefault="00AF0D34" w:rsidP="009028AC">
            <w:pPr>
              <w:pStyle w:val="Prrafodelista"/>
              <w:numPr>
                <w:ilvl w:val="1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 w:rsidRPr="00AF0D34">
              <w:rPr>
                <w:rFonts w:ascii="Arial" w:hAnsi="Arial" w:cs="Arial"/>
                <w:color w:val="0000FF"/>
                <w:lang w:val="es-ES" w:eastAsia="es-ES"/>
              </w:rPr>
              <w:t>el sistema externo debe poseer información generada por los clientes/componentes</w:t>
            </w:r>
          </w:p>
          <w:p w14:paraId="27356870" w14:textId="77777777" w:rsidR="00AF0D34" w:rsidRPr="00AF0D34" w:rsidRDefault="00AF0D34" w:rsidP="00AF0D34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4D0BE7" w14:textId="77777777" w:rsidR="00AF0D34" w:rsidRPr="00465779" w:rsidRDefault="00AF0D34" w:rsidP="009028AC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</w:p>
          <w:p w14:paraId="4F40706E" w14:textId="77777777" w:rsidR="00AF0D34" w:rsidRPr="000463D8" w:rsidRDefault="00AF0D34" w:rsidP="004F20F9">
            <w:pPr>
              <w:rPr>
                <w:rFonts w:ascii="Arial" w:hAnsi="Arial" w:cs="Arial"/>
                <w:b/>
              </w:rPr>
            </w:pPr>
          </w:p>
          <w:p w14:paraId="21F46C3D" w14:textId="75BD05FC" w:rsidR="00AF0D34" w:rsidRPr="00AF0D34" w:rsidRDefault="00AF0D34" w:rsidP="009028AC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AF0D34">
              <w:rPr>
                <w:rFonts w:ascii="Arial" w:hAnsi="Arial" w:cs="Arial"/>
                <w:color w:val="0000FF"/>
                <w:lang w:eastAsia="es-ES"/>
              </w:rPr>
              <w:t>para gestionar la factura debe de haber pasado por lo menos un periodo de facturación.</w:t>
            </w:r>
          </w:p>
          <w:p w14:paraId="73B5F34C" w14:textId="0F637646" w:rsidR="00AF0D34" w:rsidRPr="00AF0D34" w:rsidRDefault="00AF0D34" w:rsidP="009028AC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AF0D34">
              <w:rPr>
                <w:rFonts w:ascii="Arial" w:hAnsi="Arial" w:cs="Arial"/>
                <w:color w:val="0000FF"/>
                <w:lang w:eastAsia="es-ES"/>
              </w:rPr>
              <w:t>Los rangos de fechas deben ser validos</w:t>
            </w:r>
          </w:p>
          <w:p w14:paraId="62F941F0" w14:textId="77777777" w:rsidR="00AF0D34" w:rsidRPr="00AF0D34" w:rsidRDefault="00AF0D34" w:rsidP="009028AC">
            <w:pPr>
              <w:pStyle w:val="Prrafodelista"/>
              <w:numPr>
                <w:ilvl w:val="1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 w:rsidRPr="00AF0D34">
              <w:rPr>
                <w:rFonts w:ascii="Arial" w:hAnsi="Arial" w:cs="Arial"/>
                <w:color w:val="0000FF"/>
                <w:lang w:val="es-ES" w:eastAsia="es-ES"/>
              </w:rPr>
              <w:t>el sistema externo debe poseer información generada por los clientes/componentes</w:t>
            </w:r>
          </w:p>
          <w:p w14:paraId="18F7515E" w14:textId="77777777" w:rsidR="00AF0D34" w:rsidRDefault="00AF0D34" w:rsidP="00AF0D34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487DC1EF" w14:textId="1A98D1D1" w:rsidR="00AF0D34" w:rsidRPr="00AD0CCF" w:rsidRDefault="00AF0D34" w:rsidP="00AF0D34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0837D6" w:rsidRPr="000463D8" w14:paraId="79035E79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4808AF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02610EB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607F21D4" w14:textId="5AC2201B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DF202C" w14:textId="77777777" w:rsidR="00AF0D34" w:rsidRDefault="00AF0D34" w:rsidP="009028AC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</w:p>
          <w:p w14:paraId="64568EA3" w14:textId="67AAF375" w:rsidR="00AF0D34" w:rsidRDefault="00AF0D34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44AAD17" w14:textId="77777777" w:rsidR="00AF0D34" w:rsidRDefault="00AF0D34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841B290" w14:textId="723996C4" w:rsidR="000837D6" w:rsidRDefault="00AF0D34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administrador/cliente podrá gestionar lecturas de la información generada por los clientes/componentes en el sistema externo, permitiéndole generar reportes de dichas lecturas.</w:t>
            </w:r>
          </w:p>
          <w:p w14:paraId="5B6C020C" w14:textId="1B4BEE12" w:rsidR="000837D6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E2EB5A7" wp14:editId="2C6CC4AA">
                      <wp:simplePos x="0" y="0"/>
                      <wp:positionH relativeFrom="column">
                        <wp:posOffset>2138542</wp:posOffset>
                      </wp:positionH>
                      <wp:positionV relativeFrom="paragraph">
                        <wp:posOffset>134868</wp:posOffset>
                      </wp:positionV>
                      <wp:extent cx="2258336" cy="1162547"/>
                      <wp:effectExtent l="76200" t="57150" r="85090" b="95250"/>
                      <wp:wrapNone/>
                      <wp:docPr id="98" name="Rectángulo: esquinas redondeadas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8336" cy="116254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333E35" w14:textId="01640D9E" w:rsidR="00E96703" w:rsidRPr="00E83D51" w:rsidRDefault="00E96703" w:rsidP="004E28C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E83D51">
                                    <w:rPr>
                                      <w:b/>
                                      <w:bCs/>
                                    </w:rPr>
                                    <w:t>leerEventosAlarmas</w:t>
                                  </w:r>
                                </w:p>
                                <w:p w14:paraId="766B13BA" w14:textId="1E801306" w:rsidR="00E96703" w:rsidRDefault="00E96703" w:rsidP="004E28CF">
                                  <w:pPr>
                                    <w:jc w:val="center"/>
                                  </w:pPr>
                                </w:p>
                                <w:p w14:paraId="32669723" w14:textId="7A9B55B7" w:rsidR="00E96703" w:rsidRDefault="00E96703" w:rsidP="004E28CF">
                                  <w:pPr>
                                    <w:jc w:val="center"/>
                                  </w:pPr>
                                  <w:r>
                                    <w:t>el administrador/usuario podrá visualizar los eventos y/o alarmas generadas por los clientes/componentes del sistema externo.</w:t>
                                  </w:r>
                                </w:p>
                                <w:p w14:paraId="3D985E41" w14:textId="77777777" w:rsidR="00E96703" w:rsidRDefault="00E96703" w:rsidP="004E28C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2EB5A7" id="Rectángulo: esquinas redondeadas 98" o:spid="_x0000_s1031" style="position:absolute;margin-left:168.4pt;margin-top:10.6pt;width:177.8pt;height:91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74333E35" w14:textId="01640D9E" w:rsidR="00E96703" w:rsidRPr="00E83D51" w:rsidRDefault="00E96703" w:rsidP="004E28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83D51">
                              <w:rPr>
                                <w:b/>
                                <w:bCs/>
                              </w:rPr>
                              <w:t>leerEventosAlarmas</w:t>
                            </w:r>
                          </w:p>
                          <w:p w14:paraId="766B13BA" w14:textId="1E801306" w:rsidR="00E96703" w:rsidRDefault="00E96703" w:rsidP="004E28CF">
                            <w:pPr>
                              <w:jc w:val="center"/>
                            </w:pPr>
                          </w:p>
                          <w:p w14:paraId="32669723" w14:textId="7A9B55B7" w:rsidR="00E96703" w:rsidRDefault="00E96703" w:rsidP="004E28CF">
                            <w:pPr>
                              <w:jc w:val="center"/>
                            </w:pPr>
                            <w:r>
                              <w:t>el administrador/usuario podrá visualizar los eventos y/o alarmas generadas por los clientes/componentes del sistema externo.</w:t>
                            </w:r>
                          </w:p>
                          <w:p w14:paraId="3D985E41" w14:textId="77777777" w:rsidR="00E96703" w:rsidRDefault="00E96703" w:rsidP="004E28C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99767FD" w14:textId="243F0EDF" w:rsidR="000837D6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C10BDAA" wp14:editId="03062289">
                      <wp:simplePos x="0" y="0"/>
                      <wp:positionH relativeFrom="column">
                        <wp:posOffset>2132551</wp:posOffset>
                      </wp:positionH>
                      <wp:positionV relativeFrom="paragraph">
                        <wp:posOffset>1315830</wp:posOffset>
                      </wp:positionV>
                      <wp:extent cx="2258336" cy="1162547"/>
                      <wp:effectExtent l="76200" t="57150" r="85090" b="95250"/>
                      <wp:wrapNone/>
                      <wp:docPr id="99" name="Rectángulo: esquinas redondeadas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8336" cy="116254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254C8F" w14:textId="750F0CD6" w:rsidR="00E96703" w:rsidRPr="00E83D51" w:rsidRDefault="00E96703" w:rsidP="004E28C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E83D51">
                                    <w:rPr>
                                      <w:b/>
                                      <w:bCs/>
                                    </w:rPr>
                                    <w:t>leerMedidas</w:t>
                                  </w:r>
                                </w:p>
                                <w:p w14:paraId="74F6BF72" w14:textId="77777777" w:rsidR="00E96703" w:rsidRDefault="00E96703" w:rsidP="004E28CF">
                                  <w:pPr>
                                    <w:jc w:val="center"/>
                                  </w:pPr>
                                </w:p>
                                <w:p w14:paraId="391B6CC7" w14:textId="56A3382A" w:rsidR="00E96703" w:rsidRDefault="00E96703" w:rsidP="004E28CF">
                                  <w:pPr>
                                    <w:jc w:val="center"/>
                                  </w:pPr>
                                  <w:r>
                                    <w:t>el administrador/usuario podrá visualizar las medidas generadas por los clientes/componentes del sistema externo.</w:t>
                                  </w:r>
                                </w:p>
                                <w:p w14:paraId="6C28EB94" w14:textId="77777777" w:rsidR="00E96703" w:rsidRDefault="00E96703" w:rsidP="004E28C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10BDAA" id="Rectángulo: esquinas redondeadas 99" o:spid="_x0000_s1032" style="position:absolute;margin-left:167.9pt;margin-top:103.6pt;width:177.8pt;height:91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1F254C8F" w14:textId="750F0CD6" w:rsidR="00E96703" w:rsidRPr="00E83D51" w:rsidRDefault="00E96703" w:rsidP="004E28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83D51">
                              <w:rPr>
                                <w:b/>
                                <w:bCs/>
                              </w:rPr>
                              <w:t>leerMedidas</w:t>
                            </w:r>
                          </w:p>
                          <w:p w14:paraId="74F6BF72" w14:textId="77777777" w:rsidR="00E96703" w:rsidRDefault="00E96703" w:rsidP="004E28CF">
                            <w:pPr>
                              <w:jc w:val="center"/>
                            </w:pPr>
                          </w:p>
                          <w:p w14:paraId="391B6CC7" w14:textId="56A3382A" w:rsidR="00E96703" w:rsidRDefault="00E96703" w:rsidP="004E28CF">
                            <w:pPr>
                              <w:jc w:val="center"/>
                            </w:pPr>
                            <w:r>
                              <w:t>el administrador/usuario podrá visualizar las medidas generadas por los clientes/componentes del sistema externo.</w:t>
                            </w:r>
                          </w:p>
                          <w:p w14:paraId="6C28EB94" w14:textId="77777777" w:rsidR="00E96703" w:rsidRDefault="00E96703" w:rsidP="004E28C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5BFF182" w14:textId="222A43C7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B2A5125" wp14:editId="549CF8D3">
                      <wp:simplePos x="0" y="0"/>
                      <wp:positionH relativeFrom="column">
                        <wp:posOffset>4619294</wp:posOffset>
                      </wp:positionH>
                      <wp:positionV relativeFrom="paragraph">
                        <wp:posOffset>89121</wp:posOffset>
                      </wp:positionV>
                      <wp:extent cx="1426596" cy="1922725"/>
                      <wp:effectExtent l="95250" t="57150" r="97790" b="116205"/>
                      <wp:wrapNone/>
                      <wp:docPr id="100" name="Rectángulo: esquinas redondeadas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6596" cy="19227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913F45" w14:textId="176DE64D" w:rsidR="00E96703" w:rsidRPr="00E83D51" w:rsidRDefault="00E96703" w:rsidP="004E28C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E83D51">
                                    <w:rPr>
                                      <w:b/>
                                      <w:bCs/>
                                    </w:rPr>
                                    <w:t>generarReportes</w:t>
                                  </w:r>
                                </w:p>
                                <w:p w14:paraId="56351939" w14:textId="77777777" w:rsidR="00E96703" w:rsidRDefault="00E96703" w:rsidP="004E28CF">
                                  <w:pPr>
                                    <w:jc w:val="center"/>
                                  </w:pPr>
                                </w:p>
                                <w:p w14:paraId="4E1593C5" w14:textId="176C54F9" w:rsidR="00E96703" w:rsidRDefault="00E96703" w:rsidP="004E28CF">
                                  <w:pPr>
                                    <w:jc w:val="center"/>
                                  </w:pPr>
                                  <w:r>
                                    <w:t>el administrador/usuario podrá generar cualquier tipo de reporte que requiera, permitiéndole guardarlo en formato pdf o enviar por correo</w:t>
                                  </w:r>
                                </w:p>
                                <w:p w14:paraId="2CD2D445" w14:textId="77777777" w:rsidR="00E96703" w:rsidRDefault="00E96703" w:rsidP="004E28C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2A5125" id="Rectángulo: esquinas redondeadas 100" o:spid="_x0000_s1033" style="position:absolute;margin-left:363.7pt;margin-top:7pt;width:112.35pt;height:151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3913F45" w14:textId="176DE64D" w:rsidR="00E96703" w:rsidRPr="00E83D51" w:rsidRDefault="00E96703" w:rsidP="004E28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83D51">
                              <w:rPr>
                                <w:b/>
                                <w:bCs/>
                              </w:rPr>
                              <w:t>generarReportes</w:t>
                            </w:r>
                          </w:p>
                          <w:p w14:paraId="56351939" w14:textId="77777777" w:rsidR="00E96703" w:rsidRDefault="00E96703" w:rsidP="004E28CF">
                            <w:pPr>
                              <w:jc w:val="center"/>
                            </w:pPr>
                          </w:p>
                          <w:p w14:paraId="4E1593C5" w14:textId="176C54F9" w:rsidR="00E96703" w:rsidRDefault="00E96703" w:rsidP="004E28CF">
                            <w:pPr>
                              <w:jc w:val="center"/>
                            </w:pPr>
                            <w:r>
                              <w:t>el administrador/usuario podrá generar cualquier tipo de reporte que requiera, permitiéndole guardarlo en formato pdf o enviar por correo</w:t>
                            </w:r>
                          </w:p>
                          <w:p w14:paraId="2CD2D445" w14:textId="77777777" w:rsidR="00E96703" w:rsidRDefault="00E96703" w:rsidP="004E28C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442E4B4" w14:textId="0027921E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3EEB80" w14:textId="04A3FEC9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1A1067D3" wp14:editId="646673F7">
                  <wp:extent cx="1796995" cy="1359535"/>
                  <wp:effectExtent l="0" t="0" r="70485" b="12065"/>
                  <wp:docPr id="94" name="Diagrama 94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49" r:lo="rId50" r:qs="rId51" r:cs="rId52"/>
                    </a:graphicData>
                  </a:graphic>
                </wp:inline>
              </w:drawing>
            </w:r>
          </w:p>
          <w:p w14:paraId="188DF76D" w14:textId="1959BCBC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2AA2B40" w14:textId="7549FD81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8F341A" w14:textId="3ACE9533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23E9182" w14:textId="77777777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7D48C0" w14:textId="55A5E042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5CC08D" w14:textId="46906490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EB9DE8" w14:textId="77777777" w:rsidR="004E28CF" w:rsidRPr="00465779" w:rsidRDefault="004E28CF" w:rsidP="009028AC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gestionarFactura</w:t>
            </w:r>
          </w:p>
          <w:p w14:paraId="2C6EB03F" w14:textId="77777777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69B982" w14:textId="6FB9B1F6" w:rsidR="000837D6" w:rsidRDefault="009911B1" w:rsidP="009911B1">
            <w:pPr>
              <w:widowControl/>
              <w:tabs>
                <w:tab w:val="left" w:pos="7075"/>
              </w:tabs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1C1C50C0" wp14:editId="1393D65B">
                      <wp:simplePos x="0" y="0"/>
                      <wp:positionH relativeFrom="column">
                        <wp:posOffset>4157980</wp:posOffset>
                      </wp:positionH>
                      <wp:positionV relativeFrom="paragraph">
                        <wp:posOffset>529866</wp:posOffset>
                      </wp:positionV>
                      <wp:extent cx="1915795" cy="1477452"/>
                      <wp:effectExtent l="95250" t="57150" r="103505" b="123190"/>
                      <wp:wrapNone/>
                      <wp:docPr id="103" name="Rectángulo: esquinas redondeadas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5795" cy="1477452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C0E6F1" w14:textId="7D29A3E2" w:rsidR="00E96703" w:rsidRDefault="00E96703" w:rsidP="009911B1">
                                  <w:pPr>
                                    <w:jc w:val="center"/>
                                  </w:pPr>
                                  <w:r>
                                    <w:t>GenerarReporte</w:t>
                                  </w:r>
                                </w:p>
                                <w:p w14:paraId="4180FDC7" w14:textId="0C948BB2" w:rsidR="00E96703" w:rsidRDefault="00E96703" w:rsidP="009911B1">
                                  <w:pPr>
                                    <w:jc w:val="center"/>
                                  </w:pPr>
                                </w:p>
                                <w:p w14:paraId="39BFDB52" w14:textId="67FFEF29" w:rsidR="00E96703" w:rsidRDefault="00E96703" w:rsidP="009911B1">
                                  <w:pPr>
                                    <w:jc w:val="center"/>
                                  </w:pPr>
                                  <w:r>
                                    <w:t>El administrador/cliente podrá generar un reporte de esa facturación permitiéndole exportarla en formato pdf y/o enviarla por correo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1C50C0" id="Rectángulo: esquinas redondeadas 103" o:spid="_x0000_s1034" style="position:absolute;margin-left:327.4pt;margin-top:41.7pt;width:150.85pt;height:116.3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3C0E6F1" w14:textId="7D29A3E2" w:rsidR="00E96703" w:rsidRDefault="00E96703" w:rsidP="009911B1">
                            <w:pPr>
                              <w:jc w:val="center"/>
                            </w:pPr>
                            <w:r>
                              <w:t>GenerarReporte</w:t>
                            </w:r>
                          </w:p>
                          <w:p w14:paraId="4180FDC7" w14:textId="0C948BB2" w:rsidR="00E96703" w:rsidRDefault="00E96703" w:rsidP="009911B1">
                            <w:pPr>
                              <w:jc w:val="center"/>
                            </w:pPr>
                          </w:p>
                          <w:p w14:paraId="39BFDB52" w14:textId="67FFEF29" w:rsidR="00E96703" w:rsidRDefault="00E96703" w:rsidP="009911B1">
                            <w:pPr>
                              <w:jc w:val="center"/>
                            </w:pPr>
                            <w:r>
                              <w:t>El administrador/cliente podrá generar un reporte de esa facturación permitiéndole exportarla en formato pdf y/o enviarla por correo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0871A193" wp14:editId="60A037B9">
                      <wp:simplePos x="0" y="0"/>
                      <wp:positionH relativeFrom="column">
                        <wp:posOffset>2178298</wp:posOffset>
                      </wp:positionH>
                      <wp:positionV relativeFrom="paragraph">
                        <wp:posOffset>1325217</wp:posOffset>
                      </wp:positionV>
                      <wp:extent cx="1915795" cy="992423"/>
                      <wp:effectExtent l="95250" t="57150" r="103505" b="113030"/>
                      <wp:wrapNone/>
                      <wp:docPr id="102" name="Rectángulo: esquinas redondeadas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5795" cy="992423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5179D7" w14:textId="3E6FF14C" w:rsidR="00E96703" w:rsidRDefault="00E96703" w:rsidP="009911B1">
                                  <w:pPr>
                                    <w:jc w:val="center"/>
                                  </w:pPr>
                                  <w:r>
                                    <w:t>Consultar factura periodo actual</w:t>
                                  </w:r>
                                </w:p>
                                <w:p w14:paraId="6788B744" w14:textId="02EB9090" w:rsidR="00E96703" w:rsidRDefault="00E96703" w:rsidP="009911B1">
                                  <w:pPr>
                                    <w:jc w:val="center"/>
                                  </w:pPr>
                                </w:p>
                                <w:p w14:paraId="22158429" w14:textId="72F3CC97" w:rsidR="00E96703" w:rsidRDefault="00E96703" w:rsidP="009911B1">
                                  <w:pPr>
                                    <w:jc w:val="center"/>
                                  </w:pPr>
                                  <w:r>
                                    <w:t>El administrador/usuario consultará la facturación generada en el presente periodo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71A193" id="Rectángulo: esquinas redondeadas 102" o:spid="_x0000_s1035" style="position:absolute;margin-left:171.5pt;margin-top:104.35pt;width:150.85pt;height:78.1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25179D7" w14:textId="3E6FF14C" w:rsidR="00E96703" w:rsidRDefault="00E96703" w:rsidP="009911B1">
                            <w:pPr>
                              <w:jc w:val="center"/>
                            </w:pPr>
                            <w:r>
                              <w:t>Consultar factura periodo actual</w:t>
                            </w:r>
                          </w:p>
                          <w:p w14:paraId="6788B744" w14:textId="02EB9090" w:rsidR="00E96703" w:rsidRDefault="00E96703" w:rsidP="009911B1">
                            <w:pPr>
                              <w:jc w:val="center"/>
                            </w:pPr>
                          </w:p>
                          <w:p w14:paraId="22158429" w14:textId="72F3CC97" w:rsidR="00E96703" w:rsidRDefault="00E96703" w:rsidP="009911B1">
                            <w:pPr>
                              <w:jc w:val="center"/>
                            </w:pPr>
                            <w:r>
                              <w:t>El administrador/usuario consultará la facturación generada en el presente periodo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113BD53" wp14:editId="7B113F2F">
                      <wp:simplePos x="0" y="0"/>
                      <wp:positionH relativeFrom="column">
                        <wp:posOffset>2154445</wp:posOffset>
                      </wp:positionH>
                      <wp:positionV relativeFrom="paragraph">
                        <wp:posOffset>100717</wp:posOffset>
                      </wp:positionV>
                      <wp:extent cx="1915795" cy="1032178"/>
                      <wp:effectExtent l="95250" t="57150" r="103505" b="92075"/>
                      <wp:wrapNone/>
                      <wp:docPr id="101" name="Rectángulo: esquinas redondeadas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5795" cy="1032178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CFC886" w14:textId="1A0F980E" w:rsidR="00E96703" w:rsidRDefault="00E96703" w:rsidP="009911B1">
                                  <w:pPr>
                                    <w:jc w:val="center"/>
                                  </w:pPr>
                                  <w:r>
                                    <w:t>Facturación por periodo</w:t>
                                  </w:r>
                                </w:p>
                                <w:p w14:paraId="63490336" w14:textId="030D1C51" w:rsidR="00E96703" w:rsidRDefault="00E96703" w:rsidP="009911B1">
                                  <w:pPr>
                                    <w:jc w:val="center"/>
                                  </w:pPr>
                                </w:p>
                                <w:p w14:paraId="2903FFE8" w14:textId="09CE31A9" w:rsidR="00E96703" w:rsidRDefault="00E96703" w:rsidP="009911B1">
                                  <w:pPr>
                                    <w:jc w:val="center"/>
                                  </w:pPr>
                                  <w:r>
                                    <w:t xml:space="preserve">El administrador/usuario podrá escoger el periodo de la facturación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13BD53" id="Rectángulo: esquinas redondeadas 101" o:spid="_x0000_s1036" style="position:absolute;margin-left:169.65pt;margin-top:7.95pt;width:150.85pt;height:81.2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9CFC886" w14:textId="1A0F980E" w:rsidR="00E96703" w:rsidRDefault="00E96703" w:rsidP="009911B1">
                            <w:pPr>
                              <w:jc w:val="center"/>
                            </w:pPr>
                            <w:r>
                              <w:t>Facturación por periodo</w:t>
                            </w:r>
                          </w:p>
                          <w:p w14:paraId="63490336" w14:textId="030D1C51" w:rsidR="00E96703" w:rsidRDefault="00E96703" w:rsidP="009911B1">
                            <w:pPr>
                              <w:jc w:val="center"/>
                            </w:pPr>
                          </w:p>
                          <w:p w14:paraId="2903FFE8" w14:textId="09CE31A9" w:rsidR="00E96703" w:rsidRDefault="00E96703" w:rsidP="009911B1">
                            <w:pPr>
                              <w:jc w:val="center"/>
                            </w:pPr>
                            <w:r>
                              <w:t xml:space="preserve">El administrador/usuario podrá escoger el periodo de la facturación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837D6">
              <w:rPr>
                <w:noProof/>
                <w:lang w:val="es-ES" w:eastAsia="es-ES"/>
              </w:rPr>
              <w:drawing>
                <wp:inline distT="0" distB="0" distL="0" distR="0" wp14:anchorId="03CA7662" wp14:editId="4797860C">
                  <wp:extent cx="1776454" cy="2527300"/>
                  <wp:effectExtent l="76200" t="0" r="71755" b="0"/>
                  <wp:docPr id="95" name="Diagrama 95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54" r:lo="rId55" r:qs="rId56" r:cs="rId57"/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FF"/>
                <w:lang w:val="es-ES" w:eastAsia="es-ES"/>
              </w:rPr>
              <w:tab/>
            </w:r>
          </w:p>
          <w:p w14:paraId="14FE57DE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7D967E" w14:textId="77777777" w:rsidR="000837D6" w:rsidRPr="00DE4ABE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0837D6" w:rsidRPr="000463D8" w14:paraId="20F52684" w14:textId="77777777" w:rsidTr="004F20F9">
        <w:tc>
          <w:tcPr>
            <w:tcW w:w="804" w:type="dxa"/>
            <w:gridSpan w:val="2"/>
            <w:shd w:val="clear" w:color="auto" w:fill="D9D9D9"/>
          </w:tcPr>
          <w:p w14:paraId="114C4E28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75F144C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59A7130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0837D6" w:rsidRPr="000463D8" w14:paraId="3485174C" w14:textId="77777777" w:rsidTr="004F20F9">
        <w:tc>
          <w:tcPr>
            <w:tcW w:w="804" w:type="dxa"/>
            <w:gridSpan w:val="2"/>
          </w:tcPr>
          <w:p w14:paraId="77D354E4" w14:textId="77777777" w:rsidR="000837D6" w:rsidRPr="006779C3" w:rsidRDefault="000837D6" w:rsidP="004F20F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339857E3" w14:textId="77777777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5DF45D" w14:textId="1C747C03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C64BF8" w14:textId="415D2A82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3486A8" w14:textId="301EB52C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519202B" w14:textId="4FF3DA87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133CC4" w14:textId="520F0F3B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C83715" w14:textId="69F5E2A3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048865" w14:textId="5DF143DC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C53F78" w14:textId="29208B54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8DD9D9" w14:textId="77777777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E0026FE" w14:textId="7670684B" w:rsidR="009911B1" w:rsidRPr="00E83D51" w:rsidRDefault="009911B1" w:rsidP="009028AC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gestionarLecturas</w:t>
            </w:r>
          </w:p>
          <w:p w14:paraId="2A64F462" w14:textId="77777777" w:rsidR="009911B1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7EBF2A0" w14:textId="3CEB4CD9" w:rsidR="000837D6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  <w:p w14:paraId="29EFF3B4" w14:textId="7565162E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210E217" w14:textId="1CBE5E1B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2CEBCD" w14:textId="2C5F07F1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C074AD" w14:textId="7648FFAA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850F65" w14:textId="30AC9299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780C98D" w14:textId="52C11B7C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484826" w14:textId="5104CD6B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496620" w14:textId="49D22D19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18E4A9" w14:textId="1908F34D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76A8487" w14:textId="1C6AE153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52DC0F" w14:textId="7777777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3F55F40" w14:textId="44D0FA0D" w:rsidR="009911B1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158CF5" w14:textId="75CD4A5F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AB27A1" w14:textId="441C34EA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926BE4B" w14:textId="2E5EE916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20C06B" w14:textId="2582910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029050" w14:textId="06670D94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A80A94D" w14:textId="74EBD433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89194" w14:textId="1335A7B8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70063A" w14:textId="40ABA461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CDF7C1" w14:textId="5FA66AC6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5B0899" w14:textId="5A0A539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35A97C" w14:textId="7AB3EDE2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3B9F042" w14:textId="6F43093D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C64D43" w14:textId="478EF6F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2A4D2F8" w14:textId="183E564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7FAD24" w14:textId="7F221A6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A5B3FC6" w14:textId="79AA79D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1181C1" w14:textId="66AB8FC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B75D6B" w14:textId="3B87BE7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1A1D675" w14:textId="18AD257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8218D9" w14:textId="2B000A8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A0EB1C" w14:textId="276853A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85D4C1C" w14:textId="5E3DBB57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48EB66" w14:textId="657B660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05AFF9" w14:textId="573CC6D0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A3EDDB" w14:textId="18E8D1AA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C017D6" w14:textId="025F459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FE357C" w14:textId="0256984A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F1D08E0" w14:textId="27EA69D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EB6699" w14:textId="6FCBE15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B906D57" w14:textId="6EBF9F5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85176E5" w14:textId="784B0D60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4D0213" w14:textId="0F5589D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94D497" w14:textId="6BAC9180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656C3E0" w14:textId="59A5434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41247D8" w14:textId="3C5AEF87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7A3E184" w14:textId="350F45C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5F44E9D" w14:textId="2878B1C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94909D7" w14:textId="420B622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C28030" w14:textId="45BC867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7FFCBD" w14:textId="050FD99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C1C5F16" w14:textId="77789CEA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28B99D" w14:textId="5A659892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69AFF65" w14:textId="03447DD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9B7046" w14:textId="672F13D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19B504" w14:textId="394228F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A2AE672" w14:textId="1AD78546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208A72" w14:textId="506C2436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B5FB90" w14:textId="6380BC3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C29D2B" w14:textId="3114641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651C982" w14:textId="3AAC6EA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41E8C70" w14:textId="22FE50E6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72417A" w14:textId="6746A87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B960C1" w14:textId="0EC1943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35F11F7" w14:textId="6140F55D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11D950" w14:textId="0BCA947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ADD711" w14:textId="2920987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285FFA5" w14:textId="49AD44C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734F026" w14:textId="64ED917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8F2236D" w14:textId="4C45D1F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D956BAB" w14:textId="58503EA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80B46F" w14:textId="7996D46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5F313C" w14:textId="20F09F1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141C75" w14:textId="00948BF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C99BC7" w14:textId="1A6A0B7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146C84B" w14:textId="437ECCF2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8948BC" w14:textId="17B858E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81CB2" w14:textId="77777777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0BA459" w14:textId="227F7F25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3D7AB9" w14:textId="77777777" w:rsidR="00644E32" w:rsidRDefault="00644E32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CF2A97" w14:textId="7777777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753FE95" w14:textId="307A3E54" w:rsidR="009911B1" w:rsidRDefault="009911B1" w:rsidP="009028AC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</w:p>
          <w:p w14:paraId="5CB5EE56" w14:textId="77777777" w:rsidR="009911B1" w:rsidRPr="00465779" w:rsidRDefault="009911B1" w:rsidP="009911B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A1F680" w14:textId="103D7C2D" w:rsidR="009911B1" w:rsidRDefault="009911B1" w:rsidP="009911B1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  <w:p w14:paraId="016C9EDA" w14:textId="51C7AAEE" w:rsidR="009911B1" w:rsidRPr="006779C3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604" w:type="dxa"/>
            <w:gridSpan w:val="2"/>
          </w:tcPr>
          <w:p w14:paraId="68AE3B71" w14:textId="38BD964E" w:rsid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Ambiente:</w:t>
            </w:r>
          </w:p>
          <w:p w14:paraId="5C3BF3CB" w14:textId="4AA94970" w:rsid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Información.</w:t>
            </w:r>
          </w:p>
          <w:p w14:paraId="5B731CE3" w14:textId="1D178466" w:rsid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3EFC72" w14:textId="6845C7C8" w:rsidR="009911B1" w:rsidRDefault="009911B1" w:rsidP="009911B1">
            <w:p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9911B1"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se encuentra en la interfaz de </w:t>
            </w:r>
            <w:r w:rsidRPr="009911B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administrar la información</w:t>
            </w:r>
            <w:r w:rsidR="00EF2515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, donde podrá </w:t>
            </w:r>
          </w:p>
          <w:p w14:paraId="40DDFA46" w14:textId="1ED71484" w:rsidR="00EF2515" w:rsidRDefault="00EF2515" w:rsidP="009911B1">
            <w:p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3C3AD190" w14:textId="4E6E8607" w:rsidR="00EF2515" w:rsidRDefault="00EF2515" w:rsidP="009028AC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</w:p>
          <w:p w14:paraId="0118943C" w14:textId="5114244E" w:rsidR="00EF2515" w:rsidRPr="00EF2515" w:rsidRDefault="00EF2515" w:rsidP="009028AC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</w:p>
          <w:p w14:paraId="18DFCAD8" w14:textId="77777777" w:rsidR="009911B1" w:rsidRP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E3D77BC" w14:textId="1D5BE007" w:rsidR="009911B1" w:rsidRPr="00E83D51" w:rsidRDefault="009911B1" w:rsidP="009028AC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gestionarLecturas</w:t>
            </w:r>
          </w:p>
          <w:p w14:paraId="64F469A4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37978F7" w14:textId="2D357992" w:rsidR="00DA2732" w:rsidRDefault="009911B1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9911B1"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Pr="009911B1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 xml:space="preserve">se ubica en el ambiente Administrar información e ingresa al </w:t>
            </w:r>
            <w:r w:rsidR="00E77BAF">
              <w:rPr>
                <w:rFonts w:ascii="Arial" w:hAnsi="Arial" w:cs="Arial"/>
                <w:color w:val="0000FF"/>
                <w:lang w:val="es-ES" w:eastAsia="es-ES"/>
              </w:rPr>
              <w:t>botón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E83D51"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 Lecturas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 xml:space="preserve">, al ingresar </w:t>
            </w:r>
            <w:r w:rsidR="00DA2732">
              <w:rPr>
                <w:rFonts w:ascii="Arial" w:hAnsi="Arial" w:cs="Arial"/>
                <w:color w:val="0000FF"/>
                <w:lang w:val="es-ES" w:eastAsia="es-ES"/>
              </w:rPr>
              <w:t>visualizará dos opciones</w:t>
            </w:r>
          </w:p>
          <w:p w14:paraId="77859E1E" w14:textId="77777777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226C708" w14:textId="120112D0" w:rsidR="00DA2732" w:rsidRPr="0082635F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leer</w:t>
            </w:r>
            <w:r w:rsidR="00E77BAF"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información de las medidas </w:t>
            </w:r>
          </w:p>
          <w:p w14:paraId="4E3B73D4" w14:textId="79A27988" w:rsidR="00DA2732" w:rsidRDefault="00DA2732" w:rsidP="00DA2732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ingresar a esta opción, </w:t>
            </w:r>
            <w:r w:rsidR="0082635F">
              <w:rPr>
                <w:rFonts w:ascii="Arial" w:hAnsi="Arial" w:cs="Arial"/>
                <w:color w:val="0000FF"/>
                <w:lang w:val="es-ES" w:eastAsia="es-ES"/>
              </w:rPr>
              <w:t xml:space="preserve">se le proporcionará una interfaz que le muestra de que cliente/componente desea leer las medidas, facilitándole la percepción de su sistema </w:t>
            </w:r>
          </w:p>
          <w:p w14:paraId="6753B985" w14:textId="77777777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A81957" w14:textId="691D4BBE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lastRenderedPageBreak/>
              <w:t xml:space="preserve">leer </w:t>
            </w:r>
            <w:r w:rsidR="00E77BAF"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eventos y alarmas </w:t>
            </w:r>
          </w:p>
          <w:p w14:paraId="7C01A858" w14:textId="77777777" w:rsidR="0082635F" w:rsidRPr="0082635F" w:rsidRDefault="0082635F" w:rsidP="0082635F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color w:val="0000FF"/>
                <w:lang w:val="es-ES" w:eastAsia="es-ES"/>
              </w:rPr>
              <w:t>al ingresar a esta opción se le proporcionará una interfaz intuitiva que le mostrará las siguientes opciones para ver los eventos y alarmas creados en el sistema externo:</w:t>
            </w:r>
          </w:p>
          <w:p w14:paraId="390A1B1B" w14:textId="0DC5A592" w:rsidR="0082635F" w:rsidRDefault="0082635F" w:rsidP="0082635F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726D7E65" w14:textId="501E720B" w:rsidR="005B6B07" w:rsidRDefault="005B6B07" w:rsidP="0082635F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1 eventos</w:t>
            </w:r>
          </w:p>
          <w:p w14:paraId="05AA5070" w14:textId="25483F11" w:rsidR="005B6B07" w:rsidRDefault="005B6B07" w:rsidP="009028AC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5FA832E9" w14:textId="42B7EDF4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200EB371" w14:textId="3B09E531" w:rsidR="0082635F" w:rsidRDefault="0082635F" w:rsidP="009028AC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4AE290C9" w14:textId="1B7FB814" w:rsidR="0082635F" w:rsidRPr="005B6B07" w:rsidRDefault="0082635F" w:rsidP="0082635F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día </w:t>
            </w:r>
            <w:r w:rsidR="005B6B07" w:rsidRPr="005B6B07">
              <w:rPr>
                <w:rFonts w:ascii="Arial" w:hAnsi="Arial" w:cs="Arial"/>
                <w:color w:val="0000FF"/>
                <w:lang w:val="es-ES" w:eastAsia="es-ES"/>
              </w:rPr>
              <w:t>en el cual el administrador /usuario desea ver los eventos</w:t>
            </w:r>
          </w:p>
          <w:p w14:paraId="0D39A7DE" w14:textId="77777777" w:rsidR="005B6B07" w:rsidRDefault="005B6B07" w:rsidP="009028AC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77E9A106" w14:textId="77777777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5FBF6A44" w14:textId="0F9CC8A8" w:rsidR="005B6B07" w:rsidRDefault="005B6B07" w:rsidP="009028AC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54870AFF" w14:textId="40B9050A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19FA9315" w14:textId="77777777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3EFA33F" w14:textId="18DD454C" w:rsidR="0082635F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los datos mostrados serán </w:t>
            </w:r>
            <w:r w:rsidR="0082635F" w:rsidRPr="005B6B07">
              <w:rPr>
                <w:rFonts w:ascii="Arial" w:hAnsi="Arial" w:cs="Arial"/>
                <w:color w:val="0000FF"/>
                <w:lang w:val="es-ES" w:eastAsia="es-ES"/>
              </w:rPr>
              <w:t>organizados de manera lógica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 intuitiva.</w:t>
            </w:r>
          </w:p>
          <w:p w14:paraId="7BB840CF" w14:textId="669B3AFC" w:rsid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9896F1" w14:textId="1F9CEBB9" w:rsid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1 alarmas</w:t>
            </w:r>
          </w:p>
          <w:p w14:paraId="62E38293" w14:textId="77777777" w:rsidR="005B6B07" w:rsidRDefault="005B6B07" w:rsidP="009028AC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4D153850" w14:textId="66CAE3AF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421E3904" w14:textId="77777777" w:rsidR="005B6B07" w:rsidRDefault="005B6B07" w:rsidP="009028AC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1C7E3422" w14:textId="0D9D192F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le permite seleccionar el día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30A2C27C" w14:textId="77777777" w:rsidR="005B6B07" w:rsidRDefault="005B6B07" w:rsidP="009028AC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6F0BE97C" w14:textId="3318D0D8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37091D1A" w14:textId="77777777" w:rsidR="005B6B07" w:rsidRDefault="005B6B07" w:rsidP="009028AC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73AE4D60" w14:textId="4DD3738C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6C32C410" w14:textId="77777777" w:rsidR="005B6B07" w:rsidRP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1ACBD3" w14:textId="77777777" w:rsid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los datos mostrados serán organizados de manera lógica e intuitiva.</w:t>
            </w:r>
          </w:p>
          <w:p w14:paraId="6227D579" w14:textId="77777777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5E0F2A6" w14:textId="25646880" w:rsidR="00E77BAF" w:rsidRPr="00644E32" w:rsidRDefault="00644E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Generar reporte</w:t>
            </w:r>
          </w:p>
          <w:p w14:paraId="492EC66F" w14:textId="77777777" w:rsidR="00644E32" w:rsidRDefault="00644E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0DDD49" w14:textId="1809C09B" w:rsidR="00E77BAF" w:rsidRDefault="00644E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</w:t>
            </w:r>
            <w:r w:rsidR="00E77BAF">
              <w:rPr>
                <w:rFonts w:ascii="Arial" w:hAnsi="Arial" w:cs="Arial"/>
                <w:color w:val="0000FF"/>
                <w:lang w:val="es-ES" w:eastAsia="es-ES"/>
              </w:rPr>
              <w:t xml:space="preserve"> seleccionar la información requerida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le mostrará</w:t>
            </w:r>
            <w:r w:rsidR="00E77BAF">
              <w:rPr>
                <w:rFonts w:ascii="Arial" w:hAnsi="Arial" w:cs="Arial"/>
                <w:color w:val="0000FF"/>
                <w:lang w:val="es-ES" w:eastAsia="es-ES"/>
              </w:rPr>
              <w:t xml:space="preserve"> un informe permitiéndole exportar a pdf y/o enviar por correo.</w:t>
            </w:r>
          </w:p>
          <w:p w14:paraId="5796A8AF" w14:textId="77777777" w:rsidR="00E77BAF" w:rsidRPr="009911B1" w:rsidRDefault="00E77BAF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16C9D0F2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618C42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Datos a cargar:</w:t>
            </w:r>
          </w:p>
          <w:p w14:paraId="544EB098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704" w:tblpY="-135"/>
              <w:tblOverlap w:val="never"/>
              <w:tblW w:w="3114" w:type="dxa"/>
              <w:tblLayout w:type="fixed"/>
              <w:tblLook w:val="04A0" w:firstRow="1" w:lastRow="0" w:firstColumn="1" w:lastColumn="0" w:noHBand="0" w:noVBand="1"/>
            </w:tblPr>
            <w:tblGrid>
              <w:gridCol w:w="3114"/>
            </w:tblGrid>
            <w:tr w:rsidR="00E83D51" w:rsidRPr="004762D8" w14:paraId="79169304" w14:textId="77777777" w:rsidTr="00E77BAF">
              <w:tc>
                <w:tcPr>
                  <w:tcW w:w="3114" w:type="dxa"/>
                </w:tcPr>
                <w:p w14:paraId="237C780F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Id_reporte</w:t>
                  </w:r>
                </w:p>
              </w:tc>
            </w:tr>
            <w:tr w:rsidR="00E83D51" w:rsidRPr="006746ED" w14:paraId="5AA0464C" w14:textId="77777777" w:rsidTr="00E77BAF">
              <w:tc>
                <w:tcPr>
                  <w:tcW w:w="3114" w:type="dxa"/>
                </w:tcPr>
                <w:p w14:paraId="7212E9CD" w14:textId="77777777" w:rsidR="00E83D51" w:rsidRPr="006746ED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</w:p>
              </w:tc>
            </w:tr>
            <w:tr w:rsidR="00E83D51" w:rsidRPr="004762D8" w14:paraId="422BA4B1" w14:textId="77777777" w:rsidTr="00E77BAF">
              <w:tc>
                <w:tcPr>
                  <w:tcW w:w="3114" w:type="dxa"/>
                </w:tcPr>
                <w:p w14:paraId="51B5AFF1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</w:p>
              </w:tc>
            </w:tr>
            <w:tr w:rsidR="00E83D51" w:rsidRPr="004762D8" w14:paraId="56573903" w14:textId="77777777" w:rsidTr="00E77BAF">
              <w:tc>
                <w:tcPr>
                  <w:tcW w:w="3114" w:type="dxa"/>
                </w:tcPr>
                <w:p w14:paraId="1F59E29C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</w:p>
              </w:tc>
            </w:tr>
            <w:tr w:rsidR="00E83D51" w:rsidRPr="004762D8" w14:paraId="1F95D0DC" w14:textId="77777777" w:rsidTr="00E77BAF">
              <w:tc>
                <w:tcPr>
                  <w:tcW w:w="3114" w:type="dxa"/>
                </w:tcPr>
                <w:p w14:paraId="6B3306B9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</w:p>
              </w:tc>
            </w:tr>
            <w:tr w:rsidR="00E83D51" w14:paraId="59F201F7" w14:textId="77777777" w:rsidTr="00E77BAF">
              <w:tc>
                <w:tcPr>
                  <w:tcW w:w="3114" w:type="dxa"/>
                </w:tcPr>
                <w:p w14:paraId="517A3FE4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</w:p>
              </w:tc>
            </w:tr>
            <w:tr w:rsidR="00E83D51" w14:paraId="6EECE0C1" w14:textId="77777777" w:rsidTr="00E77BAF">
              <w:tc>
                <w:tcPr>
                  <w:tcW w:w="3114" w:type="dxa"/>
                </w:tcPr>
                <w:p w14:paraId="34424F67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</w:p>
              </w:tc>
            </w:tr>
            <w:tr w:rsidR="00E83D51" w14:paraId="4C6F88E5" w14:textId="77777777" w:rsidTr="00E77BAF">
              <w:tc>
                <w:tcPr>
                  <w:tcW w:w="3114" w:type="dxa"/>
                </w:tcPr>
                <w:p w14:paraId="1077511D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</w:p>
              </w:tc>
            </w:tr>
            <w:tr w:rsidR="00E83D51" w14:paraId="503E780D" w14:textId="77777777" w:rsidTr="00E77BAF">
              <w:tc>
                <w:tcPr>
                  <w:tcW w:w="3114" w:type="dxa"/>
                </w:tcPr>
                <w:p w14:paraId="6DE39E58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</w:p>
              </w:tc>
            </w:tr>
            <w:tr w:rsidR="00E83D51" w14:paraId="481B893F" w14:textId="77777777" w:rsidTr="00E77BAF">
              <w:tc>
                <w:tcPr>
                  <w:tcW w:w="3114" w:type="dxa"/>
                </w:tcPr>
                <w:p w14:paraId="07905BB9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</w:p>
              </w:tc>
            </w:tr>
            <w:tr w:rsidR="00E83D51" w14:paraId="6812BA7C" w14:textId="77777777" w:rsidTr="00E77BAF">
              <w:tc>
                <w:tcPr>
                  <w:tcW w:w="3114" w:type="dxa"/>
                </w:tcPr>
                <w:p w14:paraId="636D02D6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</w:p>
              </w:tc>
            </w:tr>
          </w:tbl>
          <w:p w14:paraId="0DCBFC5F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</w:rPr>
            </w:pPr>
          </w:p>
          <w:p w14:paraId="6510A180" w14:textId="77777777" w:rsidR="00E77BAF" w:rsidRPr="00E77BAF" w:rsidRDefault="00E77BAF" w:rsidP="00E77BAF"/>
          <w:p w14:paraId="7833FCA0" w14:textId="77777777" w:rsidR="00E77BAF" w:rsidRPr="00E77BAF" w:rsidRDefault="00E77BAF" w:rsidP="00E77BAF"/>
          <w:p w14:paraId="3A72B6FC" w14:textId="77777777" w:rsidR="00E77BAF" w:rsidRPr="00E77BAF" w:rsidRDefault="00E77BAF" w:rsidP="00E77BAF"/>
          <w:p w14:paraId="5D9A9DE1" w14:textId="77777777" w:rsidR="00E77BAF" w:rsidRPr="00E77BAF" w:rsidRDefault="00E77BAF" w:rsidP="00E77BAF"/>
          <w:p w14:paraId="2BE7B12E" w14:textId="77777777" w:rsidR="00E77BAF" w:rsidRPr="00E77BAF" w:rsidRDefault="00E77BAF" w:rsidP="00E77BAF"/>
          <w:p w14:paraId="73CB80E5" w14:textId="77777777" w:rsidR="00E77BAF" w:rsidRPr="00E77BAF" w:rsidRDefault="00E77BAF" w:rsidP="00E77BAF"/>
          <w:p w14:paraId="267505A7" w14:textId="77777777" w:rsidR="00E77BAF" w:rsidRPr="00E77BAF" w:rsidRDefault="00E77BAF" w:rsidP="00E77BAF"/>
          <w:p w14:paraId="6461EBB0" w14:textId="77777777" w:rsidR="00E77BAF" w:rsidRPr="00E77BAF" w:rsidRDefault="00E77BAF" w:rsidP="00E77BAF"/>
          <w:p w14:paraId="3D4084F2" w14:textId="77777777" w:rsidR="00E77BAF" w:rsidRPr="00E77BAF" w:rsidRDefault="00E77BAF" w:rsidP="00E77BAF"/>
          <w:p w14:paraId="7AA77393" w14:textId="77777777" w:rsidR="00E77BAF" w:rsidRPr="00E77BAF" w:rsidRDefault="00E77BAF" w:rsidP="00E77BAF"/>
          <w:p w14:paraId="3F373DB6" w14:textId="77777777" w:rsidR="00E77BAF" w:rsidRDefault="00E77BAF" w:rsidP="009028AC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</w:p>
          <w:p w14:paraId="65FCCE65" w14:textId="77777777" w:rsidR="00E77BAF" w:rsidRDefault="00E77BAF" w:rsidP="00E77BAF"/>
          <w:p w14:paraId="03025289" w14:textId="3E7D6D9A" w:rsidR="00E77BAF" w:rsidRDefault="00E77BAF" w:rsidP="00E77BA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9911B1"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Pr="009911B1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se ubica en el ambiente Administrar información e ingresa al botón </w:t>
            </w:r>
            <w:r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Gestionar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Facturas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, al ingresar podrá escoger como desea ver la facturación de su sistema externo:</w:t>
            </w:r>
          </w:p>
          <w:p w14:paraId="6CE28249" w14:textId="7D41B9A6" w:rsidR="00E77BAF" w:rsidRPr="00644E32" w:rsidRDefault="008A39C0" w:rsidP="009028AC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seleccionar periodo de facturación:</w:t>
            </w:r>
          </w:p>
          <w:p w14:paraId="5D7BFEE1" w14:textId="78EDD507" w:rsidR="008A39C0" w:rsidRDefault="008A39C0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125ED5" w14:textId="5081D8B7" w:rsidR="008A39C0" w:rsidRDefault="008A39C0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ingresar a esta opción el administrador/usuario debe </w:t>
            </w:r>
            <w:r w:rsidR="002C05ED">
              <w:rPr>
                <w:rFonts w:ascii="Arial" w:hAnsi="Arial" w:cs="Arial"/>
                <w:color w:val="0000FF"/>
                <w:lang w:val="es-ES" w:eastAsia="es-ES"/>
              </w:rPr>
              <w:t>seleccionar el rango de fechas o periodo que desea para ver la facturación.</w:t>
            </w:r>
          </w:p>
          <w:p w14:paraId="2063BD6C" w14:textId="2D66A304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888E91" w14:textId="39E0C0CE" w:rsidR="002C05ED" w:rsidRPr="00644E32" w:rsidRDefault="002C05ED" w:rsidP="002C05E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Seleccionar rango de fechas:</w:t>
            </w:r>
          </w:p>
          <w:p w14:paraId="7E5184E3" w14:textId="42321339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selecciona la fecha inicial y la fecha final.</w:t>
            </w:r>
          </w:p>
          <w:p w14:paraId="16183884" w14:textId="21FBD4D9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Aceptar: se muestra la facturación para los rangos de fechas seleccionados.</w:t>
            </w:r>
          </w:p>
          <w:p w14:paraId="55214ED0" w14:textId="79D9746D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5464E6" w14:textId="0D4C5FD4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La información se muestra en una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interfaz del sistema externo y le permitirá guardar como PDF, y/o enviar por correo.</w:t>
            </w:r>
          </w:p>
          <w:p w14:paraId="46050049" w14:textId="77777777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6443AC" w14:textId="5757CE68" w:rsidR="002C05ED" w:rsidRPr="00644E32" w:rsidRDefault="002C05ED" w:rsidP="002C05E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Seleccionar periodo</w:t>
            </w:r>
          </w:p>
          <w:p w14:paraId="5EED073B" w14:textId="77777777" w:rsidR="002C05ED" w:rsidRDefault="002C05ED" w:rsidP="002C05ED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periodo se el mostrarán los meses para los cuales desea ver la información de facturación</w:t>
            </w:r>
          </w:p>
          <w:p w14:paraId="472E428D" w14:textId="77777777" w:rsidR="002C05ED" w:rsidRDefault="002C05ED" w:rsidP="002C05ED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Escoge mes:</w:t>
            </w:r>
          </w:p>
          <w:p w14:paraId="5E964CA9" w14:textId="0E240F5B" w:rsidR="002C05ED" w:rsidRPr="002C05ED" w:rsidRDefault="002C05ED" w:rsidP="002C05ED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escoger el mes y dar aceptar se mostrará la información de la facturación del periodo seleccionado. </w:t>
            </w:r>
          </w:p>
          <w:p w14:paraId="48E8DA2B" w14:textId="77777777" w:rsidR="002C05ED" w:rsidRDefault="002C05ED" w:rsidP="002C05ED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La información se muestra en una interfaz del sistema externo y le permitirá guardar como PDF, y/o enviar por correo.</w:t>
            </w:r>
          </w:p>
          <w:p w14:paraId="6D38C790" w14:textId="0870FC20" w:rsidR="00E77BAF" w:rsidRDefault="00E77BAF" w:rsidP="00E77BA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1851F67" w14:textId="3D656962" w:rsidR="00E77BAF" w:rsidRPr="00644E32" w:rsidRDefault="00E77BAF" w:rsidP="009028AC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Ver facturación actual</w:t>
            </w:r>
          </w:p>
          <w:p w14:paraId="31B07504" w14:textId="29505AC0" w:rsidR="00E77BAF" w:rsidRDefault="00E77BAF" w:rsidP="00E77BAF">
            <w:pPr>
              <w:rPr>
                <w:lang w:val="es-ES"/>
              </w:rPr>
            </w:pPr>
          </w:p>
          <w:p w14:paraId="350BA5A0" w14:textId="571E7A0F" w:rsidR="00DA2732" w:rsidRPr="00DA2732" w:rsidRDefault="00DA2732" w:rsidP="00DA2732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ingresar a esta opción se creará la interfaz en el sistema externo que le muestra al administrador/usuario la facturación generada en el presente periodo y le permitirá guardar como PDF, y/o enviar por correo.</w:t>
            </w:r>
          </w:p>
          <w:p w14:paraId="45229436" w14:textId="77777777" w:rsidR="00DA2732" w:rsidRPr="00DA2732" w:rsidRDefault="00DA2732" w:rsidP="00DA2732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562" w:tblpY="316"/>
              <w:tblOverlap w:val="never"/>
              <w:tblW w:w="3256" w:type="dxa"/>
              <w:tblLayout w:type="fixed"/>
              <w:tblLook w:val="04A0" w:firstRow="1" w:lastRow="0" w:firstColumn="1" w:lastColumn="0" w:noHBand="0" w:noVBand="1"/>
            </w:tblPr>
            <w:tblGrid>
              <w:gridCol w:w="3256"/>
            </w:tblGrid>
            <w:tr w:rsidR="00DA2732" w:rsidRPr="004762D8" w14:paraId="372A9449" w14:textId="77777777" w:rsidTr="00DA2732">
              <w:tc>
                <w:tcPr>
                  <w:tcW w:w="3256" w:type="dxa"/>
                </w:tcPr>
                <w:p w14:paraId="544005C7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Id_factura</w:t>
                  </w:r>
                </w:p>
              </w:tc>
            </w:tr>
            <w:tr w:rsidR="00DA2732" w:rsidRPr="006746ED" w14:paraId="25EEB6C9" w14:textId="77777777" w:rsidTr="00DA2732">
              <w:tc>
                <w:tcPr>
                  <w:tcW w:w="3256" w:type="dxa"/>
                </w:tcPr>
                <w:p w14:paraId="77878B0F" w14:textId="77777777" w:rsidR="00DA2732" w:rsidRPr="006746ED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Periodo_factura</w:t>
                  </w:r>
                </w:p>
              </w:tc>
            </w:tr>
            <w:tr w:rsidR="00DA2732" w:rsidRPr="004762D8" w14:paraId="27C6DA38" w14:textId="77777777" w:rsidTr="00DA2732">
              <w:tc>
                <w:tcPr>
                  <w:tcW w:w="3256" w:type="dxa"/>
                </w:tcPr>
                <w:p w14:paraId="51E70C11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Fecha_emision_factura</w:t>
                  </w:r>
                </w:p>
              </w:tc>
            </w:tr>
            <w:tr w:rsidR="00DA2732" w:rsidRPr="004762D8" w14:paraId="45F370B3" w14:textId="77777777" w:rsidTr="00DA2732">
              <w:tc>
                <w:tcPr>
                  <w:tcW w:w="3256" w:type="dxa"/>
                </w:tcPr>
                <w:p w14:paraId="12AE5B5B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Fecha_vencimiento_factura</w:t>
                  </w:r>
                </w:p>
              </w:tc>
            </w:tr>
            <w:tr w:rsidR="00DA2732" w:rsidRPr="004762D8" w14:paraId="11180C27" w14:textId="77777777" w:rsidTr="00DA2732">
              <w:tc>
                <w:tcPr>
                  <w:tcW w:w="3256" w:type="dxa"/>
                </w:tcPr>
                <w:p w14:paraId="2737572C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Fecha_expedicion_factura</w:t>
                  </w:r>
                </w:p>
              </w:tc>
            </w:tr>
            <w:tr w:rsidR="00DA2732" w14:paraId="5321AC86" w14:textId="77777777" w:rsidTr="00DA2732">
              <w:tc>
                <w:tcPr>
                  <w:tcW w:w="3256" w:type="dxa"/>
                </w:tcPr>
                <w:p w14:paraId="6296ED7D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Id_sistema_externo</w:t>
                  </w:r>
                </w:p>
              </w:tc>
            </w:tr>
            <w:tr w:rsidR="00DA2732" w14:paraId="525819A3" w14:textId="77777777" w:rsidTr="00DA2732">
              <w:tc>
                <w:tcPr>
                  <w:tcW w:w="3256" w:type="dxa"/>
                </w:tcPr>
                <w:p w14:paraId="4DE481E5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Nit_sistema_externo</w:t>
                  </w:r>
                </w:p>
              </w:tc>
            </w:tr>
            <w:tr w:rsidR="00DA2732" w14:paraId="5B7BF776" w14:textId="77777777" w:rsidTr="00DA2732">
              <w:tc>
                <w:tcPr>
                  <w:tcW w:w="3256" w:type="dxa"/>
                </w:tcPr>
                <w:p w14:paraId="18DC6E30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Tipo_sistema_externo</w:t>
                  </w:r>
                </w:p>
              </w:tc>
            </w:tr>
            <w:tr w:rsidR="00DA2732" w14:paraId="2013C8F2" w14:textId="77777777" w:rsidTr="00DA2732">
              <w:tc>
                <w:tcPr>
                  <w:tcW w:w="3256" w:type="dxa"/>
                </w:tcPr>
                <w:p w14:paraId="3DD14368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Nombre_sistema_externo</w:t>
                  </w:r>
                </w:p>
              </w:tc>
            </w:tr>
          </w:tbl>
          <w:p w14:paraId="724E4CB6" w14:textId="77777777" w:rsidR="00DA2732" w:rsidRDefault="00DA2732" w:rsidP="00DA273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Datos a cargar:</w:t>
            </w:r>
          </w:p>
          <w:p w14:paraId="0908D636" w14:textId="77777777" w:rsidR="00DA2732" w:rsidRDefault="00DA2732" w:rsidP="00E77BAF">
            <w:pPr>
              <w:rPr>
                <w:lang w:val="es-ES"/>
              </w:rPr>
            </w:pPr>
          </w:p>
          <w:p w14:paraId="706A2E74" w14:textId="0509D9FF" w:rsidR="00E77BAF" w:rsidRPr="00E77BAF" w:rsidRDefault="00E77BAF" w:rsidP="002C05ED"/>
        </w:tc>
      </w:tr>
      <w:tr w:rsidR="000837D6" w:rsidRPr="000463D8" w14:paraId="5F979FDB" w14:textId="77777777" w:rsidTr="004F20F9">
        <w:tc>
          <w:tcPr>
            <w:tcW w:w="804" w:type="dxa"/>
            <w:gridSpan w:val="2"/>
          </w:tcPr>
          <w:p w14:paraId="70DB7B86" w14:textId="09BADD72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2F1EB75F" w14:textId="46C746A8" w:rsidR="000837D6" w:rsidRPr="000463D8" w:rsidRDefault="000837D6" w:rsidP="00644E32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4395A995" w14:textId="77777777" w:rsidR="000837D6" w:rsidRPr="000463D8" w:rsidRDefault="000837D6" w:rsidP="00644E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b/>
              </w:rPr>
            </w:pPr>
          </w:p>
        </w:tc>
      </w:tr>
      <w:tr w:rsidR="000837D6" w:rsidRPr="000463D8" w14:paraId="34B9B98B" w14:textId="77777777" w:rsidTr="004F20F9">
        <w:tc>
          <w:tcPr>
            <w:tcW w:w="804" w:type="dxa"/>
            <w:gridSpan w:val="2"/>
          </w:tcPr>
          <w:p w14:paraId="56DC6F85" w14:textId="2E44353B" w:rsidR="000837D6" w:rsidRPr="009B5A5F" w:rsidRDefault="000837D6" w:rsidP="004F20F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0" w:type="dxa"/>
            <w:gridSpan w:val="5"/>
          </w:tcPr>
          <w:p w14:paraId="61AF2EC9" w14:textId="04382921" w:rsidR="000837D6" w:rsidRDefault="000837D6" w:rsidP="00644E32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604" w:type="dxa"/>
            <w:gridSpan w:val="2"/>
          </w:tcPr>
          <w:p w14:paraId="55D2FD08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A41F287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F01D79E" w14:textId="77777777" w:rsidR="000837D6" w:rsidRPr="00CB439A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0837D6" w:rsidRPr="000463D8" w14:paraId="032C4DE1" w14:textId="77777777" w:rsidTr="004F20F9">
        <w:tc>
          <w:tcPr>
            <w:tcW w:w="9658" w:type="dxa"/>
            <w:gridSpan w:val="9"/>
          </w:tcPr>
          <w:p w14:paraId="540FC7C3" w14:textId="77777777" w:rsidR="000837D6" w:rsidRPr="00CC2F74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C6F5B81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571651A2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4691BD" w14:textId="50B5491C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logeado en el sistema para </w:t>
            </w:r>
            <w:r w:rsidR="00B94A7F">
              <w:rPr>
                <w:rFonts w:ascii="Arial" w:hAnsi="Arial" w:cs="Arial"/>
                <w:color w:val="0000FF"/>
                <w:lang w:val="es-ES" w:eastAsia="es-ES"/>
              </w:rPr>
              <w:t xml:space="preserve">administrar la información </w:t>
            </w:r>
          </w:p>
          <w:p w14:paraId="4451C9FD" w14:textId="55C28D0A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cliente/componente debe estar previamente creado y debidamente configurado.</w:t>
            </w:r>
          </w:p>
          <w:p w14:paraId="23A9989E" w14:textId="5689C3EB" w:rsidR="00B94A7F" w:rsidRDefault="00B94A7F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Debe seleccionar fechas validas</w:t>
            </w:r>
          </w:p>
          <w:p w14:paraId="7E2DDF84" w14:textId="77777777" w:rsidR="00B94A7F" w:rsidRDefault="00B94A7F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BECFF2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3C3303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77DA121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9B3AD1" w14:textId="77777777" w:rsidR="000837D6" w:rsidRPr="00684CDA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0837D6" w:rsidRPr="000463D8" w14:paraId="06AD3B3D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5B45E12" w14:textId="77777777" w:rsidR="000837D6" w:rsidRPr="000463D8" w:rsidRDefault="000837D6" w:rsidP="004F20F9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lastRenderedPageBreak/>
              <w:t>FLUJO ALTERNATIVO:</w:t>
            </w:r>
          </w:p>
          <w:p w14:paraId="0389AE43" w14:textId="77777777" w:rsidR="000837D6" w:rsidRPr="000463D8" w:rsidRDefault="000837D6" w:rsidP="004F20F9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53EF0306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1353F059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840C7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0719DFD9" w14:textId="77777777" w:rsidR="000837D6" w:rsidRPr="00684CDA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0837D6" w:rsidRPr="000463D8" w14:paraId="395DABD3" w14:textId="77777777" w:rsidTr="004F20F9">
        <w:tc>
          <w:tcPr>
            <w:tcW w:w="804" w:type="dxa"/>
            <w:gridSpan w:val="2"/>
            <w:shd w:val="clear" w:color="auto" w:fill="D9D9D9"/>
          </w:tcPr>
          <w:p w14:paraId="3EC63780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554C0702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60B5CBF0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0837D6" w:rsidRPr="000463D8" w14:paraId="6221D34F" w14:textId="77777777" w:rsidTr="004F20F9">
        <w:tc>
          <w:tcPr>
            <w:tcW w:w="804" w:type="dxa"/>
            <w:gridSpan w:val="2"/>
          </w:tcPr>
          <w:p w14:paraId="59959E3C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BE442CE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EE3BEF6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2D7847D3" w14:textId="77777777" w:rsidTr="004F20F9">
        <w:tc>
          <w:tcPr>
            <w:tcW w:w="804" w:type="dxa"/>
            <w:gridSpan w:val="2"/>
          </w:tcPr>
          <w:p w14:paraId="46B465C6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11B1423C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846C173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66A85211" w14:textId="77777777" w:rsidTr="004F20F9">
        <w:tc>
          <w:tcPr>
            <w:tcW w:w="9658" w:type="dxa"/>
            <w:gridSpan w:val="9"/>
          </w:tcPr>
          <w:p w14:paraId="7A682478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084BFFFD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0837D6" w:rsidRPr="000463D8" w14:paraId="0C799C02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261491D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493ECFCD" w14:textId="77777777" w:rsidR="000837D6" w:rsidRDefault="000837D6" w:rsidP="004F20F9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9B6C564" w14:textId="4E3729D9" w:rsidR="000837D6" w:rsidRDefault="000837D6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 w:rsidR="00B94A7F">
              <w:rPr>
                <w:rFonts w:ascii="Arial" w:hAnsi="Arial" w:cs="Arial"/>
                <w:color w:val="0000FF"/>
                <w:lang w:val="es-ES" w:eastAsia="es-ES"/>
              </w:rPr>
              <w:t>generarReporte</w:t>
            </w:r>
          </w:p>
          <w:p w14:paraId="43BF3F9B" w14:textId="77777777" w:rsidR="000837D6" w:rsidRPr="00ED4E9D" w:rsidRDefault="000837D6" w:rsidP="004F20F9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AF7F294" w14:textId="6C6CAB5B" w:rsidR="000837D6" w:rsidRPr="001D0168" w:rsidRDefault="00B94A7F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generar reportes se debe seleccionar la fecha </w:t>
            </w:r>
          </w:p>
          <w:p w14:paraId="3521E65E" w14:textId="3795ABE2" w:rsidR="000837D6" w:rsidRDefault="000837D6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B94A7F">
              <w:rPr>
                <w:rFonts w:ascii="Arial" w:hAnsi="Arial" w:cs="Arial"/>
                <w:color w:val="800000"/>
              </w:rPr>
              <w:t>debe seleccionar fecha del reporte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08F6C60" w14:textId="77777777" w:rsidR="000837D6" w:rsidRDefault="000837D6" w:rsidP="004F20F9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607EBFB6" w14:textId="6119AECD" w:rsidR="00B94A7F" w:rsidRDefault="00B94A7F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generarFactura</w:t>
            </w:r>
          </w:p>
          <w:p w14:paraId="798D88CC" w14:textId="77777777" w:rsidR="00B94A7F" w:rsidRPr="00ED4E9D" w:rsidRDefault="00B94A7F" w:rsidP="00B94A7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5C5F897" w14:textId="624D83FA" w:rsidR="00B94A7F" w:rsidRPr="001D0168" w:rsidRDefault="00B94A7F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generar Factura se debe seleccionar la fecha </w:t>
            </w:r>
          </w:p>
          <w:p w14:paraId="56DE83B5" w14:textId="69F87998" w:rsidR="00B94A7F" w:rsidRDefault="00B94A7F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seleccionar el periodo de la facturación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93DA2F9" w14:textId="77777777" w:rsidR="000837D6" w:rsidRDefault="000837D6" w:rsidP="004F20F9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5CA20D49" w14:textId="09584A7D" w:rsidR="000837D6" w:rsidRDefault="000837D6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 w:rsidR="00B94A7F">
              <w:rPr>
                <w:rFonts w:ascii="Arial" w:hAnsi="Arial" w:cs="Arial"/>
                <w:color w:val="0000FF"/>
                <w:lang w:val="es-ES" w:eastAsia="es-ES"/>
              </w:rPr>
              <w:t>leer eventos/alarmas</w:t>
            </w:r>
          </w:p>
          <w:p w14:paraId="4FE499C3" w14:textId="77777777" w:rsidR="000837D6" w:rsidRPr="005B2C17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  <w:p w14:paraId="5B49617B" w14:textId="6089B82B" w:rsidR="00B94A7F" w:rsidRPr="001D0168" w:rsidRDefault="00B94A7F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Seleccionar la fecha para eventos y alarmas</w:t>
            </w:r>
          </w:p>
          <w:p w14:paraId="5F1C496A" w14:textId="2EC45488" w:rsidR="000837D6" w:rsidRDefault="000837D6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B94A7F">
              <w:rPr>
                <w:rFonts w:ascii="Arial" w:hAnsi="Arial" w:cs="Arial"/>
                <w:color w:val="800000"/>
              </w:rPr>
              <w:t>debe seleccionar la fecha o rango para mostrar los eventos/alarmas</w:t>
            </w:r>
            <w:r>
              <w:rPr>
                <w:rFonts w:ascii="Arial" w:hAnsi="Arial" w:cs="Arial"/>
                <w:color w:val="800000"/>
              </w:rPr>
              <w:t>”</w:t>
            </w:r>
          </w:p>
          <w:p w14:paraId="5B395906" w14:textId="77777777" w:rsidR="000837D6" w:rsidRDefault="000837D6" w:rsidP="004F20F9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42191C23" w14:textId="77777777" w:rsidR="000837D6" w:rsidRDefault="000837D6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Gestionar_alarmas</w:t>
            </w:r>
          </w:p>
          <w:p w14:paraId="58594633" w14:textId="77777777" w:rsidR="000837D6" w:rsidRDefault="000837D6" w:rsidP="004F20F9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73E70A69" w14:textId="77777777" w:rsidR="000837D6" w:rsidRDefault="000837D6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Si:</w:t>
            </w:r>
            <w:r>
              <w:rPr>
                <w:rFonts w:ascii="Arial" w:hAnsi="Arial" w:cs="Arial"/>
                <w:color w:val="800000"/>
              </w:rPr>
              <w:t xml:space="preserve"> mostrara la interfaz donde se muestran las alarmas generadas en el almacenamiento de los datos,</w:t>
            </w:r>
          </w:p>
          <w:p w14:paraId="01874FF7" w14:textId="3EDB540E" w:rsidR="000837D6" w:rsidRDefault="000837D6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Estas alarmas se clasificarán según su tipo para una mejor comprensión del administrador/</w:t>
            </w:r>
            <w:r w:rsidR="00701370">
              <w:rPr>
                <w:rFonts w:ascii="Arial" w:hAnsi="Arial" w:cs="Arial"/>
                <w:color w:val="800000"/>
              </w:rPr>
              <w:t>usuario</w:t>
            </w:r>
          </w:p>
          <w:p w14:paraId="3F1366E9" w14:textId="77777777" w:rsidR="000837D6" w:rsidRDefault="000837D6" w:rsidP="004F20F9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665FCA9E" w14:textId="77777777" w:rsidR="000837D6" w:rsidRDefault="000837D6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No</w:t>
            </w:r>
            <w:r>
              <w:rPr>
                <w:rFonts w:ascii="Arial" w:hAnsi="Arial" w:cs="Arial"/>
                <w:color w:val="800000"/>
              </w:rPr>
              <w:t>: cancelar acción</w:t>
            </w:r>
          </w:p>
          <w:p w14:paraId="03ECE9C4" w14:textId="77777777" w:rsidR="000837D6" w:rsidRDefault="000837D6" w:rsidP="004F20F9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2D0B9EE" w14:textId="77777777" w:rsidR="000837D6" w:rsidRPr="002F1D15" w:rsidRDefault="000837D6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31B9A049" w14:textId="77777777" w:rsidTr="004F20F9">
        <w:tc>
          <w:tcPr>
            <w:tcW w:w="815" w:type="dxa"/>
            <w:gridSpan w:val="3"/>
            <w:shd w:val="clear" w:color="auto" w:fill="D9D9D9"/>
          </w:tcPr>
          <w:p w14:paraId="3062A336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531C2815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7A3A82D2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0837D6" w:rsidRPr="000463D8" w14:paraId="6CABDFA1" w14:textId="77777777" w:rsidTr="004F20F9">
        <w:tc>
          <w:tcPr>
            <w:tcW w:w="815" w:type="dxa"/>
            <w:gridSpan w:val="3"/>
          </w:tcPr>
          <w:p w14:paraId="3946DCDF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3262" w:type="dxa"/>
          </w:tcPr>
          <w:p w14:paraId="46AA06CA" w14:textId="77777777" w:rsidR="000837D6" w:rsidRPr="001D0168" w:rsidRDefault="000837D6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5BF01942" w14:textId="77777777" w:rsidR="000837D6" w:rsidRDefault="000837D6" w:rsidP="004F20F9">
            <w:pPr>
              <w:jc w:val="both"/>
              <w:rPr>
                <w:rFonts w:ascii="Arial" w:hAnsi="Arial" w:cs="Arial"/>
              </w:rPr>
            </w:pPr>
          </w:p>
          <w:p w14:paraId="2505DAE9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0750CF8B" w14:textId="77777777" w:rsidTr="004F20F9">
        <w:tc>
          <w:tcPr>
            <w:tcW w:w="815" w:type="dxa"/>
            <w:gridSpan w:val="3"/>
          </w:tcPr>
          <w:p w14:paraId="18AF0C2A" w14:textId="560CA2A6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58653E0C" w14:textId="77777777" w:rsidR="000837D6" w:rsidRPr="001D0168" w:rsidRDefault="000837D6" w:rsidP="00B94A7F">
            <w:pPr>
              <w:ind w:left="360"/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F0A4048" w14:textId="4867ED6F" w:rsidR="000837D6" w:rsidRPr="00C1111C" w:rsidRDefault="000837D6" w:rsidP="004F20F9">
            <w:pPr>
              <w:jc w:val="both"/>
              <w:rPr>
                <w:rFonts w:ascii="Arial" w:hAnsi="Arial" w:cs="Arial"/>
              </w:rPr>
            </w:pPr>
          </w:p>
        </w:tc>
      </w:tr>
      <w:tr w:rsidR="000837D6" w:rsidRPr="000463D8" w14:paraId="7AF45F24" w14:textId="77777777" w:rsidTr="004F20F9">
        <w:tc>
          <w:tcPr>
            <w:tcW w:w="9658" w:type="dxa"/>
            <w:gridSpan w:val="9"/>
          </w:tcPr>
          <w:p w14:paraId="4236C29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49D4E6F0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</w:p>
          <w:p w14:paraId="07AC603B" w14:textId="77777777" w:rsidR="000837D6" w:rsidRPr="006C4B76" w:rsidRDefault="000837D6" w:rsidP="004F20F9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0837D6" w:rsidRPr="000463D8" w14:paraId="2019699C" w14:textId="77777777" w:rsidTr="004F20F9">
        <w:trPr>
          <w:trHeight w:val="1836"/>
        </w:trPr>
        <w:tc>
          <w:tcPr>
            <w:tcW w:w="9658" w:type="dxa"/>
            <w:gridSpan w:val="9"/>
          </w:tcPr>
          <w:p w14:paraId="0BF2F2A0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0252920F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</w:p>
          <w:p w14:paraId="34BA0A30" w14:textId="77777777" w:rsidR="000837D6" w:rsidRPr="008743D7" w:rsidRDefault="000837D6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Los datos no se generen en el sistema</w:t>
            </w:r>
          </w:p>
          <w:p w14:paraId="6025AAE1" w14:textId="77777777" w:rsidR="000837D6" w:rsidRPr="000837D6" w:rsidRDefault="000837D6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Las alarmas no sean mostradas</w:t>
            </w:r>
          </w:p>
        </w:tc>
      </w:tr>
      <w:tr w:rsidR="000837D6" w:rsidRPr="000463D8" w14:paraId="71A11D10" w14:textId="77777777" w:rsidTr="004F20F9">
        <w:trPr>
          <w:trHeight w:val="744"/>
        </w:trPr>
        <w:tc>
          <w:tcPr>
            <w:tcW w:w="9658" w:type="dxa"/>
            <w:gridSpan w:val="9"/>
          </w:tcPr>
          <w:p w14:paraId="09F5406B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20B50BEF" w14:textId="77777777" w:rsidR="000837D6" w:rsidRPr="00CB2208" w:rsidRDefault="000837D6" w:rsidP="004F20F9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C97991A" w14:textId="77777777" w:rsidR="000837D6" w:rsidRDefault="000837D6" w:rsidP="004F20F9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ED96D03" w14:textId="20D0858F" w:rsidR="000837D6" w:rsidRDefault="00B94A7F" w:rsidP="009028A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Se deben crear los reportes para los rangos de fechas establecidos</w:t>
            </w:r>
          </w:p>
          <w:p w14:paraId="7AA08D9F" w14:textId="29D21F26" w:rsidR="00B94A7F" w:rsidRDefault="00B94A7F" w:rsidP="009028A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 facturación se debe generar para los rangos de fechas establecidos</w:t>
            </w:r>
          </w:p>
          <w:p w14:paraId="394F3ACB" w14:textId="5A8A05BF" w:rsidR="00B94A7F" w:rsidRDefault="00B94A7F" w:rsidP="009028A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Se debe poder generar el pdf y envío por correo de los reportes/facturas generados</w:t>
            </w:r>
          </w:p>
          <w:p w14:paraId="2B925CE4" w14:textId="5B4D6F40" w:rsidR="00B94A7F" w:rsidRDefault="00B94A7F" w:rsidP="009028A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Se debe mostrar la información de manera organizada y lógica</w:t>
            </w:r>
          </w:p>
          <w:p w14:paraId="44B1CAAF" w14:textId="176AA410" w:rsidR="00B94A7F" w:rsidRDefault="00B94A7F" w:rsidP="009028A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 interfaz debe mostrar los componentes dueños de la información.</w:t>
            </w:r>
          </w:p>
          <w:p w14:paraId="605D18DC" w14:textId="4DB2D043" w:rsidR="00B94A7F" w:rsidRPr="000837D6" w:rsidRDefault="00B94A7F" w:rsidP="009028A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reporte debe ser organizado y claro</w:t>
            </w:r>
          </w:p>
          <w:p w14:paraId="7ECF4BEF" w14:textId="4C35E804" w:rsidR="000837D6" w:rsidRPr="002B6FAA" w:rsidRDefault="000837D6" w:rsidP="004F20F9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0837D6" w:rsidRPr="000463D8" w14:paraId="18C4D0C8" w14:textId="77777777" w:rsidTr="004F20F9">
        <w:trPr>
          <w:trHeight w:val="609"/>
        </w:trPr>
        <w:tc>
          <w:tcPr>
            <w:tcW w:w="9658" w:type="dxa"/>
            <w:gridSpan w:val="9"/>
          </w:tcPr>
          <w:p w14:paraId="4CE4D7C9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237264C" w14:textId="77777777" w:rsidR="000837D6" w:rsidRPr="00AD2D68" w:rsidRDefault="000837D6" w:rsidP="004F20F9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31593611" w14:textId="77777777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4C5BB2FF" w14:textId="25EE90B9" w:rsidR="008F17FA" w:rsidRDefault="008F17FA" w:rsidP="00632B15">
      <w:pPr>
        <w:rPr>
          <w:rFonts w:ascii="Arial" w:hAnsi="Arial" w:cs="Arial"/>
          <w:b/>
          <w:bCs/>
          <w:lang w:val="es-ES"/>
        </w:rPr>
      </w:pPr>
    </w:p>
    <w:p w14:paraId="4C32CC1E" w14:textId="3DC07F4E" w:rsidR="008F17FA" w:rsidRDefault="008F17FA" w:rsidP="00632B15">
      <w:pPr>
        <w:rPr>
          <w:rFonts w:ascii="Arial" w:hAnsi="Arial" w:cs="Arial"/>
          <w:b/>
          <w:bCs/>
          <w:lang w:val="es-ES"/>
        </w:rPr>
      </w:pPr>
    </w:p>
    <w:p w14:paraId="1CE0B618" w14:textId="2252E859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1A86D88" w14:textId="3180A839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2FC26907" w14:textId="17B3B6A8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472FA02" w14:textId="1A29EAB2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551D5CF8" w14:textId="5CF3DDA0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128A37CB" w14:textId="5C0A8373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1A61C5AF" w14:textId="10C90E85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0C3ECBCD" w14:textId="2C1BA7F4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3C06F7F5" w14:textId="3D18BD9A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92E9CC7" w14:textId="52786918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064B201" w14:textId="0EDDF698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449DA91" w14:textId="7A094821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512122A8" w14:textId="11893825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583B8C93" w14:textId="6AE1D880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53B995D" w14:textId="3C56CE10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92C1BDE" w14:textId="108E00AB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32BC55D9" w14:textId="77777777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bookmarkEnd w:id="8"/>
    <w:bookmarkEnd w:id="9"/>
    <w:p w14:paraId="74639FBB" w14:textId="5E84B59A" w:rsidR="00632B15" w:rsidRDefault="00632B15" w:rsidP="00632B15">
      <w:pPr>
        <w:rPr>
          <w:szCs w:val="22"/>
        </w:rPr>
      </w:pPr>
    </w:p>
    <w:p w14:paraId="2437C843" w14:textId="6AEAAB86" w:rsidR="008F56CC" w:rsidRPr="00BF3A73" w:rsidRDefault="00BF3A73" w:rsidP="00632B15">
      <w:pPr>
        <w:rPr>
          <w:b/>
          <w:bCs/>
          <w:sz w:val="32"/>
          <w:szCs w:val="36"/>
        </w:rPr>
      </w:pPr>
      <w:r w:rsidRPr="00BF3A73">
        <w:rPr>
          <w:b/>
          <w:bCs/>
          <w:sz w:val="32"/>
          <w:szCs w:val="36"/>
        </w:rPr>
        <w:lastRenderedPageBreak/>
        <w:t>Caso de uso 5</w:t>
      </w:r>
    </w:p>
    <w:p w14:paraId="34A0B3B8" w14:textId="65C0BF52" w:rsidR="00A660B6" w:rsidRDefault="00A660B6" w:rsidP="009028AC">
      <w:pPr>
        <w:pStyle w:val="Ttulo1"/>
        <w:numPr>
          <w:ilvl w:val="0"/>
          <w:numId w:val="14"/>
        </w:numPr>
        <w:rPr>
          <w:szCs w:val="22"/>
        </w:rPr>
      </w:pPr>
      <w:r>
        <w:rPr>
          <w:szCs w:val="22"/>
        </w:rPr>
        <w:t>Administrar componentes</w:t>
      </w:r>
    </w:p>
    <w:p w14:paraId="2E789132" w14:textId="6266EDEC" w:rsidR="006C212A" w:rsidRDefault="006C212A" w:rsidP="006C212A"/>
    <w:p w14:paraId="21C270DF" w14:textId="3B70D156" w:rsidR="006C212A" w:rsidRDefault="006C212A" w:rsidP="006C212A"/>
    <w:p w14:paraId="721B9E2A" w14:textId="5F691B39" w:rsidR="006C212A" w:rsidRDefault="006C212A" w:rsidP="006C212A">
      <w:r>
        <w:rPr>
          <w:noProof/>
        </w:rPr>
        <w:drawing>
          <wp:inline distT="0" distB="0" distL="0" distR="0" wp14:anchorId="4C8405A4" wp14:editId="5D3BEFBD">
            <wp:extent cx="6596625" cy="5438692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427" cy="544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63352" w14:textId="462BB3EB" w:rsidR="00BF3A73" w:rsidRDefault="00BF3A73" w:rsidP="006C212A"/>
    <w:p w14:paraId="15A22420" w14:textId="0850ACBB" w:rsidR="00BF3A73" w:rsidRDefault="00BF3A73" w:rsidP="006C212A"/>
    <w:p w14:paraId="19FF31E4" w14:textId="6E29B4E4" w:rsidR="00BF3A73" w:rsidRDefault="00BF3A73" w:rsidP="006C212A"/>
    <w:p w14:paraId="510D9074" w14:textId="106B9546" w:rsidR="00BF3A73" w:rsidRDefault="00BF3A73" w:rsidP="006C212A"/>
    <w:p w14:paraId="0A4A5DD3" w14:textId="77777777" w:rsidR="00BF3A73" w:rsidRPr="006C212A" w:rsidRDefault="00BF3A73" w:rsidP="006C212A"/>
    <w:p w14:paraId="7BD8B640" w14:textId="77777777" w:rsidR="00A660B6" w:rsidRDefault="00A660B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A660B6" w:rsidRPr="000463D8" w14:paraId="54D6F536" w14:textId="77777777" w:rsidTr="00A660B6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19F23E2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IDENTIFICADOR CASO DE USO:</w:t>
            </w:r>
          </w:p>
          <w:p w14:paraId="7D471443" w14:textId="64D0ABE4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5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2AE1541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2163B2AD" w14:textId="7B3B657C" w:rsidR="00A660B6" w:rsidRPr="000463D8" w:rsidRDefault="00A660B6" w:rsidP="00A660B6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Administrar_Componentes</w:t>
            </w:r>
          </w:p>
          <w:p w14:paraId="08CA52CB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</w:p>
        </w:tc>
      </w:tr>
      <w:tr w:rsidR="00A660B6" w:rsidRPr="000463D8" w14:paraId="793F8BCD" w14:textId="77777777" w:rsidTr="00A660B6">
        <w:tc>
          <w:tcPr>
            <w:tcW w:w="6485" w:type="dxa"/>
            <w:gridSpan w:val="8"/>
          </w:tcPr>
          <w:p w14:paraId="5589ECB0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2749EE23" w14:textId="77777777" w:rsidR="00A660B6" w:rsidRPr="00FA4470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5A417228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1BC54046" w14:textId="77777777" w:rsidR="00A660B6" w:rsidRPr="000463D8" w:rsidRDefault="00A660B6" w:rsidP="00A660B6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A660B6" w:rsidRPr="000463D8" w14:paraId="2E614377" w14:textId="77777777" w:rsidTr="00A660B6">
        <w:tc>
          <w:tcPr>
            <w:tcW w:w="9658" w:type="dxa"/>
            <w:gridSpan w:val="9"/>
          </w:tcPr>
          <w:p w14:paraId="15E3378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48D5F9DA" w14:textId="77777777" w:rsidR="00A660B6" w:rsidRDefault="00A660B6" w:rsidP="00A660B6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53DF08CB" w14:textId="77777777" w:rsidR="00A660B6" w:rsidRPr="003D1FAD" w:rsidRDefault="00A660B6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A660B6" w:rsidRPr="000463D8" w14:paraId="5165A18D" w14:textId="77777777" w:rsidTr="00A660B6">
        <w:tc>
          <w:tcPr>
            <w:tcW w:w="9658" w:type="dxa"/>
            <w:gridSpan w:val="9"/>
          </w:tcPr>
          <w:p w14:paraId="6465FF66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803DDB9" w14:textId="23466C81" w:rsidR="00A660B6" w:rsidRDefault="00701370" w:rsidP="009028A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704C4D28" w14:textId="00773EC2" w:rsidR="006C212A" w:rsidRDefault="006C212A" w:rsidP="009028A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075DCABE" w14:textId="77777777" w:rsidR="00A660B6" w:rsidRDefault="00A660B6" w:rsidP="009028A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343787E8" w14:textId="77777777" w:rsidR="00A660B6" w:rsidRPr="00FA4470" w:rsidRDefault="00A660B6" w:rsidP="00A660B6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A660B6" w:rsidRPr="000463D8" w14:paraId="2265E528" w14:textId="77777777" w:rsidTr="00A660B6">
        <w:tc>
          <w:tcPr>
            <w:tcW w:w="9658" w:type="dxa"/>
            <w:gridSpan w:val="9"/>
          </w:tcPr>
          <w:p w14:paraId="42F388FF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13DB7242" w14:textId="19A1F0DD" w:rsidR="00A660B6" w:rsidRDefault="00A660B6" w:rsidP="00A660B6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64BB1CB9" w14:textId="00CFB949" w:rsidR="00A660B6" w:rsidRDefault="00EA31D5" w:rsidP="009028AC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información</w:t>
            </w:r>
          </w:p>
          <w:p w14:paraId="2D3A44DE" w14:textId="2061A422" w:rsidR="00EA31D5" w:rsidRDefault="00EA31D5" w:rsidP="009028AC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datos</w:t>
            </w:r>
          </w:p>
          <w:p w14:paraId="5CE27EB2" w14:textId="77777777" w:rsidR="00EA31D5" w:rsidRPr="000463D8" w:rsidRDefault="00EA31D5" w:rsidP="009028AC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7949E1BC" w14:textId="74A21ADC" w:rsidR="00A660B6" w:rsidRPr="000463D8" w:rsidRDefault="00A660B6" w:rsidP="00A660B6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A660B6" w:rsidRPr="000463D8" w14:paraId="00AA3A94" w14:textId="77777777" w:rsidTr="00A660B6">
        <w:tc>
          <w:tcPr>
            <w:tcW w:w="9658" w:type="dxa"/>
            <w:gridSpan w:val="9"/>
          </w:tcPr>
          <w:p w14:paraId="3A14ECC0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FCB4496" w14:textId="77777777" w:rsidR="00A660B6" w:rsidRDefault="00A660B6" w:rsidP="00A660B6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2955F500" w14:textId="4A727549" w:rsidR="00A660B6" w:rsidRPr="00A660B6" w:rsidRDefault="00A660B6" w:rsidP="00A660B6">
            <w:pPr>
              <w:rPr>
                <w:rFonts w:ascii="Arial" w:hAnsi="Arial" w:cs="Arial"/>
                <w:color w:val="0000FF"/>
              </w:rPr>
            </w:pPr>
            <w:r w:rsidRPr="00A660B6">
              <w:rPr>
                <w:rFonts w:ascii="Arial" w:hAnsi="Arial" w:cs="Arial"/>
                <w:color w:val="0000FF"/>
              </w:rPr>
              <w:t xml:space="preserve">El </w:t>
            </w:r>
            <w:r w:rsidR="006C212A">
              <w:rPr>
                <w:rFonts w:ascii="Arial" w:hAnsi="Arial" w:cs="Arial"/>
                <w:color w:val="0000FF"/>
              </w:rPr>
              <w:t>administrador</w:t>
            </w:r>
            <w:r w:rsidRPr="00A660B6">
              <w:rPr>
                <w:rFonts w:ascii="Arial" w:hAnsi="Arial" w:cs="Arial"/>
                <w:color w:val="0000FF"/>
              </w:rPr>
              <w:t>/usuario del sistema externo podrá gestionar los componentes de su sistema</w:t>
            </w:r>
            <w:r>
              <w:rPr>
                <w:rFonts w:ascii="Arial" w:hAnsi="Arial" w:cs="Arial"/>
                <w:color w:val="0000FF"/>
              </w:rPr>
              <w:t xml:space="preserve">, mediante </w:t>
            </w:r>
            <w:r w:rsidR="00C000BF">
              <w:rPr>
                <w:rFonts w:ascii="Arial" w:hAnsi="Arial" w:cs="Arial"/>
                <w:color w:val="0000FF"/>
              </w:rPr>
              <w:t>una interfaz dedicada para tal fin</w:t>
            </w:r>
          </w:p>
          <w:p w14:paraId="122B849B" w14:textId="77777777" w:rsidR="004C7796" w:rsidRDefault="004C7796" w:rsidP="00A660B6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58E26785" w14:textId="77777777" w:rsidR="00A660B6" w:rsidRPr="003D1FAD" w:rsidRDefault="00A660B6" w:rsidP="00A660B6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A660B6" w:rsidRPr="000463D8" w14:paraId="21F28AF5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D95EA67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1B4E3276" w14:textId="77777777" w:rsidR="00A660B6" w:rsidRPr="005A1F2E" w:rsidRDefault="00A660B6" w:rsidP="00A660B6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A660B6" w:rsidRPr="009B2573" w14:paraId="6A350A05" w14:textId="77777777" w:rsidTr="00A660B6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70C9B008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04730EFF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4D12EDAE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A660B6" w:rsidRPr="009B2573" w14:paraId="033F4579" w14:textId="77777777" w:rsidTr="00A660B6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FCE4B8B" w14:textId="77777777" w:rsidR="00A660B6" w:rsidRPr="00F4293F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7834D248" w14:textId="3C4F1CF5" w:rsidR="00A660B6" w:rsidRDefault="00A660B6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7E1FFA">
              <w:rPr>
                <w:rFonts w:ascii="Arial" w:eastAsia="Arial Unicode MS" w:hAnsi="Arial" w:cs="Arial"/>
                <w:color w:val="0000FF"/>
                <w:lang w:val="es-ES"/>
              </w:rPr>
              <w:t>Crear</w:t>
            </w:r>
            <w:r w:rsidRPr="00D03F51">
              <w:rPr>
                <w:rFonts w:ascii="Arial" w:eastAsia="Arial Unicode MS" w:hAnsi="Arial" w:cs="Arial"/>
                <w:color w:val="0000FF"/>
                <w:lang w:val="es-ES"/>
              </w:rPr>
              <w:t>_</w:t>
            </w:r>
            <w:r w:rsidR="00C000BF">
              <w:rPr>
                <w:rFonts w:ascii="Arial" w:eastAsia="Arial Unicode MS" w:hAnsi="Arial" w:cs="Arial"/>
                <w:color w:val="0000FF"/>
                <w:lang w:val="es-ES"/>
              </w:rPr>
              <w:t>componente</w:t>
            </w:r>
          </w:p>
          <w:p w14:paraId="4216A730" w14:textId="1DB6FDCD" w:rsidR="00C000BF" w:rsidRDefault="00C000BF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Editar_componente</w:t>
            </w:r>
          </w:p>
          <w:p w14:paraId="1033570D" w14:textId="445DA205" w:rsidR="00C000BF" w:rsidRDefault="00C000BF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Registrar_componente</w:t>
            </w:r>
          </w:p>
          <w:p w14:paraId="571D7C7F" w14:textId="351FAD6E" w:rsidR="00C000BF" w:rsidRDefault="00C000BF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Configurar_componente</w:t>
            </w:r>
          </w:p>
          <w:p w14:paraId="1B4D2237" w14:textId="77777777" w:rsidR="007730E3" w:rsidRDefault="007730E3" w:rsidP="007730E3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53E108A" w14:textId="7B5629BD" w:rsidR="003356BB" w:rsidRDefault="003356BB" w:rsidP="007730E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114" w:type="dxa"/>
              <w:tblLayout w:type="fixed"/>
              <w:tblLook w:val="04A0" w:firstRow="1" w:lastRow="0" w:firstColumn="1" w:lastColumn="0" w:noHBand="0" w:noVBand="1"/>
            </w:tblPr>
            <w:tblGrid>
              <w:gridCol w:w="2520"/>
              <w:gridCol w:w="1594"/>
            </w:tblGrid>
            <w:tr w:rsidR="007730E3" w14:paraId="41305113" w14:textId="77777777" w:rsidTr="00670A59">
              <w:trPr>
                <w:trHeight w:val="473"/>
              </w:trPr>
              <w:tc>
                <w:tcPr>
                  <w:tcW w:w="2520" w:type="dxa"/>
                </w:tcPr>
                <w:p w14:paraId="3021AB9E" w14:textId="77777777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Id_componente (único)</w:t>
                  </w:r>
                </w:p>
                <w:p w14:paraId="22C12835" w14:textId="4EB92733" w:rsidR="007730E3" w:rsidRPr="004762D8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594" w:type="dxa"/>
                </w:tcPr>
                <w:p w14:paraId="673040BC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7730E3" w14:paraId="2748AFF7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75A32B81" w14:textId="21F48A62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Nombre_componente</w:t>
                  </w:r>
                </w:p>
              </w:tc>
              <w:tc>
                <w:tcPr>
                  <w:tcW w:w="1594" w:type="dxa"/>
                </w:tcPr>
                <w:p w14:paraId="0FC8D965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4BD7386B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2A935A05" w14:textId="3D6D8E5E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Marca_componente</w:t>
                  </w:r>
                </w:p>
              </w:tc>
              <w:tc>
                <w:tcPr>
                  <w:tcW w:w="1594" w:type="dxa"/>
                </w:tcPr>
                <w:p w14:paraId="71F129A3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0385B956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1A9C316C" w14:textId="59165A5A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Tipo_componente</w:t>
                  </w:r>
                </w:p>
              </w:tc>
              <w:tc>
                <w:tcPr>
                  <w:tcW w:w="1594" w:type="dxa"/>
                </w:tcPr>
                <w:p w14:paraId="7520B9D3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358DF8FD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3C23B816" w14:textId="75EACCB5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Tecnología_componente</w:t>
                  </w:r>
                </w:p>
              </w:tc>
              <w:tc>
                <w:tcPr>
                  <w:tcW w:w="1594" w:type="dxa"/>
                </w:tcPr>
                <w:p w14:paraId="415A0566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6A8234DC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2295E112" w14:textId="5605DC32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Serie_componente</w:t>
                  </w:r>
                </w:p>
              </w:tc>
              <w:tc>
                <w:tcPr>
                  <w:tcW w:w="1594" w:type="dxa"/>
                </w:tcPr>
                <w:p w14:paraId="6AE83D3D" w14:textId="6F975031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2055F41D" w14:textId="77777777" w:rsidTr="00670A59">
              <w:trPr>
                <w:trHeight w:val="243"/>
              </w:trPr>
              <w:tc>
                <w:tcPr>
                  <w:tcW w:w="2520" w:type="dxa"/>
                </w:tcPr>
                <w:p w14:paraId="2032C4C0" w14:textId="0B566C22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Modelo_componente</w:t>
                  </w:r>
                </w:p>
              </w:tc>
              <w:tc>
                <w:tcPr>
                  <w:tcW w:w="1594" w:type="dxa"/>
                </w:tcPr>
                <w:p w14:paraId="56B2B1A5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0737B3D3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1C82C8F7" w14:textId="1B809635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Estado_componente</w:t>
                  </w:r>
                </w:p>
              </w:tc>
              <w:tc>
                <w:tcPr>
                  <w:tcW w:w="1594" w:type="dxa"/>
                </w:tcPr>
                <w:p w14:paraId="606469B2" w14:textId="0C01F42F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4DAA23A0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7EFA572D" w14:textId="0D3B865A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Referencia_componente</w:t>
                  </w:r>
                </w:p>
              </w:tc>
              <w:tc>
                <w:tcPr>
                  <w:tcW w:w="1594" w:type="dxa"/>
                </w:tcPr>
                <w:p w14:paraId="64EF5C05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5F9FE8FD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13259BFA" w14:textId="48C699DE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594" w:type="dxa"/>
                </w:tcPr>
                <w:p w14:paraId="24DD7A0C" w14:textId="42015F2E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  <w:tr w:rsidR="007730E3" w14:paraId="06BA5370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14BA0875" w14:textId="632AB20A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594" w:type="dxa"/>
                </w:tcPr>
                <w:p w14:paraId="3FE31C1D" w14:textId="49AD32B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</w:tbl>
          <w:p w14:paraId="338C2701" w14:textId="77777777" w:rsidR="007730E3" w:rsidRPr="007730E3" w:rsidRDefault="007730E3" w:rsidP="007730E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09E5580" w14:textId="77777777" w:rsidR="003356BB" w:rsidRDefault="003356BB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0FED74D" w14:textId="7BE83CE6" w:rsidR="003356BB" w:rsidRPr="00AD21BA" w:rsidRDefault="003356BB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lastRenderedPageBreak/>
              <w:t>Id_componente (único)</w:t>
            </w:r>
          </w:p>
          <w:p w14:paraId="2A621FE8" w14:textId="54CF179A" w:rsidR="003356BB" w:rsidRPr="00AD21BA" w:rsidRDefault="003356BB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Nombre_componente</w:t>
            </w:r>
          </w:p>
          <w:p w14:paraId="27C94903" w14:textId="43BD9713" w:rsidR="003356BB" w:rsidRPr="00AD21BA" w:rsidRDefault="003356BB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Marca_componente</w:t>
            </w:r>
          </w:p>
          <w:p w14:paraId="5B599D07" w14:textId="7E7CC89D" w:rsidR="003356BB" w:rsidRPr="00AD21BA" w:rsidRDefault="003356BB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Tipo_componente</w:t>
            </w:r>
          </w:p>
          <w:p w14:paraId="142926A0" w14:textId="087A3011" w:rsidR="003356BB" w:rsidRPr="00AD21BA" w:rsidRDefault="003356BB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Tecnología_componente</w:t>
            </w:r>
          </w:p>
          <w:p w14:paraId="3D2FC6CD" w14:textId="2542DC01" w:rsidR="00354CFA" w:rsidRPr="00AD21BA" w:rsidRDefault="00354CFA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Serie_componente</w:t>
            </w:r>
          </w:p>
          <w:p w14:paraId="671F6492" w14:textId="704F8332" w:rsidR="00354CFA" w:rsidRPr="00AD21BA" w:rsidRDefault="00354CFA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Modelo_componente</w:t>
            </w:r>
          </w:p>
          <w:p w14:paraId="356909AE" w14:textId="56A91E4A" w:rsidR="00354CFA" w:rsidRPr="00AD21BA" w:rsidRDefault="00354CFA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Estado_componente</w:t>
            </w:r>
          </w:p>
          <w:p w14:paraId="7148EB66" w14:textId="1FCDDEA2" w:rsidR="003356BB" w:rsidRDefault="003356BB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Referencia_componente</w:t>
            </w:r>
          </w:p>
          <w:p w14:paraId="37E2C14C" w14:textId="0A87346A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7FF27675" w14:textId="7461140B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Concentrador</w:t>
            </w:r>
          </w:p>
          <w:p w14:paraId="409CFADD" w14:textId="4B4ADC7C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162" w:type="dxa"/>
              <w:tblLayout w:type="fixed"/>
              <w:tblLook w:val="04A0" w:firstRow="1" w:lastRow="0" w:firstColumn="1" w:lastColumn="0" w:noHBand="0" w:noVBand="1"/>
            </w:tblPr>
            <w:tblGrid>
              <w:gridCol w:w="2547"/>
              <w:gridCol w:w="1615"/>
            </w:tblGrid>
            <w:tr w:rsidR="00304A57" w:rsidRPr="004762D8" w14:paraId="3E11DFAC" w14:textId="6D128014" w:rsidTr="00304A57">
              <w:trPr>
                <w:trHeight w:val="472"/>
              </w:trPr>
              <w:tc>
                <w:tcPr>
                  <w:tcW w:w="2547" w:type="dxa"/>
                </w:tcPr>
                <w:p w14:paraId="5DDCF37B" w14:textId="1B3C8CD5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Id_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concentrador</w:t>
                  </w: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(único)</w:t>
                  </w:r>
                </w:p>
                <w:p w14:paraId="0075B0F2" w14:textId="77777777" w:rsidR="00304A57" w:rsidRPr="004762D8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615" w:type="dxa"/>
                </w:tcPr>
                <w:p w14:paraId="79C8793F" w14:textId="77777777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04A57" w:rsidRPr="007730E3" w14:paraId="02FF7F1F" w14:textId="1AE05B01" w:rsidTr="00304A57">
              <w:trPr>
                <w:trHeight w:val="229"/>
              </w:trPr>
              <w:tc>
                <w:tcPr>
                  <w:tcW w:w="2547" w:type="dxa"/>
                </w:tcPr>
                <w:p w14:paraId="4EBEA652" w14:textId="3380130F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Nombre_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concentrador</w:t>
                  </w:r>
                </w:p>
              </w:tc>
              <w:tc>
                <w:tcPr>
                  <w:tcW w:w="1615" w:type="dxa"/>
                </w:tcPr>
                <w:p w14:paraId="2C0FE53E" w14:textId="47E4D2A0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29380</w:t>
                  </w:r>
                </w:p>
              </w:tc>
            </w:tr>
            <w:tr w:rsidR="00304A57" w:rsidRPr="007730E3" w14:paraId="3CEA159B" w14:textId="78DA57FB" w:rsidTr="00304A57">
              <w:trPr>
                <w:trHeight w:val="229"/>
              </w:trPr>
              <w:tc>
                <w:tcPr>
                  <w:tcW w:w="2547" w:type="dxa"/>
                </w:tcPr>
                <w:p w14:paraId="1EBC67E2" w14:textId="78F70E31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Marca_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concentrador</w:t>
                  </w:r>
                </w:p>
              </w:tc>
              <w:tc>
                <w:tcPr>
                  <w:tcW w:w="1615" w:type="dxa"/>
                </w:tcPr>
                <w:p w14:paraId="08F36527" w14:textId="448B7EFC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Circutor</w:t>
                  </w:r>
                </w:p>
                <w:p w14:paraId="61F612EC" w14:textId="2A1AB5E0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Add</w:t>
                  </w:r>
                </w:p>
                <w:p w14:paraId="6B6E3DEE" w14:textId="33FB4610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M&amp;C</w:t>
                  </w:r>
                </w:p>
              </w:tc>
            </w:tr>
            <w:tr w:rsidR="00304A57" w:rsidRPr="007730E3" w14:paraId="22C1C0DC" w14:textId="7F4AB623" w:rsidTr="00304A57">
              <w:trPr>
                <w:trHeight w:val="229"/>
              </w:trPr>
              <w:tc>
                <w:tcPr>
                  <w:tcW w:w="2547" w:type="dxa"/>
                </w:tcPr>
                <w:p w14:paraId="7B4BB73E" w14:textId="64E483A5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Tipo_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comunicacion</w:t>
                  </w:r>
                </w:p>
              </w:tc>
              <w:tc>
                <w:tcPr>
                  <w:tcW w:w="1615" w:type="dxa"/>
                </w:tcPr>
                <w:p w14:paraId="7812B3DE" w14:textId="5D1BB613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Power line comunication</w:t>
                  </w:r>
                </w:p>
                <w:p w14:paraId="0B24D311" w14:textId="77777777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  <w:p w14:paraId="3F4D83C1" w14:textId="77777777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RF</w:t>
                  </w:r>
                </w:p>
                <w:p w14:paraId="5950F5BD" w14:textId="77777777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  <w:p w14:paraId="59D3331B" w14:textId="6AAADBF4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RS232</w:t>
                  </w:r>
                </w:p>
                <w:p w14:paraId="703A6575" w14:textId="25BEF97B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RS485</w:t>
                  </w:r>
                </w:p>
              </w:tc>
            </w:tr>
            <w:tr w:rsidR="00304A57" w:rsidRPr="007730E3" w14:paraId="531C42B6" w14:textId="1FDEA512" w:rsidTr="00304A57">
              <w:trPr>
                <w:trHeight w:val="229"/>
              </w:trPr>
              <w:tc>
                <w:tcPr>
                  <w:tcW w:w="2547" w:type="dxa"/>
                </w:tcPr>
                <w:p w14:paraId="1CE9DEFD" w14:textId="00792933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Serie_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concentrador</w:t>
                  </w:r>
                </w:p>
              </w:tc>
              <w:tc>
                <w:tcPr>
                  <w:tcW w:w="1615" w:type="dxa"/>
                </w:tcPr>
                <w:p w14:paraId="3B6F59B6" w14:textId="1E653A10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04A57" w:rsidRPr="007730E3" w14:paraId="4A28D397" w14:textId="39D18178" w:rsidTr="00304A57">
              <w:trPr>
                <w:trHeight w:val="242"/>
              </w:trPr>
              <w:tc>
                <w:tcPr>
                  <w:tcW w:w="2547" w:type="dxa"/>
                </w:tcPr>
                <w:p w14:paraId="7E381FCC" w14:textId="291FA181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Modelo_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concentrador</w:t>
                  </w:r>
                </w:p>
              </w:tc>
              <w:tc>
                <w:tcPr>
                  <w:tcW w:w="1615" w:type="dxa"/>
                </w:tcPr>
                <w:p w14:paraId="3560B714" w14:textId="77777777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04A57" w:rsidRPr="007730E3" w14:paraId="03BC9535" w14:textId="5A5C55FA" w:rsidTr="00304A57">
              <w:trPr>
                <w:trHeight w:val="229"/>
              </w:trPr>
              <w:tc>
                <w:tcPr>
                  <w:tcW w:w="2547" w:type="dxa"/>
                </w:tcPr>
                <w:p w14:paraId="1B4A12B6" w14:textId="176819B9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Estado_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concentrador</w:t>
                  </w:r>
                </w:p>
              </w:tc>
              <w:tc>
                <w:tcPr>
                  <w:tcW w:w="1615" w:type="dxa"/>
                </w:tcPr>
                <w:p w14:paraId="235B3E40" w14:textId="4CEA1F56" w:rsidR="00304A57" w:rsidRPr="007730E3" w:rsidRDefault="00B408D0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Activo/desactivado</w:t>
                  </w:r>
                </w:p>
              </w:tc>
            </w:tr>
            <w:tr w:rsidR="00B408D0" w:rsidRPr="007730E3" w14:paraId="7BF1086D" w14:textId="77777777" w:rsidTr="00304A57">
              <w:trPr>
                <w:trHeight w:val="229"/>
              </w:trPr>
              <w:tc>
                <w:tcPr>
                  <w:tcW w:w="2547" w:type="dxa"/>
                </w:tcPr>
                <w:p w14:paraId="20745D27" w14:textId="530F22BE" w:rsidR="00B408D0" w:rsidRPr="007730E3" w:rsidRDefault="00B408D0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Estado_tiemporeal_concentrador</w:t>
                  </w:r>
                </w:p>
              </w:tc>
              <w:tc>
                <w:tcPr>
                  <w:tcW w:w="1615" w:type="dxa"/>
                </w:tcPr>
                <w:p w14:paraId="2B266B59" w14:textId="77777777" w:rsidR="00B408D0" w:rsidRDefault="00B408D0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04A57" w:rsidRPr="007730E3" w14:paraId="530A4B86" w14:textId="7E6FDC56" w:rsidTr="00304A57">
              <w:trPr>
                <w:trHeight w:val="229"/>
              </w:trPr>
              <w:tc>
                <w:tcPr>
                  <w:tcW w:w="2547" w:type="dxa"/>
                </w:tcPr>
                <w:p w14:paraId="74B4B17F" w14:textId="638D39C8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Referencia_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concentrador</w:t>
                  </w:r>
                </w:p>
              </w:tc>
              <w:tc>
                <w:tcPr>
                  <w:tcW w:w="1615" w:type="dxa"/>
                </w:tcPr>
                <w:p w14:paraId="2464CD33" w14:textId="77777777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04A57" w:rsidRPr="007730E3" w14:paraId="78144778" w14:textId="77777777" w:rsidTr="00304A57">
              <w:trPr>
                <w:trHeight w:val="229"/>
              </w:trPr>
              <w:tc>
                <w:tcPr>
                  <w:tcW w:w="2547" w:type="dxa"/>
                </w:tcPr>
                <w:p w14:paraId="44E7B9F2" w14:textId="1B847A59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IMEI_concentrador</w:t>
                  </w:r>
                </w:p>
              </w:tc>
              <w:tc>
                <w:tcPr>
                  <w:tcW w:w="1615" w:type="dxa"/>
                </w:tcPr>
                <w:p w14:paraId="08D54066" w14:textId="77777777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04A57" w:rsidRPr="007730E3" w14:paraId="61530993" w14:textId="77777777" w:rsidTr="00304A57">
              <w:trPr>
                <w:trHeight w:val="229"/>
              </w:trPr>
              <w:tc>
                <w:tcPr>
                  <w:tcW w:w="2547" w:type="dxa"/>
                </w:tcPr>
                <w:p w14:paraId="4FCE5BCE" w14:textId="2240BF81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Sn_modem</w:t>
                  </w:r>
                </w:p>
              </w:tc>
              <w:tc>
                <w:tcPr>
                  <w:tcW w:w="1615" w:type="dxa"/>
                </w:tcPr>
                <w:p w14:paraId="09C75077" w14:textId="0033F27C" w:rsidR="00304A57" w:rsidRP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yellow"/>
                      <w:lang w:val="es-ES"/>
                    </w:rPr>
                  </w:pPr>
                  <w:r w:rsidRPr="00304A57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yellow"/>
                      <w:lang w:val="es-ES"/>
                    </w:rPr>
                    <w:t>Interno</w:t>
                  </w:r>
                </w:p>
                <w:p w14:paraId="27CCB0F2" w14:textId="77777777" w:rsidR="00304A57" w:rsidRP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yellow"/>
                      <w:lang w:val="es-ES"/>
                    </w:rPr>
                  </w:pPr>
                </w:p>
                <w:p w14:paraId="3AA4DA2F" w14:textId="6C5478A7" w:rsidR="00304A57" w:rsidRP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yellow"/>
                      <w:lang w:val="es-ES"/>
                    </w:rPr>
                  </w:pPr>
                  <w:r w:rsidRPr="00304A57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yellow"/>
                      <w:lang w:val="es-ES"/>
                    </w:rPr>
                    <w:t>embebido</w:t>
                  </w:r>
                </w:p>
              </w:tc>
            </w:tr>
            <w:tr w:rsidR="00304A57" w:rsidRPr="007730E3" w14:paraId="38E66EC5" w14:textId="77777777" w:rsidTr="00304A57">
              <w:trPr>
                <w:trHeight w:val="229"/>
              </w:trPr>
              <w:tc>
                <w:tcPr>
                  <w:tcW w:w="2547" w:type="dxa"/>
                </w:tcPr>
                <w:p w14:paraId="393C6C6E" w14:textId="77777777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Entradas_salidas_concentrador</w:t>
                  </w:r>
                </w:p>
                <w:p w14:paraId="13D8311D" w14:textId="494A0F5E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  <w:tc>
                <w:tcPr>
                  <w:tcW w:w="1615" w:type="dxa"/>
                </w:tcPr>
                <w:p w14:paraId="67E0DF61" w14:textId="77777777" w:rsidR="00304A57" w:rsidRP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</w:tbl>
          <w:p w14:paraId="11F96FDE" w14:textId="332A3AAC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7619A43C" w14:textId="50BE8423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37E013BF" w14:textId="2A6268D8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1C5CF3DF" w14:textId="35047DD7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085C740E" w14:textId="4D002D38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1AD39982" w14:textId="42B4D3BD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2E2BC663" w14:textId="60669DCD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5BC0B982" w14:textId="0B99899F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1C4140A0" w14:textId="77777777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18D49E8A" w14:textId="77777777" w:rsidR="00304A57" w:rsidRP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30FBDE71" w14:textId="2F83F089" w:rsidR="00354CFA" w:rsidRPr="00AD21BA" w:rsidRDefault="00354CF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73AF870A" w14:textId="5B5E4ED5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Componente medidor</w:t>
            </w:r>
          </w:p>
          <w:p w14:paraId="4C0325EF" w14:textId="2FD31286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4F7A6A35" w14:textId="071EB834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Componente concentrador</w:t>
            </w:r>
          </w:p>
          <w:p w14:paraId="408D6102" w14:textId="0ACF5376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4EC17F27" w14:textId="026B7121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Componente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</w:p>
          <w:p w14:paraId="1D741C9A" w14:textId="77777777" w:rsidR="00A660B6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5DFF541" w14:textId="65CF99C2" w:rsidR="00A660B6" w:rsidRPr="000B0B27" w:rsidRDefault="00AD21BA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NOTA: DEJAR ATRIBUTOS GENERALES O ATRIBUTOS POR CADA COMPONENTE?</w:t>
            </w:r>
          </w:p>
          <w:p w14:paraId="6BD09920" w14:textId="77777777" w:rsidR="00A660B6" w:rsidRPr="00D03F51" w:rsidRDefault="00A660B6" w:rsidP="00A660B6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C8F4AA6" w14:textId="77777777" w:rsidR="00A660B6" w:rsidRPr="00D03F51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602F9D0B" w14:textId="0BDFFAE7" w:rsidR="007730E3" w:rsidRPr="00214CA5" w:rsidRDefault="007730E3" w:rsidP="007730E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189EC68" w14:textId="147F6981" w:rsidR="00A660B6" w:rsidRPr="00214CA5" w:rsidRDefault="00A660B6" w:rsidP="00A660B6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660B6" w:rsidRPr="000463D8" w14:paraId="4927E3FF" w14:textId="77777777" w:rsidTr="00A660B6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2D58F7D1" w14:textId="77777777" w:rsidR="00A660B6" w:rsidRPr="00F4293F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DATOS DE SALIDA:</w:t>
            </w:r>
          </w:p>
        </w:tc>
      </w:tr>
      <w:tr w:rsidR="00A660B6" w:rsidRPr="009B2573" w14:paraId="01859E50" w14:textId="77777777" w:rsidTr="00A660B6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1A627AAA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4F089B1B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833425D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A660B6" w:rsidRPr="009B2573" w14:paraId="5C726CFC" w14:textId="77777777" w:rsidTr="00A660B6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E172333" w14:textId="77777777" w:rsidR="00A660B6" w:rsidRPr="009B2573" w:rsidRDefault="00A660B6" w:rsidP="00A660B6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58AE47F3" w14:textId="77777777" w:rsidR="00A660B6" w:rsidRPr="009B2573" w:rsidRDefault="00A660B6" w:rsidP="00A660B6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302B9C05" w14:textId="77777777" w:rsidR="00A660B6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40D473B" w14:textId="77777777" w:rsidR="00A660B6" w:rsidRPr="00236317" w:rsidRDefault="00A660B6" w:rsidP="00A660B6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A660B6" w:rsidRPr="000463D8" w14:paraId="7F9D8E7C" w14:textId="77777777" w:rsidTr="00A660B6">
        <w:tc>
          <w:tcPr>
            <w:tcW w:w="9658" w:type="dxa"/>
            <w:gridSpan w:val="9"/>
          </w:tcPr>
          <w:p w14:paraId="2CCBF57C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27956C24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</w:p>
          <w:p w14:paraId="6F34DDB0" w14:textId="17754B41" w:rsidR="00A660B6" w:rsidRDefault="00C000BF" w:rsidP="00C000BF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 el usuario que pretende ver, crear, modificar, registrar o configurar los componentes no posee los atributos necesarios, no podrá generar ninguna acción </w:t>
            </w:r>
          </w:p>
          <w:p w14:paraId="09D4AE4B" w14:textId="708431CF" w:rsidR="003356BB" w:rsidRDefault="003356BB" w:rsidP="00C000BF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Los componentes deberán estar previamente registrados y asociados para su gestión.</w:t>
            </w:r>
          </w:p>
          <w:p w14:paraId="5A29A1DF" w14:textId="77777777" w:rsidR="00A660B6" w:rsidRDefault="00A660B6" w:rsidP="00A660B6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0A33C873" w14:textId="77777777" w:rsidR="00A660B6" w:rsidRPr="00AD0CCF" w:rsidRDefault="00A660B6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22019E53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A70196A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198BE6C7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79127454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05A2E4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46DFB7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0155FB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clientes generarán los datos que periódicamente se establecerán en la base de datos del sistema externo</w:t>
            </w:r>
          </w:p>
          <w:p w14:paraId="4F4C6A9B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1A28FDB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lastRenderedPageBreak/>
              <w:drawing>
                <wp:inline distT="0" distB="0" distL="0" distR="0" wp14:anchorId="6830A1FB" wp14:editId="0A2DFD7A">
                  <wp:extent cx="5353050" cy="2714625"/>
                  <wp:effectExtent l="0" t="0" r="76200" b="0"/>
                  <wp:docPr id="61" name="Diagrama 6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60" r:lo="rId61" r:qs="rId62" r:cs="rId63"/>
                    </a:graphicData>
                  </a:graphic>
                </wp:inline>
              </w:drawing>
            </w:r>
          </w:p>
          <w:p w14:paraId="14758C58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95BFE4" w14:textId="36C97473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2BE664F" wp14:editId="3BF37C51">
                  <wp:extent cx="5572125" cy="3124200"/>
                  <wp:effectExtent l="76200" t="0" r="66675" b="0"/>
                  <wp:docPr id="62" name="Diagrama 6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65" r:lo="rId66" r:qs="rId67" r:cs="rId68"/>
                    </a:graphicData>
                  </a:graphic>
                </wp:inline>
              </w:drawing>
            </w:r>
          </w:p>
          <w:p w14:paraId="69852336" w14:textId="33A4BABD" w:rsidR="00D50EAB" w:rsidRDefault="00D50EAB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9CC29F" w14:textId="05E31F10" w:rsidR="00D50EAB" w:rsidRDefault="00D50EAB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752B5F5B" wp14:editId="39B13BDC">
                  <wp:extent cx="5572125" cy="3124200"/>
                  <wp:effectExtent l="76200" t="0" r="66675" b="0"/>
                  <wp:docPr id="64" name="Diagrama 64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70" r:lo="rId71" r:qs="rId72" r:cs="rId73"/>
                    </a:graphicData>
                  </a:graphic>
                </wp:inline>
              </w:drawing>
            </w:r>
          </w:p>
          <w:p w14:paraId="66197AFF" w14:textId="77777777" w:rsidR="00A660B6" w:rsidRDefault="00A660B6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2FC63AA" wp14:editId="059A01AC">
                  <wp:extent cx="5572125" cy="3124200"/>
                  <wp:effectExtent l="76200" t="0" r="66675" b="0"/>
                  <wp:docPr id="63" name="Diagrama 63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75" r:lo="rId76" r:qs="rId77" r:cs="rId78"/>
                    </a:graphicData>
                  </a:graphic>
                </wp:inline>
              </w:drawing>
            </w:r>
          </w:p>
          <w:p w14:paraId="11F05F0B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0C738D6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FB0ECC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D2010A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7BBCAA" w14:textId="38736AB9" w:rsidR="007730E3" w:rsidRP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31CFDC69" w14:textId="77777777" w:rsidTr="00A660B6">
        <w:tc>
          <w:tcPr>
            <w:tcW w:w="804" w:type="dxa"/>
            <w:gridSpan w:val="2"/>
            <w:shd w:val="clear" w:color="auto" w:fill="D9D9D9"/>
          </w:tcPr>
          <w:p w14:paraId="3323A474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968C8DC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43EE8E24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660B6" w:rsidRPr="000463D8" w14:paraId="31885210" w14:textId="77777777" w:rsidTr="00A660B6">
        <w:tc>
          <w:tcPr>
            <w:tcW w:w="804" w:type="dxa"/>
            <w:gridSpan w:val="2"/>
          </w:tcPr>
          <w:p w14:paraId="0E47801D" w14:textId="77777777" w:rsidR="00A660B6" w:rsidRPr="006779C3" w:rsidRDefault="00A660B6" w:rsidP="00A660B6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680A9573" w14:textId="3CA23C76" w:rsidR="00A660B6" w:rsidRPr="006779C3" w:rsidRDefault="006C212A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="001E04CC">
              <w:rPr>
                <w:rFonts w:ascii="Arial" w:hAnsi="Arial" w:cs="Arial"/>
                <w:color w:val="0000FF"/>
                <w:lang w:val="es-ES" w:eastAsia="es-ES"/>
              </w:rPr>
              <w:t>/usuario</w:t>
            </w:r>
          </w:p>
        </w:tc>
        <w:tc>
          <w:tcPr>
            <w:tcW w:w="4604" w:type="dxa"/>
            <w:gridSpan w:val="2"/>
          </w:tcPr>
          <w:p w14:paraId="79145077" w14:textId="6EBEA561" w:rsidR="00A660B6" w:rsidRDefault="001E04CC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</w:p>
          <w:p w14:paraId="1B5FD075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BEF1595" w14:textId="17124E75" w:rsidR="001E04CC" w:rsidRPr="001E04CC" w:rsidRDefault="001E04CC" w:rsidP="001E04CC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D210F3"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r w:rsidR="00C507F9" w:rsidRPr="001E04CC">
              <w:rPr>
                <w:rFonts w:ascii="Arial" w:hAnsi="Arial" w:cs="Arial"/>
                <w:color w:val="0000FF"/>
                <w:lang w:val="es-ES" w:eastAsia="es-ES"/>
              </w:rPr>
              <w:t>del sistema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 w:rsidR="003356BB"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>procederá a crear un componente</w:t>
            </w:r>
            <w:r w:rsidR="003356BB"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Crear Componente</w:t>
            </w:r>
          </w:p>
          <w:p w14:paraId="5C52B282" w14:textId="77777777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B971FE2" w14:textId="77777777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Datos a cargar:</w:t>
            </w:r>
          </w:p>
          <w:p w14:paraId="337A75CF" w14:textId="77777777" w:rsidR="003356BB" w:rsidRDefault="003356BB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 (único)</w:t>
            </w:r>
          </w:p>
          <w:p w14:paraId="7C0644D6" w14:textId="77777777" w:rsidR="003356BB" w:rsidRDefault="003356BB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Nombre_componente</w:t>
            </w:r>
          </w:p>
          <w:p w14:paraId="178BC041" w14:textId="77777777" w:rsidR="003356BB" w:rsidRDefault="003356BB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Marca_componente</w:t>
            </w:r>
          </w:p>
          <w:p w14:paraId="675B307D" w14:textId="77777777" w:rsidR="003356BB" w:rsidRDefault="003356BB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Tipo_componente</w:t>
            </w:r>
          </w:p>
          <w:p w14:paraId="30601210" w14:textId="77777777" w:rsidR="003356BB" w:rsidRDefault="003356BB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Tecnología_componente</w:t>
            </w:r>
          </w:p>
          <w:p w14:paraId="70A1C3CE" w14:textId="77777777" w:rsidR="003356BB" w:rsidRDefault="003356BB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Serie_componente</w:t>
            </w:r>
          </w:p>
          <w:p w14:paraId="08E1A76E" w14:textId="77777777" w:rsidR="003356BB" w:rsidRDefault="003356BB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Modelo_componente</w:t>
            </w:r>
          </w:p>
          <w:p w14:paraId="53E0E886" w14:textId="7645340B" w:rsidR="003356BB" w:rsidRDefault="003356BB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Estado_componente</w:t>
            </w:r>
          </w:p>
          <w:p w14:paraId="57EA8241" w14:textId="651CA224" w:rsidR="003356BB" w:rsidRDefault="003356BB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Referencia_componente</w:t>
            </w:r>
          </w:p>
          <w:p w14:paraId="6280D0C5" w14:textId="02D5F9C0" w:rsidR="001E04CC" w:rsidRDefault="001E04CC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5DAE89B" w14:textId="77777777" w:rsidR="001E04CC" w:rsidRDefault="001E04CC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D5E736" w14:textId="397A5B3C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Podrá </w:t>
            </w:r>
            <w:r w:rsidR="001E04CC">
              <w:rPr>
                <w:rFonts w:ascii="Arial" w:hAnsi="Arial" w:cs="Arial"/>
                <w:color w:val="0000FF"/>
                <w:lang w:val="es-ES" w:eastAsia="es-ES"/>
              </w:rPr>
              <w:t xml:space="preserve">crear los componentes </w:t>
            </w:r>
            <w:r w:rsidR="0091052B">
              <w:rPr>
                <w:rFonts w:ascii="Arial" w:hAnsi="Arial" w:cs="Arial"/>
                <w:color w:val="0000FF"/>
                <w:lang w:val="es-ES" w:eastAsia="es-ES"/>
              </w:rPr>
              <w:t>que crea convenientes</w:t>
            </w:r>
            <w:r w:rsidR="003356BB">
              <w:rPr>
                <w:rFonts w:ascii="Arial" w:hAnsi="Arial" w:cs="Arial"/>
                <w:color w:val="0000FF"/>
                <w:lang w:val="es-ES" w:eastAsia="es-ES"/>
              </w:rPr>
              <w:t>,</w:t>
            </w:r>
            <w:r w:rsidR="0091052B">
              <w:rPr>
                <w:rFonts w:ascii="Arial" w:hAnsi="Arial" w:cs="Arial"/>
                <w:color w:val="0000FF"/>
                <w:lang w:val="es-ES" w:eastAsia="es-ES"/>
              </w:rPr>
              <w:t xml:space="preserve"> permitiéndole seleccionar entre una lista de componentes previamente definida y que se muestra en la interfaz actual, a continuación, se le otorgan los atributos al componente, los cuales algunos deberán ser únicos, pulsa el botón </w:t>
            </w:r>
            <w:r w:rsidR="0091052B" w:rsidRP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componente</w:t>
            </w:r>
            <w:r w:rsid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y</w:t>
            </w:r>
          </w:p>
          <w:p w14:paraId="246BBCF7" w14:textId="46F733BB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>se procede a verificar el componente que se desea crear, leyendo en la base de datos, si ya existe se informa la existencia del elemento de lo contrario se procede a crearlo</w:t>
            </w:r>
          </w:p>
          <w:p w14:paraId="14886CFF" w14:textId="77777777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755BC142" w14:textId="77777777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existe? </w:t>
            </w:r>
          </w:p>
          <w:p w14:paraId="001E2242" w14:textId="50CA20DE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Si: muestra mensaje donde se informa que el componente con id_componente, marca_componente y tipo_componente ya existe</w:t>
            </w:r>
          </w:p>
          <w:p w14:paraId="01D8F7A3" w14:textId="7BA0DAF0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64FC2844" w14:textId="6B340504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No: muestra mensaje: el componente ha sido creado exitosamente.</w:t>
            </w:r>
          </w:p>
          <w:p w14:paraId="7FA5440D" w14:textId="77777777" w:rsidR="0091052B" w:rsidRP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 xml:space="preserve">se guarda el componente en la base de datos con sus respectivos atributos </w:t>
            </w:r>
          </w:p>
          <w:p w14:paraId="126AE9EE" w14:textId="77777777" w:rsidR="0091052B" w:rsidRP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534B4806" w14:textId="77777777" w:rsidR="0091052B" w:rsidRDefault="0091052B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84E847A" w14:textId="77777777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3D3DDE" w14:textId="77777777" w:rsidR="00A660B6" w:rsidRPr="009B5A5F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7B701A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00176563" w14:textId="77777777" w:rsidTr="00A660B6">
        <w:tc>
          <w:tcPr>
            <w:tcW w:w="804" w:type="dxa"/>
            <w:gridSpan w:val="2"/>
          </w:tcPr>
          <w:p w14:paraId="55C107A1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694E80D4" w14:textId="7F20DF2A" w:rsidR="00A660B6" w:rsidRPr="000463D8" w:rsidRDefault="00701370" w:rsidP="00A660B6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03B140F3" w14:textId="24AA091B" w:rsidR="00A660B6" w:rsidRPr="00E94CBD" w:rsidRDefault="00E94CBD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</w:p>
          <w:p w14:paraId="1EB648DB" w14:textId="77777777" w:rsidR="0091052B" w:rsidRPr="00E94CBD" w:rsidRDefault="0091052B" w:rsidP="0091052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B251735" w14:textId="573D1B57" w:rsidR="00E94CBD" w:rsidRDefault="00E94CBD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del  sistema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Pr="00E94CBD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editar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Editar Componente</w:t>
            </w:r>
          </w:p>
          <w:p w14:paraId="5258CEDE" w14:textId="101C36EB" w:rsidR="00E94CBD" w:rsidRDefault="00E94CBD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2FF618" w14:textId="1810541C" w:rsidR="00D210F3" w:rsidRPr="001E04CC" w:rsidRDefault="00E94CBD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</w:t>
            </w:r>
            <w:r w:rsidR="00D210F3">
              <w:rPr>
                <w:rFonts w:ascii="Arial" w:hAnsi="Arial" w:cs="Arial"/>
                <w:color w:val="0000FF"/>
                <w:lang w:val="es-ES" w:eastAsia="es-ES"/>
              </w:rPr>
              <w:t xml:space="preserve"> (para esto se realiza una verificación de los componentes activos en la base de datos)</w:t>
            </w:r>
          </w:p>
          <w:p w14:paraId="25738268" w14:textId="457778EF" w:rsidR="00E94CBD" w:rsidRDefault="00E94CBD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, permitiéndole seleccionar el componente que desea editar</w:t>
            </w:r>
            <w:r w:rsidR="00D210F3"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13673C99" w14:textId="7A8C6FE7" w:rsidR="00D210F3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8ADE534" w14:textId="38EB1C80" w:rsidR="00D210F3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editar se le mostrarán los atributos del componente (que se pueden modificar), permitiéndole modificarlos según convenga.</w:t>
            </w:r>
          </w:p>
          <w:p w14:paraId="2EB1304B" w14:textId="5E968642" w:rsidR="00D210F3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234E5A" w14:textId="44DD14CE" w:rsidR="00D210F3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edición según desee.</w:t>
            </w:r>
          </w:p>
          <w:p w14:paraId="03819CCE" w14:textId="77777777" w:rsidR="00D210F3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1E69309A" w14:textId="77777777" w:rsidR="00D210F3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4FA98A16" w14:textId="77777777" w:rsidR="00D210F3" w:rsidRPr="001E04CC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B38AA13" w14:textId="77777777" w:rsidR="00A660B6" w:rsidRPr="009B5A5F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E17A23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00562D3F" w14:textId="77777777" w:rsidTr="00A660B6">
        <w:tc>
          <w:tcPr>
            <w:tcW w:w="804" w:type="dxa"/>
            <w:gridSpan w:val="2"/>
          </w:tcPr>
          <w:p w14:paraId="1C99442F" w14:textId="77777777" w:rsidR="00A660B6" w:rsidRPr="009B5A5F" w:rsidRDefault="00A660B6" w:rsidP="00A660B6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3ED981E9" w14:textId="2AC5C0A3" w:rsidR="00A660B6" w:rsidRDefault="00701370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3959B005" w14:textId="10BF6A87" w:rsidR="00A660B6" w:rsidRDefault="00D210F3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registrarComponente</w:t>
            </w:r>
          </w:p>
          <w:p w14:paraId="1A667504" w14:textId="45361E80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6A9BF0" w14:textId="47E847DE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del  sistema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registrar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registrar Componente</w:t>
            </w:r>
          </w:p>
          <w:p w14:paraId="483CFAB4" w14:textId="3E5C64CC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7939BB2" w14:textId="6C274ECD" w:rsidR="00B90EA3" w:rsidRPr="00B90EA3" w:rsidRDefault="00B90EA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se mostrara el componente previamente creado y se le asignarán los mismos atributos</w:t>
            </w:r>
          </w:p>
          <w:p w14:paraId="04D96863" w14:textId="77777777" w:rsidR="00B90EA3" w:rsidRPr="00B90EA3" w:rsidRDefault="00B90EA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</w:p>
          <w:p w14:paraId="7993C7E3" w14:textId="1EC782EC" w:rsidR="00B90EA3" w:rsidRDefault="00B90EA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 </w:t>
            </w:r>
            <w:r w:rsidR="0094148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modem </w:t>
            </w:r>
          </w:p>
          <w:p w14:paraId="66F65001" w14:textId="6F2735CE" w:rsidR="00941483" w:rsidRDefault="0094148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sim card</w:t>
            </w:r>
          </w:p>
          <w:p w14:paraId="3FA0F146" w14:textId="77777777" w:rsidR="00941483" w:rsidRPr="00B90EA3" w:rsidRDefault="0094148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</w:p>
          <w:p w14:paraId="4D710D83" w14:textId="77777777" w:rsidR="00AD21BA" w:rsidRPr="00B90EA3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05203495" w14:textId="369751D0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, permitiéndole seleccionar el componente que </w:t>
            </w: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lastRenderedPageBreak/>
              <w:t xml:space="preserve">desea </w:t>
            </w:r>
            <w:r w:rsidRPr="00B90EA3">
              <w:rPr>
                <w:rFonts w:ascii="Arial" w:hAnsi="Arial" w:cs="Arial"/>
                <w:b/>
                <w:bCs/>
                <w:color w:val="0000FF"/>
                <w:highlight w:val="yellow"/>
                <w:lang w:val="es-ES" w:eastAsia="es-ES"/>
              </w:rPr>
              <w:t>registrar</w:t>
            </w: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,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3F8DF160" w14:textId="77777777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71C106" w14:textId="10F7300D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seleccionar el componente a registrar, se le permitirá registrar el componente </w:t>
            </w:r>
          </w:p>
          <w:p w14:paraId="27DC673B" w14:textId="08CE8269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768CC1" w14:textId="0202B49D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D79F1C" w14:textId="3D72E5CA" w:rsidR="00AD21BA" w:rsidRP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TIENE QUE ESTAR PREVIAMENTE CREADO</w:t>
            </w:r>
          </w:p>
          <w:p w14:paraId="76C9017D" w14:textId="699F902F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96B4B65" w14:textId="626377E5" w:rsidR="00D210F3" w:rsidRP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D210F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tratar con Luis Fernando)</w:t>
            </w:r>
          </w:p>
          <w:p w14:paraId="76A4AF93" w14:textId="5078A02D" w:rsidR="00A660B6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75F80E9B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88A8B8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0B21A1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62A9DA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DAEA2B" w14:textId="1215E0ED" w:rsidR="00EC1C5A" w:rsidRPr="00CB439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D210F3" w:rsidRPr="000463D8" w14:paraId="77D699A8" w14:textId="77777777" w:rsidTr="00A660B6">
        <w:tc>
          <w:tcPr>
            <w:tcW w:w="804" w:type="dxa"/>
            <w:gridSpan w:val="2"/>
          </w:tcPr>
          <w:p w14:paraId="73519A02" w14:textId="7ED1C993" w:rsidR="00D210F3" w:rsidRDefault="00D210F3" w:rsidP="00A660B6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4</w:t>
            </w:r>
          </w:p>
        </w:tc>
        <w:tc>
          <w:tcPr>
            <w:tcW w:w="4250" w:type="dxa"/>
            <w:gridSpan w:val="5"/>
          </w:tcPr>
          <w:p w14:paraId="1C8E24DB" w14:textId="77E54C1B" w:rsidR="00D210F3" w:rsidRDefault="00701370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CAC7487" w14:textId="77777777" w:rsidR="00D210F3" w:rsidRDefault="00D210F3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configurarComponente </w:t>
            </w:r>
          </w:p>
          <w:p w14:paraId="5C7104E3" w14:textId="74F9B2F8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7B1F7E6" w14:textId="45655991" w:rsidR="00D210F3" w:rsidRDefault="00D210F3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del  sistema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="00487842"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</w:t>
            </w:r>
            <w:r w:rsidR="00487842"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Componente</w:t>
            </w:r>
          </w:p>
          <w:p w14:paraId="5C29FBF2" w14:textId="51B35ECF" w:rsidR="00487842" w:rsidRDefault="00487842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8F043C" w14:textId="05B33D4B" w:rsidR="00487842" w:rsidRPr="00B90EA3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</w:t>
            </w:r>
            <w:r w:rsidR="00EC1C5A">
              <w:rPr>
                <w:rFonts w:ascii="Arial" w:hAnsi="Arial" w:cs="Arial"/>
                <w:color w:val="0000FF"/>
                <w:lang w:val="es-ES" w:eastAsia="es-ES"/>
              </w:rPr>
              <w:t>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componentes disponibles en el instante (para esto se realiza una verificación de los componentes </w:t>
            </w:r>
            <w:r w:rsidR="00B90EA3">
              <w:rPr>
                <w:rFonts w:ascii="Arial" w:hAnsi="Arial" w:cs="Arial"/>
                <w:color w:val="0000FF"/>
                <w:lang w:val="es-ES" w:eastAsia="es-ES"/>
              </w:rPr>
              <w:t>registrados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la base de datos), permitiéndole seleccionar el componente que desea </w:t>
            </w:r>
            <w:r w:rsidRPr="0048784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1A6B2680" w14:textId="1BB0BC0B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D48E290" w14:textId="63866DF8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seleccionar el componente a configurar, se le mostrarán </w:t>
            </w:r>
            <w:r w:rsidR="00EC1C5A">
              <w:rPr>
                <w:rFonts w:ascii="Arial" w:hAnsi="Arial" w:cs="Arial"/>
                <w:color w:val="0000FF"/>
                <w:lang w:val="es-ES" w:eastAsia="es-ES"/>
              </w:rPr>
              <w:t>las siguientes opciones para el componente seleccionado:</w:t>
            </w:r>
          </w:p>
          <w:p w14:paraId="3735A853" w14:textId="20873AD7" w:rsidR="00EC1C5A" w:rsidRDefault="00EC1C5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F20A317" w14:textId="1DA5E120" w:rsidR="00EC1C5A" w:rsidRDefault="00EC1C5A" w:rsidP="009028AC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Acciones del componente</w:t>
            </w:r>
          </w:p>
          <w:p w14:paraId="7FBA3C19" w14:textId="764E0AE9" w:rsid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9"/>
              <w:gridCol w:w="1279"/>
              <w:gridCol w:w="1460"/>
            </w:tblGrid>
            <w:tr w:rsidR="00EC1C5A" w14:paraId="59724C5A" w14:textId="77777777" w:rsidTr="006C212A">
              <w:tc>
                <w:tcPr>
                  <w:tcW w:w="1639" w:type="dxa"/>
                </w:tcPr>
                <w:p w14:paraId="0E18FCA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279" w:type="dxa"/>
                </w:tcPr>
                <w:p w14:paraId="6FA1F4A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3337DE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539178F8" w14:textId="77777777" w:rsidTr="006C212A">
              <w:tc>
                <w:tcPr>
                  <w:tcW w:w="1639" w:type="dxa"/>
                </w:tcPr>
                <w:p w14:paraId="10E80A71" w14:textId="5A5A53F7" w:rsidR="00EC1C5A" w:rsidRPr="00A8098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Habilitar/deshabilitar unidad</w:t>
                  </w:r>
                </w:p>
                <w:p w14:paraId="30E53A3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64F6128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F32F0F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052CE4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3BF78F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10A70493" w14:textId="77777777" w:rsidTr="006C212A">
              <w:tc>
                <w:tcPr>
                  <w:tcW w:w="1639" w:type="dxa"/>
                </w:tcPr>
                <w:p w14:paraId="7737A7FB" w14:textId="77777777" w:rsidR="00EC1C5A" w:rsidRPr="00A8098A" w:rsidRDefault="00EC1C5A" w:rsidP="006C212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2D34356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6F2908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29E930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87A8E0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03B48659" w14:textId="77777777" w:rsidTr="006C212A">
              <w:tc>
                <w:tcPr>
                  <w:tcW w:w="1639" w:type="dxa"/>
                </w:tcPr>
                <w:p w14:paraId="72673C1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 xml:space="preserve">(configurar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activación/desactivación)</w:t>
                  </w:r>
                </w:p>
                <w:p w14:paraId="7D7828A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05BC457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 xml:space="preserve">(configurar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activación/desactivación)</w:t>
                  </w:r>
                </w:p>
                <w:p w14:paraId="22C0D18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A31DFF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 xml:space="preserve">(configurar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activación/desactivación)</w:t>
                  </w:r>
                </w:p>
                <w:p w14:paraId="466AA12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4C574DD" w14:textId="77777777" w:rsidTr="006C212A">
              <w:tc>
                <w:tcPr>
                  <w:tcW w:w="1639" w:type="dxa"/>
                </w:tcPr>
                <w:p w14:paraId="3F92B483" w14:textId="77777777" w:rsidR="00EC1C5A" w:rsidRPr="006C212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  <w:lastRenderedPageBreak/>
                    <w:t>(configurar conexión/desconexión del servicio)</w:t>
                  </w:r>
                </w:p>
                <w:p w14:paraId="7A23D78F" w14:textId="77777777" w:rsidR="00EC1C5A" w:rsidRPr="006C212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4C117E3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5623C1C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4CE835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1910DA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5072CCC" w14:textId="77777777" w:rsidTr="006C212A">
              <w:tc>
                <w:tcPr>
                  <w:tcW w:w="1639" w:type="dxa"/>
                </w:tcPr>
                <w:p w14:paraId="0621414B" w14:textId="2DEE2A2E" w:rsidR="00EC1C5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Sincronizar reloj</w:t>
                  </w:r>
                </w:p>
              </w:tc>
              <w:tc>
                <w:tcPr>
                  <w:tcW w:w="1279" w:type="dxa"/>
                </w:tcPr>
                <w:p w14:paraId="44D28927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BE46BC4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5330AF49" w14:textId="77777777" w:rsidTr="006C212A">
              <w:tc>
                <w:tcPr>
                  <w:tcW w:w="1639" w:type="dxa"/>
                </w:tcPr>
                <w:p w14:paraId="4CDE3285" w14:textId="1A3D9D29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Actualizar firmware</w:t>
                  </w:r>
                </w:p>
              </w:tc>
              <w:tc>
                <w:tcPr>
                  <w:tcW w:w="1279" w:type="dxa"/>
                </w:tcPr>
                <w:p w14:paraId="0344F6F4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7C2B1EE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1D22954E" w14:textId="77777777" w:rsidTr="006C212A">
              <w:tc>
                <w:tcPr>
                  <w:tcW w:w="1639" w:type="dxa"/>
                </w:tcPr>
                <w:p w14:paraId="17A02852" w14:textId="36DEB659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Cambiar scroll</w:t>
                  </w:r>
                </w:p>
              </w:tc>
              <w:tc>
                <w:tcPr>
                  <w:tcW w:w="1279" w:type="dxa"/>
                </w:tcPr>
                <w:p w14:paraId="76379B37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E4A8D7B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5AF32710" w14:textId="77777777" w:rsidTr="006C212A">
              <w:tc>
                <w:tcPr>
                  <w:tcW w:w="1639" w:type="dxa"/>
                </w:tcPr>
                <w:p w14:paraId="72C7EDCB" w14:textId="733AC89C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Tiempo scroll</w:t>
                  </w:r>
                </w:p>
              </w:tc>
              <w:tc>
                <w:tcPr>
                  <w:tcW w:w="1279" w:type="dxa"/>
                </w:tcPr>
                <w:p w14:paraId="7AFA7B21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652A0E3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6DC031FF" w14:textId="77777777" w:rsidTr="006C212A">
              <w:tc>
                <w:tcPr>
                  <w:tcW w:w="1639" w:type="dxa"/>
                </w:tcPr>
                <w:p w14:paraId="7EDD474F" w14:textId="6367F249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Configurar tareas</w:t>
                  </w:r>
                </w:p>
              </w:tc>
              <w:tc>
                <w:tcPr>
                  <w:tcW w:w="1279" w:type="dxa"/>
                </w:tcPr>
                <w:p w14:paraId="0A05AFB1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731D4DF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1D2CC1D0" w14:textId="77777777" w:rsidTr="006C212A">
              <w:tc>
                <w:tcPr>
                  <w:tcW w:w="1639" w:type="dxa"/>
                </w:tcPr>
                <w:p w14:paraId="18855C87" w14:textId="218EC31D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Cambiar relación tc</w:t>
                  </w:r>
                </w:p>
              </w:tc>
              <w:tc>
                <w:tcPr>
                  <w:tcW w:w="1279" w:type="dxa"/>
                </w:tcPr>
                <w:p w14:paraId="4F3B54B6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22DAC03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2B058701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1D76E8" w14:textId="5F4E6BD8" w:rsidR="00EC1C5A" w:rsidRDefault="00EC1C5A" w:rsidP="009028AC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programar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EC1C5A" w14:paraId="4F6B57F2" w14:textId="77777777" w:rsidTr="00EC1C5A">
              <w:tc>
                <w:tcPr>
                  <w:tcW w:w="1459" w:type="dxa"/>
                </w:tcPr>
                <w:p w14:paraId="5829B10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527860E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6F2A938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03C0D7F9" w14:textId="77777777" w:rsidTr="00EC1C5A">
              <w:tc>
                <w:tcPr>
                  <w:tcW w:w="1459" w:type="dxa"/>
                </w:tcPr>
                <w:p w14:paraId="6419C2F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B58843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DD45A8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6A23AF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8BC357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75B470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792E584C" w14:textId="77777777" w:rsidTr="00EC1C5A">
              <w:tc>
                <w:tcPr>
                  <w:tcW w:w="1459" w:type="dxa"/>
                </w:tcPr>
                <w:p w14:paraId="182A2BD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4DFF24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E5D6EB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16D712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E9A6C4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539102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13B09B5" w14:textId="77777777" w:rsidTr="00EC1C5A">
              <w:tc>
                <w:tcPr>
                  <w:tcW w:w="1459" w:type="dxa"/>
                </w:tcPr>
                <w:p w14:paraId="01FE668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7B019E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9DE194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87D3E7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7D159F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7575BF5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26880B9" w14:textId="77777777" w:rsidTr="00EC1C5A">
              <w:tc>
                <w:tcPr>
                  <w:tcW w:w="1459" w:type="dxa"/>
                </w:tcPr>
                <w:p w14:paraId="10F0442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6C72D55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C6E862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71C63A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727B1F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8E348B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CBEA68F" w14:textId="77777777" w:rsidTr="00EC1C5A">
              <w:tc>
                <w:tcPr>
                  <w:tcW w:w="1459" w:type="dxa"/>
                </w:tcPr>
                <w:p w14:paraId="3E1F0B8E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80B11F7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BBD003A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5E8C2039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F677C0C" w14:textId="49088E98" w:rsidR="00EC1C5A" w:rsidRDefault="00EC1C5A" w:rsidP="009028AC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EC1C5A" w14:paraId="3F873B4D" w14:textId="77777777" w:rsidTr="00EC1C5A">
              <w:tc>
                <w:tcPr>
                  <w:tcW w:w="1459" w:type="dxa"/>
                </w:tcPr>
                <w:p w14:paraId="17969D3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0819FAC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67B5ABA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46B949B5" w14:textId="77777777" w:rsidTr="00EC1C5A">
              <w:tc>
                <w:tcPr>
                  <w:tcW w:w="1459" w:type="dxa"/>
                </w:tcPr>
                <w:p w14:paraId="41FAC8B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CF238B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375CAF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8F78E4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C1A87B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10D4973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EEC5730" w14:textId="77777777" w:rsidTr="00EC1C5A">
              <w:tc>
                <w:tcPr>
                  <w:tcW w:w="1459" w:type="dxa"/>
                </w:tcPr>
                <w:p w14:paraId="4D4D77D9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Asociación con otros componentes)</w:t>
                  </w:r>
                </w:p>
                <w:p w14:paraId="2FFBAA8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64C9F00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20B425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4FC199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66E422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61E429E" w14:textId="77777777" w:rsidTr="00EC1C5A">
              <w:tc>
                <w:tcPr>
                  <w:tcW w:w="1459" w:type="dxa"/>
                </w:tcPr>
                <w:p w14:paraId="5BD9ACC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48C6D83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F61821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AC934A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3F4D0C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1F9C59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26E81184" w14:textId="77777777" w:rsidTr="00EC1C5A">
              <w:tc>
                <w:tcPr>
                  <w:tcW w:w="1459" w:type="dxa"/>
                </w:tcPr>
                <w:p w14:paraId="11EE7E8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579577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B1E2AB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6F59227D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98D133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4426FDE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3888F28B" w14:textId="77777777" w:rsidTr="00EC1C5A">
              <w:tc>
                <w:tcPr>
                  <w:tcW w:w="1459" w:type="dxa"/>
                </w:tcPr>
                <w:p w14:paraId="2FF4B312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9868344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866BDB8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7CB4F087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00EA310" w14:textId="78CD88E6" w:rsidR="00EC1C5A" w:rsidRDefault="00EC1C5A" w:rsidP="009028AC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EC1C5A" w14:paraId="09D0C451" w14:textId="77777777" w:rsidTr="00EC1C5A">
              <w:tc>
                <w:tcPr>
                  <w:tcW w:w="1459" w:type="dxa"/>
                </w:tcPr>
                <w:p w14:paraId="3FE991B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E87AC0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5E0BD7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7889E898" w14:textId="77777777" w:rsidTr="00EC1C5A">
              <w:tc>
                <w:tcPr>
                  <w:tcW w:w="1459" w:type="dxa"/>
                </w:tcPr>
                <w:p w14:paraId="2907FB3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23E4C9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B0E3419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0AF16FBD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B58522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655116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B26077A" w14:textId="77777777" w:rsidTr="00EC1C5A">
              <w:tc>
                <w:tcPr>
                  <w:tcW w:w="1459" w:type="dxa"/>
                </w:tcPr>
                <w:p w14:paraId="5DAD0E4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530A55D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E8C304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32635A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BE5BB5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5750A06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EA9AD2B" w14:textId="77777777" w:rsidTr="00EC1C5A">
              <w:tc>
                <w:tcPr>
                  <w:tcW w:w="1459" w:type="dxa"/>
                </w:tcPr>
                <w:p w14:paraId="0CF9A36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FFF206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98A014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E5FEB0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0C8CE3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29B662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9931296" w14:textId="77777777" w:rsidTr="00EC1C5A">
              <w:tc>
                <w:tcPr>
                  <w:tcW w:w="1459" w:type="dxa"/>
                </w:tcPr>
                <w:p w14:paraId="7E6538C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C3F91A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DC323B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423DBC8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575947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1ACDF09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0B6478F6" w14:textId="77777777" w:rsidTr="00EC1C5A">
              <w:tc>
                <w:tcPr>
                  <w:tcW w:w="1459" w:type="dxa"/>
                </w:tcPr>
                <w:p w14:paraId="4A3D06DE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23D4E96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4FCA576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0009C78F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EE916E7" w14:textId="77777777" w:rsidR="00EC1C5A" w:rsidRDefault="00EC1C5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107223" w14:textId="5FF7736B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97348B" w14:textId="650441F1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F6296C9" w14:textId="77777777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13B387" w14:textId="1FDB2B8B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2243BF" w14:textId="77777777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286C21" w14:textId="77777777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C90235" w14:textId="1573AC23" w:rsidR="00487842" w:rsidRDefault="00487842" w:rsidP="0048784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</w:t>
            </w:r>
            <w:r w:rsidR="006C212A">
              <w:rPr>
                <w:rFonts w:ascii="Arial" w:hAnsi="Arial" w:cs="Arial"/>
                <w:color w:val="0000FF"/>
                <w:lang w:val="es-ES" w:eastAsia="es-ES"/>
              </w:rPr>
              <w:t>configuración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según desee.</w:t>
            </w:r>
          </w:p>
          <w:p w14:paraId="5F668B63" w14:textId="77777777" w:rsidR="00487842" w:rsidRDefault="00487842" w:rsidP="0048784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7BFE3086" w14:textId="1C657AE1" w:rsidR="00487842" w:rsidRDefault="00487842" w:rsidP="0048784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cancelar la edición se mostrará un mensaje preguntando si está seguro de cancelar, al confirmar saldrá de la pantalla a la vista anterior, de lo contrario seguirá en la </w:t>
            </w:r>
            <w:r w:rsidR="00B90EA3">
              <w:rPr>
                <w:rFonts w:ascii="Arial" w:hAnsi="Arial" w:cs="Arial"/>
                <w:color w:val="0000FF"/>
                <w:lang w:val="es-ES" w:eastAsia="es-ES"/>
              </w:rPr>
              <w:t>configuración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.</w:t>
            </w:r>
          </w:p>
          <w:p w14:paraId="662AA6AB" w14:textId="77777777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491A9E" w14:textId="77777777" w:rsidR="00487842" w:rsidRPr="001E04CC" w:rsidRDefault="00487842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2A53C384" w14:textId="77777777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4FEFB40" w14:textId="77777777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28AF37" w14:textId="76D56E8C" w:rsidR="00D210F3" w:rsidRP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05C7A171" w14:textId="77777777" w:rsidTr="00A660B6">
        <w:tc>
          <w:tcPr>
            <w:tcW w:w="9658" w:type="dxa"/>
            <w:gridSpan w:val="9"/>
          </w:tcPr>
          <w:p w14:paraId="05127127" w14:textId="77777777" w:rsidR="00A660B6" w:rsidRPr="00CC2F74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2F8B9F8A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1A744617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B1A28D" w14:textId="2D47747B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logeado en el sistema para gestionarlo</w:t>
            </w:r>
          </w:p>
          <w:p w14:paraId="1FEE48BB" w14:textId="2BD57BE2" w:rsidR="00A8098A" w:rsidRDefault="00A8098A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37FE5D0D" w14:textId="77777777" w:rsidR="00A8098A" w:rsidRDefault="00A8098A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B5FAA4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5D27BE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CA666A" w14:textId="77777777" w:rsidR="00A660B6" w:rsidRPr="00684CDA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3F1CD795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689109D" w14:textId="77777777" w:rsidR="00A660B6" w:rsidRPr="000463D8" w:rsidRDefault="00A660B6" w:rsidP="00A660B6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634F4973" w14:textId="77777777" w:rsidR="00A660B6" w:rsidRPr="000463D8" w:rsidRDefault="00A660B6" w:rsidP="00A660B6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73C1A8A0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676EF8E2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74EF28F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1ABC267A" w14:textId="77777777" w:rsidR="00A660B6" w:rsidRPr="00684CDA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660B6" w:rsidRPr="000463D8" w14:paraId="3F20EE24" w14:textId="77777777" w:rsidTr="00A660B6">
        <w:tc>
          <w:tcPr>
            <w:tcW w:w="804" w:type="dxa"/>
            <w:gridSpan w:val="2"/>
            <w:shd w:val="clear" w:color="auto" w:fill="D9D9D9"/>
          </w:tcPr>
          <w:p w14:paraId="508750FC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23AB5ED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16231E5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660B6" w:rsidRPr="000463D8" w14:paraId="481DD864" w14:textId="77777777" w:rsidTr="00A660B6">
        <w:tc>
          <w:tcPr>
            <w:tcW w:w="804" w:type="dxa"/>
            <w:gridSpan w:val="2"/>
          </w:tcPr>
          <w:p w14:paraId="6D5CADA6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177E9997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6ED6F910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5E55470C" w14:textId="77777777" w:rsidTr="00A660B6">
        <w:tc>
          <w:tcPr>
            <w:tcW w:w="804" w:type="dxa"/>
            <w:gridSpan w:val="2"/>
          </w:tcPr>
          <w:p w14:paraId="3C035EA7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852FCD7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2BAAB95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5DD4BC6D" w14:textId="77777777" w:rsidTr="00A660B6">
        <w:tc>
          <w:tcPr>
            <w:tcW w:w="9658" w:type="dxa"/>
            <w:gridSpan w:val="9"/>
          </w:tcPr>
          <w:p w14:paraId="089381FC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DEE663C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A660B6" w:rsidRPr="000463D8" w14:paraId="68F4F6FD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454D7704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73D9A8D2" w14:textId="77777777" w:rsidR="00A660B6" w:rsidRDefault="00A660B6" w:rsidP="00A660B6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B562AE0" w14:textId="65BFDB29" w:rsidR="00A660B6" w:rsidRDefault="00A660B6" w:rsidP="00A660B6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52E3C41" w14:textId="6EBA1ECB" w:rsidR="00A8098A" w:rsidRPr="006C212A" w:rsidRDefault="00A8098A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 w:rsidR="006C212A">
              <w:rPr>
                <w:rFonts w:ascii="Arial" w:hAnsi="Arial" w:cs="Arial"/>
                <w:color w:val="0000FF"/>
                <w:lang w:val="es-ES" w:eastAsia="es-ES"/>
              </w:rPr>
              <w:t xml:space="preserve">crearComponente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49CA6BD8" w14:textId="77777777" w:rsidR="00A8098A" w:rsidRPr="00ED4E9D" w:rsidRDefault="00A8098A" w:rsidP="00A8098A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5981C53" w14:textId="3A65F36E" w:rsidR="00A8098A" w:rsidRPr="001D0168" w:rsidRDefault="006C212A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67839AB4" w14:textId="22A26B9F" w:rsidR="00A8098A" w:rsidRDefault="00A8098A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6C212A"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C077479" w14:textId="550C2B42" w:rsidR="006C212A" w:rsidRDefault="006C212A" w:rsidP="006C212A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4EE472FE" w14:textId="05B02572" w:rsidR="006C212A" w:rsidRDefault="006C212A" w:rsidP="009028A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1A61DBE4" w14:textId="564234E1" w:rsidR="006C212A" w:rsidRDefault="006C212A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61B1425" w14:textId="77777777" w:rsidR="006C212A" w:rsidRPr="006C212A" w:rsidRDefault="006C212A" w:rsidP="006C212A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4EE8CD52" w14:textId="4FE8843A" w:rsidR="006C212A" w:rsidRDefault="00A8098A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 w:rsidR="006C212A"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</w:p>
          <w:p w14:paraId="09CCE7F0" w14:textId="77777777" w:rsidR="006C212A" w:rsidRPr="006C212A" w:rsidRDefault="006C212A" w:rsidP="006C212A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258E32" w14:textId="77777777" w:rsidR="006C212A" w:rsidRPr="00E94CBD" w:rsidRDefault="006C212A" w:rsidP="006C212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D2B4E2" w14:textId="5B830E76" w:rsidR="006C212A" w:rsidRPr="001D0168" w:rsidRDefault="006C212A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>No se tienen los datos necesarios del componente a editar</w:t>
            </w:r>
          </w:p>
          <w:p w14:paraId="6D722B00" w14:textId="47775E3D" w:rsidR="006C212A" w:rsidRDefault="006C212A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r w:rsidR="00C507F9">
              <w:rPr>
                <w:rFonts w:ascii="Arial" w:hAnsi="Arial" w:cs="Arial"/>
                <w:color w:val="800000"/>
              </w:rPr>
              <w:t>edición</w:t>
            </w:r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69EE6CE" w14:textId="5419A937" w:rsidR="00A8098A" w:rsidRDefault="00A8098A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096013" w14:textId="520830AF" w:rsidR="00A8098A" w:rsidRDefault="00A8098A" w:rsidP="00A8098A">
            <w:pPr>
              <w:jc w:val="both"/>
              <w:rPr>
                <w:rFonts w:ascii="Arial" w:hAnsi="Arial" w:cs="Arial"/>
                <w:b/>
              </w:rPr>
            </w:pPr>
          </w:p>
          <w:p w14:paraId="084EF312" w14:textId="7BFD8989" w:rsidR="006C212A" w:rsidRDefault="006C212A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</w:p>
          <w:p w14:paraId="1F407ED8" w14:textId="77777777" w:rsidR="006C212A" w:rsidRPr="005B2C17" w:rsidRDefault="006C212A" w:rsidP="00A8098A">
            <w:pPr>
              <w:jc w:val="both"/>
              <w:rPr>
                <w:rFonts w:ascii="Arial" w:hAnsi="Arial" w:cs="Arial"/>
                <w:b/>
              </w:rPr>
            </w:pPr>
          </w:p>
          <w:p w14:paraId="3220211E" w14:textId="6B4ADCD2" w:rsidR="00C507F9" w:rsidRPr="001D0168" w:rsidRDefault="00C507F9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configurar</w:t>
            </w:r>
          </w:p>
          <w:p w14:paraId="15A347F4" w14:textId="09DDF2F6" w:rsidR="00C507F9" w:rsidRDefault="00C507F9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configuración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C47AFC1" w14:textId="77777777" w:rsidR="00A8098A" w:rsidRDefault="00A8098A" w:rsidP="006C212A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7B2F8457" w14:textId="22BE76A6" w:rsidR="00A660B6" w:rsidRPr="002F1D15" w:rsidRDefault="00A660B6" w:rsidP="00C507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10A93F1E" w14:textId="77777777" w:rsidTr="00A660B6">
        <w:tc>
          <w:tcPr>
            <w:tcW w:w="815" w:type="dxa"/>
            <w:gridSpan w:val="3"/>
            <w:shd w:val="clear" w:color="auto" w:fill="D9D9D9"/>
          </w:tcPr>
          <w:p w14:paraId="18B42BA4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52FB035A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02BC6632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A660B6" w:rsidRPr="000463D8" w14:paraId="25976456" w14:textId="77777777" w:rsidTr="00A660B6">
        <w:tc>
          <w:tcPr>
            <w:tcW w:w="815" w:type="dxa"/>
            <w:gridSpan w:val="3"/>
          </w:tcPr>
          <w:p w14:paraId="47E72928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0A22CA69" w14:textId="77777777" w:rsidR="00A660B6" w:rsidRPr="001D0168" w:rsidRDefault="00A660B6" w:rsidP="00A660B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73F8A9CF" w14:textId="7FDA8961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52D6194E" w14:textId="77777777" w:rsidTr="00A660B6">
        <w:tc>
          <w:tcPr>
            <w:tcW w:w="815" w:type="dxa"/>
            <w:gridSpan w:val="3"/>
          </w:tcPr>
          <w:p w14:paraId="3BF0EDB7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24DC6158" w14:textId="77777777" w:rsidR="00A660B6" w:rsidRPr="001D0168" w:rsidRDefault="00A660B6" w:rsidP="00A660B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58F3AF8" w14:textId="77777777" w:rsidR="00A660B6" w:rsidRPr="00C1111C" w:rsidRDefault="00A660B6" w:rsidP="00A660B6">
            <w:pPr>
              <w:jc w:val="both"/>
              <w:rPr>
                <w:rFonts w:ascii="Arial" w:hAnsi="Arial" w:cs="Arial"/>
              </w:rPr>
            </w:pPr>
          </w:p>
        </w:tc>
      </w:tr>
      <w:tr w:rsidR="00A660B6" w:rsidRPr="000463D8" w14:paraId="2B9AFB2B" w14:textId="77777777" w:rsidTr="00A660B6">
        <w:tc>
          <w:tcPr>
            <w:tcW w:w="9658" w:type="dxa"/>
            <w:gridSpan w:val="9"/>
          </w:tcPr>
          <w:p w14:paraId="7A959DAC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58CED59B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</w:p>
          <w:p w14:paraId="11E57A8C" w14:textId="77777777" w:rsidR="00A660B6" w:rsidRPr="006C4B76" w:rsidRDefault="00A660B6" w:rsidP="00A660B6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A660B6" w:rsidRPr="000463D8" w14:paraId="19AA9A76" w14:textId="77777777" w:rsidTr="00A660B6">
        <w:trPr>
          <w:trHeight w:val="1836"/>
        </w:trPr>
        <w:tc>
          <w:tcPr>
            <w:tcW w:w="9658" w:type="dxa"/>
            <w:gridSpan w:val="9"/>
          </w:tcPr>
          <w:p w14:paraId="73A25DD6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36F6C3F1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</w:p>
          <w:p w14:paraId="1CFE6414" w14:textId="1C239CA9" w:rsidR="00A660B6" w:rsidRPr="008743D7" w:rsidRDefault="006C212A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788822C3" w14:textId="77777777" w:rsidR="00A660B6" w:rsidRPr="000463D8" w:rsidRDefault="00A660B6" w:rsidP="00C507F9">
            <w:pPr>
              <w:ind w:left="360"/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A660B6" w:rsidRPr="000463D8" w14:paraId="3B6BB1B1" w14:textId="77777777" w:rsidTr="00A660B6">
        <w:trPr>
          <w:trHeight w:val="744"/>
        </w:trPr>
        <w:tc>
          <w:tcPr>
            <w:tcW w:w="9658" w:type="dxa"/>
            <w:gridSpan w:val="9"/>
          </w:tcPr>
          <w:p w14:paraId="40F47204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7CC6D26D" w14:textId="77777777" w:rsidR="00A660B6" w:rsidRPr="00CB2208" w:rsidRDefault="00A660B6" w:rsidP="00A660B6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781E6DB8" w14:textId="77777777" w:rsidR="00A660B6" w:rsidRDefault="00A660B6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49F20B4" w14:textId="25C4D061" w:rsidR="006C212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0A7ADB67" w14:textId="00A1E5E1" w:rsidR="006C212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17260810" w14:textId="6EA39C50" w:rsidR="006C212A" w:rsidRDefault="006C212A" w:rsidP="006C212A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15B08AB2" w14:textId="675F1020" w:rsidR="006C212A" w:rsidRDefault="006C212A" w:rsidP="006C212A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76D47620" w14:textId="77777777" w:rsidR="006C212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2838AAB" w14:textId="426415A5" w:rsidR="006C212A" w:rsidRPr="002B6FA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A660B6" w:rsidRPr="000463D8" w14:paraId="7E2EE5BE" w14:textId="77777777" w:rsidTr="00A660B6">
        <w:trPr>
          <w:trHeight w:val="609"/>
        </w:trPr>
        <w:tc>
          <w:tcPr>
            <w:tcW w:w="9658" w:type="dxa"/>
            <w:gridSpan w:val="9"/>
          </w:tcPr>
          <w:p w14:paraId="2D8C989C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4F9ABC19" w14:textId="77777777" w:rsidR="00A660B6" w:rsidRPr="00AD2D68" w:rsidRDefault="00A660B6" w:rsidP="006C212A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727B909" w14:textId="387B876E" w:rsidR="00A660B6" w:rsidRDefault="00A660B6" w:rsidP="00632B15">
      <w:pPr>
        <w:rPr>
          <w:szCs w:val="22"/>
        </w:rPr>
      </w:pPr>
    </w:p>
    <w:p w14:paraId="7607582E" w14:textId="7DD54E96" w:rsidR="00C507F9" w:rsidRDefault="00C507F9" w:rsidP="00632B15">
      <w:pPr>
        <w:rPr>
          <w:szCs w:val="22"/>
        </w:rPr>
      </w:pPr>
    </w:p>
    <w:p w14:paraId="7B34D689" w14:textId="35174453" w:rsidR="00C507F9" w:rsidRDefault="00C507F9" w:rsidP="00632B15">
      <w:pPr>
        <w:rPr>
          <w:szCs w:val="22"/>
        </w:rPr>
      </w:pPr>
    </w:p>
    <w:p w14:paraId="58A4F60C" w14:textId="4B8018A7" w:rsidR="00C507F9" w:rsidRDefault="00C507F9" w:rsidP="00632B15">
      <w:pPr>
        <w:rPr>
          <w:szCs w:val="22"/>
        </w:rPr>
      </w:pPr>
    </w:p>
    <w:p w14:paraId="0C3EA6E6" w14:textId="5A956C11" w:rsidR="00C507F9" w:rsidRDefault="00C507F9" w:rsidP="00632B15">
      <w:pPr>
        <w:rPr>
          <w:szCs w:val="22"/>
        </w:rPr>
      </w:pPr>
    </w:p>
    <w:p w14:paraId="315FAFF4" w14:textId="3EEDED12" w:rsidR="00C507F9" w:rsidRDefault="00C507F9" w:rsidP="00632B15">
      <w:pPr>
        <w:rPr>
          <w:szCs w:val="22"/>
        </w:rPr>
      </w:pPr>
    </w:p>
    <w:p w14:paraId="48ACA5AD" w14:textId="225CCB65" w:rsidR="00C507F9" w:rsidRDefault="00C507F9" w:rsidP="00632B15">
      <w:pPr>
        <w:rPr>
          <w:szCs w:val="22"/>
        </w:rPr>
      </w:pPr>
    </w:p>
    <w:p w14:paraId="5CF3AA98" w14:textId="0AE47F4F" w:rsidR="00C507F9" w:rsidRDefault="00C507F9" w:rsidP="00632B15">
      <w:pPr>
        <w:rPr>
          <w:szCs w:val="22"/>
        </w:rPr>
      </w:pPr>
    </w:p>
    <w:p w14:paraId="7AF4B75D" w14:textId="192B576F" w:rsidR="00C507F9" w:rsidRDefault="00C507F9" w:rsidP="00632B15">
      <w:pPr>
        <w:rPr>
          <w:szCs w:val="22"/>
        </w:rPr>
      </w:pPr>
    </w:p>
    <w:p w14:paraId="2EC5FF7D" w14:textId="77777777" w:rsidR="00C507F9" w:rsidRDefault="00C507F9" w:rsidP="00632B15">
      <w:pPr>
        <w:rPr>
          <w:szCs w:val="22"/>
        </w:rPr>
      </w:pPr>
    </w:p>
    <w:p w14:paraId="2468557B" w14:textId="3202A486" w:rsidR="00C507F9" w:rsidRPr="00C507F9" w:rsidRDefault="00C507F9" w:rsidP="00632B15">
      <w:pPr>
        <w:rPr>
          <w:b/>
          <w:bCs/>
          <w:szCs w:val="22"/>
        </w:rPr>
      </w:pPr>
      <w:r w:rsidRPr="00C507F9">
        <w:rPr>
          <w:b/>
          <w:bCs/>
          <w:szCs w:val="22"/>
        </w:rPr>
        <w:lastRenderedPageBreak/>
        <w:t>CASO DE USO 6</w:t>
      </w:r>
    </w:p>
    <w:p w14:paraId="2A6E7DA6" w14:textId="689ECE33" w:rsidR="00C507F9" w:rsidRPr="00C507F9" w:rsidRDefault="00C507F9" w:rsidP="00632B15">
      <w:pPr>
        <w:rPr>
          <w:b/>
          <w:bCs/>
          <w:szCs w:val="22"/>
        </w:rPr>
      </w:pPr>
      <w:r w:rsidRPr="00C507F9">
        <w:rPr>
          <w:b/>
          <w:bCs/>
          <w:szCs w:val="22"/>
        </w:rPr>
        <w:t>GESTIONAR EVENTOS Y ALARMAS</w:t>
      </w:r>
    </w:p>
    <w:p w14:paraId="31D437C9" w14:textId="380050DF" w:rsidR="00195DC1" w:rsidRDefault="00195DC1" w:rsidP="00632B15">
      <w:pPr>
        <w:rPr>
          <w:szCs w:val="22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71A98A2" wp14:editId="375017FD">
            <wp:simplePos x="0" y="0"/>
            <wp:positionH relativeFrom="margin">
              <wp:align>left</wp:align>
            </wp:positionH>
            <wp:positionV relativeFrom="paragraph">
              <wp:posOffset>151130</wp:posOffset>
            </wp:positionV>
            <wp:extent cx="2494915" cy="1892300"/>
            <wp:effectExtent l="0" t="0" r="635" b="0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232" cy="189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71E8E" w14:textId="661468AB" w:rsidR="006C212A" w:rsidRDefault="00195DC1" w:rsidP="00632B15">
      <w:pPr>
        <w:rPr>
          <w:szCs w:val="22"/>
        </w:rPr>
      </w:pPr>
      <w:r>
        <w:rPr>
          <w:szCs w:val="22"/>
        </w:rPr>
        <w:br w:type="textWrapping" w:clear="all"/>
      </w:r>
    </w:p>
    <w:p w14:paraId="287C70EC" w14:textId="1EF3833C" w:rsidR="006C212A" w:rsidRDefault="006C212A" w:rsidP="00632B15">
      <w:pPr>
        <w:rPr>
          <w:szCs w:val="22"/>
        </w:rPr>
      </w:pPr>
    </w:p>
    <w:p w14:paraId="7EFE5A07" w14:textId="38E1E905" w:rsidR="00195DC1" w:rsidRDefault="00A92BE2" w:rsidP="00632B15">
      <w:pPr>
        <w:rPr>
          <w:szCs w:val="22"/>
        </w:rPr>
      </w:pPr>
      <w:r>
        <w:rPr>
          <w:noProof/>
        </w:rPr>
        <w:drawing>
          <wp:inline distT="0" distB="0" distL="0" distR="0" wp14:anchorId="4F1433A3" wp14:editId="74DE27F2">
            <wp:extent cx="5943600" cy="4507865"/>
            <wp:effectExtent l="0" t="0" r="0" b="698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6C212A" w:rsidRPr="000463D8" w14:paraId="1E4B0D80" w14:textId="77777777" w:rsidTr="00F97BD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41B934C3" w14:textId="458BDA39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IDENTIFICADOR CASO DE USO:</w:t>
            </w:r>
          </w:p>
          <w:p w14:paraId="7929EA3D" w14:textId="144D05A8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6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580C185A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630F07A4" w14:textId="403C231A" w:rsidR="006C212A" w:rsidRPr="000463D8" w:rsidRDefault="00177ACB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eventos y alarmas</w:t>
            </w:r>
          </w:p>
          <w:p w14:paraId="52A4FB57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</w:p>
        </w:tc>
      </w:tr>
      <w:tr w:rsidR="006C212A" w:rsidRPr="000463D8" w14:paraId="5B8680B8" w14:textId="77777777" w:rsidTr="00F97BD8">
        <w:tc>
          <w:tcPr>
            <w:tcW w:w="6485" w:type="dxa"/>
            <w:gridSpan w:val="8"/>
          </w:tcPr>
          <w:p w14:paraId="4051B99F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1A4AE59A" w14:textId="77777777" w:rsidR="006C212A" w:rsidRPr="00FA4470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4656FA72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11D2B56B" w14:textId="77777777" w:rsidR="006C212A" w:rsidRPr="000463D8" w:rsidRDefault="006C212A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6C212A" w:rsidRPr="000463D8" w14:paraId="4F754EF6" w14:textId="77777777" w:rsidTr="00F97BD8">
        <w:tc>
          <w:tcPr>
            <w:tcW w:w="9658" w:type="dxa"/>
            <w:gridSpan w:val="9"/>
          </w:tcPr>
          <w:p w14:paraId="5204EB2F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21BF49D6" w14:textId="77777777" w:rsidR="006C212A" w:rsidRDefault="006C212A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42804F77" w14:textId="77777777" w:rsidR="006C212A" w:rsidRPr="003D1FAD" w:rsidRDefault="006C212A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6C212A" w:rsidRPr="000463D8" w14:paraId="7FA6D49D" w14:textId="77777777" w:rsidTr="00F97BD8">
        <w:tc>
          <w:tcPr>
            <w:tcW w:w="9658" w:type="dxa"/>
            <w:gridSpan w:val="9"/>
          </w:tcPr>
          <w:p w14:paraId="62631F30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0FB05CE4" w14:textId="731A4BCA" w:rsidR="006C212A" w:rsidRDefault="00701370" w:rsidP="009028A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7BE8523E" w14:textId="77777777" w:rsidR="006C212A" w:rsidRDefault="006C212A" w:rsidP="009028A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1AA8164D" w14:textId="77777777" w:rsidR="006C212A" w:rsidRDefault="006C212A" w:rsidP="009028A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3D6C5287" w14:textId="77777777" w:rsidR="006C212A" w:rsidRPr="00FA4470" w:rsidRDefault="006C212A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6C212A" w:rsidRPr="000463D8" w14:paraId="3AB4C641" w14:textId="77777777" w:rsidTr="00F97BD8">
        <w:tc>
          <w:tcPr>
            <w:tcW w:w="9658" w:type="dxa"/>
            <w:gridSpan w:val="9"/>
          </w:tcPr>
          <w:p w14:paraId="3E37877E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7355BB5F" w14:textId="77777777" w:rsidR="006C212A" w:rsidRDefault="006C212A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3B021A1B" w14:textId="1A3A2877" w:rsidR="006C212A" w:rsidRPr="000463D8" w:rsidRDefault="00B90EA3" w:rsidP="009028AC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  <w:p w14:paraId="5AB05B8B" w14:textId="77777777" w:rsidR="006C212A" w:rsidRPr="000463D8" w:rsidRDefault="006C212A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6C212A" w:rsidRPr="000463D8" w14:paraId="698B3973" w14:textId="77777777" w:rsidTr="00F97BD8">
        <w:tc>
          <w:tcPr>
            <w:tcW w:w="9658" w:type="dxa"/>
            <w:gridSpan w:val="9"/>
          </w:tcPr>
          <w:p w14:paraId="44266E86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DFB6669" w14:textId="1DEFEEBE" w:rsidR="006C212A" w:rsidRDefault="00B90EA3" w:rsidP="00F97BD8">
            <w:pPr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Registrar, gestionar y configurar los eventos y alarmas que se generan por parte del cliente(componente),</w:t>
            </w:r>
          </w:p>
          <w:p w14:paraId="18A6A280" w14:textId="23232B6B" w:rsidR="00B90EA3" w:rsidRPr="00A660B6" w:rsidRDefault="00B90EA3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Para que el administrador/</w:t>
            </w:r>
            <w:r w:rsidR="00701370">
              <w:rPr>
                <w:rFonts w:ascii="Arial" w:hAnsi="Arial" w:cs="Arial"/>
                <w:color w:val="0000FF"/>
                <w:lang w:eastAsia="es-ES"/>
              </w:rPr>
              <w:t>usuario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tenga pleno control sobre estos.</w:t>
            </w:r>
          </w:p>
          <w:p w14:paraId="409498D2" w14:textId="77777777" w:rsidR="006C212A" w:rsidRDefault="006C212A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467AA14F" w14:textId="77777777" w:rsidR="006C212A" w:rsidRPr="003D1FAD" w:rsidRDefault="006C212A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6C212A" w:rsidRPr="000463D8" w14:paraId="2E9CBF89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D27E43F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1E6BF4D8" w14:textId="77777777" w:rsidR="006C212A" w:rsidRPr="005A1F2E" w:rsidRDefault="006C212A" w:rsidP="00F97BD8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6C212A" w:rsidRPr="009B2573" w14:paraId="7324E67F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E6CC608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DF603E3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21FFF348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6C212A" w:rsidRPr="009B2573" w14:paraId="6299A71A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9AB9211" w14:textId="77777777" w:rsidR="006C212A" w:rsidRPr="00F4293F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760F80CC" w14:textId="229CBCCD" w:rsidR="006C212A" w:rsidRDefault="00B90EA3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registrarEventosAlarmas</w:t>
            </w:r>
          </w:p>
          <w:p w14:paraId="4BCCFE28" w14:textId="2726EA24" w:rsidR="006C212A" w:rsidRDefault="00B90EA3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gestionarEventosAlarmas</w:t>
            </w:r>
          </w:p>
          <w:p w14:paraId="123F1BAD" w14:textId="7BF5A9D5" w:rsidR="006C212A" w:rsidRDefault="00B90EA3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ConfigurarEventosAlarmas</w:t>
            </w:r>
          </w:p>
          <w:p w14:paraId="1A1578D8" w14:textId="1A814904" w:rsidR="006C212A" w:rsidRDefault="006C212A" w:rsidP="00195DC1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6183E81B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4A6BB67D" w14:textId="69EABB37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Id_evento </w:t>
                  </w:r>
                </w:p>
              </w:tc>
              <w:tc>
                <w:tcPr>
                  <w:tcW w:w="1535" w:type="dxa"/>
                </w:tcPr>
                <w:p w14:paraId="2144A53D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195DC1" w14:paraId="1E0C13F3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1C6C3093" w14:textId="64B38E9D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</w:p>
              </w:tc>
              <w:tc>
                <w:tcPr>
                  <w:tcW w:w="1535" w:type="dxa"/>
                </w:tcPr>
                <w:p w14:paraId="7D9025EE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53705109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506607C0" w14:textId="69CF4151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Descripción_evento</w:t>
                  </w:r>
                </w:p>
              </w:tc>
              <w:tc>
                <w:tcPr>
                  <w:tcW w:w="1535" w:type="dxa"/>
                </w:tcPr>
                <w:p w14:paraId="75442C9C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31BAF5D4" w14:textId="77777777" w:rsidTr="00195DC1">
              <w:trPr>
                <w:trHeight w:val="276"/>
              </w:trPr>
              <w:tc>
                <w:tcPr>
                  <w:tcW w:w="2427" w:type="dxa"/>
                </w:tcPr>
                <w:p w14:paraId="16E1A38F" w14:textId="793CCCFC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Header_evento</w:t>
                  </w:r>
                </w:p>
              </w:tc>
              <w:tc>
                <w:tcPr>
                  <w:tcW w:w="1535" w:type="dxa"/>
                </w:tcPr>
                <w:p w14:paraId="694C5DE4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2F39C4B3" w14:textId="77777777" w:rsidTr="00195DC1">
              <w:trPr>
                <w:trHeight w:val="265"/>
              </w:trPr>
              <w:tc>
                <w:tcPr>
                  <w:tcW w:w="2427" w:type="dxa"/>
                </w:tcPr>
                <w:p w14:paraId="6C75A579" w14:textId="021FC01D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</w:p>
              </w:tc>
              <w:tc>
                <w:tcPr>
                  <w:tcW w:w="1535" w:type="dxa"/>
                </w:tcPr>
                <w:p w14:paraId="7859FC87" w14:textId="504823E1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195DC1" w14:paraId="11081AD5" w14:textId="77777777" w:rsidTr="00195DC1">
              <w:trPr>
                <w:trHeight w:val="270"/>
              </w:trPr>
              <w:tc>
                <w:tcPr>
                  <w:tcW w:w="2427" w:type="dxa"/>
                </w:tcPr>
                <w:p w14:paraId="563BD208" w14:textId="05A5D62E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fecha_evento</w:t>
                  </w:r>
                </w:p>
              </w:tc>
              <w:tc>
                <w:tcPr>
                  <w:tcW w:w="1535" w:type="dxa"/>
                </w:tcPr>
                <w:p w14:paraId="4FF54FED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61BA6B20" w14:textId="77777777" w:rsidTr="00195DC1">
              <w:trPr>
                <w:trHeight w:val="273"/>
              </w:trPr>
              <w:tc>
                <w:tcPr>
                  <w:tcW w:w="2427" w:type="dxa"/>
                </w:tcPr>
                <w:p w14:paraId="7EFA07C9" w14:textId="4D77DC19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hora_evento</w:t>
                  </w:r>
                </w:p>
              </w:tc>
              <w:tc>
                <w:tcPr>
                  <w:tcW w:w="1535" w:type="dxa"/>
                </w:tcPr>
                <w:p w14:paraId="5909A2E1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6A0F1446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47AC9F37" w14:textId="68F0C88B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</w:p>
              </w:tc>
              <w:tc>
                <w:tcPr>
                  <w:tcW w:w="1535" w:type="dxa"/>
                </w:tcPr>
                <w:p w14:paraId="4464CCBC" w14:textId="2D96330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6499DCF4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5D1B781C" w14:textId="01C004F4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</w:p>
              </w:tc>
              <w:tc>
                <w:tcPr>
                  <w:tcW w:w="1535" w:type="dxa"/>
                </w:tcPr>
                <w:p w14:paraId="01DBB420" w14:textId="3DE0539C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3CCD6DD1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125050B5" w14:textId="1F7A7AA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</w:p>
              </w:tc>
              <w:tc>
                <w:tcPr>
                  <w:tcW w:w="1535" w:type="dxa"/>
                </w:tcPr>
                <w:p w14:paraId="2E34DB4A" w14:textId="61F45B3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7823ABD3" w14:textId="7DBE78B9" w:rsidR="00B90EA3" w:rsidRDefault="00B90EA3" w:rsidP="00B90EA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5ED701FD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03C5F49" w14:textId="081425AC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lastRenderedPageBreak/>
                    <w:t>Id_alarma</w:t>
                  </w:r>
                </w:p>
              </w:tc>
              <w:tc>
                <w:tcPr>
                  <w:tcW w:w="1535" w:type="dxa"/>
                </w:tcPr>
                <w:p w14:paraId="672057D9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195DC1" w14:paraId="6A49427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9741ECC" w14:textId="25940183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 alarma</w:t>
                  </w:r>
                </w:p>
              </w:tc>
              <w:tc>
                <w:tcPr>
                  <w:tcW w:w="1535" w:type="dxa"/>
                </w:tcPr>
                <w:p w14:paraId="76CE7AC8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2C4EE514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1787BA28" w14:textId="7B56963D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alarma</w:t>
                  </w:r>
                </w:p>
              </w:tc>
              <w:tc>
                <w:tcPr>
                  <w:tcW w:w="1535" w:type="dxa"/>
                </w:tcPr>
                <w:p w14:paraId="4CFD4BB9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3D6C4956" w14:textId="77777777" w:rsidTr="00E96703">
              <w:trPr>
                <w:trHeight w:val="276"/>
              </w:trPr>
              <w:tc>
                <w:tcPr>
                  <w:tcW w:w="2427" w:type="dxa"/>
                </w:tcPr>
                <w:p w14:paraId="69B7072E" w14:textId="13825415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 alarma</w:t>
                  </w:r>
                </w:p>
              </w:tc>
              <w:tc>
                <w:tcPr>
                  <w:tcW w:w="1535" w:type="dxa"/>
                </w:tcPr>
                <w:p w14:paraId="2D9B6487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5901F2A6" w14:textId="77777777" w:rsidTr="00E96703">
              <w:trPr>
                <w:trHeight w:val="265"/>
              </w:trPr>
              <w:tc>
                <w:tcPr>
                  <w:tcW w:w="2427" w:type="dxa"/>
                </w:tcPr>
                <w:p w14:paraId="7E464E37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</w:p>
              </w:tc>
              <w:tc>
                <w:tcPr>
                  <w:tcW w:w="1535" w:type="dxa"/>
                </w:tcPr>
                <w:p w14:paraId="6A339C59" w14:textId="7F8888B9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195DC1" w14:paraId="6CEAE549" w14:textId="77777777" w:rsidTr="00E96703">
              <w:trPr>
                <w:trHeight w:val="270"/>
              </w:trPr>
              <w:tc>
                <w:tcPr>
                  <w:tcW w:w="2427" w:type="dxa"/>
                </w:tcPr>
                <w:p w14:paraId="3AC6AEDC" w14:textId="5419EAEE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</w:p>
              </w:tc>
              <w:tc>
                <w:tcPr>
                  <w:tcW w:w="1535" w:type="dxa"/>
                </w:tcPr>
                <w:p w14:paraId="732EFE9E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0F1556C1" w14:textId="77777777" w:rsidTr="00E96703">
              <w:trPr>
                <w:trHeight w:val="273"/>
              </w:trPr>
              <w:tc>
                <w:tcPr>
                  <w:tcW w:w="2427" w:type="dxa"/>
                </w:tcPr>
                <w:p w14:paraId="0A6B2552" w14:textId="6C96A909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</w:p>
              </w:tc>
              <w:tc>
                <w:tcPr>
                  <w:tcW w:w="1535" w:type="dxa"/>
                </w:tcPr>
                <w:p w14:paraId="4B8381BF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2DD96C2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0ADDFD6" w14:textId="5F0F8BEB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</w:p>
              </w:tc>
              <w:tc>
                <w:tcPr>
                  <w:tcW w:w="1535" w:type="dxa"/>
                </w:tcPr>
                <w:p w14:paraId="6970F7A5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5CAAD4FD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0916EDA3" w14:textId="0E20565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</w:p>
              </w:tc>
              <w:tc>
                <w:tcPr>
                  <w:tcW w:w="1535" w:type="dxa"/>
                </w:tcPr>
                <w:p w14:paraId="4FA7350B" w14:textId="765C3B1F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0B2D29CA" w14:textId="77777777" w:rsidR="006C212A" w:rsidRPr="00D03F51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78D370C1" w14:textId="3DA3F891" w:rsidR="006C212A" w:rsidRPr="00214CA5" w:rsidRDefault="006C212A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6C212A" w:rsidRPr="000463D8" w14:paraId="65E58598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3BAC8E8D" w14:textId="77777777" w:rsidR="006C212A" w:rsidRPr="00F4293F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6C212A" w:rsidRPr="009B2573" w14:paraId="61FC7561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31431846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606F929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0491A1E5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6C212A" w:rsidRPr="009B2573" w14:paraId="60312F47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2D2FE401" w14:textId="77777777" w:rsidR="006C212A" w:rsidRPr="009B2573" w:rsidRDefault="006C212A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0BFC7BD2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50746F7B" w14:textId="77777777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Id_evento </w:t>
                  </w:r>
                </w:p>
              </w:tc>
              <w:tc>
                <w:tcPr>
                  <w:tcW w:w="1535" w:type="dxa"/>
                </w:tcPr>
                <w:p w14:paraId="1DE597C7" w14:textId="7492253C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obligatorio.</w:t>
                  </w:r>
                </w:p>
              </w:tc>
            </w:tr>
            <w:tr w:rsidR="00195DC1" w14:paraId="62B120CB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026E88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</w:p>
              </w:tc>
              <w:tc>
                <w:tcPr>
                  <w:tcW w:w="1535" w:type="dxa"/>
                </w:tcPr>
                <w:p w14:paraId="1FB44B15" w14:textId="4F8CD352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3F4D23A6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044067B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Descripción_evento</w:t>
                  </w:r>
                </w:p>
              </w:tc>
              <w:tc>
                <w:tcPr>
                  <w:tcW w:w="1535" w:type="dxa"/>
                </w:tcPr>
                <w:p w14:paraId="0CB96465" w14:textId="031A0C55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195DC1" w14:paraId="022264CE" w14:textId="77777777" w:rsidTr="00E96703">
              <w:trPr>
                <w:trHeight w:val="276"/>
              </w:trPr>
              <w:tc>
                <w:tcPr>
                  <w:tcW w:w="2427" w:type="dxa"/>
                </w:tcPr>
                <w:p w14:paraId="0D5D708C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Header_evento</w:t>
                  </w:r>
                </w:p>
              </w:tc>
              <w:tc>
                <w:tcPr>
                  <w:tcW w:w="1535" w:type="dxa"/>
                </w:tcPr>
                <w:p w14:paraId="54B36B26" w14:textId="5622896F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4E8E002" w14:textId="77777777" w:rsidTr="00E96703">
              <w:trPr>
                <w:trHeight w:val="265"/>
              </w:trPr>
              <w:tc>
                <w:tcPr>
                  <w:tcW w:w="2427" w:type="dxa"/>
                </w:tcPr>
                <w:p w14:paraId="7C81D7B3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</w:p>
              </w:tc>
              <w:tc>
                <w:tcPr>
                  <w:tcW w:w="1535" w:type="dxa"/>
                </w:tcPr>
                <w:p w14:paraId="1C3CD5F5" w14:textId="2D0EF2F3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2FC02490" w14:textId="77777777" w:rsidTr="00E96703">
              <w:trPr>
                <w:trHeight w:val="270"/>
              </w:trPr>
              <w:tc>
                <w:tcPr>
                  <w:tcW w:w="2427" w:type="dxa"/>
                </w:tcPr>
                <w:p w14:paraId="54E69BEB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fecha_evento</w:t>
                  </w:r>
                </w:p>
              </w:tc>
              <w:tc>
                <w:tcPr>
                  <w:tcW w:w="1535" w:type="dxa"/>
                </w:tcPr>
                <w:p w14:paraId="2DF8757E" w14:textId="3EC93C5F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22FF8195" w14:textId="77777777" w:rsidTr="00E96703">
              <w:trPr>
                <w:trHeight w:val="273"/>
              </w:trPr>
              <w:tc>
                <w:tcPr>
                  <w:tcW w:w="2427" w:type="dxa"/>
                </w:tcPr>
                <w:p w14:paraId="79476E38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hora_evento</w:t>
                  </w:r>
                </w:p>
              </w:tc>
              <w:tc>
                <w:tcPr>
                  <w:tcW w:w="1535" w:type="dxa"/>
                </w:tcPr>
                <w:p w14:paraId="445C463E" w14:textId="18A43DD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4B6491FF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3F1AE86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</w:p>
              </w:tc>
              <w:tc>
                <w:tcPr>
                  <w:tcW w:w="1535" w:type="dxa"/>
                </w:tcPr>
                <w:p w14:paraId="06537963" w14:textId="414AF5B3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31DCC0E1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6C41C4F7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</w:p>
              </w:tc>
              <w:tc>
                <w:tcPr>
                  <w:tcW w:w="1535" w:type="dxa"/>
                </w:tcPr>
                <w:p w14:paraId="322E3610" w14:textId="4122F799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ED4BA12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CE052F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</w:p>
              </w:tc>
              <w:tc>
                <w:tcPr>
                  <w:tcW w:w="1535" w:type="dxa"/>
                </w:tcPr>
                <w:p w14:paraId="44DD09FB" w14:textId="03B1C3B4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0D4E08E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67DCDB8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1535" w:type="dxa"/>
                </w:tcPr>
                <w:p w14:paraId="1EDFDDD5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</w:tbl>
          <w:p w14:paraId="57B146A0" w14:textId="77777777" w:rsidR="006C212A" w:rsidRDefault="006C212A" w:rsidP="00F97BD8">
            <w:pPr>
              <w:spacing w:line="240" w:lineRule="auto"/>
              <w:rPr>
                <w:rFonts w:ascii="Arial" w:hAnsi="Arial" w:cs="Arial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6910AE2D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6EF3A2C" w14:textId="77777777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</w:p>
              </w:tc>
              <w:tc>
                <w:tcPr>
                  <w:tcW w:w="1535" w:type="dxa"/>
                </w:tcPr>
                <w:p w14:paraId="62977FDA" w14:textId="060FA841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0A43C6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3FF6E856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 alarma</w:t>
                  </w:r>
                </w:p>
              </w:tc>
              <w:tc>
                <w:tcPr>
                  <w:tcW w:w="1535" w:type="dxa"/>
                </w:tcPr>
                <w:p w14:paraId="7E3C0BF9" w14:textId="6F02C80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38DA2192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17AE1975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alarma</w:t>
                  </w:r>
                </w:p>
              </w:tc>
              <w:tc>
                <w:tcPr>
                  <w:tcW w:w="1535" w:type="dxa"/>
                </w:tcPr>
                <w:p w14:paraId="0D134F69" w14:textId="43DF227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195DC1" w14:paraId="2C5CBDDE" w14:textId="77777777" w:rsidTr="00E96703">
              <w:trPr>
                <w:trHeight w:val="276"/>
              </w:trPr>
              <w:tc>
                <w:tcPr>
                  <w:tcW w:w="2427" w:type="dxa"/>
                </w:tcPr>
                <w:p w14:paraId="2346C13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 alarma</w:t>
                  </w:r>
                </w:p>
              </w:tc>
              <w:tc>
                <w:tcPr>
                  <w:tcW w:w="1535" w:type="dxa"/>
                </w:tcPr>
                <w:p w14:paraId="6C70543E" w14:textId="7EF27AE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4746EB8B" w14:textId="77777777" w:rsidTr="00E96703">
              <w:trPr>
                <w:trHeight w:val="265"/>
              </w:trPr>
              <w:tc>
                <w:tcPr>
                  <w:tcW w:w="2427" w:type="dxa"/>
                </w:tcPr>
                <w:p w14:paraId="7CECC47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</w:p>
              </w:tc>
              <w:tc>
                <w:tcPr>
                  <w:tcW w:w="1535" w:type="dxa"/>
                </w:tcPr>
                <w:p w14:paraId="223ADD42" w14:textId="111A128A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71A49BDF" w14:textId="77777777" w:rsidTr="00E96703">
              <w:trPr>
                <w:trHeight w:val="270"/>
              </w:trPr>
              <w:tc>
                <w:tcPr>
                  <w:tcW w:w="2427" w:type="dxa"/>
                </w:tcPr>
                <w:p w14:paraId="06C700A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</w:p>
              </w:tc>
              <w:tc>
                <w:tcPr>
                  <w:tcW w:w="1535" w:type="dxa"/>
                </w:tcPr>
                <w:p w14:paraId="1B71A3C6" w14:textId="08A58C3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C632A4D" w14:textId="77777777" w:rsidTr="00E96703">
              <w:trPr>
                <w:trHeight w:val="273"/>
              </w:trPr>
              <w:tc>
                <w:tcPr>
                  <w:tcW w:w="2427" w:type="dxa"/>
                </w:tcPr>
                <w:p w14:paraId="52FCBC03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</w:p>
              </w:tc>
              <w:tc>
                <w:tcPr>
                  <w:tcW w:w="1535" w:type="dxa"/>
                </w:tcPr>
                <w:p w14:paraId="44C59EA0" w14:textId="1BBE9FD8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22B0BAEB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335AC56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</w:p>
              </w:tc>
              <w:tc>
                <w:tcPr>
                  <w:tcW w:w="1535" w:type="dxa"/>
                </w:tcPr>
                <w:p w14:paraId="3C54F7BC" w14:textId="51CAA693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5C9F589A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0FF981E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</w:p>
              </w:tc>
              <w:tc>
                <w:tcPr>
                  <w:tcW w:w="1535" w:type="dxa"/>
                </w:tcPr>
                <w:p w14:paraId="187BB36F" w14:textId="53F76201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</w:tbl>
          <w:p w14:paraId="214AC512" w14:textId="72C05607" w:rsidR="00195DC1" w:rsidRPr="009B2573" w:rsidRDefault="00195DC1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721FCE0B" w14:textId="77777777" w:rsidR="006C212A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6DDB09C" w14:textId="77777777" w:rsidR="006C212A" w:rsidRDefault="006C212A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312AB738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4456B7C0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5E46366E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60ADEA6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6B6BF399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20B79590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458DC01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A08FE7E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265B23CF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F38FDEA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585392E2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64C3ABD5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4B4B3DEA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49306220" w14:textId="41A3FDC5" w:rsidR="00195DC1" w:rsidRPr="00236317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6C212A" w:rsidRPr="000463D8" w14:paraId="65D633C6" w14:textId="77777777" w:rsidTr="00F97BD8">
        <w:tc>
          <w:tcPr>
            <w:tcW w:w="9658" w:type="dxa"/>
            <w:gridSpan w:val="9"/>
          </w:tcPr>
          <w:p w14:paraId="59EFA5D6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59B9E3EC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</w:p>
          <w:p w14:paraId="33BC4826" w14:textId="0B918C7F" w:rsidR="006C212A" w:rsidRDefault="006C212A" w:rsidP="00F97BD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Los componentes deberán estar previamente registrados y asociados para </w:t>
            </w:r>
            <w:r w:rsidR="00177ACB">
              <w:rPr>
                <w:rFonts w:ascii="Arial" w:hAnsi="Arial" w:cs="Arial"/>
                <w:color w:val="0000FF"/>
                <w:lang w:eastAsia="es-ES"/>
              </w:rPr>
              <w:t xml:space="preserve">el </w:t>
            </w:r>
            <w:r w:rsidR="00195DC1">
              <w:rPr>
                <w:rFonts w:ascii="Arial" w:hAnsi="Arial" w:cs="Arial"/>
                <w:color w:val="0000FF"/>
                <w:lang w:eastAsia="es-ES"/>
              </w:rPr>
              <w:t>envío</w:t>
            </w:r>
            <w:r w:rsidR="00177ACB">
              <w:rPr>
                <w:rFonts w:ascii="Arial" w:hAnsi="Arial" w:cs="Arial"/>
                <w:color w:val="0000FF"/>
                <w:lang w:eastAsia="es-ES"/>
              </w:rPr>
              <w:t xml:space="preserve"> de los eventos y alarmas</w:t>
            </w:r>
          </w:p>
          <w:p w14:paraId="5928A661" w14:textId="77777777" w:rsidR="006C212A" w:rsidRDefault="006C212A" w:rsidP="00F97BD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0783C982" w14:textId="77777777" w:rsidR="006C212A" w:rsidRPr="00AD0CCF" w:rsidRDefault="006C212A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6D6100C9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58D31EE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74C17317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3C692E52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22C819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63256D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9F7EDE" w14:textId="00567DC4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Los clientes</w:t>
            </w:r>
            <w:r w:rsidR="00195DC1">
              <w:rPr>
                <w:rFonts w:ascii="Arial" w:hAnsi="Arial" w:cs="Arial"/>
                <w:color w:val="0000FF"/>
                <w:lang w:val="es-ES" w:eastAsia="es-ES"/>
              </w:rPr>
              <w:t>/componentes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generarán los datos que periódicamente se establecerán en la base de datos del sistema externo</w:t>
            </w:r>
          </w:p>
          <w:p w14:paraId="4AD2F44C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F2E5CC" w14:textId="6738A107" w:rsidR="006C212A" w:rsidRDefault="00195DC1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0C41C60" wp14:editId="424E0BD2">
                      <wp:simplePos x="0" y="0"/>
                      <wp:positionH relativeFrom="column">
                        <wp:posOffset>-8145</wp:posOffset>
                      </wp:positionH>
                      <wp:positionV relativeFrom="paragraph">
                        <wp:posOffset>2720533</wp:posOffset>
                      </wp:positionV>
                      <wp:extent cx="1860606" cy="278130"/>
                      <wp:effectExtent l="95250" t="57150" r="101600" b="121920"/>
                      <wp:wrapNone/>
                      <wp:docPr id="105" name="Rectángulo: esquinas redondeadas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0606" cy="27813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5A0064" w14:textId="6CC67397" w:rsidR="00E96703" w:rsidRDefault="00E96703" w:rsidP="00195DC1">
                                  <w:pPr>
                                    <w:jc w:val="center"/>
                                  </w:pPr>
                                  <w:r>
                                    <w:t>GestionarEventosAlarmas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0C41C60" id="Rectángulo: esquinas redondeadas 105" o:spid="_x0000_s1037" style="position:absolute;margin-left:-.65pt;margin-top:214.2pt;width:146.5pt;height:21.9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B5A0064" w14:textId="6CC67397" w:rsidR="00E96703" w:rsidRDefault="00E96703" w:rsidP="00195DC1">
                            <w:pPr>
                              <w:jc w:val="center"/>
                            </w:pPr>
                            <w:r>
                              <w:t>GestionarEventosAlarmas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77ACB"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0B509BF" wp14:editId="2627B2B1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111843</wp:posOffset>
                      </wp:positionV>
                      <wp:extent cx="1502797" cy="278296"/>
                      <wp:effectExtent l="95250" t="57150" r="78740" b="121920"/>
                      <wp:wrapNone/>
                      <wp:docPr id="71" name="Rectángulo: esquinas redondeadas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2797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E8D18C" w14:textId="7B6E3F0F" w:rsidR="00E96703" w:rsidRDefault="00E96703" w:rsidP="00177ACB">
                                  <w:pPr>
                                    <w:jc w:val="center"/>
                                  </w:pPr>
                                  <w:r>
                                    <w:t>Cliente (componente)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0B509BF" id="Rectángulo: esquinas redondeadas 71" o:spid="_x0000_s1038" style="position:absolute;margin-left:17.5pt;margin-top:8.8pt;width:118.35pt;height:21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6E8D18C" w14:textId="7B6E3F0F" w:rsidR="00E96703" w:rsidRDefault="00E96703" w:rsidP="00177ACB">
                            <w:pPr>
                              <w:jc w:val="center"/>
                            </w:pPr>
                            <w:r>
                              <w:t>Cliente (componente)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C212A"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2618BF43" wp14:editId="0D16C787">
                  <wp:extent cx="5353050" cy="2714625"/>
                  <wp:effectExtent l="0" t="0" r="76200" b="0"/>
                  <wp:docPr id="66" name="Diagrama 6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82" r:lo="rId83" r:qs="rId84" r:cs="rId85"/>
                    </a:graphicData>
                  </a:graphic>
                </wp:inline>
              </w:drawing>
            </w:r>
          </w:p>
          <w:p w14:paraId="6C8A1C51" w14:textId="5CCAB2C2" w:rsidR="00195DC1" w:rsidRDefault="00195DC1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6682F3" w14:textId="73514C19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BA74D3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65A50A6" wp14:editId="6465A2AA">
                  <wp:extent cx="5572125" cy="3124200"/>
                  <wp:effectExtent l="76200" t="0" r="66675" b="0"/>
                  <wp:docPr id="67" name="Diagrama 6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87" r:lo="rId88" r:qs="rId89" r:cs="rId90"/>
                    </a:graphicData>
                  </a:graphic>
                </wp:inline>
              </w:drawing>
            </w:r>
          </w:p>
          <w:p w14:paraId="0D20A69C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8A46E23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63AD9792" wp14:editId="5781A9E9">
                  <wp:extent cx="5572125" cy="3124200"/>
                  <wp:effectExtent l="76200" t="0" r="66675" b="0"/>
                  <wp:docPr id="68" name="Diagrama 6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92" r:lo="rId93" r:qs="rId94" r:cs="rId95"/>
                    </a:graphicData>
                  </a:graphic>
                </wp:inline>
              </w:drawing>
            </w:r>
          </w:p>
          <w:p w14:paraId="1E2A3F82" w14:textId="23854A39" w:rsidR="006C212A" w:rsidRDefault="00177ACB" w:rsidP="00195DC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29DE56B" wp14:editId="2BCDD09F">
                      <wp:simplePos x="0" y="0"/>
                      <wp:positionH relativeFrom="column">
                        <wp:posOffset>596154</wp:posOffset>
                      </wp:positionH>
                      <wp:positionV relativeFrom="paragraph">
                        <wp:posOffset>288925</wp:posOffset>
                      </wp:positionV>
                      <wp:extent cx="1717481" cy="278296"/>
                      <wp:effectExtent l="95250" t="57150" r="92710" b="121920"/>
                      <wp:wrapNone/>
                      <wp:docPr id="72" name="Rectángulo: esquinas redondeadas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7481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9B0985" w14:textId="77777777" w:rsidR="00E96703" w:rsidRPr="00195DC1" w:rsidRDefault="00E96703" w:rsidP="00195DC1">
                                  <w:r w:rsidRPr="00195DC1">
                                    <w:rPr>
                                      <w:lang w:val="es-ES"/>
                                    </w:rPr>
                                    <w:t>configurarEventosAlarmas</w:t>
                                  </w:r>
                                </w:p>
                                <w:p w14:paraId="11C635AE" w14:textId="22C38A3D" w:rsidR="00E96703" w:rsidRDefault="00E96703" w:rsidP="00177AC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329DE56B" id="Rectángulo: esquinas redondeadas 72" o:spid="_x0000_s1039" style="position:absolute;margin-left:46.95pt;margin-top:22.75pt;width:135.25pt;height:21.9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429B0985" w14:textId="77777777" w:rsidR="00E96703" w:rsidRPr="00195DC1" w:rsidRDefault="00E96703" w:rsidP="00195DC1">
                            <w:r w:rsidRPr="00195DC1">
                              <w:rPr>
                                <w:lang w:val="es-ES"/>
                              </w:rPr>
                              <w:t>configurarEventosAlarmas</w:t>
                            </w:r>
                          </w:p>
                          <w:p w14:paraId="11C635AE" w14:textId="22C38A3D" w:rsidR="00E96703" w:rsidRDefault="00E96703" w:rsidP="00177ACB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C212A">
              <w:rPr>
                <w:noProof/>
                <w:lang w:val="es-ES" w:eastAsia="es-ES"/>
              </w:rPr>
              <w:drawing>
                <wp:inline distT="0" distB="0" distL="0" distR="0" wp14:anchorId="35DACBA2" wp14:editId="4853A8F4">
                  <wp:extent cx="5572125" cy="3554233"/>
                  <wp:effectExtent l="76200" t="0" r="66675" b="0"/>
                  <wp:docPr id="69" name="Diagrama 6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97" r:lo="rId98" r:qs="rId99" r:cs="rId100"/>
                    </a:graphicData>
                  </a:graphic>
                </wp:inline>
              </w:drawing>
            </w:r>
          </w:p>
          <w:p w14:paraId="4B7D4280" w14:textId="77777777" w:rsidR="00931B75" w:rsidRDefault="00931B75" w:rsidP="00195DC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A9E273" w14:textId="1263EA90" w:rsidR="00195DC1" w:rsidRPr="00195DC1" w:rsidRDefault="00195DC1" w:rsidP="00195DC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2F89101F" w14:textId="77777777" w:rsidTr="00F97BD8">
        <w:tc>
          <w:tcPr>
            <w:tcW w:w="804" w:type="dxa"/>
            <w:gridSpan w:val="2"/>
            <w:shd w:val="clear" w:color="auto" w:fill="D9D9D9"/>
          </w:tcPr>
          <w:p w14:paraId="3D6802E7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5A441BE0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01EE56EA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6C212A" w:rsidRPr="000463D8" w14:paraId="4C8EE164" w14:textId="77777777" w:rsidTr="00F97BD8">
        <w:tc>
          <w:tcPr>
            <w:tcW w:w="804" w:type="dxa"/>
            <w:gridSpan w:val="2"/>
          </w:tcPr>
          <w:p w14:paraId="383C492F" w14:textId="77777777" w:rsidR="006C212A" w:rsidRPr="006779C3" w:rsidRDefault="006C212A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7BD06B55" w14:textId="77777777" w:rsidR="006C212A" w:rsidRPr="006779C3" w:rsidRDefault="006C212A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Administrador/usuario</w:t>
            </w:r>
          </w:p>
        </w:tc>
        <w:tc>
          <w:tcPr>
            <w:tcW w:w="4604" w:type="dxa"/>
            <w:gridSpan w:val="2"/>
          </w:tcPr>
          <w:p w14:paraId="2960401B" w14:textId="77777777" w:rsidR="006C212A" w:rsidRPr="0091052B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F57CC04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leer eventos y alarmas </w:t>
            </w:r>
          </w:p>
          <w:p w14:paraId="263A8D32" w14:textId="77777777" w:rsidR="00195DC1" w:rsidRPr="0082635F" w:rsidRDefault="00195DC1" w:rsidP="00195DC1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color w:val="0000FF"/>
                <w:lang w:val="es-ES" w:eastAsia="es-ES"/>
              </w:rPr>
              <w:t>al ingresar a esta opción se le proporcionará una interfaz intuitiva que le mostrará las siguientes opciones para ver los eventos y alarmas creados en el sistema externo:</w:t>
            </w:r>
          </w:p>
          <w:p w14:paraId="2F47858A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65DAD8D2" w14:textId="745FEF0C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1 </w:t>
            </w:r>
            <w:r w:rsidR="00D3004A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LeerE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ventos</w:t>
            </w:r>
          </w:p>
          <w:p w14:paraId="17BCDA64" w14:textId="77777777" w:rsidR="00195DC1" w:rsidRDefault="00195DC1" w:rsidP="009028AC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4312E999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4798600F" w14:textId="77777777" w:rsidR="00195DC1" w:rsidRDefault="00195DC1" w:rsidP="009028AC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3BA9F23F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le permite seleccionar el día en el cual el administrador /usuario desea ver los eventos</w:t>
            </w:r>
          </w:p>
          <w:p w14:paraId="01BF29B7" w14:textId="77777777" w:rsidR="00195DC1" w:rsidRDefault="00195DC1" w:rsidP="009028AC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1DB00841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053976FE" w14:textId="77777777" w:rsidR="00195DC1" w:rsidRDefault="00195DC1" w:rsidP="009028AC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08969C6F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14FBFD9B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23CEE64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los datos mostrados serán organizados de manera lógica e intuitiva.</w:t>
            </w:r>
          </w:p>
          <w:p w14:paraId="169225F5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C6E13F" w14:textId="6E767DE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1 </w:t>
            </w:r>
            <w:r w:rsidR="00D3004A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LeerA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larmas</w:t>
            </w:r>
          </w:p>
          <w:p w14:paraId="0BBC2567" w14:textId="77777777" w:rsidR="00195DC1" w:rsidRDefault="00195DC1" w:rsidP="009028AC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4BF3891B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58DF9C7C" w14:textId="77777777" w:rsidR="00195DC1" w:rsidRDefault="00195DC1" w:rsidP="009028AC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15832C6C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le permite seleccionar el día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644BE9DF" w14:textId="77777777" w:rsidR="00195DC1" w:rsidRDefault="00195DC1" w:rsidP="009028AC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4F580A85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7F98697A" w14:textId="77777777" w:rsidR="00195DC1" w:rsidRDefault="00195DC1" w:rsidP="009028AC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1513735F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rango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263DB557" w14:textId="77777777" w:rsidR="00195DC1" w:rsidRPr="005B6B07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8629C6E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los datos mostrados serán organizados de manera lógica e intuitiva.</w:t>
            </w:r>
          </w:p>
          <w:p w14:paraId="6A17E8EC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8820A0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D588BA4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8F1F39D" w14:textId="77777777" w:rsidR="006C212A" w:rsidRPr="009B5A5F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1B8A21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520B8932" w14:textId="77777777" w:rsidTr="00F97BD8">
        <w:tc>
          <w:tcPr>
            <w:tcW w:w="804" w:type="dxa"/>
            <w:gridSpan w:val="2"/>
          </w:tcPr>
          <w:p w14:paraId="20698528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0B26227B" w14:textId="5C6AEC15" w:rsidR="006C212A" w:rsidRPr="000463D8" w:rsidRDefault="00931B75" w:rsidP="00F97B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535A887E" w14:textId="77777777" w:rsidR="006C212A" w:rsidRPr="001E04CC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72660082" w14:textId="77777777" w:rsidR="00931B75" w:rsidRPr="00644E32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Generar reporte</w:t>
            </w:r>
          </w:p>
          <w:p w14:paraId="4E2E6061" w14:textId="77777777" w:rsidR="00931B75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4344B78" w14:textId="77777777" w:rsidR="00931B75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la información requerida le mostrará un informe permitiéndole exportar a pdf y/o enviar por correo.</w:t>
            </w:r>
          </w:p>
          <w:p w14:paraId="45401974" w14:textId="77777777" w:rsidR="00931B75" w:rsidRPr="009911B1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71D4F55" w14:textId="77777777" w:rsidR="00931B75" w:rsidRDefault="00931B75" w:rsidP="00931B75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7941B3" w14:textId="77777777" w:rsidR="00931B75" w:rsidRDefault="00931B75" w:rsidP="00931B75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Datos a cargar:</w:t>
            </w:r>
          </w:p>
          <w:p w14:paraId="28DA575B" w14:textId="77777777" w:rsidR="00931B75" w:rsidRDefault="00931B75" w:rsidP="00931B75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704" w:tblpY="-135"/>
              <w:tblOverlap w:val="never"/>
              <w:tblW w:w="3114" w:type="dxa"/>
              <w:tblLayout w:type="fixed"/>
              <w:tblLook w:val="04A0" w:firstRow="1" w:lastRow="0" w:firstColumn="1" w:lastColumn="0" w:noHBand="0" w:noVBand="1"/>
            </w:tblPr>
            <w:tblGrid>
              <w:gridCol w:w="3114"/>
            </w:tblGrid>
            <w:tr w:rsidR="00931B75" w:rsidRPr="004762D8" w14:paraId="0DE5E680" w14:textId="77777777" w:rsidTr="00E96703">
              <w:tc>
                <w:tcPr>
                  <w:tcW w:w="3114" w:type="dxa"/>
                </w:tcPr>
                <w:p w14:paraId="5B56040A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Id_reporte</w:t>
                  </w:r>
                </w:p>
              </w:tc>
            </w:tr>
            <w:tr w:rsidR="00931B75" w:rsidRPr="006746ED" w14:paraId="721A5D5B" w14:textId="77777777" w:rsidTr="00E96703">
              <w:tc>
                <w:tcPr>
                  <w:tcW w:w="3114" w:type="dxa"/>
                </w:tcPr>
                <w:p w14:paraId="47C8816F" w14:textId="77777777" w:rsidR="00931B75" w:rsidRPr="006746ED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</w:p>
              </w:tc>
            </w:tr>
            <w:tr w:rsidR="00931B75" w:rsidRPr="004762D8" w14:paraId="5815BAE0" w14:textId="77777777" w:rsidTr="00E96703">
              <w:tc>
                <w:tcPr>
                  <w:tcW w:w="3114" w:type="dxa"/>
                </w:tcPr>
                <w:p w14:paraId="787C6AAF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</w:p>
              </w:tc>
            </w:tr>
            <w:tr w:rsidR="00931B75" w:rsidRPr="004762D8" w14:paraId="5BB5D04D" w14:textId="77777777" w:rsidTr="00E96703">
              <w:tc>
                <w:tcPr>
                  <w:tcW w:w="3114" w:type="dxa"/>
                </w:tcPr>
                <w:p w14:paraId="54AF1497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</w:p>
              </w:tc>
            </w:tr>
            <w:tr w:rsidR="00931B75" w:rsidRPr="004762D8" w14:paraId="00C1E4F1" w14:textId="77777777" w:rsidTr="00E96703">
              <w:tc>
                <w:tcPr>
                  <w:tcW w:w="3114" w:type="dxa"/>
                </w:tcPr>
                <w:p w14:paraId="690505F1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</w:p>
              </w:tc>
            </w:tr>
            <w:tr w:rsidR="00931B75" w14:paraId="14544FBC" w14:textId="77777777" w:rsidTr="00E96703">
              <w:tc>
                <w:tcPr>
                  <w:tcW w:w="3114" w:type="dxa"/>
                </w:tcPr>
                <w:p w14:paraId="2978A4BA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</w:p>
              </w:tc>
            </w:tr>
            <w:tr w:rsidR="00931B75" w14:paraId="33C2E813" w14:textId="77777777" w:rsidTr="00E96703">
              <w:tc>
                <w:tcPr>
                  <w:tcW w:w="3114" w:type="dxa"/>
                </w:tcPr>
                <w:p w14:paraId="0183AE50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</w:p>
              </w:tc>
            </w:tr>
            <w:tr w:rsidR="00931B75" w14:paraId="65A8F77C" w14:textId="77777777" w:rsidTr="00E96703">
              <w:tc>
                <w:tcPr>
                  <w:tcW w:w="3114" w:type="dxa"/>
                </w:tcPr>
                <w:p w14:paraId="574DFB27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</w:p>
              </w:tc>
            </w:tr>
            <w:tr w:rsidR="00931B75" w14:paraId="7A8DC8A4" w14:textId="77777777" w:rsidTr="00E96703">
              <w:tc>
                <w:tcPr>
                  <w:tcW w:w="3114" w:type="dxa"/>
                </w:tcPr>
                <w:p w14:paraId="1E2B349A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</w:p>
              </w:tc>
            </w:tr>
            <w:tr w:rsidR="00931B75" w14:paraId="27783208" w14:textId="77777777" w:rsidTr="00E96703">
              <w:tc>
                <w:tcPr>
                  <w:tcW w:w="3114" w:type="dxa"/>
                </w:tcPr>
                <w:p w14:paraId="2C572D78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</w:p>
              </w:tc>
            </w:tr>
            <w:tr w:rsidR="00931B75" w14:paraId="0A7DCFC8" w14:textId="77777777" w:rsidTr="00E96703">
              <w:tc>
                <w:tcPr>
                  <w:tcW w:w="3114" w:type="dxa"/>
                </w:tcPr>
                <w:p w14:paraId="492423CA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</w:p>
              </w:tc>
            </w:tr>
          </w:tbl>
          <w:p w14:paraId="53332F3A" w14:textId="77777777" w:rsidR="006C212A" w:rsidRPr="009B5A5F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A79BA9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1B7D15EB" w14:textId="77777777" w:rsidTr="00F97BD8">
        <w:tc>
          <w:tcPr>
            <w:tcW w:w="804" w:type="dxa"/>
            <w:gridSpan w:val="2"/>
          </w:tcPr>
          <w:p w14:paraId="1F9B2519" w14:textId="77777777" w:rsidR="006C212A" w:rsidRPr="009B5A5F" w:rsidRDefault="006C212A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1DEAF312" w14:textId="4BD1E8E3" w:rsidR="006C212A" w:rsidRDefault="00E96703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3D29DE6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3B0CB5" w14:textId="77777777" w:rsidR="00195DC1" w:rsidRPr="00195DC1" w:rsidRDefault="00195DC1" w:rsidP="00E96703">
            <w:p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195DC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configurarEventosAlarmas</w:t>
            </w:r>
          </w:p>
          <w:p w14:paraId="12003B14" w14:textId="73632244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3D05D7" w14:textId="3AC00D2E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E96703">
              <w:rPr>
                <w:rFonts w:ascii="Arial" w:hAnsi="Arial" w:cs="Arial"/>
                <w:color w:val="0000FF"/>
                <w:lang w:val="es-ES" w:eastAsia="es-ES"/>
              </w:rPr>
              <w:t>el administrador/usuario podrá configurar su sistema externo para establecer una parametrización de los eventos y alarmas que generarán sus clientes/componentes</w:t>
            </w:r>
          </w:p>
          <w:p w14:paraId="74C6668A" w14:textId="7A58AB40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AE9E7A" w14:textId="0E67F461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administrador/usuario contará con una interfaz para la </w:t>
            </w:r>
            <w:r w:rsidR="006E0015">
              <w:rPr>
                <w:rFonts w:ascii="Arial" w:hAnsi="Arial" w:cs="Arial"/>
                <w:color w:val="0000FF"/>
                <w:lang w:eastAsia="es-ES"/>
              </w:rPr>
              <w:t>configuración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de los eventos y alarmas que se generan en su sistema, dentro de estas configuraciones estarán las siguientes opciones:</w:t>
            </w:r>
          </w:p>
          <w:p w14:paraId="7CFFECF9" w14:textId="01330001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CBB5C13" w14:textId="6901D6E3" w:rsidR="00E96703" w:rsidRPr="00C13DE4" w:rsidRDefault="00E96703" w:rsidP="009028AC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C13DE4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Establecer porcentaje objetivo para </w:t>
            </w:r>
            <w:commentRangeStart w:id="27"/>
            <w:r w:rsidRPr="00C13DE4">
              <w:rPr>
                <w:rFonts w:ascii="Arial" w:hAnsi="Arial" w:cs="Arial"/>
                <w:color w:val="0000FF"/>
                <w:highlight w:val="yellow"/>
                <w:lang w:eastAsia="es-ES"/>
              </w:rPr>
              <w:t>alarmas</w:t>
            </w:r>
            <w:commentRangeEnd w:id="27"/>
            <w:r w:rsidR="00A92BE2">
              <w:rPr>
                <w:rStyle w:val="Refdecomentario"/>
              </w:rPr>
              <w:commentReference w:id="27"/>
            </w:r>
          </w:p>
          <w:p w14:paraId="069DB9FB" w14:textId="0BA9D2EE" w:rsidR="00A92BE2" w:rsidRPr="00C13DE4" w:rsidRDefault="00A92BE2" w:rsidP="009028AC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C13DE4">
              <w:rPr>
                <w:rFonts w:ascii="Arial" w:hAnsi="Arial" w:cs="Arial"/>
                <w:color w:val="0000FF"/>
                <w:highlight w:val="yellow"/>
                <w:lang w:eastAsia="es-ES"/>
              </w:rPr>
              <w:lastRenderedPageBreak/>
              <w:t>Definir que alarmas clasifican como fraudes</w:t>
            </w:r>
          </w:p>
          <w:p w14:paraId="1C93CE01" w14:textId="77777777" w:rsidR="00E96703" w:rsidRP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2DE71C6C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A30E1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71F2D1" w14:textId="77777777" w:rsidR="006C212A" w:rsidRPr="00CB439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32BD0433" w14:textId="77777777" w:rsidTr="00F97BD8">
        <w:tc>
          <w:tcPr>
            <w:tcW w:w="804" w:type="dxa"/>
            <w:gridSpan w:val="2"/>
          </w:tcPr>
          <w:p w14:paraId="28BE919E" w14:textId="77777777" w:rsidR="006C212A" w:rsidRDefault="006C212A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4</w:t>
            </w:r>
          </w:p>
        </w:tc>
        <w:tc>
          <w:tcPr>
            <w:tcW w:w="4250" w:type="dxa"/>
            <w:gridSpan w:val="5"/>
          </w:tcPr>
          <w:p w14:paraId="31E52B8C" w14:textId="6D9D5C6D" w:rsidR="006C212A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54108B8" w14:textId="7F9CD9AD" w:rsidR="006C212A" w:rsidRPr="00195DC1" w:rsidRDefault="006C212A" w:rsidP="00195DC1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F828C6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411B09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5B6D958" w14:textId="77777777" w:rsidR="006C212A" w:rsidRPr="00D210F3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2097A8CE" w14:textId="77777777" w:rsidTr="00F97BD8">
        <w:tc>
          <w:tcPr>
            <w:tcW w:w="9658" w:type="dxa"/>
            <w:gridSpan w:val="9"/>
          </w:tcPr>
          <w:p w14:paraId="1856DC57" w14:textId="77777777" w:rsidR="006C212A" w:rsidRPr="00CC2F74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74FB7D7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284CA2D3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0F4BD3" w14:textId="17F29033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logeado en el sistema para gestionarlo</w:t>
            </w:r>
          </w:p>
          <w:p w14:paraId="28DCA8F5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344A8789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3E6604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DC79BA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3698FB" w14:textId="77777777" w:rsidR="006C212A" w:rsidRPr="00684CD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621DD4CC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533B595" w14:textId="77777777" w:rsidR="006C212A" w:rsidRPr="000463D8" w:rsidRDefault="006C212A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BCA11A9" w14:textId="77777777" w:rsidR="006C212A" w:rsidRPr="000463D8" w:rsidRDefault="006C212A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72145609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113588B7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DCA8841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6DDA1328" w14:textId="77777777" w:rsidR="006C212A" w:rsidRPr="00684CD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6C212A" w:rsidRPr="000463D8" w14:paraId="20F9AFFF" w14:textId="77777777" w:rsidTr="00F97BD8">
        <w:tc>
          <w:tcPr>
            <w:tcW w:w="804" w:type="dxa"/>
            <w:gridSpan w:val="2"/>
            <w:shd w:val="clear" w:color="auto" w:fill="D9D9D9"/>
          </w:tcPr>
          <w:p w14:paraId="2D798C46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2B071E11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4B193456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6C212A" w:rsidRPr="000463D8" w14:paraId="4817AE46" w14:textId="77777777" w:rsidTr="00F97BD8">
        <w:tc>
          <w:tcPr>
            <w:tcW w:w="804" w:type="dxa"/>
            <w:gridSpan w:val="2"/>
          </w:tcPr>
          <w:p w14:paraId="25E17A91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627D79A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187215C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46766C66" w14:textId="77777777" w:rsidTr="00F97BD8">
        <w:tc>
          <w:tcPr>
            <w:tcW w:w="804" w:type="dxa"/>
            <w:gridSpan w:val="2"/>
          </w:tcPr>
          <w:p w14:paraId="4F8583D4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01F3208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7CF4AD3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3F485086" w14:textId="77777777" w:rsidTr="00F97BD8">
        <w:tc>
          <w:tcPr>
            <w:tcW w:w="9658" w:type="dxa"/>
            <w:gridSpan w:val="9"/>
          </w:tcPr>
          <w:p w14:paraId="48296689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74F7BAB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6C212A" w:rsidRPr="000463D8" w14:paraId="3653358E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445F2D4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1A819A2A" w14:textId="77777777" w:rsidR="006C212A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9040D5A" w14:textId="77777777" w:rsidR="006C212A" w:rsidRDefault="006C212A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2B813C91" w14:textId="77777777" w:rsidR="006C212A" w:rsidRPr="006C212A" w:rsidRDefault="006C212A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crearComponente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17FD5EB8" w14:textId="77777777" w:rsidR="006C212A" w:rsidRPr="00ED4E9D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E277CBA" w14:textId="77777777" w:rsidR="006C212A" w:rsidRPr="001D0168" w:rsidRDefault="006C212A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7BE8DB23" w14:textId="77777777" w:rsidR="006C212A" w:rsidRDefault="006C212A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F2BB963" w14:textId="77777777" w:rsidR="006C212A" w:rsidRDefault="006C212A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B73E58E" w14:textId="77777777" w:rsidR="006C212A" w:rsidRDefault="006C212A" w:rsidP="009028A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683A4336" w14:textId="77777777" w:rsidR="006C212A" w:rsidRDefault="006C212A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1E316B86" w14:textId="77777777" w:rsidR="006C212A" w:rsidRPr="006C212A" w:rsidRDefault="006C212A" w:rsidP="00F97BD8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68F6C5A6" w14:textId="77777777" w:rsidR="006C212A" w:rsidRDefault="006C212A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</w:p>
          <w:p w14:paraId="5E096691" w14:textId="77777777" w:rsidR="006C212A" w:rsidRPr="006C212A" w:rsidRDefault="006C212A" w:rsidP="00F97BD8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9B0ACC8" w14:textId="77777777" w:rsidR="006C212A" w:rsidRPr="00E94CBD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E141E7" w14:textId="77777777" w:rsidR="006C212A" w:rsidRPr="001D0168" w:rsidRDefault="006C212A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51AA4589" w14:textId="71371660" w:rsidR="006C212A" w:rsidRDefault="006C212A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r w:rsidR="006112E1">
              <w:rPr>
                <w:rFonts w:ascii="Arial" w:hAnsi="Arial" w:cs="Arial"/>
                <w:color w:val="800000"/>
              </w:rPr>
              <w:t>edición</w:t>
            </w:r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C3A741C" w14:textId="77777777" w:rsidR="006C212A" w:rsidRDefault="006C212A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98519C2" w14:textId="77777777" w:rsidR="006C212A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4239FB2C" w14:textId="77777777" w:rsidR="006C212A" w:rsidRDefault="006C212A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</w:p>
          <w:p w14:paraId="45659CB4" w14:textId="77777777" w:rsidR="006C212A" w:rsidRPr="005B2C17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6639776F" w14:textId="77777777" w:rsidR="006C212A" w:rsidRDefault="006C212A" w:rsidP="00F97BD8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45A7D98E" w14:textId="77777777" w:rsidR="006C212A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351FC91" w14:textId="77777777" w:rsidR="006C212A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____________________________________________________________________________</w:t>
            </w:r>
          </w:p>
          <w:p w14:paraId="0B533AAB" w14:textId="77777777" w:rsidR="006C212A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12FE6C7E" w14:textId="77777777" w:rsidR="006C212A" w:rsidRPr="001D0168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hAnsi="Arial" w:cs="Arial"/>
                <w:color w:val="800000"/>
              </w:rPr>
              <w:t>“Se ingresó una fecha Inicial mayo</w:t>
            </w:r>
            <w:r>
              <w:rPr>
                <w:rFonts w:ascii="Arial" w:hAnsi="Arial" w:cs="Arial"/>
                <w:color w:val="800000"/>
              </w:rPr>
              <w:t>r</w:t>
            </w:r>
            <w:r w:rsidRPr="001D0168">
              <w:rPr>
                <w:rFonts w:ascii="Arial" w:hAnsi="Arial" w:cs="Arial"/>
                <w:color w:val="800000"/>
              </w:rPr>
              <w:t xml:space="preserve"> que la fecha Final”, “Valor Ingresado se encuentra por fuera del rango permitido”.</w:t>
            </w:r>
          </w:p>
          <w:p w14:paraId="4594E45B" w14:textId="77777777" w:rsidR="006C212A" w:rsidRPr="002A4DEE" w:rsidRDefault="006C212A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Sistema: Los verbos utilizados deben ir en infinitivo (seleccionar, mostrar, etc.)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, 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Incluir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mensaje a mostrar. </w:t>
            </w:r>
          </w:p>
          <w:p w14:paraId="7C0954F1" w14:textId="77777777" w:rsidR="006C212A" w:rsidRPr="00557C9B" w:rsidRDefault="006C212A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la excepción está relacionada con campos de entrada, incluir a que campos aplica.</w:t>
            </w:r>
          </w:p>
          <w:p w14:paraId="0D0C923F" w14:textId="77777777" w:rsidR="006C212A" w:rsidRPr="002F1D15" w:rsidRDefault="006C212A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Especificar a que paso y flujo se debe regresar.</w:t>
            </w:r>
          </w:p>
        </w:tc>
      </w:tr>
      <w:tr w:rsidR="006C212A" w:rsidRPr="000463D8" w14:paraId="2055570D" w14:textId="77777777" w:rsidTr="00F97BD8">
        <w:tc>
          <w:tcPr>
            <w:tcW w:w="815" w:type="dxa"/>
            <w:gridSpan w:val="3"/>
            <w:shd w:val="clear" w:color="auto" w:fill="D9D9D9"/>
          </w:tcPr>
          <w:p w14:paraId="313A6B0B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29295266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314ADEE2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6C212A" w:rsidRPr="000463D8" w14:paraId="4F3CF692" w14:textId="77777777" w:rsidTr="00F97BD8">
        <w:tc>
          <w:tcPr>
            <w:tcW w:w="815" w:type="dxa"/>
            <w:gridSpan w:val="3"/>
          </w:tcPr>
          <w:p w14:paraId="04F94420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9B72E27" w14:textId="77777777" w:rsidR="006C212A" w:rsidRPr="001D0168" w:rsidRDefault="006C212A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37286A7" w14:textId="77777777" w:rsidR="006C212A" w:rsidRPr="00C1111C" w:rsidRDefault="006C212A" w:rsidP="00F97BD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  <w:i/>
              </w:rPr>
              <w:t>Id  del mensaje]</w:t>
            </w:r>
          </w:p>
          <w:p w14:paraId="4BA49181" w14:textId="77777777" w:rsidR="006C212A" w:rsidRDefault="006C212A" w:rsidP="00F97BD8">
            <w:pPr>
              <w:jc w:val="both"/>
              <w:rPr>
                <w:rFonts w:ascii="Arial" w:hAnsi="Arial" w:cs="Arial"/>
              </w:rPr>
            </w:pPr>
          </w:p>
          <w:p w14:paraId="036EDDBB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Idn.</w:t>
            </w:r>
          </w:p>
        </w:tc>
      </w:tr>
      <w:tr w:rsidR="006C212A" w:rsidRPr="000463D8" w14:paraId="1F7978FE" w14:textId="77777777" w:rsidTr="00F97BD8">
        <w:tc>
          <w:tcPr>
            <w:tcW w:w="815" w:type="dxa"/>
            <w:gridSpan w:val="3"/>
          </w:tcPr>
          <w:p w14:paraId="70CC1C3F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1649B97" w14:textId="77777777" w:rsidR="006C212A" w:rsidRPr="001D0168" w:rsidRDefault="006C212A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6BB1CFB0" w14:textId="77777777" w:rsidR="006C212A" w:rsidRPr="00C1111C" w:rsidRDefault="006C212A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6C212A" w:rsidRPr="000463D8" w14:paraId="109BEFCB" w14:textId="77777777" w:rsidTr="00F97BD8">
        <w:tc>
          <w:tcPr>
            <w:tcW w:w="9658" w:type="dxa"/>
            <w:gridSpan w:val="9"/>
          </w:tcPr>
          <w:p w14:paraId="12236B0A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73CE0C09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</w:p>
          <w:p w14:paraId="42B0B852" w14:textId="77777777" w:rsidR="006C212A" w:rsidRPr="006C4B76" w:rsidRDefault="006C212A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6C212A" w:rsidRPr="000463D8" w14:paraId="0D7C30A8" w14:textId="77777777" w:rsidTr="00F97BD8">
        <w:trPr>
          <w:trHeight w:val="1836"/>
        </w:trPr>
        <w:tc>
          <w:tcPr>
            <w:tcW w:w="9658" w:type="dxa"/>
            <w:gridSpan w:val="9"/>
          </w:tcPr>
          <w:p w14:paraId="494AF598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5BBCA08F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</w:p>
          <w:p w14:paraId="6E686DB4" w14:textId="77777777" w:rsidR="006C212A" w:rsidRPr="008743D7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374597D7" w14:textId="77777777" w:rsidR="006C212A" w:rsidRPr="008743D7" w:rsidRDefault="006C212A" w:rsidP="00F97BD8">
            <w:pPr>
              <w:rPr>
                <w:rFonts w:ascii="Arial" w:hAnsi="Arial" w:cs="Arial"/>
                <w:i/>
                <w:color w:val="800000"/>
              </w:rPr>
            </w:pPr>
            <w:r w:rsidRPr="008743D7">
              <w:rPr>
                <w:rFonts w:ascii="Arial" w:hAnsi="Arial" w:cs="Arial"/>
                <w:i/>
                <w:color w:val="800000"/>
              </w:rPr>
              <w:t>Ejemplo</w:t>
            </w:r>
          </w:p>
          <w:p w14:paraId="03DED9EB" w14:textId="77777777" w:rsidR="006C212A" w:rsidRPr="008743D7" w:rsidRDefault="006C212A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175AB270" w14:textId="77777777" w:rsidR="006C212A" w:rsidRPr="000463D8" w:rsidRDefault="006C212A" w:rsidP="009028AC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6C212A" w:rsidRPr="000463D8" w14:paraId="09890AB1" w14:textId="77777777" w:rsidTr="00F97BD8">
        <w:trPr>
          <w:trHeight w:val="744"/>
        </w:trPr>
        <w:tc>
          <w:tcPr>
            <w:tcW w:w="9658" w:type="dxa"/>
            <w:gridSpan w:val="9"/>
          </w:tcPr>
          <w:p w14:paraId="706358D2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2E536E8B" w14:textId="77777777" w:rsidR="006C212A" w:rsidRPr="00CB2208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1C4A6E2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0430485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261122AF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7A6C482C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2719BBD8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21480AB0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3CEC4C6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E5FBAAC" w14:textId="77777777" w:rsidR="006C212A" w:rsidRPr="002B6FA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6C212A" w:rsidRPr="000463D8" w14:paraId="42E353F5" w14:textId="77777777" w:rsidTr="00F97BD8">
        <w:trPr>
          <w:trHeight w:val="609"/>
        </w:trPr>
        <w:tc>
          <w:tcPr>
            <w:tcW w:w="9658" w:type="dxa"/>
            <w:gridSpan w:val="9"/>
          </w:tcPr>
          <w:p w14:paraId="696BD03C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682086E1" w14:textId="77777777" w:rsidR="006C212A" w:rsidRPr="00AD2D68" w:rsidRDefault="006C212A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2C12D084" w14:textId="08712B1E" w:rsidR="008F56CC" w:rsidRDefault="008F56CC" w:rsidP="00632B15">
      <w:pPr>
        <w:rPr>
          <w:szCs w:val="22"/>
        </w:rPr>
      </w:pPr>
    </w:p>
    <w:p w14:paraId="327CFDB1" w14:textId="7D14C96F" w:rsidR="00DA7079" w:rsidRDefault="00DA7079" w:rsidP="00632B15">
      <w:pPr>
        <w:rPr>
          <w:szCs w:val="22"/>
        </w:rPr>
      </w:pPr>
    </w:p>
    <w:p w14:paraId="21809193" w14:textId="5C5D7DC1" w:rsidR="00DA7079" w:rsidRDefault="00DA7079" w:rsidP="00632B15">
      <w:pPr>
        <w:rPr>
          <w:szCs w:val="22"/>
        </w:rPr>
      </w:pPr>
    </w:p>
    <w:p w14:paraId="09AE4EA7" w14:textId="7C58C1F8" w:rsidR="00DA7079" w:rsidRDefault="00DA7079" w:rsidP="00632B15">
      <w:pPr>
        <w:rPr>
          <w:szCs w:val="22"/>
        </w:rPr>
      </w:pPr>
      <w:r>
        <w:rPr>
          <w:szCs w:val="22"/>
        </w:rPr>
        <w:lastRenderedPageBreak/>
        <w:t>CASO DE USO 7</w:t>
      </w:r>
    </w:p>
    <w:p w14:paraId="049DC125" w14:textId="74164B57" w:rsidR="00DA7079" w:rsidRDefault="00DA7079" w:rsidP="00632B15">
      <w:pPr>
        <w:rPr>
          <w:szCs w:val="22"/>
        </w:rPr>
      </w:pPr>
    </w:p>
    <w:p w14:paraId="16553960" w14:textId="4067AC6C" w:rsidR="00DA7079" w:rsidRDefault="00DA7079" w:rsidP="00632B15">
      <w:pPr>
        <w:rPr>
          <w:szCs w:val="22"/>
        </w:rPr>
      </w:pPr>
      <w:r>
        <w:rPr>
          <w:szCs w:val="22"/>
        </w:rPr>
        <w:t>GESTION DE LA SEGURIDAD</w:t>
      </w:r>
    </w:p>
    <w:p w14:paraId="2AC820B2" w14:textId="5EE98E6F" w:rsidR="00167436" w:rsidRDefault="00670FC7" w:rsidP="00632B15">
      <w:pPr>
        <w:rPr>
          <w:szCs w:val="22"/>
        </w:rPr>
      </w:pPr>
      <w:r>
        <w:rPr>
          <w:noProof/>
        </w:rPr>
        <w:drawing>
          <wp:inline distT="0" distB="0" distL="0" distR="0" wp14:anchorId="456478C2" wp14:editId="7CCEF6B6">
            <wp:extent cx="6577736" cy="4094922"/>
            <wp:effectExtent l="0" t="0" r="0" b="127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620" cy="409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0608" w14:textId="20CC30C8" w:rsidR="00167436" w:rsidRDefault="00167436" w:rsidP="00632B15">
      <w:pPr>
        <w:rPr>
          <w:szCs w:val="22"/>
        </w:rPr>
      </w:pPr>
    </w:p>
    <w:p w14:paraId="54783442" w14:textId="2279AC62" w:rsidR="00167436" w:rsidRDefault="0016743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167436" w:rsidRPr="000463D8" w14:paraId="574FB34B" w14:textId="77777777" w:rsidTr="00F97BD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45307B6F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6FFC30B5" w14:textId="0B6C0832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7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38E5725C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5610EC2" w14:textId="74F11711" w:rsidR="00167436" w:rsidRPr="000463D8" w:rsidRDefault="00167436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seguridad</w:t>
            </w:r>
          </w:p>
          <w:p w14:paraId="0780126E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</w:p>
        </w:tc>
      </w:tr>
      <w:tr w:rsidR="00167436" w:rsidRPr="000463D8" w14:paraId="07BD331C" w14:textId="77777777" w:rsidTr="00F97BD8">
        <w:tc>
          <w:tcPr>
            <w:tcW w:w="6485" w:type="dxa"/>
            <w:gridSpan w:val="8"/>
          </w:tcPr>
          <w:p w14:paraId="279E19F7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7756EAC6" w14:textId="77777777" w:rsidR="00167436" w:rsidRPr="00FA4470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5C79AA29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4281C707" w14:textId="77777777" w:rsidR="00167436" w:rsidRPr="000463D8" w:rsidRDefault="00167436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167436" w:rsidRPr="000463D8" w14:paraId="365B7594" w14:textId="77777777" w:rsidTr="00F97BD8">
        <w:tc>
          <w:tcPr>
            <w:tcW w:w="9658" w:type="dxa"/>
            <w:gridSpan w:val="9"/>
          </w:tcPr>
          <w:p w14:paraId="005E6B4E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4147304E" w14:textId="77777777" w:rsidR="00167436" w:rsidRDefault="00167436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6314F72D" w14:textId="77777777" w:rsidR="00167436" w:rsidRPr="003D1FAD" w:rsidRDefault="00167436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167436" w:rsidRPr="000463D8" w14:paraId="547F6E92" w14:textId="77777777" w:rsidTr="00F97BD8">
        <w:tc>
          <w:tcPr>
            <w:tcW w:w="9658" w:type="dxa"/>
            <w:gridSpan w:val="9"/>
          </w:tcPr>
          <w:p w14:paraId="6DBA8EBF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435D3E3" w14:textId="77E328B1" w:rsidR="00167436" w:rsidRDefault="00167436" w:rsidP="009028A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sistema</w:t>
            </w:r>
          </w:p>
          <w:p w14:paraId="29032961" w14:textId="4C7FAF47" w:rsidR="00167436" w:rsidRDefault="00701370" w:rsidP="009028A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7957289B" w14:textId="77777777" w:rsidR="00167436" w:rsidRDefault="00167436" w:rsidP="009028A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1FBDAF42" w14:textId="77777777" w:rsidR="00167436" w:rsidRDefault="00167436" w:rsidP="009028A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4AF92EA6" w14:textId="77777777" w:rsidR="00167436" w:rsidRPr="00FA4470" w:rsidRDefault="00167436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167436" w:rsidRPr="000463D8" w14:paraId="5B74765F" w14:textId="77777777" w:rsidTr="00F97BD8">
        <w:tc>
          <w:tcPr>
            <w:tcW w:w="9658" w:type="dxa"/>
            <w:gridSpan w:val="9"/>
          </w:tcPr>
          <w:p w14:paraId="37C1AFD4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1C833B39" w14:textId="77777777" w:rsidR="00167436" w:rsidRDefault="00167436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7183C010" w14:textId="77777777" w:rsidR="00167436" w:rsidRPr="000463D8" w:rsidRDefault="00167436" w:rsidP="009028AC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  <w:p w14:paraId="666C1527" w14:textId="77777777" w:rsidR="00167436" w:rsidRPr="000463D8" w:rsidRDefault="00167436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167436" w:rsidRPr="000463D8" w14:paraId="43ED0C58" w14:textId="77777777" w:rsidTr="00F97BD8">
        <w:tc>
          <w:tcPr>
            <w:tcW w:w="9658" w:type="dxa"/>
            <w:gridSpan w:val="9"/>
          </w:tcPr>
          <w:p w14:paraId="1DEE085C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PROPÓSITO:</w:t>
            </w:r>
          </w:p>
          <w:p w14:paraId="617EF77F" w14:textId="3BD9163A" w:rsidR="00167436" w:rsidRDefault="00DA7079" w:rsidP="00F97BD8">
            <w:pPr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caso de uso gestionar seguridad está diseñado con el propósito de administrar y velar por la seguridad del sistema INPETEL CLOUD, </w:t>
            </w:r>
            <w:r>
              <w:rPr>
                <w:rFonts w:ascii="Arial" w:hAnsi="Arial" w:cs="Arial"/>
                <w:color w:val="0000FF"/>
                <w:lang w:eastAsia="es-ES"/>
              </w:rPr>
              <w:t>garantizando un ambiente seguro, confidencial e integral para los sistemas externos, sus componentes y datos</w:t>
            </w:r>
            <w:r>
              <w:rPr>
                <w:rFonts w:ascii="Arial" w:hAnsi="Arial" w:cs="Arial"/>
                <w:color w:val="0000FF"/>
                <w:lang w:eastAsia="es-ES"/>
              </w:rPr>
              <w:t>.</w:t>
            </w:r>
          </w:p>
          <w:p w14:paraId="5EE9A1B2" w14:textId="77777777" w:rsidR="00167436" w:rsidRPr="003D1FAD" w:rsidRDefault="00167436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167436" w:rsidRPr="000463D8" w14:paraId="490B0D1F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7FF6E46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5A56C0CC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365942" w14:textId="2872E20C" w:rsidR="00167436" w:rsidRPr="005A1F2E" w:rsidRDefault="00167436" w:rsidP="00F97BD8">
            <w:pPr>
              <w:rPr>
                <w:rFonts w:ascii="Arial" w:hAnsi="Arial" w:cs="Arial"/>
              </w:rPr>
            </w:pPr>
          </w:p>
        </w:tc>
      </w:tr>
      <w:tr w:rsidR="00167436" w:rsidRPr="009B2573" w14:paraId="19D0D249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803376D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E723048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3DB31246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167436" w:rsidRPr="009B2573" w14:paraId="3BBEF1C6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B1FFF9A" w14:textId="77777777" w:rsidR="00167436" w:rsidRPr="00F4293F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53F9991A" w14:textId="242462BD" w:rsidR="00167436" w:rsidRDefault="00167436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monitorearSeguridad</w:t>
            </w:r>
          </w:p>
          <w:p w14:paraId="22ECC0BB" w14:textId="367F5F06" w:rsidR="00167436" w:rsidRDefault="00167436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validarUsuario</w:t>
            </w:r>
          </w:p>
          <w:p w14:paraId="4F6D4438" w14:textId="7382877C" w:rsidR="00F9656F" w:rsidRDefault="00F9656F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protegerDatos</w:t>
            </w:r>
          </w:p>
          <w:p w14:paraId="71948952" w14:textId="445DD8B5" w:rsidR="00F9656F" w:rsidRDefault="00F9656F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establecerPoliticaSeguridad</w:t>
            </w:r>
          </w:p>
          <w:p w14:paraId="5F4F7483" w14:textId="7E9DBF6D" w:rsidR="00F9656F" w:rsidRDefault="00F9656F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respaldarInformacion</w:t>
            </w:r>
          </w:p>
          <w:p w14:paraId="067DBF78" w14:textId="32F864FA" w:rsidR="00F9656F" w:rsidRDefault="00F9656F" w:rsidP="00F9656F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E46A195" w14:textId="77777777" w:rsidR="00A41316" w:rsidRDefault="00A41316" w:rsidP="00F9656F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5705EFA" w14:textId="77777777" w:rsidR="00A41316" w:rsidRPr="00A41316" w:rsidRDefault="00A41316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b/>
                <w:bCs/>
                <w:color w:val="0000FF"/>
                <w:lang w:val="es-ES"/>
              </w:rPr>
            </w:pPr>
            <w:r w:rsidRPr="00A41316">
              <w:rPr>
                <w:rFonts w:ascii="Arial" w:eastAsia="Arial Unicode MS" w:hAnsi="Arial" w:cs="Arial"/>
                <w:b/>
                <w:bCs/>
                <w:color w:val="0000FF"/>
                <w:lang w:val="es-ES"/>
              </w:rPr>
              <w:t>monitorearSeguridad</w:t>
            </w:r>
          </w:p>
          <w:p w14:paraId="3B1A84F0" w14:textId="77777777" w:rsidR="00167436" w:rsidRDefault="00167436" w:rsidP="00F9656F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973527D" w14:textId="77777777" w:rsidR="00167436" w:rsidRDefault="00167436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030E5D" w14:paraId="536CB6E9" w14:textId="77777777" w:rsidTr="00B637BA">
              <w:trPr>
                <w:trHeight w:val="217"/>
              </w:trPr>
              <w:tc>
                <w:tcPr>
                  <w:tcW w:w="2427" w:type="dxa"/>
                </w:tcPr>
                <w:p w14:paraId="0F94E1C8" w14:textId="065B59FE" w:rsidR="00030E5D" w:rsidRPr="004762D8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Id_registro_acceso</w:t>
                  </w:r>
                </w:p>
              </w:tc>
              <w:tc>
                <w:tcPr>
                  <w:tcW w:w="1535" w:type="dxa"/>
                </w:tcPr>
                <w:p w14:paraId="5DA6648F" w14:textId="77777777" w:rsidR="00030E5D" w:rsidRDefault="00030E5D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030E5D" w14:paraId="5A697FF2" w14:textId="77777777" w:rsidTr="00B637BA">
              <w:trPr>
                <w:trHeight w:val="217"/>
              </w:trPr>
              <w:tc>
                <w:tcPr>
                  <w:tcW w:w="2427" w:type="dxa"/>
                </w:tcPr>
                <w:p w14:paraId="0CB1F73E" w14:textId="79B5115E" w:rsidR="00030E5D" w:rsidRPr="00195DC1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Tipo_acceso</w:t>
                  </w:r>
                </w:p>
              </w:tc>
              <w:tc>
                <w:tcPr>
                  <w:tcW w:w="1535" w:type="dxa"/>
                </w:tcPr>
                <w:p w14:paraId="2266BCE6" w14:textId="77777777" w:rsidR="00030E5D" w:rsidRDefault="00030E5D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30E5D" w14:paraId="034C16E4" w14:textId="77777777" w:rsidTr="00B637BA">
              <w:trPr>
                <w:trHeight w:val="217"/>
              </w:trPr>
              <w:tc>
                <w:tcPr>
                  <w:tcW w:w="2427" w:type="dxa"/>
                </w:tcPr>
                <w:p w14:paraId="1C5E5031" w14:textId="39F7B0CC" w:rsidR="00030E5D" w:rsidRPr="00195DC1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</w:p>
              </w:tc>
              <w:tc>
                <w:tcPr>
                  <w:tcW w:w="1535" w:type="dxa"/>
                </w:tcPr>
                <w:p w14:paraId="69372324" w14:textId="022915C5" w:rsidR="00030E5D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30E5D" w14:paraId="1EA3916A" w14:textId="77777777" w:rsidTr="00B637BA">
              <w:trPr>
                <w:trHeight w:val="276"/>
              </w:trPr>
              <w:tc>
                <w:tcPr>
                  <w:tcW w:w="2427" w:type="dxa"/>
                </w:tcPr>
                <w:p w14:paraId="1916D124" w14:textId="3F160D35" w:rsidR="00030E5D" w:rsidRPr="00195DC1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</w:p>
              </w:tc>
              <w:tc>
                <w:tcPr>
                  <w:tcW w:w="1535" w:type="dxa"/>
                </w:tcPr>
                <w:p w14:paraId="1B622148" w14:textId="5B3E8478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</w:p>
              </w:tc>
            </w:tr>
          </w:tbl>
          <w:p w14:paraId="66C61FD5" w14:textId="77777777" w:rsidR="00167436" w:rsidRPr="00F9656F" w:rsidRDefault="00167436" w:rsidP="00F9656F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F9656F" w14:paraId="5006094F" w14:textId="77777777" w:rsidTr="00B637BA">
              <w:trPr>
                <w:trHeight w:val="217"/>
              </w:trPr>
              <w:tc>
                <w:tcPr>
                  <w:tcW w:w="2427" w:type="dxa"/>
                </w:tcPr>
                <w:p w14:paraId="2B34339B" w14:textId="4C71DDDA" w:rsidR="00F9656F" w:rsidRPr="004762D8" w:rsidRDefault="00F9656F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Id_registro_actividad</w:t>
                  </w:r>
                </w:p>
              </w:tc>
              <w:tc>
                <w:tcPr>
                  <w:tcW w:w="1535" w:type="dxa"/>
                </w:tcPr>
                <w:p w14:paraId="0CAC7B62" w14:textId="77777777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F9656F" w14:paraId="79068E44" w14:textId="77777777" w:rsidTr="00B637BA">
              <w:trPr>
                <w:trHeight w:val="217"/>
              </w:trPr>
              <w:tc>
                <w:tcPr>
                  <w:tcW w:w="2427" w:type="dxa"/>
                </w:tcPr>
                <w:p w14:paraId="12A00A12" w14:textId="00714EFA" w:rsidR="00F9656F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actividad</w:t>
                  </w:r>
                </w:p>
              </w:tc>
              <w:tc>
                <w:tcPr>
                  <w:tcW w:w="1535" w:type="dxa"/>
                </w:tcPr>
                <w:p w14:paraId="20AF1D5F" w14:textId="77777777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F9656F" w14:paraId="7F08F9DD" w14:textId="77777777" w:rsidTr="00B637BA">
              <w:trPr>
                <w:trHeight w:val="217"/>
              </w:trPr>
              <w:tc>
                <w:tcPr>
                  <w:tcW w:w="2427" w:type="dxa"/>
                </w:tcPr>
                <w:p w14:paraId="0B8CAEDB" w14:textId="77777777" w:rsidR="00F9656F" w:rsidRPr="00195DC1" w:rsidRDefault="00F9656F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</w:p>
              </w:tc>
              <w:tc>
                <w:tcPr>
                  <w:tcW w:w="1535" w:type="dxa"/>
                </w:tcPr>
                <w:p w14:paraId="2F1CCD9E" w14:textId="77777777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F9656F" w14:paraId="4F7D236D" w14:textId="77777777" w:rsidTr="00B637BA">
              <w:trPr>
                <w:trHeight w:val="276"/>
              </w:trPr>
              <w:tc>
                <w:tcPr>
                  <w:tcW w:w="2427" w:type="dxa"/>
                </w:tcPr>
                <w:p w14:paraId="1666A0D4" w14:textId="3CA9F8C9" w:rsidR="00F9656F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</w:p>
              </w:tc>
              <w:tc>
                <w:tcPr>
                  <w:tcW w:w="1535" w:type="dxa"/>
                </w:tcPr>
                <w:p w14:paraId="7A349D22" w14:textId="2230BFE0" w:rsidR="00F9656F" w:rsidRDefault="00C127B7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C127B7" w14:paraId="1274FEF4" w14:textId="77777777" w:rsidTr="00B637BA">
              <w:trPr>
                <w:trHeight w:val="276"/>
              </w:trPr>
              <w:tc>
                <w:tcPr>
                  <w:tcW w:w="2427" w:type="dxa"/>
                </w:tcPr>
                <w:p w14:paraId="7017CAC5" w14:textId="5F326C5F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</w:p>
              </w:tc>
              <w:tc>
                <w:tcPr>
                  <w:tcW w:w="1535" w:type="dxa"/>
                </w:tcPr>
                <w:p w14:paraId="5BCAE9B7" w14:textId="10FADB29" w:rsidR="00C127B7" w:rsidRDefault="00C127B7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</w:p>
              </w:tc>
            </w:tr>
          </w:tbl>
          <w:p w14:paraId="59C014A8" w14:textId="6EA4D54F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273"/>
            </w:tblGrid>
            <w:tr w:rsidR="00C127B7" w14:paraId="4FB11749" w14:textId="77777777" w:rsidTr="00C127B7">
              <w:trPr>
                <w:trHeight w:val="217"/>
              </w:trPr>
              <w:tc>
                <w:tcPr>
                  <w:tcW w:w="2689" w:type="dxa"/>
                </w:tcPr>
                <w:p w14:paraId="19D44D9D" w14:textId="5FDA08BD" w:rsidR="00C127B7" w:rsidRPr="004762D8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Id_registro_modificaciones</w:t>
                  </w:r>
                </w:p>
              </w:tc>
              <w:tc>
                <w:tcPr>
                  <w:tcW w:w="1273" w:type="dxa"/>
                </w:tcPr>
                <w:p w14:paraId="00B2353D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C127B7" w14:paraId="78953758" w14:textId="77777777" w:rsidTr="00C127B7">
              <w:trPr>
                <w:trHeight w:val="217"/>
              </w:trPr>
              <w:tc>
                <w:tcPr>
                  <w:tcW w:w="2689" w:type="dxa"/>
                </w:tcPr>
                <w:p w14:paraId="57D73937" w14:textId="718E6D22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modificaciones</w:t>
                  </w:r>
                </w:p>
              </w:tc>
              <w:tc>
                <w:tcPr>
                  <w:tcW w:w="1273" w:type="dxa"/>
                </w:tcPr>
                <w:p w14:paraId="76BAD549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C127B7" w14:paraId="45C65E9A" w14:textId="77777777" w:rsidTr="00C127B7">
              <w:trPr>
                <w:trHeight w:val="217"/>
              </w:trPr>
              <w:tc>
                <w:tcPr>
                  <w:tcW w:w="2689" w:type="dxa"/>
                </w:tcPr>
                <w:p w14:paraId="0F79257B" w14:textId="77777777" w:rsidR="00C127B7" w:rsidRPr="00195DC1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</w:p>
              </w:tc>
              <w:tc>
                <w:tcPr>
                  <w:tcW w:w="1273" w:type="dxa"/>
                </w:tcPr>
                <w:p w14:paraId="359F9290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C127B7" w14:paraId="386A3738" w14:textId="77777777" w:rsidTr="00C127B7">
              <w:trPr>
                <w:trHeight w:val="276"/>
              </w:trPr>
              <w:tc>
                <w:tcPr>
                  <w:tcW w:w="2689" w:type="dxa"/>
                </w:tcPr>
                <w:p w14:paraId="66280DF0" w14:textId="77777777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</w:p>
              </w:tc>
              <w:tc>
                <w:tcPr>
                  <w:tcW w:w="1273" w:type="dxa"/>
                </w:tcPr>
                <w:p w14:paraId="29ABA1C8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C127B7" w14:paraId="30FA64EA" w14:textId="77777777" w:rsidTr="00C127B7">
              <w:trPr>
                <w:trHeight w:val="276"/>
              </w:trPr>
              <w:tc>
                <w:tcPr>
                  <w:tcW w:w="2689" w:type="dxa"/>
                </w:tcPr>
                <w:p w14:paraId="172C975D" w14:textId="323116F7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Tipo_modificacion</w:t>
                  </w:r>
                </w:p>
              </w:tc>
              <w:tc>
                <w:tcPr>
                  <w:tcW w:w="1273" w:type="dxa"/>
                </w:tcPr>
                <w:p w14:paraId="24B78F1F" w14:textId="65EB5409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C127B7" w14:paraId="4B737F62" w14:textId="77777777" w:rsidTr="00C127B7">
              <w:trPr>
                <w:trHeight w:val="276"/>
              </w:trPr>
              <w:tc>
                <w:tcPr>
                  <w:tcW w:w="2689" w:type="dxa"/>
                </w:tcPr>
                <w:p w14:paraId="5DD536B5" w14:textId="77777777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</w:p>
              </w:tc>
              <w:tc>
                <w:tcPr>
                  <w:tcW w:w="1273" w:type="dxa"/>
                </w:tcPr>
                <w:p w14:paraId="57A0B603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</w:p>
              </w:tc>
            </w:tr>
          </w:tbl>
          <w:p w14:paraId="56743215" w14:textId="1CF4A5A0" w:rsidR="00167436" w:rsidRPr="00C127B7" w:rsidRDefault="00167436" w:rsidP="00C127B7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2B22EF0" w14:textId="77777777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8BF88D3" w14:textId="77777777" w:rsidR="00167436" w:rsidRPr="000B0B27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6F0E61C" w14:textId="77777777" w:rsidR="00167436" w:rsidRPr="00D03F51" w:rsidRDefault="00167436" w:rsidP="00F97BD8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2B8A9C0" w14:textId="77777777" w:rsidR="00167436" w:rsidRPr="00D03F51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5154DBAD" w14:textId="5DE3F15D" w:rsidR="00030E5D" w:rsidRPr="00214CA5" w:rsidRDefault="00030E5D" w:rsidP="00030E5D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56556C8" w14:textId="443D0839" w:rsidR="00167436" w:rsidRPr="00214CA5" w:rsidRDefault="00167436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167436" w:rsidRPr="000463D8" w14:paraId="7B01AC6A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274E1ED6" w14:textId="77777777" w:rsidR="00167436" w:rsidRPr="00F4293F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DATOS DE SALIDA:</w:t>
            </w:r>
          </w:p>
        </w:tc>
      </w:tr>
      <w:tr w:rsidR="00167436" w:rsidRPr="009B2573" w14:paraId="422EE91A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0A4052F3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60BAF23E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7EEC16AD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167436" w:rsidRPr="009B2573" w14:paraId="4BBF5E78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CB166D6" w14:textId="77777777" w:rsidR="00167436" w:rsidRPr="009B2573" w:rsidRDefault="00167436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5CC2D1CB" w14:textId="77777777" w:rsidR="00167436" w:rsidRPr="009B2573" w:rsidRDefault="00167436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36E4B69" w14:textId="2411BC2B" w:rsidR="00167436" w:rsidRPr="008A099E" w:rsidRDefault="00167436" w:rsidP="00495295">
            <w:pPr>
              <w:spacing w:line="240" w:lineRule="auto"/>
              <w:rPr>
                <w:rFonts w:ascii="Arial" w:eastAsia="Arial Unicode MS" w:hAnsi="Arial" w:cs="Arial"/>
                <w:i/>
                <w:color w:val="0000FF"/>
                <w:lang w:val="es-ES"/>
              </w:rPr>
            </w:pPr>
          </w:p>
          <w:p w14:paraId="394FB703" w14:textId="77777777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22CCCF3" w14:textId="77777777" w:rsidR="00167436" w:rsidRPr="00236317" w:rsidRDefault="00167436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167436" w:rsidRPr="000463D8" w14:paraId="2FF61B8F" w14:textId="77777777" w:rsidTr="00F97BD8">
        <w:tc>
          <w:tcPr>
            <w:tcW w:w="9658" w:type="dxa"/>
            <w:gridSpan w:val="9"/>
          </w:tcPr>
          <w:p w14:paraId="0797F36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6B6210D5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</w:p>
          <w:p w14:paraId="482B5739" w14:textId="77777777" w:rsidR="00167436" w:rsidRDefault="00167436" w:rsidP="00F97BD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41BDF894" w14:textId="77777777" w:rsidR="00167436" w:rsidRPr="00AD0CCF" w:rsidRDefault="00167436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45A80CA1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F8C15F8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0C33767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2D5506A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1EE0B51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34EE8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DB0860B" w14:textId="4012294D" w:rsidR="00167436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059B5AF" wp14:editId="41D20953">
                      <wp:simplePos x="0" y="0"/>
                      <wp:positionH relativeFrom="column">
                        <wp:posOffset>1734543</wp:posOffset>
                      </wp:positionH>
                      <wp:positionV relativeFrom="paragraph">
                        <wp:posOffset>253034</wp:posOffset>
                      </wp:positionV>
                      <wp:extent cx="1852654" cy="876300"/>
                      <wp:effectExtent l="95250" t="57150" r="90805" b="114300"/>
                      <wp:wrapNone/>
                      <wp:docPr id="79" name="Rectángulo: esquinas redondeadas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D7822F" w14:textId="77777777" w:rsidR="00E96703" w:rsidRDefault="00E96703" w:rsidP="00063A65">
                                  <w:pPr>
                                    <w:jc w:val="center"/>
                                  </w:pPr>
                                  <w:r>
                                    <w:t>GenerarRegistroAcceso</w:t>
                                  </w:r>
                                </w:p>
                                <w:p w14:paraId="73AA38B0" w14:textId="77777777" w:rsidR="00E96703" w:rsidRDefault="00E96703" w:rsidP="00063A65">
                                  <w:pPr>
                                    <w:jc w:val="center"/>
                                  </w:pPr>
                                </w:p>
                                <w:p w14:paraId="644D9C44" w14:textId="77777777" w:rsidR="00E96703" w:rsidRDefault="00E96703" w:rsidP="00063A65">
                                  <w:pPr>
                                    <w:jc w:val="center"/>
                                  </w:pPr>
                                  <w:r>
                                    <w:t xml:space="preserve">Se creará registro de todos los accesos al sistema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59B5AF" id="Rectángulo: esquinas redondeadas 79" o:spid="_x0000_s1040" style="position:absolute;margin-left:136.6pt;margin-top:19.9pt;width:145.9pt;height:69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71D7822F" w14:textId="77777777" w:rsidR="00E96703" w:rsidRDefault="00E96703" w:rsidP="00063A65">
                            <w:pPr>
                              <w:jc w:val="center"/>
                            </w:pPr>
                            <w:r>
                              <w:t>GenerarRegistroAcceso</w:t>
                            </w:r>
                          </w:p>
                          <w:p w14:paraId="73AA38B0" w14:textId="77777777" w:rsidR="00E96703" w:rsidRDefault="00E96703" w:rsidP="00063A65">
                            <w:pPr>
                              <w:jc w:val="center"/>
                            </w:pPr>
                          </w:p>
                          <w:p w14:paraId="644D9C44" w14:textId="77777777" w:rsidR="00E96703" w:rsidRDefault="00E96703" w:rsidP="00063A65">
                            <w:pPr>
                              <w:jc w:val="center"/>
                            </w:pPr>
                            <w:r>
                              <w:t xml:space="preserve">Se creará registro de todos los accesos al sistema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5295">
              <w:rPr>
                <w:rFonts w:ascii="Arial" w:hAnsi="Arial" w:cs="Arial"/>
                <w:color w:val="0000FF"/>
                <w:lang w:val="es-ES" w:eastAsia="es-ES"/>
              </w:rPr>
              <w:t xml:space="preserve">El sistema será capaz de </w:t>
            </w:r>
            <w:r w:rsidR="00063A65">
              <w:rPr>
                <w:rFonts w:ascii="Arial" w:hAnsi="Arial" w:cs="Arial"/>
                <w:color w:val="0000FF"/>
                <w:lang w:val="es-ES" w:eastAsia="es-ES"/>
              </w:rPr>
              <w:t>gestionar</w:t>
            </w:r>
            <w:r w:rsidR="00495295">
              <w:rPr>
                <w:rFonts w:ascii="Arial" w:hAnsi="Arial" w:cs="Arial"/>
                <w:color w:val="0000FF"/>
                <w:lang w:val="es-ES" w:eastAsia="es-ES"/>
              </w:rPr>
              <w:t xml:space="preserve"> la seguridad de todo el ambiente</w:t>
            </w:r>
            <w:r w:rsidR="00063A65">
              <w:rPr>
                <w:rFonts w:ascii="Arial" w:hAnsi="Arial" w:cs="Arial"/>
                <w:color w:val="0000FF"/>
                <w:lang w:val="es-ES" w:eastAsia="es-ES"/>
              </w:rPr>
              <w:t>, proporcionando un alto grado de integridad y disponibilidad.</w:t>
            </w:r>
          </w:p>
          <w:p w14:paraId="08132047" w14:textId="152824A2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C9F3D2" w14:textId="7752D22A" w:rsidR="00167436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AFF18A9" wp14:editId="6130D78D">
                      <wp:simplePos x="0" y="0"/>
                      <wp:positionH relativeFrom="column">
                        <wp:posOffset>3953124</wp:posOffset>
                      </wp:positionH>
                      <wp:positionV relativeFrom="paragraph">
                        <wp:posOffset>713989</wp:posOffset>
                      </wp:positionV>
                      <wp:extent cx="1852654" cy="876300"/>
                      <wp:effectExtent l="95250" t="57150" r="90805" b="114300"/>
                      <wp:wrapNone/>
                      <wp:docPr id="83" name="Rectángulo: esquinas redondeadas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D4EFD4" w14:textId="3281E6AE" w:rsidR="00E96703" w:rsidRDefault="00E96703" w:rsidP="00F97BD8">
                                  <w:pPr>
                                    <w:jc w:val="center"/>
                                  </w:pPr>
                                  <w:r>
                                    <w:t>GenerarReporte</w:t>
                                  </w:r>
                                </w:p>
                                <w:p w14:paraId="3C7B81F2" w14:textId="77777777" w:rsidR="00E96703" w:rsidRDefault="00E96703" w:rsidP="00F97BD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FF18A9" id="Rectángulo: esquinas redondeadas 83" o:spid="_x0000_s1041" style="position:absolute;margin-left:311.25pt;margin-top:56.2pt;width:145.9pt;height:69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ED4EFD4" w14:textId="3281E6AE" w:rsidR="00E96703" w:rsidRDefault="00E96703" w:rsidP="00F97BD8">
                            <w:pPr>
                              <w:jc w:val="center"/>
                            </w:pPr>
                            <w:r>
                              <w:t>GenerarReporte</w:t>
                            </w:r>
                          </w:p>
                          <w:p w14:paraId="3C7B81F2" w14:textId="77777777" w:rsidR="00E96703" w:rsidRDefault="00E96703" w:rsidP="00F97BD8"/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CD354CC" wp14:editId="4504E339">
                      <wp:simplePos x="0" y="0"/>
                      <wp:positionH relativeFrom="column">
                        <wp:posOffset>1742633</wp:posOffset>
                      </wp:positionH>
                      <wp:positionV relativeFrom="paragraph">
                        <wp:posOffset>753911</wp:posOffset>
                      </wp:positionV>
                      <wp:extent cx="1852654" cy="876300"/>
                      <wp:effectExtent l="95250" t="57150" r="90805" b="114300"/>
                      <wp:wrapNone/>
                      <wp:docPr id="81" name="Rectángulo: esquinas redondeadas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9E9BE7" w14:textId="4A5A6EAF" w:rsidR="00E96703" w:rsidRDefault="00E96703" w:rsidP="00063A65">
                                  <w:pPr>
                                    <w:jc w:val="center"/>
                                  </w:pPr>
                                  <w:r>
                                    <w:t>GenerarRegistroActividad</w:t>
                                  </w:r>
                                </w:p>
                                <w:p w14:paraId="4BCFD85D" w14:textId="77777777" w:rsidR="00E96703" w:rsidRDefault="00E96703" w:rsidP="00063A65">
                                  <w:pPr>
                                    <w:jc w:val="center"/>
                                  </w:pPr>
                                </w:p>
                                <w:p w14:paraId="7FAC53C1" w14:textId="567E4ABE" w:rsidR="00E96703" w:rsidRDefault="00E96703" w:rsidP="00063A65">
                                  <w:pPr>
                                    <w:jc w:val="center"/>
                                  </w:pPr>
                                  <w:r>
                                    <w:t xml:space="preserve">Se creará registro de la actividad de cada usuario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D354CC" id="Rectángulo: esquinas redondeadas 81" o:spid="_x0000_s1042" style="position:absolute;margin-left:137.2pt;margin-top:59.35pt;width:145.9pt;height:69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5C9E9BE7" w14:textId="4A5A6EAF" w:rsidR="00E96703" w:rsidRDefault="00E96703" w:rsidP="00063A65">
                            <w:pPr>
                              <w:jc w:val="center"/>
                            </w:pPr>
                            <w:r>
                              <w:t>GenerarRegistroActividad</w:t>
                            </w:r>
                          </w:p>
                          <w:p w14:paraId="4BCFD85D" w14:textId="77777777" w:rsidR="00E96703" w:rsidRDefault="00E96703" w:rsidP="00063A65">
                            <w:pPr>
                              <w:jc w:val="center"/>
                            </w:pPr>
                          </w:p>
                          <w:p w14:paraId="7FAC53C1" w14:textId="567E4ABE" w:rsidR="00E96703" w:rsidRDefault="00E96703" w:rsidP="00063A65">
                            <w:pPr>
                              <w:jc w:val="center"/>
                            </w:pPr>
                            <w:r>
                              <w:t xml:space="preserve">Se creará registro de la actividad de cada usuario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67436"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24C1BDAA" wp14:editId="222BA1FD">
                  <wp:extent cx="1431235" cy="1561437"/>
                  <wp:effectExtent l="0" t="0" r="74295" b="0"/>
                  <wp:docPr id="75" name="Diagrama 75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07" r:lo="rId108" r:qs="rId109" r:cs="rId110"/>
                    </a:graphicData>
                  </a:graphic>
                </wp:inline>
              </w:drawing>
            </w:r>
          </w:p>
          <w:p w14:paraId="563015A4" w14:textId="2759A991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1131126" wp14:editId="2FFD5AC5">
                      <wp:simplePos x="0" y="0"/>
                      <wp:positionH relativeFrom="column">
                        <wp:posOffset>1668477</wp:posOffset>
                      </wp:positionH>
                      <wp:positionV relativeFrom="paragraph">
                        <wp:posOffset>143786</wp:posOffset>
                      </wp:positionV>
                      <wp:extent cx="1948235" cy="876300"/>
                      <wp:effectExtent l="95250" t="57150" r="90170" b="114300"/>
                      <wp:wrapNone/>
                      <wp:docPr id="82" name="Rectángulo: esquinas redondeadas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8235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C3DF1D" w14:textId="12C714DC" w:rsidR="00E96703" w:rsidRDefault="00E96703" w:rsidP="00F97BD8">
                                  <w:pPr>
                                    <w:jc w:val="center"/>
                                  </w:pPr>
                                  <w:r>
                                    <w:t>GenerarRegistroModificaciones</w:t>
                                  </w:r>
                                </w:p>
                                <w:p w14:paraId="3DA3397C" w14:textId="00082F0A" w:rsidR="00E96703" w:rsidRDefault="00E96703" w:rsidP="00F97BD8">
                                  <w:pPr>
                                    <w:jc w:val="center"/>
                                  </w:pPr>
                                  <w:r>
                                    <w:t>Se creará registro de las modificaciones realizadas por el 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131126" id="Rectángulo: esquinas redondeadas 82" o:spid="_x0000_s1043" style="position:absolute;margin-left:131.4pt;margin-top:11.3pt;width:153.4pt;height:6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FC3DF1D" w14:textId="12C714DC" w:rsidR="00E96703" w:rsidRDefault="00E96703" w:rsidP="00F97BD8">
                            <w:pPr>
                              <w:jc w:val="center"/>
                            </w:pPr>
                            <w:r>
                              <w:t>GenerarRegistroModificaciones</w:t>
                            </w:r>
                          </w:p>
                          <w:p w14:paraId="3DA3397C" w14:textId="00082F0A" w:rsidR="00E96703" w:rsidRDefault="00E96703" w:rsidP="00F97BD8">
                            <w:pPr>
                              <w:jc w:val="center"/>
                            </w:pPr>
                            <w:r>
                              <w:t>Se creará registro de las modificaciones realizadas por el 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F4CAC33" w14:textId="2CC1E4B9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0D24AB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9BA9B0" w14:textId="7C8C244D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4C99C14" w14:textId="0A09C43D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0C08F94C" wp14:editId="2D5E2774">
                  <wp:extent cx="5572125" cy="3124200"/>
                  <wp:effectExtent l="76200" t="0" r="66675" b="0"/>
                  <wp:docPr id="76" name="Diagrama 7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2" r:lo="rId113" r:qs="rId114" r:cs="rId115"/>
                    </a:graphicData>
                  </a:graphic>
                </wp:inline>
              </w:drawing>
            </w:r>
          </w:p>
          <w:p w14:paraId="75758E9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9ED3E35" w14:textId="7568FF25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16E2A67" wp14:editId="4B378C70">
                  <wp:extent cx="3668864" cy="899740"/>
                  <wp:effectExtent l="76200" t="38100" r="65405" b="72390"/>
                  <wp:docPr id="77" name="Diagrama 7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7" r:lo="rId118" r:qs="rId119" r:cs="rId120"/>
                    </a:graphicData>
                  </a:graphic>
                </wp:inline>
              </w:drawing>
            </w:r>
          </w:p>
          <w:p w14:paraId="5811183D" w14:textId="22DBC849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49F501D" w14:textId="77777777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784601" w14:textId="2D138F03" w:rsidR="00167436" w:rsidRPr="00BB1AF7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DE4A456" wp14:editId="62623643">
                  <wp:extent cx="3744816" cy="1178450"/>
                  <wp:effectExtent l="76200" t="38100" r="65405" b="98425"/>
                  <wp:docPr id="78" name="Diagrama 7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22" r:lo="rId123" r:qs="rId124" r:cs="rId125"/>
                    </a:graphicData>
                  </a:graphic>
                </wp:inline>
              </w:drawing>
            </w:r>
          </w:p>
          <w:p w14:paraId="6A226A87" w14:textId="654218D8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3C00118" w14:textId="67F6BB66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803568" w14:textId="748DD28F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D3BAD8" w14:textId="78B3FD42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07B282" w14:textId="3E57DD80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D93AC9" w14:textId="77777777" w:rsidR="00A16402" w:rsidRPr="000463D8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3656AD" w14:textId="6CC88FD0" w:rsidR="00167436" w:rsidRPr="00DE4ABE" w:rsidRDefault="00167436" w:rsidP="009028AC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167436" w:rsidRPr="000463D8" w14:paraId="44FC1F80" w14:textId="77777777" w:rsidTr="00F97BD8">
        <w:tc>
          <w:tcPr>
            <w:tcW w:w="804" w:type="dxa"/>
            <w:gridSpan w:val="2"/>
            <w:shd w:val="clear" w:color="auto" w:fill="D9D9D9"/>
          </w:tcPr>
          <w:p w14:paraId="5AF957E6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2AAE0379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70C80887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167436" w:rsidRPr="000463D8" w14:paraId="76F2774D" w14:textId="77777777" w:rsidTr="00F97BD8">
        <w:tc>
          <w:tcPr>
            <w:tcW w:w="804" w:type="dxa"/>
            <w:gridSpan w:val="2"/>
          </w:tcPr>
          <w:p w14:paraId="1751401A" w14:textId="77777777" w:rsidR="00167436" w:rsidRPr="006779C3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314EDAE" w14:textId="6A152B5E" w:rsidR="00167436" w:rsidRPr="006779C3" w:rsidRDefault="00A16402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Ssitema</w:t>
            </w:r>
          </w:p>
        </w:tc>
        <w:tc>
          <w:tcPr>
            <w:tcW w:w="4604" w:type="dxa"/>
            <w:gridSpan w:val="2"/>
          </w:tcPr>
          <w:p w14:paraId="74EEE394" w14:textId="77777777" w:rsidR="00167436" w:rsidRDefault="00167436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</w:p>
          <w:p w14:paraId="0B9DADE3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24A087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del  sistema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>procederá a crear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Crear Componente</w:t>
            </w:r>
          </w:p>
          <w:p w14:paraId="072F2454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91505B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Datos a cargar:</w:t>
            </w:r>
          </w:p>
          <w:p w14:paraId="7FC4827B" w14:textId="77777777" w:rsidR="00167436" w:rsidRDefault="00167436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 (único)</w:t>
            </w:r>
          </w:p>
          <w:p w14:paraId="30CE9734" w14:textId="77777777" w:rsidR="00167436" w:rsidRDefault="00167436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Nombre_componente</w:t>
            </w:r>
          </w:p>
          <w:p w14:paraId="008B7CBD" w14:textId="77777777" w:rsidR="00167436" w:rsidRDefault="00167436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Marca_componente</w:t>
            </w:r>
          </w:p>
          <w:p w14:paraId="023CFFC8" w14:textId="77777777" w:rsidR="00167436" w:rsidRDefault="00167436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Tipo_componente</w:t>
            </w:r>
          </w:p>
          <w:p w14:paraId="792D5A12" w14:textId="77777777" w:rsidR="00167436" w:rsidRDefault="00167436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Tecnología_componente</w:t>
            </w:r>
          </w:p>
          <w:p w14:paraId="5BE555A4" w14:textId="77777777" w:rsidR="00167436" w:rsidRDefault="00167436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Serie_componente</w:t>
            </w:r>
          </w:p>
          <w:p w14:paraId="081351DE" w14:textId="77777777" w:rsidR="00167436" w:rsidRDefault="00167436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Modelo_componente</w:t>
            </w:r>
          </w:p>
          <w:p w14:paraId="68386A98" w14:textId="77777777" w:rsidR="00167436" w:rsidRDefault="00167436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Estado_componente</w:t>
            </w:r>
          </w:p>
          <w:p w14:paraId="575E24DB" w14:textId="77777777" w:rsidR="00167436" w:rsidRDefault="00167436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Referencia_componente</w:t>
            </w:r>
          </w:p>
          <w:p w14:paraId="51B8C504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86B1407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EEC27C2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Podrá crear los componentes que crea convenientes, permitiéndole seleccionar entre una lista de componentes previamente definida y que se muestra en la interfaz actual, a continuación, se le otorgan los atributos al componente, los cuales algunos deberán ser únicos, pulsa el botón </w:t>
            </w:r>
            <w:r w:rsidRP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componente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y</w:t>
            </w:r>
          </w:p>
          <w:p w14:paraId="44BE27CD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>se procede a verificar el componente que se desea crear, leyendo en la base de datos, si ya existe se informa la existencia del elemento de lo contrario se procede a crearlo</w:t>
            </w:r>
          </w:p>
          <w:p w14:paraId="4E09B3B8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65408849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existe? </w:t>
            </w:r>
          </w:p>
          <w:p w14:paraId="77B94EAE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Si: muestra mensaje donde se informa que el componente con id_componente, marca_componente y tipo_componente ya existe</w:t>
            </w:r>
          </w:p>
          <w:p w14:paraId="1B0C5436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3075DC7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No: muestra mensaje: el componente ha sido creado exitosamente.</w:t>
            </w:r>
          </w:p>
          <w:p w14:paraId="0CA5840C" w14:textId="77777777" w:rsidR="00167436" w:rsidRPr="0091052B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 xml:space="preserve">se guarda el componente en la base de datos con sus respectivos atributos </w:t>
            </w:r>
          </w:p>
          <w:p w14:paraId="44C7714A" w14:textId="77777777" w:rsidR="00167436" w:rsidRPr="0091052B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251EED0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436D9E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D107E4" w14:textId="77777777" w:rsidR="00167436" w:rsidRPr="009B5A5F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285FDE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610FE5FA" w14:textId="77777777" w:rsidTr="00F97BD8">
        <w:tc>
          <w:tcPr>
            <w:tcW w:w="804" w:type="dxa"/>
            <w:gridSpan w:val="2"/>
          </w:tcPr>
          <w:p w14:paraId="4ED7B2E4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43F6C0A6" w14:textId="57806810" w:rsidR="00167436" w:rsidRPr="000463D8" w:rsidRDefault="00701370" w:rsidP="00F97B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C4988C1" w14:textId="77777777" w:rsidR="00167436" w:rsidRPr="00E94CBD" w:rsidRDefault="00167436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</w:p>
          <w:p w14:paraId="5C1035E5" w14:textId="77777777" w:rsidR="00167436" w:rsidRPr="00E94CBD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4F06DAD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del  sistema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Pr="00E94CBD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editar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Editar Componente</w:t>
            </w:r>
          </w:p>
          <w:p w14:paraId="46AC7DBC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26060BF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266C7C38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editar, </w:t>
            </w:r>
          </w:p>
          <w:p w14:paraId="2AE63B59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7F985A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editar se le mostrarán los atributos del componente (que se pueden modificar), permitiéndole modificarlos según convenga.</w:t>
            </w:r>
          </w:p>
          <w:p w14:paraId="0304986E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2585E5E" w14:textId="4BC8C1A8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edición según desee.</w:t>
            </w:r>
          </w:p>
          <w:p w14:paraId="73293502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0EE37E0C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486750A0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E8CE1CB" w14:textId="77777777" w:rsidR="00167436" w:rsidRPr="009B5A5F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DBEF027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396B68DA" w14:textId="77777777" w:rsidTr="00F97BD8">
        <w:tc>
          <w:tcPr>
            <w:tcW w:w="804" w:type="dxa"/>
            <w:gridSpan w:val="2"/>
          </w:tcPr>
          <w:p w14:paraId="39F6918B" w14:textId="77777777" w:rsidR="00167436" w:rsidRPr="009B5A5F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433A66A6" w14:textId="5668CC5E" w:rsidR="00167436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3280D063" w14:textId="77777777" w:rsidR="00167436" w:rsidRDefault="00167436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registrarComponente</w:t>
            </w:r>
          </w:p>
          <w:p w14:paraId="12C736E4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9182E5" w14:textId="77777777" w:rsidR="00167436" w:rsidRPr="00D210F3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D210F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tratar con Luis Fernando)</w:t>
            </w:r>
          </w:p>
          <w:p w14:paraId="0C5782A1" w14:textId="60482456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143B22A6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ACEAB5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3B508A1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18F164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EF14831" w14:textId="77777777" w:rsidR="00167436" w:rsidRPr="00CB439A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714E8606" w14:textId="77777777" w:rsidTr="00F97BD8">
        <w:tc>
          <w:tcPr>
            <w:tcW w:w="804" w:type="dxa"/>
            <w:gridSpan w:val="2"/>
          </w:tcPr>
          <w:p w14:paraId="68A25713" w14:textId="77777777" w:rsidR="00167436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4</w:t>
            </w:r>
          </w:p>
        </w:tc>
        <w:tc>
          <w:tcPr>
            <w:tcW w:w="4250" w:type="dxa"/>
            <w:gridSpan w:val="5"/>
          </w:tcPr>
          <w:p w14:paraId="36F3529D" w14:textId="7FA1026A" w:rsidR="00167436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2FB51B4A" w14:textId="77777777" w:rsidR="00167436" w:rsidRDefault="00167436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configurarComponente </w:t>
            </w:r>
          </w:p>
          <w:p w14:paraId="51E4BFF2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FA48D7E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del  sistema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configurar Componente</w:t>
            </w:r>
          </w:p>
          <w:p w14:paraId="76D4E7CC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CD72D2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se muestran los componentes disponibles en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instante (para esto se realiza una verificación de los componentes activos en la base de datos)</w:t>
            </w:r>
          </w:p>
          <w:p w14:paraId="44BAC9EA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</w:t>
            </w:r>
            <w:r w:rsidRPr="0048784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4CE0F7DD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91BBAA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configurar, se le mostrarán las siguientes opciones para el componente seleccionado:</w:t>
            </w:r>
          </w:p>
          <w:p w14:paraId="0AD9558F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B3F889" w14:textId="77777777" w:rsidR="00167436" w:rsidRDefault="00167436" w:rsidP="009028AC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Acciones del componente</w:t>
            </w:r>
          </w:p>
          <w:p w14:paraId="69527257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9"/>
              <w:gridCol w:w="1279"/>
              <w:gridCol w:w="1460"/>
            </w:tblGrid>
            <w:tr w:rsidR="00167436" w14:paraId="6A25C043" w14:textId="77777777" w:rsidTr="00F97BD8">
              <w:tc>
                <w:tcPr>
                  <w:tcW w:w="1639" w:type="dxa"/>
                </w:tcPr>
                <w:p w14:paraId="1AF953E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279" w:type="dxa"/>
                </w:tcPr>
                <w:p w14:paraId="6A1414F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1F7517F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36572B20" w14:textId="77777777" w:rsidTr="00F97BD8">
              <w:tc>
                <w:tcPr>
                  <w:tcW w:w="1639" w:type="dxa"/>
                </w:tcPr>
                <w:p w14:paraId="454DC080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Habilitar/deshabilitar unidad</w:t>
                  </w:r>
                </w:p>
                <w:p w14:paraId="52DED97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4A4AC5A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18DCD2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803DBB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711863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1EBAAA74" w14:textId="77777777" w:rsidTr="00F97BD8">
              <w:tc>
                <w:tcPr>
                  <w:tcW w:w="1639" w:type="dxa"/>
                </w:tcPr>
                <w:p w14:paraId="491E2C1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258F24E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F88BAD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B74B80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7C4AA0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7CC7070B" w14:textId="77777777" w:rsidTr="00F97BD8">
              <w:tc>
                <w:tcPr>
                  <w:tcW w:w="1639" w:type="dxa"/>
                </w:tcPr>
                <w:p w14:paraId="7A29DF8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3724C5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42E8565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645172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39715C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62C4E5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645FF3EF" w14:textId="77777777" w:rsidTr="00F97BD8">
              <w:tc>
                <w:tcPr>
                  <w:tcW w:w="1639" w:type="dxa"/>
                </w:tcPr>
                <w:p w14:paraId="7A663936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  <w:t>(configurar conexión/desconexión del servicio)</w:t>
                  </w:r>
                </w:p>
                <w:p w14:paraId="3EADD583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2DE4D70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F1A42F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D870D1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10EEB2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025FE45E" w14:textId="77777777" w:rsidTr="00F97BD8">
              <w:tc>
                <w:tcPr>
                  <w:tcW w:w="1639" w:type="dxa"/>
                </w:tcPr>
                <w:p w14:paraId="501DFDA7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Sincronizar reloj</w:t>
                  </w:r>
                </w:p>
              </w:tc>
              <w:tc>
                <w:tcPr>
                  <w:tcW w:w="1279" w:type="dxa"/>
                </w:tcPr>
                <w:p w14:paraId="2998C3BD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499FBDB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167436" w14:paraId="26370259" w14:textId="77777777" w:rsidTr="00F97BD8">
              <w:tc>
                <w:tcPr>
                  <w:tcW w:w="1639" w:type="dxa"/>
                </w:tcPr>
                <w:p w14:paraId="33C89B87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Actualizar firmware</w:t>
                  </w:r>
                </w:p>
              </w:tc>
              <w:tc>
                <w:tcPr>
                  <w:tcW w:w="1279" w:type="dxa"/>
                </w:tcPr>
                <w:p w14:paraId="3203586C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563F190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167436" w14:paraId="0EF4CDF7" w14:textId="77777777" w:rsidTr="00F97BD8">
              <w:tc>
                <w:tcPr>
                  <w:tcW w:w="1639" w:type="dxa"/>
                </w:tcPr>
                <w:p w14:paraId="2761CC6D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Cambiar scroll</w:t>
                  </w:r>
                </w:p>
              </w:tc>
              <w:tc>
                <w:tcPr>
                  <w:tcW w:w="1279" w:type="dxa"/>
                </w:tcPr>
                <w:p w14:paraId="6DEC3EFF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B39AED4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167436" w14:paraId="06ECCC8C" w14:textId="77777777" w:rsidTr="00F97BD8">
              <w:tc>
                <w:tcPr>
                  <w:tcW w:w="1639" w:type="dxa"/>
                </w:tcPr>
                <w:p w14:paraId="608E3320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Tiempo scroll</w:t>
                  </w:r>
                </w:p>
              </w:tc>
              <w:tc>
                <w:tcPr>
                  <w:tcW w:w="1279" w:type="dxa"/>
                </w:tcPr>
                <w:p w14:paraId="4A4C4DE2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C54A938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167436" w14:paraId="30AA2509" w14:textId="77777777" w:rsidTr="00F97BD8">
              <w:tc>
                <w:tcPr>
                  <w:tcW w:w="1639" w:type="dxa"/>
                </w:tcPr>
                <w:p w14:paraId="456FCC6F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Configurar tareas</w:t>
                  </w:r>
                </w:p>
              </w:tc>
              <w:tc>
                <w:tcPr>
                  <w:tcW w:w="1279" w:type="dxa"/>
                </w:tcPr>
                <w:p w14:paraId="6D02934A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6D97D57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167436" w14:paraId="38E411D4" w14:textId="77777777" w:rsidTr="00F97BD8">
              <w:tc>
                <w:tcPr>
                  <w:tcW w:w="1639" w:type="dxa"/>
                </w:tcPr>
                <w:p w14:paraId="0A5B871D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Cambiar relación tc</w:t>
                  </w:r>
                </w:p>
              </w:tc>
              <w:tc>
                <w:tcPr>
                  <w:tcW w:w="1279" w:type="dxa"/>
                </w:tcPr>
                <w:p w14:paraId="745B29E4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862FF2B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208CB980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B521EA" w14:textId="77777777" w:rsidR="00167436" w:rsidRDefault="00167436" w:rsidP="009028AC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programar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167436" w14:paraId="45657AAC" w14:textId="77777777" w:rsidTr="00F97BD8">
              <w:tc>
                <w:tcPr>
                  <w:tcW w:w="1459" w:type="dxa"/>
                </w:tcPr>
                <w:p w14:paraId="2CE2F39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19A88D3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723DBC1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7531B3F5" w14:textId="77777777" w:rsidTr="00F97BD8">
              <w:tc>
                <w:tcPr>
                  <w:tcW w:w="1459" w:type="dxa"/>
                </w:tcPr>
                <w:p w14:paraId="611FFAD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(establecer horarios de envío de datos)</w:t>
                  </w:r>
                </w:p>
                <w:p w14:paraId="22E7DD1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4193E9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782865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568718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2D80B2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34F94CA1" w14:textId="77777777" w:rsidTr="00F97BD8">
              <w:tc>
                <w:tcPr>
                  <w:tcW w:w="1459" w:type="dxa"/>
                </w:tcPr>
                <w:p w14:paraId="0ED1AC7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1CD187B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D50BD2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D74EE5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9E928E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0D3B5F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358261C1" w14:textId="77777777" w:rsidTr="00F97BD8">
              <w:tc>
                <w:tcPr>
                  <w:tcW w:w="1459" w:type="dxa"/>
                </w:tcPr>
                <w:p w14:paraId="5AFD8C4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4BFBB78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2BC2B7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7DCD01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D2719D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7016CB4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64DF6007" w14:textId="77777777" w:rsidTr="00F97BD8">
              <w:tc>
                <w:tcPr>
                  <w:tcW w:w="1459" w:type="dxa"/>
                </w:tcPr>
                <w:p w14:paraId="65ECEAA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4CF3C63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F07FDE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0A368A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7F3505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1C5E333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348A76ED" w14:textId="77777777" w:rsidTr="00F97BD8">
              <w:tc>
                <w:tcPr>
                  <w:tcW w:w="1459" w:type="dxa"/>
                </w:tcPr>
                <w:p w14:paraId="6873DC55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FD8A962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5E6DBC8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3F0131E6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BE40931" w14:textId="77777777" w:rsidR="00167436" w:rsidRDefault="00167436" w:rsidP="009028AC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167436" w14:paraId="611DACCD" w14:textId="77777777" w:rsidTr="00F97BD8">
              <w:tc>
                <w:tcPr>
                  <w:tcW w:w="1459" w:type="dxa"/>
                </w:tcPr>
                <w:p w14:paraId="66415EF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4E4EC1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0D43123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0CC10F7E" w14:textId="77777777" w:rsidTr="00F97BD8">
              <w:tc>
                <w:tcPr>
                  <w:tcW w:w="1459" w:type="dxa"/>
                </w:tcPr>
                <w:p w14:paraId="4A7B2DD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29B0E4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17FFDA8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6632E8A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A151C1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26E3D07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4361D9A8" w14:textId="77777777" w:rsidTr="00F97BD8">
              <w:tc>
                <w:tcPr>
                  <w:tcW w:w="1459" w:type="dxa"/>
                </w:tcPr>
                <w:p w14:paraId="657C195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4E4B36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4C4963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4C2D31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1289B1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DD22F00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63E207BA" w14:textId="77777777" w:rsidTr="00F97BD8">
              <w:tc>
                <w:tcPr>
                  <w:tcW w:w="1459" w:type="dxa"/>
                </w:tcPr>
                <w:p w14:paraId="1BE7E6E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A9158A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5039FE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719CCC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3D133F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BC4B1B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102AD422" w14:textId="77777777" w:rsidTr="00F97BD8">
              <w:tc>
                <w:tcPr>
                  <w:tcW w:w="1459" w:type="dxa"/>
                </w:tcPr>
                <w:p w14:paraId="714F536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B3F27F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0EC829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5C5B01F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A667D0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8D64BE8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124559BB" w14:textId="77777777" w:rsidTr="00F97BD8">
              <w:tc>
                <w:tcPr>
                  <w:tcW w:w="1459" w:type="dxa"/>
                </w:tcPr>
                <w:p w14:paraId="5618CF74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0DB6A56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C8B2CE0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099011EF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0CBDBC" w14:textId="77777777" w:rsidR="00167436" w:rsidRDefault="00167436" w:rsidP="009028AC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167436" w14:paraId="4172B0F7" w14:textId="77777777" w:rsidTr="00F97BD8">
              <w:tc>
                <w:tcPr>
                  <w:tcW w:w="1459" w:type="dxa"/>
                </w:tcPr>
                <w:p w14:paraId="3ED7D32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8CD452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75E3DBC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18CEAF4D" w14:textId="77777777" w:rsidTr="00F97BD8">
              <w:tc>
                <w:tcPr>
                  <w:tcW w:w="1459" w:type="dxa"/>
                </w:tcPr>
                <w:p w14:paraId="67FBC79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124360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53AA74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62F3F3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D99935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7B794A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73790EFE" w14:textId="77777777" w:rsidTr="00F97BD8">
              <w:tc>
                <w:tcPr>
                  <w:tcW w:w="1459" w:type="dxa"/>
                </w:tcPr>
                <w:p w14:paraId="4C27CE4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 xml:space="preserve">(configurar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Asociación con otros componentes)</w:t>
                  </w:r>
                </w:p>
                <w:p w14:paraId="2E21413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CCF1F5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 xml:space="preserve">(configurar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Asociación con otros componentes)</w:t>
                  </w:r>
                </w:p>
                <w:p w14:paraId="40F20FF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15B5BE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 xml:space="preserve">(configurar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Asociación con otros componentes)</w:t>
                  </w:r>
                </w:p>
                <w:p w14:paraId="48E0CF2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045D3AAA" w14:textId="77777777" w:rsidTr="00F97BD8">
              <w:tc>
                <w:tcPr>
                  <w:tcW w:w="1459" w:type="dxa"/>
                </w:tcPr>
                <w:p w14:paraId="06412D1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activación/desactivación)</w:t>
                  </w:r>
                </w:p>
                <w:p w14:paraId="0D6ADCB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7A11AE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A9247B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8D626F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0AA2031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02182EFC" w14:textId="77777777" w:rsidTr="00F97BD8">
              <w:tc>
                <w:tcPr>
                  <w:tcW w:w="1459" w:type="dxa"/>
                </w:tcPr>
                <w:p w14:paraId="07A02CC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26E3924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36FBDE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0D445E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A8A1DE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FAA44A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29874203" w14:textId="77777777" w:rsidTr="00F97BD8">
              <w:tc>
                <w:tcPr>
                  <w:tcW w:w="1459" w:type="dxa"/>
                </w:tcPr>
                <w:p w14:paraId="74CF2022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910A719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EE74679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44FC2D74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68961B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5350EA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540950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F5EF8B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F38B26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2E37F9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4263F5F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59F95B" w14:textId="4F30CE36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configuración según desee.</w:t>
            </w:r>
          </w:p>
          <w:p w14:paraId="38BFC35E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2FB6C68A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11EB6A5C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5C172D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5AF1E553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F7820A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4467CB" w14:textId="77777777" w:rsidR="00167436" w:rsidRPr="00D210F3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0ABA8149" w14:textId="77777777" w:rsidTr="00F97BD8">
        <w:tc>
          <w:tcPr>
            <w:tcW w:w="9658" w:type="dxa"/>
            <w:gridSpan w:val="9"/>
          </w:tcPr>
          <w:p w14:paraId="6C78859E" w14:textId="77777777" w:rsidR="00167436" w:rsidRPr="00CC2F74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66AAFEE6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4901AB2D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10AD38" w14:textId="738BD4D2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logeado en el sistema para gestionarlo</w:t>
            </w:r>
          </w:p>
          <w:p w14:paraId="7AD22F4E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6C6DCE1A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88A492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1E48E2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8DEE9C2" w14:textId="77777777" w:rsidR="00167436" w:rsidRPr="00684CDA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307B8A82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FFE7DC6" w14:textId="77777777" w:rsidR="00167436" w:rsidRPr="000463D8" w:rsidRDefault="00167436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12BEDDE" w14:textId="77777777" w:rsidR="00167436" w:rsidRPr="000463D8" w:rsidRDefault="00167436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1D514ECB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53487FDC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5E0B04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75D96819" w14:textId="77777777" w:rsidR="00167436" w:rsidRPr="00684CDA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167436" w:rsidRPr="000463D8" w14:paraId="71D8EDA4" w14:textId="77777777" w:rsidTr="00F97BD8">
        <w:tc>
          <w:tcPr>
            <w:tcW w:w="804" w:type="dxa"/>
            <w:gridSpan w:val="2"/>
            <w:shd w:val="clear" w:color="auto" w:fill="D9D9D9"/>
          </w:tcPr>
          <w:p w14:paraId="0E7D67C9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C03333A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21D13487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167436" w:rsidRPr="000463D8" w14:paraId="399C3BDB" w14:textId="77777777" w:rsidTr="00F97BD8">
        <w:tc>
          <w:tcPr>
            <w:tcW w:w="804" w:type="dxa"/>
            <w:gridSpan w:val="2"/>
          </w:tcPr>
          <w:p w14:paraId="2A219B2D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64AC4B8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D69A999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37A154E2" w14:textId="77777777" w:rsidTr="00F97BD8">
        <w:tc>
          <w:tcPr>
            <w:tcW w:w="804" w:type="dxa"/>
            <w:gridSpan w:val="2"/>
          </w:tcPr>
          <w:p w14:paraId="39B12244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B7C5F25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4D5B037B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2E124C6D" w14:textId="77777777" w:rsidTr="00F97BD8">
        <w:tc>
          <w:tcPr>
            <w:tcW w:w="9658" w:type="dxa"/>
            <w:gridSpan w:val="9"/>
          </w:tcPr>
          <w:p w14:paraId="43423BB7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EF9BE9C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167436" w:rsidRPr="000463D8" w14:paraId="06C985BC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F0ABEB4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2A42AF59" w14:textId="77777777" w:rsidR="00167436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B4DA666" w14:textId="77777777" w:rsidR="00167436" w:rsidRDefault="00167436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4CF57251" w14:textId="77777777" w:rsidR="00167436" w:rsidRPr="006C212A" w:rsidRDefault="00167436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crearComponente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7F2F7067" w14:textId="77777777" w:rsidR="00167436" w:rsidRPr="00ED4E9D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9F81D99" w14:textId="77777777" w:rsidR="00167436" w:rsidRPr="001D0168" w:rsidRDefault="00167436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1E944BED" w14:textId="77777777" w:rsidR="00167436" w:rsidRDefault="00167436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A3198AB" w14:textId="77777777" w:rsidR="00167436" w:rsidRDefault="00167436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1BBA9C3C" w14:textId="77777777" w:rsidR="00167436" w:rsidRDefault="00167436" w:rsidP="009028A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6108618B" w14:textId="77777777" w:rsidR="00167436" w:rsidRDefault="00167436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1992F0BC" w14:textId="77777777" w:rsidR="00167436" w:rsidRPr="006C212A" w:rsidRDefault="00167436" w:rsidP="00F97BD8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352A0A9B" w14:textId="77777777" w:rsidR="00167436" w:rsidRDefault="00167436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</w:p>
          <w:p w14:paraId="28E59987" w14:textId="77777777" w:rsidR="00167436" w:rsidRPr="006C212A" w:rsidRDefault="00167436" w:rsidP="00F97BD8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3F92E2" w14:textId="77777777" w:rsidR="00167436" w:rsidRPr="00E94CBD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F29C7B" w14:textId="77777777" w:rsidR="00167436" w:rsidRPr="001D0168" w:rsidRDefault="00167436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1669CCE3" w14:textId="77777777" w:rsidR="00167436" w:rsidRDefault="00167436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edicion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3E5EEC3" w14:textId="77777777" w:rsidR="00167436" w:rsidRDefault="00167436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05A7EC" w14:textId="77777777" w:rsidR="00167436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0F07F6F5" w14:textId="77777777" w:rsidR="00167436" w:rsidRDefault="00167436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</w:p>
          <w:p w14:paraId="3F99CFE6" w14:textId="77777777" w:rsidR="00167436" w:rsidRPr="005B2C17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0AC97B8E" w14:textId="77777777" w:rsidR="00167436" w:rsidRDefault="00167436" w:rsidP="00F97BD8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6E95B79F" w14:textId="77777777" w:rsidR="00167436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00B24215" w14:textId="77777777" w:rsidR="00167436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____________________________________________________________________________</w:t>
            </w:r>
          </w:p>
          <w:p w14:paraId="519DC1B8" w14:textId="77777777" w:rsidR="00167436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2C1DA27D" w14:textId="77777777" w:rsidR="00167436" w:rsidRPr="001D0168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hAnsi="Arial" w:cs="Arial"/>
                <w:color w:val="800000"/>
              </w:rPr>
              <w:t>“Se ingresó una fecha Inicial mayo</w:t>
            </w:r>
            <w:r>
              <w:rPr>
                <w:rFonts w:ascii="Arial" w:hAnsi="Arial" w:cs="Arial"/>
                <w:color w:val="800000"/>
              </w:rPr>
              <w:t>r</w:t>
            </w:r>
            <w:r w:rsidRPr="001D0168">
              <w:rPr>
                <w:rFonts w:ascii="Arial" w:hAnsi="Arial" w:cs="Arial"/>
                <w:color w:val="800000"/>
              </w:rPr>
              <w:t xml:space="preserve"> que la fecha Final”, “Valor Ingresado se encuentra por fuera del rango permitido”.</w:t>
            </w:r>
          </w:p>
          <w:p w14:paraId="07EF50E8" w14:textId="77777777" w:rsidR="00167436" w:rsidRPr="002A4DEE" w:rsidRDefault="00167436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Sistema: Los verbos utilizados deben ir en infinitivo (seleccionar, mostrar, etc.)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, 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Incluir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mensaje a mostrar. </w:t>
            </w:r>
          </w:p>
          <w:p w14:paraId="02FF904E" w14:textId="77777777" w:rsidR="00167436" w:rsidRPr="00557C9B" w:rsidRDefault="00167436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la excepción está relacionada con campos de entrada, incluir a que campos aplica.</w:t>
            </w:r>
          </w:p>
          <w:p w14:paraId="214FA068" w14:textId="77777777" w:rsidR="00167436" w:rsidRPr="002F1D15" w:rsidRDefault="00167436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Especificar a que paso y flujo se debe regresar.</w:t>
            </w:r>
          </w:p>
        </w:tc>
      </w:tr>
      <w:tr w:rsidR="00167436" w:rsidRPr="000463D8" w14:paraId="78A0AA0C" w14:textId="77777777" w:rsidTr="00F97BD8">
        <w:tc>
          <w:tcPr>
            <w:tcW w:w="815" w:type="dxa"/>
            <w:gridSpan w:val="3"/>
            <w:shd w:val="clear" w:color="auto" w:fill="D9D9D9"/>
          </w:tcPr>
          <w:p w14:paraId="7C1C4081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62E39271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4F75E360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167436" w:rsidRPr="000463D8" w14:paraId="38C84890" w14:textId="77777777" w:rsidTr="00F97BD8">
        <w:tc>
          <w:tcPr>
            <w:tcW w:w="815" w:type="dxa"/>
            <w:gridSpan w:val="3"/>
          </w:tcPr>
          <w:p w14:paraId="46A875D6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47BD66BD" w14:textId="77777777" w:rsidR="00167436" w:rsidRPr="001D0168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481B2BE3" w14:textId="77777777" w:rsidR="00167436" w:rsidRPr="00C1111C" w:rsidRDefault="00167436" w:rsidP="00F97BD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  <w:i/>
              </w:rPr>
              <w:t>Id  del mensaje]</w:t>
            </w:r>
          </w:p>
          <w:p w14:paraId="556F8B64" w14:textId="77777777" w:rsidR="00167436" w:rsidRDefault="00167436" w:rsidP="00F97BD8">
            <w:pPr>
              <w:jc w:val="both"/>
              <w:rPr>
                <w:rFonts w:ascii="Arial" w:hAnsi="Arial" w:cs="Arial"/>
              </w:rPr>
            </w:pPr>
          </w:p>
          <w:p w14:paraId="334352B2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Idn.</w:t>
            </w:r>
          </w:p>
        </w:tc>
      </w:tr>
      <w:tr w:rsidR="00167436" w:rsidRPr="000463D8" w14:paraId="3E4BA1C6" w14:textId="77777777" w:rsidTr="00F97BD8">
        <w:tc>
          <w:tcPr>
            <w:tcW w:w="815" w:type="dxa"/>
            <w:gridSpan w:val="3"/>
          </w:tcPr>
          <w:p w14:paraId="7694843E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3AA226C0" w14:textId="77777777" w:rsidR="00167436" w:rsidRPr="001D0168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79B560B3" w14:textId="77777777" w:rsidR="00167436" w:rsidRPr="00C1111C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167436" w:rsidRPr="000463D8" w14:paraId="7C58BA09" w14:textId="77777777" w:rsidTr="00F97BD8">
        <w:tc>
          <w:tcPr>
            <w:tcW w:w="9658" w:type="dxa"/>
            <w:gridSpan w:val="9"/>
          </w:tcPr>
          <w:p w14:paraId="7689EE63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48B346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</w:p>
          <w:p w14:paraId="0B66A871" w14:textId="77777777" w:rsidR="00167436" w:rsidRPr="006C4B76" w:rsidRDefault="00167436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167436" w:rsidRPr="000463D8" w14:paraId="5056110A" w14:textId="77777777" w:rsidTr="00F97BD8">
        <w:trPr>
          <w:trHeight w:val="1836"/>
        </w:trPr>
        <w:tc>
          <w:tcPr>
            <w:tcW w:w="9658" w:type="dxa"/>
            <w:gridSpan w:val="9"/>
          </w:tcPr>
          <w:p w14:paraId="72E5D3F1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RIESGOS:</w:t>
            </w:r>
          </w:p>
          <w:p w14:paraId="7600BB4F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</w:p>
          <w:p w14:paraId="151EC228" w14:textId="77777777" w:rsidR="00167436" w:rsidRPr="008743D7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580B4721" w14:textId="77777777" w:rsidR="00167436" w:rsidRPr="008743D7" w:rsidRDefault="00167436" w:rsidP="00F97BD8">
            <w:pPr>
              <w:rPr>
                <w:rFonts w:ascii="Arial" w:hAnsi="Arial" w:cs="Arial"/>
                <w:i/>
                <w:color w:val="800000"/>
              </w:rPr>
            </w:pPr>
            <w:r w:rsidRPr="008743D7">
              <w:rPr>
                <w:rFonts w:ascii="Arial" w:hAnsi="Arial" w:cs="Arial"/>
                <w:i/>
                <w:color w:val="800000"/>
              </w:rPr>
              <w:t>Ejemplo</w:t>
            </w:r>
          </w:p>
          <w:p w14:paraId="43B4AB95" w14:textId="77777777" w:rsidR="00167436" w:rsidRPr="008743D7" w:rsidRDefault="00167436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052750DE" w14:textId="77777777" w:rsidR="00167436" w:rsidRPr="000463D8" w:rsidRDefault="00167436" w:rsidP="009028AC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167436" w:rsidRPr="000463D8" w14:paraId="77ACEF60" w14:textId="77777777" w:rsidTr="00F97BD8">
        <w:trPr>
          <w:trHeight w:val="744"/>
        </w:trPr>
        <w:tc>
          <w:tcPr>
            <w:tcW w:w="9658" w:type="dxa"/>
            <w:gridSpan w:val="9"/>
          </w:tcPr>
          <w:p w14:paraId="10D895E9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5FFBC6FC" w14:textId="77777777" w:rsidR="00167436" w:rsidRPr="00CB2208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90DAC5A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C99EDBB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3842147F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5A1925D3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11CCF9C1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7F961C61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CCBA914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C223735" w14:textId="77777777" w:rsidR="00167436" w:rsidRPr="002B6FAA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167436" w:rsidRPr="000463D8" w14:paraId="02E82D73" w14:textId="77777777" w:rsidTr="00F97BD8">
        <w:trPr>
          <w:trHeight w:val="609"/>
        </w:trPr>
        <w:tc>
          <w:tcPr>
            <w:tcW w:w="9658" w:type="dxa"/>
            <w:gridSpan w:val="9"/>
          </w:tcPr>
          <w:p w14:paraId="40683148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78377749" w14:textId="77777777" w:rsidR="00167436" w:rsidRPr="00AD2D68" w:rsidRDefault="00167436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30D6EE5D" w14:textId="0997065D" w:rsidR="00167436" w:rsidRDefault="00167436" w:rsidP="00632B15">
      <w:pPr>
        <w:rPr>
          <w:szCs w:val="22"/>
        </w:rPr>
      </w:pPr>
    </w:p>
    <w:p w14:paraId="01DBE4E5" w14:textId="31FAD62A" w:rsidR="00F97BD8" w:rsidRDefault="00F97BD8" w:rsidP="00632B15">
      <w:pPr>
        <w:rPr>
          <w:szCs w:val="22"/>
        </w:rPr>
      </w:pPr>
    </w:p>
    <w:p w14:paraId="7EF6D814" w14:textId="744BACD3" w:rsidR="00F97BD8" w:rsidRDefault="00F97BD8" w:rsidP="00632B15">
      <w:pPr>
        <w:rPr>
          <w:szCs w:val="22"/>
        </w:rPr>
      </w:pPr>
    </w:p>
    <w:p w14:paraId="163202BB" w14:textId="179F7EF3" w:rsidR="00F97BD8" w:rsidRDefault="00F97BD8" w:rsidP="00632B15">
      <w:pPr>
        <w:rPr>
          <w:szCs w:val="22"/>
        </w:rPr>
      </w:pPr>
    </w:p>
    <w:p w14:paraId="5CD600E6" w14:textId="18ED627B" w:rsidR="00F97BD8" w:rsidRDefault="00F97BD8" w:rsidP="00632B15">
      <w:pPr>
        <w:rPr>
          <w:szCs w:val="22"/>
        </w:rPr>
      </w:pPr>
    </w:p>
    <w:p w14:paraId="65E7C3E0" w14:textId="07525540" w:rsidR="00F97BD8" w:rsidRDefault="00F97BD8" w:rsidP="00632B15">
      <w:pPr>
        <w:rPr>
          <w:szCs w:val="22"/>
        </w:rPr>
      </w:pPr>
    </w:p>
    <w:p w14:paraId="7C9D28CD" w14:textId="34333549" w:rsidR="00F97BD8" w:rsidRDefault="00F97BD8" w:rsidP="00632B15">
      <w:pPr>
        <w:rPr>
          <w:szCs w:val="22"/>
        </w:rPr>
      </w:pPr>
    </w:p>
    <w:p w14:paraId="2B901241" w14:textId="51190E32" w:rsidR="00F97BD8" w:rsidRDefault="00F97BD8" w:rsidP="00632B15">
      <w:pPr>
        <w:rPr>
          <w:szCs w:val="22"/>
        </w:rPr>
      </w:pPr>
    </w:p>
    <w:p w14:paraId="4942720D" w14:textId="151E270E" w:rsidR="00F97BD8" w:rsidRDefault="00F97BD8" w:rsidP="00632B15">
      <w:pPr>
        <w:rPr>
          <w:szCs w:val="22"/>
        </w:rPr>
      </w:pPr>
    </w:p>
    <w:p w14:paraId="40CCFEC1" w14:textId="13561492" w:rsidR="00F97BD8" w:rsidRDefault="00F97BD8" w:rsidP="00632B15">
      <w:pPr>
        <w:rPr>
          <w:szCs w:val="22"/>
        </w:rPr>
      </w:pPr>
    </w:p>
    <w:p w14:paraId="685FF270" w14:textId="43E4A4E1" w:rsidR="00F97BD8" w:rsidRDefault="00F97BD8" w:rsidP="00632B15">
      <w:pPr>
        <w:rPr>
          <w:szCs w:val="22"/>
        </w:rPr>
      </w:pPr>
    </w:p>
    <w:p w14:paraId="35961EAF" w14:textId="5B23FC56" w:rsidR="00F97BD8" w:rsidRDefault="00F97BD8" w:rsidP="00632B15">
      <w:pPr>
        <w:rPr>
          <w:szCs w:val="22"/>
        </w:rPr>
      </w:pPr>
    </w:p>
    <w:p w14:paraId="0E944424" w14:textId="650F410B" w:rsidR="00F97BD8" w:rsidRDefault="00F97BD8" w:rsidP="00632B15">
      <w:pPr>
        <w:rPr>
          <w:szCs w:val="22"/>
        </w:rPr>
      </w:pPr>
    </w:p>
    <w:p w14:paraId="153F2B73" w14:textId="33729632" w:rsidR="004F39E6" w:rsidRDefault="004F39E6" w:rsidP="00632B15">
      <w:pPr>
        <w:rPr>
          <w:szCs w:val="22"/>
        </w:rPr>
      </w:pPr>
    </w:p>
    <w:p w14:paraId="4DF8D793" w14:textId="5E731351" w:rsidR="004F39E6" w:rsidRDefault="004F39E6" w:rsidP="00632B15">
      <w:pPr>
        <w:rPr>
          <w:szCs w:val="22"/>
        </w:rPr>
      </w:pPr>
    </w:p>
    <w:p w14:paraId="7FB9005C" w14:textId="774FC5E0" w:rsidR="004F39E6" w:rsidRDefault="004F39E6" w:rsidP="00632B15">
      <w:pPr>
        <w:rPr>
          <w:szCs w:val="22"/>
        </w:rPr>
      </w:pPr>
    </w:p>
    <w:p w14:paraId="4A671756" w14:textId="77777777" w:rsidR="004F39E6" w:rsidRDefault="004F39E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F97BD8" w:rsidRPr="000463D8" w14:paraId="211BF903" w14:textId="77777777" w:rsidTr="00F97BD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7267B6C2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0FDB29CA" w14:textId="43BA2294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8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65DEE0DB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32650D6C" w14:textId="77777777" w:rsidR="00F97BD8" w:rsidRPr="000463D8" w:rsidRDefault="00F97BD8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seguridad</w:t>
            </w:r>
          </w:p>
          <w:p w14:paraId="69C0B63C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</w:p>
        </w:tc>
      </w:tr>
      <w:tr w:rsidR="00F97BD8" w:rsidRPr="000463D8" w14:paraId="1E65D3B3" w14:textId="77777777" w:rsidTr="00F97BD8">
        <w:tc>
          <w:tcPr>
            <w:tcW w:w="6485" w:type="dxa"/>
            <w:gridSpan w:val="8"/>
          </w:tcPr>
          <w:p w14:paraId="492C9A11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4F1F5DEF" w14:textId="77777777" w:rsidR="00F97BD8" w:rsidRPr="00FA4470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016378EA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60224960" w14:textId="77777777" w:rsidR="00F97BD8" w:rsidRPr="000463D8" w:rsidRDefault="00F97BD8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F97BD8" w:rsidRPr="000463D8" w14:paraId="4C1DEDAF" w14:textId="77777777" w:rsidTr="00F97BD8">
        <w:tc>
          <w:tcPr>
            <w:tcW w:w="9658" w:type="dxa"/>
            <w:gridSpan w:val="9"/>
          </w:tcPr>
          <w:p w14:paraId="4377479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5201D287" w14:textId="77777777" w:rsidR="00F97BD8" w:rsidRDefault="00F97BD8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2AF6761D" w14:textId="77777777" w:rsidR="00F97BD8" w:rsidRPr="003D1FAD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lastRenderedPageBreak/>
              <w:t xml:space="preserve"> </w:t>
            </w:r>
          </w:p>
        </w:tc>
      </w:tr>
      <w:tr w:rsidR="00F97BD8" w:rsidRPr="000463D8" w14:paraId="3167B62A" w14:textId="77777777" w:rsidTr="00F97BD8">
        <w:tc>
          <w:tcPr>
            <w:tcW w:w="9658" w:type="dxa"/>
            <w:gridSpan w:val="9"/>
          </w:tcPr>
          <w:p w14:paraId="3334206D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ACTORES:</w:t>
            </w:r>
          </w:p>
          <w:p w14:paraId="71CCC4DE" w14:textId="77777777" w:rsidR="00F97BD8" w:rsidRDefault="00F97BD8" w:rsidP="009028A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sistema</w:t>
            </w:r>
          </w:p>
          <w:p w14:paraId="57A97F98" w14:textId="3450A05A" w:rsidR="00F97BD8" w:rsidRDefault="00701370" w:rsidP="009028A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1C90C94E" w14:textId="77777777" w:rsidR="00F97BD8" w:rsidRDefault="00F97BD8" w:rsidP="009028A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79877C11" w14:textId="77777777" w:rsidR="00F97BD8" w:rsidRDefault="00F97BD8" w:rsidP="009028AC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5DAF83FF" w14:textId="77777777" w:rsidR="00F97BD8" w:rsidRPr="00FA4470" w:rsidRDefault="00F97BD8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F97BD8" w:rsidRPr="000463D8" w14:paraId="64D01C5F" w14:textId="77777777" w:rsidTr="00F97BD8">
        <w:tc>
          <w:tcPr>
            <w:tcW w:w="9658" w:type="dxa"/>
            <w:gridSpan w:val="9"/>
          </w:tcPr>
          <w:p w14:paraId="72C42BA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6ACB303B" w14:textId="77777777" w:rsidR="00F97BD8" w:rsidRDefault="00F97BD8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100638CE" w14:textId="77777777" w:rsidR="00F97BD8" w:rsidRPr="000463D8" w:rsidRDefault="00F97BD8" w:rsidP="009028AC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  <w:p w14:paraId="59BDE391" w14:textId="77777777" w:rsidR="00F97BD8" w:rsidRPr="000463D8" w:rsidRDefault="00F97BD8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F97BD8" w:rsidRPr="000463D8" w14:paraId="74045C27" w14:textId="77777777" w:rsidTr="00F97BD8">
        <w:tc>
          <w:tcPr>
            <w:tcW w:w="9658" w:type="dxa"/>
            <w:gridSpan w:val="9"/>
          </w:tcPr>
          <w:p w14:paraId="1EDD5B87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2D0D1CEA" w14:textId="77777777" w:rsidR="00F97BD8" w:rsidRDefault="00F97BD8" w:rsidP="00F97BD8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6B1B12CC" w14:textId="77777777" w:rsidR="00F97BD8" w:rsidRDefault="00F97BD8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Gestionar la seguridad del sistema, garantizando un ambiente seguro, confidencial e integral para los sistemas externos, sus componentes y datos.</w:t>
            </w:r>
          </w:p>
          <w:p w14:paraId="08AD1B7E" w14:textId="77777777" w:rsidR="00F97BD8" w:rsidRPr="003D1FAD" w:rsidRDefault="00F97BD8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F97BD8" w:rsidRPr="000463D8" w14:paraId="5E002AC3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6504AE3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3155D715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  <w:p w14:paraId="45291AB1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F1DEE0" w14:textId="77777777" w:rsidR="00F97BD8" w:rsidRPr="005A1F2E" w:rsidRDefault="00F97BD8" w:rsidP="00F97BD8">
            <w:pPr>
              <w:rPr>
                <w:rFonts w:ascii="Arial" w:hAnsi="Arial" w:cs="Arial"/>
              </w:rPr>
            </w:pPr>
          </w:p>
        </w:tc>
      </w:tr>
      <w:tr w:rsidR="00F97BD8" w:rsidRPr="009B2573" w14:paraId="23EE5E81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775708D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F6BB8C5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629C5ED1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F97BD8" w:rsidRPr="009B2573" w14:paraId="5B90930B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AAC47E5" w14:textId="77777777" w:rsidR="00F97BD8" w:rsidRPr="00F4293F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0E4EC52E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monitorearSeguridad</w:t>
            </w:r>
          </w:p>
          <w:p w14:paraId="7EEF36E5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validarUsuario</w:t>
            </w:r>
          </w:p>
          <w:p w14:paraId="3A19F072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02A05A1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726BE84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4679D4D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60A7A85" w14:textId="77777777" w:rsidR="00F97BD8" w:rsidRPr="00B90EA3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Id_registro_acceso int unico</w:t>
            </w:r>
          </w:p>
          <w:p w14:paraId="0B0B4192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Tipo_acceso string</w:t>
            </w:r>
          </w:p>
          <w:p w14:paraId="49DF3E41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Id_rol int</w:t>
            </w:r>
          </w:p>
          <w:p w14:paraId="146410A4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Timestamp timestamp</w:t>
            </w:r>
          </w:p>
          <w:p w14:paraId="5DDF32ED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6B195A6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5C6DC31" w14:textId="77777777" w:rsidR="00F97BD8" w:rsidRPr="00B90EA3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8FA2A4D" w14:textId="77777777" w:rsidR="00F97BD8" w:rsidRPr="00B90EA3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Id_registro_actividad int unico</w:t>
            </w:r>
          </w:p>
          <w:p w14:paraId="6035B864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 actividad</w:t>
            </w:r>
          </w:p>
          <w:p w14:paraId="07EFCE2A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</w:p>
          <w:p w14:paraId="15C4E213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</w:p>
          <w:p w14:paraId="3D21AAF3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</w:p>
          <w:p w14:paraId="4FA80105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B3C075C" w14:textId="77777777" w:rsidR="00F97BD8" w:rsidRPr="00B90EA3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Id_registro_modificaciones int unico</w:t>
            </w:r>
          </w:p>
          <w:p w14:paraId="48F35FDD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 modificaciones</w:t>
            </w:r>
          </w:p>
          <w:p w14:paraId="3BB17C79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</w:p>
          <w:p w14:paraId="230109F9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</w:p>
          <w:p w14:paraId="79E84B07" w14:textId="77777777" w:rsidR="00F97BD8" w:rsidRPr="00495295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Tipo_modificacion</w:t>
            </w:r>
          </w:p>
          <w:p w14:paraId="5F9346E0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>Timestamp</w:t>
            </w:r>
          </w:p>
          <w:p w14:paraId="3012D89E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E0CE5AF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FD464EF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230F00E" w14:textId="77777777" w:rsidR="00F97BD8" w:rsidRPr="000B0B27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A760AA6" w14:textId="77777777" w:rsidR="00F97BD8" w:rsidRPr="00D03F51" w:rsidRDefault="00F97BD8" w:rsidP="00F97BD8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D8359AD" w14:textId="77777777" w:rsidR="00F97BD8" w:rsidRPr="00D03F51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3140463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>[Corresponde a las  características especificas del dato, como por ejemplo:</w:t>
            </w:r>
          </w:p>
          <w:p w14:paraId="31F908D5" w14:textId="77777777" w:rsidR="00F97BD8" w:rsidRPr="00F551F9" w:rsidRDefault="00F97BD8" w:rsidP="009028AC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F551F9">
              <w:rPr>
                <w:rFonts w:ascii="Arial" w:eastAsia="Arial Unicode MS" w:hAnsi="Arial" w:cs="Arial"/>
                <w:color w:val="0000FF"/>
                <w:lang w:val="es-ES"/>
              </w:rPr>
              <w:t>Único</w:t>
            </w:r>
          </w:p>
          <w:p w14:paraId="39D49611" w14:textId="77777777" w:rsidR="00F97BD8" w:rsidRPr="00F13AE0" w:rsidRDefault="00F97BD8" w:rsidP="009028AC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F13AE0">
              <w:rPr>
                <w:rFonts w:ascii="Arial" w:eastAsia="Arial Unicode MS" w:hAnsi="Arial" w:cs="Arial"/>
                <w:color w:val="0000FF"/>
                <w:lang w:val="es-ES"/>
              </w:rPr>
              <w:t>Tipo de Dato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int</w:t>
            </w:r>
          </w:p>
          <w:p w14:paraId="2B8DEDFB" w14:textId="77777777" w:rsidR="00F97BD8" w:rsidRDefault="00F97BD8" w:rsidP="009028AC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Obligatorio</w:t>
            </w:r>
            <w:r>
              <w:rPr>
                <w:rFonts w:ascii="Arial" w:hAnsi="Arial" w:cs="Arial"/>
              </w:rPr>
              <w:t xml:space="preserve">/ </w:t>
            </w:r>
          </w:p>
          <w:p w14:paraId="7EEF8DEC" w14:textId="77777777" w:rsidR="00F97BD8" w:rsidRPr="0094364A" w:rsidRDefault="00F97BD8" w:rsidP="009028AC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Lista de Selección única/ Lista de Selección Múltiple/ Ingreso manual/Campo de Selección.</w:t>
            </w:r>
          </w:p>
          <w:p w14:paraId="47248B79" w14:textId="77777777" w:rsidR="00F97BD8" w:rsidRPr="00BC1B8E" w:rsidRDefault="00F97BD8" w:rsidP="009028AC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 w:rsidRPr="0094364A">
              <w:rPr>
                <w:rFonts w:ascii="Arial" w:eastAsia="Arial Unicode MS" w:hAnsi="Arial" w:cs="Arial"/>
                <w:color w:val="0000FF"/>
                <w:lang w:val="es-ES"/>
              </w:rPr>
              <w:t>Sólo lectura</w:t>
            </w:r>
          </w:p>
          <w:p w14:paraId="60077ACB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9FEB5C9" w14:textId="77777777" w:rsidR="00F97BD8" w:rsidRPr="00214CA5" w:rsidRDefault="00F97BD8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el campo tiene características distintas dependiendo el Flujo de trabajo, se deben agrupar por funcionalidad]</w:t>
            </w:r>
          </w:p>
        </w:tc>
      </w:tr>
      <w:tr w:rsidR="00F97BD8" w:rsidRPr="000463D8" w14:paraId="6857A33E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54660195" w14:textId="77777777" w:rsidR="00F97BD8" w:rsidRPr="00F4293F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F97BD8" w:rsidRPr="009B2573" w14:paraId="07471EBA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051E73DE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C4FC62A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B723425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F97BD8" w:rsidRPr="009B2573" w14:paraId="29B1588C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4E726A49" w14:textId="77777777" w:rsidR="00F97BD8" w:rsidRPr="009B2573" w:rsidRDefault="00F97BD8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16644C83" w14:textId="77777777" w:rsidR="00F97BD8" w:rsidRPr="009B2573" w:rsidRDefault="00F97BD8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20D7F6D6" w14:textId="77777777" w:rsidR="00F97BD8" w:rsidRPr="008A099E" w:rsidRDefault="00F97BD8" w:rsidP="00F97BD8">
            <w:pPr>
              <w:spacing w:line="240" w:lineRule="auto"/>
              <w:rPr>
                <w:rFonts w:ascii="Arial" w:eastAsia="Arial Unicode MS" w:hAnsi="Arial" w:cs="Arial"/>
                <w:i/>
                <w:color w:val="0000FF"/>
                <w:lang w:val="es-ES"/>
              </w:rPr>
            </w:pPr>
          </w:p>
          <w:p w14:paraId="182540E4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83739CD" w14:textId="77777777" w:rsidR="00F97BD8" w:rsidRPr="00236317" w:rsidRDefault="00F97BD8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F97BD8" w:rsidRPr="000463D8" w14:paraId="7B19D68C" w14:textId="77777777" w:rsidTr="00F97BD8">
        <w:tc>
          <w:tcPr>
            <w:tcW w:w="9658" w:type="dxa"/>
            <w:gridSpan w:val="9"/>
          </w:tcPr>
          <w:p w14:paraId="139EBBFE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4B9EBD8A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</w:p>
          <w:p w14:paraId="23DA2ECD" w14:textId="77777777" w:rsidR="00F97BD8" w:rsidRDefault="00F97BD8" w:rsidP="00F97BD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044235E2" w14:textId="77777777" w:rsidR="00F97BD8" w:rsidRPr="00AD0CCF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57DB0A31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948A296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6292135B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18FD731C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35C5F9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F8C243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41784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73B40B0B" wp14:editId="5D1890E4">
                      <wp:simplePos x="0" y="0"/>
                      <wp:positionH relativeFrom="column">
                        <wp:posOffset>1734543</wp:posOffset>
                      </wp:positionH>
                      <wp:positionV relativeFrom="paragraph">
                        <wp:posOffset>253034</wp:posOffset>
                      </wp:positionV>
                      <wp:extent cx="1852654" cy="876300"/>
                      <wp:effectExtent l="95250" t="57150" r="90805" b="114300"/>
                      <wp:wrapNone/>
                      <wp:docPr id="84" name="Rectángulo: esquinas redondeadas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2D59F5" w14:textId="77777777" w:rsidR="00E96703" w:rsidRDefault="00E96703" w:rsidP="00F97BD8">
                                  <w:pPr>
                                    <w:jc w:val="center"/>
                                  </w:pPr>
                                  <w:r>
                                    <w:t>GenerarRegistroAcceso</w:t>
                                  </w:r>
                                </w:p>
                                <w:p w14:paraId="7BE0BE94" w14:textId="77777777" w:rsidR="00E96703" w:rsidRDefault="00E96703" w:rsidP="00F97BD8">
                                  <w:pPr>
                                    <w:jc w:val="center"/>
                                  </w:pPr>
                                </w:p>
                                <w:p w14:paraId="77FC24E7" w14:textId="77777777" w:rsidR="00E96703" w:rsidRDefault="00E96703" w:rsidP="00F97BD8">
                                  <w:pPr>
                                    <w:jc w:val="center"/>
                                  </w:pPr>
                                  <w:r>
                                    <w:t xml:space="preserve">Se creará registro de todos los accesos al sistema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B40B0B" id="Rectángulo: esquinas redondeadas 84" o:spid="_x0000_s1044" style="position:absolute;margin-left:136.6pt;margin-top:19.9pt;width:145.9pt;height:69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192D59F5" w14:textId="77777777" w:rsidR="00E96703" w:rsidRDefault="00E96703" w:rsidP="00F97BD8">
                            <w:pPr>
                              <w:jc w:val="center"/>
                            </w:pPr>
                            <w:r>
                              <w:t>GenerarRegistroAcceso</w:t>
                            </w:r>
                          </w:p>
                          <w:p w14:paraId="7BE0BE94" w14:textId="77777777" w:rsidR="00E96703" w:rsidRDefault="00E96703" w:rsidP="00F97BD8">
                            <w:pPr>
                              <w:jc w:val="center"/>
                            </w:pPr>
                          </w:p>
                          <w:p w14:paraId="77FC24E7" w14:textId="77777777" w:rsidR="00E96703" w:rsidRDefault="00E96703" w:rsidP="00F97BD8">
                            <w:pPr>
                              <w:jc w:val="center"/>
                            </w:pPr>
                            <w:r>
                              <w:t xml:space="preserve">Se creará registro de todos los accesos al sistema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color w:val="0000FF"/>
                <w:lang w:val="es-ES" w:eastAsia="es-ES"/>
              </w:rPr>
              <w:t>El sistema será capaz de gestionar la seguridad de todo el ambiente, proporcionando un alto grado de integridad y disponibilidad.</w:t>
            </w:r>
          </w:p>
          <w:p w14:paraId="3BAF2F74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BC46D0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27B6A40" wp14:editId="23A7D08D">
                      <wp:simplePos x="0" y="0"/>
                      <wp:positionH relativeFrom="column">
                        <wp:posOffset>3953124</wp:posOffset>
                      </wp:positionH>
                      <wp:positionV relativeFrom="paragraph">
                        <wp:posOffset>713989</wp:posOffset>
                      </wp:positionV>
                      <wp:extent cx="1852654" cy="876300"/>
                      <wp:effectExtent l="95250" t="57150" r="90805" b="114300"/>
                      <wp:wrapNone/>
                      <wp:docPr id="85" name="Rectángulo: esquinas redondeadas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FC0E63" w14:textId="77777777" w:rsidR="00E96703" w:rsidRDefault="00E96703" w:rsidP="00F97BD8">
                                  <w:pPr>
                                    <w:jc w:val="center"/>
                                  </w:pPr>
                                  <w:r>
                                    <w:t>GenerarReporte</w:t>
                                  </w:r>
                                </w:p>
                                <w:p w14:paraId="71C0BA56" w14:textId="77777777" w:rsidR="00E96703" w:rsidRDefault="00E96703" w:rsidP="00F97BD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7B6A40" id="Rectángulo: esquinas redondeadas 85" o:spid="_x0000_s1045" style="position:absolute;margin-left:311.25pt;margin-top:56.2pt;width:145.9pt;height:69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45FC0E63" w14:textId="77777777" w:rsidR="00E96703" w:rsidRDefault="00E96703" w:rsidP="00F97BD8">
                            <w:pPr>
                              <w:jc w:val="center"/>
                            </w:pPr>
                            <w:r>
                              <w:t>GenerarReporte</w:t>
                            </w:r>
                          </w:p>
                          <w:p w14:paraId="71C0BA56" w14:textId="77777777" w:rsidR="00E96703" w:rsidRDefault="00E96703" w:rsidP="00F97BD8"/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7F866A5" wp14:editId="0F86B557">
                      <wp:simplePos x="0" y="0"/>
                      <wp:positionH relativeFrom="column">
                        <wp:posOffset>1742633</wp:posOffset>
                      </wp:positionH>
                      <wp:positionV relativeFrom="paragraph">
                        <wp:posOffset>753911</wp:posOffset>
                      </wp:positionV>
                      <wp:extent cx="1852654" cy="876300"/>
                      <wp:effectExtent l="95250" t="57150" r="90805" b="114300"/>
                      <wp:wrapNone/>
                      <wp:docPr id="86" name="Rectángulo: esquinas redondeadas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D5A86C" w14:textId="77777777" w:rsidR="00E96703" w:rsidRDefault="00E96703" w:rsidP="00F97BD8">
                                  <w:pPr>
                                    <w:jc w:val="center"/>
                                  </w:pPr>
                                  <w:r>
                                    <w:t>GenerarRegistroActividad</w:t>
                                  </w:r>
                                </w:p>
                                <w:p w14:paraId="61AAF978" w14:textId="77777777" w:rsidR="00E96703" w:rsidRDefault="00E96703" w:rsidP="00F97BD8">
                                  <w:pPr>
                                    <w:jc w:val="center"/>
                                  </w:pPr>
                                </w:p>
                                <w:p w14:paraId="7731604F" w14:textId="77777777" w:rsidR="00E96703" w:rsidRDefault="00E96703" w:rsidP="00F97BD8">
                                  <w:pPr>
                                    <w:jc w:val="center"/>
                                  </w:pPr>
                                  <w:r>
                                    <w:t xml:space="preserve">Se creará registro de la actividad de cada usuario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F866A5" id="Rectángulo: esquinas redondeadas 86" o:spid="_x0000_s1046" style="position:absolute;margin-left:137.2pt;margin-top:59.35pt;width:145.9pt;height:69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2AD5A86C" w14:textId="77777777" w:rsidR="00E96703" w:rsidRDefault="00E96703" w:rsidP="00F97BD8">
                            <w:pPr>
                              <w:jc w:val="center"/>
                            </w:pPr>
                            <w:r>
                              <w:t>GenerarRegistroActividad</w:t>
                            </w:r>
                          </w:p>
                          <w:p w14:paraId="61AAF978" w14:textId="77777777" w:rsidR="00E96703" w:rsidRDefault="00E96703" w:rsidP="00F97BD8">
                            <w:pPr>
                              <w:jc w:val="center"/>
                            </w:pPr>
                          </w:p>
                          <w:p w14:paraId="7731604F" w14:textId="77777777" w:rsidR="00E96703" w:rsidRDefault="00E96703" w:rsidP="00F97BD8">
                            <w:pPr>
                              <w:jc w:val="center"/>
                            </w:pPr>
                            <w:r>
                              <w:t xml:space="preserve">Se creará registro de la actividad de cada usuario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3DE78593" wp14:editId="75FC305D">
                  <wp:extent cx="1431235" cy="1561437"/>
                  <wp:effectExtent l="0" t="0" r="74295" b="0"/>
                  <wp:docPr id="89" name="Diagrama 8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27" r:lo="rId128" r:qs="rId129" r:cs="rId130"/>
                    </a:graphicData>
                  </a:graphic>
                </wp:inline>
              </w:drawing>
            </w:r>
          </w:p>
          <w:p w14:paraId="33F572F4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6D8696D" wp14:editId="17516E5D">
                      <wp:simplePos x="0" y="0"/>
                      <wp:positionH relativeFrom="column">
                        <wp:posOffset>1668477</wp:posOffset>
                      </wp:positionH>
                      <wp:positionV relativeFrom="paragraph">
                        <wp:posOffset>143786</wp:posOffset>
                      </wp:positionV>
                      <wp:extent cx="1948235" cy="876300"/>
                      <wp:effectExtent l="95250" t="57150" r="90170" b="114300"/>
                      <wp:wrapNone/>
                      <wp:docPr id="87" name="Rectángulo: esquinas redondeadas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8235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9DB940" w14:textId="77777777" w:rsidR="00E96703" w:rsidRDefault="00E96703" w:rsidP="00F97BD8">
                                  <w:pPr>
                                    <w:jc w:val="center"/>
                                  </w:pPr>
                                  <w:r>
                                    <w:t>GenerarRegistroModificaciones</w:t>
                                  </w:r>
                                </w:p>
                                <w:p w14:paraId="7CD8A2B7" w14:textId="77777777" w:rsidR="00E96703" w:rsidRDefault="00E96703" w:rsidP="00F97BD8">
                                  <w:pPr>
                                    <w:jc w:val="center"/>
                                  </w:pPr>
                                  <w:r>
                                    <w:t>Se creará registro de las modificaciones realizadas por el 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D8696D" id="Rectángulo: esquinas redondeadas 87" o:spid="_x0000_s1047" style="position:absolute;margin-left:131.4pt;margin-top:11.3pt;width:153.4pt;height:6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4B9DB940" w14:textId="77777777" w:rsidR="00E96703" w:rsidRDefault="00E96703" w:rsidP="00F97BD8">
                            <w:pPr>
                              <w:jc w:val="center"/>
                            </w:pPr>
                            <w:r>
                              <w:t>GenerarRegistroModificaciones</w:t>
                            </w:r>
                          </w:p>
                          <w:p w14:paraId="7CD8A2B7" w14:textId="77777777" w:rsidR="00E96703" w:rsidRDefault="00E96703" w:rsidP="00F97BD8">
                            <w:pPr>
                              <w:jc w:val="center"/>
                            </w:pPr>
                            <w:r>
                              <w:t>Se creará registro de las modificaciones realizadas por el 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A47C8DD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F1B86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3C1364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C0EA9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2A03B19D" wp14:editId="6AC1A6FA">
                  <wp:extent cx="5572125" cy="3124200"/>
                  <wp:effectExtent l="76200" t="0" r="66675" b="0"/>
                  <wp:docPr id="90" name="Diagrama 90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32" r:lo="rId133" r:qs="rId134" r:cs="rId135"/>
                    </a:graphicData>
                  </a:graphic>
                </wp:inline>
              </w:drawing>
            </w:r>
          </w:p>
          <w:p w14:paraId="1CF3DE00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2985C5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22FC7F2" wp14:editId="1E1663CF">
                  <wp:extent cx="5572125" cy="3124200"/>
                  <wp:effectExtent l="76200" t="0" r="66675" b="0"/>
                  <wp:docPr id="91" name="Diagrama 9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37" r:lo="rId138" r:qs="rId139" r:cs="rId140"/>
                    </a:graphicData>
                  </a:graphic>
                </wp:inline>
              </w:drawing>
            </w:r>
          </w:p>
          <w:p w14:paraId="3A1AAA14" w14:textId="77777777" w:rsidR="00F97BD8" w:rsidRPr="00BB1AF7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BFFCE52" wp14:editId="7F9AFC9F">
                      <wp:simplePos x="0" y="0"/>
                      <wp:positionH relativeFrom="column">
                        <wp:posOffset>592739</wp:posOffset>
                      </wp:positionH>
                      <wp:positionV relativeFrom="paragraph">
                        <wp:posOffset>289516</wp:posOffset>
                      </wp:positionV>
                      <wp:extent cx="1502797" cy="278296"/>
                      <wp:effectExtent l="0" t="0" r="21590" b="26670"/>
                      <wp:wrapNone/>
                      <wp:docPr id="88" name="Rectángulo: esquinas redondeadas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2797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5652ED" w14:textId="29E0A619" w:rsidR="00E96703" w:rsidRDefault="00E96703" w:rsidP="00F97BD8">
                                  <w:pPr>
                                    <w:jc w:val="center"/>
                                  </w:pPr>
                                  <w:r>
                                    <w:t>Administrador/usuario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BFFCE52" id="Rectángulo: esquinas redondeadas 88" o:spid="_x0000_s1048" style="position:absolute;margin-left:46.65pt;margin-top:22.8pt;width:118.35pt;height:21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" fillcolor="#4f81bd [3204]" strokecolor="#243f60 [1604]" strokeweight="2pt">
                      <v:textbox>
                        <w:txbxContent>
                          <w:p w14:paraId="4A5652ED" w14:textId="29E0A619" w:rsidR="00E96703" w:rsidRDefault="00E96703" w:rsidP="00F97BD8">
                            <w:pPr>
                              <w:jc w:val="center"/>
                            </w:pPr>
                            <w:r>
                              <w:t>Administrador/usuario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77DA61FC" wp14:editId="0FEDF510">
                  <wp:extent cx="5572125" cy="3124200"/>
                  <wp:effectExtent l="76200" t="0" r="66675" b="0"/>
                  <wp:docPr id="92" name="Diagrama 9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42" r:lo="rId143" r:qs="rId144" r:cs="rId145"/>
                    </a:graphicData>
                  </a:graphic>
                </wp:inline>
              </w:drawing>
            </w:r>
          </w:p>
          <w:p w14:paraId="2BFB9782" w14:textId="77777777" w:rsidR="00F97BD8" w:rsidRPr="000463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F032B0" w14:textId="77777777" w:rsidR="00F97BD8" w:rsidRPr="000463D8" w:rsidRDefault="00F97BD8" w:rsidP="009028AC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 xml:space="preserve">Cuando se haga referencia a atributos de entrada o salida en los flujos (normal 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alternativo) se debe 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hacer 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eferencia a su identificador (Id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).</w:t>
            </w:r>
          </w:p>
          <w:p w14:paraId="32D56953" w14:textId="77777777" w:rsidR="00F97BD8" w:rsidRDefault="00F97BD8" w:rsidP="009028AC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386BCB">
              <w:rPr>
                <w:rFonts w:ascii="Arial" w:hAnsi="Arial" w:cs="Arial"/>
                <w:color w:val="0000FF"/>
                <w:lang w:val="es-ES" w:eastAsia="es-ES"/>
              </w:rPr>
              <w:t>Las opciones que muestra el sistema deben ir en negrilla y no se deben colocar términos técnicos.</w:t>
            </w:r>
          </w:p>
          <w:p w14:paraId="40365178" w14:textId="77777777" w:rsidR="00F97BD8" w:rsidRPr="00386BCB" w:rsidRDefault="00F97BD8" w:rsidP="009028AC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386BCB">
              <w:rPr>
                <w:rFonts w:ascii="Arial" w:hAnsi="Arial" w:cs="Arial"/>
                <w:color w:val="0000FF"/>
                <w:lang w:val="es-ES" w:eastAsia="es-ES"/>
              </w:rPr>
              <w:t>Los mensajes de confirmación o alerta deben ir entre comillas dobles y con letra cursiva.</w:t>
            </w:r>
          </w:p>
          <w:p w14:paraId="7EE04AE5" w14:textId="77777777" w:rsidR="00F97BD8" w:rsidRPr="000463D8" w:rsidRDefault="00F97BD8" w:rsidP="009028AC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Solo debe existir un Flujo Normal en cada caso de uso.</w:t>
            </w:r>
          </w:p>
          <w:p w14:paraId="7DA63F61" w14:textId="77777777" w:rsidR="00F97BD8" w:rsidRPr="000463D8" w:rsidRDefault="00F97BD8" w:rsidP="009028AC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 xml:space="preserve">Los verbos utilizados en los pasos deben ser en infinitivo </w:t>
            </w:r>
            <w:r w:rsidRPr="001D0168">
              <w:rPr>
                <w:rFonts w:ascii="Arial" w:hAnsi="Arial" w:cs="Arial"/>
                <w:color w:val="800000"/>
              </w:rPr>
              <w:t>Ejem: Seleccionar, Mostrar, Ejecutar, Listar, etc.</w:t>
            </w:r>
          </w:p>
          <w:p w14:paraId="6DDA66BE" w14:textId="77777777" w:rsidR="00F97BD8" w:rsidRPr="00E64F35" w:rsidRDefault="00F97BD8" w:rsidP="009028AC">
            <w:pPr>
              <w:numPr>
                <w:ilvl w:val="0"/>
                <w:numId w:val="5"/>
              </w:num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Si el caso de uso tiene varios flujos de trabajo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alternativos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, es necesario colo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car Nombre a cada uno de ellos.</w:t>
            </w:r>
          </w:p>
          <w:p w14:paraId="6EA486A0" w14:textId="77777777" w:rsidR="00F97BD8" w:rsidRDefault="00F97BD8" w:rsidP="009028AC">
            <w:pPr>
              <w:numPr>
                <w:ilvl w:val="0"/>
                <w:numId w:val="5"/>
              </w:num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Flujo Normal debe llevar un Nombre</w:t>
            </w:r>
          </w:p>
          <w:p w14:paraId="38CD8EDA" w14:textId="77777777" w:rsidR="00F97BD8" w:rsidRPr="00DC4602" w:rsidRDefault="00F97BD8" w:rsidP="009028AC">
            <w:pPr>
              <w:numPr>
                <w:ilvl w:val="0"/>
                <w:numId w:val="5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Hacer referencia al número de requerimiento especial en caso de aplicar, incluyendo la siguiente nota: </w:t>
            </w:r>
            <w:r w:rsidRPr="002F1D15">
              <w:rPr>
                <w:rFonts w:ascii="Arial" w:eastAsia="Arial Unicode MS" w:hAnsi="Arial" w:cs="Arial"/>
                <w:i/>
                <w:color w:val="0000FF"/>
                <w:lang w:val="es-ES"/>
              </w:rPr>
              <w:t>“</w:t>
            </w:r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Ver Requerimiento Especial [Nro]”</w:t>
            </w:r>
            <w:r>
              <w:rPr>
                <w:rFonts w:ascii="Arial" w:eastAsia="Arial Unicode MS" w:hAnsi="Arial" w:cs="Arial"/>
                <w:i/>
                <w:color w:val="800000"/>
                <w:lang w:val="es-ES"/>
              </w:rPr>
              <w:t>..</w:t>
            </w:r>
          </w:p>
          <w:p w14:paraId="40EE1C3C" w14:textId="77777777" w:rsidR="00F97BD8" w:rsidRDefault="00F97BD8" w:rsidP="009028AC">
            <w:pPr>
              <w:numPr>
                <w:ilvl w:val="0"/>
                <w:numId w:val="5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un paso en el que se validen los datos registrados, cuando aplique.</w:t>
            </w:r>
          </w:p>
          <w:p w14:paraId="09BDF7E0" w14:textId="77777777" w:rsidR="00F97BD8" w:rsidRPr="00DE4ABE" w:rsidRDefault="00F97BD8" w:rsidP="009028AC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Los Flujos Alternativos deben ir a un solo nivel; si se requiere un nivel adicional es necesario crear un nuevo caso de uso</w:t>
            </w:r>
            <w:r w:rsidRPr="00684CDA">
              <w:rPr>
                <w:rFonts w:ascii="Arial" w:eastAsia="Arial Unicode MS" w:hAnsi="Arial" w:cs="Arial"/>
                <w:color w:val="0000FF"/>
                <w:lang w:val="es-ES"/>
              </w:rPr>
              <w:t>]</w:t>
            </w:r>
          </w:p>
        </w:tc>
      </w:tr>
      <w:tr w:rsidR="00F97BD8" w:rsidRPr="000463D8" w14:paraId="6203FE98" w14:textId="77777777" w:rsidTr="00F97BD8">
        <w:tc>
          <w:tcPr>
            <w:tcW w:w="804" w:type="dxa"/>
            <w:gridSpan w:val="2"/>
            <w:shd w:val="clear" w:color="auto" w:fill="D9D9D9"/>
          </w:tcPr>
          <w:p w14:paraId="0922CE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174675F4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0527C6D8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F97BD8" w:rsidRPr="000463D8" w14:paraId="25E1ECCD" w14:textId="77777777" w:rsidTr="00F97BD8">
        <w:tc>
          <w:tcPr>
            <w:tcW w:w="804" w:type="dxa"/>
            <w:gridSpan w:val="2"/>
          </w:tcPr>
          <w:p w14:paraId="4E4AFAEA" w14:textId="77777777" w:rsidR="00F97BD8" w:rsidRPr="006779C3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D88B9DA" w14:textId="77777777" w:rsidR="00F97BD8" w:rsidRPr="006779C3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Administrador/usuario</w:t>
            </w:r>
          </w:p>
        </w:tc>
        <w:tc>
          <w:tcPr>
            <w:tcW w:w="4604" w:type="dxa"/>
            <w:gridSpan w:val="2"/>
          </w:tcPr>
          <w:p w14:paraId="714EA7AD" w14:textId="77777777" w:rsidR="00F97BD8" w:rsidRDefault="00F97BD8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</w:p>
          <w:p w14:paraId="71837CA0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50EBCD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del  sistema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>procederá a crear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Crear Componente</w:t>
            </w:r>
          </w:p>
          <w:p w14:paraId="2773040C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26EFB68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Datos a cargar:</w:t>
            </w:r>
          </w:p>
          <w:p w14:paraId="76AF7D59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>Id_componente (único)</w:t>
            </w:r>
          </w:p>
          <w:p w14:paraId="4568C4DB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Nombre_componente</w:t>
            </w:r>
          </w:p>
          <w:p w14:paraId="5F54EA56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Marca_componente</w:t>
            </w:r>
          </w:p>
          <w:p w14:paraId="57AECAD8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Tipo_componente</w:t>
            </w:r>
          </w:p>
          <w:p w14:paraId="67A8A5FF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Tecnología_componente</w:t>
            </w:r>
          </w:p>
          <w:p w14:paraId="4BF50632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Serie_componente</w:t>
            </w:r>
          </w:p>
          <w:p w14:paraId="11FB8ED9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Modelo_componente</w:t>
            </w:r>
          </w:p>
          <w:p w14:paraId="7AA3D6C5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Estado_componente</w:t>
            </w:r>
          </w:p>
          <w:p w14:paraId="7A734FC1" w14:textId="77777777" w:rsidR="00F97BD8" w:rsidRDefault="00F97BD8" w:rsidP="009028AC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Referencia_componente</w:t>
            </w:r>
          </w:p>
          <w:p w14:paraId="34C7999F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85D4200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B9E0A6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Podrá crear los componentes que crea convenientes, permitiéndole seleccionar entre una lista de componentes previamente definida y que se muestra en la interfaz actual, a continuación, se le otorgan los atributos al componente, los cuales algunos deberán ser únicos, pulsa el botón </w:t>
            </w:r>
            <w:r w:rsidRP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componente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y</w:t>
            </w:r>
          </w:p>
          <w:p w14:paraId="61EC3AA9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>se procede a verificar el componente que se desea crear, leyendo en la base de datos, si ya existe se informa la existencia del elemento de lo contrario se procede a crearlo</w:t>
            </w:r>
          </w:p>
          <w:p w14:paraId="3E9356FC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57CE979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existe? </w:t>
            </w:r>
          </w:p>
          <w:p w14:paraId="14159E54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Si: muestra mensaje donde se informa que el componente con id_componente, marca_componente y tipo_componente ya existe</w:t>
            </w:r>
          </w:p>
          <w:p w14:paraId="1C67A80D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FA6C2A7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No: muestra mensaje: el componente ha sido creado exitosamente.</w:t>
            </w:r>
          </w:p>
          <w:p w14:paraId="4B8668E5" w14:textId="77777777" w:rsidR="00F97BD8" w:rsidRPr="0091052B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 xml:space="preserve">se guarda el componente en la base de datos con sus respectivos atributos </w:t>
            </w:r>
          </w:p>
          <w:p w14:paraId="7E72E610" w14:textId="77777777" w:rsidR="00F97BD8" w:rsidRPr="0091052B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18F101F4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0E4B725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52E78D" w14:textId="77777777" w:rsidR="00F97BD8" w:rsidRPr="009B5A5F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489CF4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5DF34BD8" w14:textId="77777777" w:rsidTr="00F97BD8">
        <w:tc>
          <w:tcPr>
            <w:tcW w:w="804" w:type="dxa"/>
            <w:gridSpan w:val="2"/>
          </w:tcPr>
          <w:p w14:paraId="674640AC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t>2</w:t>
            </w:r>
          </w:p>
        </w:tc>
        <w:tc>
          <w:tcPr>
            <w:tcW w:w="4250" w:type="dxa"/>
            <w:gridSpan w:val="5"/>
          </w:tcPr>
          <w:p w14:paraId="0D2BFC46" w14:textId="5465E8A4" w:rsidR="00F97BD8" w:rsidRPr="000463D8" w:rsidRDefault="00701370" w:rsidP="00F97B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B79D195" w14:textId="77777777" w:rsidR="00F97BD8" w:rsidRPr="00E94CBD" w:rsidRDefault="00F97BD8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</w:p>
          <w:p w14:paraId="3B6A3E43" w14:textId="77777777" w:rsidR="00F97BD8" w:rsidRPr="00E94CBD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E35100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del  sistema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Pr="00E94CBD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editar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Editar Componente</w:t>
            </w:r>
          </w:p>
          <w:p w14:paraId="2CA763D6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ADE5E1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se muestran los componentes disponibles en el instante (para esto se realiza una verificación de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los componentes activos en la base de datos)</w:t>
            </w:r>
          </w:p>
          <w:p w14:paraId="2658BA1D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editar, </w:t>
            </w:r>
          </w:p>
          <w:p w14:paraId="34E8A80D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83D96E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editar se le mostrarán los atributos del componente (que se pueden modificar), permitiéndole modificarlos según convenga.</w:t>
            </w:r>
          </w:p>
          <w:p w14:paraId="49394194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495A4D5" w14:textId="1FC3E94F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edición según desee.</w:t>
            </w:r>
          </w:p>
          <w:p w14:paraId="6BE13F97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3B51773F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3F587B3C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07C9459" w14:textId="77777777" w:rsidR="00F97BD8" w:rsidRPr="009B5A5F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653F53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6B2E859A" w14:textId="77777777" w:rsidTr="00F97BD8">
        <w:tc>
          <w:tcPr>
            <w:tcW w:w="804" w:type="dxa"/>
            <w:gridSpan w:val="2"/>
          </w:tcPr>
          <w:p w14:paraId="59B189E4" w14:textId="77777777" w:rsidR="00F97BD8" w:rsidRPr="009B5A5F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0B03C34D" w14:textId="07278B49" w:rsidR="00F97BD8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2A6821CA" w14:textId="77777777" w:rsidR="00F97BD8" w:rsidRDefault="00F97BD8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registrarComponente</w:t>
            </w:r>
          </w:p>
          <w:p w14:paraId="77E4FA6D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6822B5" w14:textId="77777777" w:rsidR="00F97BD8" w:rsidRPr="00D210F3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D210F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tratar con Luis Fernando)</w:t>
            </w:r>
          </w:p>
          <w:p w14:paraId="04083E04" w14:textId="77DD56DE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4B3FE523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4646B4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13632C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D06B85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B9B3AC" w14:textId="77777777" w:rsidR="00F97BD8" w:rsidRPr="00CB439A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5874036D" w14:textId="77777777" w:rsidTr="00F97BD8">
        <w:tc>
          <w:tcPr>
            <w:tcW w:w="804" w:type="dxa"/>
            <w:gridSpan w:val="2"/>
          </w:tcPr>
          <w:p w14:paraId="72C86705" w14:textId="77777777" w:rsidR="00F97BD8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4</w:t>
            </w:r>
          </w:p>
        </w:tc>
        <w:tc>
          <w:tcPr>
            <w:tcW w:w="4250" w:type="dxa"/>
            <w:gridSpan w:val="5"/>
          </w:tcPr>
          <w:p w14:paraId="0D25113F" w14:textId="08BF527F" w:rsidR="00F97BD8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2135D0D" w14:textId="77777777" w:rsidR="00F97BD8" w:rsidRDefault="00F97BD8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configurarComponente </w:t>
            </w:r>
          </w:p>
          <w:p w14:paraId="1BE59A49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25C9ED6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del  sistema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configurar Componente</w:t>
            </w:r>
          </w:p>
          <w:p w14:paraId="46465A0C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F96431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61855981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</w:t>
            </w:r>
            <w:r w:rsidRPr="0048784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53C7A26C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AEED0A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configurar, se le mostrarán las siguientes opciones para el componente seleccionado:</w:t>
            </w:r>
          </w:p>
          <w:p w14:paraId="4DC87060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8BE141" w14:textId="77777777" w:rsidR="00F97BD8" w:rsidRDefault="00F97BD8" w:rsidP="009028AC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administrar Acciones del componente</w:t>
            </w:r>
          </w:p>
          <w:p w14:paraId="1A4D2DF1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9"/>
              <w:gridCol w:w="1279"/>
              <w:gridCol w:w="1460"/>
            </w:tblGrid>
            <w:tr w:rsidR="00F97BD8" w14:paraId="100081E4" w14:textId="77777777" w:rsidTr="00F97BD8">
              <w:tc>
                <w:tcPr>
                  <w:tcW w:w="1639" w:type="dxa"/>
                </w:tcPr>
                <w:p w14:paraId="1DE83A4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279" w:type="dxa"/>
                </w:tcPr>
                <w:p w14:paraId="7110E42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00D79A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4D2FD041" w14:textId="77777777" w:rsidTr="00F97BD8">
              <w:tc>
                <w:tcPr>
                  <w:tcW w:w="1639" w:type="dxa"/>
                </w:tcPr>
                <w:p w14:paraId="7E83BE3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Habilitar/deshabilitar unidad</w:t>
                  </w:r>
                </w:p>
                <w:p w14:paraId="1F258BF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7E7754E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301EBE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BC3D4A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62C225C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EB16218" w14:textId="77777777" w:rsidTr="00F97BD8">
              <w:tc>
                <w:tcPr>
                  <w:tcW w:w="1639" w:type="dxa"/>
                </w:tcPr>
                <w:p w14:paraId="3E5537B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664722B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520CED3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4F59CD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D8FBF7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2E8460EA" w14:textId="77777777" w:rsidTr="00F97BD8">
              <w:tc>
                <w:tcPr>
                  <w:tcW w:w="1639" w:type="dxa"/>
                </w:tcPr>
                <w:p w14:paraId="360D042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C65AA1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533BA86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2B81BA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C0ADF1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81E53D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50697B0" w14:textId="77777777" w:rsidTr="00F97BD8">
              <w:tc>
                <w:tcPr>
                  <w:tcW w:w="1639" w:type="dxa"/>
                </w:tcPr>
                <w:p w14:paraId="2786AEC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  <w:t>(configurar conexión/desconexión del servicio)</w:t>
                  </w:r>
                </w:p>
                <w:p w14:paraId="74EAC90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6E2DE94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25A3DF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B077D4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95ECDB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2B37473" w14:textId="77777777" w:rsidTr="00F97BD8">
              <w:tc>
                <w:tcPr>
                  <w:tcW w:w="1639" w:type="dxa"/>
                </w:tcPr>
                <w:p w14:paraId="68F5E2DF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Sincronizar reloj</w:t>
                  </w:r>
                </w:p>
              </w:tc>
              <w:tc>
                <w:tcPr>
                  <w:tcW w:w="1279" w:type="dxa"/>
                </w:tcPr>
                <w:p w14:paraId="3C0D7E19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CAB4CF0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6C4C84A5" w14:textId="77777777" w:rsidTr="00F97BD8">
              <w:tc>
                <w:tcPr>
                  <w:tcW w:w="1639" w:type="dxa"/>
                </w:tcPr>
                <w:p w14:paraId="39870A9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Actualizar firmware</w:t>
                  </w:r>
                </w:p>
              </w:tc>
              <w:tc>
                <w:tcPr>
                  <w:tcW w:w="1279" w:type="dxa"/>
                </w:tcPr>
                <w:p w14:paraId="0CAD054B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4B0C398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768A85B7" w14:textId="77777777" w:rsidTr="00F97BD8">
              <w:tc>
                <w:tcPr>
                  <w:tcW w:w="1639" w:type="dxa"/>
                </w:tcPr>
                <w:p w14:paraId="4E899365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Cambiar scroll</w:t>
                  </w:r>
                </w:p>
              </w:tc>
              <w:tc>
                <w:tcPr>
                  <w:tcW w:w="1279" w:type="dxa"/>
                </w:tcPr>
                <w:p w14:paraId="0EE86170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3EEADB4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10C63C35" w14:textId="77777777" w:rsidTr="00F97BD8">
              <w:tc>
                <w:tcPr>
                  <w:tcW w:w="1639" w:type="dxa"/>
                </w:tcPr>
                <w:p w14:paraId="3B38A794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Tiempo scroll</w:t>
                  </w:r>
                </w:p>
              </w:tc>
              <w:tc>
                <w:tcPr>
                  <w:tcW w:w="1279" w:type="dxa"/>
                </w:tcPr>
                <w:p w14:paraId="0781BA67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6D8A889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17907973" w14:textId="77777777" w:rsidTr="00F97BD8">
              <w:tc>
                <w:tcPr>
                  <w:tcW w:w="1639" w:type="dxa"/>
                </w:tcPr>
                <w:p w14:paraId="200065B8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Configurar tareas</w:t>
                  </w:r>
                </w:p>
              </w:tc>
              <w:tc>
                <w:tcPr>
                  <w:tcW w:w="1279" w:type="dxa"/>
                </w:tcPr>
                <w:p w14:paraId="4A4AFA9E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97D50C5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5342D60C" w14:textId="77777777" w:rsidTr="00F97BD8">
              <w:tc>
                <w:tcPr>
                  <w:tcW w:w="1639" w:type="dxa"/>
                </w:tcPr>
                <w:p w14:paraId="1C8FE92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Cambiar relación tc</w:t>
                  </w:r>
                </w:p>
              </w:tc>
              <w:tc>
                <w:tcPr>
                  <w:tcW w:w="1279" w:type="dxa"/>
                </w:tcPr>
                <w:p w14:paraId="57EF3AE1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FB2A3CE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461A7DC0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56FE1A" w14:textId="77777777" w:rsidR="00F97BD8" w:rsidRDefault="00F97BD8" w:rsidP="009028AC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programar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F97BD8" w14:paraId="24FA7077" w14:textId="77777777" w:rsidTr="00F97BD8">
              <w:tc>
                <w:tcPr>
                  <w:tcW w:w="1459" w:type="dxa"/>
                </w:tcPr>
                <w:p w14:paraId="015EECA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31A8DDB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64F8DA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70F108A8" w14:textId="77777777" w:rsidTr="00F97BD8">
              <w:tc>
                <w:tcPr>
                  <w:tcW w:w="1459" w:type="dxa"/>
                </w:tcPr>
                <w:p w14:paraId="36B93BC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B37241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D71A98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C80979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C44AB5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016DEB8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4CC527C" w14:textId="77777777" w:rsidTr="00F97BD8">
              <w:tc>
                <w:tcPr>
                  <w:tcW w:w="1459" w:type="dxa"/>
                </w:tcPr>
                <w:p w14:paraId="69E60FD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9FA856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ADC48C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FE2143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F2EC58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05D427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7443DD04" w14:textId="77777777" w:rsidTr="00F97BD8">
              <w:tc>
                <w:tcPr>
                  <w:tcW w:w="1459" w:type="dxa"/>
                </w:tcPr>
                <w:p w14:paraId="2D8524C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ación)</w:t>
                  </w:r>
                </w:p>
                <w:p w14:paraId="67E1D0C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D13F36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activación/desactiv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ación)</w:t>
                  </w:r>
                </w:p>
                <w:p w14:paraId="616DB9B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9799E2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activación/desactiv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ación)</w:t>
                  </w:r>
                </w:p>
                <w:p w14:paraId="59B4483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559D6061" w14:textId="77777777" w:rsidTr="00F97BD8">
              <w:tc>
                <w:tcPr>
                  <w:tcW w:w="1459" w:type="dxa"/>
                </w:tcPr>
                <w:p w14:paraId="6A82DDA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97D815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ED8D41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F4DEB4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B48942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5A67A7C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96845B3" w14:textId="77777777" w:rsidTr="00F97BD8">
              <w:tc>
                <w:tcPr>
                  <w:tcW w:w="1459" w:type="dxa"/>
                </w:tcPr>
                <w:p w14:paraId="11873B37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BF75585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A988D0F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7046C847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7E4D58" w14:textId="77777777" w:rsidR="00F97BD8" w:rsidRDefault="00F97BD8" w:rsidP="009028AC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F97BD8" w14:paraId="7FFF67CC" w14:textId="77777777" w:rsidTr="00F97BD8">
              <w:tc>
                <w:tcPr>
                  <w:tcW w:w="1459" w:type="dxa"/>
                </w:tcPr>
                <w:p w14:paraId="166A050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C50CCF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42D4FD1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46918FA9" w14:textId="77777777" w:rsidTr="00F97BD8">
              <w:tc>
                <w:tcPr>
                  <w:tcW w:w="1459" w:type="dxa"/>
                </w:tcPr>
                <w:p w14:paraId="043DFFA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984D3E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7C1130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2504383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DEE01D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1ECA00E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35C58CB" w14:textId="77777777" w:rsidTr="00F97BD8">
              <w:tc>
                <w:tcPr>
                  <w:tcW w:w="1459" w:type="dxa"/>
                </w:tcPr>
                <w:p w14:paraId="594115E4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0F1C15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592131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FF280C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543AAC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FFACB7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472DAD06" w14:textId="77777777" w:rsidTr="00F97BD8">
              <w:tc>
                <w:tcPr>
                  <w:tcW w:w="1459" w:type="dxa"/>
                </w:tcPr>
                <w:p w14:paraId="08C71F0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9FDA9E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36CE24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330CCC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22DB19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E037F0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5748303E" w14:textId="77777777" w:rsidTr="00F97BD8">
              <w:tc>
                <w:tcPr>
                  <w:tcW w:w="1459" w:type="dxa"/>
                </w:tcPr>
                <w:p w14:paraId="3E53ABD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2AF3A60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6035355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44CC39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FF8686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7C9E44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549973E" w14:textId="77777777" w:rsidTr="00F97BD8">
              <w:tc>
                <w:tcPr>
                  <w:tcW w:w="1459" w:type="dxa"/>
                </w:tcPr>
                <w:p w14:paraId="076FA54D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6125283A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9852E2E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633BFB04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19ABF6" w14:textId="77777777" w:rsidR="00F97BD8" w:rsidRDefault="00F97BD8" w:rsidP="009028AC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F97BD8" w14:paraId="127A8188" w14:textId="77777777" w:rsidTr="00F97BD8">
              <w:tc>
                <w:tcPr>
                  <w:tcW w:w="1459" w:type="dxa"/>
                </w:tcPr>
                <w:p w14:paraId="66E6B83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3C36B4A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19BD693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7247AF2F" w14:textId="77777777" w:rsidTr="00F97BD8">
              <w:tc>
                <w:tcPr>
                  <w:tcW w:w="1459" w:type="dxa"/>
                </w:tcPr>
                <w:p w14:paraId="00C7FF6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139CA57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B85C5A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5FBF50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DF360D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CD5D48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7A47F9C3" w14:textId="77777777" w:rsidTr="00F97BD8">
              <w:tc>
                <w:tcPr>
                  <w:tcW w:w="1459" w:type="dxa"/>
                </w:tcPr>
                <w:p w14:paraId="4318A45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365B0F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F43BEC4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4FA2B6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C603C8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12FFCC2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29F5B27A" w14:textId="77777777" w:rsidTr="00F97BD8">
              <w:tc>
                <w:tcPr>
                  <w:tcW w:w="1459" w:type="dxa"/>
                </w:tcPr>
                <w:p w14:paraId="3645A8D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96C56B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C4887C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458E6F9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45C66A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7D9CF6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729AAAE6" w14:textId="77777777" w:rsidTr="00F97BD8">
              <w:tc>
                <w:tcPr>
                  <w:tcW w:w="1459" w:type="dxa"/>
                </w:tcPr>
                <w:p w14:paraId="51CCBDE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ón del servicio)</w:t>
                  </w:r>
                </w:p>
                <w:p w14:paraId="369EEB24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9AF86D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conexión/desconexi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ón del servicio)</w:t>
                  </w:r>
                </w:p>
                <w:p w14:paraId="2DD4B9E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4EBA30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conexión/desconexi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ón del servicio)</w:t>
                  </w:r>
                </w:p>
                <w:p w14:paraId="6EDB6AB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03C9D95" w14:textId="77777777" w:rsidTr="00F97BD8">
              <w:tc>
                <w:tcPr>
                  <w:tcW w:w="1459" w:type="dxa"/>
                </w:tcPr>
                <w:p w14:paraId="329B3C75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86B1492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F00E422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20761D92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E59259B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0494A8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3C7D9DB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4FD84E6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E012F8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447C67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6539C2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65A61D" w14:textId="74D5F03C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configuración según desee.</w:t>
            </w:r>
          </w:p>
          <w:p w14:paraId="49A269D2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76C27B79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1E07B729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90A7072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1088830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16A30A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79A321" w14:textId="77777777" w:rsidR="00F97BD8" w:rsidRPr="00D210F3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017224C4" w14:textId="77777777" w:rsidTr="00F97BD8">
        <w:tc>
          <w:tcPr>
            <w:tcW w:w="9658" w:type="dxa"/>
            <w:gridSpan w:val="9"/>
          </w:tcPr>
          <w:p w14:paraId="75B44FA6" w14:textId="77777777" w:rsidR="00F97BD8" w:rsidRPr="00CC2F74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21609874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11C56B71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B78499" w14:textId="72E0838A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logeado en el sistema para gestionarlo</w:t>
            </w:r>
          </w:p>
          <w:p w14:paraId="6466C469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5589E063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572138D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464DD0B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C80BA26" w14:textId="77777777" w:rsidR="00F97BD8" w:rsidRPr="00684CDA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08274E16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2F92855" w14:textId="77777777" w:rsidR="00F97BD8" w:rsidRPr="000463D8" w:rsidRDefault="00F97BD8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7B8CF009" w14:textId="77777777" w:rsidR="00F97BD8" w:rsidRPr="000463D8" w:rsidRDefault="00F97BD8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68E1869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2EF50DB9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1C34E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772601FD" w14:textId="77777777" w:rsidR="00F97BD8" w:rsidRPr="00684CDA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F97BD8" w:rsidRPr="000463D8" w14:paraId="289045C4" w14:textId="77777777" w:rsidTr="00F97BD8">
        <w:tc>
          <w:tcPr>
            <w:tcW w:w="804" w:type="dxa"/>
            <w:gridSpan w:val="2"/>
            <w:shd w:val="clear" w:color="auto" w:fill="D9D9D9"/>
          </w:tcPr>
          <w:p w14:paraId="66EB492D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6B634379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A206A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F97BD8" w:rsidRPr="000463D8" w14:paraId="4F34483B" w14:textId="77777777" w:rsidTr="00F97BD8">
        <w:tc>
          <w:tcPr>
            <w:tcW w:w="804" w:type="dxa"/>
            <w:gridSpan w:val="2"/>
          </w:tcPr>
          <w:p w14:paraId="41D145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1451C256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1F9917D7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795A6375" w14:textId="77777777" w:rsidTr="00F97BD8">
        <w:tc>
          <w:tcPr>
            <w:tcW w:w="804" w:type="dxa"/>
            <w:gridSpan w:val="2"/>
          </w:tcPr>
          <w:p w14:paraId="23C3D0F5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2A341275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2AB4E8F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15DACEF1" w14:textId="77777777" w:rsidTr="00F97BD8">
        <w:tc>
          <w:tcPr>
            <w:tcW w:w="9658" w:type="dxa"/>
            <w:gridSpan w:val="9"/>
          </w:tcPr>
          <w:p w14:paraId="1BA678E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C788031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F97BD8" w:rsidRPr="000463D8" w14:paraId="63568C6E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6419FB0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1E97D5E4" w14:textId="77777777" w:rsidR="00F97BD8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1F55316" w14:textId="77777777" w:rsidR="00F97BD8" w:rsidRDefault="00F97BD8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7B8142DD" w14:textId="77777777" w:rsidR="00F97BD8" w:rsidRPr="006C212A" w:rsidRDefault="00F97BD8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crearComponente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28EF0A41" w14:textId="77777777" w:rsidR="00F97BD8" w:rsidRPr="00ED4E9D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5691DBA" w14:textId="77777777" w:rsidR="00F97BD8" w:rsidRPr="001D0168" w:rsidRDefault="00F97BD8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5CA658A9" w14:textId="77777777" w:rsidR="00F97BD8" w:rsidRDefault="00F97BD8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4A44167" w14:textId="77777777" w:rsidR="00F97BD8" w:rsidRDefault="00F97BD8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5C6E0FD7" w14:textId="77777777" w:rsidR="00F97BD8" w:rsidRDefault="00F97BD8" w:rsidP="009028A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05629C07" w14:textId="77777777" w:rsidR="00F97BD8" w:rsidRDefault="00F97BD8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30861C1" w14:textId="77777777" w:rsidR="00F97BD8" w:rsidRPr="006C212A" w:rsidRDefault="00F97BD8" w:rsidP="00F97BD8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639AFF34" w14:textId="77777777" w:rsidR="00F97BD8" w:rsidRDefault="00F97BD8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</w:p>
          <w:p w14:paraId="4C3D62C7" w14:textId="77777777" w:rsidR="00F97BD8" w:rsidRPr="006C212A" w:rsidRDefault="00F97BD8" w:rsidP="00F97BD8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A0353EB" w14:textId="77777777" w:rsidR="00F97BD8" w:rsidRPr="00E94CBD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B7403B" w14:textId="77777777" w:rsidR="00F97BD8" w:rsidRPr="001D0168" w:rsidRDefault="00F97BD8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3D27D374" w14:textId="77777777" w:rsidR="00F97BD8" w:rsidRDefault="00F97BD8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edicion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BE7CF93" w14:textId="77777777" w:rsidR="00F97BD8" w:rsidRDefault="00F97BD8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7130A5A" w14:textId="77777777" w:rsidR="00F97B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4080F144" w14:textId="77777777" w:rsidR="00F97BD8" w:rsidRDefault="00F97BD8" w:rsidP="009028AC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</w:p>
          <w:p w14:paraId="2DB49DFD" w14:textId="77777777" w:rsidR="00F97BD8" w:rsidRPr="005B2C17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051DB60D" w14:textId="77777777" w:rsidR="00F97BD8" w:rsidRDefault="00F97BD8" w:rsidP="00F97BD8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5FDDBA9B" w14:textId="77777777" w:rsidR="00F97BD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84CBAC0" w14:textId="77777777" w:rsidR="00F97BD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____________________________________________________________________________</w:t>
            </w:r>
          </w:p>
          <w:p w14:paraId="12A54DEA" w14:textId="77777777" w:rsidR="00F97BD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6AAACEA4" w14:textId="77777777" w:rsidR="00F97BD8" w:rsidRPr="001D016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hAnsi="Arial" w:cs="Arial"/>
                <w:color w:val="800000"/>
              </w:rPr>
              <w:t>“Se ingresó una fecha Inicial mayo</w:t>
            </w:r>
            <w:r>
              <w:rPr>
                <w:rFonts w:ascii="Arial" w:hAnsi="Arial" w:cs="Arial"/>
                <w:color w:val="800000"/>
              </w:rPr>
              <w:t>r</w:t>
            </w:r>
            <w:r w:rsidRPr="001D0168">
              <w:rPr>
                <w:rFonts w:ascii="Arial" w:hAnsi="Arial" w:cs="Arial"/>
                <w:color w:val="800000"/>
              </w:rPr>
              <w:t xml:space="preserve"> que la fecha Final”, “Valor Ingresado se encuentra por fuera del rango permitido”.</w:t>
            </w:r>
          </w:p>
          <w:p w14:paraId="35C6521B" w14:textId="77777777" w:rsidR="00F97BD8" w:rsidRPr="002A4DEE" w:rsidRDefault="00F97BD8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Sistema: Los verbos utilizados deben ir en infinitivo (seleccionar, mostrar, etc.)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, 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Incluir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mensaje a mostrar. </w:t>
            </w:r>
          </w:p>
          <w:p w14:paraId="14489833" w14:textId="77777777" w:rsidR="00F97BD8" w:rsidRPr="00557C9B" w:rsidRDefault="00F97BD8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la excepción está relacionada con campos de entrada, incluir a que campos aplica.</w:t>
            </w:r>
          </w:p>
          <w:p w14:paraId="40038D75" w14:textId="77777777" w:rsidR="00F97BD8" w:rsidRPr="002F1D15" w:rsidRDefault="00F97BD8" w:rsidP="009028AC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Especificar a que paso y flujo se debe regresar.</w:t>
            </w:r>
          </w:p>
        </w:tc>
      </w:tr>
      <w:tr w:rsidR="00F97BD8" w:rsidRPr="000463D8" w14:paraId="42821F1D" w14:textId="77777777" w:rsidTr="00F97BD8">
        <w:tc>
          <w:tcPr>
            <w:tcW w:w="815" w:type="dxa"/>
            <w:gridSpan w:val="3"/>
            <w:shd w:val="clear" w:color="auto" w:fill="D9D9D9"/>
          </w:tcPr>
          <w:p w14:paraId="0A564A61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2B702CBA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0970ABF9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F97BD8" w:rsidRPr="000463D8" w14:paraId="7BF359B4" w14:textId="77777777" w:rsidTr="00F97BD8">
        <w:tc>
          <w:tcPr>
            <w:tcW w:w="815" w:type="dxa"/>
            <w:gridSpan w:val="3"/>
          </w:tcPr>
          <w:p w14:paraId="14F06318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516551A" w14:textId="77777777" w:rsidR="00F97BD8" w:rsidRPr="001D0168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24CBA7EE" w14:textId="77777777" w:rsidR="00F97BD8" w:rsidRPr="00C1111C" w:rsidRDefault="00F97BD8" w:rsidP="00F97BD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  <w:i/>
              </w:rPr>
              <w:t>Id  del mensaje]</w:t>
            </w:r>
          </w:p>
          <w:p w14:paraId="33F61500" w14:textId="77777777" w:rsidR="00F97BD8" w:rsidRDefault="00F97BD8" w:rsidP="00F97BD8">
            <w:pPr>
              <w:jc w:val="both"/>
              <w:rPr>
                <w:rFonts w:ascii="Arial" w:hAnsi="Arial" w:cs="Arial"/>
              </w:rPr>
            </w:pPr>
          </w:p>
          <w:p w14:paraId="02907C0B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Idn.</w:t>
            </w:r>
          </w:p>
        </w:tc>
      </w:tr>
      <w:tr w:rsidR="00F97BD8" w:rsidRPr="000463D8" w14:paraId="314ABCFC" w14:textId="77777777" w:rsidTr="00F97BD8">
        <w:tc>
          <w:tcPr>
            <w:tcW w:w="815" w:type="dxa"/>
            <w:gridSpan w:val="3"/>
          </w:tcPr>
          <w:p w14:paraId="41C558F0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4AF1B40C" w14:textId="77777777" w:rsidR="00F97BD8" w:rsidRPr="001D0168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595076D" w14:textId="77777777" w:rsidR="00F97BD8" w:rsidRPr="00C1111C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F97BD8" w:rsidRPr="000463D8" w14:paraId="56B62EAE" w14:textId="77777777" w:rsidTr="00F97BD8">
        <w:tc>
          <w:tcPr>
            <w:tcW w:w="9658" w:type="dxa"/>
            <w:gridSpan w:val="9"/>
          </w:tcPr>
          <w:p w14:paraId="1B40E7F7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40FAF19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</w:p>
          <w:p w14:paraId="08BD06AF" w14:textId="77777777" w:rsidR="00F97BD8" w:rsidRPr="006C4B76" w:rsidRDefault="00F97BD8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F97BD8" w:rsidRPr="000463D8" w14:paraId="16C46254" w14:textId="77777777" w:rsidTr="00F97BD8">
        <w:trPr>
          <w:trHeight w:val="1836"/>
        </w:trPr>
        <w:tc>
          <w:tcPr>
            <w:tcW w:w="9658" w:type="dxa"/>
            <w:gridSpan w:val="9"/>
          </w:tcPr>
          <w:p w14:paraId="2629B183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288BC270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</w:p>
          <w:p w14:paraId="14AEFFFB" w14:textId="77777777" w:rsidR="00F97BD8" w:rsidRPr="008743D7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189F09FE" w14:textId="77777777" w:rsidR="00F97BD8" w:rsidRPr="008743D7" w:rsidRDefault="00F97BD8" w:rsidP="00F97BD8">
            <w:pPr>
              <w:rPr>
                <w:rFonts w:ascii="Arial" w:hAnsi="Arial" w:cs="Arial"/>
                <w:i/>
                <w:color w:val="800000"/>
              </w:rPr>
            </w:pPr>
            <w:r w:rsidRPr="008743D7">
              <w:rPr>
                <w:rFonts w:ascii="Arial" w:hAnsi="Arial" w:cs="Arial"/>
                <w:i/>
                <w:color w:val="800000"/>
              </w:rPr>
              <w:t>Ejemplo</w:t>
            </w:r>
          </w:p>
          <w:p w14:paraId="284F0587" w14:textId="77777777" w:rsidR="00F97BD8" w:rsidRPr="008743D7" w:rsidRDefault="00F97BD8" w:rsidP="009028AC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7A93E4FB" w14:textId="77777777" w:rsidR="00F97BD8" w:rsidRPr="000463D8" w:rsidRDefault="00F97BD8" w:rsidP="009028AC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F97BD8" w:rsidRPr="000463D8" w14:paraId="4478F90D" w14:textId="77777777" w:rsidTr="00F97BD8">
        <w:trPr>
          <w:trHeight w:val="744"/>
        </w:trPr>
        <w:tc>
          <w:tcPr>
            <w:tcW w:w="9658" w:type="dxa"/>
            <w:gridSpan w:val="9"/>
          </w:tcPr>
          <w:p w14:paraId="06FCEEC9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CRITERIOS DE ACEPTACIÓN:</w:t>
            </w:r>
          </w:p>
          <w:p w14:paraId="30614653" w14:textId="77777777" w:rsidR="00F97BD8" w:rsidRPr="00CB2208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1ED3A590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8833CC3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1DBEC834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3B1331AE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6A65C24A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5CDB882B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D03BA0D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43057C29" w14:textId="77777777" w:rsidR="00F97BD8" w:rsidRPr="002B6FAA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F97BD8" w:rsidRPr="000463D8" w14:paraId="5B87617E" w14:textId="77777777" w:rsidTr="00F97BD8">
        <w:trPr>
          <w:trHeight w:val="609"/>
        </w:trPr>
        <w:tc>
          <w:tcPr>
            <w:tcW w:w="9658" w:type="dxa"/>
            <w:gridSpan w:val="9"/>
          </w:tcPr>
          <w:p w14:paraId="6FF73E7D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7B252849" w14:textId="77777777" w:rsidR="00F97BD8" w:rsidRPr="00AD2D68" w:rsidRDefault="00F97BD8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60F7B0D5" w14:textId="1947D60A" w:rsidR="00F97BD8" w:rsidRDefault="00F97BD8" w:rsidP="00632B15">
      <w:pPr>
        <w:rPr>
          <w:szCs w:val="22"/>
        </w:rPr>
      </w:pPr>
    </w:p>
    <w:p w14:paraId="73EAFE5E" w14:textId="77777777" w:rsidR="00F97BD8" w:rsidRDefault="00F97BD8" w:rsidP="00632B15">
      <w:pPr>
        <w:rPr>
          <w:szCs w:val="22"/>
        </w:rPr>
      </w:pPr>
    </w:p>
    <w:p w14:paraId="66861AA6" w14:textId="77777777" w:rsidR="006C212A" w:rsidRDefault="006C212A" w:rsidP="00632B15">
      <w:pPr>
        <w:rPr>
          <w:szCs w:val="22"/>
        </w:rPr>
      </w:pPr>
    </w:p>
    <w:tbl>
      <w:tblPr>
        <w:tblW w:w="951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92"/>
        <w:gridCol w:w="3402"/>
        <w:gridCol w:w="3119"/>
      </w:tblGrid>
      <w:tr w:rsidR="001C42F4" w:rsidRPr="00E259A4" w14:paraId="0C9BE833" w14:textId="77777777" w:rsidTr="00D03F51">
        <w:trPr>
          <w:trHeight w:val="300"/>
        </w:trPr>
        <w:tc>
          <w:tcPr>
            <w:tcW w:w="299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2CF3D19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VERSIÓN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20BCE6C6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DESCRIPCIÓN</w:t>
            </w:r>
          </w:p>
        </w:tc>
        <w:tc>
          <w:tcPr>
            <w:tcW w:w="311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09EE0E01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FECHA</w:t>
            </w:r>
          </w:p>
        </w:tc>
      </w:tr>
      <w:tr w:rsidR="001C42F4" w:rsidRPr="00E259A4" w14:paraId="136CCE97" w14:textId="77777777" w:rsidTr="00D03F51">
        <w:trPr>
          <w:trHeight w:val="300"/>
        </w:trPr>
        <w:tc>
          <w:tcPr>
            <w:tcW w:w="299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427A9F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0B066D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A65EE1E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</w:tr>
      <w:tr w:rsidR="001C42F4" w:rsidRPr="00E259A4" w14:paraId="2435736A" w14:textId="77777777" w:rsidTr="00D03F51">
        <w:trPr>
          <w:cantSplit/>
          <w:trHeight w:val="525"/>
        </w:trPr>
        <w:tc>
          <w:tcPr>
            <w:tcW w:w="299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3E3A97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>1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7E5A94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 xml:space="preserve">Versión originada como resultado de </w:t>
            </w:r>
            <w:r w:rsidRPr="00E259A4">
              <w:rPr>
                <w:rFonts w:ascii="Arial" w:hAnsi="Arial" w:cs="Arial"/>
                <w:color w:val="538ED5"/>
                <w:lang w:eastAsia="es-CO"/>
              </w:rPr>
              <w:t>xxxx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FF4CE2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538ED5"/>
                <w:lang w:eastAsia="es-CO"/>
              </w:rPr>
            </w:pPr>
            <w:r w:rsidRPr="00E259A4">
              <w:rPr>
                <w:rFonts w:ascii="Arial" w:hAnsi="Arial" w:cs="Arial"/>
                <w:color w:val="538ED5"/>
                <w:lang w:eastAsia="es-CO"/>
              </w:rPr>
              <w:t>dd-mm-yyyy</w:t>
            </w:r>
          </w:p>
        </w:tc>
      </w:tr>
      <w:tr w:rsidR="001C42F4" w:rsidRPr="00E259A4" w14:paraId="167174A3" w14:textId="77777777" w:rsidTr="00D03F51">
        <w:trPr>
          <w:trHeight w:val="300"/>
        </w:trPr>
        <w:tc>
          <w:tcPr>
            <w:tcW w:w="299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31995FF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CO"/>
              </w:rPr>
              <w:t>ELABORÒ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6403FC0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REVISÓ</w:t>
            </w:r>
          </w:p>
        </w:tc>
        <w:tc>
          <w:tcPr>
            <w:tcW w:w="311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07E9265D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APROBÓ</w:t>
            </w:r>
          </w:p>
        </w:tc>
      </w:tr>
      <w:tr w:rsidR="001C42F4" w:rsidRPr="00E259A4" w14:paraId="53A99700" w14:textId="77777777" w:rsidTr="00D03F51">
        <w:trPr>
          <w:trHeight w:val="300"/>
        </w:trPr>
        <w:tc>
          <w:tcPr>
            <w:tcW w:w="299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9944332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7E28E8F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983E30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</w:tr>
      <w:tr w:rsidR="001C42F4" w:rsidRPr="00E259A4" w14:paraId="14727C32" w14:textId="77777777" w:rsidTr="00D03F51">
        <w:trPr>
          <w:cantSplit/>
          <w:trHeight w:val="300"/>
        </w:trPr>
        <w:tc>
          <w:tcPr>
            <w:tcW w:w="299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2C12C6D3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67624EBD" w14:textId="22EB2C42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>Ingeniero de desar</w:t>
            </w:r>
            <w:r w:rsidR="00357668">
              <w:rPr>
                <w:rFonts w:cs="Arial"/>
                <w:iCs/>
                <w:color w:val="0000FF"/>
                <w:szCs w:val="22"/>
              </w:rPr>
              <w:t>Rol</w:t>
            </w:r>
            <w:r w:rsidRPr="002C6572">
              <w:rPr>
                <w:rFonts w:cs="Arial"/>
                <w:iCs/>
                <w:color w:val="0000FF"/>
                <w:szCs w:val="22"/>
              </w:rPr>
              <w:t>lo</w:t>
            </w:r>
          </w:p>
        </w:tc>
        <w:tc>
          <w:tcPr>
            <w:tcW w:w="34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1738A71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> </w:t>
            </w: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0892EC78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Líder Técnico</w:t>
            </w:r>
          </w:p>
          <w:p w14:paraId="07865BCA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487BFD98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57BC864F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76797996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2D3A571F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322CFBD5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>
              <w:rPr>
                <w:rFonts w:cs="Arial"/>
                <w:iCs/>
                <w:color w:val="0000FF"/>
                <w:szCs w:val="22"/>
              </w:rPr>
              <w:t>Arquitecto de Software</w:t>
            </w:r>
          </w:p>
        </w:tc>
        <w:tc>
          <w:tcPr>
            <w:tcW w:w="311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2C5DD5E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7BCA2175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>
              <w:rPr>
                <w:rFonts w:cs="Arial"/>
                <w:iCs/>
                <w:color w:val="0000FF"/>
                <w:szCs w:val="22"/>
              </w:rPr>
              <w:t>Jefe Oficina de Informática</w:t>
            </w:r>
          </w:p>
        </w:tc>
      </w:tr>
      <w:tr w:rsidR="001C42F4" w:rsidRPr="00E259A4" w14:paraId="1CC4F10F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1349EF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07F90B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E9DCB5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0A949F54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60961A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6B52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48669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7795AE74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B0FF49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3E359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9B9450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1B6CB37D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529FD6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CAACC9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535EE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02EE213E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2E87A5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1698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E4BB32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52D7C7E6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7E043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7490C4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E2976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36FCD478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1CAF34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7A1FE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26BBB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7F6AB863" w14:textId="77777777" w:rsidTr="00D03F51">
        <w:trPr>
          <w:trHeight w:val="315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6FC9C6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9C840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81C4E1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</w:tbl>
    <w:p w14:paraId="3C30A733" w14:textId="77777777" w:rsidR="001C42F4" w:rsidRDefault="001C42F4" w:rsidP="001C42F4">
      <w:pPr>
        <w:pStyle w:val="Ttulo"/>
        <w:jc w:val="left"/>
        <w:rPr>
          <w:rFonts w:cs="Arial"/>
          <w:sz w:val="24"/>
          <w:szCs w:val="24"/>
        </w:rPr>
      </w:pPr>
    </w:p>
    <w:p w14:paraId="318B2579" w14:textId="77777777" w:rsidR="001C42F4" w:rsidRDefault="001C42F4" w:rsidP="001C42F4">
      <w:pPr>
        <w:widowControl/>
        <w:spacing w:line="240" w:lineRule="auto"/>
        <w:rPr>
          <w:rFonts w:cs="Arial"/>
          <w:sz w:val="24"/>
          <w:szCs w:val="24"/>
        </w:rPr>
      </w:pPr>
    </w:p>
    <w:p w14:paraId="4229538C" w14:textId="77777777" w:rsidR="008E64B1" w:rsidRDefault="008E64B1" w:rsidP="00632B15">
      <w:pPr>
        <w:rPr>
          <w:szCs w:val="22"/>
        </w:rPr>
      </w:pPr>
    </w:p>
    <w:p w14:paraId="4676EB5D" w14:textId="77777777" w:rsidR="008E5E3C" w:rsidRDefault="008E5E3C" w:rsidP="008E5E3C">
      <w:pPr>
        <w:ind w:left="348"/>
        <w:rPr>
          <w:rStyle w:val="SSBookmark"/>
          <w:rFonts w:ascii="Arial" w:hAnsi="Arial" w:cs="Arial"/>
          <w:sz w:val="22"/>
          <w:szCs w:val="22"/>
          <w:highlight w:val="yellow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8"/>
        <w:gridCol w:w="1169"/>
        <w:gridCol w:w="507"/>
        <w:gridCol w:w="662"/>
        <w:gridCol w:w="1171"/>
        <w:gridCol w:w="1167"/>
        <w:gridCol w:w="507"/>
        <w:gridCol w:w="2999"/>
      </w:tblGrid>
      <w:tr w:rsidR="008E5E3C" w:rsidRPr="00E41446" w14:paraId="62AA2740" w14:textId="77777777" w:rsidTr="00D03F51">
        <w:trPr>
          <w:trHeight w:val="307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02FE4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b/>
                <w:bCs/>
                <w:color w:val="000000"/>
                <w:lang w:eastAsia="es-CO"/>
              </w:rPr>
              <w:t>HISTORIAL DE CAMBIOS</w:t>
            </w:r>
          </w:p>
        </w:tc>
      </w:tr>
      <w:tr w:rsidR="008E5E3C" w:rsidRPr="008E5E3C" w14:paraId="125D6813" w14:textId="77777777" w:rsidTr="00D03F51">
        <w:trPr>
          <w:gridAfter w:val="2"/>
          <w:wAfter w:w="1120" w:type="dxa"/>
          <w:trHeight w:val="307"/>
        </w:trPr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0B1E5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56A64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F741D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98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66B0E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5CEDA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</w:tr>
      <w:tr w:rsidR="008E5E3C" w:rsidRPr="00E41446" w14:paraId="706AF273" w14:textId="77777777" w:rsidTr="00D03F51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E6384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VERSIÓN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EC84C9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FECHA</w:t>
            </w: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AEF7F3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DESCRIPCIÓN</w:t>
            </w:r>
          </w:p>
        </w:tc>
      </w:tr>
      <w:tr w:rsidR="008E5E3C" w:rsidRPr="00E41446" w14:paraId="452BE4B8" w14:textId="77777777" w:rsidTr="00D03F51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E4296D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02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1619F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27/11/2014</w:t>
            </w: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EF94C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Actualización del documento</w:t>
            </w:r>
          </w:p>
        </w:tc>
      </w:tr>
      <w:tr w:rsidR="008E5E3C" w:rsidRPr="00E41446" w14:paraId="21C5929D" w14:textId="77777777" w:rsidTr="00D03F51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250C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03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124F71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05/04/2018</w:t>
            </w: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7E77C5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Actualización del documento</w:t>
            </w:r>
          </w:p>
        </w:tc>
      </w:tr>
      <w:tr w:rsidR="008E5E3C" w:rsidRPr="008E5E3C" w14:paraId="1D2D8C57" w14:textId="77777777" w:rsidTr="00D03F51">
        <w:trPr>
          <w:gridAfter w:val="2"/>
          <w:wAfter w:w="1120" w:type="dxa"/>
          <w:trHeight w:val="307"/>
        </w:trPr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666E7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68BE7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1EA8C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98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FB73B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51904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</w:tr>
      <w:tr w:rsidR="008E5E3C" w:rsidRPr="00E41446" w14:paraId="61270EB9" w14:textId="77777777" w:rsidTr="00D03F51">
        <w:trPr>
          <w:trHeight w:val="964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DAFEE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ELABORÓ: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Eduardo Ramírez Acosta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Oficina Informática</w:t>
            </w:r>
          </w:p>
        </w:tc>
        <w:tc>
          <w:tcPr>
            <w:tcW w:w="152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344D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REVISÓ: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Eduardo Ramírez Acosta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Oficina Informática</w:t>
            </w:r>
          </w:p>
        </w:tc>
        <w:tc>
          <w:tcPr>
            <w:tcW w:w="16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56818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APROBÓ: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Leonardo Cárdenas Chitiva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Jefe Oficina Informática</w:t>
            </w:r>
          </w:p>
        </w:tc>
      </w:tr>
    </w:tbl>
    <w:p w14:paraId="326CBD47" w14:textId="77777777" w:rsidR="008E5E3C" w:rsidRPr="00632B15" w:rsidRDefault="008E5E3C" w:rsidP="00632B15">
      <w:pPr>
        <w:rPr>
          <w:szCs w:val="22"/>
        </w:rPr>
      </w:pPr>
    </w:p>
    <w:sectPr w:rsidR="008E5E3C" w:rsidRPr="00632B15" w:rsidSect="009C37C9">
      <w:headerReference w:type="default" r:id="rId14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7" w:author="Jose Hemirt Bautista" w:date="2020-10-13T14:05:00Z" w:initials="JHB">
    <w:p w14:paraId="424B4DFB" w14:textId="4331CFE8" w:rsidR="00A92BE2" w:rsidRDefault="00A92BE2">
      <w:pPr>
        <w:pStyle w:val="Textocomentario"/>
      </w:pPr>
      <w:r>
        <w:rPr>
          <w:rStyle w:val="Refdecomentario"/>
        </w:rPr>
        <w:annotationRef/>
      </w:r>
      <w:r>
        <w:t>Definir que opciones deben estar en este item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24B4DF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3032B4" w16cex:dateUtc="2020-10-13T19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24B4DFB" w16cid:durableId="233032B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70D3B2" w14:textId="77777777" w:rsidR="009028AC" w:rsidRDefault="009028AC">
      <w:r>
        <w:separator/>
      </w:r>
    </w:p>
  </w:endnote>
  <w:endnote w:type="continuationSeparator" w:id="0">
    <w:p w14:paraId="03DBF29B" w14:textId="77777777" w:rsidR="009028AC" w:rsidRDefault="009028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977C81" w14:textId="77777777" w:rsidR="009028AC" w:rsidRDefault="009028AC">
      <w:r>
        <w:separator/>
      </w:r>
    </w:p>
  </w:footnote>
  <w:footnote w:type="continuationSeparator" w:id="0">
    <w:p w14:paraId="1AA4FA09" w14:textId="77777777" w:rsidR="009028AC" w:rsidRDefault="009028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53" w:type="pct"/>
      <w:tblInd w:w="-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973"/>
      <w:gridCol w:w="5705"/>
      <w:gridCol w:w="1771"/>
    </w:tblGrid>
    <w:tr w:rsidR="00E96703" w:rsidRPr="00C419FB" w14:paraId="2F6338E5" w14:textId="77777777" w:rsidTr="00D03F51">
      <w:trPr>
        <w:trHeight w:val="274"/>
      </w:trPr>
      <w:tc>
        <w:tcPr>
          <w:tcW w:w="1044" w:type="pct"/>
          <w:vMerge w:val="restart"/>
          <w:shd w:val="clear" w:color="auto" w:fill="auto"/>
          <w:noWrap/>
          <w:vAlign w:val="center"/>
          <w:hideMark/>
        </w:tcPr>
        <w:p w14:paraId="08766B1D" w14:textId="77777777" w:rsidR="00E96703" w:rsidRPr="00C419FB" w:rsidRDefault="00E96703" w:rsidP="00BC7E4A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832DA5">
            <w:rPr>
              <w:rFonts w:ascii="Arial" w:hAnsi="Arial" w:cs="Arial"/>
              <w:noProof/>
              <w:sz w:val="18"/>
              <w:szCs w:val="18"/>
              <w:lang w:eastAsia="es-CO"/>
            </w:rPr>
            <w:drawing>
              <wp:inline distT="0" distB="0" distL="0" distR="0" wp14:anchorId="4056FF4A" wp14:editId="648C9C43">
                <wp:extent cx="941832" cy="588645"/>
                <wp:effectExtent l="0" t="0" r="0" b="1905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1832" cy="588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19" w:type="pct"/>
          <w:vMerge w:val="restart"/>
          <w:shd w:val="clear" w:color="auto" w:fill="auto"/>
          <w:vAlign w:val="center"/>
          <w:hideMark/>
        </w:tcPr>
        <w:p w14:paraId="41F7F8F3" w14:textId="77777777" w:rsidR="00E96703" w:rsidRPr="00C236B2" w:rsidRDefault="00E96703" w:rsidP="00BC7E4A">
          <w:pPr>
            <w:jc w:val="center"/>
            <w:rPr>
              <w:rFonts w:ascii="Arial" w:hAnsi="Arial" w:cs="Arial"/>
              <w:b/>
              <w:bCs/>
              <w:sz w:val="28"/>
              <w:szCs w:val="28"/>
            </w:rPr>
          </w:pPr>
          <w:r w:rsidRPr="00C236B2">
            <w:rPr>
              <w:rFonts w:ascii="Arial" w:hAnsi="Arial" w:cs="Arial"/>
              <w:b/>
              <w:sz w:val="28"/>
              <w:szCs w:val="28"/>
            </w:rPr>
            <w:t>ESPECIFICACION DE CASOS DE USO</w:t>
          </w: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61164BB5" w14:textId="77777777" w:rsidR="00E96703" w:rsidRPr="00C419FB" w:rsidRDefault="00E96703" w:rsidP="00BC7E4A">
          <w:pPr>
            <w:rPr>
              <w:rFonts w:ascii="Arial" w:hAnsi="Arial" w:cs="Arial"/>
              <w:sz w:val="18"/>
              <w:szCs w:val="18"/>
            </w:rPr>
          </w:pPr>
          <w:r w:rsidRPr="00D06756">
            <w:rPr>
              <w:rFonts w:ascii="Arial Narrow" w:hAnsi="Arial Narrow"/>
            </w:rPr>
            <w:t>Código:</w:t>
          </w:r>
          <w:r>
            <w:rPr>
              <w:rFonts w:ascii="Arial Narrow" w:hAnsi="Arial Narrow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>E-GI-F010</w:t>
          </w:r>
        </w:p>
      </w:tc>
    </w:tr>
    <w:tr w:rsidR="00E96703" w:rsidRPr="00C419FB" w14:paraId="759E0844" w14:textId="77777777" w:rsidTr="00D03F51">
      <w:trPr>
        <w:trHeight w:val="281"/>
      </w:trPr>
      <w:tc>
        <w:tcPr>
          <w:tcW w:w="1044" w:type="pct"/>
          <w:vMerge/>
          <w:vAlign w:val="center"/>
          <w:hideMark/>
        </w:tcPr>
        <w:p w14:paraId="0C8A7060" w14:textId="77777777" w:rsidR="00E96703" w:rsidRPr="00C419FB" w:rsidRDefault="00E96703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vAlign w:val="center"/>
          <w:hideMark/>
        </w:tcPr>
        <w:p w14:paraId="3605DBC8" w14:textId="77777777" w:rsidR="00E96703" w:rsidRPr="00C419FB" w:rsidRDefault="00E96703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19CD5762" w14:textId="77777777" w:rsidR="00E96703" w:rsidRPr="00C419FB" w:rsidRDefault="00E96703" w:rsidP="00BC7E4A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>Versión: 0</w:t>
          </w:r>
          <w:r>
            <w:rPr>
              <w:rFonts w:ascii="Arial" w:hAnsi="Arial" w:cs="Arial"/>
              <w:sz w:val="18"/>
              <w:szCs w:val="18"/>
            </w:rPr>
            <w:t>1</w:t>
          </w:r>
        </w:p>
      </w:tc>
    </w:tr>
    <w:tr w:rsidR="00E96703" w:rsidRPr="00C419FB" w14:paraId="460A06FE" w14:textId="77777777" w:rsidTr="008E5E3C">
      <w:trPr>
        <w:trHeight w:val="450"/>
      </w:trPr>
      <w:tc>
        <w:tcPr>
          <w:tcW w:w="1044" w:type="pct"/>
          <w:vMerge/>
          <w:vAlign w:val="center"/>
          <w:hideMark/>
        </w:tcPr>
        <w:p w14:paraId="4AB00559" w14:textId="77777777" w:rsidR="00E96703" w:rsidRPr="00C419FB" w:rsidRDefault="00E96703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shd w:val="clear" w:color="auto" w:fill="auto"/>
          <w:vAlign w:val="center"/>
        </w:tcPr>
        <w:p w14:paraId="5DCA0FDB" w14:textId="77777777" w:rsidR="00E96703" w:rsidRPr="00C419FB" w:rsidRDefault="00E96703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2BCF2D4F" w14:textId="77777777" w:rsidR="00E96703" w:rsidRPr="00C419FB" w:rsidRDefault="00E96703" w:rsidP="008440C0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 xml:space="preserve">Fecha de emisión: </w:t>
          </w:r>
          <w:r>
            <w:rPr>
              <w:rFonts w:ascii="Arial" w:hAnsi="Arial" w:cs="Arial"/>
              <w:sz w:val="18"/>
              <w:szCs w:val="18"/>
            </w:rPr>
            <w:t>07</w:t>
          </w:r>
          <w:r w:rsidRPr="00C419FB">
            <w:rPr>
              <w:rFonts w:ascii="Arial" w:hAnsi="Arial" w:cs="Arial"/>
              <w:sz w:val="18"/>
              <w:szCs w:val="18"/>
            </w:rPr>
            <w:t>/</w:t>
          </w:r>
          <w:r>
            <w:rPr>
              <w:rFonts w:ascii="Arial" w:hAnsi="Arial" w:cs="Arial"/>
              <w:sz w:val="18"/>
              <w:szCs w:val="18"/>
            </w:rPr>
            <w:t>10</w:t>
          </w:r>
          <w:r w:rsidRPr="00C419FB">
            <w:rPr>
              <w:rFonts w:ascii="Arial" w:hAnsi="Arial" w:cs="Arial"/>
              <w:sz w:val="18"/>
              <w:szCs w:val="18"/>
            </w:rPr>
            <w:t>/20</w:t>
          </w:r>
          <w:r>
            <w:rPr>
              <w:rFonts w:ascii="Arial" w:hAnsi="Arial" w:cs="Arial"/>
              <w:sz w:val="18"/>
              <w:szCs w:val="18"/>
            </w:rPr>
            <w:t>20</w:t>
          </w:r>
        </w:p>
      </w:tc>
    </w:tr>
    <w:tr w:rsidR="00E96703" w:rsidRPr="00C419FB" w14:paraId="5D4003D1" w14:textId="77777777" w:rsidTr="008E5E3C">
      <w:trPr>
        <w:trHeight w:val="480"/>
      </w:trPr>
      <w:tc>
        <w:tcPr>
          <w:tcW w:w="1044" w:type="pct"/>
          <w:vMerge/>
          <w:vAlign w:val="center"/>
          <w:hideMark/>
        </w:tcPr>
        <w:p w14:paraId="09BB0935" w14:textId="77777777" w:rsidR="00E96703" w:rsidRPr="00C419FB" w:rsidRDefault="00E96703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shd w:val="clear" w:color="auto" w:fill="auto"/>
          <w:vAlign w:val="center"/>
        </w:tcPr>
        <w:p w14:paraId="675CDBF1" w14:textId="77777777" w:rsidR="00E96703" w:rsidRPr="00C419FB" w:rsidRDefault="00E96703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706E9466" w14:textId="77777777" w:rsidR="00E96703" w:rsidRPr="00C419FB" w:rsidRDefault="00E96703" w:rsidP="00BC7E4A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>Página:</w:t>
          </w:r>
          <w:r w:rsidRPr="00C419FB">
            <w:rPr>
              <w:rFonts w:ascii="Arial" w:hAnsi="Arial" w:cs="Arial"/>
              <w:sz w:val="18"/>
              <w:szCs w:val="18"/>
            </w:rPr>
            <w:fldChar w:fldCharType="begin"/>
          </w:r>
          <w:r w:rsidRPr="00C419FB">
            <w:rPr>
              <w:rFonts w:ascii="Arial" w:hAnsi="Arial" w:cs="Arial"/>
              <w:sz w:val="18"/>
              <w:szCs w:val="18"/>
            </w:rPr>
            <w:instrText xml:space="preserve"> PAGE </w:instrText>
          </w:r>
          <w:r w:rsidRPr="00C419FB">
            <w:rPr>
              <w:rFonts w:ascii="Arial" w:hAnsi="Arial" w:cs="Arial"/>
              <w:sz w:val="18"/>
              <w:szCs w:val="18"/>
            </w:rPr>
            <w:fldChar w:fldCharType="separate"/>
          </w:r>
          <w:r>
            <w:rPr>
              <w:rFonts w:ascii="Arial" w:hAnsi="Arial" w:cs="Arial"/>
              <w:noProof/>
              <w:sz w:val="18"/>
              <w:szCs w:val="18"/>
            </w:rPr>
            <w:t>9</w:t>
          </w:r>
          <w:r w:rsidRPr="00C419FB">
            <w:rPr>
              <w:rFonts w:ascii="Arial" w:hAnsi="Arial" w:cs="Arial"/>
              <w:sz w:val="18"/>
              <w:szCs w:val="18"/>
            </w:rPr>
            <w:fldChar w:fldCharType="end"/>
          </w:r>
          <w:r w:rsidRPr="00C419FB">
            <w:rPr>
              <w:rFonts w:ascii="Arial" w:hAnsi="Arial" w:cs="Arial"/>
              <w:sz w:val="18"/>
              <w:szCs w:val="18"/>
            </w:rPr>
            <w:t xml:space="preserve"> de </w:t>
          </w:r>
          <w:r w:rsidRPr="00C419FB">
            <w:rPr>
              <w:rFonts w:ascii="Arial" w:hAnsi="Arial" w:cs="Arial"/>
              <w:sz w:val="18"/>
              <w:szCs w:val="18"/>
            </w:rPr>
            <w:fldChar w:fldCharType="begin"/>
          </w:r>
          <w:r w:rsidRPr="00C419FB">
            <w:rPr>
              <w:rFonts w:ascii="Arial" w:hAnsi="Arial" w:cs="Arial"/>
              <w:sz w:val="18"/>
              <w:szCs w:val="18"/>
            </w:rPr>
            <w:instrText xml:space="preserve"> NUMPAGES  </w:instrText>
          </w:r>
          <w:r w:rsidRPr="00C419FB">
            <w:rPr>
              <w:rFonts w:ascii="Arial" w:hAnsi="Arial" w:cs="Arial"/>
              <w:sz w:val="18"/>
              <w:szCs w:val="18"/>
            </w:rPr>
            <w:fldChar w:fldCharType="separate"/>
          </w:r>
          <w:r>
            <w:rPr>
              <w:rFonts w:ascii="Arial" w:hAnsi="Arial" w:cs="Arial"/>
              <w:noProof/>
              <w:sz w:val="18"/>
              <w:szCs w:val="18"/>
            </w:rPr>
            <w:t>9</w:t>
          </w:r>
          <w:r w:rsidRPr="00C419FB">
            <w:rPr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14:paraId="7BDF3F04" w14:textId="77777777" w:rsidR="00E96703" w:rsidRDefault="00E96703" w:rsidP="00BC7E4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798449C0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  <w:rPr>
        <w:sz w:val="22"/>
        <w:szCs w:val="22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DA688A"/>
    <w:multiLevelType w:val="hybridMultilevel"/>
    <w:tmpl w:val="A59E4C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C234A"/>
    <w:multiLevelType w:val="hybridMultilevel"/>
    <w:tmpl w:val="BD76DCFA"/>
    <w:lvl w:ilvl="0" w:tplc="3AB0E8E8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2B68F9"/>
    <w:multiLevelType w:val="hybridMultilevel"/>
    <w:tmpl w:val="7A7C87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41783"/>
    <w:multiLevelType w:val="hybridMultilevel"/>
    <w:tmpl w:val="77B830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7863CD"/>
    <w:multiLevelType w:val="hybridMultilevel"/>
    <w:tmpl w:val="E004A1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CC53E3"/>
    <w:multiLevelType w:val="hybridMultilevel"/>
    <w:tmpl w:val="36246E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4F6EE3"/>
    <w:multiLevelType w:val="hybridMultilevel"/>
    <w:tmpl w:val="9548585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E1B6F8D"/>
    <w:multiLevelType w:val="hybridMultilevel"/>
    <w:tmpl w:val="95AC73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3526A3"/>
    <w:multiLevelType w:val="hybridMultilevel"/>
    <w:tmpl w:val="CC6CE2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D918A1"/>
    <w:multiLevelType w:val="hybridMultilevel"/>
    <w:tmpl w:val="ECA4DB90"/>
    <w:lvl w:ilvl="0" w:tplc="C3A078F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0000FF"/>
      </w:rPr>
    </w:lvl>
    <w:lvl w:ilvl="1" w:tplc="636A334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3FE0B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F2FD3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CC03C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E6AEC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EEF3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7D05ED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09ED7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A901BE"/>
    <w:multiLevelType w:val="hybridMultilevel"/>
    <w:tmpl w:val="32DA32AE"/>
    <w:lvl w:ilvl="0" w:tplc="854C519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FF"/>
      </w:rPr>
    </w:lvl>
    <w:lvl w:ilvl="1" w:tplc="C718586E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D910F526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7304CB0A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FDD693F6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EECA419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9E6E554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B642AEC0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8A9AC22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12" w15:restartNumberingAfterBreak="0">
    <w:nsid w:val="734D2AA4"/>
    <w:multiLevelType w:val="hybridMultilevel"/>
    <w:tmpl w:val="3580E0A6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5755ED7"/>
    <w:multiLevelType w:val="hybridMultilevel"/>
    <w:tmpl w:val="1A9AD47E"/>
    <w:lvl w:ilvl="0" w:tplc="C3A078F6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0000FF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C59435E"/>
    <w:multiLevelType w:val="hybridMultilevel"/>
    <w:tmpl w:val="46FCB09E"/>
    <w:lvl w:ilvl="0" w:tplc="36B89D6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FF"/>
      </w:rPr>
    </w:lvl>
    <w:lvl w:ilvl="1" w:tplc="F0662242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BE7C38BC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FFAE6F4A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02F2568C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C7708AD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79FC3E8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26B68BB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11A08A7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14"/>
  </w:num>
  <w:num w:numId="4">
    <w:abstractNumId w:val="10"/>
  </w:num>
  <w:num w:numId="5">
    <w:abstractNumId w:val="12"/>
  </w:num>
  <w:num w:numId="6">
    <w:abstractNumId w:val="8"/>
  </w:num>
  <w:num w:numId="7">
    <w:abstractNumId w:val="1"/>
  </w:num>
  <w:num w:numId="8">
    <w:abstractNumId w:val="5"/>
  </w:num>
  <w:num w:numId="9">
    <w:abstractNumId w:val="9"/>
  </w:num>
  <w:num w:numId="10">
    <w:abstractNumId w:val="4"/>
  </w:num>
  <w:num w:numId="11">
    <w:abstractNumId w:val="3"/>
  </w:num>
  <w:num w:numId="12">
    <w:abstractNumId w:val="7"/>
  </w:num>
  <w:num w:numId="13">
    <w:abstractNumId w:val="0"/>
    <w:lvlOverride w:ilvl="0">
      <w:startOverride w:val="3"/>
    </w:lvlOverride>
  </w:num>
  <w:num w:numId="14">
    <w:abstractNumId w:val="2"/>
  </w:num>
  <w:num w:numId="15">
    <w:abstractNumId w:val="6"/>
  </w:num>
  <w:num w:numId="16">
    <w:abstractNumId w:val="13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e Hemirt Bautista">
    <w15:presenceInfo w15:providerId="AD" w15:userId="S::jhemirt@inpel.com.co::8a96e3e8-ed52-45ac-b7b2-df7a1e52f13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514"/>
    <w:rsid w:val="00011DCA"/>
    <w:rsid w:val="000252B5"/>
    <w:rsid w:val="00025673"/>
    <w:rsid w:val="00030E5D"/>
    <w:rsid w:val="00034D52"/>
    <w:rsid w:val="00036355"/>
    <w:rsid w:val="0004037C"/>
    <w:rsid w:val="0004359A"/>
    <w:rsid w:val="000463D8"/>
    <w:rsid w:val="00046D0D"/>
    <w:rsid w:val="00055F8E"/>
    <w:rsid w:val="00063A65"/>
    <w:rsid w:val="00076227"/>
    <w:rsid w:val="000837D6"/>
    <w:rsid w:val="00085BDA"/>
    <w:rsid w:val="00096684"/>
    <w:rsid w:val="000A7AB4"/>
    <w:rsid w:val="000B01ED"/>
    <w:rsid w:val="000B0B27"/>
    <w:rsid w:val="000D0A30"/>
    <w:rsid w:val="000D3502"/>
    <w:rsid w:val="000D3F26"/>
    <w:rsid w:val="000E0E85"/>
    <w:rsid w:val="000E616B"/>
    <w:rsid w:val="000F5E9A"/>
    <w:rsid w:val="000F703B"/>
    <w:rsid w:val="001078C9"/>
    <w:rsid w:val="001213EB"/>
    <w:rsid w:val="001249F3"/>
    <w:rsid w:val="00126496"/>
    <w:rsid w:val="00135FBD"/>
    <w:rsid w:val="00141A4B"/>
    <w:rsid w:val="001521FF"/>
    <w:rsid w:val="00167436"/>
    <w:rsid w:val="00167D85"/>
    <w:rsid w:val="00170252"/>
    <w:rsid w:val="00174736"/>
    <w:rsid w:val="00177ACB"/>
    <w:rsid w:val="001805E3"/>
    <w:rsid w:val="00184CC0"/>
    <w:rsid w:val="00193357"/>
    <w:rsid w:val="00195DC1"/>
    <w:rsid w:val="001C42F4"/>
    <w:rsid w:val="001C59D8"/>
    <w:rsid w:val="001D0168"/>
    <w:rsid w:val="001D7164"/>
    <w:rsid w:val="001E04CC"/>
    <w:rsid w:val="0020268D"/>
    <w:rsid w:val="002049BE"/>
    <w:rsid w:val="00214CA5"/>
    <w:rsid w:val="002251C8"/>
    <w:rsid w:val="00236317"/>
    <w:rsid w:val="00236882"/>
    <w:rsid w:val="00236C8F"/>
    <w:rsid w:val="00240E58"/>
    <w:rsid w:val="002450F3"/>
    <w:rsid w:val="00263497"/>
    <w:rsid w:val="00273214"/>
    <w:rsid w:val="00280DB1"/>
    <w:rsid w:val="002833A2"/>
    <w:rsid w:val="00287A4C"/>
    <w:rsid w:val="0029064B"/>
    <w:rsid w:val="002925A3"/>
    <w:rsid w:val="00293870"/>
    <w:rsid w:val="00293E5A"/>
    <w:rsid w:val="002A026E"/>
    <w:rsid w:val="002A1D4C"/>
    <w:rsid w:val="002A297A"/>
    <w:rsid w:val="002B0368"/>
    <w:rsid w:val="002B6FAA"/>
    <w:rsid w:val="002C05ED"/>
    <w:rsid w:val="002C6572"/>
    <w:rsid w:val="002D7565"/>
    <w:rsid w:val="002F09E8"/>
    <w:rsid w:val="002F0FF0"/>
    <w:rsid w:val="002F12A6"/>
    <w:rsid w:val="002F16E2"/>
    <w:rsid w:val="002F1D15"/>
    <w:rsid w:val="00301F69"/>
    <w:rsid w:val="00303162"/>
    <w:rsid w:val="00304A57"/>
    <w:rsid w:val="0030698D"/>
    <w:rsid w:val="003106F8"/>
    <w:rsid w:val="00311C1C"/>
    <w:rsid w:val="0031247B"/>
    <w:rsid w:val="003136FF"/>
    <w:rsid w:val="003356BB"/>
    <w:rsid w:val="00336D10"/>
    <w:rsid w:val="00344EEA"/>
    <w:rsid w:val="00345652"/>
    <w:rsid w:val="00353BB6"/>
    <w:rsid w:val="00354CFA"/>
    <w:rsid w:val="00357668"/>
    <w:rsid w:val="00357BF9"/>
    <w:rsid w:val="00365D3D"/>
    <w:rsid w:val="00370B9D"/>
    <w:rsid w:val="003725A0"/>
    <w:rsid w:val="00386BCB"/>
    <w:rsid w:val="00387BD5"/>
    <w:rsid w:val="0039538A"/>
    <w:rsid w:val="00395FB1"/>
    <w:rsid w:val="003B2D4A"/>
    <w:rsid w:val="003C3868"/>
    <w:rsid w:val="003D1FAD"/>
    <w:rsid w:val="003D7396"/>
    <w:rsid w:val="003E2BF8"/>
    <w:rsid w:val="003E5586"/>
    <w:rsid w:val="003F0B7A"/>
    <w:rsid w:val="00404232"/>
    <w:rsid w:val="004331B8"/>
    <w:rsid w:val="0043718B"/>
    <w:rsid w:val="00442C22"/>
    <w:rsid w:val="004536B2"/>
    <w:rsid w:val="00465779"/>
    <w:rsid w:val="00467322"/>
    <w:rsid w:val="00467F0B"/>
    <w:rsid w:val="0047016D"/>
    <w:rsid w:val="00470428"/>
    <w:rsid w:val="004762D8"/>
    <w:rsid w:val="00485FBD"/>
    <w:rsid w:val="00487842"/>
    <w:rsid w:val="00490A05"/>
    <w:rsid w:val="00495295"/>
    <w:rsid w:val="004A7690"/>
    <w:rsid w:val="004B7288"/>
    <w:rsid w:val="004C2A0E"/>
    <w:rsid w:val="004C7796"/>
    <w:rsid w:val="004E28CF"/>
    <w:rsid w:val="004F20F9"/>
    <w:rsid w:val="004F39E6"/>
    <w:rsid w:val="00510167"/>
    <w:rsid w:val="00515429"/>
    <w:rsid w:val="00543843"/>
    <w:rsid w:val="00546679"/>
    <w:rsid w:val="005477EC"/>
    <w:rsid w:val="00551BE1"/>
    <w:rsid w:val="005530B5"/>
    <w:rsid w:val="005559AE"/>
    <w:rsid w:val="00557C9B"/>
    <w:rsid w:val="0056345C"/>
    <w:rsid w:val="00576B40"/>
    <w:rsid w:val="0059549F"/>
    <w:rsid w:val="00597EE7"/>
    <w:rsid w:val="005A1F2E"/>
    <w:rsid w:val="005B2C17"/>
    <w:rsid w:val="005B6B07"/>
    <w:rsid w:val="005B75FF"/>
    <w:rsid w:val="005B7910"/>
    <w:rsid w:val="005C0597"/>
    <w:rsid w:val="005C223C"/>
    <w:rsid w:val="005C3ACC"/>
    <w:rsid w:val="005D58AF"/>
    <w:rsid w:val="005E5782"/>
    <w:rsid w:val="005F02D2"/>
    <w:rsid w:val="005F1D0D"/>
    <w:rsid w:val="00600F0A"/>
    <w:rsid w:val="00600FEC"/>
    <w:rsid w:val="00602854"/>
    <w:rsid w:val="0061100C"/>
    <w:rsid w:val="006112E1"/>
    <w:rsid w:val="00621A0C"/>
    <w:rsid w:val="00632B15"/>
    <w:rsid w:val="00644E32"/>
    <w:rsid w:val="006616F4"/>
    <w:rsid w:val="0066191F"/>
    <w:rsid w:val="00666DCB"/>
    <w:rsid w:val="00667960"/>
    <w:rsid w:val="00670A59"/>
    <w:rsid w:val="00670FC7"/>
    <w:rsid w:val="006746ED"/>
    <w:rsid w:val="006779C3"/>
    <w:rsid w:val="00684CDA"/>
    <w:rsid w:val="00685013"/>
    <w:rsid w:val="00692DE2"/>
    <w:rsid w:val="006A1631"/>
    <w:rsid w:val="006A4CAA"/>
    <w:rsid w:val="006A5294"/>
    <w:rsid w:val="006C212A"/>
    <w:rsid w:val="006C4B76"/>
    <w:rsid w:val="006D7205"/>
    <w:rsid w:val="006E0015"/>
    <w:rsid w:val="006E0E0B"/>
    <w:rsid w:val="006E448F"/>
    <w:rsid w:val="006F63BA"/>
    <w:rsid w:val="00701370"/>
    <w:rsid w:val="007038A8"/>
    <w:rsid w:val="00724B93"/>
    <w:rsid w:val="00727CA9"/>
    <w:rsid w:val="0076056C"/>
    <w:rsid w:val="00760DC3"/>
    <w:rsid w:val="007730E3"/>
    <w:rsid w:val="00773938"/>
    <w:rsid w:val="00774B82"/>
    <w:rsid w:val="00782483"/>
    <w:rsid w:val="007A55B6"/>
    <w:rsid w:val="007C309D"/>
    <w:rsid w:val="007C6B1F"/>
    <w:rsid w:val="007D7B08"/>
    <w:rsid w:val="007E1FFA"/>
    <w:rsid w:val="007E3DE0"/>
    <w:rsid w:val="007E4AB8"/>
    <w:rsid w:val="007E61B2"/>
    <w:rsid w:val="00800CE6"/>
    <w:rsid w:val="008040EA"/>
    <w:rsid w:val="0081303D"/>
    <w:rsid w:val="008140D0"/>
    <w:rsid w:val="00815F4B"/>
    <w:rsid w:val="008169C2"/>
    <w:rsid w:val="0081741E"/>
    <w:rsid w:val="00821163"/>
    <w:rsid w:val="0082635F"/>
    <w:rsid w:val="00835655"/>
    <w:rsid w:val="00841A28"/>
    <w:rsid w:val="008440C0"/>
    <w:rsid w:val="0087057E"/>
    <w:rsid w:val="00872B95"/>
    <w:rsid w:val="008743D7"/>
    <w:rsid w:val="00876E6E"/>
    <w:rsid w:val="00884CF1"/>
    <w:rsid w:val="0088542E"/>
    <w:rsid w:val="00887934"/>
    <w:rsid w:val="008952D4"/>
    <w:rsid w:val="008A099E"/>
    <w:rsid w:val="008A39C0"/>
    <w:rsid w:val="008A5954"/>
    <w:rsid w:val="008B6BAB"/>
    <w:rsid w:val="008C003D"/>
    <w:rsid w:val="008D21F5"/>
    <w:rsid w:val="008E5250"/>
    <w:rsid w:val="008E5E3C"/>
    <w:rsid w:val="008E64B1"/>
    <w:rsid w:val="008F17FA"/>
    <w:rsid w:val="008F1AFD"/>
    <w:rsid w:val="008F30DD"/>
    <w:rsid w:val="008F4B3D"/>
    <w:rsid w:val="008F56CC"/>
    <w:rsid w:val="008F5BC2"/>
    <w:rsid w:val="009028AC"/>
    <w:rsid w:val="009103C9"/>
    <w:rsid w:val="0091052B"/>
    <w:rsid w:val="00920837"/>
    <w:rsid w:val="00920CAD"/>
    <w:rsid w:val="00931B75"/>
    <w:rsid w:val="0093205D"/>
    <w:rsid w:val="009363B6"/>
    <w:rsid w:val="009369CD"/>
    <w:rsid w:val="00940AB9"/>
    <w:rsid w:val="009412B2"/>
    <w:rsid w:val="00941483"/>
    <w:rsid w:val="0094364A"/>
    <w:rsid w:val="0095590C"/>
    <w:rsid w:val="00960AF5"/>
    <w:rsid w:val="00963C25"/>
    <w:rsid w:val="00974B52"/>
    <w:rsid w:val="00980088"/>
    <w:rsid w:val="00982834"/>
    <w:rsid w:val="00983798"/>
    <w:rsid w:val="009911B1"/>
    <w:rsid w:val="00992B57"/>
    <w:rsid w:val="009938A4"/>
    <w:rsid w:val="009A7514"/>
    <w:rsid w:val="009B0FA4"/>
    <w:rsid w:val="009B5A5F"/>
    <w:rsid w:val="009B7E73"/>
    <w:rsid w:val="009C11EC"/>
    <w:rsid w:val="009C37C9"/>
    <w:rsid w:val="009E5EC0"/>
    <w:rsid w:val="009E701F"/>
    <w:rsid w:val="009E76DB"/>
    <w:rsid w:val="00A002F1"/>
    <w:rsid w:val="00A0081F"/>
    <w:rsid w:val="00A16402"/>
    <w:rsid w:val="00A16C05"/>
    <w:rsid w:val="00A219A2"/>
    <w:rsid w:val="00A2340A"/>
    <w:rsid w:val="00A36817"/>
    <w:rsid w:val="00A41316"/>
    <w:rsid w:val="00A5635F"/>
    <w:rsid w:val="00A57DF2"/>
    <w:rsid w:val="00A6289B"/>
    <w:rsid w:val="00A660B6"/>
    <w:rsid w:val="00A71A78"/>
    <w:rsid w:val="00A76BDC"/>
    <w:rsid w:val="00A8098A"/>
    <w:rsid w:val="00A92BE2"/>
    <w:rsid w:val="00A97030"/>
    <w:rsid w:val="00AB1D81"/>
    <w:rsid w:val="00AB4C19"/>
    <w:rsid w:val="00AB4E8B"/>
    <w:rsid w:val="00AC3148"/>
    <w:rsid w:val="00AC5FE3"/>
    <w:rsid w:val="00AD0CCF"/>
    <w:rsid w:val="00AD21BA"/>
    <w:rsid w:val="00AD2D68"/>
    <w:rsid w:val="00AD79DF"/>
    <w:rsid w:val="00AE3971"/>
    <w:rsid w:val="00AE4548"/>
    <w:rsid w:val="00AF0CD7"/>
    <w:rsid w:val="00AF0D34"/>
    <w:rsid w:val="00AF723C"/>
    <w:rsid w:val="00B11233"/>
    <w:rsid w:val="00B1582C"/>
    <w:rsid w:val="00B377BA"/>
    <w:rsid w:val="00B408D0"/>
    <w:rsid w:val="00B44805"/>
    <w:rsid w:val="00B44E94"/>
    <w:rsid w:val="00B61FF5"/>
    <w:rsid w:val="00B7094F"/>
    <w:rsid w:val="00B74774"/>
    <w:rsid w:val="00B83D3E"/>
    <w:rsid w:val="00B90814"/>
    <w:rsid w:val="00B90EA3"/>
    <w:rsid w:val="00B949DD"/>
    <w:rsid w:val="00B94A7F"/>
    <w:rsid w:val="00BA5E3C"/>
    <w:rsid w:val="00BB1AF7"/>
    <w:rsid w:val="00BC1B8E"/>
    <w:rsid w:val="00BC1CDE"/>
    <w:rsid w:val="00BC5039"/>
    <w:rsid w:val="00BC79B6"/>
    <w:rsid w:val="00BC7E4A"/>
    <w:rsid w:val="00BD269A"/>
    <w:rsid w:val="00BD3814"/>
    <w:rsid w:val="00BD4952"/>
    <w:rsid w:val="00BD5866"/>
    <w:rsid w:val="00BE2F26"/>
    <w:rsid w:val="00BE7163"/>
    <w:rsid w:val="00BF3A73"/>
    <w:rsid w:val="00C000BF"/>
    <w:rsid w:val="00C007FA"/>
    <w:rsid w:val="00C1111C"/>
    <w:rsid w:val="00C127B7"/>
    <w:rsid w:val="00C13DE4"/>
    <w:rsid w:val="00C14A88"/>
    <w:rsid w:val="00C15BA5"/>
    <w:rsid w:val="00C227D9"/>
    <w:rsid w:val="00C22F3B"/>
    <w:rsid w:val="00C236B2"/>
    <w:rsid w:val="00C3471E"/>
    <w:rsid w:val="00C413AC"/>
    <w:rsid w:val="00C43DBB"/>
    <w:rsid w:val="00C44E75"/>
    <w:rsid w:val="00C507F9"/>
    <w:rsid w:val="00C61319"/>
    <w:rsid w:val="00C840F3"/>
    <w:rsid w:val="00C94C3B"/>
    <w:rsid w:val="00C973AE"/>
    <w:rsid w:val="00C97B0A"/>
    <w:rsid w:val="00CA70AD"/>
    <w:rsid w:val="00CB2208"/>
    <w:rsid w:val="00CB3595"/>
    <w:rsid w:val="00CB439A"/>
    <w:rsid w:val="00CC1095"/>
    <w:rsid w:val="00CC2F74"/>
    <w:rsid w:val="00CC7A91"/>
    <w:rsid w:val="00CD65B2"/>
    <w:rsid w:val="00CE0420"/>
    <w:rsid w:val="00CE5B74"/>
    <w:rsid w:val="00CF07E1"/>
    <w:rsid w:val="00CF0C69"/>
    <w:rsid w:val="00CF34E5"/>
    <w:rsid w:val="00D00CCF"/>
    <w:rsid w:val="00D03F51"/>
    <w:rsid w:val="00D045AE"/>
    <w:rsid w:val="00D210F3"/>
    <w:rsid w:val="00D3004A"/>
    <w:rsid w:val="00D31683"/>
    <w:rsid w:val="00D44639"/>
    <w:rsid w:val="00D50EAB"/>
    <w:rsid w:val="00D60D89"/>
    <w:rsid w:val="00D62D2E"/>
    <w:rsid w:val="00D818E0"/>
    <w:rsid w:val="00D83265"/>
    <w:rsid w:val="00DA2732"/>
    <w:rsid w:val="00DA7079"/>
    <w:rsid w:val="00DC0C49"/>
    <w:rsid w:val="00DC0E94"/>
    <w:rsid w:val="00DC4602"/>
    <w:rsid w:val="00DC5304"/>
    <w:rsid w:val="00DD3CF0"/>
    <w:rsid w:val="00DD45A2"/>
    <w:rsid w:val="00DE27D6"/>
    <w:rsid w:val="00DE4ABE"/>
    <w:rsid w:val="00DF53A6"/>
    <w:rsid w:val="00DF6A89"/>
    <w:rsid w:val="00E15A40"/>
    <w:rsid w:val="00E27C69"/>
    <w:rsid w:val="00E30DBB"/>
    <w:rsid w:val="00E40A8E"/>
    <w:rsid w:val="00E54A44"/>
    <w:rsid w:val="00E55FC7"/>
    <w:rsid w:val="00E6210D"/>
    <w:rsid w:val="00E64F35"/>
    <w:rsid w:val="00E709DA"/>
    <w:rsid w:val="00E77BAF"/>
    <w:rsid w:val="00E80DF7"/>
    <w:rsid w:val="00E81B29"/>
    <w:rsid w:val="00E82B39"/>
    <w:rsid w:val="00E83D51"/>
    <w:rsid w:val="00E8686B"/>
    <w:rsid w:val="00E94CBD"/>
    <w:rsid w:val="00E96703"/>
    <w:rsid w:val="00EA31D5"/>
    <w:rsid w:val="00EA78F6"/>
    <w:rsid w:val="00EB7BA6"/>
    <w:rsid w:val="00EC1C5A"/>
    <w:rsid w:val="00EC1D5B"/>
    <w:rsid w:val="00ED38C1"/>
    <w:rsid w:val="00ED4E9D"/>
    <w:rsid w:val="00EE0C12"/>
    <w:rsid w:val="00EE5567"/>
    <w:rsid w:val="00EE6836"/>
    <w:rsid w:val="00EF2515"/>
    <w:rsid w:val="00F03960"/>
    <w:rsid w:val="00F13AE0"/>
    <w:rsid w:val="00F13EB5"/>
    <w:rsid w:val="00F22D03"/>
    <w:rsid w:val="00F348EB"/>
    <w:rsid w:val="00F37A68"/>
    <w:rsid w:val="00F4293F"/>
    <w:rsid w:val="00F42B9F"/>
    <w:rsid w:val="00F551F9"/>
    <w:rsid w:val="00F61BBC"/>
    <w:rsid w:val="00F64B8A"/>
    <w:rsid w:val="00F82116"/>
    <w:rsid w:val="00F86256"/>
    <w:rsid w:val="00F95D38"/>
    <w:rsid w:val="00F9656F"/>
    <w:rsid w:val="00F97BD8"/>
    <w:rsid w:val="00FA4470"/>
    <w:rsid w:val="00FA484E"/>
    <w:rsid w:val="00FA596C"/>
    <w:rsid w:val="00FA6CB2"/>
    <w:rsid w:val="00FE0762"/>
    <w:rsid w:val="00FE2B22"/>
    <w:rsid w:val="00FE4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BB4B8D0"/>
  <w15:docId w15:val="{391217E0-4DC4-4511-AF22-2A89E51EB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C37C9"/>
    <w:pPr>
      <w:widowControl w:val="0"/>
      <w:spacing w:line="240" w:lineRule="atLeast"/>
    </w:pPr>
    <w:rPr>
      <w:lang w:eastAsia="en-US"/>
    </w:rPr>
  </w:style>
  <w:style w:type="paragraph" w:styleId="Ttulo1">
    <w:name w:val="heading 1"/>
    <w:aliases w:val="H1,Appendix,h1,II+,I,h11,II+1,I1,Level 1 Topic Heading,h12,h13,h111,h121,H11,h14,H12,h15,DO NOT USE_h1,titulo 2,Titulo,TITULO 1,R1,1,11,Header 11,12,Header 12,II+2,I2,H13,13,Header 13,II+3,I3,H14,14,Header 14,II+4,I4,H15,15,Header 15"/>
    <w:basedOn w:val="Normal"/>
    <w:next w:val="Normal"/>
    <w:qFormat/>
    <w:rsid w:val="009C37C9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aliases w:val="h2,Level 2 Head,H2,Sub-Head1,L2,Head2A,2,Heading 2 Hidden,l2,Section,Chapter Title,Section1,Chapter Title1,H21,Section2,Chapter Title2,H22,Section11,Chapter Title11,H211,heading 2,A,A.B.C.,A1,h21,A.B.C.1,Level 2 Topic Heading,DO NOT USE_h2,chn"/>
    <w:basedOn w:val="Ttulo1"/>
    <w:next w:val="Normal"/>
    <w:qFormat/>
    <w:rsid w:val="009C37C9"/>
    <w:pPr>
      <w:numPr>
        <w:ilvl w:val="1"/>
      </w:numPr>
      <w:outlineLvl w:val="1"/>
    </w:pPr>
    <w:rPr>
      <w:sz w:val="20"/>
    </w:rPr>
  </w:style>
  <w:style w:type="paragraph" w:styleId="Ttulo3">
    <w:name w:val="heading 3"/>
    <w:aliases w:val="H3,h3,Level 3 Topic Heading,Org Heading 1,h31,h32,h33,h311,h321,h34,h312,h322,h35,H31,h36,H32,3,H33,H311,H321,31,H34,H312,H322,32,H35,H313,H323,33,H36,H314,H324,34,H37,H315,H325,35,H38,H316,H326,36,H331,H3111,H3211,311,H341,H3121,H3221,321,Ma,H"/>
    <w:basedOn w:val="Ttulo1"/>
    <w:next w:val="Normal"/>
    <w:qFormat/>
    <w:rsid w:val="009C37C9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9C37C9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aliases w:val="h5,Second Subheading,H5,h51,H51,h52,H52,Ref Heading 2,rh2,茗cond Subheading,PIM 5,5,51,52,h53,53,H53,h54,54,H54,h55,55,H55,h56,56,H56,h57,57,H57,h511,511,H511,h521,521,H521,h531,531,H531,h541,541,H541,h551,551,H551,h561,561,H561,h58,58,H58,h512"/>
    <w:basedOn w:val="Normal"/>
    <w:next w:val="Normal"/>
    <w:qFormat/>
    <w:rsid w:val="009C37C9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aliases w:val="h6,Third Subheading,H6,PIM 6,6,h61,61,H61,h62,62,H62,h63,63,H63,h64,64,H64,h65,65,H65,h66,66,H66,h67,67,H67,h611,611,H611,h621,621,H621,h631,631,H631,h641,641,H641,h651,651,H651,h661,661,H661,h68,68,H68,h612,612,H612,h622,622,H622,h632,632"/>
    <w:basedOn w:val="Normal"/>
    <w:next w:val="Normal"/>
    <w:qFormat/>
    <w:rsid w:val="009C37C9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aliases w:val="h7,st,SDL title,PIM 7"/>
    <w:basedOn w:val="Normal"/>
    <w:next w:val="Normal"/>
    <w:qFormat/>
    <w:rsid w:val="009C37C9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9C37C9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aliases w:val="PIM 9"/>
    <w:basedOn w:val="Normal"/>
    <w:next w:val="Normal"/>
    <w:qFormat/>
    <w:rsid w:val="009C37C9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9C37C9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9C37C9"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rsid w:val="009C37C9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angranormal">
    <w:name w:val="Normal Indent"/>
    <w:basedOn w:val="Normal"/>
    <w:rsid w:val="009C37C9"/>
    <w:pPr>
      <w:ind w:left="900" w:hanging="900"/>
    </w:pPr>
  </w:style>
  <w:style w:type="paragraph" w:styleId="TDC1">
    <w:name w:val="toc 1"/>
    <w:basedOn w:val="Normal"/>
    <w:next w:val="Normal"/>
    <w:uiPriority w:val="39"/>
    <w:rsid w:val="009C37C9"/>
    <w:pPr>
      <w:spacing w:before="120" w:after="120" w:line="240" w:lineRule="auto"/>
    </w:pPr>
    <w:rPr>
      <w:rFonts w:ascii="Arial" w:hAnsi="Arial"/>
      <w:b/>
      <w:sz w:val="24"/>
    </w:rPr>
  </w:style>
  <w:style w:type="paragraph" w:styleId="TDC2">
    <w:name w:val="toc 2"/>
    <w:basedOn w:val="Normal"/>
    <w:next w:val="Normal"/>
    <w:uiPriority w:val="39"/>
    <w:rsid w:val="009C37C9"/>
    <w:pPr>
      <w:spacing w:line="240" w:lineRule="auto"/>
    </w:pPr>
    <w:rPr>
      <w:rFonts w:ascii="Arial" w:hAnsi="Arial"/>
      <w:sz w:val="22"/>
    </w:rPr>
  </w:style>
  <w:style w:type="paragraph" w:styleId="TDC3">
    <w:name w:val="toc 3"/>
    <w:basedOn w:val="Normal"/>
    <w:next w:val="Normal"/>
    <w:uiPriority w:val="39"/>
    <w:rsid w:val="009C37C9"/>
    <w:pPr>
      <w:spacing w:line="240" w:lineRule="auto"/>
    </w:pPr>
    <w:rPr>
      <w:rFonts w:ascii="Arial" w:hAnsi="Arial"/>
      <w:bCs/>
      <w:i/>
      <w:noProof/>
      <w:sz w:val="22"/>
    </w:rPr>
  </w:style>
  <w:style w:type="paragraph" w:styleId="Encabezado">
    <w:name w:val="header"/>
    <w:aliases w:val="encabezado,h,h8,h9,h10,h18"/>
    <w:basedOn w:val="Normal"/>
    <w:link w:val="EncabezadoCar"/>
    <w:uiPriority w:val="99"/>
    <w:rsid w:val="009C37C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rsid w:val="009C37C9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9C37C9"/>
  </w:style>
  <w:style w:type="paragraph" w:customStyle="1" w:styleId="Bullet1">
    <w:name w:val="Bullet1"/>
    <w:basedOn w:val="Normal"/>
    <w:rsid w:val="009C37C9"/>
    <w:pPr>
      <w:ind w:left="720" w:hanging="432"/>
    </w:pPr>
  </w:style>
  <w:style w:type="paragraph" w:customStyle="1" w:styleId="Bullet2">
    <w:name w:val="Bullet2"/>
    <w:basedOn w:val="Normal"/>
    <w:rsid w:val="009C37C9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9C37C9"/>
    <w:pPr>
      <w:keepLines/>
      <w:spacing w:after="120"/>
    </w:pPr>
  </w:style>
  <w:style w:type="paragraph" w:styleId="Textoindependiente">
    <w:name w:val="Body Text"/>
    <w:basedOn w:val="Normal"/>
    <w:rsid w:val="009C37C9"/>
    <w:pPr>
      <w:keepLines/>
      <w:spacing w:after="120"/>
      <w:ind w:left="720"/>
    </w:pPr>
  </w:style>
  <w:style w:type="paragraph" w:styleId="Mapadeldocumento">
    <w:name w:val="Document Map"/>
    <w:basedOn w:val="Normal"/>
    <w:semiHidden/>
    <w:rsid w:val="009C37C9"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sid w:val="009C37C9"/>
    <w:rPr>
      <w:sz w:val="20"/>
      <w:vertAlign w:val="superscript"/>
    </w:rPr>
  </w:style>
  <w:style w:type="paragraph" w:styleId="Textonotapie">
    <w:name w:val="footnote text"/>
    <w:basedOn w:val="Normal"/>
    <w:semiHidden/>
    <w:rsid w:val="009C37C9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9C37C9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rsid w:val="009C37C9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9C37C9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9C37C9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semiHidden/>
    <w:rsid w:val="009C37C9"/>
    <w:pPr>
      <w:ind w:left="600"/>
    </w:pPr>
  </w:style>
  <w:style w:type="paragraph" w:styleId="TDC5">
    <w:name w:val="toc 5"/>
    <w:basedOn w:val="Normal"/>
    <w:next w:val="Normal"/>
    <w:autoRedefine/>
    <w:semiHidden/>
    <w:rsid w:val="009C37C9"/>
    <w:pPr>
      <w:ind w:left="800"/>
    </w:pPr>
  </w:style>
  <w:style w:type="paragraph" w:styleId="TDC6">
    <w:name w:val="toc 6"/>
    <w:basedOn w:val="Normal"/>
    <w:next w:val="Normal"/>
    <w:autoRedefine/>
    <w:semiHidden/>
    <w:rsid w:val="009C37C9"/>
    <w:pPr>
      <w:ind w:left="1000"/>
    </w:pPr>
  </w:style>
  <w:style w:type="paragraph" w:styleId="TDC7">
    <w:name w:val="toc 7"/>
    <w:basedOn w:val="Normal"/>
    <w:next w:val="Normal"/>
    <w:autoRedefine/>
    <w:semiHidden/>
    <w:rsid w:val="009C37C9"/>
    <w:pPr>
      <w:ind w:left="1200"/>
    </w:pPr>
  </w:style>
  <w:style w:type="paragraph" w:styleId="TDC8">
    <w:name w:val="toc 8"/>
    <w:basedOn w:val="Normal"/>
    <w:next w:val="Normal"/>
    <w:autoRedefine/>
    <w:semiHidden/>
    <w:rsid w:val="009C37C9"/>
    <w:pPr>
      <w:ind w:left="1400"/>
    </w:pPr>
  </w:style>
  <w:style w:type="paragraph" w:styleId="TDC9">
    <w:name w:val="toc 9"/>
    <w:basedOn w:val="Normal"/>
    <w:next w:val="Normal"/>
    <w:autoRedefine/>
    <w:semiHidden/>
    <w:rsid w:val="009C37C9"/>
    <w:pPr>
      <w:ind w:left="1600"/>
    </w:pPr>
  </w:style>
  <w:style w:type="paragraph" w:styleId="Textoindependiente2">
    <w:name w:val="Body Text 2"/>
    <w:basedOn w:val="Normal"/>
    <w:rsid w:val="009C37C9"/>
    <w:rPr>
      <w:i/>
      <w:color w:val="0000FF"/>
    </w:rPr>
  </w:style>
  <w:style w:type="paragraph" w:styleId="Sangradetextonormal">
    <w:name w:val="Body Text Indent"/>
    <w:basedOn w:val="Normal"/>
    <w:link w:val="SangradetextonormalCar"/>
    <w:rsid w:val="009C37C9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9C37C9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9C37C9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9C37C9"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rsid w:val="009C37C9"/>
    <w:rPr>
      <w:color w:val="0000FF"/>
      <w:u w:val="single"/>
    </w:rPr>
  </w:style>
  <w:style w:type="paragraph" w:styleId="Sangra2detindependiente">
    <w:name w:val="Body Text Indent 2"/>
    <w:basedOn w:val="Normal"/>
    <w:rsid w:val="009C37C9"/>
    <w:pPr>
      <w:ind w:left="720"/>
    </w:pPr>
    <w:rPr>
      <w:b/>
      <w:bCs/>
      <w:i/>
      <w:color w:val="0000FF"/>
    </w:rPr>
  </w:style>
  <w:style w:type="paragraph" w:customStyle="1" w:styleId="CarCarCarCarCarCarCar">
    <w:name w:val="Car Car Car Car Car Car C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character" w:styleId="Refdecomentario">
    <w:name w:val="annotation reference"/>
    <w:basedOn w:val="Fuentedeprrafopredeter"/>
    <w:uiPriority w:val="99"/>
    <w:semiHidden/>
    <w:rsid w:val="009C37C9"/>
    <w:rPr>
      <w:sz w:val="16"/>
      <w:szCs w:val="16"/>
    </w:rPr>
  </w:style>
  <w:style w:type="paragraph" w:customStyle="1" w:styleId="CharChar1CarCarCharChar">
    <w:name w:val="Char Char1 Car Car Char Ch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paragraph" w:styleId="Textocomentario">
    <w:name w:val="annotation text"/>
    <w:basedOn w:val="Normal"/>
    <w:link w:val="TextocomentarioCar"/>
    <w:uiPriority w:val="99"/>
    <w:semiHidden/>
    <w:rsid w:val="009C37C9"/>
  </w:style>
  <w:style w:type="paragraph" w:customStyle="1" w:styleId="Car">
    <w:name w:val="C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paragraph" w:styleId="Asuntodelcomentario">
    <w:name w:val="annotation subject"/>
    <w:basedOn w:val="Textocomentario"/>
    <w:next w:val="Textocomentario"/>
    <w:semiHidden/>
    <w:rsid w:val="009C37C9"/>
    <w:rPr>
      <w:b/>
      <w:bCs/>
    </w:rPr>
  </w:style>
  <w:style w:type="paragraph" w:styleId="Textodeglobo">
    <w:name w:val="Balloon Text"/>
    <w:basedOn w:val="Normal"/>
    <w:semiHidden/>
    <w:rsid w:val="009C37C9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qFormat/>
    <w:rsid w:val="009C37C9"/>
    <w:rPr>
      <w:b/>
      <w:bCs/>
    </w:rPr>
  </w:style>
  <w:style w:type="paragraph" w:customStyle="1" w:styleId="RowTitles">
    <w:name w:val="Row Titles"/>
    <w:basedOn w:val="Normal"/>
    <w:rsid w:val="000F703B"/>
    <w:pPr>
      <w:widowControl/>
      <w:spacing w:after="120" w:line="240" w:lineRule="auto"/>
    </w:pPr>
    <w:rPr>
      <w:b/>
      <w:bCs/>
      <w:sz w:val="18"/>
      <w:szCs w:val="24"/>
      <w:lang w:val="en-US"/>
    </w:rPr>
  </w:style>
  <w:style w:type="paragraph" w:customStyle="1" w:styleId="009741f8191c">
    <w:name w:val="0097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9241f8191c">
    <w:name w:val="0092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8641f8191c">
    <w:name w:val="0086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8141f8191c">
    <w:name w:val="0081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styleId="Textosinformato">
    <w:name w:val="Plain Text"/>
    <w:basedOn w:val="Normal"/>
    <w:rsid w:val="00193357"/>
    <w:pPr>
      <w:widowControl/>
      <w:spacing w:line="240" w:lineRule="auto"/>
    </w:pPr>
    <w:rPr>
      <w:rFonts w:ascii="Courier New" w:hAnsi="Courier New" w:cs="Courier New"/>
      <w:lang w:val="es-ES" w:eastAsia="es-ES"/>
    </w:rPr>
  </w:style>
  <w:style w:type="paragraph" w:customStyle="1" w:styleId="listparagraph">
    <w:name w:val="listparagraph"/>
    <w:basedOn w:val="Normal"/>
    <w:rsid w:val="001805E3"/>
    <w:pPr>
      <w:widowControl/>
      <w:ind w:left="720"/>
    </w:pPr>
    <w:rPr>
      <w:lang w:val="es-ES" w:eastAsia="es-ES"/>
    </w:rPr>
  </w:style>
  <w:style w:type="character" w:customStyle="1" w:styleId="EncabezadoCar">
    <w:name w:val="Encabezado Car"/>
    <w:aliases w:val="encabezado Car,h Car,h8 Car,h9 Car,h10 Car,h18 Car"/>
    <w:basedOn w:val="Fuentedeprrafopredeter"/>
    <w:link w:val="Encabezado"/>
    <w:uiPriority w:val="99"/>
    <w:rsid w:val="00C94C3B"/>
    <w:rPr>
      <w:lang w:eastAsia="en-US"/>
    </w:rPr>
  </w:style>
  <w:style w:type="character" w:customStyle="1" w:styleId="PiedepginaCar">
    <w:name w:val="Pie de página Car"/>
    <w:basedOn w:val="Fuentedeprrafopredeter"/>
    <w:link w:val="Piedepgina"/>
    <w:rsid w:val="007C309D"/>
    <w:rPr>
      <w:lang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C5304"/>
    <w:rPr>
      <w:lang w:eastAsia="en-US"/>
    </w:rPr>
  </w:style>
  <w:style w:type="character" w:customStyle="1" w:styleId="SSBookmark">
    <w:name w:val="SSBookmark"/>
    <w:rsid w:val="008E5E3C"/>
    <w:rPr>
      <w:rFonts w:ascii="Lucida Sans" w:hAnsi="Lucida Sans" w:cs="Lucida Sans"/>
      <w:b/>
      <w:bCs/>
      <w:sz w:val="16"/>
      <w:szCs w:val="16"/>
    </w:rPr>
  </w:style>
  <w:style w:type="paragraph" w:styleId="Prrafodelista">
    <w:name w:val="List Paragraph"/>
    <w:basedOn w:val="Normal"/>
    <w:uiPriority w:val="34"/>
    <w:qFormat/>
    <w:rsid w:val="007038A8"/>
    <w:pPr>
      <w:ind w:left="720"/>
      <w:contextualSpacing/>
    </w:pPr>
  </w:style>
  <w:style w:type="paragraph" w:styleId="Textoindependienteprimerasangra2">
    <w:name w:val="Body Text First Indent 2"/>
    <w:basedOn w:val="Sangradetextonormal"/>
    <w:link w:val="Textoindependienteprimerasangra2Car"/>
    <w:unhideWhenUsed/>
    <w:rsid w:val="0061100C"/>
    <w:pPr>
      <w:ind w:left="360" w:firstLine="360"/>
    </w:pPr>
    <w:rPr>
      <w:i w:val="0"/>
      <w:color w:val="auto"/>
      <w:u w:val="none"/>
    </w:rPr>
  </w:style>
  <w:style w:type="character" w:customStyle="1" w:styleId="SangradetextonormalCar">
    <w:name w:val="Sangría de texto normal Car"/>
    <w:basedOn w:val="Fuentedeprrafopredeter"/>
    <w:link w:val="Sangradetextonormal"/>
    <w:rsid w:val="0061100C"/>
    <w:rPr>
      <w:i/>
      <w:color w:val="0000FF"/>
      <w:u w:val="single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61100C"/>
    <w:rPr>
      <w:i w:val="0"/>
      <w:color w:val="0000FF"/>
      <w:u w:val="single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872B95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872B95"/>
    <w:pPr>
      <w:autoSpaceDE w:val="0"/>
      <w:autoSpaceDN w:val="0"/>
      <w:spacing w:before="42" w:line="240" w:lineRule="auto"/>
      <w:ind w:left="107"/>
    </w:pPr>
    <w:rPr>
      <w:rFonts w:ascii="Calibri" w:eastAsia="Calibri" w:hAnsi="Calibri" w:cs="Calibri"/>
      <w:sz w:val="22"/>
      <w:szCs w:val="22"/>
      <w:lang w:val="es-ES" w:eastAsia="es-ES" w:bidi="es-ES"/>
    </w:rPr>
  </w:style>
  <w:style w:type="table" w:styleId="Tablaconcuadrcula">
    <w:name w:val="Table Grid"/>
    <w:basedOn w:val="Tablanormal"/>
    <w:rsid w:val="00A809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6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0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3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13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88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5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23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1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70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5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60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6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01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265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069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9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Data" Target="diagrams/data20.xml"/><Relationship Id="rId21" Type="http://schemas.openxmlformats.org/officeDocument/2006/relationships/image" Target="media/image4.png"/><Relationship Id="rId42" Type="http://schemas.microsoft.com/office/2007/relationships/diagramDrawing" Target="diagrams/drawing6.xml"/><Relationship Id="rId63" Type="http://schemas.openxmlformats.org/officeDocument/2006/relationships/diagramColors" Target="diagrams/colors10.xml"/><Relationship Id="rId84" Type="http://schemas.openxmlformats.org/officeDocument/2006/relationships/diagramQuickStyle" Target="diagrams/quickStyle14.xml"/><Relationship Id="rId138" Type="http://schemas.openxmlformats.org/officeDocument/2006/relationships/diagramLayout" Target="diagrams/layout24.xml"/><Relationship Id="rId107" Type="http://schemas.openxmlformats.org/officeDocument/2006/relationships/diagramData" Target="diagrams/data18.xml"/><Relationship Id="rId11" Type="http://schemas.openxmlformats.org/officeDocument/2006/relationships/diagramData" Target="diagrams/data1.xml"/><Relationship Id="rId32" Type="http://schemas.openxmlformats.org/officeDocument/2006/relationships/image" Target="media/image5.jpeg"/><Relationship Id="rId53" Type="http://schemas.microsoft.com/office/2007/relationships/diagramDrawing" Target="diagrams/drawing8.xml"/><Relationship Id="rId74" Type="http://schemas.microsoft.com/office/2007/relationships/diagramDrawing" Target="diagrams/drawing12.xml"/><Relationship Id="rId128" Type="http://schemas.openxmlformats.org/officeDocument/2006/relationships/diagramLayout" Target="diagrams/layout22.xml"/><Relationship Id="rId149" Type="http://schemas.microsoft.com/office/2011/relationships/people" Target="people.xml"/><Relationship Id="rId5" Type="http://schemas.openxmlformats.org/officeDocument/2006/relationships/webSettings" Target="webSettings.xml"/><Relationship Id="rId95" Type="http://schemas.openxmlformats.org/officeDocument/2006/relationships/diagramColors" Target="diagrams/colors16.xml"/><Relationship Id="rId22" Type="http://schemas.openxmlformats.org/officeDocument/2006/relationships/diagramData" Target="diagrams/data3.xml"/><Relationship Id="rId27" Type="http://schemas.openxmlformats.org/officeDocument/2006/relationships/diagramData" Target="diagrams/data4.xml"/><Relationship Id="rId43" Type="http://schemas.openxmlformats.org/officeDocument/2006/relationships/diagramData" Target="diagrams/data7.xml"/><Relationship Id="rId48" Type="http://schemas.openxmlformats.org/officeDocument/2006/relationships/image" Target="media/image6.jpeg"/><Relationship Id="rId64" Type="http://schemas.microsoft.com/office/2007/relationships/diagramDrawing" Target="diagrams/drawing10.xml"/><Relationship Id="rId69" Type="http://schemas.microsoft.com/office/2007/relationships/diagramDrawing" Target="diagrams/drawing11.xml"/><Relationship Id="rId113" Type="http://schemas.openxmlformats.org/officeDocument/2006/relationships/diagramLayout" Target="diagrams/layout19.xml"/><Relationship Id="rId118" Type="http://schemas.openxmlformats.org/officeDocument/2006/relationships/diagramLayout" Target="diagrams/layout20.xml"/><Relationship Id="rId134" Type="http://schemas.openxmlformats.org/officeDocument/2006/relationships/diagramQuickStyle" Target="diagrams/quickStyle23.xml"/><Relationship Id="rId139" Type="http://schemas.openxmlformats.org/officeDocument/2006/relationships/diagramQuickStyle" Target="diagrams/quickStyle24.xml"/><Relationship Id="rId80" Type="http://schemas.openxmlformats.org/officeDocument/2006/relationships/image" Target="media/image8.png"/><Relationship Id="rId85" Type="http://schemas.openxmlformats.org/officeDocument/2006/relationships/diagramColors" Target="diagrams/colors14.xml"/><Relationship Id="rId150" Type="http://schemas.openxmlformats.org/officeDocument/2006/relationships/theme" Target="theme/theme1.xml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33" Type="http://schemas.openxmlformats.org/officeDocument/2006/relationships/diagramData" Target="diagrams/data5.xml"/><Relationship Id="rId38" Type="http://schemas.openxmlformats.org/officeDocument/2006/relationships/diagramData" Target="diagrams/data6.xml"/><Relationship Id="rId59" Type="http://schemas.openxmlformats.org/officeDocument/2006/relationships/image" Target="media/image7.png"/><Relationship Id="rId103" Type="http://schemas.microsoft.com/office/2011/relationships/commentsExtended" Target="commentsExtended.xml"/><Relationship Id="rId108" Type="http://schemas.openxmlformats.org/officeDocument/2006/relationships/diagramLayout" Target="diagrams/layout18.xml"/><Relationship Id="rId124" Type="http://schemas.openxmlformats.org/officeDocument/2006/relationships/diagramQuickStyle" Target="diagrams/quickStyle21.xml"/><Relationship Id="rId129" Type="http://schemas.openxmlformats.org/officeDocument/2006/relationships/diagramQuickStyle" Target="diagrams/quickStyle22.xml"/><Relationship Id="rId54" Type="http://schemas.openxmlformats.org/officeDocument/2006/relationships/diagramData" Target="diagrams/data9.xml"/><Relationship Id="rId70" Type="http://schemas.openxmlformats.org/officeDocument/2006/relationships/diagramData" Target="diagrams/data12.xml"/><Relationship Id="rId75" Type="http://schemas.openxmlformats.org/officeDocument/2006/relationships/diagramData" Target="diagrams/data13.xml"/><Relationship Id="rId91" Type="http://schemas.microsoft.com/office/2007/relationships/diagramDrawing" Target="diagrams/drawing15.xml"/><Relationship Id="rId96" Type="http://schemas.microsoft.com/office/2007/relationships/diagramDrawing" Target="diagrams/drawing16.xml"/><Relationship Id="rId140" Type="http://schemas.openxmlformats.org/officeDocument/2006/relationships/diagramColors" Target="diagrams/colors24.xml"/><Relationship Id="rId145" Type="http://schemas.openxmlformats.org/officeDocument/2006/relationships/diagramColors" Target="diagrams/colors2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diagramLayout" Target="diagrams/layout3.xml"/><Relationship Id="rId28" Type="http://schemas.openxmlformats.org/officeDocument/2006/relationships/diagramLayout" Target="diagrams/layout4.xml"/><Relationship Id="rId49" Type="http://schemas.openxmlformats.org/officeDocument/2006/relationships/diagramData" Target="diagrams/data8.xml"/><Relationship Id="rId114" Type="http://schemas.openxmlformats.org/officeDocument/2006/relationships/diagramQuickStyle" Target="diagrams/quickStyle19.xml"/><Relationship Id="rId119" Type="http://schemas.openxmlformats.org/officeDocument/2006/relationships/diagramQuickStyle" Target="diagrams/quickStyle20.xml"/><Relationship Id="rId44" Type="http://schemas.openxmlformats.org/officeDocument/2006/relationships/diagramLayout" Target="diagrams/layout7.xml"/><Relationship Id="rId60" Type="http://schemas.openxmlformats.org/officeDocument/2006/relationships/diagramData" Target="diagrams/data10.xml"/><Relationship Id="rId65" Type="http://schemas.openxmlformats.org/officeDocument/2006/relationships/diagramData" Target="diagrams/data11.xml"/><Relationship Id="rId81" Type="http://schemas.openxmlformats.org/officeDocument/2006/relationships/image" Target="media/image9.jpeg"/><Relationship Id="rId86" Type="http://schemas.microsoft.com/office/2007/relationships/diagramDrawing" Target="diagrams/drawing14.xml"/><Relationship Id="rId130" Type="http://schemas.openxmlformats.org/officeDocument/2006/relationships/diagramColors" Target="diagrams/colors22.xml"/><Relationship Id="rId135" Type="http://schemas.openxmlformats.org/officeDocument/2006/relationships/diagramColors" Target="diagrams/colors23.xml"/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39" Type="http://schemas.openxmlformats.org/officeDocument/2006/relationships/diagramLayout" Target="diagrams/layout6.xml"/><Relationship Id="rId109" Type="http://schemas.openxmlformats.org/officeDocument/2006/relationships/diagramQuickStyle" Target="diagrams/quickStyle18.xml"/><Relationship Id="rId34" Type="http://schemas.openxmlformats.org/officeDocument/2006/relationships/diagramLayout" Target="diagrams/layout5.xml"/><Relationship Id="rId50" Type="http://schemas.openxmlformats.org/officeDocument/2006/relationships/diagramLayout" Target="diagrams/layout8.xml"/><Relationship Id="rId55" Type="http://schemas.openxmlformats.org/officeDocument/2006/relationships/diagramLayout" Target="diagrams/layout9.xml"/><Relationship Id="rId76" Type="http://schemas.openxmlformats.org/officeDocument/2006/relationships/diagramLayout" Target="diagrams/layout13.xml"/><Relationship Id="rId97" Type="http://schemas.openxmlformats.org/officeDocument/2006/relationships/diagramData" Target="diagrams/data17.xml"/><Relationship Id="rId104" Type="http://schemas.microsoft.com/office/2016/09/relationships/commentsIds" Target="commentsIds.xml"/><Relationship Id="rId120" Type="http://schemas.openxmlformats.org/officeDocument/2006/relationships/diagramColors" Target="diagrams/colors20.xml"/><Relationship Id="rId125" Type="http://schemas.openxmlformats.org/officeDocument/2006/relationships/diagramColors" Target="diagrams/colors21.xml"/><Relationship Id="rId141" Type="http://schemas.microsoft.com/office/2007/relationships/diagramDrawing" Target="diagrams/drawing24.xml"/><Relationship Id="rId146" Type="http://schemas.microsoft.com/office/2007/relationships/diagramDrawing" Target="diagrams/drawing25.xml"/><Relationship Id="rId7" Type="http://schemas.openxmlformats.org/officeDocument/2006/relationships/endnotes" Target="endnotes.xml"/><Relationship Id="rId71" Type="http://schemas.openxmlformats.org/officeDocument/2006/relationships/diagramLayout" Target="diagrams/layout12.xml"/><Relationship Id="rId92" Type="http://schemas.openxmlformats.org/officeDocument/2006/relationships/diagramData" Target="diagrams/data16.xml"/><Relationship Id="rId2" Type="http://schemas.openxmlformats.org/officeDocument/2006/relationships/numbering" Target="numbering.xml"/><Relationship Id="rId29" Type="http://schemas.openxmlformats.org/officeDocument/2006/relationships/diagramQuickStyle" Target="diagrams/quickStyle4.xml"/><Relationship Id="rId24" Type="http://schemas.openxmlformats.org/officeDocument/2006/relationships/diagramQuickStyle" Target="diagrams/quickStyle3.xml"/><Relationship Id="rId40" Type="http://schemas.openxmlformats.org/officeDocument/2006/relationships/diagramQuickStyle" Target="diagrams/quickStyle6.xml"/><Relationship Id="rId45" Type="http://schemas.openxmlformats.org/officeDocument/2006/relationships/diagramQuickStyle" Target="diagrams/quickStyle7.xml"/><Relationship Id="rId66" Type="http://schemas.openxmlformats.org/officeDocument/2006/relationships/diagramLayout" Target="diagrams/layout11.xml"/><Relationship Id="rId87" Type="http://schemas.openxmlformats.org/officeDocument/2006/relationships/diagramData" Target="diagrams/data15.xml"/><Relationship Id="rId110" Type="http://schemas.openxmlformats.org/officeDocument/2006/relationships/diagramColors" Target="diagrams/colors18.xml"/><Relationship Id="rId115" Type="http://schemas.openxmlformats.org/officeDocument/2006/relationships/diagramColors" Target="diagrams/colors19.xml"/><Relationship Id="rId131" Type="http://schemas.microsoft.com/office/2007/relationships/diagramDrawing" Target="diagrams/drawing22.xml"/><Relationship Id="rId136" Type="http://schemas.microsoft.com/office/2007/relationships/diagramDrawing" Target="diagrams/drawing23.xml"/><Relationship Id="rId61" Type="http://schemas.openxmlformats.org/officeDocument/2006/relationships/diagramLayout" Target="diagrams/layout10.xml"/><Relationship Id="rId82" Type="http://schemas.openxmlformats.org/officeDocument/2006/relationships/diagramData" Target="diagrams/data14.xml"/><Relationship Id="rId19" Type="http://schemas.openxmlformats.org/officeDocument/2006/relationships/diagramColors" Target="diagrams/colors2.xml"/><Relationship Id="rId14" Type="http://schemas.openxmlformats.org/officeDocument/2006/relationships/diagramColors" Target="diagrams/colors1.xml"/><Relationship Id="rId30" Type="http://schemas.openxmlformats.org/officeDocument/2006/relationships/diagramColors" Target="diagrams/colors4.xml"/><Relationship Id="rId35" Type="http://schemas.openxmlformats.org/officeDocument/2006/relationships/diagramQuickStyle" Target="diagrams/quickStyle5.xml"/><Relationship Id="rId56" Type="http://schemas.openxmlformats.org/officeDocument/2006/relationships/diagramQuickStyle" Target="diagrams/quickStyle9.xml"/><Relationship Id="rId77" Type="http://schemas.openxmlformats.org/officeDocument/2006/relationships/diagramQuickStyle" Target="diagrams/quickStyle13.xml"/><Relationship Id="rId100" Type="http://schemas.openxmlformats.org/officeDocument/2006/relationships/diagramColors" Target="diagrams/colors17.xml"/><Relationship Id="rId105" Type="http://schemas.microsoft.com/office/2018/08/relationships/commentsExtensible" Target="commentsExtensible.xml"/><Relationship Id="rId126" Type="http://schemas.microsoft.com/office/2007/relationships/diagramDrawing" Target="diagrams/drawing21.xml"/><Relationship Id="rId14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diagramQuickStyle" Target="diagrams/quickStyle8.xml"/><Relationship Id="rId72" Type="http://schemas.openxmlformats.org/officeDocument/2006/relationships/diagramQuickStyle" Target="diagrams/quickStyle12.xml"/><Relationship Id="rId93" Type="http://schemas.openxmlformats.org/officeDocument/2006/relationships/diagramLayout" Target="diagrams/layout16.xml"/><Relationship Id="rId98" Type="http://schemas.openxmlformats.org/officeDocument/2006/relationships/diagramLayout" Target="diagrams/layout17.xml"/><Relationship Id="rId121" Type="http://schemas.microsoft.com/office/2007/relationships/diagramDrawing" Target="diagrams/drawing20.xml"/><Relationship Id="rId142" Type="http://schemas.openxmlformats.org/officeDocument/2006/relationships/diagramData" Target="diagrams/data25.xml"/><Relationship Id="rId3" Type="http://schemas.openxmlformats.org/officeDocument/2006/relationships/styles" Target="styles.xml"/><Relationship Id="rId25" Type="http://schemas.openxmlformats.org/officeDocument/2006/relationships/diagramColors" Target="diagrams/colors3.xml"/><Relationship Id="rId46" Type="http://schemas.openxmlformats.org/officeDocument/2006/relationships/diagramColors" Target="diagrams/colors7.xml"/><Relationship Id="rId67" Type="http://schemas.openxmlformats.org/officeDocument/2006/relationships/diagramQuickStyle" Target="diagrams/quickStyle11.xml"/><Relationship Id="rId116" Type="http://schemas.microsoft.com/office/2007/relationships/diagramDrawing" Target="diagrams/drawing19.xml"/><Relationship Id="rId137" Type="http://schemas.openxmlformats.org/officeDocument/2006/relationships/diagramData" Target="diagrams/data24.xml"/><Relationship Id="rId20" Type="http://schemas.microsoft.com/office/2007/relationships/diagramDrawing" Target="diagrams/drawing2.xml"/><Relationship Id="rId41" Type="http://schemas.openxmlformats.org/officeDocument/2006/relationships/diagramColors" Target="diagrams/colors6.xml"/><Relationship Id="rId62" Type="http://schemas.openxmlformats.org/officeDocument/2006/relationships/diagramQuickStyle" Target="diagrams/quickStyle10.xml"/><Relationship Id="rId83" Type="http://schemas.openxmlformats.org/officeDocument/2006/relationships/diagramLayout" Target="diagrams/layout14.xml"/><Relationship Id="rId88" Type="http://schemas.openxmlformats.org/officeDocument/2006/relationships/diagramLayout" Target="diagrams/layout15.xml"/><Relationship Id="rId111" Type="http://schemas.microsoft.com/office/2007/relationships/diagramDrawing" Target="diagrams/drawing18.xml"/><Relationship Id="rId132" Type="http://schemas.openxmlformats.org/officeDocument/2006/relationships/diagramData" Target="diagrams/data23.xml"/><Relationship Id="rId15" Type="http://schemas.microsoft.com/office/2007/relationships/diagramDrawing" Target="diagrams/drawing1.xml"/><Relationship Id="rId36" Type="http://schemas.openxmlformats.org/officeDocument/2006/relationships/diagramColors" Target="diagrams/colors5.xml"/><Relationship Id="rId57" Type="http://schemas.openxmlformats.org/officeDocument/2006/relationships/diagramColors" Target="diagrams/colors9.xml"/><Relationship Id="rId106" Type="http://schemas.openxmlformats.org/officeDocument/2006/relationships/image" Target="media/image10.jpeg"/><Relationship Id="rId127" Type="http://schemas.openxmlformats.org/officeDocument/2006/relationships/diagramData" Target="diagrams/data22.xml"/><Relationship Id="rId10" Type="http://schemas.openxmlformats.org/officeDocument/2006/relationships/image" Target="media/image3.png"/><Relationship Id="rId31" Type="http://schemas.microsoft.com/office/2007/relationships/diagramDrawing" Target="diagrams/drawing4.xml"/><Relationship Id="rId52" Type="http://schemas.openxmlformats.org/officeDocument/2006/relationships/diagramColors" Target="diagrams/colors8.xml"/><Relationship Id="rId73" Type="http://schemas.openxmlformats.org/officeDocument/2006/relationships/diagramColors" Target="diagrams/colors12.xml"/><Relationship Id="rId78" Type="http://schemas.openxmlformats.org/officeDocument/2006/relationships/diagramColors" Target="diagrams/colors13.xml"/><Relationship Id="rId94" Type="http://schemas.openxmlformats.org/officeDocument/2006/relationships/diagramQuickStyle" Target="diagrams/quickStyle16.xml"/><Relationship Id="rId99" Type="http://schemas.openxmlformats.org/officeDocument/2006/relationships/diagramQuickStyle" Target="diagrams/quickStyle17.xml"/><Relationship Id="rId101" Type="http://schemas.microsoft.com/office/2007/relationships/diagramDrawing" Target="diagrams/drawing17.xml"/><Relationship Id="rId122" Type="http://schemas.openxmlformats.org/officeDocument/2006/relationships/diagramData" Target="diagrams/data21.xml"/><Relationship Id="rId143" Type="http://schemas.openxmlformats.org/officeDocument/2006/relationships/diagramLayout" Target="diagrams/layout25.xml"/><Relationship Id="rId14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microsoft.com/office/2007/relationships/diagramDrawing" Target="diagrams/drawing3.xml"/><Relationship Id="rId47" Type="http://schemas.microsoft.com/office/2007/relationships/diagramDrawing" Target="diagrams/drawing7.xml"/><Relationship Id="rId68" Type="http://schemas.openxmlformats.org/officeDocument/2006/relationships/diagramColors" Target="diagrams/colors11.xml"/><Relationship Id="rId89" Type="http://schemas.openxmlformats.org/officeDocument/2006/relationships/diagramQuickStyle" Target="diagrams/quickStyle15.xml"/><Relationship Id="rId112" Type="http://schemas.openxmlformats.org/officeDocument/2006/relationships/diagramData" Target="diagrams/data19.xml"/><Relationship Id="rId133" Type="http://schemas.openxmlformats.org/officeDocument/2006/relationships/diagramLayout" Target="diagrams/layout23.xml"/><Relationship Id="rId16" Type="http://schemas.openxmlformats.org/officeDocument/2006/relationships/diagramData" Target="diagrams/data2.xml"/><Relationship Id="rId37" Type="http://schemas.microsoft.com/office/2007/relationships/diagramDrawing" Target="diagrams/drawing5.xml"/><Relationship Id="rId58" Type="http://schemas.microsoft.com/office/2007/relationships/diagramDrawing" Target="diagrams/drawing9.xml"/><Relationship Id="rId79" Type="http://schemas.microsoft.com/office/2007/relationships/diagramDrawing" Target="diagrams/drawing13.xml"/><Relationship Id="rId102" Type="http://schemas.openxmlformats.org/officeDocument/2006/relationships/comments" Target="comments.xml"/><Relationship Id="rId123" Type="http://schemas.openxmlformats.org/officeDocument/2006/relationships/diagramLayout" Target="diagrams/layout21.xml"/><Relationship Id="rId144" Type="http://schemas.openxmlformats.org/officeDocument/2006/relationships/diagramQuickStyle" Target="diagrams/quickStyle25.xml"/><Relationship Id="rId90" Type="http://schemas.openxmlformats.org/officeDocument/2006/relationships/diagramColors" Target="diagrams/colors1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Aseguramiento%20Calidad\Controles%20y%20Metodologia\Plantillas%20RUP\CON%20-%20Especificaci&#243;n%20de%20Casos%20de%20Uso%20del%20Sistema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Crear_sistema_externo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Al escoger esta opción, el superadministrador tendrá la posibilidad de hacer la creación de un nuevo sistema externo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crearComponente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administrador/usuario del  sistema externo procedera a crear un componente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378863F5-1452-4570-A096-ADDD6540E422}">
      <dgm:prSet phldrT="[Texto]"/>
      <dgm:spPr/>
      <dgm:t>
        <a:bodyPr/>
        <a:lstStyle/>
        <a:p>
          <a:pPr algn="ctr"/>
          <a:r>
            <a:rPr lang="es-CO"/>
            <a:t>verificarComponente</a:t>
          </a:r>
        </a:p>
      </dgm:t>
    </dgm:pt>
    <dgm:pt modelId="{33AF8B69-7DA3-460C-BCFC-56899A79AAC2}" type="parTrans" cxnId="{91CD9D31-7949-492C-8ED7-384F2552564E}">
      <dgm:prSet/>
      <dgm:spPr/>
      <dgm:t>
        <a:bodyPr/>
        <a:lstStyle/>
        <a:p>
          <a:endParaRPr lang="es-CO"/>
        </a:p>
      </dgm:t>
    </dgm:pt>
    <dgm:pt modelId="{E14CEDF3-9DA2-4CB9-A70E-C6D164A47D11}" type="sibTrans" cxnId="{91CD9D31-7949-492C-8ED7-384F2552564E}">
      <dgm:prSet/>
      <dgm:spPr/>
      <dgm:t>
        <a:bodyPr/>
        <a:lstStyle/>
        <a:p>
          <a:endParaRPr lang="es-CO"/>
        </a:p>
      </dgm:t>
    </dgm:pt>
    <dgm:pt modelId="{C6E4F0AB-0862-40FC-9C76-300E3175FFDB}">
      <dgm:prSet/>
      <dgm:spPr/>
      <dgm:t>
        <a:bodyPr/>
        <a:lstStyle/>
        <a:p>
          <a:r>
            <a:rPr lang="es-CO"/>
            <a:t>se procede a verificar el componente que se desea crear, leyendo en la base de datos, si ya existe se informa la existencia del elemento de lo contrario se procede a crearlo</a:t>
          </a:r>
        </a:p>
      </dgm:t>
    </dgm:pt>
    <dgm:pt modelId="{3295EF9E-B885-48E6-8B44-3A4E75FE873B}" type="parTrans" cxnId="{487EBCBF-44E0-4886-AC42-03CADDD8B8BA}">
      <dgm:prSet/>
      <dgm:spPr/>
      <dgm:t>
        <a:bodyPr/>
        <a:lstStyle/>
        <a:p>
          <a:endParaRPr lang="es-CO"/>
        </a:p>
      </dgm:t>
    </dgm:pt>
    <dgm:pt modelId="{A0E25D50-21FE-4958-A0AD-B55C4C2F589E}" type="sibTrans" cxnId="{487EBCBF-44E0-4886-AC42-03CADDD8B8BA}">
      <dgm:prSet/>
      <dgm:spPr/>
      <dgm:t>
        <a:bodyPr/>
        <a:lstStyle/>
        <a:p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/>
      <dgm:spPr/>
      <dgm:t>
        <a:bodyPr/>
        <a:lstStyle/>
        <a:p>
          <a:r>
            <a:rPr lang="es-CO"/>
            <a:t>se guarda el componente en la base de datos con sus respectivos atributos 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3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3">
        <dgm:presLayoutVars>
          <dgm:bulletEnabled val="1"/>
        </dgm:presLayoutVars>
      </dgm:prSet>
      <dgm:spPr/>
    </dgm:pt>
    <dgm:pt modelId="{F13117CB-8B3F-4BED-A78E-5C3D59DE627F}" type="pres">
      <dgm:prSet presAssocID="{3D528162-819B-4496-947B-01F34E8D5A87}" presName="sibTrans" presStyleLbl="sibTrans2D1" presStyleIdx="0" presStyleCnt="2"/>
      <dgm:spPr/>
    </dgm:pt>
    <dgm:pt modelId="{55164041-0DA5-453A-A58D-112FB207D28D}" type="pres">
      <dgm:prSet presAssocID="{3D528162-819B-4496-947B-01F34E8D5A87}" presName="connTx" presStyleLbl="sibTrans2D1" presStyleIdx="0" presStyleCnt="2"/>
      <dgm:spPr/>
    </dgm:pt>
    <dgm:pt modelId="{6EEDB165-129E-42C6-BADF-DA1852A5695C}" type="pres">
      <dgm:prSet presAssocID="{378863F5-1452-4570-A096-ADDD6540E422}" presName="composite" presStyleCnt="0"/>
      <dgm:spPr/>
    </dgm:pt>
    <dgm:pt modelId="{8A9DE906-ADEC-495A-B307-7A9DB2A2F166}" type="pres">
      <dgm:prSet presAssocID="{378863F5-1452-4570-A096-ADDD6540E422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E2D98EB9-4786-4A52-AE89-DB2C4078F6E4}" type="pres">
      <dgm:prSet presAssocID="{378863F5-1452-4570-A096-ADDD6540E422}" presName="parSh" presStyleLbl="node1" presStyleIdx="1" presStyleCnt="3"/>
      <dgm:spPr/>
    </dgm:pt>
    <dgm:pt modelId="{86CE094A-6727-4336-BA0D-D09A7B3AED10}" type="pres">
      <dgm:prSet presAssocID="{378863F5-1452-4570-A096-ADDD6540E422}" presName="desTx" presStyleLbl="fgAcc1" presStyleIdx="1" presStyleCnt="3">
        <dgm:presLayoutVars>
          <dgm:bulletEnabled val="1"/>
        </dgm:presLayoutVars>
      </dgm:prSet>
      <dgm:spPr/>
    </dgm:pt>
    <dgm:pt modelId="{2577154F-FA83-4B8C-BA41-C5C43E80AF82}" type="pres">
      <dgm:prSet presAssocID="{E14CEDF3-9DA2-4CB9-A70E-C6D164A47D11}" presName="sibTrans" presStyleLbl="sibTrans2D1" presStyleIdx="1" presStyleCnt="2"/>
      <dgm:spPr/>
    </dgm:pt>
    <dgm:pt modelId="{7506E1EE-516A-4BF4-9E89-4067F9ECF515}" type="pres">
      <dgm:prSet presAssocID="{E14CEDF3-9DA2-4CB9-A70E-C6D164A47D11}" presName="connTx" presStyleLbl="sibTrans2D1" presStyleIdx="1" presStyleCnt="2"/>
      <dgm:spPr/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289F1E0C-69BD-4D5C-BFDD-B581200ADA15}" type="pres">
      <dgm:prSet presAssocID="{D8C80086-58DA-4745-AA64-27E46A93AF67}" presName="parSh" presStyleLbl="node1" presStyleIdx="2" presStyleCnt="3"/>
      <dgm:spPr/>
    </dgm:pt>
    <dgm:pt modelId="{D72D5B15-2032-4B6E-9E2B-A7816C4E1241}" type="pres">
      <dgm:prSet presAssocID="{D8C80086-58DA-4745-AA64-27E46A93AF67}" presName="desTx" presStyleLbl="fgAcc1" presStyleIdx="2" presStyleCnt="3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E2E92F13-8500-4097-9282-A2FB8771E1F3}" type="presOf" srcId="{E14CEDF3-9DA2-4CB9-A70E-C6D164A47D11}" destId="{2577154F-FA83-4B8C-BA41-C5C43E80AF82}" srcOrd="0" destOrd="0" presId="urn:microsoft.com/office/officeart/2005/8/layout/process3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8A2AD02E-1CEB-4F60-907F-250256D35704}" type="presOf" srcId="{C6E4F0AB-0862-40FC-9C76-300E3175FFDB}" destId="{86CE094A-6727-4336-BA0D-D09A7B3AED10}" srcOrd="0" destOrd="0" presId="urn:microsoft.com/office/officeart/2005/8/layout/process3"/>
    <dgm:cxn modelId="{91CD9D31-7949-492C-8ED7-384F2552564E}" srcId="{B1A8326E-1151-4B2E-9B56-47A9FB9F58E4}" destId="{378863F5-1452-4570-A096-ADDD6540E422}" srcOrd="1" destOrd="0" parTransId="{33AF8B69-7DA3-460C-BCFC-56899A79AAC2}" sibTransId="{E14CEDF3-9DA2-4CB9-A70E-C6D164A47D11}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3E5EE549-4A44-450C-96F7-EE4F88A1C3B6}" type="presOf" srcId="{3D528162-819B-4496-947B-01F34E8D5A87}" destId="{F13117CB-8B3F-4BED-A78E-5C3D59DE627F}" srcOrd="0" destOrd="0" presId="urn:microsoft.com/office/officeart/2005/8/layout/process3"/>
    <dgm:cxn modelId="{1AFF3E82-C638-4385-AEFE-86082C9CBC94}" type="presOf" srcId="{D8C80086-58DA-4745-AA64-27E46A93AF67}" destId="{EBD32FB9-7699-4ACB-B9A6-7BD92CC0EED3}" srcOrd="0" destOrd="0" presId="urn:microsoft.com/office/officeart/2005/8/layout/process3"/>
    <dgm:cxn modelId="{F576DA86-D760-46AF-A605-4847959D230F}" type="presOf" srcId="{E14CEDF3-9DA2-4CB9-A70E-C6D164A47D11}" destId="{7506E1EE-516A-4BF4-9E89-4067F9ECF515}" srcOrd="1" destOrd="0" presId="urn:microsoft.com/office/officeart/2005/8/layout/process3"/>
    <dgm:cxn modelId="{BEF43B8F-B6DC-4BC4-951E-A89320DFB74E}" srcId="{B1A8326E-1151-4B2E-9B56-47A9FB9F58E4}" destId="{D8C80086-58DA-4745-AA64-27E46A93AF67}" srcOrd="2" destOrd="0" parTransId="{069775F8-1A61-4DE2-9228-EC87055BBD00}" sibTransId="{F8840721-557E-4BEF-94B8-2D3BC33DDA8D}"/>
    <dgm:cxn modelId="{1DD31F95-C318-4B0E-A242-3CB14B8FCA2C}" type="presOf" srcId="{CA8D9329-707D-4EB0-9961-75190D5FA236}" destId="{D72D5B15-2032-4B6E-9E2B-A7816C4E1241}" srcOrd="0" destOrd="0" presId="urn:microsoft.com/office/officeart/2005/8/layout/process3"/>
    <dgm:cxn modelId="{A1E49B9B-82DF-4650-A6E9-B9751B52D109}" type="presOf" srcId="{D8C80086-58DA-4745-AA64-27E46A93AF67}" destId="{289F1E0C-69BD-4D5C-BFDD-B581200ADA15}" srcOrd="1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C626DAA2-8B48-4301-8036-9CA7061ADE7A}" type="presOf" srcId="{3D528162-819B-4496-947B-01F34E8D5A87}" destId="{55164041-0DA5-453A-A58D-112FB207D28D}" srcOrd="1" destOrd="0" presId="urn:microsoft.com/office/officeart/2005/8/layout/process3"/>
    <dgm:cxn modelId="{C339C6AC-F8CE-499D-8DC5-3597CFA2207E}" type="presOf" srcId="{378863F5-1452-4570-A096-ADDD6540E422}" destId="{8A9DE906-ADEC-495A-B307-7A9DB2A2F166}" srcOrd="0" destOrd="0" presId="urn:microsoft.com/office/officeart/2005/8/layout/process3"/>
    <dgm:cxn modelId="{487EBCBF-44E0-4886-AC42-03CADDD8B8BA}" srcId="{378863F5-1452-4570-A096-ADDD6540E422}" destId="{C6E4F0AB-0862-40FC-9C76-300E3175FFDB}" srcOrd="0" destOrd="0" parTransId="{3295EF9E-B885-48E6-8B44-3A4E75FE873B}" sibTransId="{A0E25D50-21FE-4958-A0AD-B55C4C2F589E}"/>
    <dgm:cxn modelId="{4B2503DC-CBD2-48CF-BC02-8B94217AC2FB}" type="presOf" srcId="{378863F5-1452-4570-A096-ADDD6540E422}" destId="{E2D98EB9-4786-4A52-AE89-DB2C4078F6E4}" srcOrd="1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  <dgm:cxn modelId="{E682BC73-647B-45EB-9578-61937F45C14A}" type="presParOf" srcId="{DBB6B28E-CD7F-46A0-BDAC-199473353B78}" destId="{F13117CB-8B3F-4BED-A78E-5C3D59DE627F}" srcOrd="1" destOrd="0" presId="urn:microsoft.com/office/officeart/2005/8/layout/process3"/>
    <dgm:cxn modelId="{ADACFEDD-FE95-4EA5-92A7-7D5D3D15E729}" type="presParOf" srcId="{F13117CB-8B3F-4BED-A78E-5C3D59DE627F}" destId="{55164041-0DA5-453A-A58D-112FB207D28D}" srcOrd="0" destOrd="0" presId="urn:microsoft.com/office/officeart/2005/8/layout/process3"/>
    <dgm:cxn modelId="{532B9544-DA53-4C02-92A0-048774F7C4EA}" type="presParOf" srcId="{DBB6B28E-CD7F-46A0-BDAC-199473353B78}" destId="{6EEDB165-129E-42C6-BADF-DA1852A5695C}" srcOrd="2" destOrd="0" presId="urn:microsoft.com/office/officeart/2005/8/layout/process3"/>
    <dgm:cxn modelId="{FD5654AD-52D9-4F35-80A0-3FEB29264B0C}" type="presParOf" srcId="{6EEDB165-129E-42C6-BADF-DA1852A5695C}" destId="{8A9DE906-ADEC-495A-B307-7A9DB2A2F166}" srcOrd="0" destOrd="0" presId="urn:microsoft.com/office/officeart/2005/8/layout/process3"/>
    <dgm:cxn modelId="{6F2321D0-521B-4E15-A02C-0456AFC2089E}" type="presParOf" srcId="{6EEDB165-129E-42C6-BADF-DA1852A5695C}" destId="{E2D98EB9-4786-4A52-AE89-DB2C4078F6E4}" srcOrd="1" destOrd="0" presId="urn:microsoft.com/office/officeart/2005/8/layout/process3"/>
    <dgm:cxn modelId="{777B5D72-5508-4E9B-9D0F-3FF788A90518}" type="presParOf" srcId="{6EEDB165-129E-42C6-BADF-DA1852A5695C}" destId="{86CE094A-6727-4336-BA0D-D09A7B3AED10}" srcOrd="2" destOrd="0" presId="urn:microsoft.com/office/officeart/2005/8/layout/process3"/>
    <dgm:cxn modelId="{EE728D29-6B9D-41B9-875A-042C67F6E135}" type="presParOf" srcId="{DBB6B28E-CD7F-46A0-BDAC-199473353B78}" destId="{2577154F-FA83-4B8C-BA41-C5C43E80AF82}" srcOrd="3" destOrd="0" presId="urn:microsoft.com/office/officeart/2005/8/layout/process3"/>
    <dgm:cxn modelId="{8C843E61-AA88-40F4-80A2-A9AEC01BC802}" type="presParOf" srcId="{2577154F-FA83-4B8C-BA41-C5C43E80AF82}" destId="{7506E1EE-516A-4BF4-9E89-4067F9ECF515}" srcOrd="0" destOrd="0" presId="urn:microsoft.com/office/officeart/2005/8/layout/process3"/>
    <dgm:cxn modelId="{E8C81C70-0889-4F83-B2BD-2AEF267CE627}" type="presParOf" srcId="{DBB6B28E-CD7F-46A0-BDAC-199473353B78}" destId="{DC8BD044-A3B5-496F-9F98-5D6265353648}" srcOrd="4" destOrd="0" presId="urn:microsoft.com/office/officeart/2005/8/layout/process3"/>
    <dgm:cxn modelId="{51F53FC8-38F4-45C8-B234-3A87882714C9}" type="presParOf" srcId="{DC8BD044-A3B5-496F-9F98-5D6265353648}" destId="{EBD32FB9-7699-4ACB-B9A6-7BD92CC0EED3}" srcOrd="0" destOrd="0" presId="urn:microsoft.com/office/officeart/2005/8/layout/process3"/>
    <dgm:cxn modelId="{E112847E-892F-4DDB-9A5A-54F5868D984B}" type="presParOf" srcId="{DC8BD044-A3B5-496F-9F98-5D6265353648}" destId="{289F1E0C-69BD-4D5C-BFDD-B581200ADA15}" srcOrd="1" destOrd="0" presId="urn:microsoft.com/office/officeart/2005/8/layout/process3"/>
    <dgm:cxn modelId="{E3EDEFBE-89EF-4774-B2D6-4222DBC22F1B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64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editar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verificarComponente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creado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writeDataBase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se guarda la modificacion del componente en la base de datos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69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registrarComponente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registrar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verificarRegistro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registrado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2"/>
      <dgm:spPr/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74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los componentes seleccionando la opcion configurar 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administrarAcciones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al seleccionar el componente se mostrara una nueva interfaz donde le indicara que acciones puede administrar en dicho componente 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programarAcciones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al seleccionar el componente tendra la opcion de programar acciones del componente, se le mostrará una interfaz y alli se le permite programar la accion informando la autorizacion de la programacion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administrarAsociacion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mostrara una interfaz donde el administrador/usuario tendra la opcion de ver los componentes disponibles y establecer una asociacion entre los componentes que desee, segun sea su necesidad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37274220-009A-481B-BB2B-D2D111D40A78}">
      <dgm:prSet phldrT="[Texto]"/>
      <dgm:spPr/>
      <dgm:t>
        <a:bodyPr/>
        <a:lstStyle/>
        <a:p>
          <a:r>
            <a:rPr lang="es-CO" b="0"/>
            <a:t>mostrará los componentes que posee en el sistema externo y podrá escoger el que desee</a:t>
          </a:r>
        </a:p>
      </dgm:t>
    </dgm:pt>
    <dgm:pt modelId="{9A198B56-0DAF-4E5B-A193-D9863931C971}" type="parTrans" cxnId="{59E734BF-020D-4291-B7FA-5B469EF91286}">
      <dgm:prSet/>
      <dgm:spPr/>
      <dgm:t>
        <a:bodyPr/>
        <a:lstStyle/>
        <a:p>
          <a:endParaRPr lang="es-CO"/>
        </a:p>
      </dgm:t>
    </dgm:pt>
    <dgm:pt modelId="{7B3B5577-8DFC-4BCE-B0B2-EF9ADB0603EE}" type="sibTrans" cxnId="{59E734BF-020D-4291-B7FA-5B469EF91286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09549596-1411-4066-B328-5B33997508A4}" type="presOf" srcId="{37274220-009A-481B-BB2B-D2D111D40A78}" destId="{3605D73C-7E3E-4818-B6BE-775942DAFC6D}" srcOrd="0" destOrd="1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59E734BF-020D-4291-B7FA-5B469EF91286}" srcId="{F2DB028E-ED48-4F86-9D43-038F5A4A6891}" destId="{37274220-009A-481B-BB2B-D2D111D40A78}" srcOrd="1" destOrd="0" parTransId="{9A198B56-0DAF-4E5B-A193-D9863931C971}" sibTransId="{7B3B5577-8DFC-4BCE-B0B2-EF9ADB0603EE}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79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registrarEventoAlarma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cliente/componente envia informacion de los eventos y alarmas generados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/>
      <dgm:spPr/>
      <dgm:t>
        <a:bodyPr/>
        <a:lstStyle/>
        <a:p>
          <a:r>
            <a:rPr lang="es-CO"/>
            <a:t>se guardan los eventos y alarmas generados por el cliente/componente en la base de datos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2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2">
        <dgm:presLayoutVars>
          <dgm:bulletEnabled val="1"/>
        </dgm:presLayoutVars>
      </dgm:prSet>
      <dgm:spPr/>
    </dgm:pt>
    <dgm:pt modelId="{F13117CB-8B3F-4BED-A78E-5C3D59DE627F}" type="pres">
      <dgm:prSet presAssocID="{3D528162-819B-4496-947B-01F34E8D5A87}" presName="sibTrans" presStyleLbl="sibTrans2D1" presStyleIdx="0" presStyleCnt="1"/>
      <dgm:spPr/>
    </dgm:pt>
    <dgm:pt modelId="{55164041-0DA5-453A-A58D-112FB207D28D}" type="pres">
      <dgm:prSet presAssocID="{3D528162-819B-4496-947B-01F34E8D5A87}" presName="connTx" presStyleLbl="sibTrans2D1" presStyleIdx="0" presStyleCnt="1"/>
      <dgm:spPr/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289F1E0C-69BD-4D5C-BFDD-B581200ADA15}" type="pres">
      <dgm:prSet presAssocID="{D8C80086-58DA-4745-AA64-27E46A93AF67}" presName="parSh" presStyleLbl="node1" presStyleIdx="1" presStyleCnt="2"/>
      <dgm:spPr/>
    </dgm:pt>
    <dgm:pt modelId="{D72D5B15-2032-4B6E-9E2B-A7816C4E1241}" type="pres">
      <dgm:prSet presAssocID="{D8C80086-58DA-4745-AA64-27E46A93AF67}" presName="desTx" presStyleLbl="fgAcc1" presStyleIdx="1" presStyleCnt="2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3E5EE549-4A44-450C-96F7-EE4F88A1C3B6}" type="presOf" srcId="{3D528162-819B-4496-947B-01F34E8D5A87}" destId="{F13117CB-8B3F-4BED-A78E-5C3D59DE627F}" srcOrd="0" destOrd="0" presId="urn:microsoft.com/office/officeart/2005/8/layout/process3"/>
    <dgm:cxn modelId="{1AFF3E82-C638-4385-AEFE-86082C9CBC94}" type="presOf" srcId="{D8C80086-58DA-4745-AA64-27E46A93AF67}" destId="{EBD32FB9-7699-4ACB-B9A6-7BD92CC0EED3}" srcOrd="0" destOrd="0" presId="urn:microsoft.com/office/officeart/2005/8/layout/process3"/>
    <dgm:cxn modelId="{BEF43B8F-B6DC-4BC4-951E-A89320DFB74E}" srcId="{B1A8326E-1151-4B2E-9B56-47A9FB9F58E4}" destId="{D8C80086-58DA-4745-AA64-27E46A93AF67}" srcOrd="1" destOrd="0" parTransId="{069775F8-1A61-4DE2-9228-EC87055BBD00}" sibTransId="{F8840721-557E-4BEF-94B8-2D3BC33DDA8D}"/>
    <dgm:cxn modelId="{1DD31F95-C318-4B0E-A242-3CB14B8FCA2C}" type="presOf" srcId="{CA8D9329-707D-4EB0-9961-75190D5FA236}" destId="{D72D5B15-2032-4B6E-9E2B-A7816C4E1241}" srcOrd="0" destOrd="0" presId="urn:microsoft.com/office/officeart/2005/8/layout/process3"/>
    <dgm:cxn modelId="{A1E49B9B-82DF-4650-A6E9-B9751B52D109}" type="presOf" srcId="{D8C80086-58DA-4745-AA64-27E46A93AF67}" destId="{289F1E0C-69BD-4D5C-BFDD-B581200ADA15}" srcOrd="1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C626DAA2-8B48-4301-8036-9CA7061ADE7A}" type="presOf" srcId="{3D528162-819B-4496-947B-01F34E8D5A87}" destId="{55164041-0DA5-453A-A58D-112FB207D28D}" srcOrd="1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  <dgm:cxn modelId="{E682BC73-647B-45EB-9578-61937F45C14A}" type="presParOf" srcId="{DBB6B28E-CD7F-46A0-BDAC-199473353B78}" destId="{F13117CB-8B3F-4BED-A78E-5C3D59DE627F}" srcOrd="1" destOrd="0" presId="urn:microsoft.com/office/officeart/2005/8/layout/process3"/>
    <dgm:cxn modelId="{ADACFEDD-FE95-4EA5-92A7-7D5D3D15E729}" type="presParOf" srcId="{F13117CB-8B3F-4BED-A78E-5C3D59DE627F}" destId="{55164041-0DA5-453A-A58D-112FB207D28D}" srcOrd="0" destOrd="0" presId="urn:microsoft.com/office/officeart/2005/8/layout/process3"/>
    <dgm:cxn modelId="{E8C81C70-0889-4F83-B2BD-2AEF267CE627}" type="presParOf" srcId="{DBB6B28E-CD7F-46A0-BDAC-199473353B78}" destId="{DC8BD044-A3B5-496F-9F98-5D6265353648}" srcOrd="2" destOrd="0" presId="urn:microsoft.com/office/officeart/2005/8/layout/process3"/>
    <dgm:cxn modelId="{51F53FC8-38F4-45C8-B234-3A87882714C9}" type="presParOf" srcId="{DC8BD044-A3B5-496F-9F98-5D6265353648}" destId="{EBD32FB9-7699-4ACB-B9A6-7BD92CC0EED3}" srcOrd="0" destOrd="0" presId="urn:microsoft.com/office/officeart/2005/8/layout/process3"/>
    <dgm:cxn modelId="{E112847E-892F-4DDB-9A5A-54F5868D984B}" type="presParOf" srcId="{DC8BD044-A3B5-496F-9F98-5D6265353648}" destId="{289F1E0C-69BD-4D5C-BFDD-B581200ADA15}" srcOrd="1" destOrd="0" presId="urn:microsoft.com/office/officeart/2005/8/layout/process3"/>
    <dgm:cxn modelId="{E3EDEFBE-89EF-4774-B2D6-4222DBC22F1B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86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leerAlarmas</a:t>
          </a:r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puede ver las alarmas generadas por los clientes/compoenentes en el tiempo 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gestionarAlarma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el usuario tendra la posibilidad de gestionar la alarma, atendiendolas a su manera en la interfaz de</a:t>
          </a:r>
          <a:r>
            <a:rPr lang="es-CO" b="1"/>
            <a:t> gestion de alarmas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generarReporteAlarma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el usuario podrá generar el reporte de la alarma cuando desee, escogiendo la(s) fechas en las cuales desea ver la(s) alarmas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91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leerReportes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puede ver los reportes generados por los clientes/componentes y previamente guardados en la base de datos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gestionarEvento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el usuario tendra la posibilidad de gestionar los eventos, atendiendolos a su manera en la interfaz de</a:t>
          </a:r>
          <a:r>
            <a:rPr lang="es-CO" b="1"/>
            <a:t> gestion de eventos</a:t>
          </a:r>
          <a:endParaRPr lang="es-CO"/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947CFE87-5B3E-4A61-AF11-CD5FE251BD92}">
      <dgm:prSet phldrT="[Texto]"/>
      <dgm:spPr/>
      <dgm:t>
        <a:bodyPr/>
        <a:lstStyle/>
        <a:p>
          <a:r>
            <a:rPr lang="es-CO"/>
            <a:t>generarReporteEvento</a:t>
          </a:r>
        </a:p>
      </dgm:t>
    </dgm:pt>
    <dgm:pt modelId="{0FC8CC36-0092-4797-AC9E-1ACCB6F16AAF}" type="parTrans" cxnId="{B9A6919F-5FA9-493A-BBA3-67FC2883F56B}">
      <dgm:prSet/>
      <dgm:spPr/>
      <dgm:t>
        <a:bodyPr/>
        <a:lstStyle/>
        <a:p>
          <a:endParaRPr lang="es-CO"/>
        </a:p>
      </dgm:t>
    </dgm:pt>
    <dgm:pt modelId="{4866EA8F-AE08-4479-AFD6-B285026A58FD}" type="sibTrans" cxnId="{B9A6919F-5FA9-493A-BBA3-67FC2883F56B}">
      <dgm:prSet/>
      <dgm:spPr/>
      <dgm:t>
        <a:bodyPr/>
        <a:lstStyle/>
        <a:p>
          <a:endParaRPr lang="es-CO"/>
        </a:p>
      </dgm:t>
    </dgm:pt>
    <dgm:pt modelId="{0C45496D-EB44-4D6D-8BA3-FC35F44E94EC}">
      <dgm:prSet phldrT="[Texto]"/>
      <dgm:spPr/>
      <dgm:t>
        <a:bodyPr/>
        <a:lstStyle/>
        <a:p>
          <a:r>
            <a:rPr lang="es-CO"/>
            <a:t>el usuario podrá generar el reporte de los eventos cuando desee, escogiendo la(s) fechas en las cuales desea ver dichos eventos</a:t>
          </a:r>
        </a:p>
      </dgm:t>
    </dgm:pt>
    <dgm:pt modelId="{4F7E4E73-0956-4E1C-9A80-5E5D91C1F1A3}" type="parTrans" cxnId="{0609BDFA-E1A2-4E59-BA0A-541C555A1F09}">
      <dgm:prSet/>
      <dgm:spPr/>
      <dgm:t>
        <a:bodyPr/>
        <a:lstStyle/>
        <a:p>
          <a:endParaRPr lang="es-CO"/>
        </a:p>
      </dgm:t>
    </dgm:pt>
    <dgm:pt modelId="{B3C6E78B-507D-4990-94CF-E9A3859C6FBB}" type="sibTrans" cxnId="{0609BDFA-E1A2-4E59-BA0A-541C555A1F09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AF222503-59A7-4DD7-B6DF-DA7C1DAF67CB}" type="pres">
      <dgm:prSet presAssocID="{25D1661C-1AD6-4939-92D1-E23D7FF4717E}" presName="sibTrans" presStyleLbl="sibTrans2D1" presStyleIdx="1" presStyleCnt="2"/>
      <dgm:spPr/>
    </dgm:pt>
    <dgm:pt modelId="{A24867D0-AE8B-4517-ABF9-B24B474E161E}" type="pres">
      <dgm:prSet presAssocID="{25D1661C-1AD6-4939-92D1-E23D7FF4717E}" presName="connTx" presStyleLbl="sibTrans2D1" presStyleIdx="1" presStyleCnt="2"/>
      <dgm:spPr/>
    </dgm:pt>
    <dgm:pt modelId="{A3F1E66E-A814-431F-84A6-DB5CCCA9476B}" type="pres">
      <dgm:prSet presAssocID="{947CFE87-5B3E-4A61-AF11-CD5FE251BD92}" presName="composite" presStyleCnt="0"/>
      <dgm:spPr/>
    </dgm:pt>
    <dgm:pt modelId="{041592B6-43C7-485D-8626-D1BE083B1238}" type="pres">
      <dgm:prSet presAssocID="{947CFE87-5B3E-4A61-AF11-CD5FE251BD92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D38DEA0E-903C-47A1-9DBA-C2EF7AA63AAF}" type="pres">
      <dgm:prSet presAssocID="{947CFE87-5B3E-4A61-AF11-CD5FE251BD92}" presName="parSh" presStyleLbl="node1" presStyleIdx="2" presStyleCnt="3"/>
      <dgm:spPr/>
    </dgm:pt>
    <dgm:pt modelId="{C72B4285-A5FF-47A1-8203-0ADCEAE0FC37}" type="pres">
      <dgm:prSet presAssocID="{947CFE87-5B3E-4A61-AF11-CD5FE251BD92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4C911C16-6130-4E8A-919C-A331BD08DFFC}" type="presOf" srcId="{25D1661C-1AD6-4939-92D1-E23D7FF4717E}" destId="{AF222503-59A7-4DD7-B6DF-DA7C1DAF67CB}" srcOrd="0" destOrd="0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A0E92A38-AACA-4494-BAAF-D43E2AD291EE}" type="presOf" srcId="{947CFE87-5B3E-4A61-AF11-CD5FE251BD92}" destId="{041592B6-43C7-485D-8626-D1BE083B1238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792BE58-6C15-4E23-8059-0F663A7788BD}" type="presOf" srcId="{0C45496D-EB44-4D6D-8BA3-FC35F44E94EC}" destId="{C72B4285-A5FF-47A1-8203-0ADCEAE0FC37}" srcOrd="0" destOrd="0" presId="urn:microsoft.com/office/officeart/2005/8/layout/process3"/>
    <dgm:cxn modelId="{28B6C15A-8B5E-41B6-B756-C78DA135A3BF}" type="presOf" srcId="{947CFE87-5B3E-4A61-AF11-CD5FE251BD92}" destId="{D38DEA0E-903C-47A1-9DBA-C2EF7AA63AAF}" srcOrd="1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B9A6919F-5FA9-493A-BBA3-67FC2883F56B}" srcId="{4735F9FC-99D9-4170-AB49-BF68E9128479}" destId="{947CFE87-5B3E-4A61-AF11-CD5FE251BD92}" srcOrd="2" destOrd="0" parTransId="{0FC8CC36-0092-4797-AC9E-1ACCB6F16AAF}" sibTransId="{4866EA8F-AE08-4479-AFD6-B285026A58FD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2E2A2BD-DB61-47B8-AA16-0AF43522ABFB}" type="presOf" srcId="{25D1661C-1AD6-4939-92D1-E23D7FF4717E}" destId="{A24867D0-AE8B-4517-ABF9-B24B474E161E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0609BDFA-E1A2-4E59-BA0A-541C555A1F09}" srcId="{947CFE87-5B3E-4A61-AF11-CD5FE251BD92}" destId="{0C45496D-EB44-4D6D-8BA3-FC35F44E94EC}" srcOrd="0" destOrd="0" parTransId="{4F7E4E73-0956-4E1C-9A80-5E5D91C1F1A3}" sibTransId="{B3C6E78B-507D-4990-94CF-E9A3859C6FBB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8225B98B-372B-46FD-9BF9-F2D7AD478848}" type="presParOf" srcId="{71330616-7E8A-4D92-AB6F-1FB7488A3B15}" destId="{AF222503-59A7-4DD7-B6DF-DA7C1DAF67CB}" srcOrd="3" destOrd="0" presId="urn:microsoft.com/office/officeart/2005/8/layout/process3"/>
    <dgm:cxn modelId="{2E9A6792-3A20-4110-A6B9-D3867EFDC8B7}" type="presParOf" srcId="{AF222503-59A7-4DD7-B6DF-DA7C1DAF67CB}" destId="{A24867D0-AE8B-4517-ABF9-B24B474E161E}" srcOrd="0" destOrd="0" presId="urn:microsoft.com/office/officeart/2005/8/layout/process3"/>
    <dgm:cxn modelId="{E772E4A2-E2E2-40E5-B2C8-12FAA23FA90B}" type="presParOf" srcId="{71330616-7E8A-4D92-AB6F-1FB7488A3B15}" destId="{A3F1E66E-A814-431F-84A6-DB5CCCA9476B}" srcOrd="4" destOrd="0" presId="urn:microsoft.com/office/officeart/2005/8/layout/process3"/>
    <dgm:cxn modelId="{03E3B3BD-0A90-4758-BFB6-92C19EDE3718}" type="presParOf" srcId="{A3F1E66E-A814-431F-84A6-DB5CCCA9476B}" destId="{041592B6-43C7-485D-8626-D1BE083B1238}" srcOrd="0" destOrd="0" presId="urn:microsoft.com/office/officeart/2005/8/layout/process3"/>
    <dgm:cxn modelId="{41D2CDF3-07AE-4719-9AF7-A3CD8DEA37DE}" type="presParOf" srcId="{A3F1E66E-A814-431F-84A6-DB5CCCA9476B}" destId="{D38DEA0E-903C-47A1-9DBA-C2EF7AA63AAF}" srcOrd="1" destOrd="0" presId="urn:microsoft.com/office/officeart/2005/8/layout/process3"/>
    <dgm:cxn modelId="{BDFD2B84-4EC0-409C-AD8C-657BBCB61CB2}" type="presParOf" srcId="{A3F1E66E-A814-431F-84A6-DB5CCCA9476B}" destId="{C72B4285-A5FF-47A1-8203-0ADCEAE0FC3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96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configurarEventosAlarmas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su sistema externo para establecer una parametrizacion de  los eventos y alarmas que generarán sus clientes/componentes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configurarEvento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el administrador/usuario podrá configurar la forma en que desea ver los eventos en su sistema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ConfigurarAlarma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ES"/>
            <a:t>el administrador/usuario podrá configurar la forma en que desea ver las alarmas en su sistema</a:t>
          </a:r>
          <a:endParaRPr lang="es-CO"/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3"/>
      <dgm:spPr/>
    </dgm:pt>
    <dgm:pt modelId="{09735D09-130F-4010-90A0-AFCD88DF0461}" type="pres">
      <dgm:prSet presAssocID="{1838D0D2-69A1-4CA3-81FE-6BDCD01755ED}" presName="desTx" presStyleLbl="fgAcc1" presStyleIdx="1" presStyleCnt="3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2"/>
      <dgm:spPr/>
    </dgm:pt>
    <dgm:pt modelId="{D20C2311-34FD-4B9F-B1F6-976C486C6C74}" type="pres">
      <dgm:prSet presAssocID="{2E9B588C-CF38-4CF8-BA8A-E5E8369F8ADF}" presName="connTx" presStyleLbl="sibTrans2D1" presStyleIdx="1" presStyleCnt="2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3"/>
      <dgm:spPr/>
    </dgm:pt>
    <dgm:pt modelId="{F4EAB0C5-295B-45CC-8124-03C5AEA26913}" type="pres">
      <dgm:prSet presAssocID="{759890BC-D0FB-4152-A7D0-FB4601583C23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01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monitorearSeguridad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sistema se encargará de monitorear la seguridad de manera constante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11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validarUsuario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validarIntentosIngreso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se validan los intentos de ingreso al sistema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intentos fallidos: si los intentos de ingreso son superiores a 3 veces, se genera una alerta al administrador del sistema y no se permiten mas intentos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2FB43CC7-A3F1-4165-9BEC-42D4C18452C5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CO"/>
            <a:t>cuando el usuario ingrese al sistema se validará el ingreso </a:t>
          </a:r>
        </a:p>
      </dgm:t>
    </dgm:pt>
    <dgm:pt modelId="{E789B3D8-2DF1-4F06-90F7-FAEAE47A222B}" type="parTrans" cxnId="{86C4E376-B156-4CC4-9E8D-CBF60DCF8159}">
      <dgm:prSet/>
      <dgm:spPr/>
      <dgm:t>
        <a:bodyPr/>
        <a:lstStyle/>
        <a:p>
          <a:endParaRPr lang="es-CO"/>
        </a:p>
      </dgm:t>
    </dgm:pt>
    <dgm:pt modelId="{A0314525-678C-4485-8095-F5914A5133AD}" type="sibTrans" cxnId="{86C4E376-B156-4CC4-9E8D-CBF60DCF8159}">
      <dgm:prSet/>
      <dgm:spPr/>
      <dgm:t>
        <a:bodyPr/>
        <a:lstStyle/>
        <a:p>
          <a:endParaRPr lang="es-CO"/>
        </a:p>
      </dgm:t>
    </dgm:pt>
    <dgm:pt modelId="{A3B8EDC3-CC93-4BFD-ADB3-89F61AA508D2}">
      <dgm:prSet phldrT="[Texto]"/>
      <dgm:spPr/>
      <dgm:t>
        <a:bodyPr/>
        <a:lstStyle/>
        <a:p>
          <a:r>
            <a:rPr lang="es-CO"/>
            <a:t>accede: el usuario ingresará al sistema </a:t>
          </a:r>
        </a:p>
      </dgm:t>
    </dgm:pt>
    <dgm:pt modelId="{DD96AB9A-6673-4EFC-9903-7654113EE231}" type="parTrans" cxnId="{DEC503EA-0BF4-47D7-9AFD-D7243AF8BF00}">
      <dgm:prSet/>
      <dgm:spPr/>
      <dgm:t>
        <a:bodyPr/>
        <a:lstStyle/>
        <a:p>
          <a:endParaRPr lang="es-CO"/>
        </a:p>
      </dgm:t>
    </dgm:pt>
    <dgm:pt modelId="{D7B894CA-01A8-46A3-BE5F-0F44D4061AB8}" type="sibTrans" cxnId="{DEC503EA-0BF4-47D7-9AFD-D7243AF8BF00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2"/>
      <dgm:spPr/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0" presId="urn:microsoft.com/office/officeart/2005/8/layout/process3"/>
    <dgm:cxn modelId="{8F2C8A15-08D3-48BA-96D9-6425CAB15CD2}" type="presOf" srcId="{2FB43CC7-A3F1-4165-9BEC-42D4C18452C5}" destId="{3605D73C-7E3E-4818-B6BE-775942DAFC6D}" srcOrd="0" destOrd="0" presId="urn:microsoft.com/office/officeart/2005/8/layout/process3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86C4E376-B156-4CC4-9E8D-CBF60DCF8159}" srcId="{F2DB028E-ED48-4F86-9D43-038F5A4A6891}" destId="{2FB43CC7-A3F1-4165-9BEC-42D4C18452C5}" srcOrd="0" destOrd="0" parTransId="{E789B3D8-2DF1-4F06-90F7-FAEAE47A222B}" sibTransId="{A0314525-678C-4485-8095-F5914A5133AD}"/>
    <dgm:cxn modelId="{06D05978-CE6F-4236-925C-116EBC3A070E}" type="presOf" srcId="{A3B8EDC3-CC93-4BFD-ADB3-89F61AA508D2}" destId="{F30D5423-D3DC-4D84-9295-E80A71FDABE7}" srcOrd="0" destOrd="1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5FC4E2CE-D6E5-4CC9-93E7-5813085F7814}" srcId="{47CB07D2-62A9-4DAE-B20E-111C1AC2906F}" destId="{41995401-AF5A-40EF-B9E3-078A1B73A7D5}" srcOrd="0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DEC503EA-0BF4-47D7-9AFD-D7243AF8BF00}" srcId="{47CB07D2-62A9-4DAE-B20E-111C1AC2906F}" destId="{A3B8EDC3-CC93-4BFD-ADB3-89F61AA508D2}" srcOrd="1" destOrd="0" parTransId="{DD96AB9A-6673-4EFC-9903-7654113EE231}" sibTransId="{D7B894CA-01A8-46A3-BE5F-0F44D4061AB8}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Consultar_sistema_externo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super administrador tendrá la opción de </a:t>
          </a:r>
          <a:r>
            <a:rPr lang="es-ES" b="1"/>
            <a:t>buscar</a:t>
          </a:r>
          <a:r>
            <a:rPr lang="es-ES"/>
            <a:t> por ID_sistema_externo, Nit_sistema_externo, nombre_sistema_externo, haciendo una consulta a la base de datos y mostrando los resultados existentes.</a:t>
          </a:r>
          <a:endParaRPr lang="es-CO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Editar_sistema_externo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Si se encuentran resultados en la consulta anterior el superadministrador podrá seleccionar el resultado que desee y ejecutar el botón de </a:t>
          </a:r>
          <a:r>
            <a:rPr lang="es-ES" b="1"/>
            <a:t>editar</a:t>
          </a:r>
          <a:r>
            <a:rPr lang="es-ES"/>
            <a:t>.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2"/>
      <dgm:spPr/>
    </dgm:pt>
    <dgm:pt modelId="{09735D09-130F-4010-90A0-AFCD88DF0461}" type="pres">
      <dgm:prSet presAssocID="{1838D0D2-69A1-4CA3-81FE-6BDCD01755ED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ProtegerDatos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sistema IC debe estar en capacidad de proteger los datos de los sistemas externos 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1"/>
      <dgm:spPr/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</dgm:pt>
  </dgm:ptLst>
  <dgm:cxnLst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21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establecerPoliticaSeguridad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sistema establecera politicas de seguridad deacuerdo con los estandares requeridos por los sistemas externos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1"/>
      <dgm:spPr/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</dgm:pt>
  </dgm:ptLst>
  <dgm:cxnLst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26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monitorearSeguridad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sistema se encargará de monitorear la seguridad de manera constante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31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editar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verificarComponente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creado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writeDataBase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se guarda la modificacion del componente en la base de datos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36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registrarComponente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registrar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verificarRegistro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registrado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2"/>
      <dgm:spPr/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41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los componentes seleccionando la opcion configurar 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administrarAcciones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al seleccionar el componente se mostrara una nueva interfaz donde le indicara que acciones puede administrar en dicho componente 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programarAcciones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al seleccionar el componente tendra la opcion de programar acciones del componente, se le mostrará una interfaz y alli se le permite programar la accion informando la autorizacion de la programacion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administrarAsociacion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mostrara una interfaz donde el administrador/usuario tendra la opcion de ver los componentes disponibles y establecer una asociacion entre los componentes que desee, segun sea su necesidad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37274220-009A-481B-BB2B-D2D111D40A78}">
      <dgm:prSet phldrT="[Texto]"/>
      <dgm:spPr/>
      <dgm:t>
        <a:bodyPr/>
        <a:lstStyle/>
        <a:p>
          <a:r>
            <a:rPr lang="es-CO" b="0"/>
            <a:t>mostrará los componentes que posee en el sistema externo y podrá escoger el que desee</a:t>
          </a:r>
        </a:p>
      </dgm:t>
    </dgm:pt>
    <dgm:pt modelId="{9A198B56-0DAF-4E5B-A193-D9863931C971}" type="parTrans" cxnId="{59E734BF-020D-4291-B7FA-5B469EF91286}">
      <dgm:prSet/>
      <dgm:spPr/>
      <dgm:t>
        <a:bodyPr/>
        <a:lstStyle/>
        <a:p>
          <a:endParaRPr lang="es-CO"/>
        </a:p>
      </dgm:t>
    </dgm:pt>
    <dgm:pt modelId="{7B3B5577-8DFC-4BCE-B0B2-EF9ADB0603EE}" type="sibTrans" cxnId="{59E734BF-020D-4291-B7FA-5B469EF91286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09549596-1411-4066-B328-5B33997508A4}" type="presOf" srcId="{37274220-009A-481B-BB2B-D2D111D40A78}" destId="{3605D73C-7E3E-4818-B6BE-775942DAFC6D}" srcOrd="0" destOrd="1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59E734BF-020D-4291-B7FA-5B469EF91286}" srcId="{F2DB028E-ED48-4F86-9D43-038F5A4A6891}" destId="{37274220-009A-481B-BB2B-D2D111D40A78}" srcOrd="1" destOrd="0" parTransId="{9A198B56-0DAF-4E5B-A193-D9863931C971}" sibTransId="{7B3B5577-8DFC-4BCE-B0B2-EF9ADB0603EE}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4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Crear_rol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Al escoger esta opción, el Administrador tendrá la posibilidad de hacer la creación de un nuevo Rol dentro del sistema, concediendole los atributos necesarios para el desarRollo de sus actividades.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Consultar_rol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 tendrá la opción de </a:t>
          </a:r>
          <a:r>
            <a:rPr lang="es-ES" b="1"/>
            <a:t>buscar</a:t>
          </a:r>
          <a:r>
            <a:rPr lang="es-ES"/>
            <a:t> por ID_Rol, haciendo una consulta a la base de datos y mostrando los resultados existentes.</a:t>
          </a:r>
          <a:endParaRPr lang="es-CO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Editar_rol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Si se encuentran resultados en la consulta anterior el Administrador podrá seleccionar el resultado que desee y ejecutar el botón de </a:t>
          </a:r>
          <a:r>
            <a:rPr lang="es-ES" b="1"/>
            <a:t>editar</a:t>
          </a:r>
          <a:r>
            <a:rPr lang="es-ES"/>
            <a:t>.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Eliminar_rol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El administrador podrá eliminar el Rol que desee segun su necesidad.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confirmar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3"/>
      <dgm:spPr/>
    </dgm:pt>
    <dgm:pt modelId="{09735D09-130F-4010-90A0-AFCD88DF0461}" type="pres">
      <dgm:prSet presAssocID="{1838D0D2-69A1-4CA3-81FE-6BDCD01755ED}" presName="desTx" presStyleLbl="fgAcc1" presStyleIdx="1" presStyleCnt="3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2"/>
      <dgm:spPr/>
    </dgm:pt>
    <dgm:pt modelId="{D20C2311-34FD-4B9F-B1F6-976C486C6C74}" type="pres">
      <dgm:prSet presAssocID="{2E9B588C-CF38-4CF8-BA8A-E5E8369F8ADF}" presName="connTx" presStyleLbl="sibTrans2D1" presStyleIdx="1" presStyleCnt="2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3"/>
      <dgm:spPr/>
    </dgm:pt>
    <dgm:pt modelId="{F4EAB0C5-295B-45CC-8124-03C5AEA26913}" type="pres">
      <dgm:prSet presAssocID="{759890BC-D0FB-4152-A7D0-FB4601583C23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989B8CA3-BB70-43A5-AE23-5C43BCEB8783}" srcId="{759890BC-D0FB-4152-A7D0-FB4601583C23}" destId="{F521B3C0-F467-4B41-ADDE-18218D4C5020}" srcOrd="1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CC7F1DC0-785A-4F38-A6DC-B7572D50068A}" type="presOf" srcId="{F521B3C0-F467-4B41-ADDE-18218D4C5020}" destId="{F4EAB0C5-295B-45CC-8124-03C5AEA26913}" srcOrd="0" destOrd="1" presId="urn:microsoft.com/office/officeart/2005/8/layout/process3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Leer_datos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cliente leerá los datos generados, enviandolos al sistema inpetel cloud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378863F5-1452-4570-A096-ADDD6540E422}">
      <dgm:prSet phldrT="[Texto]"/>
      <dgm:spPr/>
      <dgm:t>
        <a:bodyPr/>
        <a:lstStyle/>
        <a:p>
          <a:pPr algn="ctr"/>
          <a:r>
            <a:rPr lang="es-CO"/>
            <a:t>guardaDatostemporal</a:t>
          </a:r>
        </a:p>
      </dgm:t>
    </dgm:pt>
    <dgm:pt modelId="{33AF8B69-7DA3-460C-BCFC-56899A79AAC2}" type="parTrans" cxnId="{91CD9D31-7949-492C-8ED7-384F2552564E}">
      <dgm:prSet/>
      <dgm:spPr/>
      <dgm:t>
        <a:bodyPr/>
        <a:lstStyle/>
        <a:p>
          <a:endParaRPr lang="es-CO"/>
        </a:p>
      </dgm:t>
    </dgm:pt>
    <dgm:pt modelId="{E14CEDF3-9DA2-4CB9-A70E-C6D164A47D11}" type="sibTrans" cxnId="{91CD9D31-7949-492C-8ED7-384F2552564E}">
      <dgm:prSet/>
      <dgm:spPr/>
      <dgm:t>
        <a:bodyPr/>
        <a:lstStyle/>
        <a:p>
          <a:endParaRPr lang="es-CO"/>
        </a:p>
      </dgm:t>
    </dgm:pt>
    <dgm:pt modelId="{C6E4F0AB-0862-40FC-9C76-300E3175FFDB}">
      <dgm:prSet/>
      <dgm:spPr/>
      <dgm:t>
        <a:bodyPr/>
        <a:lstStyle/>
        <a:p>
          <a:r>
            <a:rPr lang="es-CO"/>
            <a:t>se procede a guardar los datos en una tabla temporal de bd</a:t>
          </a:r>
        </a:p>
      </dgm:t>
    </dgm:pt>
    <dgm:pt modelId="{3295EF9E-B885-48E6-8B44-3A4E75FE873B}" type="parTrans" cxnId="{487EBCBF-44E0-4886-AC42-03CADDD8B8BA}">
      <dgm:prSet/>
      <dgm:spPr/>
      <dgm:t>
        <a:bodyPr/>
        <a:lstStyle/>
        <a:p>
          <a:endParaRPr lang="es-CO"/>
        </a:p>
      </dgm:t>
    </dgm:pt>
    <dgm:pt modelId="{A0E25D50-21FE-4958-A0AD-B55C4C2F589E}" type="sibTrans" cxnId="{487EBCBF-44E0-4886-AC42-03CADDD8B8BA}">
      <dgm:prSet/>
      <dgm:spPr/>
      <dgm:t>
        <a:bodyPr/>
        <a:lstStyle/>
        <a:p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/>
      <dgm:spPr/>
      <dgm:t>
        <a:bodyPr/>
        <a:lstStyle/>
        <a:p>
          <a:r>
            <a:rPr lang="es-CO"/>
            <a:t>se guardan los datos en las tablas de bases de datos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3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3">
        <dgm:presLayoutVars>
          <dgm:bulletEnabled val="1"/>
        </dgm:presLayoutVars>
      </dgm:prSet>
      <dgm:spPr/>
    </dgm:pt>
    <dgm:pt modelId="{F13117CB-8B3F-4BED-A78E-5C3D59DE627F}" type="pres">
      <dgm:prSet presAssocID="{3D528162-819B-4496-947B-01F34E8D5A87}" presName="sibTrans" presStyleLbl="sibTrans2D1" presStyleIdx="0" presStyleCnt="2"/>
      <dgm:spPr/>
    </dgm:pt>
    <dgm:pt modelId="{55164041-0DA5-453A-A58D-112FB207D28D}" type="pres">
      <dgm:prSet presAssocID="{3D528162-819B-4496-947B-01F34E8D5A87}" presName="connTx" presStyleLbl="sibTrans2D1" presStyleIdx="0" presStyleCnt="2"/>
      <dgm:spPr/>
    </dgm:pt>
    <dgm:pt modelId="{6EEDB165-129E-42C6-BADF-DA1852A5695C}" type="pres">
      <dgm:prSet presAssocID="{378863F5-1452-4570-A096-ADDD6540E422}" presName="composite" presStyleCnt="0"/>
      <dgm:spPr/>
    </dgm:pt>
    <dgm:pt modelId="{8A9DE906-ADEC-495A-B307-7A9DB2A2F166}" type="pres">
      <dgm:prSet presAssocID="{378863F5-1452-4570-A096-ADDD6540E422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E2D98EB9-4786-4A52-AE89-DB2C4078F6E4}" type="pres">
      <dgm:prSet presAssocID="{378863F5-1452-4570-A096-ADDD6540E422}" presName="parSh" presStyleLbl="node1" presStyleIdx="1" presStyleCnt="3"/>
      <dgm:spPr/>
    </dgm:pt>
    <dgm:pt modelId="{86CE094A-6727-4336-BA0D-D09A7B3AED10}" type="pres">
      <dgm:prSet presAssocID="{378863F5-1452-4570-A096-ADDD6540E422}" presName="desTx" presStyleLbl="fgAcc1" presStyleIdx="1" presStyleCnt="3">
        <dgm:presLayoutVars>
          <dgm:bulletEnabled val="1"/>
        </dgm:presLayoutVars>
      </dgm:prSet>
      <dgm:spPr/>
    </dgm:pt>
    <dgm:pt modelId="{2577154F-FA83-4B8C-BA41-C5C43E80AF82}" type="pres">
      <dgm:prSet presAssocID="{E14CEDF3-9DA2-4CB9-A70E-C6D164A47D11}" presName="sibTrans" presStyleLbl="sibTrans2D1" presStyleIdx="1" presStyleCnt="2"/>
      <dgm:spPr/>
    </dgm:pt>
    <dgm:pt modelId="{7506E1EE-516A-4BF4-9E89-4067F9ECF515}" type="pres">
      <dgm:prSet presAssocID="{E14CEDF3-9DA2-4CB9-A70E-C6D164A47D11}" presName="connTx" presStyleLbl="sibTrans2D1" presStyleIdx="1" presStyleCnt="2"/>
      <dgm:spPr/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289F1E0C-69BD-4D5C-BFDD-B581200ADA15}" type="pres">
      <dgm:prSet presAssocID="{D8C80086-58DA-4745-AA64-27E46A93AF67}" presName="parSh" presStyleLbl="node1" presStyleIdx="2" presStyleCnt="3"/>
      <dgm:spPr/>
    </dgm:pt>
    <dgm:pt modelId="{D72D5B15-2032-4B6E-9E2B-A7816C4E1241}" type="pres">
      <dgm:prSet presAssocID="{D8C80086-58DA-4745-AA64-27E46A93AF67}" presName="desTx" presStyleLbl="fgAcc1" presStyleIdx="2" presStyleCnt="3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E2E92F13-8500-4097-9282-A2FB8771E1F3}" type="presOf" srcId="{E14CEDF3-9DA2-4CB9-A70E-C6D164A47D11}" destId="{2577154F-FA83-4B8C-BA41-C5C43E80AF82}" srcOrd="0" destOrd="0" presId="urn:microsoft.com/office/officeart/2005/8/layout/process3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8A2AD02E-1CEB-4F60-907F-250256D35704}" type="presOf" srcId="{C6E4F0AB-0862-40FC-9C76-300E3175FFDB}" destId="{86CE094A-6727-4336-BA0D-D09A7B3AED10}" srcOrd="0" destOrd="0" presId="urn:microsoft.com/office/officeart/2005/8/layout/process3"/>
    <dgm:cxn modelId="{91CD9D31-7949-492C-8ED7-384F2552564E}" srcId="{B1A8326E-1151-4B2E-9B56-47A9FB9F58E4}" destId="{378863F5-1452-4570-A096-ADDD6540E422}" srcOrd="1" destOrd="0" parTransId="{33AF8B69-7DA3-460C-BCFC-56899A79AAC2}" sibTransId="{E14CEDF3-9DA2-4CB9-A70E-C6D164A47D11}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3E5EE549-4A44-450C-96F7-EE4F88A1C3B6}" type="presOf" srcId="{3D528162-819B-4496-947B-01F34E8D5A87}" destId="{F13117CB-8B3F-4BED-A78E-5C3D59DE627F}" srcOrd="0" destOrd="0" presId="urn:microsoft.com/office/officeart/2005/8/layout/process3"/>
    <dgm:cxn modelId="{1AFF3E82-C638-4385-AEFE-86082C9CBC94}" type="presOf" srcId="{D8C80086-58DA-4745-AA64-27E46A93AF67}" destId="{EBD32FB9-7699-4ACB-B9A6-7BD92CC0EED3}" srcOrd="0" destOrd="0" presId="urn:microsoft.com/office/officeart/2005/8/layout/process3"/>
    <dgm:cxn modelId="{F576DA86-D760-46AF-A605-4847959D230F}" type="presOf" srcId="{E14CEDF3-9DA2-4CB9-A70E-C6D164A47D11}" destId="{7506E1EE-516A-4BF4-9E89-4067F9ECF515}" srcOrd="1" destOrd="0" presId="urn:microsoft.com/office/officeart/2005/8/layout/process3"/>
    <dgm:cxn modelId="{BEF43B8F-B6DC-4BC4-951E-A89320DFB74E}" srcId="{B1A8326E-1151-4B2E-9B56-47A9FB9F58E4}" destId="{D8C80086-58DA-4745-AA64-27E46A93AF67}" srcOrd="2" destOrd="0" parTransId="{069775F8-1A61-4DE2-9228-EC87055BBD00}" sibTransId="{F8840721-557E-4BEF-94B8-2D3BC33DDA8D}"/>
    <dgm:cxn modelId="{1DD31F95-C318-4B0E-A242-3CB14B8FCA2C}" type="presOf" srcId="{CA8D9329-707D-4EB0-9961-75190D5FA236}" destId="{D72D5B15-2032-4B6E-9E2B-A7816C4E1241}" srcOrd="0" destOrd="0" presId="urn:microsoft.com/office/officeart/2005/8/layout/process3"/>
    <dgm:cxn modelId="{A1E49B9B-82DF-4650-A6E9-B9751B52D109}" type="presOf" srcId="{D8C80086-58DA-4745-AA64-27E46A93AF67}" destId="{289F1E0C-69BD-4D5C-BFDD-B581200ADA15}" srcOrd="1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C626DAA2-8B48-4301-8036-9CA7061ADE7A}" type="presOf" srcId="{3D528162-819B-4496-947B-01F34E8D5A87}" destId="{55164041-0DA5-453A-A58D-112FB207D28D}" srcOrd="1" destOrd="0" presId="urn:microsoft.com/office/officeart/2005/8/layout/process3"/>
    <dgm:cxn modelId="{C339C6AC-F8CE-499D-8DC5-3597CFA2207E}" type="presOf" srcId="{378863F5-1452-4570-A096-ADDD6540E422}" destId="{8A9DE906-ADEC-495A-B307-7A9DB2A2F166}" srcOrd="0" destOrd="0" presId="urn:microsoft.com/office/officeart/2005/8/layout/process3"/>
    <dgm:cxn modelId="{487EBCBF-44E0-4886-AC42-03CADDD8B8BA}" srcId="{378863F5-1452-4570-A096-ADDD6540E422}" destId="{C6E4F0AB-0862-40FC-9C76-300E3175FFDB}" srcOrd="0" destOrd="0" parTransId="{3295EF9E-B885-48E6-8B44-3A4E75FE873B}" sibTransId="{A0E25D50-21FE-4958-A0AD-B55C4C2F589E}"/>
    <dgm:cxn modelId="{4B2503DC-CBD2-48CF-BC02-8B94217AC2FB}" type="presOf" srcId="{378863F5-1452-4570-A096-ADDD6540E422}" destId="{E2D98EB9-4786-4A52-AE89-DB2C4078F6E4}" srcOrd="1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  <dgm:cxn modelId="{E682BC73-647B-45EB-9578-61937F45C14A}" type="presParOf" srcId="{DBB6B28E-CD7F-46A0-BDAC-199473353B78}" destId="{F13117CB-8B3F-4BED-A78E-5C3D59DE627F}" srcOrd="1" destOrd="0" presId="urn:microsoft.com/office/officeart/2005/8/layout/process3"/>
    <dgm:cxn modelId="{ADACFEDD-FE95-4EA5-92A7-7D5D3D15E729}" type="presParOf" srcId="{F13117CB-8B3F-4BED-A78E-5C3D59DE627F}" destId="{55164041-0DA5-453A-A58D-112FB207D28D}" srcOrd="0" destOrd="0" presId="urn:microsoft.com/office/officeart/2005/8/layout/process3"/>
    <dgm:cxn modelId="{532B9544-DA53-4C02-92A0-048774F7C4EA}" type="presParOf" srcId="{DBB6B28E-CD7F-46A0-BDAC-199473353B78}" destId="{6EEDB165-129E-42C6-BADF-DA1852A5695C}" srcOrd="2" destOrd="0" presId="urn:microsoft.com/office/officeart/2005/8/layout/process3"/>
    <dgm:cxn modelId="{FD5654AD-52D9-4F35-80A0-3FEB29264B0C}" type="presParOf" srcId="{6EEDB165-129E-42C6-BADF-DA1852A5695C}" destId="{8A9DE906-ADEC-495A-B307-7A9DB2A2F166}" srcOrd="0" destOrd="0" presId="urn:microsoft.com/office/officeart/2005/8/layout/process3"/>
    <dgm:cxn modelId="{6F2321D0-521B-4E15-A02C-0456AFC2089E}" type="presParOf" srcId="{6EEDB165-129E-42C6-BADF-DA1852A5695C}" destId="{E2D98EB9-4786-4A52-AE89-DB2C4078F6E4}" srcOrd="1" destOrd="0" presId="urn:microsoft.com/office/officeart/2005/8/layout/process3"/>
    <dgm:cxn modelId="{777B5D72-5508-4E9B-9D0F-3FF788A90518}" type="presParOf" srcId="{6EEDB165-129E-42C6-BADF-DA1852A5695C}" destId="{86CE094A-6727-4336-BA0D-D09A7B3AED10}" srcOrd="2" destOrd="0" presId="urn:microsoft.com/office/officeart/2005/8/layout/process3"/>
    <dgm:cxn modelId="{EE728D29-6B9D-41B9-875A-042C67F6E135}" type="presParOf" srcId="{DBB6B28E-CD7F-46A0-BDAC-199473353B78}" destId="{2577154F-FA83-4B8C-BA41-C5C43E80AF82}" srcOrd="3" destOrd="0" presId="urn:microsoft.com/office/officeart/2005/8/layout/process3"/>
    <dgm:cxn modelId="{8C843E61-AA88-40F4-80A2-A9AEC01BC802}" type="presParOf" srcId="{2577154F-FA83-4B8C-BA41-C5C43E80AF82}" destId="{7506E1EE-516A-4BF4-9E89-4067F9ECF515}" srcOrd="0" destOrd="0" presId="urn:microsoft.com/office/officeart/2005/8/layout/process3"/>
    <dgm:cxn modelId="{E8C81C70-0889-4F83-B2BD-2AEF267CE627}" type="presParOf" srcId="{DBB6B28E-CD7F-46A0-BDAC-199473353B78}" destId="{DC8BD044-A3B5-496F-9F98-5D6265353648}" srcOrd="4" destOrd="0" presId="urn:microsoft.com/office/officeart/2005/8/layout/process3"/>
    <dgm:cxn modelId="{51F53FC8-38F4-45C8-B234-3A87882714C9}" type="presParOf" srcId="{DC8BD044-A3B5-496F-9F98-5D6265353648}" destId="{EBD32FB9-7699-4ACB-B9A6-7BD92CC0EED3}" srcOrd="0" destOrd="0" presId="urn:microsoft.com/office/officeart/2005/8/layout/process3"/>
    <dgm:cxn modelId="{E112847E-892F-4DDB-9A5A-54F5868D984B}" type="presParOf" srcId="{DC8BD044-A3B5-496F-9F98-5D6265353648}" destId="{289F1E0C-69BD-4D5C-BFDD-B581200ADA15}" srcOrd="1" destOrd="0" presId="urn:microsoft.com/office/officeart/2005/8/layout/process3"/>
    <dgm:cxn modelId="{E3EDEFBE-89EF-4774-B2D6-4222DBC22F1B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almacenarDatos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los datos generados se almacenarán en la base de datos del sistema externo.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readDataBase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para almacenar los datos, se debe leer la base de datos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VerificarDatos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se verificarán los datos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obtenerAlarma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si al verificar los datos se encuentran algunas inconsistencias, se generarán las alarmas correspondientes, permitiendole al usuario/administrador realizar su respectiva gestión. (tiempo real)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generarBackupDatos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sistema generará automaticamente el backup de los datos generados por los clientes/componentes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readDataBase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para hacer el bakup de los datos, se debe leer la base de datos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189CF955-8BEC-409A-8279-04C0FCC63722}">
      <dgm:prSet phldrT="[Texto]"/>
      <dgm:spPr/>
      <dgm:t>
        <a:bodyPr/>
        <a:lstStyle/>
        <a:p>
          <a:r>
            <a:rPr lang="es-CO"/>
            <a:t>verificarDatos</a:t>
          </a:r>
        </a:p>
      </dgm:t>
    </dgm:pt>
    <dgm:pt modelId="{68977758-8DF7-47DB-AC80-DA23A3C987EC}" type="parTrans" cxnId="{56D215D8-E9A8-40E3-BE8B-61000C88364B}">
      <dgm:prSet/>
      <dgm:spPr/>
      <dgm:t>
        <a:bodyPr/>
        <a:lstStyle/>
        <a:p>
          <a:endParaRPr lang="es-CO"/>
        </a:p>
      </dgm:t>
    </dgm:pt>
    <dgm:pt modelId="{5873B82B-5861-493A-86BC-2448980BB408}" type="sibTrans" cxnId="{56D215D8-E9A8-40E3-BE8B-61000C88364B}">
      <dgm:prSet/>
      <dgm:spPr/>
      <dgm:t>
        <a:bodyPr/>
        <a:lstStyle/>
        <a:p>
          <a:endParaRPr lang="es-CO"/>
        </a:p>
      </dgm:t>
    </dgm:pt>
    <dgm:pt modelId="{69F5C2CB-C74D-41A5-9E1E-BB5D593FC3A8}">
      <dgm:prSet phldrT="[Texto]"/>
      <dgm:spPr/>
      <dgm:t>
        <a:bodyPr/>
        <a:lstStyle/>
        <a:p>
          <a:r>
            <a:rPr lang="es-CO"/>
            <a:t>el backup se creará con los datos previamente verificados</a:t>
          </a:r>
        </a:p>
      </dgm:t>
    </dgm:pt>
    <dgm:pt modelId="{D029BD8D-6D65-45EB-BAD9-9C708A83AF5C}" type="parTrans" cxnId="{56A046F3-532B-4267-8A1E-96068023AA7F}">
      <dgm:prSet/>
      <dgm:spPr/>
      <dgm:t>
        <a:bodyPr/>
        <a:lstStyle/>
        <a:p>
          <a:endParaRPr lang="es-CO"/>
        </a:p>
      </dgm:t>
    </dgm:pt>
    <dgm:pt modelId="{9D8C086B-5133-4244-92E4-A01F7EDFD323}" type="sibTrans" cxnId="{56A046F3-532B-4267-8A1E-96068023AA7F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3"/>
      <dgm:spPr/>
    </dgm:pt>
    <dgm:pt modelId="{09735D09-130F-4010-90A0-AFCD88DF0461}" type="pres">
      <dgm:prSet presAssocID="{1838D0D2-69A1-4CA3-81FE-6BDCD01755ED}" presName="desTx" presStyleLbl="fgAcc1" presStyleIdx="1" presStyleCnt="3">
        <dgm:presLayoutVars>
          <dgm:bulletEnabled val="1"/>
        </dgm:presLayoutVars>
      </dgm:prSet>
      <dgm:spPr/>
    </dgm:pt>
    <dgm:pt modelId="{68701596-3808-4F0C-9F00-9F88100A7A2C}" type="pres">
      <dgm:prSet presAssocID="{2E9B588C-CF38-4CF8-BA8A-E5E8369F8ADF}" presName="sibTrans" presStyleLbl="sibTrans2D1" presStyleIdx="1" presStyleCnt="2"/>
      <dgm:spPr/>
    </dgm:pt>
    <dgm:pt modelId="{BA43A460-1A64-47A4-AD16-52D2973CDE5B}" type="pres">
      <dgm:prSet presAssocID="{2E9B588C-CF38-4CF8-BA8A-E5E8369F8ADF}" presName="connTx" presStyleLbl="sibTrans2D1" presStyleIdx="1" presStyleCnt="2"/>
      <dgm:spPr/>
    </dgm:pt>
    <dgm:pt modelId="{0B5C6FBE-0861-44B2-BB30-417915B9C5D7}" type="pres">
      <dgm:prSet presAssocID="{189CF955-8BEC-409A-8279-04C0FCC63722}" presName="composite" presStyleCnt="0"/>
      <dgm:spPr/>
    </dgm:pt>
    <dgm:pt modelId="{00EF6254-6E58-4376-AE79-61C7809C8EFD}" type="pres">
      <dgm:prSet presAssocID="{189CF955-8BEC-409A-8279-04C0FCC63722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78724FF8-A2B8-4AD8-BE49-BBA30E0B102E}" type="pres">
      <dgm:prSet presAssocID="{189CF955-8BEC-409A-8279-04C0FCC63722}" presName="parSh" presStyleLbl="node1" presStyleIdx="2" presStyleCnt="3"/>
      <dgm:spPr/>
    </dgm:pt>
    <dgm:pt modelId="{4732F223-B9F1-4348-86ED-67F630824C96}" type="pres">
      <dgm:prSet presAssocID="{189CF955-8BEC-409A-8279-04C0FCC63722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AA48461C-AFDB-4DB1-B7C7-53771F28A00E}" type="presOf" srcId="{189CF955-8BEC-409A-8279-04C0FCC63722}" destId="{00EF6254-6E58-4376-AE79-61C7809C8EFD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AA5E684A-2EDC-44B3-94E3-1C979E5CB502}" type="presOf" srcId="{2E9B588C-CF38-4CF8-BA8A-E5E8369F8ADF}" destId="{BA43A460-1A64-47A4-AD16-52D2973CDE5B}" srcOrd="1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2152E3C0-597A-463A-9D4F-0012DE6D05E3}" type="presOf" srcId="{2E9B588C-CF38-4CF8-BA8A-E5E8369F8ADF}" destId="{68701596-3808-4F0C-9F00-9F88100A7A2C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6D215D8-E9A8-40E3-BE8B-61000C88364B}" srcId="{4735F9FC-99D9-4170-AB49-BF68E9128479}" destId="{189CF955-8BEC-409A-8279-04C0FCC63722}" srcOrd="2" destOrd="0" parTransId="{68977758-8DF7-47DB-AC80-DA23A3C987EC}" sibTransId="{5873B82B-5861-493A-86BC-2448980BB408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A4E3A3EC-FBC9-4EBD-9081-A8192A8D0D5C}" type="presOf" srcId="{69F5C2CB-C74D-41A5-9E1E-BB5D593FC3A8}" destId="{4732F223-B9F1-4348-86ED-67F630824C96}" srcOrd="0" destOrd="0" presId="urn:microsoft.com/office/officeart/2005/8/layout/process3"/>
    <dgm:cxn modelId="{56A046F3-532B-4267-8A1E-96068023AA7F}" srcId="{189CF955-8BEC-409A-8279-04C0FCC63722}" destId="{69F5C2CB-C74D-41A5-9E1E-BB5D593FC3A8}" srcOrd="0" destOrd="0" parTransId="{D029BD8D-6D65-45EB-BAD9-9C708A83AF5C}" sibTransId="{9D8C086B-5133-4244-92E4-A01F7EDFD323}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25E7A1F9-AF5F-4A00-A9A9-B3A7099BA1F9}" type="presOf" srcId="{189CF955-8BEC-409A-8279-04C0FCC63722}" destId="{78724FF8-A2B8-4AD8-BE49-BBA30E0B102E}" srcOrd="1" destOrd="0" presId="urn:microsoft.com/office/officeart/2005/8/layout/process3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07FE53E0-5C05-4154-AF4A-740CB22807B9}" type="presParOf" srcId="{71330616-7E8A-4D92-AB6F-1FB7488A3B15}" destId="{68701596-3808-4F0C-9F00-9F88100A7A2C}" srcOrd="3" destOrd="0" presId="urn:microsoft.com/office/officeart/2005/8/layout/process3"/>
    <dgm:cxn modelId="{8A58C337-6777-42F8-AB4C-C3AF47647EAE}" type="presParOf" srcId="{68701596-3808-4F0C-9F00-9F88100A7A2C}" destId="{BA43A460-1A64-47A4-AD16-52D2973CDE5B}" srcOrd="0" destOrd="0" presId="urn:microsoft.com/office/officeart/2005/8/layout/process3"/>
    <dgm:cxn modelId="{55117E3B-0F32-4FEA-A3F0-5FBE13CAC862}" type="presParOf" srcId="{71330616-7E8A-4D92-AB6F-1FB7488A3B15}" destId="{0B5C6FBE-0861-44B2-BB30-417915B9C5D7}" srcOrd="4" destOrd="0" presId="urn:microsoft.com/office/officeart/2005/8/layout/process3"/>
    <dgm:cxn modelId="{518D28D0-2D57-49B2-8F33-CE39E41F4097}" type="presParOf" srcId="{0B5C6FBE-0861-44B2-BB30-417915B9C5D7}" destId="{00EF6254-6E58-4376-AE79-61C7809C8EFD}" srcOrd="0" destOrd="0" presId="urn:microsoft.com/office/officeart/2005/8/layout/process3"/>
    <dgm:cxn modelId="{1EE13B43-815C-4155-8550-B7F83F2B828B}" type="presParOf" srcId="{0B5C6FBE-0861-44B2-BB30-417915B9C5D7}" destId="{78724FF8-A2B8-4AD8-BE49-BBA30E0B102E}" srcOrd="1" destOrd="0" presId="urn:microsoft.com/office/officeart/2005/8/layout/process3"/>
    <dgm:cxn modelId="{838C3856-EEBC-4A1F-815C-3636C25D3285}" type="presParOf" srcId="{0B5C6FBE-0861-44B2-BB30-417915B9C5D7}" destId="{4732F223-B9F1-4348-86ED-67F630824C96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CO"/>
            <a:t>GestionarLecturas</a:t>
          </a:r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administrador/cliente podrá gestionar lecturas de la información generada por los clientes/componentes en el sistema externo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gestionarFactura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administrador/user del sistema externo podrá consultar la facturación de su sistema en los periodos que desee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1"/>
      <dgm:spPr/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</dgm:pt>
  </dgm:ptLst>
  <dgm:cxnLst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05205" y="154650"/>
          <a:ext cx="2466594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Crear_sistema_externo</a:t>
          </a:r>
          <a:endParaRPr lang="es-CO" sz="1200" kern="1200"/>
        </a:p>
      </dsp:txBody>
      <dsp:txXfrm>
        <a:off x="505205" y="154650"/>
        <a:ext cx="2466594" cy="345600"/>
      </dsp:txXfrm>
    </dsp:sp>
    <dsp:sp modelId="{5A37B31B-92A6-4B8C-8EC6-79C60F510A69}">
      <dsp:nvSpPr>
        <dsp:cNvPr id="0" name=""/>
        <dsp:cNvSpPr/>
      </dsp:nvSpPr>
      <dsp:spPr>
        <a:xfrm>
          <a:off x="505205" y="452624"/>
          <a:ext cx="2466594" cy="907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Al escoger esta opción, el superadministrador tendrá la posibilidad de hacer la creación de un nuevo sistema externo</a:t>
          </a:r>
          <a:endParaRPr lang="es-CO" sz="1200" kern="1200"/>
        </a:p>
      </dsp:txBody>
      <dsp:txXfrm>
        <a:off x="531776" y="479195"/>
        <a:ext cx="2413452" cy="854058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16880" y="677612"/>
          <a:ext cx="121055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crearComponente</a:t>
          </a:r>
          <a:endParaRPr lang="es-CO" sz="800" kern="1200"/>
        </a:p>
      </dsp:txBody>
      <dsp:txXfrm>
        <a:off x="516880" y="677612"/>
        <a:ext cx="1210552" cy="230400"/>
      </dsp:txXfrm>
    </dsp:sp>
    <dsp:sp modelId="{5A37B31B-92A6-4B8C-8EC6-79C60F510A69}">
      <dsp:nvSpPr>
        <dsp:cNvPr id="0" name=""/>
        <dsp:cNvSpPr/>
      </dsp:nvSpPr>
      <dsp:spPr>
        <a:xfrm>
          <a:off x="250606" y="876262"/>
          <a:ext cx="1210552" cy="119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del  sistema externo procedera a crear un componente</a:t>
          </a:r>
          <a:endParaRPr lang="es-CO" sz="800" kern="1200"/>
        </a:p>
      </dsp:txBody>
      <dsp:txXfrm>
        <a:off x="285533" y="911189"/>
        <a:ext cx="1140698" cy="1122646"/>
      </dsp:txXfrm>
    </dsp:sp>
    <dsp:sp modelId="{F13117CB-8B3F-4BED-A78E-5C3D59DE627F}">
      <dsp:nvSpPr>
        <dsp:cNvPr id="0" name=""/>
        <dsp:cNvSpPr/>
      </dsp:nvSpPr>
      <dsp:spPr>
        <a:xfrm rot="21523705">
          <a:off x="1782379" y="626168"/>
          <a:ext cx="116545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782383" y="686834"/>
        <a:ext cx="81582" cy="180836"/>
      </dsp:txXfrm>
    </dsp:sp>
    <dsp:sp modelId="{E2D98EB9-4786-4A52-AE89-DB2C4078F6E4}">
      <dsp:nvSpPr>
        <dsp:cNvPr id="0" name=""/>
        <dsp:cNvSpPr/>
      </dsp:nvSpPr>
      <dsp:spPr>
        <a:xfrm>
          <a:off x="1947276" y="645862"/>
          <a:ext cx="121055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verificarComponente</a:t>
          </a:r>
        </a:p>
      </dsp:txBody>
      <dsp:txXfrm>
        <a:off x="1947276" y="645862"/>
        <a:ext cx="1210552" cy="230400"/>
      </dsp:txXfrm>
    </dsp:sp>
    <dsp:sp modelId="{86CE094A-6727-4336-BA0D-D09A7B3AED10}">
      <dsp:nvSpPr>
        <dsp:cNvPr id="0" name=""/>
        <dsp:cNvSpPr/>
      </dsp:nvSpPr>
      <dsp:spPr>
        <a:xfrm>
          <a:off x="2195220" y="876262"/>
          <a:ext cx="1210552" cy="119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procede a verificar el componente que se desea crear, leyendo en la base de datos, si ya existe se informa la existencia del elemento de lo contrario se procede a crearlo</a:t>
          </a:r>
        </a:p>
      </dsp:txBody>
      <dsp:txXfrm>
        <a:off x="2230147" y="911189"/>
        <a:ext cx="1140698" cy="1122646"/>
      </dsp:txXfrm>
    </dsp:sp>
    <dsp:sp modelId="{2577154F-FA83-4B8C-BA41-C5C43E80AF82}">
      <dsp:nvSpPr>
        <dsp:cNvPr id="0" name=""/>
        <dsp:cNvSpPr/>
      </dsp:nvSpPr>
      <dsp:spPr>
        <a:xfrm>
          <a:off x="3341344" y="610366"/>
          <a:ext cx="389052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341344" y="670644"/>
        <a:ext cx="298634" cy="180836"/>
      </dsp:txXfrm>
    </dsp:sp>
    <dsp:sp modelId="{289F1E0C-69BD-4D5C-BFDD-B581200ADA15}">
      <dsp:nvSpPr>
        <dsp:cNvPr id="0" name=""/>
        <dsp:cNvSpPr/>
      </dsp:nvSpPr>
      <dsp:spPr>
        <a:xfrm>
          <a:off x="3891890" y="645862"/>
          <a:ext cx="121055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3891890" y="645862"/>
        <a:ext cx="1210552" cy="230400"/>
      </dsp:txXfrm>
    </dsp:sp>
    <dsp:sp modelId="{D72D5B15-2032-4B6E-9E2B-A7816C4E1241}">
      <dsp:nvSpPr>
        <dsp:cNvPr id="0" name=""/>
        <dsp:cNvSpPr/>
      </dsp:nvSpPr>
      <dsp:spPr>
        <a:xfrm>
          <a:off x="4139835" y="876262"/>
          <a:ext cx="1210552" cy="119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el componente en la base de datos con sus respectivos atributos </a:t>
          </a:r>
        </a:p>
      </dsp:txBody>
      <dsp:txXfrm>
        <a:off x="4174762" y="911189"/>
        <a:ext cx="1140698" cy="1122646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editarComponente</a:t>
          </a:r>
          <a:endParaRPr lang="es-CO" sz="800" kern="1200"/>
        </a:p>
      </dsp:txBody>
      <dsp:txXfrm>
        <a:off x="2771" y="60539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procede a editar un componente</a:t>
          </a:r>
          <a:endParaRPr lang="es-CO" sz="800" b="0" kern="1200"/>
        </a:p>
      </dsp:txBody>
      <dsp:txXfrm>
        <a:off x="297770" y="872707"/>
        <a:ext cx="1186280" cy="1609186"/>
      </dsp:txXfrm>
    </dsp:sp>
    <dsp:sp modelId="{AE44CE3B-B5A6-433D-BDC1-30435E6648AC}">
      <dsp:nvSpPr>
        <dsp:cNvPr id="0" name=""/>
        <dsp:cNvSpPr/>
      </dsp:nvSpPr>
      <dsp:spPr>
        <a:xfrm>
          <a:off x="1453891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6264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verificarComponente</a:t>
          </a:r>
          <a:endParaRPr lang="es-CO" sz="800" kern="1200"/>
        </a:p>
      </dsp:txBody>
      <dsp:txXfrm>
        <a:off x="2026969" y="60539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valida que el componente este debidamente creado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si: el administrador/usuario podra editar el componente, guardando en la base de datos la modificacion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no: se informa al administrador/usuario que el componente no se encuenta disponible</a:t>
          </a:r>
        </a:p>
      </dsp:txBody>
      <dsp:txXfrm>
        <a:off x="2321967" y="872707"/>
        <a:ext cx="1186280" cy="1609186"/>
      </dsp:txXfrm>
    </dsp:sp>
    <dsp:sp modelId="{BDEAD5BF-125E-446A-8754-6A95C2D755B8}">
      <dsp:nvSpPr>
        <dsp:cNvPr id="0" name=""/>
        <dsp:cNvSpPr/>
      </dsp:nvSpPr>
      <dsp:spPr>
        <a:xfrm>
          <a:off x="3478089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62648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4051167" y="60539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la modificacion del componente en la base de datos</a:t>
          </a:r>
        </a:p>
      </dsp:txBody>
      <dsp:txXfrm>
        <a:off x="4346165" y="872707"/>
        <a:ext cx="1186280" cy="1609186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registrarComponente</a:t>
          </a:r>
          <a:endParaRPr lang="es-CO" sz="1200" kern="1200"/>
        </a:p>
      </dsp:txBody>
      <dsp:txXfrm>
        <a:off x="2307" y="127049"/>
        <a:ext cx="1980471" cy="345600"/>
      </dsp:txXfrm>
    </dsp:sp>
    <dsp:sp modelId="{3605D73C-7E3E-4818-B6BE-775942DAFC6D}">
      <dsp:nvSpPr>
        <dsp:cNvPr id="0" name=""/>
        <dsp:cNvSpPr/>
      </dsp:nvSpPr>
      <dsp:spPr>
        <a:xfrm>
          <a:off x="407945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El Administrador/usuario procede a registrar un componente</a:t>
          </a:r>
          <a:endParaRPr lang="es-CO" sz="1200" b="0" kern="1200"/>
        </a:p>
      </dsp:txBody>
      <dsp:txXfrm>
        <a:off x="465951" y="530655"/>
        <a:ext cx="1864459" cy="2408488"/>
      </dsp:txXfrm>
    </dsp:sp>
    <dsp:sp modelId="{AE44CE3B-B5A6-433D-BDC1-30435E6648AC}">
      <dsp:nvSpPr>
        <dsp:cNvPr id="0" name=""/>
        <dsp:cNvSpPr/>
      </dsp:nvSpPr>
      <dsp:spPr>
        <a:xfrm>
          <a:off x="2283010" y="53309"/>
          <a:ext cx="636492" cy="49308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83010" y="151925"/>
        <a:ext cx="488568" cy="295848"/>
      </dsp:txXfrm>
    </dsp:sp>
    <dsp:sp modelId="{AFD828BF-13EA-4A30-82EF-94D3CE706000}">
      <dsp:nvSpPr>
        <dsp:cNvPr id="0" name=""/>
        <dsp:cNvSpPr/>
      </dsp:nvSpPr>
      <dsp:spPr>
        <a:xfrm>
          <a:off x="31837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verificarRegistro</a:t>
          </a:r>
          <a:endParaRPr lang="es-CO" sz="1200" kern="1200"/>
        </a:p>
      </dsp:txBody>
      <dsp:txXfrm>
        <a:off x="3183707" y="127049"/>
        <a:ext cx="1980471" cy="345600"/>
      </dsp:txXfrm>
    </dsp:sp>
    <dsp:sp modelId="{F30D5423-D3DC-4D84-9295-E80A71FDABE7}">
      <dsp:nvSpPr>
        <dsp:cNvPr id="0" name=""/>
        <dsp:cNvSpPr/>
      </dsp:nvSpPr>
      <dsp:spPr>
        <a:xfrm>
          <a:off x="3589346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se valida que el componente este debidamente registrado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si: el administrador/usuario podra editar el componente, guardando en la base de datos la modificacion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no: se informa al administrador/usuario que el componente no se encuenta disponible</a:t>
          </a:r>
        </a:p>
      </dsp:txBody>
      <dsp:txXfrm>
        <a:off x="3647352" y="530655"/>
        <a:ext cx="1864459" cy="2408488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configurarComponente</a:t>
          </a:r>
          <a:endParaRPr lang="es-CO" sz="600" kern="1200"/>
        </a:p>
      </dsp:txBody>
      <dsp:txXfrm>
        <a:off x="735" y="892499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el administrador/usuario podrá configurar los componentes seleccionando la opcion configurar componentes</a:t>
          </a:r>
          <a:endParaRPr lang="es-CO" sz="600" b="0" kern="1200"/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b="0" kern="1200"/>
            <a:t>mostrará los componentes que posee en el sistema externo y podrá escoger el que desee</a:t>
          </a:r>
        </a:p>
      </dsp:txBody>
      <dsp:txXfrm>
        <a:off x="217226" y="1092384"/>
        <a:ext cx="870576" cy="1112230"/>
      </dsp:txXfrm>
    </dsp:sp>
    <dsp:sp modelId="{AE44CE3B-B5A6-433D-BDC1-30435E6648AC}">
      <dsp:nvSpPr>
        <dsp:cNvPr id="0" name=""/>
        <dsp:cNvSpPr/>
      </dsp:nvSpPr>
      <dsp:spPr>
        <a:xfrm>
          <a:off x="1065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909829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administrarAcciones</a:t>
          </a:r>
          <a:endParaRPr lang="es-CO" sz="600" kern="1200"/>
        </a:p>
      </dsp:txBody>
      <dsp:txXfrm>
        <a:off x="1486235" y="892499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al seleccionar el componente se mostrara una nueva interfaz donde le indicara que acciones puede administrar en dicho componente </a:t>
          </a:r>
          <a:endParaRPr lang="es-CO" sz="600" kern="1200"/>
        </a:p>
      </dsp:txBody>
      <dsp:txXfrm>
        <a:off x="1702726" y="1092384"/>
        <a:ext cx="870576" cy="1112230"/>
      </dsp:txXfrm>
    </dsp:sp>
    <dsp:sp modelId="{F3B3F845-D4EA-4EA6-9C44-6BDF7E8523E4}">
      <dsp:nvSpPr>
        <dsp:cNvPr id="0" name=""/>
        <dsp:cNvSpPr/>
      </dsp:nvSpPr>
      <dsp:spPr>
        <a:xfrm>
          <a:off x="25511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909829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programarAcciones</a:t>
          </a:r>
        </a:p>
      </dsp:txBody>
      <dsp:txXfrm>
        <a:off x="2971736" y="892499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al seleccionar el componente tendra la opcion de programar acciones del componente, se le mostrará una interfaz y alli se le permite programar la accion informando la autorizacion de la programacion</a:t>
          </a:r>
        </a:p>
      </dsp:txBody>
      <dsp:txXfrm>
        <a:off x="3188227" y="1092384"/>
        <a:ext cx="870576" cy="1112230"/>
      </dsp:txXfrm>
    </dsp:sp>
    <dsp:sp modelId="{49B38C27-9E52-4259-A013-82654AB6A93F}">
      <dsp:nvSpPr>
        <dsp:cNvPr id="0" name=""/>
        <dsp:cNvSpPr/>
      </dsp:nvSpPr>
      <dsp:spPr>
        <a:xfrm>
          <a:off x="4036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909829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administrarAsociacion</a:t>
          </a:r>
        </a:p>
      </dsp:txBody>
      <dsp:txXfrm>
        <a:off x="4457236" y="892499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mostrara una interfaz donde el administrador/usuario tendra la opcion de ver los componentes disponibles y establecer una asociacion entre los componentes que desee, segun sea su necesidad</a:t>
          </a:r>
        </a:p>
      </dsp:txBody>
      <dsp:txXfrm>
        <a:off x="4673727" y="1092384"/>
        <a:ext cx="870576" cy="1112230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810405" y="581275"/>
          <a:ext cx="1902606" cy="6048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400" kern="1200"/>
            <a:t>registrarEventoAlarma</a:t>
          </a:r>
          <a:endParaRPr lang="es-CO" sz="1400" kern="1200"/>
        </a:p>
      </dsp:txBody>
      <dsp:txXfrm>
        <a:off x="810405" y="581275"/>
        <a:ext cx="1902606" cy="403200"/>
      </dsp:txXfrm>
    </dsp:sp>
    <dsp:sp modelId="{5A37B31B-92A6-4B8C-8EC6-79C60F510A69}">
      <dsp:nvSpPr>
        <dsp:cNvPr id="0" name=""/>
        <dsp:cNvSpPr/>
      </dsp:nvSpPr>
      <dsp:spPr>
        <a:xfrm>
          <a:off x="391906" y="928912"/>
          <a:ext cx="1902606" cy="126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ctr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kern="1200"/>
            <a:t>el cliente/componente envia informacion de los eventos y alarmas generados</a:t>
          </a:r>
          <a:endParaRPr lang="es-CO" sz="1400" kern="1200"/>
        </a:p>
      </dsp:txBody>
      <dsp:txXfrm>
        <a:off x="428810" y="965816"/>
        <a:ext cx="1828798" cy="1186192"/>
      </dsp:txXfrm>
    </dsp:sp>
    <dsp:sp modelId="{F13117CB-8B3F-4BED-A78E-5C3D59DE627F}">
      <dsp:nvSpPr>
        <dsp:cNvPr id="0" name=""/>
        <dsp:cNvSpPr/>
      </dsp:nvSpPr>
      <dsp:spPr>
        <a:xfrm rot="21515053">
          <a:off x="2799365" y="518118"/>
          <a:ext cx="183183" cy="473694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100" kern="1200"/>
        </a:p>
      </dsp:txBody>
      <dsp:txXfrm>
        <a:off x="2799373" y="613536"/>
        <a:ext cx="128228" cy="284216"/>
      </dsp:txXfrm>
    </dsp:sp>
    <dsp:sp modelId="{289F1E0C-69BD-4D5C-BFDD-B581200ADA15}">
      <dsp:nvSpPr>
        <dsp:cNvPr id="0" name=""/>
        <dsp:cNvSpPr/>
      </dsp:nvSpPr>
      <dsp:spPr>
        <a:xfrm>
          <a:off x="3058536" y="525712"/>
          <a:ext cx="1902606" cy="6048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400" kern="1200"/>
            <a:t>writeDataBase</a:t>
          </a:r>
        </a:p>
      </dsp:txBody>
      <dsp:txXfrm>
        <a:off x="3058536" y="525712"/>
        <a:ext cx="1902606" cy="403200"/>
      </dsp:txXfrm>
    </dsp:sp>
    <dsp:sp modelId="{D72D5B15-2032-4B6E-9E2B-A7816C4E1241}">
      <dsp:nvSpPr>
        <dsp:cNvPr id="0" name=""/>
        <dsp:cNvSpPr/>
      </dsp:nvSpPr>
      <dsp:spPr>
        <a:xfrm>
          <a:off x="3448226" y="928912"/>
          <a:ext cx="1902606" cy="126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400" kern="1200"/>
            <a:t>se guardan los eventos y alarmas generados por el cliente/componente en la base de datos</a:t>
          </a:r>
        </a:p>
      </dsp:txBody>
      <dsp:txXfrm>
        <a:off x="3485130" y="965816"/>
        <a:ext cx="1828798" cy="1186192"/>
      </dsp:txXfrm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103064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leerAlarmas</a:t>
          </a:r>
        </a:p>
      </dsp:txBody>
      <dsp:txXfrm>
        <a:off x="2771" y="103064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1261050"/>
          <a:ext cx="1260094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puede ver las alarmas generadas por los clientes/compoenentes en el tiempo s</a:t>
          </a:r>
          <a:endParaRPr lang="es-CO" sz="800" b="0" kern="1200"/>
        </a:p>
      </dsp:txBody>
      <dsp:txXfrm>
        <a:off x="285246" y="1285433"/>
        <a:ext cx="1211328" cy="783734"/>
      </dsp:txXfrm>
    </dsp:sp>
    <dsp:sp modelId="{AE44CE3B-B5A6-433D-BDC1-30435E6648AC}">
      <dsp:nvSpPr>
        <dsp:cNvPr id="0" name=""/>
        <dsp:cNvSpPr/>
      </dsp:nvSpPr>
      <dsp:spPr>
        <a:xfrm>
          <a:off x="1453891" y="98898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105173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103064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gestionarAlarma</a:t>
          </a:r>
          <a:endParaRPr lang="es-CO" sz="800" kern="1200"/>
        </a:p>
      </dsp:txBody>
      <dsp:txXfrm>
        <a:off x="2026969" y="103064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1261050"/>
          <a:ext cx="1260094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tendra la posibilidad de gestionar la alarma, atendiendolas a su manera en la interfaz de</a:t>
          </a:r>
          <a:r>
            <a:rPr lang="es-CO" sz="800" b="1" kern="1200"/>
            <a:t> gestion de alarmas</a:t>
          </a:r>
        </a:p>
      </dsp:txBody>
      <dsp:txXfrm>
        <a:off x="2309443" y="1285433"/>
        <a:ext cx="1211328" cy="783734"/>
      </dsp:txXfrm>
    </dsp:sp>
    <dsp:sp modelId="{BDEAD5BF-125E-446A-8754-6A95C2D755B8}">
      <dsp:nvSpPr>
        <dsp:cNvPr id="0" name=""/>
        <dsp:cNvSpPr/>
      </dsp:nvSpPr>
      <dsp:spPr>
        <a:xfrm>
          <a:off x="3478089" y="98898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105173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103064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generarReporteAlarma</a:t>
          </a:r>
        </a:p>
      </dsp:txBody>
      <dsp:txXfrm>
        <a:off x="4051167" y="103064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1261050"/>
          <a:ext cx="1260094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podrá generar el reporte de la alarma cuando desee, escogiendo la(s) fechas en las cuales desea ver la(s) alarmas</a:t>
          </a:r>
        </a:p>
      </dsp:txBody>
      <dsp:txXfrm>
        <a:off x="4333641" y="1285433"/>
        <a:ext cx="1211328" cy="783734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1029300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leerReportes</a:t>
          </a:r>
          <a:endParaRPr lang="es-CO" sz="800" kern="1200"/>
        </a:p>
      </dsp:txBody>
      <dsp:txXfrm>
        <a:off x="2771" y="1029300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1259700"/>
          <a:ext cx="1260094" cy="835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puede ver los reportes generados por los clientes/componentes y previamente guardados en la base de datos</a:t>
          </a:r>
          <a:endParaRPr lang="es-CO" sz="800" b="0" kern="1200"/>
        </a:p>
      </dsp:txBody>
      <dsp:txXfrm>
        <a:off x="285325" y="1284162"/>
        <a:ext cx="1211170" cy="786276"/>
      </dsp:txXfrm>
    </dsp:sp>
    <dsp:sp modelId="{AE44CE3B-B5A6-433D-BDC1-30435E6648AC}">
      <dsp:nvSpPr>
        <dsp:cNvPr id="0" name=""/>
        <dsp:cNvSpPr/>
      </dsp:nvSpPr>
      <dsp:spPr>
        <a:xfrm>
          <a:off x="1453891" y="9876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10503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1029300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gestionarEvento</a:t>
          </a:r>
          <a:endParaRPr lang="es-CO" sz="800" kern="1200"/>
        </a:p>
      </dsp:txBody>
      <dsp:txXfrm>
        <a:off x="2026969" y="1029300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1259700"/>
          <a:ext cx="1260094" cy="835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tendra la posibilidad de gestionar los eventos, atendiendolos a su manera en la interfaz de</a:t>
          </a:r>
          <a:r>
            <a:rPr lang="es-CO" sz="800" b="1" kern="1200"/>
            <a:t> gestion de eventos</a:t>
          </a:r>
          <a:endParaRPr lang="es-CO" sz="800" kern="1200"/>
        </a:p>
      </dsp:txBody>
      <dsp:txXfrm>
        <a:off x="2309522" y="1284162"/>
        <a:ext cx="1211170" cy="786276"/>
      </dsp:txXfrm>
    </dsp:sp>
    <dsp:sp modelId="{AF222503-59A7-4DD7-B6DF-DA7C1DAF67CB}">
      <dsp:nvSpPr>
        <dsp:cNvPr id="0" name=""/>
        <dsp:cNvSpPr/>
      </dsp:nvSpPr>
      <dsp:spPr>
        <a:xfrm>
          <a:off x="3478089" y="9876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1050381"/>
        <a:ext cx="310856" cy="188237"/>
      </dsp:txXfrm>
    </dsp:sp>
    <dsp:sp modelId="{D38DEA0E-903C-47A1-9DBA-C2EF7AA63AAF}">
      <dsp:nvSpPr>
        <dsp:cNvPr id="0" name=""/>
        <dsp:cNvSpPr/>
      </dsp:nvSpPr>
      <dsp:spPr>
        <a:xfrm>
          <a:off x="4051167" y="1029300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generarReporteEvento</a:t>
          </a:r>
        </a:p>
      </dsp:txBody>
      <dsp:txXfrm>
        <a:off x="4051167" y="1029300"/>
        <a:ext cx="1260094" cy="230400"/>
      </dsp:txXfrm>
    </dsp:sp>
    <dsp:sp modelId="{C72B4285-A5FF-47A1-8203-0ADCEAE0FC37}">
      <dsp:nvSpPr>
        <dsp:cNvPr id="0" name=""/>
        <dsp:cNvSpPr/>
      </dsp:nvSpPr>
      <dsp:spPr>
        <a:xfrm>
          <a:off x="4309258" y="1259700"/>
          <a:ext cx="1260094" cy="835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podrá generar el reporte de los eventos cuando desee, escogiendo la(s) fechas en las cuales desea ver dichos eventos</a:t>
          </a:r>
        </a:p>
      </dsp:txBody>
      <dsp:txXfrm>
        <a:off x="4333720" y="1284162"/>
        <a:ext cx="1211170" cy="786276"/>
      </dsp:txXfrm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1057116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configurarEventosAlarmas</a:t>
          </a:r>
          <a:endParaRPr lang="es-CO" sz="800" kern="1200"/>
        </a:p>
      </dsp:txBody>
      <dsp:txXfrm>
        <a:off x="2771" y="1057116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1287516"/>
          <a:ext cx="1260094" cy="120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podrá configurar su sistema externo para establecer una parametrizacion de  los eventos y alarmas que generarán sus clientes/componentes</a:t>
          </a:r>
          <a:endParaRPr lang="es-CO" sz="800" b="0" kern="1200"/>
        </a:p>
      </dsp:txBody>
      <dsp:txXfrm>
        <a:off x="296291" y="1322944"/>
        <a:ext cx="1189238" cy="1138744"/>
      </dsp:txXfrm>
    </dsp:sp>
    <dsp:sp modelId="{AE44CE3B-B5A6-433D-BDC1-30435E6648AC}">
      <dsp:nvSpPr>
        <dsp:cNvPr id="0" name=""/>
        <dsp:cNvSpPr/>
      </dsp:nvSpPr>
      <dsp:spPr>
        <a:xfrm>
          <a:off x="1453891" y="1015452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1078197"/>
        <a:ext cx="310856" cy="188237"/>
      </dsp:txXfrm>
    </dsp:sp>
    <dsp:sp modelId="{DC157997-0F02-40F7-BC77-EFFFE585612D}">
      <dsp:nvSpPr>
        <dsp:cNvPr id="0" name=""/>
        <dsp:cNvSpPr/>
      </dsp:nvSpPr>
      <dsp:spPr>
        <a:xfrm>
          <a:off x="2026969" y="1057116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configurarEvento</a:t>
          </a:r>
          <a:endParaRPr lang="es-CO" sz="800" kern="1200"/>
        </a:p>
      </dsp:txBody>
      <dsp:txXfrm>
        <a:off x="2026969" y="1057116"/>
        <a:ext cx="1260094" cy="230400"/>
      </dsp:txXfrm>
    </dsp:sp>
    <dsp:sp modelId="{09735D09-130F-4010-90A0-AFCD88DF0461}">
      <dsp:nvSpPr>
        <dsp:cNvPr id="0" name=""/>
        <dsp:cNvSpPr/>
      </dsp:nvSpPr>
      <dsp:spPr>
        <a:xfrm>
          <a:off x="2285060" y="1287516"/>
          <a:ext cx="1260094" cy="120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2340759"/>
              <a:satOff val="-2919"/>
              <a:lumOff val="686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podrá configurar la forma en que desea ver los eventos en su sistema</a:t>
          </a:r>
          <a:endParaRPr lang="es-CO" sz="800" kern="1200"/>
        </a:p>
      </dsp:txBody>
      <dsp:txXfrm>
        <a:off x="2320488" y="1322944"/>
        <a:ext cx="1189238" cy="1138744"/>
      </dsp:txXfrm>
    </dsp:sp>
    <dsp:sp modelId="{F3B3F845-D4EA-4EA6-9C44-6BDF7E8523E4}">
      <dsp:nvSpPr>
        <dsp:cNvPr id="0" name=""/>
        <dsp:cNvSpPr/>
      </dsp:nvSpPr>
      <dsp:spPr>
        <a:xfrm>
          <a:off x="3478089" y="1015452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1078197"/>
        <a:ext cx="310856" cy="188237"/>
      </dsp:txXfrm>
    </dsp:sp>
    <dsp:sp modelId="{43477C59-08DE-45C1-ABB6-02D4D1C6BE0B}">
      <dsp:nvSpPr>
        <dsp:cNvPr id="0" name=""/>
        <dsp:cNvSpPr/>
      </dsp:nvSpPr>
      <dsp:spPr>
        <a:xfrm>
          <a:off x="4051167" y="1057116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ConfigurarAlarma</a:t>
          </a:r>
        </a:p>
      </dsp:txBody>
      <dsp:txXfrm>
        <a:off x="4051167" y="1057116"/>
        <a:ext cx="1260094" cy="230400"/>
      </dsp:txXfrm>
    </dsp:sp>
    <dsp:sp modelId="{F4EAB0C5-295B-45CC-8124-03C5AEA26913}">
      <dsp:nvSpPr>
        <dsp:cNvPr id="0" name=""/>
        <dsp:cNvSpPr/>
      </dsp:nvSpPr>
      <dsp:spPr>
        <a:xfrm>
          <a:off x="4309258" y="1287516"/>
          <a:ext cx="1260094" cy="120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podrá configurar la forma en que desea ver las alarmas en su sistema</a:t>
          </a:r>
          <a:endParaRPr lang="es-CO" sz="800" kern="1200"/>
        </a:p>
      </dsp:txBody>
      <dsp:txXfrm>
        <a:off x="4344686" y="1322944"/>
        <a:ext cx="1189238" cy="1138744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243309" y="281837"/>
          <a:ext cx="1187925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900" kern="1200"/>
            <a:t>monitorearSeguridad</a:t>
          </a:r>
          <a:endParaRPr lang="es-CO" sz="900" kern="1200"/>
        </a:p>
      </dsp:txBody>
      <dsp:txXfrm>
        <a:off x="243309" y="281837"/>
        <a:ext cx="1187925" cy="259200"/>
      </dsp:txXfrm>
    </dsp:sp>
    <dsp:sp modelId="{5A37B31B-92A6-4B8C-8EC6-79C60F510A69}">
      <dsp:nvSpPr>
        <dsp:cNvPr id="0" name=""/>
        <dsp:cNvSpPr/>
      </dsp:nvSpPr>
      <dsp:spPr>
        <a:xfrm>
          <a:off x="243309" y="505318"/>
          <a:ext cx="1187925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sistema se encargará de monitorear la seguridad de manera constante</a:t>
          </a:r>
          <a:endParaRPr lang="es-CO" sz="900" kern="1200"/>
        </a:p>
      </dsp:txBody>
      <dsp:txXfrm>
        <a:off x="267033" y="529042"/>
        <a:ext cx="1140477" cy="762552"/>
      </dsp:txXfrm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07" y="181499"/>
          <a:ext cx="1980471" cy="561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300" kern="1200"/>
            <a:t>validarUsuario</a:t>
          </a:r>
          <a:endParaRPr lang="es-CO" sz="1300" kern="1200"/>
        </a:p>
      </dsp:txBody>
      <dsp:txXfrm>
        <a:off x="2307" y="181499"/>
        <a:ext cx="1980471" cy="374400"/>
      </dsp:txXfrm>
    </dsp:sp>
    <dsp:sp modelId="{3605D73C-7E3E-4818-B6BE-775942DAFC6D}">
      <dsp:nvSpPr>
        <dsp:cNvPr id="0" name=""/>
        <dsp:cNvSpPr/>
      </dsp:nvSpPr>
      <dsp:spPr>
        <a:xfrm>
          <a:off x="407945" y="555900"/>
          <a:ext cx="1980471" cy="23868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Symbol" panose="05050102010706020507" pitchFamily="18" charset="2"/>
            <a:buChar char=""/>
          </a:pPr>
          <a:r>
            <a:rPr lang="es-CO" sz="1300" kern="1200"/>
            <a:t>cuando el usuario ingrese al sistema se validará el ingreso </a:t>
          </a:r>
        </a:p>
      </dsp:txBody>
      <dsp:txXfrm>
        <a:off x="465951" y="613906"/>
        <a:ext cx="1864459" cy="2270788"/>
      </dsp:txXfrm>
    </dsp:sp>
    <dsp:sp modelId="{AE44CE3B-B5A6-433D-BDC1-30435E6648AC}">
      <dsp:nvSpPr>
        <dsp:cNvPr id="0" name=""/>
        <dsp:cNvSpPr/>
      </dsp:nvSpPr>
      <dsp:spPr>
        <a:xfrm>
          <a:off x="2283010" y="122159"/>
          <a:ext cx="636492" cy="49308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83010" y="220775"/>
        <a:ext cx="488568" cy="295848"/>
      </dsp:txXfrm>
    </dsp:sp>
    <dsp:sp modelId="{AFD828BF-13EA-4A30-82EF-94D3CE706000}">
      <dsp:nvSpPr>
        <dsp:cNvPr id="0" name=""/>
        <dsp:cNvSpPr/>
      </dsp:nvSpPr>
      <dsp:spPr>
        <a:xfrm>
          <a:off x="3183707" y="181499"/>
          <a:ext cx="1980471" cy="561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/>
            <a:t>validarIntentosIngreso</a:t>
          </a:r>
          <a:endParaRPr lang="es-CO" sz="1300" kern="1200"/>
        </a:p>
      </dsp:txBody>
      <dsp:txXfrm>
        <a:off x="3183707" y="181499"/>
        <a:ext cx="1980471" cy="374400"/>
      </dsp:txXfrm>
    </dsp:sp>
    <dsp:sp modelId="{F30D5423-D3DC-4D84-9295-E80A71FDABE7}">
      <dsp:nvSpPr>
        <dsp:cNvPr id="0" name=""/>
        <dsp:cNvSpPr/>
      </dsp:nvSpPr>
      <dsp:spPr>
        <a:xfrm>
          <a:off x="3589346" y="555900"/>
          <a:ext cx="1980471" cy="23868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300" kern="1200"/>
            <a:t>se validan los intentos de ingreso al sistema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300" kern="1200"/>
            <a:t>accede: el usuario ingresará al sistema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300" kern="1200"/>
            <a:t>intentos fallidos: si los intentos de ingreso son superiores a 3 veces, se genera una alerta al administrador del sistema y no se permiten mas intentos</a:t>
          </a:r>
        </a:p>
      </dsp:txBody>
      <dsp:txXfrm>
        <a:off x="3647352" y="613906"/>
        <a:ext cx="1864459" cy="227078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1963" y="634087"/>
          <a:ext cx="1685939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Consultar_sistema_externo</a:t>
          </a:r>
          <a:endParaRPr lang="es-CO" sz="1000" kern="1200"/>
        </a:p>
      </dsp:txBody>
      <dsp:txXfrm>
        <a:off x="1963" y="634087"/>
        <a:ext cx="1685939" cy="288000"/>
      </dsp:txXfrm>
    </dsp:sp>
    <dsp:sp modelId="{3605D73C-7E3E-4818-B6BE-775942DAFC6D}">
      <dsp:nvSpPr>
        <dsp:cNvPr id="0" name=""/>
        <dsp:cNvSpPr/>
      </dsp:nvSpPr>
      <dsp:spPr>
        <a:xfrm>
          <a:off x="347276" y="922087"/>
          <a:ext cx="1685939" cy="1368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El super administrador tendrá la opción de </a:t>
          </a:r>
          <a:r>
            <a:rPr lang="es-ES" sz="1000" b="1" kern="1200"/>
            <a:t>buscar</a:t>
          </a:r>
          <a:r>
            <a:rPr lang="es-ES" sz="1000" kern="1200"/>
            <a:t> por ID_sistema_externo, Nit_sistema_externo, nombre_sistema_externo, haciendo una consulta a la base de datos y mostrando los resultados existentes.</a:t>
          </a:r>
          <a:endParaRPr lang="es-CO" sz="1000" kern="1200"/>
        </a:p>
      </dsp:txBody>
      <dsp:txXfrm>
        <a:off x="387343" y="962154"/>
        <a:ext cx="1605805" cy="1287866"/>
      </dsp:txXfrm>
    </dsp:sp>
    <dsp:sp modelId="{AE44CE3B-B5A6-433D-BDC1-30435E6648AC}">
      <dsp:nvSpPr>
        <dsp:cNvPr id="0" name=""/>
        <dsp:cNvSpPr/>
      </dsp:nvSpPr>
      <dsp:spPr>
        <a:xfrm>
          <a:off x="1943486" y="568212"/>
          <a:ext cx="541834" cy="41975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800" kern="1200"/>
        </a:p>
      </dsp:txBody>
      <dsp:txXfrm>
        <a:off x="1943486" y="652162"/>
        <a:ext cx="415909" cy="251850"/>
      </dsp:txXfrm>
    </dsp:sp>
    <dsp:sp modelId="{DC157997-0F02-40F7-BC77-EFFFE585612D}">
      <dsp:nvSpPr>
        <dsp:cNvPr id="0" name=""/>
        <dsp:cNvSpPr/>
      </dsp:nvSpPr>
      <dsp:spPr>
        <a:xfrm>
          <a:off x="2710233" y="634087"/>
          <a:ext cx="1685939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Editar_sistema_externo</a:t>
          </a:r>
          <a:endParaRPr lang="es-CO" sz="1000" kern="1200"/>
        </a:p>
      </dsp:txBody>
      <dsp:txXfrm>
        <a:off x="2710233" y="634087"/>
        <a:ext cx="1685939" cy="288000"/>
      </dsp:txXfrm>
    </dsp:sp>
    <dsp:sp modelId="{09735D09-130F-4010-90A0-AFCD88DF0461}">
      <dsp:nvSpPr>
        <dsp:cNvPr id="0" name=""/>
        <dsp:cNvSpPr/>
      </dsp:nvSpPr>
      <dsp:spPr>
        <a:xfrm>
          <a:off x="3055546" y="922087"/>
          <a:ext cx="1685939" cy="1368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Si se encuentran resultados en la consulta anterior el superadministrador podrá seleccionar el resultado que desee y ejecutar el botón de </a:t>
          </a:r>
          <a:r>
            <a:rPr lang="es-ES" sz="1000" b="1" kern="1200"/>
            <a:t>editar</a:t>
          </a:r>
          <a:r>
            <a:rPr lang="es-ES" sz="1000" kern="1200"/>
            <a:t>.</a:t>
          </a:r>
          <a:endParaRPr lang="es-CO" sz="1000" kern="1200"/>
        </a:p>
      </dsp:txBody>
      <dsp:txXfrm>
        <a:off x="3095613" y="962154"/>
        <a:ext cx="1605805" cy="1287866"/>
      </dsp:txXfrm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17870"/>
          <a:ext cx="3045157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ProtegerDatos</a:t>
          </a:r>
          <a:endParaRPr lang="es-CO" sz="1000" kern="1200"/>
        </a:p>
      </dsp:txBody>
      <dsp:txXfrm>
        <a:off x="0" y="17870"/>
        <a:ext cx="3045157" cy="288000"/>
      </dsp:txXfrm>
    </dsp:sp>
    <dsp:sp modelId="{3605D73C-7E3E-4818-B6BE-775942DAFC6D}">
      <dsp:nvSpPr>
        <dsp:cNvPr id="0" name=""/>
        <dsp:cNvSpPr/>
      </dsp:nvSpPr>
      <dsp:spPr>
        <a:xfrm>
          <a:off x="623706" y="305870"/>
          <a:ext cx="3045157" cy="576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el sistema IC debe estar en capacidad de proteger los datos de los sistemas externos </a:t>
          </a:r>
          <a:endParaRPr lang="es-CO" sz="1000" b="0" kern="1200"/>
        </a:p>
      </dsp:txBody>
      <dsp:txXfrm>
        <a:off x="640576" y="322740"/>
        <a:ext cx="3011417" cy="542260"/>
      </dsp:txXfrm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4225"/>
          <a:ext cx="3108197" cy="561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300" kern="1200"/>
            <a:t>establecerPoliticaSeguridad</a:t>
          </a:r>
          <a:endParaRPr lang="es-CO" sz="1300" kern="1200"/>
        </a:p>
      </dsp:txBody>
      <dsp:txXfrm>
        <a:off x="0" y="4225"/>
        <a:ext cx="3108197" cy="374400"/>
      </dsp:txXfrm>
    </dsp:sp>
    <dsp:sp modelId="{3605D73C-7E3E-4818-B6BE-775942DAFC6D}">
      <dsp:nvSpPr>
        <dsp:cNvPr id="0" name=""/>
        <dsp:cNvSpPr/>
      </dsp:nvSpPr>
      <dsp:spPr>
        <a:xfrm>
          <a:off x="636618" y="378625"/>
          <a:ext cx="3108197" cy="795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kern="1200"/>
            <a:t>el sistema establecera politicas de seguridad deacuerdo con los estandares requeridos por los sistemas externos</a:t>
          </a:r>
          <a:endParaRPr lang="es-CO" sz="1300" b="0" kern="1200"/>
        </a:p>
      </dsp:txBody>
      <dsp:txXfrm>
        <a:off x="659920" y="401927"/>
        <a:ext cx="3061593" cy="748996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243309" y="281837"/>
          <a:ext cx="1187925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900" kern="1200"/>
            <a:t>monitorearSeguridad</a:t>
          </a:r>
          <a:endParaRPr lang="es-CO" sz="900" kern="1200"/>
        </a:p>
      </dsp:txBody>
      <dsp:txXfrm>
        <a:off x="243309" y="281837"/>
        <a:ext cx="1187925" cy="259200"/>
      </dsp:txXfrm>
    </dsp:sp>
    <dsp:sp modelId="{5A37B31B-92A6-4B8C-8EC6-79C60F510A69}">
      <dsp:nvSpPr>
        <dsp:cNvPr id="0" name=""/>
        <dsp:cNvSpPr/>
      </dsp:nvSpPr>
      <dsp:spPr>
        <a:xfrm>
          <a:off x="243309" y="505318"/>
          <a:ext cx="1187925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sistema se encargará de monitorear la seguridad de manera constante</a:t>
          </a:r>
          <a:endParaRPr lang="es-CO" sz="900" kern="1200"/>
        </a:p>
      </dsp:txBody>
      <dsp:txXfrm>
        <a:off x="267033" y="529042"/>
        <a:ext cx="1140477" cy="762552"/>
      </dsp:txXfrm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editarComponente</a:t>
          </a:r>
          <a:endParaRPr lang="es-CO" sz="800" kern="1200"/>
        </a:p>
      </dsp:txBody>
      <dsp:txXfrm>
        <a:off x="2771" y="60539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procede a editar un componente</a:t>
          </a:r>
          <a:endParaRPr lang="es-CO" sz="800" b="0" kern="1200"/>
        </a:p>
      </dsp:txBody>
      <dsp:txXfrm>
        <a:off x="297770" y="872707"/>
        <a:ext cx="1186280" cy="1609186"/>
      </dsp:txXfrm>
    </dsp:sp>
    <dsp:sp modelId="{AE44CE3B-B5A6-433D-BDC1-30435E6648AC}">
      <dsp:nvSpPr>
        <dsp:cNvPr id="0" name=""/>
        <dsp:cNvSpPr/>
      </dsp:nvSpPr>
      <dsp:spPr>
        <a:xfrm>
          <a:off x="1453891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6264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verificarComponente</a:t>
          </a:r>
          <a:endParaRPr lang="es-CO" sz="800" kern="1200"/>
        </a:p>
      </dsp:txBody>
      <dsp:txXfrm>
        <a:off x="2026969" y="60539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valida que el componente este debidamente creado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si: el administrador/usuario podra editar el componente, guardando en la base de datos la modificacion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no: se informa al administrador/usuario que el componente no se encuenta disponible</a:t>
          </a:r>
        </a:p>
      </dsp:txBody>
      <dsp:txXfrm>
        <a:off x="2321967" y="872707"/>
        <a:ext cx="1186280" cy="1609186"/>
      </dsp:txXfrm>
    </dsp:sp>
    <dsp:sp modelId="{BDEAD5BF-125E-446A-8754-6A95C2D755B8}">
      <dsp:nvSpPr>
        <dsp:cNvPr id="0" name=""/>
        <dsp:cNvSpPr/>
      </dsp:nvSpPr>
      <dsp:spPr>
        <a:xfrm>
          <a:off x="3478089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62648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4051167" y="60539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la modificacion del componente en la base de datos</a:t>
          </a:r>
        </a:p>
      </dsp:txBody>
      <dsp:txXfrm>
        <a:off x="4346165" y="872707"/>
        <a:ext cx="1186280" cy="1609186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registrarComponente</a:t>
          </a:r>
          <a:endParaRPr lang="es-CO" sz="1200" kern="1200"/>
        </a:p>
      </dsp:txBody>
      <dsp:txXfrm>
        <a:off x="2307" y="127049"/>
        <a:ext cx="1980471" cy="345600"/>
      </dsp:txXfrm>
    </dsp:sp>
    <dsp:sp modelId="{3605D73C-7E3E-4818-B6BE-775942DAFC6D}">
      <dsp:nvSpPr>
        <dsp:cNvPr id="0" name=""/>
        <dsp:cNvSpPr/>
      </dsp:nvSpPr>
      <dsp:spPr>
        <a:xfrm>
          <a:off x="407945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El Administrador/usuario procede a registrar un componente</a:t>
          </a:r>
          <a:endParaRPr lang="es-CO" sz="1200" b="0" kern="1200"/>
        </a:p>
      </dsp:txBody>
      <dsp:txXfrm>
        <a:off x="465951" y="530655"/>
        <a:ext cx="1864459" cy="2408488"/>
      </dsp:txXfrm>
    </dsp:sp>
    <dsp:sp modelId="{AE44CE3B-B5A6-433D-BDC1-30435E6648AC}">
      <dsp:nvSpPr>
        <dsp:cNvPr id="0" name=""/>
        <dsp:cNvSpPr/>
      </dsp:nvSpPr>
      <dsp:spPr>
        <a:xfrm>
          <a:off x="2283010" y="53309"/>
          <a:ext cx="636492" cy="49308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83010" y="151925"/>
        <a:ext cx="488568" cy="295848"/>
      </dsp:txXfrm>
    </dsp:sp>
    <dsp:sp modelId="{AFD828BF-13EA-4A30-82EF-94D3CE706000}">
      <dsp:nvSpPr>
        <dsp:cNvPr id="0" name=""/>
        <dsp:cNvSpPr/>
      </dsp:nvSpPr>
      <dsp:spPr>
        <a:xfrm>
          <a:off x="31837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verificarRegistro</a:t>
          </a:r>
          <a:endParaRPr lang="es-CO" sz="1200" kern="1200"/>
        </a:p>
      </dsp:txBody>
      <dsp:txXfrm>
        <a:off x="3183707" y="127049"/>
        <a:ext cx="1980471" cy="345600"/>
      </dsp:txXfrm>
    </dsp:sp>
    <dsp:sp modelId="{F30D5423-D3DC-4D84-9295-E80A71FDABE7}">
      <dsp:nvSpPr>
        <dsp:cNvPr id="0" name=""/>
        <dsp:cNvSpPr/>
      </dsp:nvSpPr>
      <dsp:spPr>
        <a:xfrm>
          <a:off x="3589346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se valida que el componente este debidamente registrado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si: el administrador/usuario podra editar el componente, guardando en la base de datos la modificacion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no: se informa al administrador/usuario que el componente no se encuenta disponible</a:t>
          </a:r>
        </a:p>
      </dsp:txBody>
      <dsp:txXfrm>
        <a:off x="3647352" y="530655"/>
        <a:ext cx="1864459" cy="2408488"/>
      </dsp:txXfrm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configurarComponente</a:t>
          </a:r>
          <a:endParaRPr lang="es-CO" sz="600" kern="1200"/>
        </a:p>
      </dsp:txBody>
      <dsp:txXfrm>
        <a:off x="735" y="892499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el administrador/usuario podrá configurar los componentes seleccionando la opcion configurar componentes</a:t>
          </a:r>
          <a:endParaRPr lang="es-CO" sz="600" b="0" kern="1200"/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b="0" kern="1200"/>
            <a:t>mostrará los componentes que posee en el sistema externo y podrá escoger el que desee</a:t>
          </a:r>
        </a:p>
      </dsp:txBody>
      <dsp:txXfrm>
        <a:off x="217226" y="1092384"/>
        <a:ext cx="870576" cy="1112230"/>
      </dsp:txXfrm>
    </dsp:sp>
    <dsp:sp modelId="{AE44CE3B-B5A6-433D-BDC1-30435E6648AC}">
      <dsp:nvSpPr>
        <dsp:cNvPr id="0" name=""/>
        <dsp:cNvSpPr/>
      </dsp:nvSpPr>
      <dsp:spPr>
        <a:xfrm>
          <a:off x="1065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909829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administrarAcciones</a:t>
          </a:r>
          <a:endParaRPr lang="es-CO" sz="600" kern="1200"/>
        </a:p>
      </dsp:txBody>
      <dsp:txXfrm>
        <a:off x="1486235" y="892499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al seleccionar el componente se mostrara una nueva interfaz donde le indicara que acciones puede administrar en dicho componente </a:t>
          </a:r>
          <a:endParaRPr lang="es-CO" sz="600" kern="1200"/>
        </a:p>
      </dsp:txBody>
      <dsp:txXfrm>
        <a:off x="1702726" y="1092384"/>
        <a:ext cx="870576" cy="1112230"/>
      </dsp:txXfrm>
    </dsp:sp>
    <dsp:sp modelId="{F3B3F845-D4EA-4EA6-9C44-6BDF7E8523E4}">
      <dsp:nvSpPr>
        <dsp:cNvPr id="0" name=""/>
        <dsp:cNvSpPr/>
      </dsp:nvSpPr>
      <dsp:spPr>
        <a:xfrm>
          <a:off x="25511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909829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programarAcciones</a:t>
          </a:r>
        </a:p>
      </dsp:txBody>
      <dsp:txXfrm>
        <a:off x="2971736" y="892499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al seleccionar el componente tendra la opcion de programar acciones del componente, se le mostrará una interfaz y alli se le permite programar la accion informando la autorizacion de la programacion</a:t>
          </a:r>
        </a:p>
      </dsp:txBody>
      <dsp:txXfrm>
        <a:off x="3188227" y="1092384"/>
        <a:ext cx="870576" cy="1112230"/>
      </dsp:txXfrm>
    </dsp:sp>
    <dsp:sp modelId="{49B38C27-9E52-4259-A013-82654AB6A93F}">
      <dsp:nvSpPr>
        <dsp:cNvPr id="0" name=""/>
        <dsp:cNvSpPr/>
      </dsp:nvSpPr>
      <dsp:spPr>
        <a:xfrm>
          <a:off x="4036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909829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administrarAsociacion</a:t>
          </a:r>
        </a:p>
      </dsp:txBody>
      <dsp:txXfrm>
        <a:off x="4457236" y="892499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mostrara una interfaz donde el administrador/usuario tendra la opcion de ver los componentes disponibles y establecer una asociacion entre los componentes que desee, segun sea su necesidad</a:t>
          </a:r>
        </a:p>
      </dsp:txBody>
      <dsp:txXfrm>
        <a:off x="4673727" y="1092384"/>
        <a:ext cx="870576" cy="111223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05205" y="44481"/>
          <a:ext cx="2466594" cy="4752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100" kern="1200"/>
            <a:t>Crear_rol</a:t>
          </a:r>
          <a:endParaRPr lang="es-CO" sz="1100" kern="1200"/>
        </a:p>
      </dsp:txBody>
      <dsp:txXfrm>
        <a:off x="505205" y="44481"/>
        <a:ext cx="2466594" cy="316800"/>
      </dsp:txXfrm>
    </dsp:sp>
    <dsp:sp modelId="{5A37B31B-92A6-4B8C-8EC6-79C60F510A69}">
      <dsp:nvSpPr>
        <dsp:cNvPr id="0" name=""/>
        <dsp:cNvSpPr/>
      </dsp:nvSpPr>
      <dsp:spPr>
        <a:xfrm>
          <a:off x="505205" y="317625"/>
          <a:ext cx="2466594" cy="1148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ctr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kern="1200"/>
            <a:t>Al escoger esta opción, el Administrador tendrá la posibilidad de hacer la creación de un nuevo Rol dentro del sistema, concediendole los atributos necesarios para el desarRollo de sus actividades.</a:t>
          </a:r>
          <a:endParaRPr lang="es-CO" sz="1100" kern="1200"/>
        </a:p>
      </dsp:txBody>
      <dsp:txXfrm>
        <a:off x="538840" y="351260"/>
        <a:ext cx="2399324" cy="108113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59" y="304462"/>
          <a:ext cx="1072696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Consultar_rol</a:t>
          </a:r>
          <a:endParaRPr lang="es-CO" sz="1000" kern="1200"/>
        </a:p>
      </dsp:txBody>
      <dsp:txXfrm>
        <a:off x="2359" y="304462"/>
        <a:ext cx="1072696" cy="288000"/>
      </dsp:txXfrm>
    </dsp:sp>
    <dsp:sp modelId="{3605D73C-7E3E-4818-B6BE-775942DAFC6D}">
      <dsp:nvSpPr>
        <dsp:cNvPr id="0" name=""/>
        <dsp:cNvSpPr/>
      </dsp:nvSpPr>
      <dsp:spPr>
        <a:xfrm>
          <a:off x="222068" y="592462"/>
          <a:ext cx="1072696" cy="20272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El Administrador tendrá la opción de </a:t>
          </a:r>
          <a:r>
            <a:rPr lang="es-ES" sz="1000" b="1" kern="1200"/>
            <a:t>buscar</a:t>
          </a:r>
          <a:r>
            <a:rPr lang="es-ES" sz="1000" kern="1200"/>
            <a:t> por ID_Rol, haciendo una consulta a la base de datos y mostrando los resultados existentes.</a:t>
          </a:r>
          <a:endParaRPr lang="es-CO" sz="1000" kern="1200"/>
        </a:p>
      </dsp:txBody>
      <dsp:txXfrm>
        <a:off x="253486" y="623880"/>
        <a:ext cx="1009860" cy="1964414"/>
      </dsp:txXfrm>
    </dsp:sp>
    <dsp:sp modelId="{AE44CE3B-B5A6-433D-BDC1-30435E6648AC}">
      <dsp:nvSpPr>
        <dsp:cNvPr id="0" name=""/>
        <dsp:cNvSpPr/>
      </dsp:nvSpPr>
      <dsp:spPr>
        <a:xfrm>
          <a:off x="1237672" y="314927"/>
          <a:ext cx="344747" cy="26707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800" kern="1200"/>
        </a:p>
      </dsp:txBody>
      <dsp:txXfrm>
        <a:off x="1237672" y="368341"/>
        <a:ext cx="264626" cy="160242"/>
      </dsp:txXfrm>
    </dsp:sp>
    <dsp:sp modelId="{DC157997-0F02-40F7-BC77-EFFFE585612D}">
      <dsp:nvSpPr>
        <dsp:cNvPr id="0" name=""/>
        <dsp:cNvSpPr/>
      </dsp:nvSpPr>
      <dsp:spPr>
        <a:xfrm>
          <a:off x="1725522" y="304462"/>
          <a:ext cx="1072696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Editar_rol</a:t>
          </a:r>
          <a:endParaRPr lang="es-CO" sz="1000" kern="1200"/>
        </a:p>
      </dsp:txBody>
      <dsp:txXfrm>
        <a:off x="1725522" y="304462"/>
        <a:ext cx="1072696" cy="288000"/>
      </dsp:txXfrm>
    </dsp:sp>
    <dsp:sp modelId="{09735D09-130F-4010-90A0-AFCD88DF0461}">
      <dsp:nvSpPr>
        <dsp:cNvPr id="0" name=""/>
        <dsp:cNvSpPr/>
      </dsp:nvSpPr>
      <dsp:spPr>
        <a:xfrm>
          <a:off x="1945231" y="592462"/>
          <a:ext cx="1072696" cy="20272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Si se encuentran resultados en la consulta anterior el Administrador podrá seleccionar el resultado que desee y ejecutar el botón de </a:t>
          </a:r>
          <a:r>
            <a:rPr lang="es-ES" sz="1000" b="1" kern="1200"/>
            <a:t>editar</a:t>
          </a:r>
          <a:r>
            <a:rPr lang="es-ES" sz="1000" kern="1200"/>
            <a:t>.</a:t>
          </a:r>
          <a:endParaRPr lang="es-CO" sz="1000" kern="1200"/>
        </a:p>
      </dsp:txBody>
      <dsp:txXfrm>
        <a:off x="1976649" y="623880"/>
        <a:ext cx="1009860" cy="1964414"/>
      </dsp:txXfrm>
    </dsp:sp>
    <dsp:sp modelId="{F3B3F845-D4EA-4EA6-9C44-6BDF7E8523E4}">
      <dsp:nvSpPr>
        <dsp:cNvPr id="0" name=""/>
        <dsp:cNvSpPr/>
      </dsp:nvSpPr>
      <dsp:spPr>
        <a:xfrm>
          <a:off x="2960835" y="314927"/>
          <a:ext cx="344747" cy="26707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800" kern="1200"/>
        </a:p>
      </dsp:txBody>
      <dsp:txXfrm>
        <a:off x="2960835" y="368341"/>
        <a:ext cx="264626" cy="160242"/>
      </dsp:txXfrm>
    </dsp:sp>
    <dsp:sp modelId="{43477C59-08DE-45C1-ABB6-02D4D1C6BE0B}">
      <dsp:nvSpPr>
        <dsp:cNvPr id="0" name=""/>
        <dsp:cNvSpPr/>
      </dsp:nvSpPr>
      <dsp:spPr>
        <a:xfrm>
          <a:off x="3448685" y="304462"/>
          <a:ext cx="1072696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000" kern="1200"/>
            <a:t>Eliminar_rol</a:t>
          </a:r>
        </a:p>
      </dsp:txBody>
      <dsp:txXfrm>
        <a:off x="3448685" y="304462"/>
        <a:ext cx="1072696" cy="288000"/>
      </dsp:txXfrm>
    </dsp:sp>
    <dsp:sp modelId="{F4EAB0C5-295B-45CC-8124-03C5AEA26913}">
      <dsp:nvSpPr>
        <dsp:cNvPr id="0" name=""/>
        <dsp:cNvSpPr/>
      </dsp:nvSpPr>
      <dsp:spPr>
        <a:xfrm>
          <a:off x="3668394" y="592462"/>
          <a:ext cx="1072696" cy="20272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kern="1200"/>
            <a:t>El administrador podrá eliminar el Rol que desee segun su necesidad.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kern="1200"/>
            <a:t>confirmar</a:t>
          </a:r>
        </a:p>
      </dsp:txBody>
      <dsp:txXfrm>
        <a:off x="3699812" y="623880"/>
        <a:ext cx="1009860" cy="196441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16880" y="180955"/>
          <a:ext cx="1210552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900" kern="1200"/>
            <a:t>Leer_datos</a:t>
          </a:r>
          <a:endParaRPr lang="es-CO" sz="900" kern="1200"/>
        </a:p>
      </dsp:txBody>
      <dsp:txXfrm>
        <a:off x="516880" y="180955"/>
        <a:ext cx="1210552" cy="259200"/>
      </dsp:txXfrm>
    </dsp:sp>
    <dsp:sp modelId="{5A37B31B-92A6-4B8C-8EC6-79C60F510A69}">
      <dsp:nvSpPr>
        <dsp:cNvPr id="0" name=""/>
        <dsp:cNvSpPr/>
      </dsp:nvSpPr>
      <dsp:spPr>
        <a:xfrm>
          <a:off x="250606" y="404436"/>
          <a:ext cx="1210552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cliente leerá los datos generados, enviandolos al sistema inpetel cloud</a:t>
          </a:r>
          <a:endParaRPr lang="es-CO" sz="900" kern="1200"/>
        </a:p>
      </dsp:txBody>
      <dsp:txXfrm>
        <a:off x="274330" y="428160"/>
        <a:ext cx="1163104" cy="762552"/>
      </dsp:txXfrm>
    </dsp:sp>
    <dsp:sp modelId="{F13117CB-8B3F-4BED-A78E-5C3D59DE627F}">
      <dsp:nvSpPr>
        <dsp:cNvPr id="0" name=""/>
        <dsp:cNvSpPr/>
      </dsp:nvSpPr>
      <dsp:spPr>
        <a:xfrm rot="21514172">
          <a:off x="1782376" y="141917"/>
          <a:ext cx="116553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700" kern="1200"/>
        </a:p>
      </dsp:txBody>
      <dsp:txXfrm>
        <a:off x="1782381" y="202631"/>
        <a:ext cx="81587" cy="180836"/>
      </dsp:txXfrm>
    </dsp:sp>
    <dsp:sp modelId="{E2D98EB9-4786-4A52-AE89-DB2C4078F6E4}">
      <dsp:nvSpPr>
        <dsp:cNvPr id="0" name=""/>
        <dsp:cNvSpPr/>
      </dsp:nvSpPr>
      <dsp:spPr>
        <a:xfrm>
          <a:off x="1947276" y="145236"/>
          <a:ext cx="1210552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/>
            <a:t>guardaDatostemporal</a:t>
          </a:r>
        </a:p>
      </dsp:txBody>
      <dsp:txXfrm>
        <a:off x="1947276" y="145236"/>
        <a:ext cx="1210552" cy="259200"/>
      </dsp:txXfrm>
    </dsp:sp>
    <dsp:sp modelId="{86CE094A-6727-4336-BA0D-D09A7B3AED10}">
      <dsp:nvSpPr>
        <dsp:cNvPr id="0" name=""/>
        <dsp:cNvSpPr/>
      </dsp:nvSpPr>
      <dsp:spPr>
        <a:xfrm>
          <a:off x="2195220" y="404436"/>
          <a:ext cx="1210552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900" kern="1200"/>
            <a:t>se procede a guardar los datos en una tabla temporal de bd</a:t>
          </a:r>
        </a:p>
      </dsp:txBody>
      <dsp:txXfrm>
        <a:off x="2218944" y="428160"/>
        <a:ext cx="1163104" cy="762552"/>
      </dsp:txXfrm>
    </dsp:sp>
    <dsp:sp modelId="{2577154F-FA83-4B8C-BA41-C5C43E80AF82}">
      <dsp:nvSpPr>
        <dsp:cNvPr id="0" name=""/>
        <dsp:cNvSpPr/>
      </dsp:nvSpPr>
      <dsp:spPr>
        <a:xfrm>
          <a:off x="3341344" y="124140"/>
          <a:ext cx="389052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700" kern="1200"/>
        </a:p>
      </dsp:txBody>
      <dsp:txXfrm>
        <a:off x="3341344" y="184418"/>
        <a:ext cx="298634" cy="180836"/>
      </dsp:txXfrm>
    </dsp:sp>
    <dsp:sp modelId="{289F1E0C-69BD-4D5C-BFDD-B581200ADA15}">
      <dsp:nvSpPr>
        <dsp:cNvPr id="0" name=""/>
        <dsp:cNvSpPr/>
      </dsp:nvSpPr>
      <dsp:spPr>
        <a:xfrm>
          <a:off x="3891890" y="145236"/>
          <a:ext cx="1210552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/>
            <a:t>writeDataBase</a:t>
          </a:r>
        </a:p>
      </dsp:txBody>
      <dsp:txXfrm>
        <a:off x="3891890" y="145236"/>
        <a:ext cx="1210552" cy="259200"/>
      </dsp:txXfrm>
    </dsp:sp>
    <dsp:sp modelId="{D72D5B15-2032-4B6E-9E2B-A7816C4E1241}">
      <dsp:nvSpPr>
        <dsp:cNvPr id="0" name=""/>
        <dsp:cNvSpPr/>
      </dsp:nvSpPr>
      <dsp:spPr>
        <a:xfrm>
          <a:off x="4139835" y="404436"/>
          <a:ext cx="1210552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900" kern="1200"/>
            <a:t>se guardan los datos en las tablas de bases de datos</a:t>
          </a:r>
        </a:p>
      </dsp:txBody>
      <dsp:txXfrm>
        <a:off x="4163559" y="428160"/>
        <a:ext cx="1163104" cy="762552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almacenarDatos</a:t>
          </a:r>
          <a:endParaRPr lang="es-CO" sz="600" kern="1200"/>
        </a:p>
      </dsp:txBody>
      <dsp:txXfrm>
        <a:off x="735" y="1029187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los datos generados se almacenarán en la base de datos del sistema externo.</a:t>
          </a:r>
          <a:endParaRPr lang="es-CO" sz="600" b="0" kern="1200"/>
        </a:p>
      </dsp:txBody>
      <dsp:txXfrm>
        <a:off x="216297" y="1228143"/>
        <a:ext cx="872434" cy="840713"/>
      </dsp:txXfrm>
    </dsp:sp>
    <dsp:sp modelId="{AE44CE3B-B5A6-433D-BDC1-30435E6648AC}">
      <dsp:nvSpPr>
        <dsp:cNvPr id="0" name=""/>
        <dsp:cNvSpPr/>
      </dsp:nvSpPr>
      <dsp:spPr>
        <a:xfrm>
          <a:off x="1065671" y="1000469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1046516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readDataBase</a:t>
          </a:r>
          <a:endParaRPr lang="es-CO" sz="600" kern="1200"/>
        </a:p>
      </dsp:txBody>
      <dsp:txXfrm>
        <a:off x="1486235" y="1029187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para almacenar los datos, se debe leer la base de datos</a:t>
          </a:r>
          <a:endParaRPr lang="es-CO" sz="600" kern="1200"/>
        </a:p>
      </dsp:txBody>
      <dsp:txXfrm>
        <a:off x="1701797" y="1228143"/>
        <a:ext cx="872434" cy="840713"/>
      </dsp:txXfrm>
    </dsp:sp>
    <dsp:sp modelId="{F3B3F845-D4EA-4EA6-9C44-6BDF7E8523E4}">
      <dsp:nvSpPr>
        <dsp:cNvPr id="0" name=""/>
        <dsp:cNvSpPr/>
      </dsp:nvSpPr>
      <dsp:spPr>
        <a:xfrm>
          <a:off x="2551171" y="1000469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1046516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VerificarDatos</a:t>
          </a:r>
        </a:p>
      </dsp:txBody>
      <dsp:txXfrm>
        <a:off x="2971736" y="1029187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se verificarán los datos</a:t>
          </a:r>
        </a:p>
      </dsp:txBody>
      <dsp:txXfrm>
        <a:off x="3187298" y="1228143"/>
        <a:ext cx="872434" cy="840713"/>
      </dsp:txXfrm>
    </dsp:sp>
    <dsp:sp modelId="{49B38C27-9E52-4259-A013-82654AB6A93F}">
      <dsp:nvSpPr>
        <dsp:cNvPr id="0" name=""/>
        <dsp:cNvSpPr/>
      </dsp:nvSpPr>
      <dsp:spPr>
        <a:xfrm>
          <a:off x="4036671" y="1000469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1046516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obtenerAlarma</a:t>
          </a:r>
        </a:p>
      </dsp:txBody>
      <dsp:txXfrm>
        <a:off x="4457236" y="1029187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si al verificar los datos se encuentran algunas inconsistencias, se generarán las alarmas correspondientes, permitiendole al usuario/administrador realizar su respectiva gestión. (tiempo real)</a:t>
          </a:r>
        </a:p>
      </dsp:txBody>
      <dsp:txXfrm>
        <a:off x="4672798" y="1228143"/>
        <a:ext cx="872434" cy="840713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494762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generarBackupDatos</a:t>
          </a:r>
          <a:endParaRPr lang="es-CO" sz="800" kern="1200"/>
        </a:p>
      </dsp:txBody>
      <dsp:txXfrm>
        <a:off x="2771" y="494762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725162"/>
          <a:ext cx="1260094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sistema generará automaticamente el backup de los datos generados por los clientes/componentes</a:t>
          </a:r>
          <a:endParaRPr lang="es-CO" sz="800" b="0" kern="1200"/>
        </a:p>
      </dsp:txBody>
      <dsp:txXfrm>
        <a:off x="281951" y="746250"/>
        <a:ext cx="1217918" cy="677824"/>
      </dsp:txXfrm>
    </dsp:sp>
    <dsp:sp modelId="{AE44CE3B-B5A6-433D-BDC1-30435E6648AC}">
      <dsp:nvSpPr>
        <dsp:cNvPr id="0" name=""/>
        <dsp:cNvSpPr/>
      </dsp:nvSpPr>
      <dsp:spPr>
        <a:xfrm>
          <a:off x="1453891" y="453098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515843"/>
        <a:ext cx="310856" cy="188237"/>
      </dsp:txXfrm>
    </dsp:sp>
    <dsp:sp modelId="{DC157997-0F02-40F7-BC77-EFFFE585612D}">
      <dsp:nvSpPr>
        <dsp:cNvPr id="0" name=""/>
        <dsp:cNvSpPr/>
      </dsp:nvSpPr>
      <dsp:spPr>
        <a:xfrm>
          <a:off x="2026969" y="494762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readDataBase</a:t>
          </a:r>
          <a:endParaRPr lang="es-CO" sz="800" kern="1200"/>
        </a:p>
      </dsp:txBody>
      <dsp:txXfrm>
        <a:off x="2026969" y="494762"/>
        <a:ext cx="1260094" cy="230400"/>
      </dsp:txXfrm>
    </dsp:sp>
    <dsp:sp modelId="{09735D09-130F-4010-90A0-AFCD88DF0461}">
      <dsp:nvSpPr>
        <dsp:cNvPr id="0" name=""/>
        <dsp:cNvSpPr/>
      </dsp:nvSpPr>
      <dsp:spPr>
        <a:xfrm>
          <a:off x="2285060" y="725162"/>
          <a:ext cx="1260094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para hacer el bakup de los datos, se debe leer la base de datos</a:t>
          </a:r>
          <a:endParaRPr lang="es-CO" sz="800" kern="1200"/>
        </a:p>
      </dsp:txBody>
      <dsp:txXfrm>
        <a:off x="2306148" y="746250"/>
        <a:ext cx="1217918" cy="677824"/>
      </dsp:txXfrm>
    </dsp:sp>
    <dsp:sp modelId="{68701596-3808-4F0C-9F00-9F88100A7A2C}">
      <dsp:nvSpPr>
        <dsp:cNvPr id="0" name=""/>
        <dsp:cNvSpPr/>
      </dsp:nvSpPr>
      <dsp:spPr>
        <a:xfrm>
          <a:off x="3478089" y="453098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515843"/>
        <a:ext cx="310856" cy="188237"/>
      </dsp:txXfrm>
    </dsp:sp>
    <dsp:sp modelId="{78724FF8-A2B8-4AD8-BE49-BBA30E0B102E}">
      <dsp:nvSpPr>
        <dsp:cNvPr id="0" name=""/>
        <dsp:cNvSpPr/>
      </dsp:nvSpPr>
      <dsp:spPr>
        <a:xfrm>
          <a:off x="4051167" y="494762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verificarDatos</a:t>
          </a:r>
        </a:p>
      </dsp:txBody>
      <dsp:txXfrm>
        <a:off x="4051167" y="494762"/>
        <a:ext cx="1260094" cy="230400"/>
      </dsp:txXfrm>
    </dsp:sp>
    <dsp:sp modelId="{4732F223-B9F1-4348-86ED-67F630824C96}">
      <dsp:nvSpPr>
        <dsp:cNvPr id="0" name=""/>
        <dsp:cNvSpPr/>
      </dsp:nvSpPr>
      <dsp:spPr>
        <a:xfrm>
          <a:off x="4309258" y="725162"/>
          <a:ext cx="1260094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backup se creará con los datos previamente verificados</a:t>
          </a:r>
        </a:p>
      </dsp:txBody>
      <dsp:txXfrm>
        <a:off x="4330346" y="746250"/>
        <a:ext cx="1217918" cy="677824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305390" y="116086"/>
          <a:ext cx="1491024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CO" sz="900" kern="1200"/>
            <a:t>GestionarLecturas</a:t>
          </a:r>
        </a:p>
      </dsp:txBody>
      <dsp:txXfrm>
        <a:off x="305390" y="116086"/>
        <a:ext cx="1491024" cy="259200"/>
      </dsp:txXfrm>
    </dsp:sp>
    <dsp:sp modelId="{5A37B31B-92A6-4B8C-8EC6-79C60F510A69}">
      <dsp:nvSpPr>
        <dsp:cNvPr id="0" name=""/>
        <dsp:cNvSpPr/>
      </dsp:nvSpPr>
      <dsp:spPr>
        <a:xfrm>
          <a:off x="305390" y="339567"/>
          <a:ext cx="1491024" cy="93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administrador/cliente podrá gestionar lecturas de la información generada por los clientes/componentes en el sistema externo</a:t>
          </a:r>
          <a:endParaRPr lang="es-CO" sz="900" kern="1200"/>
        </a:p>
      </dsp:txBody>
      <dsp:txXfrm>
        <a:off x="332910" y="367087"/>
        <a:ext cx="1435984" cy="884560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432050"/>
          <a:ext cx="1474456" cy="4752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100" kern="1200"/>
            <a:t>gestionarFactura</a:t>
          </a:r>
          <a:endParaRPr lang="es-CO" sz="1100" kern="1200"/>
        </a:p>
      </dsp:txBody>
      <dsp:txXfrm>
        <a:off x="0" y="432050"/>
        <a:ext cx="1474456" cy="316800"/>
      </dsp:txXfrm>
    </dsp:sp>
    <dsp:sp modelId="{3605D73C-7E3E-4818-B6BE-775942DAFC6D}">
      <dsp:nvSpPr>
        <dsp:cNvPr id="0" name=""/>
        <dsp:cNvSpPr/>
      </dsp:nvSpPr>
      <dsp:spPr>
        <a:xfrm>
          <a:off x="301997" y="748849"/>
          <a:ext cx="1474456" cy="134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kern="1200"/>
            <a:t>el administrador/user del sistema externo podrá consultar la facturación de su sistema en los periodos que desee</a:t>
          </a:r>
          <a:endParaRPr lang="es-CO" sz="1100" b="0" kern="1200"/>
        </a:p>
      </dsp:txBody>
      <dsp:txXfrm>
        <a:off x="341432" y="788284"/>
        <a:ext cx="1395586" cy="12675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992A36-FAC2-4A4C-9874-E4308FA40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CON - Especificación de Casos de Uso del Sistema</Template>
  <TotalTime>292</TotalTime>
  <Pages>79</Pages>
  <Words>9882</Words>
  <Characters>54353</Characters>
  <Application>Microsoft Office Word</Application>
  <DocSecurity>0</DocSecurity>
  <Lines>452</Lines>
  <Paragraphs>128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"Modelo de Casos de Uso"</vt:lpstr>
    </vt:vector>
  </TitlesOfParts>
  <Company>ECOPETROL S.A.</Company>
  <LinksUpToDate>false</LinksUpToDate>
  <CharactersWithSpaces>64107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"Modelo de Casos de Uso"</dc:title>
  <dc:subject>Aplicativo XXXXX</dc:subject>
  <dc:creator>plpena</dc:creator>
  <cp:lastModifiedBy>Jose Hemirt Bautista</cp:lastModifiedBy>
  <cp:revision>5</cp:revision>
  <cp:lastPrinted>2007-12-04T21:07:00Z</cp:lastPrinted>
  <dcterms:created xsi:type="dcterms:W3CDTF">2020-10-13T16:38:00Z</dcterms:created>
  <dcterms:modified xsi:type="dcterms:W3CDTF">2020-10-13T21:30:00Z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>
    <vt:lpwstr>001</vt:lpwstr>
  </property>
  <property fmtid="{D5CDD505-2E9C-101B-9397-08002B2CF9AE}" pid="3" name="ContentTypeId">
    <vt:lpwstr>0x0101005982FDE9DB2EB2469B01B170D383CE04</vt:lpwstr>
  </property>
  <property fmtid="{D5CDD505-2E9C-101B-9397-08002B2CF9AE}" pid="4" name="Target Audiences">
    <vt:lpwstr/>
  </property>
</Properties>
</file>