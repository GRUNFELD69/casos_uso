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4F20F872" w:rsidR="00DC5304" w:rsidRDefault="00F95B2E">
      <w:r>
        <w:t>122222</w:t>
      </w:r>
    </w:p>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923B31" w:rsidRPr="008B07E9" w:rsidRDefault="00923B31" w:rsidP="007038A8">
                                  <w:pPr>
                                    <w:jc w:val="center"/>
                                  </w:pPr>
                                  <w:r>
                                    <w:rPr>
                                      <w:rFonts w:cs="Arial"/>
                                      <w:szCs w:val="22"/>
                                    </w:rPr>
                                    <w:t>sistema</w:t>
                                  </w:r>
                                </w:p>
                                <w:p w14:paraId="64D2DF48" w14:textId="77777777" w:rsidR="00923B31" w:rsidRPr="009E2EFC" w:rsidRDefault="00923B31"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923B31" w:rsidRPr="008B07E9" w:rsidRDefault="00923B31" w:rsidP="007038A8">
                            <w:pPr>
                              <w:jc w:val="center"/>
                            </w:pPr>
                            <w:r>
                              <w:rPr>
                                <w:rFonts w:cs="Arial"/>
                                <w:szCs w:val="22"/>
                              </w:rPr>
                              <w:t>sistema</w:t>
                            </w:r>
                          </w:p>
                          <w:p w14:paraId="64D2DF48" w14:textId="77777777" w:rsidR="00923B31" w:rsidRPr="009E2EFC" w:rsidRDefault="00923B31"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923B31" w:rsidRPr="008B07E9" w:rsidRDefault="00923B31" w:rsidP="00B377BA">
                                  <w:pPr>
                                    <w:jc w:val="center"/>
                                  </w:pPr>
                                  <w:r>
                                    <w:rPr>
                                      <w:rFonts w:cs="Arial"/>
                                      <w:szCs w:val="22"/>
                                    </w:rPr>
                                    <w:t>SuperAdministrador</w:t>
                                  </w:r>
                                </w:p>
                                <w:p w14:paraId="0B765069" w14:textId="77777777" w:rsidR="00923B31" w:rsidRPr="009E2EFC" w:rsidRDefault="00923B31"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923B31" w:rsidRPr="008B07E9" w:rsidRDefault="00923B31" w:rsidP="00B377BA">
                            <w:pPr>
                              <w:jc w:val="center"/>
                            </w:pPr>
                            <w:r>
                              <w:rPr>
                                <w:rFonts w:cs="Arial"/>
                                <w:szCs w:val="22"/>
                              </w:rPr>
                              <w:t>SuperAdministrador</w:t>
                            </w:r>
                          </w:p>
                          <w:p w14:paraId="0B765069" w14:textId="77777777" w:rsidR="00923B31" w:rsidRPr="009E2EFC" w:rsidRDefault="00923B31"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923B31" w:rsidRPr="008B07E9" w:rsidRDefault="00923B31" w:rsidP="0030698D">
                                  <w:pPr>
                                    <w:jc w:val="center"/>
                                  </w:pPr>
                                  <w:r>
                                    <w:rPr>
                                      <w:rFonts w:cs="Arial"/>
                                      <w:szCs w:val="22"/>
                                    </w:rPr>
                                    <w:t>Administrador</w:t>
                                  </w:r>
                                </w:p>
                                <w:p w14:paraId="079AACA4" w14:textId="77777777" w:rsidR="00923B31" w:rsidRPr="009E2EFC" w:rsidRDefault="00923B31"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923B31" w:rsidRPr="008B07E9" w:rsidRDefault="00923B31" w:rsidP="0030698D">
                            <w:pPr>
                              <w:jc w:val="center"/>
                            </w:pPr>
                            <w:r>
                              <w:rPr>
                                <w:rFonts w:cs="Arial"/>
                                <w:szCs w:val="22"/>
                              </w:rPr>
                              <w:t>Administrador</w:t>
                            </w:r>
                          </w:p>
                          <w:p w14:paraId="079AACA4" w14:textId="77777777" w:rsidR="00923B31" w:rsidRPr="009E2EFC" w:rsidRDefault="00923B31"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923B31" w:rsidRPr="009E2EFC" w:rsidRDefault="00923B31"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923B31" w:rsidRPr="009E2EFC" w:rsidRDefault="00923B31"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923B31" w:rsidRPr="008B07E9" w:rsidRDefault="00923B31" w:rsidP="00A76BDC">
                                  <w:pPr>
                                    <w:jc w:val="center"/>
                                  </w:pPr>
                                  <w:r>
                                    <w:rPr>
                                      <w:rFonts w:cs="Arial"/>
                                      <w:szCs w:val="22"/>
                                    </w:rPr>
                                    <w:t>Cliente</w:t>
                                  </w:r>
                                </w:p>
                                <w:p w14:paraId="00A645AB" w14:textId="77777777" w:rsidR="00923B31" w:rsidRPr="009E2EFC" w:rsidRDefault="00923B31"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923B31" w:rsidRPr="008B07E9" w:rsidRDefault="00923B31" w:rsidP="00A76BDC">
                            <w:pPr>
                              <w:jc w:val="center"/>
                            </w:pPr>
                            <w:r>
                              <w:rPr>
                                <w:rFonts w:cs="Arial"/>
                                <w:szCs w:val="22"/>
                              </w:rPr>
                              <w:t>Cliente</w:t>
                            </w:r>
                          </w:p>
                          <w:p w14:paraId="00A645AB" w14:textId="77777777" w:rsidR="00923B31" w:rsidRPr="009E2EFC" w:rsidRDefault="00923B31"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lee datos?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un </w:t>
            </w:r>
            <w:proofErr w:type="spellStart"/>
            <w:r>
              <w:rPr>
                <w:rFonts w:ascii="Arial" w:hAnsi="Arial" w:cs="Arial"/>
                <w:color w:val="0000FF"/>
                <w:lang w:val="es-ES" w:eastAsia="es-ES"/>
              </w:rPr>
              <w:t>backup</w:t>
            </w:r>
            <w:proofErr w:type="spell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923B31" w:rsidRPr="00E83D51" w:rsidRDefault="00923B31" w:rsidP="004E28CF">
                                  <w:pPr>
                                    <w:jc w:val="center"/>
                                    <w:rPr>
                                      <w:b/>
                                      <w:bCs/>
                                    </w:rPr>
                                  </w:pPr>
                                  <w:r w:rsidRPr="00E83D51">
                                    <w:rPr>
                                      <w:b/>
                                      <w:bCs/>
                                    </w:rPr>
                                    <w:t>leerEventosAlarmas</w:t>
                                  </w:r>
                                </w:p>
                                <w:p w14:paraId="766B13BA" w14:textId="1E801306" w:rsidR="00923B31" w:rsidRDefault="00923B31" w:rsidP="004E28CF">
                                  <w:pPr>
                                    <w:jc w:val="center"/>
                                  </w:pPr>
                                </w:p>
                                <w:p w14:paraId="32669723" w14:textId="7A9B55B7" w:rsidR="00923B31" w:rsidRDefault="00923B31" w:rsidP="004E28CF">
                                  <w:pPr>
                                    <w:jc w:val="center"/>
                                  </w:pPr>
                                  <w:r>
                                    <w:t>el administrador/usuario podrá visualizar los eventos y/o alarmas generadas por los clientes/componentes del sistema externo.</w:t>
                                  </w:r>
                                </w:p>
                                <w:p w14:paraId="3D985E41" w14:textId="77777777" w:rsidR="00923B31" w:rsidRDefault="00923B3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923B31" w:rsidRPr="00E83D51" w:rsidRDefault="00923B31" w:rsidP="004E28CF">
                            <w:pPr>
                              <w:jc w:val="center"/>
                              <w:rPr>
                                <w:b/>
                                <w:bCs/>
                              </w:rPr>
                            </w:pPr>
                            <w:r w:rsidRPr="00E83D51">
                              <w:rPr>
                                <w:b/>
                                <w:bCs/>
                              </w:rPr>
                              <w:t>leerEventosAlarmas</w:t>
                            </w:r>
                          </w:p>
                          <w:p w14:paraId="766B13BA" w14:textId="1E801306" w:rsidR="00923B31" w:rsidRDefault="00923B31" w:rsidP="004E28CF">
                            <w:pPr>
                              <w:jc w:val="center"/>
                            </w:pPr>
                          </w:p>
                          <w:p w14:paraId="32669723" w14:textId="7A9B55B7" w:rsidR="00923B31" w:rsidRDefault="00923B31" w:rsidP="004E28CF">
                            <w:pPr>
                              <w:jc w:val="center"/>
                            </w:pPr>
                            <w:r>
                              <w:t>el administrador/usuario podrá visualizar los eventos y/o alarmas generadas por los clientes/componentes del sistema externo.</w:t>
                            </w:r>
                          </w:p>
                          <w:p w14:paraId="3D985E41" w14:textId="77777777" w:rsidR="00923B31" w:rsidRDefault="00923B31"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923B31" w:rsidRPr="00E83D51" w:rsidRDefault="00923B31" w:rsidP="004E28CF">
                                  <w:pPr>
                                    <w:jc w:val="center"/>
                                    <w:rPr>
                                      <w:b/>
                                      <w:bCs/>
                                    </w:rPr>
                                  </w:pPr>
                                  <w:r w:rsidRPr="00E83D51">
                                    <w:rPr>
                                      <w:b/>
                                      <w:bCs/>
                                    </w:rPr>
                                    <w:t>leerMedidas</w:t>
                                  </w:r>
                                </w:p>
                                <w:p w14:paraId="74F6BF72" w14:textId="77777777" w:rsidR="00923B31" w:rsidRDefault="00923B31" w:rsidP="004E28CF">
                                  <w:pPr>
                                    <w:jc w:val="center"/>
                                  </w:pPr>
                                </w:p>
                                <w:p w14:paraId="391B6CC7" w14:textId="56A3382A" w:rsidR="00923B31" w:rsidRDefault="00923B31" w:rsidP="004E28CF">
                                  <w:pPr>
                                    <w:jc w:val="center"/>
                                  </w:pPr>
                                  <w:r>
                                    <w:t>el administrador/usuario podrá visualizar las medidas generadas por los clientes/componentes del sistema externo.</w:t>
                                  </w:r>
                                </w:p>
                                <w:p w14:paraId="6C28EB94" w14:textId="77777777" w:rsidR="00923B31" w:rsidRDefault="00923B3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923B31" w:rsidRPr="00E83D51" w:rsidRDefault="00923B31" w:rsidP="004E28CF">
                            <w:pPr>
                              <w:jc w:val="center"/>
                              <w:rPr>
                                <w:b/>
                                <w:bCs/>
                              </w:rPr>
                            </w:pPr>
                            <w:r w:rsidRPr="00E83D51">
                              <w:rPr>
                                <w:b/>
                                <w:bCs/>
                              </w:rPr>
                              <w:t>leerMedidas</w:t>
                            </w:r>
                          </w:p>
                          <w:p w14:paraId="74F6BF72" w14:textId="77777777" w:rsidR="00923B31" w:rsidRDefault="00923B31" w:rsidP="004E28CF">
                            <w:pPr>
                              <w:jc w:val="center"/>
                            </w:pPr>
                          </w:p>
                          <w:p w14:paraId="391B6CC7" w14:textId="56A3382A" w:rsidR="00923B31" w:rsidRDefault="00923B31" w:rsidP="004E28CF">
                            <w:pPr>
                              <w:jc w:val="center"/>
                            </w:pPr>
                            <w:r>
                              <w:t>el administrador/usuario podrá visualizar las medidas generadas por los clientes/componentes del sistema externo.</w:t>
                            </w:r>
                          </w:p>
                          <w:p w14:paraId="6C28EB94" w14:textId="77777777" w:rsidR="00923B31" w:rsidRDefault="00923B31"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923B31" w:rsidRPr="00E83D51" w:rsidRDefault="00923B31" w:rsidP="004E28CF">
                                  <w:pPr>
                                    <w:jc w:val="center"/>
                                    <w:rPr>
                                      <w:b/>
                                      <w:bCs/>
                                    </w:rPr>
                                  </w:pPr>
                                  <w:r w:rsidRPr="00E83D51">
                                    <w:rPr>
                                      <w:b/>
                                      <w:bCs/>
                                    </w:rPr>
                                    <w:t>generarReportes</w:t>
                                  </w:r>
                                </w:p>
                                <w:p w14:paraId="56351939" w14:textId="77777777" w:rsidR="00923B31" w:rsidRDefault="00923B31" w:rsidP="004E28CF">
                                  <w:pPr>
                                    <w:jc w:val="center"/>
                                  </w:pPr>
                                </w:p>
                                <w:p w14:paraId="4E1593C5" w14:textId="176C54F9" w:rsidR="00923B31" w:rsidRDefault="00923B31" w:rsidP="004E28CF">
                                  <w:pPr>
                                    <w:jc w:val="center"/>
                                  </w:pPr>
                                  <w:r>
                                    <w:t>el administrador/usuario podrá generar cualquier tipo de reporte que requiera, permitiéndole guardarlo en formato pdf o enviar por correo</w:t>
                                  </w:r>
                                </w:p>
                                <w:p w14:paraId="2CD2D445" w14:textId="77777777" w:rsidR="00923B31" w:rsidRDefault="00923B31"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923B31" w:rsidRPr="00E83D51" w:rsidRDefault="00923B31" w:rsidP="004E28CF">
                            <w:pPr>
                              <w:jc w:val="center"/>
                              <w:rPr>
                                <w:b/>
                                <w:bCs/>
                              </w:rPr>
                            </w:pPr>
                            <w:r w:rsidRPr="00E83D51">
                              <w:rPr>
                                <w:b/>
                                <w:bCs/>
                              </w:rPr>
                              <w:t>generarReportes</w:t>
                            </w:r>
                          </w:p>
                          <w:p w14:paraId="56351939" w14:textId="77777777" w:rsidR="00923B31" w:rsidRDefault="00923B31" w:rsidP="004E28CF">
                            <w:pPr>
                              <w:jc w:val="center"/>
                            </w:pPr>
                          </w:p>
                          <w:p w14:paraId="4E1593C5" w14:textId="176C54F9" w:rsidR="00923B31" w:rsidRDefault="00923B31" w:rsidP="004E28CF">
                            <w:pPr>
                              <w:jc w:val="center"/>
                            </w:pPr>
                            <w:r>
                              <w:t>el administrador/usuario podrá generar cualquier tipo de reporte que requiera, permitiéndole guardarlo en formato pdf o enviar por correo</w:t>
                            </w:r>
                          </w:p>
                          <w:p w14:paraId="2CD2D445" w14:textId="77777777" w:rsidR="00923B31" w:rsidRDefault="00923B31"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923B31" w:rsidRDefault="00923B31" w:rsidP="009911B1">
                                  <w:pPr>
                                    <w:jc w:val="center"/>
                                  </w:pPr>
                                  <w:r>
                                    <w:t>GenerarReporte</w:t>
                                  </w:r>
                                </w:p>
                                <w:p w14:paraId="4180FDC7" w14:textId="0C948BB2" w:rsidR="00923B31" w:rsidRDefault="00923B31" w:rsidP="009911B1">
                                  <w:pPr>
                                    <w:jc w:val="center"/>
                                  </w:pPr>
                                </w:p>
                                <w:p w14:paraId="39BFDB52" w14:textId="67FFEF29" w:rsidR="00923B31" w:rsidRDefault="00923B31"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923B31" w:rsidRDefault="00923B31" w:rsidP="009911B1">
                            <w:pPr>
                              <w:jc w:val="center"/>
                            </w:pPr>
                            <w:r>
                              <w:t>GenerarReporte</w:t>
                            </w:r>
                          </w:p>
                          <w:p w14:paraId="4180FDC7" w14:textId="0C948BB2" w:rsidR="00923B31" w:rsidRDefault="00923B31" w:rsidP="009911B1">
                            <w:pPr>
                              <w:jc w:val="center"/>
                            </w:pPr>
                          </w:p>
                          <w:p w14:paraId="39BFDB52" w14:textId="67FFEF29" w:rsidR="00923B31" w:rsidRDefault="00923B31"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923B31" w:rsidRDefault="00923B31" w:rsidP="009911B1">
                                  <w:pPr>
                                    <w:jc w:val="center"/>
                                  </w:pPr>
                                  <w:r>
                                    <w:t>Consultar factura periodo actual</w:t>
                                  </w:r>
                                </w:p>
                                <w:p w14:paraId="6788B744" w14:textId="02EB9090" w:rsidR="00923B31" w:rsidRDefault="00923B31" w:rsidP="009911B1">
                                  <w:pPr>
                                    <w:jc w:val="center"/>
                                  </w:pPr>
                                </w:p>
                                <w:p w14:paraId="22158429" w14:textId="72F3CC97" w:rsidR="00923B31" w:rsidRDefault="00923B31"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923B31" w:rsidRDefault="00923B31" w:rsidP="009911B1">
                            <w:pPr>
                              <w:jc w:val="center"/>
                            </w:pPr>
                            <w:r>
                              <w:t>Consultar factura periodo actual</w:t>
                            </w:r>
                          </w:p>
                          <w:p w14:paraId="6788B744" w14:textId="02EB9090" w:rsidR="00923B31" w:rsidRDefault="00923B31" w:rsidP="009911B1">
                            <w:pPr>
                              <w:jc w:val="center"/>
                            </w:pPr>
                          </w:p>
                          <w:p w14:paraId="22158429" w14:textId="72F3CC97" w:rsidR="00923B31" w:rsidRDefault="00923B31"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923B31" w:rsidRDefault="00923B31" w:rsidP="009911B1">
                                  <w:pPr>
                                    <w:jc w:val="center"/>
                                  </w:pPr>
                                  <w:r>
                                    <w:t>Facturación por periodo</w:t>
                                  </w:r>
                                </w:p>
                                <w:p w14:paraId="63490336" w14:textId="030D1C51" w:rsidR="00923B31" w:rsidRDefault="00923B31" w:rsidP="009911B1">
                                  <w:pPr>
                                    <w:jc w:val="center"/>
                                  </w:pPr>
                                </w:p>
                                <w:p w14:paraId="2903FFE8" w14:textId="09CE31A9" w:rsidR="00923B31" w:rsidRDefault="00923B31"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923B31" w:rsidRDefault="00923B31" w:rsidP="009911B1">
                            <w:pPr>
                              <w:jc w:val="center"/>
                            </w:pPr>
                            <w:r>
                              <w:t>Facturación por periodo</w:t>
                            </w:r>
                          </w:p>
                          <w:p w14:paraId="63490336" w14:textId="030D1C51" w:rsidR="00923B31" w:rsidRDefault="00923B31" w:rsidP="009911B1">
                            <w:pPr>
                              <w:jc w:val="center"/>
                            </w:pPr>
                          </w:p>
                          <w:p w14:paraId="2903FFE8" w14:textId="09CE31A9" w:rsidR="00923B31" w:rsidRDefault="00923B31"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2D3A44DE" w14:textId="2061A422" w:rsidR="00EA31D5"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5CE27EB2" w14:textId="77777777" w:rsidR="00EA31D5" w:rsidRPr="000463D8" w:rsidRDefault="00EA31D5" w:rsidP="00E647AD">
            <w:pPr>
              <w:numPr>
                <w:ilvl w:val="0"/>
                <w:numId w:val="2"/>
              </w:numPr>
              <w:rPr>
                <w:rFonts w:ascii="Arial" w:eastAsia="Arial Unicode MS" w:hAnsi="Arial" w:cs="Arial"/>
                <w:iCs/>
                <w:color w:val="0000FF"/>
                <w:lang w:val="es-ES"/>
              </w:rPr>
            </w:pP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3A14ECC0" w14:textId="77777777" w:rsidR="00A660B6" w:rsidRDefault="00A660B6" w:rsidP="00A660B6">
            <w:pPr>
              <w:rPr>
                <w:rFonts w:ascii="Arial" w:hAnsi="Arial" w:cs="Arial"/>
                <w:b/>
              </w:rPr>
            </w:pPr>
            <w:r w:rsidRPr="000463D8">
              <w:rPr>
                <w:rFonts w:ascii="Arial" w:hAnsi="Arial" w:cs="Arial"/>
                <w:b/>
              </w:rPr>
              <w:t>PROPÓSITO:</w:t>
            </w:r>
          </w:p>
          <w:p w14:paraId="4FCB4496" w14:textId="77777777" w:rsidR="00A660B6" w:rsidRDefault="00A660B6" w:rsidP="00A660B6">
            <w:pPr>
              <w:rPr>
                <w:rFonts w:ascii="Arial" w:hAnsi="Arial" w:cs="Arial"/>
                <w:color w:val="0000FF"/>
                <w:lang w:eastAsia="es-ES"/>
              </w:rPr>
            </w:pPr>
          </w:p>
          <w:p w14:paraId="2955F500" w14:textId="4A727549" w:rsidR="00A660B6" w:rsidRPr="00A660B6"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122B849B" w14:textId="77777777" w:rsidR="004C7796" w:rsidRDefault="004C7796" w:rsidP="00A660B6">
            <w:pPr>
              <w:rPr>
                <w:rFonts w:ascii="Arial" w:hAnsi="Arial" w:cs="Arial"/>
                <w:b/>
                <w:color w:val="0000FF"/>
                <w:lang w:val="es-ES"/>
              </w:rPr>
            </w:pP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C000BF">
              <w:rPr>
                <w:rFonts w:ascii="Arial" w:eastAsia="Arial Unicode MS" w:hAnsi="Arial" w:cs="Arial"/>
                <w:color w:val="0000FF"/>
                <w:lang w:val="es-ES"/>
              </w:rPr>
              <w:t>componente</w:t>
            </w:r>
            <w:proofErr w:type="spellEnd"/>
          </w:p>
          <w:p w14:paraId="4216A730" w14:textId="1DB6FDCD"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Editar_componente</w:t>
            </w:r>
            <w:proofErr w:type="spellEnd"/>
          </w:p>
          <w:p w14:paraId="1033570D" w14:textId="445DA205"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Registrar_componente</w:t>
            </w:r>
            <w:proofErr w:type="spellEnd"/>
          </w:p>
          <w:p w14:paraId="571D7C7F" w14:textId="351FAD6E"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Configurar_componente</w:t>
            </w:r>
            <w:proofErr w:type="spellEnd"/>
          </w:p>
          <w:p w14:paraId="1B4D2237" w14:textId="77777777" w:rsidR="007730E3" w:rsidRDefault="007730E3" w:rsidP="007730E3">
            <w:pPr>
              <w:pStyle w:val="Prrafodelista"/>
              <w:spacing w:line="240" w:lineRule="auto"/>
              <w:rPr>
                <w:rFonts w:ascii="Arial" w:eastAsia="Arial Unicode MS" w:hAnsi="Arial" w:cs="Arial"/>
                <w:color w:val="0000FF"/>
                <w:lang w:val="es-ES"/>
              </w:rPr>
            </w:pPr>
          </w:p>
          <w:p w14:paraId="453E108A" w14:textId="7B5629BD" w:rsidR="003356BB" w:rsidRDefault="003356BB" w:rsidP="007730E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14:paraId="41305113" w14:textId="77777777" w:rsidTr="00670A59">
              <w:trPr>
                <w:trHeight w:val="473"/>
              </w:trPr>
              <w:tc>
                <w:tcPr>
                  <w:tcW w:w="2520" w:type="dxa"/>
                </w:tcPr>
                <w:p w14:paraId="3021AB9E" w14:textId="77777777"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lastRenderedPageBreak/>
                    <w:t>Id_componente</w:t>
                  </w:r>
                  <w:proofErr w:type="spellEnd"/>
                  <w:r w:rsidRPr="003D5484">
                    <w:rPr>
                      <w:rFonts w:ascii="Arial" w:eastAsia="Arial Unicode MS" w:hAnsi="Arial" w:cs="Arial"/>
                      <w:color w:val="0000FF"/>
                      <w:highlight w:val="green"/>
                      <w:lang w:val="es-ES"/>
                    </w:rPr>
                    <w:t xml:space="preserve"> (único)</w:t>
                  </w:r>
                </w:p>
                <w:p w14:paraId="22C12835" w14:textId="4EB92733" w:rsidR="007730E3" w:rsidRPr="003D5484" w:rsidRDefault="007730E3" w:rsidP="007730E3">
                  <w:pPr>
                    <w:spacing w:line="240" w:lineRule="auto"/>
                    <w:jc w:val="center"/>
                    <w:rPr>
                      <w:rFonts w:ascii="Arial" w:eastAsia="Arial Unicode MS" w:hAnsi="Arial" w:cs="Arial"/>
                      <w:color w:val="0000FF"/>
                      <w:highlight w:val="green"/>
                      <w:lang w:val="es-ES"/>
                    </w:rPr>
                  </w:pPr>
                </w:p>
              </w:tc>
              <w:tc>
                <w:tcPr>
                  <w:tcW w:w="1594" w:type="dxa"/>
                </w:tcPr>
                <w:p w14:paraId="673040BC"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7730E3" w14:paraId="2748AFF7" w14:textId="77777777" w:rsidTr="00670A59">
              <w:trPr>
                <w:trHeight w:val="229"/>
              </w:trPr>
              <w:tc>
                <w:tcPr>
                  <w:tcW w:w="2520" w:type="dxa"/>
                </w:tcPr>
                <w:p w14:paraId="75A32B81" w14:textId="4E5DCBFE"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Nombre_</w:t>
                  </w:r>
                  <w:r w:rsidR="003D5484" w:rsidRPr="003D5484">
                    <w:rPr>
                      <w:rFonts w:ascii="Arial" w:eastAsia="Arial Unicode MS" w:hAnsi="Arial" w:cs="Arial"/>
                      <w:color w:val="0000FF"/>
                      <w:highlight w:val="green"/>
                      <w:lang w:val="es-ES"/>
                    </w:rPr>
                    <w:t>cliente</w:t>
                  </w:r>
                  <w:proofErr w:type="spellEnd"/>
                </w:p>
              </w:tc>
              <w:tc>
                <w:tcPr>
                  <w:tcW w:w="1594" w:type="dxa"/>
                </w:tcPr>
                <w:p w14:paraId="0FC8D965"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4BD7386B" w14:textId="77777777" w:rsidTr="00670A59">
              <w:trPr>
                <w:trHeight w:val="229"/>
              </w:trPr>
              <w:tc>
                <w:tcPr>
                  <w:tcW w:w="2520" w:type="dxa"/>
                </w:tcPr>
                <w:p w14:paraId="2A935A05" w14:textId="3D6D8E5E" w:rsidR="007730E3" w:rsidRPr="007730E3" w:rsidRDefault="007730E3" w:rsidP="007730E3">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Marca_componente</w:t>
                  </w:r>
                  <w:proofErr w:type="spellEnd"/>
                </w:p>
              </w:tc>
              <w:tc>
                <w:tcPr>
                  <w:tcW w:w="1594" w:type="dxa"/>
                </w:tcPr>
                <w:p w14:paraId="71F129A3"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0385B956" w14:textId="77777777" w:rsidTr="00670A59">
              <w:trPr>
                <w:trHeight w:val="229"/>
              </w:trPr>
              <w:tc>
                <w:tcPr>
                  <w:tcW w:w="2520" w:type="dxa"/>
                </w:tcPr>
                <w:p w14:paraId="4520C39C" w14:textId="77777777"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Tipo_componente</w:t>
                  </w:r>
                  <w:proofErr w:type="spellEnd"/>
                </w:p>
                <w:p w14:paraId="4A0EB1DA" w14:textId="77777777" w:rsidR="003D5484" w:rsidRDefault="003D5484" w:rsidP="007730E3">
                  <w:pPr>
                    <w:spacing w:line="240" w:lineRule="auto"/>
                    <w:jc w:val="center"/>
                    <w:rPr>
                      <w:rFonts w:ascii="Arial" w:eastAsia="Arial Unicode MS" w:hAnsi="Arial" w:cs="Arial"/>
                      <w:color w:val="0000FF"/>
                      <w:highlight w:val="yellow"/>
                      <w:lang w:val="es-ES"/>
                    </w:rPr>
                  </w:pPr>
                </w:p>
                <w:p w14:paraId="30C9C29A"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Modem</w:t>
                  </w:r>
                </w:p>
                <w:p w14:paraId="473B4F95"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Unidad de medida</w:t>
                  </w:r>
                </w:p>
                <w:p w14:paraId="4968E577" w14:textId="77777777" w:rsidR="003D5484" w:rsidRDefault="003D5484" w:rsidP="003D548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Handheld</w:t>
                  </w:r>
                  <w:proofErr w:type="spellEnd"/>
                </w:p>
                <w:p w14:paraId="5837D401"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Concentrador</w:t>
                  </w:r>
                </w:p>
                <w:p w14:paraId="70CD1908" w14:textId="77777777" w:rsidR="003D5484" w:rsidRDefault="003D5484" w:rsidP="003D548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Transformador</w:t>
                  </w:r>
                </w:p>
                <w:p w14:paraId="1A9C316C" w14:textId="14FD0753" w:rsidR="003D5484" w:rsidRPr="007730E3" w:rsidRDefault="003D5484" w:rsidP="007730E3">
                  <w:pPr>
                    <w:spacing w:line="240" w:lineRule="auto"/>
                    <w:jc w:val="center"/>
                    <w:rPr>
                      <w:rFonts w:ascii="Arial" w:eastAsia="Arial Unicode MS" w:hAnsi="Arial" w:cs="Arial"/>
                      <w:color w:val="0000FF"/>
                      <w:highlight w:val="yellow"/>
                      <w:lang w:val="es-ES"/>
                    </w:rPr>
                  </w:pPr>
                </w:p>
              </w:tc>
              <w:tc>
                <w:tcPr>
                  <w:tcW w:w="1594" w:type="dxa"/>
                </w:tcPr>
                <w:p w14:paraId="46F07C43"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p w14:paraId="7520B9D3" w14:textId="71096A58" w:rsidR="003D5484" w:rsidRDefault="003D5484" w:rsidP="003D5484">
                  <w:pPr>
                    <w:spacing w:line="240" w:lineRule="auto"/>
                    <w:jc w:val="center"/>
                    <w:rPr>
                      <w:rFonts w:ascii="Arial" w:eastAsia="Arial Unicode MS" w:hAnsi="Arial" w:cs="Arial"/>
                      <w:color w:val="0000FF"/>
                      <w:lang w:val="es-ES"/>
                    </w:rPr>
                  </w:pPr>
                </w:p>
              </w:tc>
            </w:tr>
            <w:tr w:rsidR="007730E3" w14:paraId="358DF8FD" w14:textId="77777777" w:rsidTr="00670A59">
              <w:trPr>
                <w:trHeight w:val="229"/>
              </w:trPr>
              <w:tc>
                <w:tcPr>
                  <w:tcW w:w="2520" w:type="dxa"/>
                </w:tcPr>
                <w:p w14:paraId="3C23B816" w14:textId="75EACCB5"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Tecnología_componente</w:t>
                  </w:r>
                  <w:proofErr w:type="spellEnd"/>
                </w:p>
              </w:tc>
              <w:tc>
                <w:tcPr>
                  <w:tcW w:w="1594" w:type="dxa"/>
                </w:tcPr>
                <w:p w14:paraId="415A0566"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6A8234DC" w14:textId="77777777" w:rsidTr="00670A59">
              <w:trPr>
                <w:trHeight w:val="229"/>
              </w:trPr>
              <w:tc>
                <w:tcPr>
                  <w:tcW w:w="2520" w:type="dxa"/>
                </w:tcPr>
                <w:p w14:paraId="2295E112" w14:textId="5605DC32"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Serie_componente</w:t>
                  </w:r>
                  <w:proofErr w:type="spellEnd"/>
                </w:p>
              </w:tc>
              <w:tc>
                <w:tcPr>
                  <w:tcW w:w="1594" w:type="dxa"/>
                </w:tcPr>
                <w:p w14:paraId="6AE83D3D" w14:textId="6F975031"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2055F41D" w14:textId="77777777" w:rsidTr="00670A59">
              <w:trPr>
                <w:trHeight w:val="243"/>
              </w:trPr>
              <w:tc>
                <w:tcPr>
                  <w:tcW w:w="2520" w:type="dxa"/>
                </w:tcPr>
                <w:p w14:paraId="2032C4C0" w14:textId="0B566C22"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Modelo_componente</w:t>
                  </w:r>
                  <w:proofErr w:type="spellEnd"/>
                </w:p>
              </w:tc>
              <w:tc>
                <w:tcPr>
                  <w:tcW w:w="1594" w:type="dxa"/>
                </w:tcPr>
                <w:p w14:paraId="56B2B1A5" w14:textId="77777777"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0737B3D3" w14:textId="77777777" w:rsidTr="00670A59">
              <w:trPr>
                <w:trHeight w:val="229"/>
              </w:trPr>
              <w:tc>
                <w:tcPr>
                  <w:tcW w:w="2520" w:type="dxa"/>
                </w:tcPr>
                <w:p w14:paraId="1C82C8F7" w14:textId="1B809635" w:rsidR="007730E3" w:rsidRPr="003D5484" w:rsidRDefault="007730E3" w:rsidP="007730E3">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Estado_componente</w:t>
                  </w:r>
                  <w:proofErr w:type="spellEnd"/>
                </w:p>
              </w:tc>
              <w:tc>
                <w:tcPr>
                  <w:tcW w:w="1594" w:type="dxa"/>
                </w:tcPr>
                <w:p w14:paraId="606469B2" w14:textId="0C01F42F" w:rsidR="007730E3" w:rsidRDefault="007730E3"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7730E3" w14:paraId="5F9FE8FD" w14:textId="77777777" w:rsidTr="00670A59">
              <w:trPr>
                <w:trHeight w:val="229"/>
              </w:trPr>
              <w:tc>
                <w:tcPr>
                  <w:tcW w:w="2520" w:type="dxa"/>
                </w:tcPr>
                <w:p w14:paraId="13259BFA" w14:textId="48C699DE" w:rsidR="007730E3" w:rsidRDefault="007730E3" w:rsidP="007730E3">
                  <w:pPr>
                    <w:spacing w:line="240" w:lineRule="auto"/>
                    <w:jc w:val="center"/>
                    <w:rPr>
                      <w:rFonts w:ascii="Arial" w:eastAsia="Arial Unicode MS" w:hAnsi="Arial" w:cs="Arial"/>
                      <w:color w:val="0000FF"/>
                      <w:lang w:val="es-ES"/>
                    </w:rPr>
                  </w:pPr>
                </w:p>
              </w:tc>
              <w:tc>
                <w:tcPr>
                  <w:tcW w:w="1594" w:type="dxa"/>
                </w:tcPr>
                <w:p w14:paraId="24DD7A0C" w14:textId="42015F2E" w:rsidR="007730E3" w:rsidRDefault="007730E3" w:rsidP="007730E3">
                  <w:pPr>
                    <w:spacing w:line="240" w:lineRule="auto"/>
                    <w:jc w:val="center"/>
                    <w:rPr>
                      <w:rFonts w:ascii="Arial" w:eastAsia="Arial Unicode MS" w:hAnsi="Arial" w:cs="Arial"/>
                      <w:color w:val="0000FF"/>
                      <w:lang w:val="es-ES"/>
                    </w:rPr>
                  </w:pPr>
                </w:p>
              </w:tc>
            </w:tr>
            <w:tr w:rsidR="007730E3" w14:paraId="06BA5370" w14:textId="77777777" w:rsidTr="00670A59">
              <w:trPr>
                <w:trHeight w:val="229"/>
              </w:trPr>
              <w:tc>
                <w:tcPr>
                  <w:tcW w:w="2520" w:type="dxa"/>
                </w:tcPr>
                <w:p w14:paraId="14BA0875" w14:textId="632AB20A" w:rsidR="007730E3" w:rsidRDefault="007730E3" w:rsidP="007730E3">
                  <w:pPr>
                    <w:spacing w:line="240" w:lineRule="auto"/>
                    <w:jc w:val="center"/>
                    <w:rPr>
                      <w:rFonts w:ascii="Arial" w:eastAsia="Arial Unicode MS" w:hAnsi="Arial" w:cs="Arial"/>
                      <w:color w:val="0000FF"/>
                      <w:lang w:val="es-ES"/>
                    </w:rPr>
                  </w:pPr>
                </w:p>
              </w:tc>
              <w:tc>
                <w:tcPr>
                  <w:tcW w:w="1594" w:type="dxa"/>
                </w:tcPr>
                <w:p w14:paraId="3FE31C1D" w14:textId="49AD32B7" w:rsidR="007730E3" w:rsidRDefault="007730E3" w:rsidP="007730E3">
                  <w:pPr>
                    <w:spacing w:line="240" w:lineRule="auto"/>
                    <w:jc w:val="center"/>
                    <w:rPr>
                      <w:rFonts w:ascii="Arial" w:eastAsia="Arial Unicode MS" w:hAnsi="Arial" w:cs="Arial"/>
                      <w:color w:val="0000FF"/>
                      <w:lang w:val="es-ES"/>
                    </w:rPr>
                  </w:pPr>
                </w:p>
              </w:tc>
            </w:tr>
          </w:tbl>
          <w:p w14:paraId="338C2701" w14:textId="77777777" w:rsidR="007730E3" w:rsidRPr="007730E3" w:rsidRDefault="007730E3" w:rsidP="007730E3">
            <w:pPr>
              <w:spacing w:line="240" w:lineRule="auto"/>
              <w:rPr>
                <w:rFonts w:ascii="Arial" w:eastAsia="Arial Unicode MS" w:hAnsi="Arial" w:cs="Arial"/>
                <w:color w:val="0000FF"/>
                <w:lang w:val="es-ES"/>
              </w:rPr>
            </w:pPr>
          </w:p>
          <w:p w14:paraId="37E2C14C" w14:textId="0A87346A" w:rsidR="00304A57" w:rsidRPr="003D5484" w:rsidRDefault="00304A57" w:rsidP="003D5484">
            <w:pPr>
              <w:pStyle w:val="Prrafodelista"/>
              <w:spacing w:line="240" w:lineRule="auto"/>
              <w:rPr>
                <w:rFonts w:ascii="Arial" w:eastAsia="Arial Unicode MS" w:hAnsi="Arial" w:cs="Arial"/>
                <w:color w:val="0000FF"/>
                <w:lang w:val="es-ES"/>
              </w:rPr>
            </w:pPr>
          </w:p>
          <w:p w14:paraId="7FF27675" w14:textId="7461140B" w:rsidR="00304A57" w:rsidRPr="003D5484" w:rsidRDefault="00304A57" w:rsidP="00304A57">
            <w:pPr>
              <w:spacing w:line="240" w:lineRule="auto"/>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Concentrador</w:t>
            </w:r>
          </w:p>
          <w:p w14:paraId="409CFADD" w14:textId="4B4ADC7C" w:rsidR="00304A57" w:rsidRDefault="00304A57" w:rsidP="00304A57">
            <w:pPr>
              <w:spacing w:line="240" w:lineRule="auto"/>
              <w:rPr>
                <w:rFonts w:ascii="Arial" w:eastAsia="Arial Unicode MS" w:hAnsi="Arial" w:cs="Arial"/>
                <w:color w:val="0000FF"/>
                <w:highlight w:val="yellow"/>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4762D8" w14:paraId="3E11DFAC" w14:textId="6D128014" w:rsidTr="00464C94">
              <w:trPr>
                <w:trHeight w:val="472"/>
              </w:trPr>
              <w:tc>
                <w:tcPr>
                  <w:tcW w:w="2689" w:type="dxa"/>
                </w:tcPr>
                <w:p w14:paraId="5DDCF37B" w14:textId="1B3C8CD5"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lastRenderedPageBreak/>
                    <w:t>Id_ concentrador (único)</w:t>
                  </w:r>
                </w:p>
                <w:p w14:paraId="0075B0F2" w14:textId="77777777" w:rsidR="00304A57" w:rsidRPr="004762D8" w:rsidRDefault="00304A57" w:rsidP="00304A57">
                  <w:pPr>
                    <w:spacing w:line="240" w:lineRule="auto"/>
                    <w:jc w:val="center"/>
                    <w:rPr>
                      <w:rFonts w:ascii="Arial" w:eastAsia="Arial Unicode MS" w:hAnsi="Arial" w:cs="Arial"/>
                      <w:color w:val="0000FF"/>
                      <w:lang w:val="es-ES"/>
                    </w:rPr>
                  </w:pPr>
                </w:p>
              </w:tc>
              <w:tc>
                <w:tcPr>
                  <w:tcW w:w="1473" w:type="dxa"/>
                </w:tcPr>
                <w:p w14:paraId="79C8793F" w14:textId="5777A6E0" w:rsidR="00304A57" w:rsidRPr="007730E3" w:rsidRDefault="003D5484" w:rsidP="00304A57">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unico</w:t>
                  </w:r>
                  <w:proofErr w:type="spellEnd"/>
                </w:p>
              </w:tc>
            </w:tr>
            <w:tr w:rsidR="00304A57" w:rsidRPr="007730E3" w14:paraId="02FF7F1F" w14:textId="1AE05B01" w:rsidTr="00464C94">
              <w:trPr>
                <w:trHeight w:val="229"/>
              </w:trPr>
              <w:tc>
                <w:tcPr>
                  <w:tcW w:w="2689" w:type="dxa"/>
                </w:tcPr>
                <w:p w14:paraId="4EBEA652" w14:textId="3380130F"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Nombre_ concentrador</w:t>
                  </w:r>
                </w:p>
              </w:tc>
              <w:tc>
                <w:tcPr>
                  <w:tcW w:w="1473" w:type="dxa"/>
                </w:tcPr>
                <w:p w14:paraId="2C0FE53E" w14:textId="47E4D2A0"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29380</w:t>
                  </w:r>
                </w:p>
              </w:tc>
            </w:tr>
            <w:tr w:rsidR="00304A57" w:rsidRPr="007730E3" w14:paraId="22C1C0DC" w14:textId="7F4AB623" w:rsidTr="00464C94">
              <w:trPr>
                <w:trHeight w:val="229"/>
              </w:trPr>
              <w:tc>
                <w:tcPr>
                  <w:tcW w:w="2689" w:type="dxa"/>
                </w:tcPr>
                <w:p w14:paraId="7B4BB73E" w14:textId="64E483A5" w:rsidR="00304A57" w:rsidRPr="007730E3" w:rsidRDefault="00304A57" w:rsidP="00304A57">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Tipo_comunicacion</w:t>
                  </w:r>
                  <w:proofErr w:type="spellEnd"/>
                </w:p>
              </w:tc>
              <w:tc>
                <w:tcPr>
                  <w:tcW w:w="1473" w:type="dxa"/>
                </w:tcPr>
                <w:p w14:paraId="7812B3DE" w14:textId="5D1BB613" w:rsidR="00304A57" w:rsidRPr="003D5484" w:rsidRDefault="00304A57" w:rsidP="00304A57">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Power</w:t>
                  </w:r>
                  <w:proofErr w:type="spellEnd"/>
                  <w:r w:rsidRPr="003D5484">
                    <w:rPr>
                      <w:rFonts w:ascii="Arial" w:eastAsia="Arial Unicode MS" w:hAnsi="Arial" w:cs="Arial"/>
                      <w:color w:val="0000FF"/>
                      <w:highlight w:val="green"/>
                      <w:lang w:val="es-ES"/>
                    </w:rPr>
                    <w:t xml:space="preserve"> line </w:t>
                  </w:r>
                  <w:proofErr w:type="spellStart"/>
                  <w:r w:rsidRPr="003D5484">
                    <w:rPr>
                      <w:rFonts w:ascii="Arial" w:eastAsia="Arial Unicode MS" w:hAnsi="Arial" w:cs="Arial"/>
                      <w:color w:val="0000FF"/>
                      <w:highlight w:val="green"/>
                      <w:lang w:val="es-ES"/>
                    </w:rPr>
                    <w:t>comunication</w:t>
                  </w:r>
                  <w:proofErr w:type="spellEnd"/>
                </w:p>
                <w:p w14:paraId="0B24D311" w14:textId="77777777" w:rsidR="00304A57" w:rsidRPr="003D5484" w:rsidRDefault="00304A57" w:rsidP="00304A57">
                  <w:pPr>
                    <w:spacing w:line="240" w:lineRule="auto"/>
                    <w:jc w:val="center"/>
                    <w:rPr>
                      <w:rFonts w:ascii="Arial" w:eastAsia="Arial Unicode MS" w:hAnsi="Arial" w:cs="Arial"/>
                      <w:color w:val="0000FF"/>
                      <w:highlight w:val="green"/>
                      <w:lang w:val="es-ES"/>
                    </w:rPr>
                  </w:pPr>
                </w:p>
                <w:p w14:paraId="3F4D83C1" w14:textId="77777777"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RF</w:t>
                  </w:r>
                </w:p>
                <w:p w14:paraId="5950F5BD" w14:textId="77777777" w:rsidR="00304A57" w:rsidRPr="003D5484" w:rsidRDefault="00304A57" w:rsidP="00304A57">
                  <w:pPr>
                    <w:spacing w:line="240" w:lineRule="auto"/>
                    <w:jc w:val="center"/>
                    <w:rPr>
                      <w:rFonts w:ascii="Arial" w:eastAsia="Arial Unicode MS" w:hAnsi="Arial" w:cs="Arial"/>
                      <w:color w:val="0000FF"/>
                      <w:highlight w:val="green"/>
                      <w:lang w:val="es-ES"/>
                    </w:rPr>
                  </w:pPr>
                </w:p>
                <w:p w14:paraId="59D3331B" w14:textId="6AAADBF4" w:rsidR="00304A57" w:rsidRPr="003D5484" w:rsidRDefault="00304A57" w:rsidP="00304A57">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RS232</w:t>
                  </w:r>
                </w:p>
                <w:p w14:paraId="703A6575" w14:textId="25BEF97B" w:rsidR="00304A57" w:rsidRPr="007730E3" w:rsidRDefault="00304A57" w:rsidP="00304A57">
                  <w:pPr>
                    <w:spacing w:line="240" w:lineRule="auto"/>
                    <w:jc w:val="center"/>
                    <w:rPr>
                      <w:rFonts w:ascii="Arial" w:eastAsia="Arial Unicode MS" w:hAnsi="Arial" w:cs="Arial"/>
                      <w:color w:val="0000FF"/>
                      <w:highlight w:val="yellow"/>
                      <w:lang w:val="es-ES"/>
                    </w:rPr>
                  </w:pPr>
                  <w:r w:rsidRPr="003D5484">
                    <w:rPr>
                      <w:rFonts w:ascii="Arial" w:eastAsia="Arial Unicode MS" w:hAnsi="Arial" w:cs="Arial"/>
                      <w:color w:val="0000FF"/>
                      <w:highlight w:val="green"/>
                      <w:lang w:val="es-ES"/>
                    </w:rPr>
                    <w:t>RS485</w:t>
                  </w:r>
                </w:p>
              </w:tc>
            </w:tr>
            <w:tr w:rsidR="003D5484" w:rsidRPr="007730E3" w14:paraId="531C42B6" w14:textId="1FDEA512" w:rsidTr="00464C94">
              <w:trPr>
                <w:trHeight w:val="229"/>
              </w:trPr>
              <w:tc>
                <w:tcPr>
                  <w:tcW w:w="2689" w:type="dxa"/>
                </w:tcPr>
                <w:p w14:paraId="1CE9DEFD" w14:textId="785A07DE" w:rsidR="003D5484" w:rsidRPr="007730E3" w:rsidRDefault="003D5484" w:rsidP="003D5484">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Estado_tiemporeal_concentrador</w:t>
                  </w:r>
                  <w:proofErr w:type="spellEnd"/>
                </w:p>
              </w:tc>
              <w:tc>
                <w:tcPr>
                  <w:tcW w:w="1473" w:type="dxa"/>
                </w:tcPr>
                <w:p w14:paraId="3B6F59B6" w14:textId="1E653A10" w:rsidR="003D5484" w:rsidRPr="007730E3" w:rsidRDefault="003D5484" w:rsidP="003D5484">
                  <w:pPr>
                    <w:spacing w:line="240" w:lineRule="auto"/>
                    <w:jc w:val="center"/>
                    <w:rPr>
                      <w:rFonts w:ascii="Arial" w:eastAsia="Arial Unicode MS" w:hAnsi="Arial" w:cs="Arial"/>
                      <w:color w:val="0000FF"/>
                      <w:highlight w:val="yellow"/>
                      <w:lang w:val="es-ES"/>
                    </w:rPr>
                  </w:pPr>
                </w:p>
              </w:tc>
            </w:tr>
            <w:tr w:rsidR="003D5484" w:rsidRPr="007730E3" w14:paraId="4A28D397" w14:textId="39D18178" w:rsidTr="00464C94">
              <w:trPr>
                <w:trHeight w:val="242"/>
              </w:trPr>
              <w:tc>
                <w:tcPr>
                  <w:tcW w:w="2689" w:type="dxa"/>
                </w:tcPr>
                <w:p w14:paraId="7E381FCC" w14:textId="5536B71F" w:rsidR="003D5484" w:rsidRPr="003D5484" w:rsidRDefault="003D5484" w:rsidP="003D5484">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t>Referencia_ concentrador</w:t>
                  </w:r>
                </w:p>
              </w:tc>
              <w:tc>
                <w:tcPr>
                  <w:tcW w:w="1473" w:type="dxa"/>
                </w:tcPr>
                <w:p w14:paraId="3560B714" w14:textId="77777777" w:rsidR="003D5484" w:rsidRPr="007730E3" w:rsidRDefault="003D5484" w:rsidP="003D5484">
                  <w:pPr>
                    <w:spacing w:line="240" w:lineRule="auto"/>
                    <w:jc w:val="center"/>
                    <w:rPr>
                      <w:rFonts w:ascii="Arial" w:eastAsia="Arial Unicode MS" w:hAnsi="Arial" w:cs="Arial"/>
                      <w:color w:val="0000FF"/>
                      <w:highlight w:val="yellow"/>
                      <w:lang w:val="es-ES"/>
                    </w:rPr>
                  </w:pPr>
                </w:p>
              </w:tc>
            </w:tr>
            <w:tr w:rsidR="003D5484" w:rsidRPr="007730E3" w14:paraId="7BF1086D" w14:textId="77777777" w:rsidTr="00464C94">
              <w:trPr>
                <w:trHeight w:val="229"/>
              </w:trPr>
              <w:tc>
                <w:tcPr>
                  <w:tcW w:w="2689" w:type="dxa"/>
                </w:tcPr>
                <w:p w14:paraId="20745D27" w14:textId="2E0785D6"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IMEI_concentrador</w:t>
                  </w:r>
                  <w:proofErr w:type="spellEnd"/>
                </w:p>
              </w:tc>
              <w:tc>
                <w:tcPr>
                  <w:tcW w:w="1473" w:type="dxa"/>
                </w:tcPr>
                <w:p w14:paraId="2B266B59" w14:textId="77777777" w:rsidR="003D5484" w:rsidRPr="003D5484" w:rsidRDefault="003D5484" w:rsidP="003D5484">
                  <w:pPr>
                    <w:spacing w:line="240" w:lineRule="auto"/>
                    <w:jc w:val="center"/>
                    <w:rPr>
                      <w:rFonts w:ascii="Arial" w:eastAsia="Arial Unicode MS" w:hAnsi="Arial" w:cs="Arial"/>
                      <w:color w:val="0000FF"/>
                      <w:highlight w:val="green"/>
                      <w:lang w:val="es-ES"/>
                    </w:rPr>
                  </w:pPr>
                </w:p>
              </w:tc>
            </w:tr>
            <w:tr w:rsidR="003D5484" w:rsidRPr="007730E3" w14:paraId="530A4B86" w14:textId="7E6FDC56" w:rsidTr="00464C94">
              <w:trPr>
                <w:trHeight w:val="229"/>
              </w:trPr>
              <w:tc>
                <w:tcPr>
                  <w:tcW w:w="2689" w:type="dxa"/>
                </w:tcPr>
                <w:p w14:paraId="74B4B17F" w14:textId="71A63E14"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Sn_modem</w:t>
                  </w:r>
                  <w:proofErr w:type="spellEnd"/>
                </w:p>
              </w:tc>
              <w:tc>
                <w:tcPr>
                  <w:tcW w:w="1473" w:type="dxa"/>
                </w:tcPr>
                <w:p w14:paraId="11A86F38" w14:textId="77777777" w:rsidR="003D5484" w:rsidRPr="003D5484" w:rsidRDefault="003D5484" w:rsidP="003D5484">
                  <w:pPr>
                    <w:spacing w:line="240" w:lineRule="auto"/>
                    <w:jc w:val="center"/>
                    <w:rPr>
                      <w:rFonts w:ascii="Arial" w:eastAsia="Arial Unicode MS" w:hAnsi="Arial" w:cs="Arial"/>
                      <w:i/>
                      <w:iCs/>
                      <w:color w:val="0000FF"/>
                      <w:highlight w:val="green"/>
                      <w:lang w:val="es-ES"/>
                    </w:rPr>
                  </w:pPr>
                  <w:r w:rsidRPr="003D5484">
                    <w:rPr>
                      <w:rFonts w:ascii="Arial" w:eastAsia="Arial Unicode MS" w:hAnsi="Arial" w:cs="Arial"/>
                      <w:i/>
                      <w:iCs/>
                      <w:color w:val="0000FF"/>
                      <w:highlight w:val="green"/>
                      <w:lang w:val="es-ES"/>
                    </w:rPr>
                    <w:t>Interno</w:t>
                  </w:r>
                </w:p>
                <w:p w14:paraId="05BF64D4" w14:textId="77777777" w:rsidR="003D5484" w:rsidRPr="003D5484" w:rsidRDefault="003D5484" w:rsidP="003D5484">
                  <w:pPr>
                    <w:spacing w:line="240" w:lineRule="auto"/>
                    <w:jc w:val="center"/>
                    <w:rPr>
                      <w:rFonts w:ascii="Arial" w:eastAsia="Arial Unicode MS" w:hAnsi="Arial" w:cs="Arial"/>
                      <w:i/>
                      <w:iCs/>
                      <w:color w:val="0000FF"/>
                      <w:highlight w:val="green"/>
                      <w:lang w:val="es-ES"/>
                    </w:rPr>
                  </w:pPr>
                </w:p>
                <w:p w14:paraId="2464CD33" w14:textId="1A8BD64F" w:rsidR="003D5484" w:rsidRPr="003D5484" w:rsidRDefault="003D5484" w:rsidP="003D5484">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i/>
                      <w:iCs/>
                      <w:color w:val="0000FF"/>
                      <w:highlight w:val="green"/>
                      <w:lang w:val="es-ES"/>
                    </w:rPr>
                    <w:t>embebido</w:t>
                  </w:r>
                </w:p>
              </w:tc>
            </w:tr>
            <w:tr w:rsidR="003D5484" w:rsidRPr="007730E3" w14:paraId="78144778" w14:textId="77777777" w:rsidTr="00464C94">
              <w:trPr>
                <w:trHeight w:val="229"/>
              </w:trPr>
              <w:tc>
                <w:tcPr>
                  <w:tcW w:w="2689" w:type="dxa"/>
                </w:tcPr>
                <w:p w14:paraId="01A95E82" w14:textId="77777777" w:rsidR="003D5484" w:rsidRPr="003D5484" w:rsidRDefault="003D5484" w:rsidP="003D5484">
                  <w:pPr>
                    <w:spacing w:line="240" w:lineRule="auto"/>
                    <w:jc w:val="center"/>
                    <w:rPr>
                      <w:rFonts w:ascii="Arial" w:eastAsia="Arial Unicode MS" w:hAnsi="Arial" w:cs="Arial"/>
                      <w:color w:val="0000FF"/>
                      <w:highlight w:val="green"/>
                      <w:lang w:val="es-ES"/>
                    </w:rPr>
                  </w:pPr>
                  <w:proofErr w:type="spellStart"/>
                  <w:r w:rsidRPr="003D5484">
                    <w:rPr>
                      <w:rFonts w:ascii="Arial" w:eastAsia="Arial Unicode MS" w:hAnsi="Arial" w:cs="Arial"/>
                      <w:color w:val="0000FF"/>
                      <w:highlight w:val="green"/>
                      <w:lang w:val="es-ES"/>
                    </w:rPr>
                    <w:t>Entradas_salidas_concentrador</w:t>
                  </w:r>
                  <w:proofErr w:type="spellEnd"/>
                </w:p>
                <w:p w14:paraId="44E7B9F2" w14:textId="79AEEA06" w:rsidR="003D5484" w:rsidRPr="003D5484" w:rsidRDefault="003D5484" w:rsidP="003D5484">
                  <w:pPr>
                    <w:spacing w:line="240" w:lineRule="auto"/>
                    <w:jc w:val="center"/>
                    <w:rPr>
                      <w:rFonts w:ascii="Arial" w:eastAsia="Arial Unicode MS" w:hAnsi="Arial" w:cs="Arial"/>
                      <w:color w:val="0000FF"/>
                      <w:highlight w:val="green"/>
                      <w:lang w:val="es-ES"/>
                    </w:rPr>
                  </w:pPr>
                </w:p>
              </w:tc>
              <w:tc>
                <w:tcPr>
                  <w:tcW w:w="1473" w:type="dxa"/>
                </w:tcPr>
                <w:p w14:paraId="08D54066" w14:textId="77777777" w:rsidR="003D5484" w:rsidRPr="003D5484" w:rsidRDefault="003D5484" w:rsidP="003D5484">
                  <w:pPr>
                    <w:spacing w:line="240" w:lineRule="auto"/>
                    <w:jc w:val="center"/>
                    <w:rPr>
                      <w:rFonts w:ascii="Arial" w:eastAsia="Arial Unicode MS" w:hAnsi="Arial" w:cs="Arial"/>
                      <w:color w:val="0000FF"/>
                      <w:highlight w:val="green"/>
                      <w:lang w:val="es-ES"/>
                    </w:rPr>
                  </w:pPr>
                </w:p>
              </w:tc>
            </w:tr>
            <w:tr w:rsidR="00966A06" w:rsidRPr="007730E3" w14:paraId="7A2BD6EE" w14:textId="77777777" w:rsidTr="00464C94">
              <w:trPr>
                <w:trHeight w:val="229"/>
              </w:trPr>
              <w:tc>
                <w:tcPr>
                  <w:tcW w:w="2689" w:type="dxa"/>
                </w:tcPr>
                <w:p w14:paraId="660DF076" w14:textId="09BD9AFD"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timestamp</w:t>
                  </w:r>
                  <w:proofErr w:type="spellEnd"/>
                </w:p>
              </w:tc>
              <w:tc>
                <w:tcPr>
                  <w:tcW w:w="1473" w:type="dxa"/>
                </w:tcPr>
                <w:p w14:paraId="3FCEC36C" w14:textId="0F31EDF7"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timestamp</w:t>
                  </w:r>
                  <w:proofErr w:type="spellEnd"/>
                </w:p>
              </w:tc>
            </w:tr>
            <w:tr w:rsidR="00966A06" w:rsidRPr="007730E3" w14:paraId="3DFCE1E7" w14:textId="77777777" w:rsidTr="00464C94">
              <w:trPr>
                <w:trHeight w:val="229"/>
              </w:trPr>
              <w:tc>
                <w:tcPr>
                  <w:tcW w:w="2689" w:type="dxa"/>
                </w:tcPr>
                <w:p w14:paraId="7CFF3217" w14:textId="77777777" w:rsidR="00966A06"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Tiempo_conectado</w:t>
                  </w:r>
                  <w:proofErr w:type="spellEnd"/>
                </w:p>
                <w:p w14:paraId="3A83D4CE" w14:textId="30817A11" w:rsidR="00966A06" w:rsidRDefault="00966A06" w:rsidP="003D5484">
                  <w:pPr>
                    <w:spacing w:line="240" w:lineRule="auto"/>
                    <w:jc w:val="center"/>
                    <w:rPr>
                      <w:rFonts w:ascii="Arial" w:eastAsia="Arial Unicode MS" w:hAnsi="Arial" w:cs="Arial"/>
                      <w:color w:val="0000FF"/>
                      <w:highlight w:val="green"/>
                      <w:lang w:val="es-ES"/>
                    </w:rPr>
                  </w:pPr>
                </w:p>
                <w:p w14:paraId="7234ABE0" w14:textId="69B29813" w:rsidR="00966A06" w:rsidRDefault="00966A06"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a</w:t>
                  </w:r>
                </w:p>
                <w:p w14:paraId="1F1B3AE8" w14:textId="56C580CC" w:rsidR="00966A06"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Tf</w:t>
                  </w:r>
                  <w:proofErr w:type="spellEnd"/>
                </w:p>
                <w:p w14:paraId="01623B50" w14:textId="5F27FB64"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pf</w:t>
                  </w:r>
                  <w:proofErr w:type="spellEnd"/>
                </w:p>
              </w:tc>
              <w:tc>
                <w:tcPr>
                  <w:tcW w:w="1473" w:type="dxa"/>
                </w:tcPr>
                <w:p w14:paraId="308A2010" w14:textId="6D109719" w:rsidR="00966A06" w:rsidRPr="003D5484" w:rsidRDefault="00966A06"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string</w:t>
                  </w:r>
                  <w:proofErr w:type="spellEnd"/>
                </w:p>
              </w:tc>
            </w:tr>
            <w:tr w:rsidR="008C51A0" w:rsidRPr="007730E3" w14:paraId="2D30014E" w14:textId="77777777" w:rsidTr="00464C94">
              <w:trPr>
                <w:trHeight w:val="229"/>
              </w:trPr>
              <w:tc>
                <w:tcPr>
                  <w:tcW w:w="2689" w:type="dxa"/>
                </w:tcPr>
                <w:p w14:paraId="1DDCE839" w14:textId="77777777" w:rsidR="008C51A0" w:rsidRDefault="008C51A0"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Tareas programadas</w:t>
                  </w:r>
                </w:p>
                <w:p w14:paraId="3AE788AD" w14:textId="77777777" w:rsidR="008C51A0" w:rsidRDefault="008C51A0" w:rsidP="003D5484">
                  <w:pPr>
                    <w:spacing w:line="240" w:lineRule="auto"/>
                    <w:jc w:val="center"/>
                    <w:rPr>
                      <w:rFonts w:ascii="Arial" w:eastAsia="Arial Unicode MS" w:hAnsi="Arial" w:cs="Arial"/>
                      <w:color w:val="0000FF"/>
                      <w:highlight w:val="green"/>
                      <w:lang w:val="es-ES"/>
                    </w:rPr>
                  </w:pPr>
                </w:p>
                <w:p w14:paraId="206297CB"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Informes medidas</w:t>
                  </w:r>
                </w:p>
                <w:p w14:paraId="3B000451"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 xml:space="preserve">Informes </w:t>
                  </w:r>
                  <w:proofErr w:type="spellStart"/>
                  <w:r w:rsidRPr="008C51A0">
                    <w:rPr>
                      <w:rFonts w:ascii="Arial" w:eastAsia="Arial Unicode MS" w:hAnsi="Arial" w:cs="Arial"/>
                      <w:color w:val="0000FF"/>
                      <w:highlight w:val="green"/>
                      <w:lang w:val="es-ES"/>
                    </w:rPr>
                    <w:t>parametros</w:t>
                  </w:r>
                  <w:proofErr w:type="spellEnd"/>
                </w:p>
                <w:p w14:paraId="5C948096" w14:textId="00E0F23D" w:rsid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r w:rsidRPr="008C51A0">
                    <w:rPr>
                      <w:rFonts w:ascii="Arial" w:eastAsia="Arial Unicode MS" w:hAnsi="Arial" w:cs="Arial"/>
                      <w:color w:val="0000FF"/>
                      <w:highlight w:val="green"/>
                      <w:lang w:val="es-ES"/>
                    </w:rPr>
                    <w:t xml:space="preserve">Estadísticas de </w:t>
                  </w:r>
                  <w:proofErr w:type="spellStart"/>
                  <w:r w:rsidRPr="008C51A0">
                    <w:rPr>
                      <w:rFonts w:ascii="Arial" w:eastAsia="Arial Unicode MS" w:hAnsi="Arial" w:cs="Arial"/>
                      <w:color w:val="0000FF"/>
                      <w:highlight w:val="green"/>
                      <w:lang w:val="es-ES"/>
                    </w:rPr>
                    <w:t>conmunicacion</w:t>
                  </w:r>
                  <w:proofErr w:type="spellEnd"/>
                  <w:r w:rsidRPr="008C51A0">
                    <w:rPr>
                      <w:rFonts w:ascii="Arial" w:eastAsia="Arial Unicode MS" w:hAnsi="Arial" w:cs="Arial"/>
                      <w:color w:val="0000FF"/>
                      <w:highlight w:val="green"/>
                      <w:lang w:val="es-ES"/>
                    </w:rPr>
                    <w:t xml:space="preserve"> </w:t>
                  </w:r>
                  <w:proofErr w:type="spellStart"/>
                  <w:r w:rsidRPr="008C51A0">
                    <w:rPr>
                      <w:rFonts w:ascii="Arial" w:eastAsia="Arial Unicode MS" w:hAnsi="Arial" w:cs="Arial"/>
                      <w:color w:val="0000FF"/>
                      <w:highlight w:val="green"/>
                      <w:lang w:val="es-ES"/>
                    </w:rPr>
                    <w:t>plc</w:t>
                  </w:r>
                  <w:proofErr w:type="spellEnd"/>
                </w:p>
                <w:p w14:paraId="50B9B9C5" w14:textId="77777777" w:rsidR="008C51A0" w:rsidRPr="008C51A0" w:rsidRDefault="008C51A0" w:rsidP="008C51A0">
                  <w:pPr>
                    <w:pStyle w:val="Prrafodelista"/>
                    <w:numPr>
                      <w:ilvl w:val="0"/>
                      <w:numId w:val="20"/>
                    </w:numPr>
                    <w:spacing w:line="240" w:lineRule="auto"/>
                    <w:rPr>
                      <w:rFonts w:ascii="Arial" w:eastAsia="Arial Unicode MS" w:hAnsi="Arial" w:cs="Arial"/>
                      <w:color w:val="0000FF"/>
                      <w:highlight w:val="green"/>
                      <w:lang w:val="es-ES"/>
                    </w:rPr>
                  </w:pPr>
                </w:p>
                <w:p w14:paraId="2BF439B2" w14:textId="640CDD59" w:rsidR="008C51A0" w:rsidRDefault="008C51A0" w:rsidP="003D5484">
                  <w:pPr>
                    <w:spacing w:line="240" w:lineRule="auto"/>
                    <w:jc w:val="center"/>
                    <w:rPr>
                      <w:rFonts w:ascii="Arial" w:eastAsia="Arial Unicode MS" w:hAnsi="Arial" w:cs="Arial"/>
                      <w:color w:val="0000FF"/>
                      <w:highlight w:val="green"/>
                      <w:lang w:val="es-ES"/>
                    </w:rPr>
                  </w:pPr>
                </w:p>
              </w:tc>
              <w:tc>
                <w:tcPr>
                  <w:tcW w:w="1473" w:type="dxa"/>
                </w:tcPr>
                <w:p w14:paraId="535634AF" w14:textId="013A93E8" w:rsidR="008C51A0" w:rsidRDefault="008C51A0"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Una muchas o ninguna</w:t>
                  </w:r>
                </w:p>
              </w:tc>
            </w:tr>
          </w:tbl>
          <w:p w14:paraId="11F96FDE" w14:textId="332A3AAC" w:rsidR="00304A57" w:rsidRDefault="00304A57" w:rsidP="00304A57">
            <w:pPr>
              <w:spacing w:line="240" w:lineRule="auto"/>
              <w:rPr>
                <w:rFonts w:ascii="Arial" w:eastAsia="Arial Unicode MS" w:hAnsi="Arial" w:cs="Arial"/>
                <w:color w:val="0000FF"/>
                <w:highlight w:val="yellow"/>
                <w:lang w:val="es-ES"/>
              </w:rPr>
            </w:pPr>
          </w:p>
          <w:p w14:paraId="1E85D8A6" w14:textId="77777777" w:rsidR="004A4901" w:rsidRDefault="004A4901" w:rsidP="00304A57">
            <w:pPr>
              <w:spacing w:line="240" w:lineRule="auto"/>
              <w:rPr>
                <w:rFonts w:ascii="Arial" w:eastAsia="Arial Unicode MS" w:hAnsi="Arial" w:cs="Arial"/>
                <w:color w:val="0000FF"/>
                <w:highlight w:val="yellow"/>
                <w:lang w:val="es-ES"/>
              </w:rPr>
            </w:pPr>
          </w:p>
          <w:p w14:paraId="37E013BF" w14:textId="46633FE3" w:rsidR="00304A57" w:rsidRDefault="003D5484" w:rsidP="00304A57">
            <w:pPr>
              <w:spacing w:line="240" w:lineRule="auto"/>
              <w:rPr>
                <w:rFonts w:ascii="Arial" w:eastAsia="Arial Unicode MS" w:hAnsi="Arial" w:cs="Arial"/>
                <w:color w:val="0000FF"/>
                <w:highlight w:val="yellow"/>
                <w:lang w:val="es-ES"/>
              </w:rPr>
            </w:pPr>
            <w:r>
              <w:rPr>
                <w:rFonts w:ascii="Arial" w:eastAsia="Arial Unicode MS" w:hAnsi="Arial" w:cs="Arial"/>
                <w:color w:val="0000FF"/>
                <w:highlight w:val="yellow"/>
                <w:lang w:val="es-ES"/>
              </w:rPr>
              <w:t>medidor</w:t>
            </w:r>
          </w:p>
          <w:p w14:paraId="1C5CF3DF" w14:textId="35047DD7" w:rsidR="00304A57" w:rsidRDefault="00304A57" w:rsidP="00304A57">
            <w:pPr>
              <w:spacing w:line="240" w:lineRule="auto"/>
              <w:rPr>
                <w:rFonts w:ascii="Arial" w:eastAsia="Arial Unicode MS" w:hAnsi="Arial" w:cs="Arial"/>
                <w:color w:val="0000FF"/>
                <w:highlight w:val="yellow"/>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547"/>
              <w:gridCol w:w="1615"/>
            </w:tblGrid>
            <w:tr w:rsidR="003D5484" w:rsidRPr="004762D8" w14:paraId="35AB77A9" w14:textId="77777777" w:rsidTr="00E3797C">
              <w:trPr>
                <w:trHeight w:val="472"/>
              </w:trPr>
              <w:tc>
                <w:tcPr>
                  <w:tcW w:w="2547" w:type="dxa"/>
                </w:tcPr>
                <w:p w14:paraId="3C1AA21D" w14:textId="64B960E7" w:rsidR="003D5484" w:rsidRPr="00EF087D" w:rsidRDefault="003D5484" w:rsidP="00EF087D">
                  <w:pPr>
                    <w:spacing w:line="240" w:lineRule="auto"/>
                    <w:jc w:val="center"/>
                    <w:rPr>
                      <w:rFonts w:ascii="Arial" w:eastAsia="Arial Unicode MS" w:hAnsi="Arial" w:cs="Arial"/>
                      <w:color w:val="0000FF"/>
                      <w:highlight w:val="green"/>
                      <w:lang w:val="es-ES"/>
                    </w:rPr>
                  </w:pPr>
                  <w:r w:rsidRPr="003D5484">
                    <w:rPr>
                      <w:rFonts w:ascii="Arial" w:eastAsia="Arial Unicode MS" w:hAnsi="Arial" w:cs="Arial"/>
                      <w:color w:val="0000FF"/>
                      <w:highlight w:val="green"/>
                      <w:lang w:val="es-ES"/>
                    </w:rPr>
                    <w:lastRenderedPageBreak/>
                    <w:t xml:space="preserve">Id_ </w:t>
                  </w:r>
                  <w:r>
                    <w:rPr>
                      <w:rFonts w:ascii="Arial" w:eastAsia="Arial Unicode MS" w:hAnsi="Arial" w:cs="Arial"/>
                      <w:color w:val="0000FF"/>
                      <w:highlight w:val="green"/>
                      <w:lang w:val="es-ES"/>
                    </w:rPr>
                    <w:t>medidor</w:t>
                  </w:r>
                </w:p>
              </w:tc>
              <w:tc>
                <w:tcPr>
                  <w:tcW w:w="1615" w:type="dxa"/>
                </w:tcPr>
                <w:p w14:paraId="64CA0840" w14:textId="77777777" w:rsidR="003D5484" w:rsidRPr="007730E3" w:rsidRDefault="003D5484" w:rsidP="003D5484">
                  <w:pPr>
                    <w:spacing w:line="240" w:lineRule="auto"/>
                    <w:jc w:val="center"/>
                    <w:rPr>
                      <w:rFonts w:ascii="Arial" w:eastAsia="Arial Unicode MS" w:hAnsi="Arial" w:cs="Arial"/>
                      <w:color w:val="0000FF"/>
                      <w:highlight w:val="yellow"/>
                      <w:lang w:val="es-ES"/>
                    </w:rPr>
                  </w:pPr>
                  <w:proofErr w:type="spellStart"/>
                  <w:r w:rsidRPr="003D5484">
                    <w:rPr>
                      <w:rFonts w:ascii="Arial" w:eastAsia="Arial Unicode MS" w:hAnsi="Arial" w:cs="Arial"/>
                      <w:color w:val="0000FF"/>
                      <w:highlight w:val="green"/>
                      <w:lang w:val="es-ES"/>
                    </w:rPr>
                    <w:t>unico</w:t>
                  </w:r>
                  <w:proofErr w:type="spellEnd"/>
                </w:p>
              </w:tc>
            </w:tr>
            <w:tr w:rsidR="003D5484" w:rsidRPr="007730E3" w14:paraId="2EFB982F" w14:textId="77777777" w:rsidTr="00E3797C">
              <w:trPr>
                <w:trHeight w:val="229"/>
              </w:trPr>
              <w:tc>
                <w:tcPr>
                  <w:tcW w:w="2547" w:type="dxa"/>
                </w:tcPr>
                <w:p w14:paraId="6F517AE0" w14:textId="77777777" w:rsidR="003D5484"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Tipo_medidor</w:t>
                  </w:r>
                  <w:proofErr w:type="spellEnd"/>
                </w:p>
                <w:p w14:paraId="74E141A6"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183BF67" w14:textId="4BB12C2B"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Monofásico</w:t>
                  </w:r>
                </w:p>
                <w:p w14:paraId="68AA3782" w14:textId="20193DDB"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Trifasico</w:t>
                  </w:r>
                  <w:proofErr w:type="spellEnd"/>
                  <w:r w:rsidR="00A44CC3">
                    <w:rPr>
                      <w:rFonts w:ascii="Arial" w:eastAsia="Arial Unicode MS" w:hAnsi="Arial" w:cs="Arial"/>
                      <w:color w:val="0000FF"/>
                      <w:highlight w:val="green"/>
                      <w:lang w:val="es-ES"/>
                    </w:rPr>
                    <w:t xml:space="preserve"> : DIRECTA Y SEMIDIRECTA</w:t>
                  </w:r>
                </w:p>
                <w:p w14:paraId="693BF43E" w14:textId="0E40D7FA" w:rsidR="00EF087D" w:rsidRPr="00EF087D" w:rsidRDefault="00EF087D" w:rsidP="003D5484">
                  <w:pPr>
                    <w:spacing w:line="240" w:lineRule="auto"/>
                    <w:jc w:val="center"/>
                    <w:rPr>
                      <w:rFonts w:ascii="Arial" w:eastAsia="Arial Unicode MS" w:hAnsi="Arial" w:cs="Arial"/>
                      <w:color w:val="0000FF"/>
                      <w:highlight w:val="green"/>
                      <w:lang w:val="es-ES"/>
                    </w:rPr>
                  </w:pPr>
                </w:p>
              </w:tc>
              <w:tc>
                <w:tcPr>
                  <w:tcW w:w="1615" w:type="dxa"/>
                </w:tcPr>
                <w:p w14:paraId="78E97EC6" w14:textId="77777777" w:rsidR="003D5484"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string</w:t>
                  </w:r>
                  <w:proofErr w:type="spellEnd"/>
                </w:p>
                <w:p w14:paraId="201B8F34" w14:textId="77777777" w:rsidR="00A44CC3" w:rsidRDefault="00A44CC3" w:rsidP="00A44CC3">
                  <w:pPr>
                    <w:rPr>
                      <w:rFonts w:ascii="Arial" w:eastAsia="Arial Unicode MS" w:hAnsi="Arial" w:cs="Arial"/>
                      <w:i/>
                      <w:iCs/>
                      <w:color w:val="0000FF"/>
                      <w:highlight w:val="green"/>
                      <w:lang w:val="es-ES"/>
                    </w:rPr>
                  </w:pPr>
                </w:p>
                <w:p w14:paraId="3C15E4E9" w14:textId="30B16279" w:rsidR="00A44CC3" w:rsidRPr="00A44CC3" w:rsidRDefault="00A44CC3" w:rsidP="00A44CC3">
                  <w:pPr>
                    <w:rPr>
                      <w:rFonts w:ascii="Arial" w:eastAsia="Arial Unicode MS" w:hAnsi="Arial" w:cs="Arial"/>
                      <w:highlight w:val="green"/>
                      <w:lang w:val="es-ES"/>
                    </w:rPr>
                  </w:pPr>
                </w:p>
              </w:tc>
            </w:tr>
            <w:tr w:rsidR="00A44CC3" w:rsidRPr="007730E3" w14:paraId="1268731A" w14:textId="77777777" w:rsidTr="00E3797C">
              <w:trPr>
                <w:trHeight w:val="229"/>
              </w:trPr>
              <w:tc>
                <w:tcPr>
                  <w:tcW w:w="2547" w:type="dxa"/>
                </w:tcPr>
                <w:p w14:paraId="24E76B82" w14:textId="77777777" w:rsidR="00A44CC3" w:rsidRDefault="00A44CC3" w:rsidP="003D5484">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Magnitud_medidor</w:t>
                  </w:r>
                  <w:proofErr w:type="spellEnd"/>
                </w:p>
                <w:p w14:paraId="66A63551" w14:textId="77777777" w:rsidR="00A44CC3" w:rsidRDefault="00A44CC3" w:rsidP="003D5484">
                  <w:pPr>
                    <w:spacing w:line="240" w:lineRule="auto"/>
                    <w:jc w:val="center"/>
                    <w:rPr>
                      <w:rFonts w:ascii="Arial" w:eastAsia="Arial Unicode MS" w:hAnsi="Arial" w:cs="Arial"/>
                      <w:color w:val="0000FF"/>
                      <w:highlight w:val="green"/>
                      <w:lang w:val="es-ES"/>
                    </w:rPr>
                  </w:pPr>
                </w:p>
                <w:p w14:paraId="68A6F6BD" w14:textId="47CADA68" w:rsidR="00A44CC3" w:rsidRPr="00EF087D" w:rsidRDefault="00A44CC3"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1-1000</w:t>
                  </w:r>
                </w:p>
              </w:tc>
              <w:tc>
                <w:tcPr>
                  <w:tcW w:w="1615" w:type="dxa"/>
                </w:tcPr>
                <w:p w14:paraId="6854A5C5" w14:textId="77777777" w:rsidR="00A44CC3" w:rsidRPr="00EF087D" w:rsidRDefault="00A44CC3" w:rsidP="003D5484">
                  <w:pPr>
                    <w:spacing w:line="240" w:lineRule="auto"/>
                    <w:jc w:val="center"/>
                    <w:rPr>
                      <w:rFonts w:ascii="Arial" w:eastAsia="Arial Unicode MS" w:hAnsi="Arial" w:cs="Arial"/>
                      <w:i/>
                      <w:iCs/>
                      <w:color w:val="0000FF"/>
                      <w:highlight w:val="green"/>
                      <w:lang w:val="es-ES"/>
                    </w:rPr>
                  </w:pPr>
                </w:p>
              </w:tc>
            </w:tr>
            <w:tr w:rsidR="00EF087D" w:rsidRPr="007730E3" w14:paraId="11BD5195" w14:textId="77777777" w:rsidTr="00E3797C">
              <w:trPr>
                <w:trHeight w:val="229"/>
              </w:trPr>
              <w:tc>
                <w:tcPr>
                  <w:tcW w:w="2547" w:type="dxa"/>
                </w:tcPr>
                <w:p w14:paraId="2A09D595"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numero_cuadrantes</w:t>
                  </w:r>
                  <w:proofErr w:type="spellEnd"/>
                </w:p>
                <w:p w14:paraId="5A0606CA"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2314E72C" w14:textId="7777777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 xml:space="preserve">2 </w:t>
                  </w:r>
                </w:p>
                <w:p w14:paraId="6F3F0F05" w14:textId="73F5357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4</w:t>
                  </w:r>
                </w:p>
              </w:tc>
              <w:tc>
                <w:tcPr>
                  <w:tcW w:w="1615" w:type="dxa"/>
                </w:tcPr>
                <w:p w14:paraId="61303710" w14:textId="6CE84923"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int</w:t>
                  </w:r>
                  <w:proofErr w:type="spellEnd"/>
                </w:p>
              </w:tc>
            </w:tr>
            <w:tr w:rsidR="00EF087D" w:rsidRPr="007730E3" w14:paraId="70C772D0" w14:textId="77777777" w:rsidTr="00E3797C">
              <w:trPr>
                <w:trHeight w:val="229"/>
              </w:trPr>
              <w:tc>
                <w:tcPr>
                  <w:tcW w:w="2547" w:type="dxa"/>
                </w:tcPr>
                <w:p w14:paraId="6033428C"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Tipo_puerto</w:t>
                  </w:r>
                  <w:proofErr w:type="spellEnd"/>
                </w:p>
                <w:p w14:paraId="1CD678B0"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1540E27" w14:textId="6B1436EA" w:rsidR="00EF087D" w:rsidRPr="00EF087D" w:rsidRDefault="00EF087D" w:rsidP="00EF087D">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Físico</w:t>
                  </w:r>
                </w:p>
                <w:p w14:paraId="10ABA2F7" w14:textId="4838C36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Óptico</w:t>
                  </w:r>
                </w:p>
                <w:p w14:paraId="40DFAD41" w14:textId="38BAA33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ambos</w:t>
                  </w:r>
                </w:p>
              </w:tc>
              <w:tc>
                <w:tcPr>
                  <w:tcW w:w="1615" w:type="dxa"/>
                </w:tcPr>
                <w:p w14:paraId="600667C2" w14:textId="321E4557"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1B5DE2D5" w14:textId="77777777" w:rsidTr="00E3797C">
              <w:trPr>
                <w:trHeight w:val="229"/>
              </w:trPr>
              <w:tc>
                <w:tcPr>
                  <w:tcW w:w="2547" w:type="dxa"/>
                </w:tcPr>
                <w:p w14:paraId="7F2EAA2F"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Cuenta_prepago</w:t>
                  </w:r>
                  <w:proofErr w:type="spellEnd"/>
                </w:p>
                <w:p w14:paraId="10F30570"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7E27C4E3" w14:textId="410B18B7"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56B93CCA" w14:textId="3ECEA62D"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EF087D" w:rsidRPr="007730E3" w14:paraId="55336EF1" w14:textId="77777777" w:rsidTr="00E3797C">
              <w:trPr>
                <w:trHeight w:val="229"/>
              </w:trPr>
              <w:tc>
                <w:tcPr>
                  <w:tcW w:w="2547" w:type="dxa"/>
                </w:tcPr>
                <w:p w14:paraId="0039A3FB"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Sincronización_reloj</w:t>
                  </w:r>
                  <w:proofErr w:type="spellEnd"/>
                </w:p>
                <w:p w14:paraId="491F3003"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165DEA71" w14:textId="50A07D31"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2BF79C49" w14:textId="13711E0C"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EF087D" w:rsidRPr="007730E3" w14:paraId="37527A93" w14:textId="77777777" w:rsidTr="00E3797C">
              <w:trPr>
                <w:trHeight w:val="229"/>
              </w:trPr>
              <w:tc>
                <w:tcPr>
                  <w:tcW w:w="2547" w:type="dxa"/>
                </w:tcPr>
                <w:p w14:paraId="387CC459"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Dispositivo_corte</w:t>
                  </w:r>
                  <w:proofErr w:type="spellEnd"/>
                </w:p>
                <w:p w14:paraId="0907A1AB"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499BAF46" w14:textId="05F10CCD"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Si/no</w:t>
                  </w:r>
                </w:p>
              </w:tc>
              <w:tc>
                <w:tcPr>
                  <w:tcW w:w="1615" w:type="dxa"/>
                </w:tcPr>
                <w:p w14:paraId="749FF3A2" w14:textId="31A624B3"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boolean</w:t>
                  </w:r>
                  <w:proofErr w:type="spellEnd"/>
                </w:p>
              </w:tc>
            </w:tr>
            <w:tr w:rsidR="00EF087D" w:rsidRPr="007730E3" w14:paraId="5B19F69B" w14:textId="77777777" w:rsidTr="00E3797C">
              <w:trPr>
                <w:trHeight w:val="229"/>
              </w:trPr>
              <w:tc>
                <w:tcPr>
                  <w:tcW w:w="2547" w:type="dxa"/>
                </w:tcPr>
                <w:p w14:paraId="5C6049DB" w14:textId="2D7F23E8"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Modelo_fabricante</w:t>
                  </w:r>
                  <w:proofErr w:type="spellEnd"/>
                </w:p>
              </w:tc>
              <w:tc>
                <w:tcPr>
                  <w:tcW w:w="1615" w:type="dxa"/>
                </w:tcPr>
                <w:p w14:paraId="74FE4E97" w14:textId="18A8119E"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5541F7D2" w14:textId="77777777" w:rsidTr="00E3797C">
              <w:trPr>
                <w:trHeight w:val="229"/>
              </w:trPr>
              <w:tc>
                <w:tcPr>
                  <w:tcW w:w="2547" w:type="dxa"/>
                </w:tcPr>
                <w:p w14:paraId="168C4F92" w14:textId="1E9C979E"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Serial_fabricante</w:t>
                  </w:r>
                  <w:proofErr w:type="spellEnd"/>
                </w:p>
              </w:tc>
              <w:tc>
                <w:tcPr>
                  <w:tcW w:w="1615" w:type="dxa"/>
                </w:tcPr>
                <w:p w14:paraId="1FD54EEF" w14:textId="2A6FBDEE"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EF087D" w:rsidRPr="007730E3" w14:paraId="5362DB44" w14:textId="77777777" w:rsidTr="00E3797C">
              <w:trPr>
                <w:trHeight w:val="229"/>
              </w:trPr>
              <w:tc>
                <w:tcPr>
                  <w:tcW w:w="2547" w:type="dxa"/>
                </w:tcPr>
                <w:p w14:paraId="5804CEAC"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Tipo_comunicacion</w:t>
                  </w:r>
                  <w:proofErr w:type="spellEnd"/>
                </w:p>
                <w:p w14:paraId="0E1EDB6E"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0B38B9B" w14:textId="16165EEA" w:rsid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Plc</w:t>
                  </w:r>
                  <w:proofErr w:type="spellEnd"/>
                </w:p>
                <w:p w14:paraId="7343FABD" w14:textId="468E84CC" w:rsidR="004A4901" w:rsidRPr="00EF087D" w:rsidRDefault="004A4901"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celular</w:t>
                  </w:r>
                </w:p>
                <w:p w14:paraId="70F5D408" w14:textId="6267A08B"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Rf</w:t>
                  </w:r>
                </w:p>
                <w:p w14:paraId="06357350" w14:textId="77777777" w:rsid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485</w:t>
                  </w:r>
                </w:p>
                <w:p w14:paraId="7C3E3DC6" w14:textId="6A88EE0D" w:rsidR="004A4901" w:rsidRPr="00EF087D" w:rsidRDefault="004A4901"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Rs232</w:t>
                  </w:r>
                </w:p>
              </w:tc>
              <w:tc>
                <w:tcPr>
                  <w:tcW w:w="1615" w:type="dxa"/>
                </w:tcPr>
                <w:p w14:paraId="7AD4DE58" w14:textId="705526C5"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EF087D" w:rsidRPr="007730E3" w14:paraId="531767BE" w14:textId="77777777" w:rsidTr="00A44CC3">
              <w:trPr>
                <w:trHeight w:val="287"/>
              </w:trPr>
              <w:tc>
                <w:tcPr>
                  <w:tcW w:w="2547" w:type="dxa"/>
                </w:tcPr>
                <w:p w14:paraId="38B71582" w14:textId="1C14E53C"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Modbus</w:t>
                  </w:r>
                </w:p>
                <w:p w14:paraId="00CE110D"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668656B8" w14:textId="68AAF035" w:rsidR="00EF087D" w:rsidRPr="00EF087D" w:rsidRDefault="00EF087D" w:rsidP="003D5484">
                  <w:pPr>
                    <w:spacing w:line="240" w:lineRule="auto"/>
                    <w:jc w:val="center"/>
                    <w:rPr>
                      <w:rFonts w:ascii="Arial" w:eastAsia="Arial Unicode MS" w:hAnsi="Arial" w:cs="Arial"/>
                      <w:color w:val="0000FF"/>
                      <w:highlight w:val="green"/>
                      <w:lang w:val="es-ES"/>
                    </w:rPr>
                  </w:pPr>
                </w:p>
              </w:tc>
              <w:tc>
                <w:tcPr>
                  <w:tcW w:w="1615" w:type="dxa"/>
                </w:tcPr>
                <w:p w14:paraId="4AB9C069" w14:textId="3C3BF7EC"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296114" w:rsidRPr="007730E3" w14:paraId="6125857F" w14:textId="77777777" w:rsidTr="00E3797C">
              <w:trPr>
                <w:trHeight w:val="229"/>
              </w:trPr>
              <w:tc>
                <w:tcPr>
                  <w:tcW w:w="2547" w:type="dxa"/>
                </w:tcPr>
                <w:p w14:paraId="1E393388" w14:textId="77777777" w:rsidR="00296114" w:rsidRPr="00EF087D" w:rsidRDefault="00296114" w:rsidP="003D5484">
                  <w:pPr>
                    <w:spacing w:line="240" w:lineRule="auto"/>
                    <w:jc w:val="center"/>
                    <w:rPr>
                      <w:rFonts w:ascii="Arial" w:eastAsia="Arial Unicode MS" w:hAnsi="Arial" w:cs="Arial"/>
                      <w:color w:val="0000FF"/>
                      <w:highlight w:val="green"/>
                      <w:lang w:val="es-ES"/>
                    </w:rPr>
                  </w:pPr>
                </w:p>
              </w:tc>
              <w:tc>
                <w:tcPr>
                  <w:tcW w:w="1615" w:type="dxa"/>
                </w:tcPr>
                <w:p w14:paraId="137A97FD" w14:textId="77777777" w:rsidR="00296114" w:rsidRPr="00EF087D" w:rsidRDefault="00296114" w:rsidP="003D5484">
                  <w:pPr>
                    <w:spacing w:line="240" w:lineRule="auto"/>
                    <w:jc w:val="center"/>
                    <w:rPr>
                      <w:rFonts w:ascii="Arial" w:eastAsia="Arial Unicode MS" w:hAnsi="Arial" w:cs="Arial"/>
                      <w:i/>
                      <w:iCs/>
                      <w:color w:val="0000FF"/>
                      <w:highlight w:val="green"/>
                      <w:lang w:val="es-ES"/>
                    </w:rPr>
                  </w:pPr>
                </w:p>
              </w:tc>
            </w:tr>
            <w:tr w:rsidR="00EF087D" w:rsidRPr="007730E3" w14:paraId="562950F9" w14:textId="77777777" w:rsidTr="00E3797C">
              <w:trPr>
                <w:trHeight w:val="229"/>
              </w:trPr>
              <w:tc>
                <w:tcPr>
                  <w:tcW w:w="2547" w:type="dxa"/>
                </w:tcPr>
                <w:p w14:paraId="217DBA05" w14:textId="4BE8CC2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Direcciones_registro</w:t>
                  </w:r>
                  <w:proofErr w:type="spellEnd"/>
                </w:p>
              </w:tc>
              <w:tc>
                <w:tcPr>
                  <w:tcW w:w="1615" w:type="dxa"/>
                </w:tcPr>
                <w:p w14:paraId="7FA96E3F" w14:textId="287A6EDD"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String</w:t>
                  </w:r>
                  <w:proofErr w:type="spellEnd"/>
                </w:p>
                <w:p w14:paraId="6F56207D" w14:textId="3EE4EFED" w:rsidR="00EF087D" w:rsidRPr="00EF087D" w:rsidRDefault="00EF087D" w:rsidP="003D5484">
                  <w:pPr>
                    <w:spacing w:line="240" w:lineRule="auto"/>
                    <w:jc w:val="center"/>
                    <w:rPr>
                      <w:rFonts w:ascii="Arial" w:eastAsia="Arial Unicode MS" w:hAnsi="Arial" w:cs="Arial"/>
                      <w:i/>
                      <w:iCs/>
                      <w:color w:val="0000FF"/>
                      <w:highlight w:val="green"/>
                      <w:lang w:val="es-ES"/>
                    </w:rPr>
                  </w:pPr>
                  <w:proofErr w:type="spellStart"/>
                  <w:r w:rsidRPr="00EF087D">
                    <w:rPr>
                      <w:rFonts w:ascii="Arial" w:eastAsia="Arial Unicode MS" w:hAnsi="Arial" w:cs="Arial"/>
                      <w:i/>
                      <w:iCs/>
                      <w:color w:val="0000FF"/>
                      <w:highlight w:val="green"/>
                      <w:lang w:val="es-ES"/>
                    </w:rPr>
                    <w:t>restriccion</w:t>
                  </w:r>
                  <w:proofErr w:type="spellEnd"/>
                </w:p>
              </w:tc>
            </w:tr>
            <w:tr w:rsidR="00EF087D" w:rsidRPr="007730E3" w14:paraId="19EDD5AB" w14:textId="77777777" w:rsidTr="00E3797C">
              <w:trPr>
                <w:trHeight w:val="229"/>
              </w:trPr>
              <w:tc>
                <w:tcPr>
                  <w:tcW w:w="2547" w:type="dxa"/>
                </w:tcPr>
                <w:p w14:paraId="07621AC6" w14:textId="77777777"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Técnica_medida</w:t>
                  </w:r>
                  <w:proofErr w:type="spellEnd"/>
                </w:p>
                <w:p w14:paraId="61D0A017" w14:textId="77777777" w:rsidR="00EF087D" w:rsidRPr="00EF087D" w:rsidRDefault="00EF087D" w:rsidP="003D5484">
                  <w:pPr>
                    <w:spacing w:line="240" w:lineRule="auto"/>
                    <w:jc w:val="center"/>
                    <w:rPr>
                      <w:rFonts w:ascii="Arial" w:eastAsia="Arial Unicode MS" w:hAnsi="Arial" w:cs="Arial"/>
                      <w:color w:val="0000FF"/>
                      <w:highlight w:val="green"/>
                      <w:lang w:val="es-ES"/>
                    </w:rPr>
                  </w:pPr>
                </w:p>
                <w:p w14:paraId="3AC29BF1" w14:textId="32C1F369"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Directa</w:t>
                  </w:r>
                </w:p>
                <w:p w14:paraId="4CF5956F" w14:textId="3C54A24F"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lastRenderedPageBreak/>
                    <w:t>Indirecta</w:t>
                  </w:r>
                </w:p>
                <w:p w14:paraId="6A66A4F8" w14:textId="3366A161" w:rsidR="00EF087D" w:rsidRPr="00EF087D" w:rsidRDefault="00EF087D" w:rsidP="003D5484">
                  <w:pPr>
                    <w:spacing w:line="240" w:lineRule="auto"/>
                    <w:jc w:val="center"/>
                    <w:rPr>
                      <w:rFonts w:ascii="Arial" w:eastAsia="Arial Unicode MS" w:hAnsi="Arial" w:cs="Arial"/>
                      <w:color w:val="0000FF"/>
                      <w:highlight w:val="green"/>
                      <w:lang w:val="es-ES"/>
                    </w:rPr>
                  </w:pPr>
                  <w:r w:rsidRPr="00EF087D">
                    <w:rPr>
                      <w:rFonts w:ascii="Arial" w:eastAsia="Arial Unicode MS" w:hAnsi="Arial" w:cs="Arial"/>
                      <w:color w:val="0000FF"/>
                      <w:highlight w:val="green"/>
                      <w:lang w:val="es-ES"/>
                    </w:rPr>
                    <w:t>semidirecta</w:t>
                  </w:r>
                </w:p>
              </w:tc>
              <w:tc>
                <w:tcPr>
                  <w:tcW w:w="1615" w:type="dxa"/>
                </w:tcPr>
                <w:p w14:paraId="7ED3AF02" w14:textId="398AACEA"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lastRenderedPageBreak/>
                    <w:t>string</w:t>
                  </w:r>
                  <w:proofErr w:type="spellEnd"/>
                </w:p>
              </w:tc>
            </w:tr>
            <w:tr w:rsidR="00EF087D" w:rsidRPr="007730E3" w14:paraId="62A84435" w14:textId="77777777" w:rsidTr="00E3797C">
              <w:trPr>
                <w:trHeight w:val="229"/>
              </w:trPr>
              <w:tc>
                <w:tcPr>
                  <w:tcW w:w="2547" w:type="dxa"/>
                </w:tcPr>
                <w:p w14:paraId="51990E9D" w14:textId="3BAF4D2B" w:rsidR="00EF087D" w:rsidRPr="00EF087D" w:rsidRDefault="00EF087D" w:rsidP="003D5484">
                  <w:pPr>
                    <w:spacing w:line="240" w:lineRule="auto"/>
                    <w:jc w:val="center"/>
                    <w:rPr>
                      <w:rFonts w:ascii="Arial" w:eastAsia="Arial Unicode MS" w:hAnsi="Arial" w:cs="Arial"/>
                      <w:color w:val="0000FF"/>
                      <w:highlight w:val="green"/>
                      <w:lang w:val="es-ES"/>
                    </w:rPr>
                  </w:pPr>
                  <w:proofErr w:type="spellStart"/>
                  <w:r w:rsidRPr="00EF087D">
                    <w:rPr>
                      <w:rFonts w:ascii="Arial" w:eastAsia="Arial Unicode MS" w:hAnsi="Arial" w:cs="Arial"/>
                      <w:color w:val="0000FF"/>
                      <w:highlight w:val="green"/>
                      <w:lang w:val="es-ES"/>
                    </w:rPr>
                    <w:t>Relación_tc</w:t>
                  </w:r>
                  <w:proofErr w:type="spellEnd"/>
                </w:p>
              </w:tc>
              <w:tc>
                <w:tcPr>
                  <w:tcW w:w="1615" w:type="dxa"/>
                </w:tcPr>
                <w:p w14:paraId="77D28795" w14:textId="0A37B48E" w:rsidR="00EF087D" w:rsidRPr="00EF087D" w:rsidRDefault="004A4901"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string</w:t>
                  </w:r>
                  <w:proofErr w:type="spellEnd"/>
                </w:p>
              </w:tc>
            </w:tr>
            <w:tr w:rsidR="00296114" w:rsidRPr="007730E3" w14:paraId="176D7EC9" w14:textId="77777777" w:rsidTr="00E3797C">
              <w:trPr>
                <w:trHeight w:val="229"/>
              </w:trPr>
              <w:tc>
                <w:tcPr>
                  <w:tcW w:w="2547" w:type="dxa"/>
                </w:tcPr>
                <w:p w14:paraId="10DB4DFD" w14:textId="127FB027" w:rsidR="00296114" w:rsidRPr="00EF087D" w:rsidRDefault="00296114"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 xml:space="preserve">Periodo </w:t>
                  </w:r>
                  <w:proofErr w:type="spellStart"/>
                  <w:r>
                    <w:rPr>
                      <w:rFonts w:ascii="Arial" w:eastAsia="Arial Unicode MS" w:hAnsi="Arial" w:cs="Arial"/>
                      <w:color w:val="0000FF"/>
                      <w:highlight w:val="green"/>
                      <w:lang w:val="es-ES"/>
                    </w:rPr>
                    <w:t>curva_carga</w:t>
                  </w:r>
                  <w:proofErr w:type="spellEnd"/>
                </w:p>
              </w:tc>
              <w:tc>
                <w:tcPr>
                  <w:tcW w:w="1615" w:type="dxa"/>
                </w:tcPr>
                <w:p w14:paraId="484B9A5B" w14:textId="6F7735CD" w:rsidR="00296114" w:rsidRDefault="00296114" w:rsidP="003D5484">
                  <w:pPr>
                    <w:spacing w:line="240" w:lineRule="auto"/>
                    <w:jc w:val="center"/>
                    <w:rPr>
                      <w:rFonts w:ascii="Arial" w:eastAsia="Arial Unicode MS" w:hAnsi="Arial" w:cs="Arial"/>
                      <w:i/>
                      <w:iCs/>
                      <w:color w:val="0000FF"/>
                      <w:highlight w:val="green"/>
                      <w:lang w:val="es-ES"/>
                    </w:rPr>
                  </w:pPr>
                  <w:proofErr w:type="spellStart"/>
                  <w:r>
                    <w:rPr>
                      <w:rFonts w:ascii="Arial" w:eastAsia="Arial Unicode MS" w:hAnsi="Arial" w:cs="Arial"/>
                      <w:i/>
                      <w:iCs/>
                      <w:color w:val="0000FF"/>
                      <w:highlight w:val="green"/>
                      <w:lang w:val="es-ES"/>
                    </w:rPr>
                    <w:t>int</w:t>
                  </w:r>
                  <w:proofErr w:type="spellEnd"/>
                </w:p>
              </w:tc>
            </w:tr>
            <w:tr w:rsidR="00296114" w:rsidRPr="007730E3" w14:paraId="261FF01A" w14:textId="77777777" w:rsidTr="00E3797C">
              <w:trPr>
                <w:trHeight w:val="229"/>
              </w:trPr>
              <w:tc>
                <w:tcPr>
                  <w:tcW w:w="2547" w:type="dxa"/>
                </w:tcPr>
                <w:p w14:paraId="34B88114" w14:textId="4FE2A499" w:rsidR="00296114" w:rsidRPr="00EF087D" w:rsidRDefault="00296114" w:rsidP="003D5484">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Limitador _potencia</w:t>
                  </w:r>
                </w:p>
              </w:tc>
              <w:tc>
                <w:tcPr>
                  <w:tcW w:w="1615" w:type="dxa"/>
                </w:tcPr>
                <w:p w14:paraId="4CE45637" w14:textId="333E25D8" w:rsidR="00296114" w:rsidRDefault="00296114" w:rsidP="003D5484">
                  <w:pPr>
                    <w:spacing w:line="240" w:lineRule="auto"/>
                    <w:jc w:val="center"/>
                    <w:rPr>
                      <w:rFonts w:ascii="Arial" w:eastAsia="Arial Unicode MS" w:hAnsi="Arial" w:cs="Arial"/>
                      <w:i/>
                      <w:iCs/>
                      <w:color w:val="0000FF"/>
                      <w:highlight w:val="green"/>
                      <w:lang w:val="es-ES"/>
                    </w:rPr>
                  </w:pPr>
                  <w:r>
                    <w:rPr>
                      <w:rFonts w:ascii="Arial" w:eastAsia="Arial Unicode MS" w:hAnsi="Arial" w:cs="Arial"/>
                      <w:i/>
                      <w:iCs/>
                      <w:color w:val="0000FF"/>
                      <w:highlight w:val="green"/>
                      <w:lang w:val="es-ES"/>
                    </w:rPr>
                    <w:t>Porcentaje</w:t>
                  </w:r>
                </w:p>
                <w:p w14:paraId="253CBCB3" w14:textId="74804D99" w:rsidR="00296114" w:rsidRDefault="00296114" w:rsidP="003D5484">
                  <w:pPr>
                    <w:spacing w:line="240" w:lineRule="auto"/>
                    <w:jc w:val="center"/>
                    <w:rPr>
                      <w:rFonts w:ascii="Arial" w:eastAsia="Arial Unicode MS" w:hAnsi="Arial" w:cs="Arial"/>
                      <w:i/>
                      <w:iCs/>
                      <w:color w:val="0000FF"/>
                      <w:highlight w:val="green"/>
                      <w:lang w:val="es-ES"/>
                    </w:rPr>
                  </w:pPr>
                  <w:r>
                    <w:rPr>
                      <w:rFonts w:ascii="Arial" w:eastAsia="Arial Unicode MS" w:hAnsi="Arial" w:cs="Arial"/>
                      <w:i/>
                      <w:iCs/>
                      <w:color w:val="0000FF"/>
                      <w:highlight w:val="green"/>
                      <w:lang w:val="es-ES"/>
                    </w:rPr>
                    <w:t>valor</w:t>
                  </w:r>
                </w:p>
              </w:tc>
            </w:tr>
          </w:tbl>
          <w:p w14:paraId="085C740E" w14:textId="6FD522EC" w:rsidR="00304A57" w:rsidRDefault="00304A57" w:rsidP="00304A57">
            <w:pPr>
              <w:spacing w:line="240" w:lineRule="auto"/>
              <w:rPr>
                <w:rFonts w:ascii="Arial" w:eastAsia="Arial Unicode MS" w:hAnsi="Arial" w:cs="Arial"/>
                <w:color w:val="0000FF"/>
                <w:highlight w:val="yellow"/>
                <w:lang w:val="es-ES"/>
              </w:rPr>
            </w:pPr>
          </w:p>
          <w:p w14:paraId="5EA9B10B" w14:textId="4F3037CC"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Modem</w:t>
            </w:r>
          </w:p>
          <w:p w14:paraId="07D96A66" w14:textId="3AD38400" w:rsidR="00EF087D" w:rsidRPr="009337DE" w:rsidRDefault="00EF087D" w:rsidP="00304A57">
            <w:pPr>
              <w:spacing w:line="240" w:lineRule="auto"/>
              <w:rPr>
                <w:rFonts w:ascii="Arial" w:eastAsia="Arial Unicode MS" w:hAnsi="Arial" w:cs="Arial"/>
                <w:color w:val="0000FF"/>
                <w:highlight w:val="green"/>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9337DE" w14:paraId="7B9BF1D7" w14:textId="77777777" w:rsidTr="00EF087D">
              <w:tc>
                <w:tcPr>
                  <w:tcW w:w="2071" w:type="dxa"/>
                </w:tcPr>
                <w:p w14:paraId="2911AA71" w14:textId="3B79FD1D"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Id_modem</w:t>
                  </w:r>
                  <w:proofErr w:type="spellEnd"/>
                </w:p>
              </w:tc>
              <w:tc>
                <w:tcPr>
                  <w:tcW w:w="2071" w:type="dxa"/>
                </w:tcPr>
                <w:p w14:paraId="25C46D25" w14:textId="593E8E4E"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unico</w:t>
                  </w:r>
                  <w:proofErr w:type="spellEnd"/>
                </w:p>
              </w:tc>
            </w:tr>
            <w:tr w:rsidR="00EF087D" w:rsidRPr="009337DE" w14:paraId="70BD7158" w14:textId="77777777" w:rsidTr="00EF087D">
              <w:tc>
                <w:tcPr>
                  <w:tcW w:w="2071" w:type="dxa"/>
                </w:tcPr>
                <w:p w14:paraId="2899B74C" w14:textId="5C2D4A4E"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Marca_modem</w:t>
                  </w:r>
                  <w:proofErr w:type="spellEnd"/>
                </w:p>
              </w:tc>
              <w:tc>
                <w:tcPr>
                  <w:tcW w:w="2071" w:type="dxa"/>
                </w:tcPr>
                <w:p w14:paraId="2C19B18E" w14:textId="0C5C3C11"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289FA382" w14:textId="77777777" w:rsidTr="00EF087D">
              <w:tc>
                <w:tcPr>
                  <w:tcW w:w="2071" w:type="dxa"/>
                </w:tcPr>
                <w:p w14:paraId="706431CF" w14:textId="77777777" w:rsidR="00EF087D"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Tipo_comunicacion</w:t>
                  </w:r>
                  <w:proofErr w:type="spellEnd"/>
                </w:p>
                <w:p w14:paraId="44BE987C" w14:textId="77777777" w:rsidR="009337DE" w:rsidRDefault="009337DE" w:rsidP="00304A57">
                  <w:pPr>
                    <w:spacing w:line="240" w:lineRule="auto"/>
                    <w:rPr>
                      <w:rFonts w:ascii="Arial" w:eastAsia="Arial Unicode MS" w:hAnsi="Arial" w:cs="Arial"/>
                      <w:color w:val="0000FF"/>
                      <w:highlight w:val="green"/>
                      <w:lang w:val="es-ES"/>
                    </w:rPr>
                  </w:pPr>
                </w:p>
                <w:p w14:paraId="339420D9" w14:textId="77777777" w:rsidR="009337DE" w:rsidRDefault="009337DE"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 xml:space="preserve">485 </w:t>
                  </w:r>
                </w:p>
                <w:p w14:paraId="2EB2383A" w14:textId="62245047" w:rsidR="009337DE" w:rsidRPr="009337DE" w:rsidRDefault="009337DE"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output</w:t>
                  </w:r>
                </w:p>
              </w:tc>
              <w:tc>
                <w:tcPr>
                  <w:tcW w:w="2071" w:type="dxa"/>
                </w:tcPr>
                <w:p w14:paraId="0623DB45" w14:textId="5948FD4A"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19767E49" w14:textId="77777777" w:rsidTr="00EF087D">
              <w:tc>
                <w:tcPr>
                  <w:tcW w:w="2071" w:type="dxa"/>
                </w:tcPr>
                <w:p w14:paraId="21558C6D" w14:textId="77777777"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Tecnología_modem</w:t>
                  </w:r>
                  <w:proofErr w:type="spellEnd"/>
                </w:p>
                <w:p w14:paraId="0DB50D5A" w14:textId="77777777" w:rsidR="00EF087D" w:rsidRPr="009337DE" w:rsidRDefault="00EF087D" w:rsidP="00304A57">
                  <w:pPr>
                    <w:spacing w:line="240" w:lineRule="auto"/>
                    <w:rPr>
                      <w:rFonts w:ascii="Arial" w:eastAsia="Arial Unicode MS" w:hAnsi="Arial" w:cs="Arial"/>
                      <w:color w:val="0000FF"/>
                      <w:highlight w:val="green"/>
                      <w:lang w:val="es-ES"/>
                    </w:rPr>
                  </w:pPr>
                </w:p>
                <w:p w14:paraId="62E27B1E"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3g</w:t>
                  </w:r>
                </w:p>
                <w:p w14:paraId="1599B06F"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4g</w:t>
                  </w:r>
                </w:p>
                <w:p w14:paraId="64CF7D60"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5g</w:t>
                  </w:r>
                </w:p>
                <w:p w14:paraId="0F5089F9" w14:textId="39895226" w:rsidR="00EF087D" w:rsidRPr="009337DE" w:rsidRDefault="00EF087D" w:rsidP="00304A57">
                  <w:pPr>
                    <w:spacing w:line="240" w:lineRule="auto"/>
                    <w:rPr>
                      <w:rFonts w:ascii="Arial" w:eastAsia="Arial Unicode MS" w:hAnsi="Arial" w:cs="Arial"/>
                      <w:color w:val="0000FF"/>
                      <w:highlight w:val="green"/>
                      <w:lang w:val="es-ES"/>
                    </w:rPr>
                  </w:pPr>
                </w:p>
              </w:tc>
              <w:tc>
                <w:tcPr>
                  <w:tcW w:w="2071" w:type="dxa"/>
                </w:tcPr>
                <w:p w14:paraId="1FC9BD79" w14:textId="0A6FBB1B"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EF087D" w:rsidRPr="009337DE" w14:paraId="76C05C04" w14:textId="77777777" w:rsidTr="00EF087D">
              <w:tc>
                <w:tcPr>
                  <w:tcW w:w="2071" w:type="dxa"/>
                </w:tcPr>
                <w:p w14:paraId="2EF7A49A" w14:textId="77777777"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Bandas_abiertas</w:t>
                  </w:r>
                  <w:proofErr w:type="spellEnd"/>
                </w:p>
                <w:p w14:paraId="58AE1E72" w14:textId="77777777" w:rsidR="00EF087D" w:rsidRPr="009337DE" w:rsidRDefault="00EF087D" w:rsidP="00304A57">
                  <w:pPr>
                    <w:spacing w:line="240" w:lineRule="auto"/>
                    <w:rPr>
                      <w:rFonts w:ascii="Arial" w:eastAsia="Arial Unicode MS" w:hAnsi="Arial" w:cs="Arial"/>
                      <w:color w:val="0000FF"/>
                      <w:highlight w:val="green"/>
                      <w:lang w:val="es-ES"/>
                    </w:rPr>
                  </w:pPr>
                </w:p>
                <w:p w14:paraId="74096226" w14:textId="5CE7C6E3"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Claro</w:t>
                  </w:r>
                </w:p>
                <w:p w14:paraId="4B91C99E" w14:textId="77777777"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 xml:space="preserve">Tigo </w:t>
                  </w:r>
                </w:p>
                <w:p w14:paraId="563BBC5B" w14:textId="65A1A169" w:rsidR="00EF087D" w:rsidRPr="009337DE" w:rsidRDefault="00EF087D" w:rsidP="00304A57">
                  <w:pPr>
                    <w:spacing w:line="240" w:lineRule="auto"/>
                    <w:rPr>
                      <w:rFonts w:ascii="Arial" w:eastAsia="Arial Unicode MS" w:hAnsi="Arial" w:cs="Arial"/>
                      <w:color w:val="0000FF"/>
                      <w:highlight w:val="green"/>
                      <w:lang w:val="es-ES"/>
                    </w:rPr>
                  </w:pPr>
                  <w:r w:rsidRPr="009337DE">
                    <w:rPr>
                      <w:rFonts w:ascii="Arial" w:eastAsia="Arial Unicode MS" w:hAnsi="Arial" w:cs="Arial"/>
                      <w:color w:val="0000FF"/>
                      <w:highlight w:val="green"/>
                      <w:lang w:val="es-ES"/>
                    </w:rPr>
                    <w:t>movistar</w:t>
                  </w:r>
                </w:p>
              </w:tc>
              <w:tc>
                <w:tcPr>
                  <w:tcW w:w="2071" w:type="dxa"/>
                </w:tcPr>
                <w:p w14:paraId="4CB5D52F" w14:textId="61A53242" w:rsidR="00EF087D" w:rsidRPr="009337DE" w:rsidRDefault="00EF087D"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r w:rsidR="009337DE" w:rsidRPr="009337DE" w14:paraId="245592B0" w14:textId="77777777" w:rsidTr="009337DE">
              <w:trPr>
                <w:trHeight w:val="345"/>
              </w:trPr>
              <w:tc>
                <w:tcPr>
                  <w:tcW w:w="2071" w:type="dxa"/>
                </w:tcPr>
                <w:p w14:paraId="766EA2D4" w14:textId="1E19E6EA"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imei_modem</w:t>
                  </w:r>
                  <w:proofErr w:type="spellEnd"/>
                </w:p>
                <w:p w14:paraId="5830E669" w14:textId="4F57CD5F" w:rsidR="009337DE" w:rsidRPr="009337DE" w:rsidRDefault="009337DE" w:rsidP="00304A57">
                  <w:pPr>
                    <w:spacing w:line="240" w:lineRule="auto"/>
                    <w:rPr>
                      <w:rFonts w:ascii="Arial" w:eastAsia="Arial Unicode MS" w:hAnsi="Arial" w:cs="Arial"/>
                      <w:color w:val="0000FF"/>
                      <w:highlight w:val="green"/>
                      <w:lang w:val="es-ES"/>
                    </w:rPr>
                  </w:pPr>
                </w:p>
              </w:tc>
              <w:tc>
                <w:tcPr>
                  <w:tcW w:w="2071" w:type="dxa"/>
                </w:tcPr>
                <w:p w14:paraId="6704203C" w14:textId="0A0229AE"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int</w:t>
                  </w:r>
                  <w:proofErr w:type="spellEnd"/>
                </w:p>
              </w:tc>
            </w:tr>
            <w:tr w:rsidR="009337DE" w14:paraId="6FE8897D" w14:textId="77777777" w:rsidTr="00EF087D">
              <w:tc>
                <w:tcPr>
                  <w:tcW w:w="2071" w:type="dxa"/>
                </w:tcPr>
                <w:p w14:paraId="44FD17C5" w14:textId="45B12920"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Serial_modem</w:t>
                  </w:r>
                  <w:proofErr w:type="spellEnd"/>
                </w:p>
              </w:tc>
              <w:tc>
                <w:tcPr>
                  <w:tcW w:w="2071" w:type="dxa"/>
                </w:tcPr>
                <w:p w14:paraId="3C85B11D" w14:textId="693273F7" w:rsidR="009337DE" w:rsidRPr="009337DE" w:rsidRDefault="009337DE" w:rsidP="00304A57">
                  <w:pPr>
                    <w:spacing w:line="240" w:lineRule="auto"/>
                    <w:rPr>
                      <w:rFonts w:ascii="Arial" w:eastAsia="Arial Unicode MS" w:hAnsi="Arial" w:cs="Arial"/>
                      <w:color w:val="0000FF"/>
                      <w:highlight w:val="green"/>
                      <w:lang w:val="es-ES"/>
                    </w:rPr>
                  </w:pPr>
                  <w:proofErr w:type="spellStart"/>
                  <w:r w:rsidRPr="009337DE">
                    <w:rPr>
                      <w:rFonts w:ascii="Arial" w:eastAsia="Arial Unicode MS" w:hAnsi="Arial" w:cs="Arial"/>
                      <w:color w:val="0000FF"/>
                      <w:highlight w:val="green"/>
                      <w:lang w:val="es-ES"/>
                    </w:rPr>
                    <w:t>string</w:t>
                  </w:r>
                  <w:proofErr w:type="spellEnd"/>
                </w:p>
              </w:tc>
            </w:tr>
          </w:tbl>
          <w:p w14:paraId="5F7BCFA3" w14:textId="1985F9A7" w:rsidR="00EF087D" w:rsidRDefault="00EF087D" w:rsidP="00304A57">
            <w:pPr>
              <w:spacing w:line="240" w:lineRule="auto"/>
              <w:rPr>
                <w:rFonts w:ascii="Arial" w:eastAsia="Arial Unicode MS" w:hAnsi="Arial" w:cs="Arial"/>
                <w:color w:val="0000FF"/>
                <w:highlight w:val="yellow"/>
                <w:lang w:val="es-ES"/>
              </w:rPr>
            </w:pPr>
          </w:p>
          <w:p w14:paraId="43C72FD1" w14:textId="4B824EF3" w:rsidR="00EF087D" w:rsidRDefault="00EF087D" w:rsidP="00304A57">
            <w:pPr>
              <w:spacing w:line="240" w:lineRule="auto"/>
              <w:rPr>
                <w:rFonts w:ascii="Arial" w:eastAsia="Arial Unicode MS" w:hAnsi="Arial" w:cs="Arial"/>
                <w:color w:val="0000FF"/>
                <w:highlight w:val="yellow"/>
                <w:lang w:val="es-ES"/>
              </w:rPr>
            </w:pPr>
          </w:p>
          <w:p w14:paraId="611B9AF0" w14:textId="2A15A406"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3F30CD" w14:paraId="139B5250" w14:textId="77777777" w:rsidTr="00EF087D">
              <w:tc>
                <w:tcPr>
                  <w:tcW w:w="2071" w:type="dxa"/>
                </w:tcPr>
                <w:p w14:paraId="23E5D984" w14:textId="598E8F0B"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Id_handheld</w:t>
                  </w:r>
                  <w:proofErr w:type="spellEnd"/>
                </w:p>
              </w:tc>
              <w:tc>
                <w:tcPr>
                  <w:tcW w:w="2071" w:type="dxa"/>
                </w:tcPr>
                <w:p w14:paraId="43D66988" w14:textId="19377F07"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Int</w:t>
                  </w:r>
                  <w:proofErr w:type="spellEnd"/>
                  <w:r w:rsidRPr="003F30CD">
                    <w:rPr>
                      <w:rFonts w:ascii="Arial" w:eastAsia="Arial Unicode MS" w:hAnsi="Arial" w:cs="Arial"/>
                      <w:color w:val="0000FF"/>
                      <w:highlight w:val="green"/>
                      <w:lang w:val="es-ES"/>
                    </w:rPr>
                    <w:t xml:space="preserve"> </w:t>
                  </w:r>
                  <w:proofErr w:type="spellStart"/>
                  <w:r w:rsidRPr="003F30CD">
                    <w:rPr>
                      <w:rFonts w:ascii="Arial" w:eastAsia="Arial Unicode MS" w:hAnsi="Arial" w:cs="Arial"/>
                      <w:color w:val="0000FF"/>
                      <w:highlight w:val="green"/>
                      <w:lang w:val="es-ES"/>
                    </w:rPr>
                    <w:t>unico</w:t>
                  </w:r>
                  <w:proofErr w:type="spellEnd"/>
                </w:p>
              </w:tc>
            </w:tr>
            <w:tr w:rsidR="00EF087D" w14:paraId="7DE20F1D" w14:textId="77777777" w:rsidTr="00EF087D">
              <w:tc>
                <w:tcPr>
                  <w:tcW w:w="2071" w:type="dxa"/>
                </w:tcPr>
                <w:p w14:paraId="15778F91" w14:textId="77777777" w:rsidR="00EF087D" w:rsidRPr="003F30C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Tipo_puerto</w:t>
                  </w:r>
                  <w:proofErr w:type="spellEnd"/>
                </w:p>
                <w:p w14:paraId="67153BE7" w14:textId="77777777" w:rsidR="00EF087D" w:rsidRPr="003F30CD" w:rsidRDefault="00EF087D" w:rsidP="00304A57">
                  <w:pPr>
                    <w:spacing w:line="240" w:lineRule="auto"/>
                    <w:rPr>
                      <w:rFonts w:ascii="Arial" w:eastAsia="Arial Unicode MS" w:hAnsi="Arial" w:cs="Arial"/>
                      <w:color w:val="0000FF"/>
                      <w:highlight w:val="green"/>
                      <w:lang w:val="es-ES"/>
                    </w:rPr>
                  </w:pPr>
                </w:p>
                <w:p w14:paraId="0A1A9FB1" w14:textId="05186E37" w:rsidR="00EF087D" w:rsidRPr="003F30CD" w:rsidRDefault="00EF087D" w:rsidP="00304A57">
                  <w:pPr>
                    <w:spacing w:line="240" w:lineRule="auto"/>
                    <w:rPr>
                      <w:rFonts w:ascii="Arial" w:eastAsia="Arial Unicode MS" w:hAnsi="Arial" w:cs="Arial"/>
                      <w:color w:val="0000FF"/>
                      <w:highlight w:val="green"/>
                      <w:lang w:val="es-ES"/>
                    </w:rPr>
                  </w:pPr>
                  <w:r w:rsidRPr="003F30CD">
                    <w:rPr>
                      <w:rFonts w:ascii="Arial" w:eastAsia="Arial Unicode MS" w:hAnsi="Arial" w:cs="Arial"/>
                      <w:color w:val="0000FF"/>
                      <w:highlight w:val="green"/>
                      <w:lang w:val="es-ES"/>
                    </w:rPr>
                    <w:t>Ethernet</w:t>
                  </w:r>
                </w:p>
                <w:p w14:paraId="105D9FAA" w14:textId="3B5061ED" w:rsidR="00EF087D" w:rsidRPr="003F30CD" w:rsidRDefault="00EF087D" w:rsidP="00304A57">
                  <w:pPr>
                    <w:spacing w:line="240" w:lineRule="auto"/>
                    <w:rPr>
                      <w:rFonts w:ascii="Arial" w:eastAsia="Arial Unicode MS" w:hAnsi="Arial" w:cs="Arial"/>
                      <w:color w:val="0000FF"/>
                      <w:highlight w:val="green"/>
                      <w:lang w:val="es-ES"/>
                    </w:rPr>
                  </w:pPr>
                  <w:r w:rsidRPr="003F30CD">
                    <w:rPr>
                      <w:rFonts w:ascii="Arial" w:eastAsia="Arial Unicode MS" w:hAnsi="Arial" w:cs="Arial"/>
                      <w:color w:val="0000FF"/>
                      <w:highlight w:val="green"/>
                      <w:lang w:val="es-ES"/>
                    </w:rPr>
                    <w:t>Wifi</w:t>
                  </w:r>
                </w:p>
                <w:p w14:paraId="4752B27C" w14:textId="3AA6F73E" w:rsidR="00EF087D" w:rsidRDefault="00EF087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Usb</w:t>
                  </w:r>
                  <w:proofErr w:type="spellEnd"/>
                </w:p>
                <w:p w14:paraId="3267E043" w14:textId="5BD1667A" w:rsidR="003F30CD" w:rsidRDefault="003F30CD"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Rs232</w:t>
                  </w:r>
                </w:p>
                <w:p w14:paraId="0B5549F0" w14:textId="0D6BD4F5" w:rsidR="003F30CD" w:rsidRDefault="003F30CD" w:rsidP="00304A57">
                  <w:pPr>
                    <w:spacing w:line="240" w:lineRule="auto"/>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Bluethooth</w:t>
                  </w:r>
                  <w:proofErr w:type="spellEnd"/>
                </w:p>
                <w:p w14:paraId="41FA98C8" w14:textId="364D57F4" w:rsidR="003F30CD" w:rsidRDefault="003F30CD" w:rsidP="00304A57">
                  <w:pPr>
                    <w:spacing w:line="240" w:lineRule="auto"/>
                    <w:rPr>
                      <w:rFonts w:ascii="Arial" w:eastAsia="Arial Unicode MS" w:hAnsi="Arial" w:cs="Arial"/>
                      <w:color w:val="0000FF"/>
                      <w:highlight w:val="green"/>
                      <w:lang w:val="es-ES"/>
                    </w:rPr>
                  </w:pPr>
                  <w:r>
                    <w:rPr>
                      <w:rFonts w:ascii="Arial" w:eastAsia="Arial Unicode MS" w:hAnsi="Arial" w:cs="Arial"/>
                      <w:color w:val="0000FF"/>
                      <w:highlight w:val="green"/>
                      <w:lang w:val="es-ES"/>
                    </w:rPr>
                    <w:t>rs485</w:t>
                  </w:r>
                </w:p>
                <w:p w14:paraId="5033F0F3" w14:textId="69592723" w:rsidR="003F30CD" w:rsidRPr="003F30CD" w:rsidRDefault="003F30CD" w:rsidP="00304A57">
                  <w:pPr>
                    <w:spacing w:line="240" w:lineRule="auto"/>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rf</w:t>
                  </w:r>
                  <w:proofErr w:type="spellEnd"/>
                </w:p>
                <w:p w14:paraId="48B17A9D" w14:textId="6CBDC59B" w:rsidR="00EF087D" w:rsidRPr="003F30CD" w:rsidRDefault="00EF087D" w:rsidP="00304A57">
                  <w:pPr>
                    <w:spacing w:line="240" w:lineRule="auto"/>
                    <w:rPr>
                      <w:rFonts w:ascii="Arial" w:eastAsia="Arial Unicode MS" w:hAnsi="Arial" w:cs="Arial"/>
                      <w:color w:val="0000FF"/>
                      <w:highlight w:val="green"/>
                      <w:lang w:val="es-ES"/>
                    </w:rPr>
                  </w:pPr>
                </w:p>
              </w:tc>
              <w:tc>
                <w:tcPr>
                  <w:tcW w:w="2071" w:type="dxa"/>
                </w:tcPr>
                <w:p w14:paraId="5BB9B1AD" w14:textId="2539EF88" w:rsidR="00EF087D" w:rsidRPr="003F30CD" w:rsidRDefault="003F30CD" w:rsidP="00304A57">
                  <w:pPr>
                    <w:spacing w:line="240" w:lineRule="auto"/>
                    <w:rPr>
                      <w:rFonts w:ascii="Arial" w:eastAsia="Arial Unicode MS" w:hAnsi="Arial" w:cs="Arial"/>
                      <w:color w:val="0000FF"/>
                      <w:highlight w:val="green"/>
                      <w:lang w:val="es-ES"/>
                    </w:rPr>
                  </w:pPr>
                  <w:proofErr w:type="spellStart"/>
                  <w:r w:rsidRPr="003F30CD">
                    <w:rPr>
                      <w:rFonts w:ascii="Arial" w:eastAsia="Arial Unicode MS" w:hAnsi="Arial" w:cs="Arial"/>
                      <w:color w:val="0000FF"/>
                      <w:highlight w:val="green"/>
                      <w:lang w:val="es-ES"/>
                    </w:rPr>
                    <w:t>string</w:t>
                  </w:r>
                  <w:proofErr w:type="spellEnd"/>
                </w:p>
              </w:tc>
            </w:tr>
            <w:tr w:rsidR="00EF087D" w14:paraId="1BDCE18B" w14:textId="77777777" w:rsidTr="00EF087D">
              <w:tc>
                <w:tcPr>
                  <w:tcW w:w="2071" w:type="dxa"/>
                </w:tcPr>
                <w:p w14:paraId="646AC07F" w14:textId="76A14523" w:rsidR="00EF087D" w:rsidRDefault="00EF087D" w:rsidP="00304A57">
                  <w:pPr>
                    <w:spacing w:line="240" w:lineRule="auto"/>
                    <w:rPr>
                      <w:rFonts w:ascii="Arial" w:eastAsia="Arial Unicode MS" w:hAnsi="Arial" w:cs="Arial"/>
                      <w:color w:val="0000FF"/>
                      <w:highlight w:val="yellow"/>
                      <w:lang w:val="es-ES"/>
                    </w:rPr>
                  </w:pPr>
                </w:p>
              </w:tc>
              <w:tc>
                <w:tcPr>
                  <w:tcW w:w="2071" w:type="dxa"/>
                </w:tcPr>
                <w:p w14:paraId="6E67B6CE" w14:textId="77777777" w:rsidR="00EF087D" w:rsidRDefault="00EF087D" w:rsidP="00304A57">
                  <w:pPr>
                    <w:spacing w:line="240" w:lineRule="auto"/>
                    <w:rPr>
                      <w:rFonts w:ascii="Arial" w:eastAsia="Arial Unicode MS" w:hAnsi="Arial" w:cs="Arial"/>
                      <w:color w:val="0000FF"/>
                      <w:highlight w:val="yellow"/>
                      <w:lang w:val="es-ES"/>
                    </w:rPr>
                  </w:pPr>
                </w:p>
              </w:tc>
            </w:tr>
            <w:tr w:rsidR="00EF087D" w14:paraId="54050261" w14:textId="77777777" w:rsidTr="00EF087D">
              <w:tc>
                <w:tcPr>
                  <w:tcW w:w="2071" w:type="dxa"/>
                </w:tcPr>
                <w:p w14:paraId="03C549C5" w14:textId="77777777" w:rsidR="00EF087D" w:rsidRDefault="00EF087D" w:rsidP="00304A57">
                  <w:pPr>
                    <w:spacing w:line="240" w:lineRule="auto"/>
                    <w:rPr>
                      <w:rFonts w:ascii="Arial" w:eastAsia="Arial Unicode MS" w:hAnsi="Arial" w:cs="Arial"/>
                      <w:color w:val="0000FF"/>
                      <w:highlight w:val="yellow"/>
                      <w:lang w:val="es-ES"/>
                    </w:rPr>
                  </w:pPr>
                </w:p>
              </w:tc>
              <w:tc>
                <w:tcPr>
                  <w:tcW w:w="2071" w:type="dxa"/>
                </w:tcPr>
                <w:p w14:paraId="42ABCDDA" w14:textId="77777777" w:rsidR="00EF087D" w:rsidRDefault="00EF087D" w:rsidP="00304A57">
                  <w:pPr>
                    <w:spacing w:line="240" w:lineRule="auto"/>
                    <w:rPr>
                      <w:rFonts w:ascii="Arial" w:eastAsia="Arial Unicode MS" w:hAnsi="Arial" w:cs="Arial"/>
                      <w:color w:val="0000FF"/>
                      <w:highlight w:val="yellow"/>
                      <w:lang w:val="es-ES"/>
                    </w:rPr>
                  </w:pPr>
                </w:p>
              </w:tc>
            </w:tr>
          </w:tbl>
          <w:p w14:paraId="1AD39982" w14:textId="23E639BE" w:rsidR="00304A57" w:rsidRDefault="00304A57" w:rsidP="00304A57">
            <w:pPr>
              <w:spacing w:line="240" w:lineRule="auto"/>
              <w:rPr>
                <w:rFonts w:ascii="Arial" w:eastAsia="Arial Unicode MS" w:hAnsi="Arial" w:cs="Arial"/>
                <w:color w:val="0000FF"/>
                <w:highlight w:val="yellow"/>
                <w:lang w:val="es-ES"/>
              </w:rPr>
            </w:pPr>
          </w:p>
          <w:p w14:paraId="5241E266" w14:textId="3FBE527D" w:rsidR="003F30CD" w:rsidRPr="004A4901" w:rsidRDefault="004A4901" w:rsidP="00304A57">
            <w:pPr>
              <w:spacing w:line="240" w:lineRule="auto"/>
              <w:rPr>
                <w:rFonts w:ascii="Arial" w:eastAsia="Arial Unicode MS" w:hAnsi="Arial" w:cs="Arial"/>
                <w:b/>
                <w:bCs/>
                <w:color w:val="0000FF"/>
                <w:highlight w:val="green"/>
                <w:lang w:val="es-ES"/>
              </w:rPr>
            </w:pPr>
            <w:r w:rsidRPr="004A4901">
              <w:rPr>
                <w:rFonts w:ascii="Arial" w:eastAsia="Arial Unicode MS" w:hAnsi="Arial" w:cs="Arial"/>
                <w:b/>
                <w:bCs/>
                <w:color w:val="0000FF"/>
                <w:highlight w:val="green"/>
                <w:lang w:val="es-ES"/>
              </w:rPr>
              <w:t xml:space="preserve">Macro   </w:t>
            </w:r>
          </w:p>
          <w:p w14:paraId="036F53B7" w14:textId="29AD65DD" w:rsidR="004A4901" w:rsidRPr="004A4901" w:rsidRDefault="004A4901" w:rsidP="00304A57">
            <w:pPr>
              <w:spacing w:line="240" w:lineRule="auto"/>
              <w:rPr>
                <w:rFonts w:ascii="Arial" w:eastAsia="Arial Unicode MS" w:hAnsi="Arial" w:cs="Arial"/>
                <w:b/>
                <w:bCs/>
                <w:color w:val="0000FF"/>
                <w:highlight w:val="green"/>
                <w:lang w:val="es-ES"/>
              </w:rPr>
            </w:pPr>
            <w:r w:rsidRPr="004A4901">
              <w:rPr>
                <w:rFonts w:ascii="Arial" w:eastAsia="Arial Unicode MS" w:hAnsi="Arial" w:cs="Arial"/>
                <w:b/>
                <w:bCs/>
                <w:color w:val="0000FF"/>
                <w:highlight w:val="green"/>
                <w:lang w:val="es-ES"/>
              </w:rPr>
              <w:lastRenderedPageBreak/>
              <w:t>Intermedia entre medidor y concentrador</w:t>
            </w:r>
          </w:p>
          <w:p w14:paraId="2E2BC663" w14:textId="60669DCD" w:rsidR="00304A57" w:rsidRDefault="00304A57" w:rsidP="00304A57">
            <w:pPr>
              <w:spacing w:line="240" w:lineRule="auto"/>
              <w:rPr>
                <w:rFonts w:ascii="Arial" w:eastAsia="Arial Unicode MS" w:hAnsi="Arial" w:cs="Arial"/>
                <w:color w:val="0000FF"/>
                <w:highlight w:val="yellow"/>
                <w:lang w:val="es-ES"/>
              </w:rPr>
            </w:pPr>
          </w:p>
          <w:p w14:paraId="5BC0B982" w14:textId="0B99899F" w:rsidR="00304A57" w:rsidRDefault="00304A57" w:rsidP="00304A57">
            <w:pPr>
              <w:spacing w:line="240" w:lineRule="auto"/>
              <w:rPr>
                <w:rFonts w:ascii="Arial" w:eastAsia="Arial Unicode MS" w:hAnsi="Arial" w:cs="Arial"/>
                <w:color w:val="0000FF"/>
                <w:highlight w:val="yellow"/>
                <w:lang w:val="es-ES"/>
              </w:rPr>
            </w:pPr>
          </w:p>
          <w:p w14:paraId="1C4140A0" w14:textId="77777777" w:rsidR="00304A57" w:rsidRDefault="00304A57" w:rsidP="00304A57">
            <w:pPr>
              <w:spacing w:line="240" w:lineRule="auto"/>
              <w:rPr>
                <w:rFonts w:ascii="Arial" w:eastAsia="Arial Unicode MS" w:hAnsi="Arial" w:cs="Arial"/>
                <w:color w:val="0000FF"/>
                <w:highlight w:val="yellow"/>
                <w:lang w:val="es-ES"/>
              </w:rPr>
            </w:pPr>
          </w:p>
          <w:p w14:paraId="18D49E8A" w14:textId="77777777" w:rsidR="00304A57" w:rsidRPr="00304A57" w:rsidRDefault="00304A57" w:rsidP="00304A57">
            <w:pPr>
              <w:spacing w:line="240" w:lineRule="auto"/>
              <w:rPr>
                <w:rFonts w:ascii="Arial" w:eastAsia="Arial Unicode MS" w:hAnsi="Arial" w:cs="Arial"/>
                <w:color w:val="0000FF"/>
                <w:highlight w:val="yellow"/>
                <w:lang w:val="es-ES"/>
              </w:rPr>
            </w:pPr>
          </w:p>
          <w:p w14:paraId="30FBDE71" w14:textId="2F83F089" w:rsidR="00354CFA" w:rsidRPr="00AD21BA" w:rsidRDefault="00354CFA" w:rsidP="00AD21BA">
            <w:pPr>
              <w:spacing w:line="240" w:lineRule="auto"/>
              <w:rPr>
                <w:rFonts w:ascii="Arial" w:eastAsia="Arial Unicode MS" w:hAnsi="Arial" w:cs="Arial"/>
                <w:color w:val="0000FF"/>
                <w:highlight w:val="yellow"/>
                <w:lang w:val="es-ES"/>
              </w:rPr>
            </w:pPr>
          </w:p>
          <w:p w14:paraId="6BD09920" w14:textId="77777777" w:rsidR="00A660B6" w:rsidRPr="00D03F51"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D03F51"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w:t>
            </w:r>
            <w:r w:rsidR="0091052B">
              <w:rPr>
                <w:rFonts w:ascii="Arial" w:hAnsi="Arial" w:cs="Arial"/>
                <w:color w:val="0000FF"/>
                <w:lang w:val="es-ES" w:eastAsia="es-ES"/>
              </w:rPr>
              <w:lastRenderedPageBreak/>
              <w:t xml:space="preserve">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lastRenderedPageBreak/>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lastRenderedPageBreak/>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r>
              <w:rPr>
                <w:rFonts w:ascii="Arial" w:hAnsi="Arial" w:cs="Arial"/>
                <w:color w:val="0000FF"/>
                <w:sz w:val="14"/>
                <w:szCs w:val="14"/>
                <w:lang w:val="es-ES" w:eastAsia="es-ES"/>
              </w:rPr>
              <w:t>click</w:t>
            </w:r>
            <w:proofErr w:type="spell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29025679" w14:textId="77777777" w:rsidR="009A3D1A" w:rsidRDefault="009A3D1A" w:rsidP="009A3D1A">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6C274ECD" w:rsidR="00B90EA3" w:rsidRPr="00B90EA3" w:rsidRDefault="00B90EA3" w:rsidP="00AD21BA">
            <w:pPr>
              <w:widowControl/>
              <w:autoSpaceDE w:val="0"/>
              <w:autoSpaceDN w:val="0"/>
              <w:adjustRightInd w:val="0"/>
              <w:spacing w:line="240" w:lineRule="auto"/>
              <w:rPr>
                <w:rFonts w:ascii="Arial" w:hAnsi="Arial" w:cs="Arial"/>
                <w:color w:val="0000FF"/>
                <w:highlight w:val="yellow"/>
                <w:lang w:val="es-ES" w:eastAsia="es-ES"/>
              </w:rPr>
            </w:pPr>
            <w:r w:rsidRPr="00B90EA3">
              <w:rPr>
                <w:rFonts w:ascii="Arial" w:hAnsi="Arial" w:cs="Arial"/>
                <w:color w:val="0000FF"/>
                <w:highlight w:val="yellow"/>
                <w:lang w:val="es-ES" w:eastAsia="es-ES"/>
              </w:rPr>
              <w:t>se mostrara el componente previamente creado y se le asignarán los mismos atributos</w:t>
            </w:r>
          </w:p>
          <w:p w14:paraId="04D96863" w14:textId="77777777" w:rsidR="00B90EA3" w:rsidRPr="00B90EA3" w:rsidRDefault="00B90EA3" w:rsidP="00AD21BA">
            <w:pPr>
              <w:widowControl/>
              <w:autoSpaceDE w:val="0"/>
              <w:autoSpaceDN w:val="0"/>
              <w:adjustRightInd w:val="0"/>
              <w:spacing w:line="240" w:lineRule="auto"/>
              <w:rPr>
                <w:rFonts w:ascii="Arial" w:hAnsi="Arial" w:cs="Arial"/>
                <w:color w:val="0000FF"/>
                <w:highlight w:val="yellow"/>
                <w:lang w:val="es-ES" w:eastAsia="es-ES"/>
              </w:rPr>
            </w:pPr>
          </w:p>
          <w:p w14:paraId="7993C7E3" w14:textId="1EC782EC" w:rsidR="00B90EA3" w:rsidRDefault="00B90EA3" w:rsidP="00AD21BA">
            <w:pPr>
              <w:widowControl/>
              <w:autoSpaceDE w:val="0"/>
              <w:autoSpaceDN w:val="0"/>
              <w:adjustRightInd w:val="0"/>
              <w:spacing w:line="240" w:lineRule="auto"/>
              <w:rPr>
                <w:rFonts w:ascii="Arial" w:hAnsi="Arial" w:cs="Arial"/>
                <w:color w:val="0000FF"/>
                <w:highlight w:val="yellow"/>
                <w:lang w:val="es-ES" w:eastAsia="es-ES"/>
              </w:rPr>
            </w:pPr>
            <w:r w:rsidRPr="00B90EA3">
              <w:rPr>
                <w:rFonts w:ascii="Arial" w:hAnsi="Arial" w:cs="Arial"/>
                <w:color w:val="0000FF"/>
                <w:highlight w:val="yellow"/>
                <w:lang w:val="es-ES" w:eastAsia="es-ES"/>
              </w:rPr>
              <w:t xml:space="preserve"> </w:t>
            </w:r>
            <w:r w:rsidR="00941483">
              <w:rPr>
                <w:rFonts w:ascii="Arial" w:hAnsi="Arial" w:cs="Arial"/>
                <w:color w:val="0000FF"/>
                <w:highlight w:val="yellow"/>
                <w:lang w:val="es-ES" w:eastAsia="es-ES"/>
              </w:rPr>
              <w:t xml:space="preserve">modem </w:t>
            </w:r>
          </w:p>
          <w:p w14:paraId="66F65001" w14:textId="6F2735CE" w:rsidR="00941483" w:rsidRDefault="00941483" w:rsidP="00AD21BA">
            <w:pPr>
              <w:widowControl/>
              <w:autoSpaceDE w:val="0"/>
              <w:autoSpaceDN w:val="0"/>
              <w:adjustRightInd w:val="0"/>
              <w:spacing w:line="240" w:lineRule="auto"/>
              <w:rPr>
                <w:rFonts w:ascii="Arial" w:hAnsi="Arial" w:cs="Arial"/>
                <w:color w:val="0000FF"/>
                <w:highlight w:val="yellow"/>
                <w:lang w:val="es-ES" w:eastAsia="es-ES"/>
              </w:rPr>
            </w:pPr>
            <w:r>
              <w:rPr>
                <w:rFonts w:ascii="Arial" w:hAnsi="Arial" w:cs="Arial"/>
                <w:color w:val="0000FF"/>
                <w:highlight w:val="yellow"/>
                <w:lang w:val="es-ES" w:eastAsia="es-ES"/>
              </w:rPr>
              <w:t xml:space="preserve">sim </w:t>
            </w:r>
            <w:proofErr w:type="spellStart"/>
            <w:r>
              <w:rPr>
                <w:rFonts w:ascii="Arial" w:hAnsi="Arial" w:cs="Arial"/>
                <w:color w:val="0000FF"/>
                <w:highlight w:val="yellow"/>
                <w:lang w:val="es-ES" w:eastAsia="es-ES"/>
              </w:rPr>
              <w:t>card</w:t>
            </w:r>
            <w:proofErr w:type="spellEnd"/>
          </w:p>
          <w:p w14:paraId="3FA0F146" w14:textId="77777777" w:rsidR="00941483" w:rsidRPr="00B90EA3" w:rsidRDefault="00941483" w:rsidP="00AD21BA">
            <w:pPr>
              <w:widowControl/>
              <w:autoSpaceDE w:val="0"/>
              <w:autoSpaceDN w:val="0"/>
              <w:adjustRightInd w:val="0"/>
              <w:spacing w:line="240" w:lineRule="auto"/>
              <w:rPr>
                <w:rFonts w:ascii="Arial" w:hAnsi="Arial" w:cs="Arial"/>
                <w:color w:val="0000FF"/>
                <w:highlight w:val="yellow"/>
                <w:lang w:val="es-ES" w:eastAsia="es-ES"/>
              </w:rPr>
            </w:pPr>
          </w:p>
          <w:p w14:paraId="4D710D83" w14:textId="77777777" w:rsidR="00AD21BA" w:rsidRPr="00B90EA3" w:rsidRDefault="00AD21BA" w:rsidP="00AD21BA">
            <w:pPr>
              <w:autoSpaceDE w:val="0"/>
              <w:autoSpaceDN w:val="0"/>
              <w:adjustRightInd w:val="0"/>
              <w:rPr>
                <w:rFonts w:ascii="Arial" w:hAnsi="Arial" w:cs="Arial"/>
                <w:color w:val="0000FF"/>
                <w:highlight w:val="yellow"/>
                <w:lang w:eastAsia="es-ES"/>
              </w:rPr>
            </w:pPr>
            <w:r w:rsidRPr="00B90EA3">
              <w:rPr>
                <w:rFonts w:ascii="Arial" w:hAnsi="Arial" w:cs="Arial"/>
                <w:color w:val="0000FF"/>
                <w:highlight w:val="yellow"/>
                <w:lang w:val="es-ES" w:eastAsia="es-ES"/>
              </w:rPr>
              <w:t>se muestran los componentes disponibles en el instante (para esto se 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B90EA3">
              <w:rPr>
                <w:rFonts w:ascii="Arial" w:hAnsi="Arial" w:cs="Arial"/>
                <w:color w:val="0000FF"/>
                <w:highlight w:val="yellow"/>
                <w:lang w:val="es-ES" w:eastAsia="es-ES"/>
              </w:rPr>
              <w:t xml:space="preserve">, permitiéndole seleccionar el componente que desea </w:t>
            </w:r>
            <w:r w:rsidRPr="00B90EA3">
              <w:rPr>
                <w:rFonts w:ascii="Arial" w:hAnsi="Arial" w:cs="Arial"/>
                <w:b/>
                <w:bCs/>
                <w:color w:val="0000FF"/>
                <w:highlight w:val="yellow"/>
                <w:lang w:val="es-ES" w:eastAsia="es-ES"/>
              </w:rPr>
              <w:t>registrar</w:t>
            </w:r>
            <w:r w:rsidRPr="00B90EA3">
              <w:rPr>
                <w:rFonts w:ascii="Arial" w:hAnsi="Arial" w:cs="Arial"/>
                <w:color w:val="0000FF"/>
                <w:highlight w:val="yellow"/>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4371C106" w14:textId="10F7300D" w:rsidR="00AD21BA"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registrar, se le permitirá registrar el componente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3D72E5CA" w:rsidR="00AD21BA" w:rsidRP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TIENE QUE ESTAR PREVIAMENTE CREADO</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296B4B65" w14:textId="626377E5"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722359" w14:paraId="10A70493" w14:textId="1DFAC76F" w:rsidTr="00722359">
              <w:trPr>
                <w:trHeight w:val="1439"/>
              </w:trPr>
              <w:tc>
                <w:tcPr>
                  <w:tcW w:w="3290" w:type="dxa"/>
                </w:tcPr>
                <w:p w14:paraId="11EBDE8E" w14:textId="77777777" w:rsidR="00722359" w:rsidRPr="009A3D1A" w:rsidRDefault="00722359" w:rsidP="00296114">
                  <w:pPr>
                    <w:autoSpaceDE w:val="0"/>
                    <w:autoSpaceDN w:val="0"/>
                    <w:adjustRightInd w:val="0"/>
                    <w:rPr>
                      <w:rFonts w:ascii="Arial" w:hAnsi="Arial" w:cs="Arial"/>
                      <w:color w:val="0000FF"/>
                      <w:sz w:val="14"/>
                      <w:szCs w:val="14"/>
                      <w:highlight w:val="green"/>
                      <w:lang w:val="es-ES" w:eastAsia="es-ES"/>
                    </w:rPr>
                  </w:pPr>
                  <w:proofErr w:type="spellStart"/>
                  <w:r w:rsidRPr="009A3D1A">
                    <w:rPr>
                      <w:rFonts w:ascii="Arial" w:hAnsi="Arial" w:cs="Arial"/>
                      <w:color w:val="0000FF"/>
                      <w:sz w:val="14"/>
                      <w:szCs w:val="14"/>
                      <w:highlight w:val="green"/>
                      <w:lang w:val="es-ES" w:eastAsia="es-ES"/>
                    </w:rPr>
                    <w:t>Monitorear_conexion</w:t>
                  </w:r>
                  <w:proofErr w:type="spellEnd"/>
                  <w:r w:rsidRPr="009A3D1A">
                    <w:rPr>
                      <w:rFonts w:ascii="Arial" w:hAnsi="Arial" w:cs="Arial"/>
                      <w:color w:val="0000FF"/>
                      <w:sz w:val="14"/>
                      <w:szCs w:val="14"/>
                      <w:highlight w:val="green"/>
                      <w:lang w:val="es-ES" w:eastAsia="es-ES"/>
                    </w:rPr>
                    <w:t xml:space="preserve"> red</w:t>
                  </w:r>
                </w:p>
                <w:p w14:paraId="5B729572" w14:textId="77777777" w:rsidR="00722359" w:rsidRPr="009A3D1A" w:rsidRDefault="00722359" w:rsidP="00296114">
                  <w:pPr>
                    <w:autoSpaceDE w:val="0"/>
                    <w:autoSpaceDN w:val="0"/>
                    <w:adjustRightInd w:val="0"/>
                    <w:rPr>
                      <w:rFonts w:ascii="Arial" w:hAnsi="Arial" w:cs="Arial"/>
                      <w:color w:val="0000FF"/>
                      <w:sz w:val="14"/>
                      <w:szCs w:val="14"/>
                      <w:highlight w:val="green"/>
                      <w:lang w:val="es-ES" w:eastAsia="es-ES"/>
                    </w:rPr>
                  </w:pPr>
                </w:p>
                <w:p w14:paraId="7E4375FE" w14:textId="77777777" w:rsidR="00722359" w:rsidRPr="009A3D1A" w:rsidRDefault="00722359" w:rsidP="00296114">
                  <w:pPr>
                    <w:autoSpaceDE w:val="0"/>
                    <w:autoSpaceDN w:val="0"/>
                    <w:adjustRightInd w:val="0"/>
                    <w:rPr>
                      <w:rFonts w:ascii="Arial" w:hAnsi="Arial" w:cs="Arial"/>
                      <w:color w:val="0000FF"/>
                      <w:sz w:val="14"/>
                      <w:szCs w:val="14"/>
                      <w:highlight w:val="green"/>
                      <w:lang w:val="es-ES" w:eastAsia="es-ES"/>
                    </w:rPr>
                  </w:pPr>
                  <w:r w:rsidRPr="009A3D1A">
                    <w:rPr>
                      <w:rFonts w:ascii="Arial" w:hAnsi="Arial" w:cs="Arial"/>
                      <w:color w:val="0000FF"/>
                      <w:sz w:val="14"/>
                      <w:szCs w:val="14"/>
                      <w:highlight w:val="green"/>
                      <w:lang w:val="es-ES" w:eastAsia="es-ES"/>
                    </w:rPr>
                    <w:t>1 Guardar fecha y hora de ultima transmisión</w:t>
                  </w:r>
                </w:p>
                <w:p w14:paraId="1D3AE442" w14:textId="77777777" w:rsidR="00722359" w:rsidRPr="009A3D1A" w:rsidRDefault="00722359" w:rsidP="00296114">
                  <w:pPr>
                    <w:autoSpaceDE w:val="0"/>
                    <w:autoSpaceDN w:val="0"/>
                    <w:adjustRightInd w:val="0"/>
                    <w:rPr>
                      <w:rFonts w:ascii="Arial" w:hAnsi="Arial" w:cs="Arial"/>
                      <w:color w:val="0000FF"/>
                      <w:sz w:val="14"/>
                      <w:szCs w:val="14"/>
                      <w:highlight w:val="green"/>
                      <w:lang w:val="es-ES" w:eastAsia="es-ES"/>
                    </w:rPr>
                  </w:pPr>
                  <w:r w:rsidRPr="009A3D1A">
                    <w:rPr>
                      <w:rFonts w:ascii="Arial" w:hAnsi="Arial" w:cs="Arial"/>
                      <w:color w:val="0000FF"/>
                      <w:sz w:val="14"/>
                      <w:szCs w:val="14"/>
                      <w:highlight w:val="green"/>
                      <w:lang w:val="es-ES" w:eastAsia="es-ES"/>
                    </w:rPr>
                    <w:t>2 consultar en base datos, tiempo conectado</w:t>
                  </w:r>
                </w:p>
                <w:p w14:paraId="7737A7FB" w14:textId="7E2AABE8" w:rsidR="00722359" w:rsidRPr="00A8098A" w:rsidRDefault="00722359" w:rsidP="00296114">
                  <w:pPr>
                    <w:autoSpaceDE w:val="0"/>
                    <w:autoSpaceDN w:val="0"/>
                    <w:adjustRightInd w:val="0"/>
                    <w:rPr>
                      <w:rFonts w:ascii="Arial" w:hAnsi="Arial" w:cs="Arial"/>
                      <w:color w:val="0000FF"/>
                      <w:sz w:val="14"/>
                      <w:szCs w:val="14"/>
                      <w:lang w:val="es-ES" w:eastAsia="es-ES"/>
                    </w:rPr>
                  </w:pPr>
                  <w:r w:rsidRPr="009A3D1A">
                    <w:rPr>
                      <w:rFonts w:ascii="Arial" w:hAnsi="Arial" w:cs="Arial"/>
                      <w:color w:val="0000FF"/>
                      <w:sz w:val="14"/>
                      <w:szCs w:val="14"/>
                      <w:highlight w:val="green"/>
                      <w:lang w:val="es-ES" w:eastAsia="es-ES"/>
                    </w:rPr>
                    <w:t>3 compara y actualiza el status</w:t>
                  </w:r>
                </w:p>
              </w:tc>
              <w:tc>
                <w:tcPr>
                  <w:tcW w:w="2693" w:type="dxa"/>
                </w:tcPr>
                <w:p w14:paraId="46F29082" w14:textId="1F821E69" w:rsidR="00722359" w:rsidRPr="00A8098A" w:rsidRDefault="00722359" w:rsidP="009A3D1A">
                  <w:pPr>
                    <w:autoSpaceDE w:val="0"/>
                    <w:autoSpaceDN w:val="0"/>
                    <w:adjustRightInd w:val="0"/>
                    <w:rPr>
                      <w:rFonts w:ascii="Arial" w:hAnsi="Arial" w:cs="Arial"/>
                      <w:color w:val="0000FF"/>
                      <w:sz w:val="14"/>
                      <w:szCs w:val="14"/>
                      <w:lang w:val="es-ES" w:eastAsia="es-ES"/>
                    </w:rPr>
                  </w:pPr>
                </w:p>
              </w:tc>
            </w:tr>
            <w:tr w:rsidR="00722359" w14:paraId="67306A40" w14:textId="77777777" w:rsidTr="00722359">
              <w:trPr>
                <w:trHeight w:val="955"/>
              </w:trPr>
              <w:tc>
                <w:tcPr>
                  <w:tcW w:w="3290" w:type="dxa"/>
                </w:tcPr>
                <w:p w14:paraId="576A60F6" w14:textId="2483401E" w:rsidR="00722359" w:rsidRDefault="00722359" w:rsidP="00296114">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722359" w:rsidRDefault="00722359" w:rsidP="00296114">
                  <w:pPr>
                    <w:autoSpaceDE w:val="0"/>
                    <w:autoSpaceDN w:val="0"/>
                    <w:adjustRightInd w:val="0"/>
                    <w:rPr>
                      <w:rFonts w:ascii="Arial" w:hAnsi="Arial" w:cs="Arial"/>
                      <w:color w:val="0000FF"/>
                      <w:sz w:val="14"/>
                      <w:szCs w:val="14"/>
                      <w:lang w:val="es-ES" w:eastAsia="es-ES"/>
                    </w:rPr>
                  </w:pPr>
                </w:p>
                <w:p w14:paraId="2716B242" w14:textId="335CD68E" w:rsidR="00722359" w:rsidRDefault="00722359" w:rsidP="008C51A0">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2CC14F3E" w14:textId="77777777" w:rsidR="00722359" w:rsidRPr="008C51A0" w:rsidRDefault="00722359" w:rsidP="008C51A0">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Informes </w:t>
                  </w:r>
                  <w:proofErr w:type="spellStart"/>
                  <w:r w:rsidRPr="008C51A0">
                    <w:rPr>
                      <w:rFonts w:ascii="Arial" w:hAnsi="Arial" w:cs="Arial"/>
                      <w:color w:val="0000FF"/>
                      <w:sz w:val="14"/>
                      <w:szCs w:val="14"/>
                      <w:lang w:val="es-ES" w:eastAsia="es-ES"/>
                    </w:rPr>
                    <w:t>parametros</w:t>
                  </w:r>
                  <w:proofErr w:type="spellEnd"/>
                </w:p>
                <w:p w14:paraId="0F09B905" w14:textId="78160055" w:rsidR="00722359" w:rsidRPr="008C51A0" w:rsidRDefault="00722359" w:rsidP="008C51A0">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w:t>
                  </w:r>
                  <w:proofErr w:type="spellStart"/>
                  <w:r w:rsidRPr="008C51A0">
                    <w:rPr>
                      <w:rFonts w:ascii="Arial" w:hAnsi="Arial" w:cs="Arial"/>
                      <w:color w:val="0000FF"/>
                      <w:sz w:val="14"/>
                      <w:szCs w:val="14"/>
                      <w:lang w:val="es-ES" w:eastAsia="es-ES"/>
                    </w:rPr>
                    <w:t>conmunicacion</w:t>
                  </w:r>
                  <w:proofErr w:type="spellEnd"/>
                  <w:r w:rsidRPr="008C51A0">
                    <w:rPr>
                      <w:rFonts w:ascii="Arial" w:hAnsi="Arial" w:cs="Arial"/>
                      <w:color w:val="0000FF"/>
                      <w:sz w:val="14"/>
                      <w:szCs w:val="14"/>
                      <w:lang w:val="es-ES" w:eastAsia="es-ES"/>
                    </w:rPr>
                    <w:t xml:space="preserve"> </w:t>
                  </w:r>
                  <w:proofErr w:type="spellStart"/>
                  <w:r w:rsidRPr="008C51A0">
                    <w:rPr>
                      <w:rFonts w:ascii="Arial" w:hAnsi="Arial" w:cs="Arial"/>
                      <w:color w:val="0000FF"/>
                      <w:sz w:val="14"/>
                      <w:szCs w:val="14"/>
                      <w:lang w:val="es-ES" w:eastAsia="es-ES"/>
                    </w:rPr>
                    <w:t>plc</w:t>
                  </w:r>
                  <w:proofErr w:type="spellEnd"/>
                </w:p>
                <w:p w14:paraId="4DAF1583" w14:textId="5F2E813D" w:rsidR="00722359" w:rsidRPr="008C51A0" w:rsidRDefault="00722359" w:rsidP="008C51A0">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p>
                <w:p w14:paraId="1620F3CE" w14:textId="55A9DF33" w:rsidR="00722359" w:rsidRPr="008C51A0" w:rsidRDefault="00722359" w:rsidP="008C51A0">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70E49525" w14:textId="7DF4FC23" w:rsidR="00722359" w:rsidRPr="008C51A0" w:rsidRDefault="00722359" w:rsidP="008C51A0">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67862803" w14:textId="77777777" w:rsidR="00722359" w:rsidRPr="008C51A0" w:rsidRDefault="00722359" w:rsidP="008C51A0">
                  <w:pPr>
                    <w:autoSpaceDE w:val="0"/>
                    <w:autoSpaceDN w:val="0"/>
                    <w:adjustRightInd w:val="0"/>
                    <w:rPr>
                      <w:rFonts w:ascii="Arial" w:hAnsi="Arial" w:cs="Arial"/>
                      <w:color w:val="0000FF"/>
                      <w:sz w:val="14"/>
                      <w:szCs w:val="14"/>
                      <w:lang w:val="es-ES" w:eastAsia="es-ES"/>
                    </w:rPr>
                  </w:pPr>
                </w:p>
                <w:p w14:paraId="7F17C35F" w14:textId="77777777" w:rsidR="00722359" w:rsidRDefault="00722359" w:rsidP="008C51A0">
                  <w:pPr>
                    <w:spacing w:line="240" w:lineRule="auto"/>
                    <w:rPr>
                      <w:rFonts w:ascii="Arial" w:hAnsi="Arial" w:cs="Arial"/>
                      <w:color w:val="0000FF"/>
                      <w:sz w:val="14"/>
                      <w:szCs w:val="14"/>
                      <w:lang w:val="es-ES" w:eastAsia="es-ES"/>
                    </w:rPr>
                  </w:pPr>
                </w:p>
                <w:p w14:paraId="2EC46B19" w14:textId="1B6349E7" w:rsidR="00722359" w:rsidRDefault="00722359" w:rsidP="008C51A0">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77777777" w:rsidR="00722359" w:rsidRDefault="00722359" w:rsidP="008C51A0">
                  <w:pPr>
                    <w:spacing w:line="240" w:lineRule="auto"/>
                    <w:rPr>
                      <w:rFonts w:ascii="Arial" w:hAnsi="Arial" w:cs="Arial"/>
                      <w:color w:val="0000FF"/>
                      <w:sz w:val="14"/>
                      <w:szCs w:val="14"/>
                      <w:lang w:val="es-ES" w:eastAsia="es-ES"/>
                    </w:rPr>
                  </w:pPr>
                </w:p>
                <w:p w14:paraId="51731C66" w14:textId="4B444BE9" w:rsidR="00722359" w:rsidRDefault="00722359" w:rsidP="001100ED">
                  <w:pPr>
                    <w:spacing w:line="240" w:lineRule="auto"/>
                    <w:rPr>
                      <w:rFonts w:ascii="Arial" w:hAnsi="Arial" w:cs="Arial"/>
                      <w:color w:val="0000FF"/>
                      <w:sz w:val="14"/>
                      <w:szCs w:val="14"/>
                      <w:lang w:val="es-ES" w:eastAsia="es-ES"/>
                    </w:rPr>
                  </w:pPr>
                </w:p>
              </w:tc>
              <w:tc>
                <w:tcPr>
                  <w:tcW w:w="2693" w:type="dxa"/>
                </w:tcPr>
                <w:p w14:paraId="481561ED" w14:textId="5AEBCFD2" w:rsidR="00722359" w:rsidRPr="00A8098A" w:rsidRDefault="00722359" w:rsidP="00296114">
                  <w:pPr>
                    <w:autoSpaceDE w:val="0"/>
                    <w:autoSpaceDN w:val="0"/>
                    <w:adjustRightInd w:val="0"/>
                    <w:rPr>
                      <w:rFonts w:ascii="Arial" w:hAnsi="Arial" w:cs="Arial"/>
                      <w:color w:val="0000FF"/>
                      <w:sz w:val="14"/>
                      <w:szCs w:val="14"/>
                      <w:lang w:val="es-ES" w:eastAsia="es-ES"/>
                    </w:rPr>
                  </w:pPr>
                </w:p>
              </w:tc>
            </w:tr>
            <w:tr w:rsidR="00722359" w14:paraId="146FAABE" w14:textId="77777777" w:rsidTr="00722359">
              <w:trPr>
                <w:trHeight w:val="955"/>
              </w:trPr>
              <w:tc>
                <w:tcPr>
                  <w:tcW w:w="3290" w:type="dxa"/>
                </w:tcPr>
                <w:p w14:paraId="158205D8" w14:textId="60CDDC58" w:rsidR="00722359" w:rsidRDefault="00722359" w:rsidP="0029611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Configurar ftp</w:t>
                  </w:r>
                </w:p>
              </w:tc>
              <w:tc>
                <w:tcPr>
                  <w:tcW w:w="2693" w:type="dxa"/>
                </w:tcPr>
                <w:p w14:paraId="4E4CEFBD" w14:textId="77777777" w:rsidR="00722359" w:rsidRDefault="00722359" w:rsidP="00296114">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Configuracion</w:t>
                  </w:r>
                  <w:proofErr w:type="spellEnd"/>
                  <w:r>
                    <w:rPr>
                      <w:rFonts w:ascii="Arial" w:hAnsi="Arial" w:cs="Arial"/>
                      <w:color w:val="0000FF"/>
                      <w:sz w:val="14"/>
                      <w:szCs w:val="14"/>
                      <w:lang w:val="es-ES" w:eastAsia="es-ES"/>
                    </w:rPr>
                    <w:t xml:space="preserve"> prepago</w:t>
                  </w:r>
                </w:p>
                <w:p w14:paraId="78960531" w14:textId="77777777" w:rsidR="00722359" w:rsidRDefault="00722359" w:rsidP="00296114">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saldo, cambiar firmware de medidor</w:t>
                  </w:r>
                </w:p>
                <w:p w14:paraId="3826DB87" w14:textId="2E521958" w:rsidR="00722359" w:rsidRPr="00A8098A" w:rsidRDefault="00722359" w:rsidP="00296114">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tc>
            </w:tr>
            <w:tr w:rsidR="00722359" w14:paraId="4A3E47B3" w14:textId="77777777" w:rsidTr="00923B31">
              <w:trPr>
                <w:trHeight w:val="200"/>
              </w:trPr>
              <w:tc>
                <w:tcPr>
                  <w:tcW w:w="3290" w:type="dxa"/>
                </w:tcPr>
                <w:p w14:paraId="21E1757D" w14:textId="3BB91C09" w:rsidR="00722359" w:rsidRDefault="00722359" w:rsidP="0029611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Configurar zona horaria</w:t>
                  </w:r>
                </w:p>
              </w:tc>
              <w:tc>
                <w:tcPr>
                  <w:tcW w:w="2693" w:type="dxa"/>
                </w:tcPr>
                <w:p w14:paraId="1EA31837" w14:textId="3CE1E00F" w:rsidR="00722359" w:rsidRPr="006C212A" w:rsidRDefault="00722359" w:rsidP="00296114">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w:t>
                  </w:r>
                  <w:r w:rsidRPr="00296114">
                    <w:rPr>
                      <w:rFonts w:ascii="Arial" w:hAnsi="Arial" w:cs="Arial"/>
                      <w:color w:val="0000FF"/>
                      <w:sz w:val="14"/>
                      <w:szCs w:val="14"/>
                      <w:highlight w:val="green"/>
                      <w:lang w:val="es-ES" w:eastAsia="es-ES"/>
                    </w:rPr>
                    <w:t xml:space="preserve">configurar </w:t>
                  </w:r>
                  <w:r>
                    <w:rPr>
                      <w:rFonts w:ascii="Arial" w:hAnsi="Arial" w:cs="Arial"/>
                      <w:color w:val="0000FF"/>
                      <w:sz w:val="14"/>
                      <w:szCs w:val="14"/>
                      <w:highlight w:val="green"/>
                      <w:lang w:val="es-ES" w:eastAsia="es-ES"/>
                    </w:rPr>
                    <w:t>corte / reconexión)</w:t>
                  </w:r>
                </w:p>
                <w:p w14:paraId="6164F248" w14:textId="5C939245" w:rsidR="00722359" w:rsidRPr="00A8098A" w:rsidRDefault="00722359" w:rsidP="00296114">
                  <w:pPr>
                    <w:autoSpaceDE w:val="0"/>
                    <w:autoSpaceDN w:val="0"/>
                    <w:adjustRightInd w:val="0"/>
                    <w:rPr>
                      <w:rFonts w:ascii="Arial" w:hAnsi="Arial" w:cs="Arial"/>
                      <w:color w:val="0000FF"/>
                      <w:sz w:val="14"/>
                      <w:szCs w:val="14"/>
                      <w:lang w:val="es-ES" w:eastAsia="es-ES"/>
                    </w:rPr>
                  </w:pPr>
                </w:p>
              </w:tc>
            </w:tr>
            <w:tr w:rsidR="00722359" w14:paraId="03B48659" w14:textId="76D28F2F" w:rsidTr="00923B31">
              <w:trPr>
                <w:trHeight w:val="418"/>
              </w:trPr>
              <w:tc>
                <w:tcPr>
                  <w:tcW w:w="3290" w:type="dxa"/>
                </w:tcPr>
                <w:p w14:paraId="7D7828A5" w14:textId="2F31E137" w:rsidR="00722359" w:rsidRPr="00A8098A" w:rsidRDefault="00722359" w:rsidP="0029611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Configurar red </w:t>
                  </w:r>
                  <w:proofErr w:type="spellStart"/>
                  <w:r>
                    <w:rPr>
                      <w:rFonts w:ascii="Arial" w:hAnsi="Arial" w:cs="Arial"/>
                      <w:color w:val="0000FF"/>
                      <w:sz w:val="14"/>
                      <w:szCs w:val="14"/>
                      <w:lang w:val="es-ES" w:eastAsia="es-ES"/>
                    </w:rPr>
                    <w:t>lan</w:t>
                  </w:r>
                  <w:proofErr w:type="spellEnd"/>
                </w:p>
              </w:tc>
              <w:tc>
                <w:tcPr>
                  <w:tcW w:w="2693" w:type="dxa"/>
                </w:tcPr>
                <w:p w14:paraId="22C0D180" w14:textId="71E4C840" w:rsidR="00722359" w:rsidRPr="00296114" w:rsidRDefault="00722359" w:rsidP="00296114">
                  <w:pPr>
                    <w:autoSpaceDE w:val="0"/>
                    <w:autoSpaceDN w:val="0"/>
                    <w:adjustRightInd w:val="0"/>
                    <w:rPr>
                      <w:rFonts w:ascii="Arial" w:hAnsi="Arial" w:cs="Arial"/>
                      <w:b/>
                      <w:bCs/>
                      <w:color w:val="0000FF"/>
                      <w:sz w:val="14"/>
                      <w:szCs w:val="14"/>
                      <w:lang w:val="es-ES" w:eastAsia="es-ES"/>
                    </w:rPr>
                  </w:pPr>
                  <w:r w:rsidRPr="00296114">
                    <w:rPr>
                      <w:rFonts w:ascii="Arial" w:hAnsi="Arial" w:cs="Arial"/>
                      <w:color w:val="0000FF"/>
                      <w:highlight w:val="green"/>
                      <w:lang w:val="es-ES" w:eastAsia="es-ES"/>
                    </w:rPr>
                    <w:t>Sincronizar reloj</w:t>
                  </w:r>
                </w:p>
              </w:tc>
            </w:tr>
            <w:tr w:rsidR="00722359" w14:paraId="64C574DD" w14:textId="5BEC4FD8" w:rsidTr="00923B31">
              <w:trPr>
                <w:trHeight w:val="383"/>
              </w:trPr>
              <w:tc>
                <w:tcPr>
                  <w:tcW w:w="3290" w:type="dxa"/>
                </w:tcPr>
                <w:p w14:paraId="7A23D78F" w14:textId="77777777" w:rsidR="00722359" w:rsidRPr="006C212A" w:rsidRDefault="00722359" w:rsidP="00296114">
                  <w:pPr>
                    <w:autoSpaceDE w:val="0"/>
                    <w:autoSpaceDN w:val="0"/>
                    <w:adjustRightInd w:val="0"/>
                    <w:rPr>
                      <w:rFonts w:ascii="Arial" w:hAnsi="Arial" w:cs="Arial"/>
                      <w:color w:val="0000FF"/>
                      <w:sz w:val="14"/>
                      <w:szCs w:val="14"/>
                      <w:highlight w:val="yellow"/>
                      <w:lang w:val="es-ES" w:eastAsia="es-ES"/>
                    </w:rPr>
                  </w:pPr>
                </w:p>
              </w:tc>
              <w:tc>
                <w:tcPr>
                  <w:tcW w:w="2693" w:type="dxa"/>
                </w:tcPr>
                <w:p w14:paraId="5623C1CC" w14:textId="70E32A05" w:rsidR="00722359" w:rsidRPr="00A8098A" w:rsidRDefault="00722359" w:rsidP="00296114">
                  <w:pPr>
                    <w:autoSpaceDE w:val="0"/>
                    <w:autoSpaceDN w:val="0"/>
                    <w:adjustRightInd w:val="0"/>
                    <w:rPr>
                      <w:rFonts w:ascii="Arial" w:hAnsi="Arial" w:cs="Arial"/>
                      <w:color w:val="0000FF"/>
                      <w:sz w:val="14"/>
                      <w:szCs w:val="14"/>
                      <w:lang w:val="es-ES" w:eastAsia="es-ES"/>
                    </w:rPr>
                  </w:pPr>
                  <w:r w:rsidRPr="00296114">
                    <w:rPr>
                      <w:rFonts w:ascii="Arial" w:hAnsi="Arial" w:cs="Arial"/>
                      <w:color w:val="0000FF"/>
                      <w:highlight w:val="green"/>
                      <w:lang w:val="es-ES" w:eastAsia="es-ES"/>
                    </w:rPr>
                    <w:t>Actualizar firmware</w:t>
                  </w:r>
                </w:p>
              </w:tc>
            </w:tr>
            <w:tr w:rsidR="00722359" w14:paraId="65072CCC" w14:textId="48030138" w:rsidTr="00722359">
              <w:trPr>
                <w:trHeight w:val="483"/>
              </w:trPr>
              <w:tc>
                <w:tcPr>
                  <w:tcW w:w="3290" w:type="dxa"/>
                </w:tcPr>
                <w:p w14:paraId="0621414B" w14:textId="753B1EB5" w:rsidR="00722359" w:rsidRPr="006C212A" w:rsidRDefault="00722359" w:rsidP="00296114">
                  <w:pPr>
                    <w:autoSpaceDE w:val="0"/>
                    <w:autoSpaceDN w:val="0"/>
                    <w:adjustRightInd w:val="0"/>
                    <w:rPr>
                      <w:rFonts w:ascii="Arial" w:hAnsi="Arial" w:cs="Arial"/>
                      <w:color w:val="0000FF"/>
                      <w:highlight w:val="yellow"/>
                      <w:lang w:val="es-ES" w:eastAsia="es-ES"/>
                    </w:rPr>
                  </w:pPr>
                </w:p>
              </w:tc>
              <w:tc>
                <w:tcPr>
                  <w:tcW w:w="2693" w:type="dxa"/>
                </w:tcPr>
                <w:p w14:paraId="44D28927" w14:textId="55CFFBE0" w:rsidR="00722359" w:rsidRDefault="00722359" w:rsidP="00296114">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 xml:space="preserve">Cambiar </w:t>
                  </w:r>
                  <w:proofErr w:type="spellStart"/>
                  <w:r w:rsidRPr="00296114">
                    <w:rPr>
                      <w:rFonts w:ascii="Arial" w:hAnsi="Arial" w:cs="Arial"/>
                      <w:color w:val="0000FF"/>
                      <w:highlight w:val="green"/>
                      <w:lang w:val="es-ES" w:eastAsia="es-ES"/>
                    </w:rPr>
                    <w:t>scroll</w:t>
                  </w:r>
                  <w:proofErr w:type="spellEnd"/>
                </w:p>
              </w:tc>
            </w:tr>
            <w:tr w:rsidR="00722359" w14:paraId="5330AF49" w14:textId="1BCFF7F6" w:rsidTr="00722359">
              <w:trPr>
                <w:trHeight w:val="472"/>
              </w:trPr>
              <w:tc>
                <w:tcPr>
                  <w:tcW w:w="3290" w:type="dxa"/>
                </w:tcPr>
                <w:p w14:paraId="4CDE3285" w14:textId="1A3D9D29" w:rsidR="00722359" w:rsidRPr="006C212A" w:rsidRDefault="00722359" w:rsidP="00296114">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2693" w:type="dxa"/>
                </w:tcPr>
                <w:p w14:paraId="0344F6F4" w14:textId="670A8260" w:rsidR="00722359" w:rsidRDefault="00722359" w:rsidP="00296114">
                  <w:pPr>
                    <w:autoSpaceDE w:val="0"/>
                    <w:autoSpaceDN w:val="0"/>
                    <w:adjustRightInd w:val="0"/>
                    <w:rPr>
                      <w:rFonts w:ascii="Arial" w:hAnsi="Arial" w:cs="Arial"/>
                      <w:color w:val="0000FF"/>
                      <w:lang w:val="es-ES" w:eastAsia="es-ES"/>
                    </w:rPr>
                  </w:pPr>
                </w:p>
              </w:tc>
            </w:tr>
            <w:tr w:rsidR="00722359" w14:paraId="1D22954E" w14:textId="035FEA8C" w:rsidTr="00722359">
              <w:trPr>
                <w:trHeight w:val="246"/>
              </w:trPr>
              <w:tc>
                <w:tcPr>
                  <w:tcW w:w="3290" w:type="dxa"/>
                </w:tcPr>
                <w:p w14:paraId="17A02852" w14:textId="0D6DCEE7" w:rsidR="00722359" w:rsidRPr="006C212A" w:rsidRDefault="00722359" w:rsidP="00296114">
                  <w:pPr>
                    <w:autoSpaceDE w:val="0"/>
                    <w:autoSpaceDN w:val="0"/>
                    <w:adjustRightInd w:val="0"/>
                    <w:rPr>
                      <w:rFonts w:ascii="Arial" w:hAnsi="Arial" w:cs="Arial"/>
                      <w:color w:val="0000FF"/>
                      <w:highlight w:val="yellow"/>
                      <w:lang w:val="es-ES" w:eastAsia="es-ES"/>
                    </w:rPr>
                  </w:pPr>
                </w:p>
              </w:tc>
              <w:tc>
                <w:tcPr>
                  <w:tcW w:w="2693" w:type="dxa"/>
                </w:tcPr>
                <w:p w14:paraId="76379B37" w14:textId="19389D61" w:rsidR="00722359" w:rsidRPr="00296114" w:rsidRDefault="00722359" w:rsidP="00296114">
                  <w:pPr>
                    <w:autoSpaceDE w:val="0"/>
                    <w:autoSpaceDN w:val="0"/>
                    <w:adjustRightInd w:val="0"/>
                    <w:rPr>
                      <w:rFonts w:ascii="Arial" w:hAnsi="Arial" w:cs="Arial"/>
                      <w:color w:val="0000FF"/>
                      <w:highlight w:val="green"/>
                      <w:lang w:val="es-ES" w:eastAsia="es-ES"/>
                    </w:rPr>
                  </w:pPr>
                </w:p>
              </w:tc>
            </w:tr>
            <w:tr w:rsidR="00722359" w14:paraId="5AF32710" w14:textId="7FDC2033" w:rsidTr="00722359">
              <w:trPr>
                <w:trHeight w:val="235"/>
              </w:trPr>
              <w:tc>
                <w:tcPr>
                  <w:tcW w:w="3290" w:type="dxa"/>
                </w:tcPr>
                <w:p w14:paraId="72C7EDCB" w14:textId="48A737A7" w:rsidR="00722359" w:rsidRPr="006C212A" w:rsidRDefault="00722359" w:rsidP="00296114">
                  <w:pPr>
                    <w:autoSpaceDE w:val="0"/>
                    <w:autoSpaceDN w:val="0"/>
                    <w:adjustRightInd w:val="0"/>
                    <w:rPr>
                      <w:rFonts w:ascii="Arial" w:hAnsi="Arial" w:cs="Arial"/>
                      <w:color w:val="0000FF"/>
                      <w:highlight w:val="yellow"/>
                      <w:lang w:val="es-ES" w:eastAsia="es-ES"/>
                    </w:rPr>
                  </w:pPr>
                </w:p>
              </w:tc>
              <w:tc>
                <w:tcPr>
                  <w:tcW w:w="2693" w:type="dxa"/>
                </w:tcPr>
                <w:p w14:paraId="7AFA7B21" w14:textId="5C37D2A0" w:rsidR="00722359" w:rsidRPr="00296114" w:rsidRDefault="00722359" w:rsidP="00296114">
                  <w:pPr>
                    <w:autoSpaceDE w:val="0"/>
                    <w:autoSpaceDN w:val="0"/>
                    <w:adjustRightInd w:val="0"/>
                    <w:rPr>
                      <w:rFonts w:ascii="Arial" w:hAnsi="Arial" w:cs="Arial"/>
                      <w:color w:val="0000FF"/>
                      <w:highlight w:val="green"/>
                      <w:lang w:val="es-ES" w:eastAsia="es-ES"/>
                    </w:rPr>
                  </w:pPr>
                  <w:r w:rsidRPr="00296114">
                    <w:rPr>
                      <w:rFonts w:ascii="Arial" w:hAnsi="Arial" w:cs="Arial"/>
                      <w:color w:val="0000FF"/>
                      <w:highlight w:val="green"/>
                      <w:lang w:val="es-ES" w:eastAsia="es-ES"/>
                    </w:rPr>
                    <w:t xml:space="preserve">Tiempo </w:t>
                  </w:r>
                  <w:proofErr w:type="spellStart"/>
                  <w:r w:rsidRPr="00296114">
                    <w:rPr>
                      <w:rFonts w:ascii="Arial" w:hAnsi="Arial" w:cs="Arial"/>
                      <w:color w:val="0000FF"/>
                      <w:highlight w:val="green"/>
                      <w:lang w:val="es-ES" w:eastAsia="es-ES"/>
                    </w:rPr>
                    <w:t>scroll</w:t>
                  </w:r>
                  <w:proofErr w:type="spellEnd"/>
                </w:p>
              </w:tc>
            </w:tr>
            <w:tr w:rsidR="00722359" w14:paraId="6DC031FF" w14:textId="4778C2A5" w:rsidTr="00722359">
              <w:trPr>
                <w:trHeight w:val="472"/>
              </w:trPr>
              <w:tc>
                <w:tcPr>
                  <w:tcW w:w="3290" w:type="dxa"/>
                </w:tcPr>
                <w:p w14:paraId="21FB27B2" w14:textId="77777777" w:rsidR="00722359" w:rsidRDefault="00722359" w:rsidP="00296114">
                  <w:pPr>
                    <w:autoSpaceDE w:val="0"/>
                    <w:autoSpaceDN w:val="0"/>
                    <w:adjustRightInd w:val="0"/>
                    <w:rPr>
                      <w:rFonts w:ascii="Arial" w:hAnsi="Arial" w:cs="Arial"/>
                      <w:color w:val="0000FF"/>
                      <w:highlight w:val="yellow"/>
                      <w:lang w:val="es-ES" w:eastAsia="es-ES"/>
                    </w:rPr>
                  </w:pPr>
                </w:p>
                <w:p w14:paraId="1856AD9C" w14:textId="77777777" w:rsidR="00722359" w:rsidRDefault="00722359" w:rsidP="008C51A0">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Prender/apagar</w:t>
                  </w:r>
                </w:p>
                <w:p w14:paraId="504EF17E" w14:textId="77777777" w:rsidR="00722359" w:rsidRDefault="00722359" w:rsidP="008C51A0">
                  <w:pPr>
                    <w:autoSpaceDE w:val="0"/>
                    <w:autoSpaceDN w:val="0"/>
                    <w:adjustRightInd w:val="0"/>
                    <w:rPr>
                      <w:rFonts w:ascii="Arial" w:hAnsi="Arial" w:cs="Arial"/>
                      <w:color w:val="0000FF"/>
                      <w:sz w:val="14"/>
                      <w:szCs w:val="14"/>
                      <w:lang w:val="es-ES" w:eastAsia="es-ES"/>
                    </w:rPr>
                  </w:pPr>
                </w:p>
                <w:p w14:paraId="7EDD474F" w14:textId="7F9354F9" w:rsidR="00722359" w:rsidRPr="006C212A" w:rsidRDefault="00722359" w:rsidP="008C51A0">
                  <w:pPr>
                    <w:autoSpaceDE w:val="0"/>
                    <w:autoSpaceDN w:val="0"/>
                    <w:adjustRightInd w:val="0"/>
                    <w:rPr>
                      <w:rFonts w:ascii="Arial" w:hAnsi="Arial" w:cs="Arial"/>
                      <w:color w:val="0000FF"/>
                      <w:highlight w:val="yellow"/>
                      <w:lang w:val="es-ES" w:eastAsia="es-ES"/>
                    </w:rPr>
                  </w:pPr>
                  <w:r>
                    <w:rPr>
                      <w:rFonts w:ascii="Arial" w:hAnsi="Arial" w:cs="Arial"/>
                      <w:color w:val="0000FF"/>
                      <w:sz w:val="14"/>
                      <w:szCs w:val="14"/>
                      <w:lang w:val="es-ES" w:eastAsia="es-ES"/>
                    </w:rPr>
                    <w:t>programable</w:t>
                  </w:r>
                </w:p>
              </w:tc>
              <w:tc>
                <w:tcPr>
                  <w:tcW w:w="2693" w:type="dxa"/>
                </w:tcPr>
                <w:p w14:paraId="0A05AFB1" w14:textId="6220C992" w:rsidR="00722359" w:rsidRDefault="00722359" w:rsidP="00296114">
                  <w:pPr>
                    <w:autoSpaceDE w:val="0"/>
                    <w:autoSpaceDN w:val="0"/>
                    <w:adjustRightInd w:val="0"/>
                    <w:rPr>
                      <w:rFonts w:ascii="Arial" w:hAnsi="Arial" w:cs="Arial"/>
                      <w:color w:val="0000FF"/>
                      <w:lang w:val="es-ES" w:eastAsia="es-ES"/>
                    </w:rPr>
                  </w:pPr>
                </w:p>
              </w:tc>
            </w:tr>
            <w:tr w:rsidR="00722359" w14:paraId="1D2CC1D0" w14:textId="10C70B26" w:rsidTr="00722359">
              <w:trPr>
                <w:trHeight w:val="483"/>
              </w:trPr>
              <w:tc>
                <w:tcPr>
                  <w:tcW w:w="3290" w:type="dxa"/>
                </w:tcPr>
                <w:p w14:paraId="18855C87" w14:textId="3C438D13" w:rsidR="00722359" w:rsidRPr="006C212A" w:rsidRDefault="00722359" w:rsidP="00296114">
                  <w:pPr>
                    <w:autoSpaceDE w:val="0"/>
                    <w:autoSpaceDN w:val="0"/>
                    <w:adjustRightInd w:val="0"/>
                    <w:rPr>
                      <w:rFonts w:ascii="Arial" w:hAnsi="Arial" w:cs="Arial"/>
                      <w:color w:val="0000FF"/>
                      <w:highlight w:val="yellow"/>
                      <w:lang w:val="es-ES" w:eastAsia="es-ES"/>
                    </w:rPr>
                  </w:pPr>
                </w:p>
              </w:tc>
              <w:tc>
                <w:tcPr>
                  <w:tcW w:w="2693" w:type="dxa"/>
                </w:tcPr>
                <w:p w14:paraId="4F3B54B6" w14:textId="0687DC29" w:rsidR="00722359" w:rsidRDefault="00722359" w:rsidP="00296114">
                  <w:pPr>
                    <w:autoSpaceDE w:val="0"/>
                    <w:autoSpaceDN w:val="0"/>
                    <w:adjustRightInd w:val="0"/>
                    <w:rPr>
                      <w:rFonts w:ascii="Arial" w:hAnsi="Arial" w:cs="Arial"/>
                      <w:color w:val="0000FF"/>
                      <w:lang w:val="es-ES" w:eastAsia="es-ES"/>
                    </w:rPr>
                  </w:pPr>
                  <w:r w:rsidRPr="00296114">
                    <w:rPr>
                      <w:rFonts w:ascii="Arial" w:hAnsi="Arial" w:cs="Arial"/>
                      <w:color w:val="0000FF"/>
                      <w:highlight w:val="green"/>
                      <w:lang w:val="es-ES" w:eastAsia="es-ES"/>
                    </w:rPr>
                    <w:t xml:space="preserve">Cambiar relación </w:t>
                  </w:r>
                  <w:proofErr w:type="spellStart"/>
                  <w:r w:rsidRPr="00296114">
                    <w:rPr>
                      <w:rFonts w:ascii="Arial" w:hAnsi="Arial" w:cs="Arial"/>
                      <w:color w:val="0000FF"/>
                      <w:highlight w:val="green"/>
                      <w:lang w:val="es-ES" w:eastAsia="es-ES"/>
                    </w:rPr>
                    <w:t>tc</w:t>
                  </w:r>
                  <w:proofErr w:type="spellEnd"/>
                </w:p>
              </w:tc>
            </w:tr>
          </w:tbl>
          <w:p w14:paraId="2B058701" w14:textId="57CEA176" w:rsidR="00EC1C5A" w:rsidRDefault="00EC1C5A" w:rsidP="00EC1C5A">
            <w:pPr>
              <w:autoSpaceDE w:val="0"/>
              <w:autoSpaceDN w:val="0"/>
              <w:adjustRightInd w:val="0"/>
              <w:rPr>
                <w:rFonts w:ascii="Arial" w:hAnsi="Arial" w:cs="Arial"/>
                <w:color w:val="0000FF"/>
                <w:lang w:val="es-ES" w:eastAsia="es-ES"/>
              </w:rPr>
            </w:pPr>
          </w:p>
          <w:p w14:paraId="2D1519DD" w14:textId="1D8DFFA4" w:rsidR="00722359" w:rsidRDefault="00722359" w:rsidP="00EC1C5A">
            <w:pPr>
              <w:autoSpaceDE w:val="0"/>
              <w:autoSpaceDN w:val="0"/>
              <w:adjustRightInd w:val="0"/>
              <w:rPr>
                <w:rFonts w:ascii="Arial" w:hAnsi="Arial" w:cs="Arial"/>
                <w:color w:val="0000FF"/>
                <w:lang w:val="es-ES" w:eastAsia="es-ES"/>
              </w:rPr>
            </w:pPr>
          </w:p>
          <w:p w14:paraId="6B94ED93" w14:textId="4B6B06AE" w:rsidR="00722359" w:rsidRDefault="00722359" w:rsidP="00EC1C5A">
            <w:pPr>
              <w:autoSpaceDE w:val="0"/>
              <w:autoSpaceDN w:val="0"/>
              <w:adjustRightInd w:val="0"/>
              <w:rPr>
                <w:rFonts w:ascii="Arial" w:hAnsi="Arial" w:cs="Arial"/>
                <w:color w:val="0000FF"/>
                <w:lang w:val="es-ES" w:eastAsia="es-ES"/>
              </w:rPr>
            </w:pPr>
          </w:p>
          <w:p w14:paraId="63EC18CD" w14:textId="73805745" w:rsidR="00722359" w:rsidRDefault="00722359" w:rsidP="00EC1C5A">
            <w:pPr>
              <w:autoSpaceDE w:val="0"/>
              <w:autoSpaceDN w:val="0"/>
              <w:adjustRightInd w:val="0"/>
              <w:rPr>
                <w:rFonts w:ascii="Arial" w:hAnsi="Arial" w:cs="Arial"/>
                <w:color w:val="0000FF"/>
                <w:lang w:val="es-ES" w:eastAsia="es-ES"/>
              </w:rPr>
            </w:pPr>
          </w:p>
          <w:p w14:paraId="1DA0FA5D" w14:textId="43B184D9" w:rsidR="00722359" w:rsidRDefault="00722359" w:rsidP="00EC1C5A">
            <w:pPr>
              <w:autoSpaceDE w:val="0"/>
              <w:autoSpaceDN w:val="0"/>
              <w:adjustRightInd w:val="0"/>
              <w:rPr>
                <w:rFonts w:ascii="Arial" w:hAnsi="Arial" w:cs="Arial"/>
                <w:color w:val="0000FF"/>
                <w:lang w:val="es-ES" w:eastAsia="es-ES"/>
              </w:rPr>
            </w:pPr>
          </w:p>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6125" w:type="dxa"/>
              <w:tblLayout w:type="fixed"/>
              <w:tblLook w:val="04A0" w:firstRow="1" w:lastRow="0" w:firstColumn="1" w:lastColumn="0" w:noHBand="0" w:noVBand="1"/>
            </w:tblPr>
            <w:tblGrid>
              <w:gridCol w:w="3148"/>
              <w:gridCol w:w="2977"/>
            </w:tblGrid>
            <w:tr w:rsidR="00722359" w14:paraId="388FEE60" w14:textId="77777777" w:rsidTr="00722359">
              <w:trPr>
                <w:trHeight w:val="235"/>
              </w:trPr>
              <w:tc>
                <w:tcPr>
                  <w:tcW w:w="3148" w:type="dxa"/>
                </w:tcPr>
                <w:p w14:paraId="046A927A"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977" w:type="dxa"/>
                </w:tcPr>
                <w:p w14:paraId="078216E2"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722359" w14:paraId="325B7D44" w14:textId="77777777" w:rsidTr="00923B31">
              <w:trPr>
                <w:trHeight w:val="373"/>
              </w:trPr>
              <w:tc>
                <w:tcPr>
                  <w:tcW w:w="3148" w:type="dxa"/>
                </w:tcPr>
                <w:p w14:paraId="04B8B989"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3DB27C62"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2977" w:type="dxa"/>
                </w:tcPr>
                <w:p w14:paraId="035A9D9D"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65D33A0"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11CCCA64" w14:textId="77777777" w:rsidTr="00923B31">
              <w:trPr>
                <w:trHeight w:val="592"/>
              </w:trPr>
              <w:tc>
                <w:tcPr>
                  <w:tcW w:w="3148" w:type="dxa"/>
                </w:tcPr>
                <w:p w14:paraId="7AE16D82"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2977" w:type="dxa"/>
                </w:tcPr>
                <w:p w14:paraId="35330794"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1B697DB"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5BC09943" w14:textId="77777777" w:rsidTr="00722359">
              <w:trPr>
                <w:trHeight w:val="955"/>
              </w:trPr>
              <w:tc>
                <w:tcPr>
                  <w:tcW w:w="3148" w:type="dxa"/>
                </w:tcPr>
                <w:p w14:paraId="787D1972"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72461050"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2977" w:type="dxa"/>
                </w:tcPr>
                <w:p w14:paraId="04ECCE78"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0BB97962"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4F58AA55" w14:textId="77777777" w:rsidTr="00722359">
              <w:trPr>
                <w:trHeight w:val="1202"/>
              </w:trPr>
              <w:tc>
                <w:tcPr>
                  <w:tcW w:w="3148" w:type="dxa"/>
                </w:tcPr>
                <w:p w14:paraId="06C48EE9" w14:textId="77777777" w:rsidR="00722359" w:rsidRPr="006C212A" w:rsidRDefault="00722359" w:rsidP="00A44CC3">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lastRenderedPageBreak/>
                    <w:t>(configurar conexión/desconexión del servicio)</w:t>
                  </w:r>
                </w:p>
                <w:p w14:paraId="3DAB45E1" w14:textId="77777777" w:rsidR="00722359" w:rsidRPr="006C212A" w:rsidRDefault="00722359" w:rsidP="00A44CC3">
                  <w:pPr>
                    <w:autoSpaceDE w:val="0"/>
                    <w:autoSpaceDN w:val="0"/>
                    <w:adjustRightInd w:val="0"/>
                    <w:rPr>
                      <w:rFonts w:ascii="Arial" w:hAnsi="Arial" w:cs="Arial"/>
                      <w:color w:val="0000FF"/>
                      <w:sz w:val="14"/>
                      <w:szCs w:val="14"/>
                      <w:highlight w:val="yellow"/>
                      <w:lang w:val="es-ES" w:eastAsia="es-ES"/>
                    </w:rPr>
                  </w:pPr>
                </w:p>
              </w:tc>
              <w:tc>
                <w:tcPr>
                  <w:tcW w:w="2977" w:type="dxa"/>
                </w:tcPr>
                <w:p w14:paraId="6EA49C48"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C0C644D"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73839432" w14:textId="77777777" w:rsidTr="00722359">
              <w:trPr>
                <w:trHeight w:val="483"/>
              </w:trPr>
              <w:tc>
                <w:tcPr>
                  <w:tcW w:w="3148" w:type="dxa"/>
                </w:tcPr>
                <w:p w14:paraId="178B61B6"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2977" w:type="dxa"/>
                </w:tcPr>
                <w:p w14:paraId="59304CFF" w14:textId="77777777" w:rsidR="00722359" w:rsidRDefault="00722359" w:rsidP="00A44CC3">
                  <w:pPr>
                    <w:autoSpaceDE w:val="0"/>
                    <w:autoSpaceDN w:val="0"/>
                    <w:adjustRightInd w:val="0"/>
                    <w:rPr>
                      <w:rFonts w:ascii="Arial" w:hAnsi="Arial" w:cs="Arial"/>
                      <w:color w:val="0000FF"/>
                      <w:lang w:val="es-ES" w:eastAsia="es-ES"/>
                    </w:rPr>
                  </w:pPr>
                </w:p>
              </w:tc>
            </w:tr>
            <w:tr w:rsidR="00722359" w14:paraId="18CB5AE9" w14:textId="77777777" w:rsidTr="00722359">
              <w:trPr>
                <w:trHeight w:val="472"/>
              </w:trPr>
              <w:tc>
                <w:tcPr>
                  <w:tcW w:w="3148" w:type="dxa"/>
                </w:tcPr>
                <w:p w14:paraId="19D9249F"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2977" w:type="dxa"/>
                </w:tcPr>
                <w:p w14:paraId="3A5EB550" w14:textId="77777777" w:rsidR="00722359" w:rsidRDefault="00722359" w:rsidP="00A44CC3">
                  <w:pPr>
                    <w:autoSpaceDE w:val="0"/>
                    <w:autoSpaceDN w:val="0"/>
                    <w:adjustRightInd w:val="0"/>
                    <w:rPr>
                      <w:rFonts w:ascii="Arial" w:hAnsi="Arial" w:cs="Arial"/>
                      <w:color w:val="0000FF"/>
                      <w:lang w:val="es-ES" w:eastAsia="es-ES"/>
                    </w:rPr>
                  </w:pPr>
                </w:p>
              </w:tc>
            </w:tr>
            <w:tr w:rsidR="00722359" w14:paraId="2BD0DC25" w14:textId="77777777" w:rsidTr="00722359">
              <w:trPr>
                <w:trHeight w:val="246"/>
              </w:trPr>
              <w:tc>
                <w:tcPr>
                  <w:tcW w:w="3148" w:type="dxa"/>
                </w:tcPr>
                <w:p w14:paraId="4C6B6BEB"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2977" w:type="dxa"/>
                </w:tcPr>
                <w:p w14:paraId="5017F6F4" w14:textId="77777777" w:rsidR="00722359" w:rsidRDefault="00722359" w:rsidP="00A44CC3">
                  <w:pPr>
                    <w:autoSpaceDE w:val="0"/>
                    <w:autoSpaceDN w:val="0"/>
                    <w:adjustRightInd w:val="0"/>
                    <w:rPr>
                      <w:rFonts w:ascii="Arial" w:hAnsi="Arial" w:cs="Arial"/>
                      <w:color w:val="0000FF"/>
                      <w:lang w:val="es-ES" w:eastAsia="es-ES"/>
                    </w:rPr>
                  </w:pPr>
                </w:p>
              </w:tc>
            </w:tr>
            <w:tr w:rsidR="00722359" w14:paraId="67C1BDB7" w14:textId="77777777" w:rsidTr="00722359">
              <w:trPr>
                <w:trHeight w:val="235"/>
              </w:trPr>
              <w:tc>
                <w:tcPr>
                  <w:tcW w:w="3148" w:type="dxa"/>
                </w:tcPr>
                <w:p w14:paraId="069A4452"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2977" w:type="dxa"/>
                </w:tcPr>
                <w:p w14:paraId="673BBF33" w14:textId="77777777" w:rsidR="00722359" w:rsidRDefault="00722359" w:rsidP="00A44CC3">
                  <w:pPr>
                    <w:autoSpaceDE w:val="0"/>
                    <w:autoSpaceDN w:val="0"/>
                    <w:adjustRightInd w:val="0"/>
                    <w:rPr>
                      <w:rFonts w:ascii="Arial" w:hAnsi="Arial" w:cs="Arial"/>
                      <w:color w:val="0000FF"/>
                      <w:lang w:val="es-ES" w:eastAsia="es-ES"/>
                    </w:rPr>
                  </w:pPr>
                </w:p>
              </w:tc>
            </w:tr>
            <w:tr w:rsidR="00722359" w14:paraId="6E674DAE" w14:textId="77777777" w:rsidTr="00722359">
              <w:trPr>
                <w:trHeight w:val="472"/>
              </w:trPr>
              <w:tc>
                <w:tcPr>
                  <w:tcW w:w="3148" w:type="dxa"/>
                </w:tcPr>
                <w:p w14:paraId="0E980773"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2977" w:type="dxa"/>
                </w:tcPr>
                <w:p w14:paraId="796284D1" w14:textId="77777777" w:rsidR="00722359" w:rsidRDefault="00722359" w:rsidP="00A44CC3">
                  <w:pPr>
                    <w:autoSpaceDE w:val="0"/>
                    <w:autoSpaceDN w:val="0"/>
                    <w:adjustRightInd w:val="0"/>
                    <w:rPr>
                      <w:rFonts w:ascii="Arial" w:hAnsi="Arial" w:cs="Arial"/>
                      <w:color w:val="0000FF"/>
                      <w:lang w:val="es-ES" w:eastAsia="es-ES"/>
                    </w:rPr>
                  </w:pPr>
                </w:p>
              </w:tc>
            </w:tr>
            <w:tr w:rsidR="00722359" w14:paraId="5D500E29" w14:textId="77777777" w:rsidTr="00722359">
              <w:trPr>
                <w:trHeight w:val="483"/>
              </w:trPr>
              <w:tc>
                <w:tcPr>
                  <w:tcW w:w="3148" w:type="dxa"/>
                </w:tcPr>
                <w:p w14:paraId="0C1C0932"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2977" w:type="dxa"/>
                </w:tcPr>
                <w:p w14:paraId="2A9975BE" w14:textId="77777777" w:rsidR="00722359" w:rsidRDefault="00722359" w:rsidP="00A44CC3">
                  <w:pPr>
                    <w:autoSpaceDE w:val="0"/>
                    <w:autoSpaceDN w:val="0"/>
                    <w:adjustRightInd w:val="0"/>
                    <w:rPr>
                      <w:rFonts w:ascii="Arial" w:hAnsi="Arial" w:cs="Arial"/>
                      <w:color w:val="0000FF"/>
                      <w:lang w:val="es-ES" w:eastAsia="es-ES"/>
                    </w:rPr>
                  </w:pPr>
                </w:p>
              </w:tc>
            </w:tr>
          </w:tbl>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6267" w:type="dxa"/>
              <w:tblLayout w:type="fixed"/>
              <w:tblLook w:val="04A0" w:firstRow="1" w:lastRow="0" w:firstColumn="1" w:lastColumn="0" w:noHBand="0" w:noVBand="1"/>
            </w:tblPr>
            <w:tblGrid>
              <w:gridCol w:w="3290"/>
              <w:gridCol w:w="2977"/>
            </w:tblGrid>
            <w:tr w:rsidR="00722359" w14:paraId="582A7407" w14:textId="77777777" w:rsidTr="00722359">
              <w:trPr>
                <w:trHeight w:val="235"/>
              </w:trPr>
              <w:tc>
                <w:tcPr>
                  <w:tcW w:w="3290" w:type="dxa"/>
                </w:tcPr>
                <w:p w14:paraId="633C17F4"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977" w:type="dxa"/>
                </w:tcPr>
                <w:p w14:paraId="136FDC69"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722359" w14:paraId="266EE451" w14:textId="77777777" w:rsidTr="00923B31">
              <w:trPr>
                <w:trHeight w:val="277"/>
              </w:trPr>
              <w:tc>
                <w:tcPr>
                  <w:tcW w:w="3290" w:type="dxa"/>
                </w:tcPr>
                <w:p w14:paraId="6FB2153F"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DE60787"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2977" w:type="dxa"/>
                </w:tcPr>
                <w:p w14:paraId="603A2917"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19B7DDB0" w14:textId="77777777" w:rsidTr="00923B31">
              <w:trPr>
                <w:trHeight w:val="213"/>
              </w:trPr>
              <w:tc>
                <w:tcPr>
                  <w:tcW w:w="3290" w:type="dxa"/>
                </w:tcPr>
                <w:p w14:paraId="36CB851E"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8BE97D5"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2977" w:type="dxa"/>
                </w:tcPr>
                <w:p w14:paraId="081E7F67"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3362A723" w14:textId="77777777" w:rsidTr="00923B31">
              <w:trPr>
                <w:trHeight w:val="575"/>
              </w:trPr>
              <w:tc>
                <w:tcPr>
                  <w:tcW w:w="3290" w:type="dxa"/>
                </w:tcPr>
                <w:p w14:paraId="3DC05CF0" w14:textId="77777777" w:rsidR="00722359" w:rsidRPr="006C212A" w:rsidRDefault="00722359" w:rsidP="00A44CC3">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17BA3F47" w14:textId="77777777" w:rsidR="00722359" w:rsidRPr="006C212A" w:rsidRDefault="00722359" w:rsidP="00A44CC3">
                  <w:pPr>
                    <w:autoSpaceDE w:val="0"/>
                    <w:autoSpaceDN w:val="0"/>
                    <w:adjustRightInd w:val="0"/>
                    <w:rPr>
                      <w:rFonts w:ascii="Arial" w:hAnsi="Arial" w:cs="Arial"/>
                      <w:color w:val="0000FF"/>
                      <w:sz w:val="14"/>
                      <w:szCs w:val="14"/>
                      <w:highlight w:val="yellow"/>
                      <w:lang w:val="es-ES" w:eastAsia="es-ES"/>
                    </w:rPr>
                  </w:pPr>
                </w:p>
              </w:tc>
              <w:tc>
                <w:tcPr>
                  <w:tcW w:w="2977" w:type="dxa"/>
                </w:tcPr>
                <w:p w14:paraId="5F1A4355"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0D960B18"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148CB2F3" w14:textId="77777777" w:rsidTr="00722359">
              <w:trPr>
                <w:trHeight w:val="483"/>
              </w:trPr>
              <w:tc>
                <w:tcPr>
                  <w:tcW w:w="3290" w:type="dxa"/>
                </w:tcPr>
                <w:p w14:paraId="6AB2C7F9"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2977" w:type="dxa"/>
                </w:tcPr>
                <w:p w14:paraId="67AE88A0" w14:textId="77777777" w:rsidR="00722359" w:rsidRDefault="00722359" w:rsidP="00A44CC3">
                  <w:pPr>
                    <w:autoSpaceDE w:val="0"/>
                    <w:autoSpaceDN w:val="0"/>
                    <w:adjustRightInd w:val="0"/>
                    <w:rPr>
                      <w:rFonts w:ascii="Arial" w:hAnsi="Arial" w:cs="Arial"/>
                      <w:color w:val="0000FF"/>
                      <w:lang w:val="es-ES" w:eastAsia="es-ES"/>
                    </w:rPr>
                  </w:pPr>
                </w:p>
              </w:tc>
            </w:tr>
            <w:tr w:rsidR="00722359" w14:paraId="7AB48ECB" w14:textId="77777777" w:rsidTr="00722359">
              <w:trPr>
                <w:trHeight w:val="472"/>
              </w:trPr>
              <w:tc>
                <w:tcPr>
                  <w:tcW w:w="3290" w:type="dxa"/>
                </w:tcPr>
                <w:p w14:paraId="74B9CA39"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2977" w:type="dxa"/>
                </w:tcPr>
                <w:p w14:paraId="168FE485" w14:textId="77777777" w:rsidR="00722359" w:rsidRDefault="00722359" w:rsidP="00A44CC3">
                  <w:pPr>
                    <w:autoSpaceDE w:val="0"/>
                    <w:autoSpaceDN w:val="0"/>
                    <w:adjustRightInd w:val="0"/>
                    <w:rPr>
                      <w:rFonts w:ascii="Arial" w:hAnsi="Arial" w:cs="Arial"/>
                      <w:color w:val="0000FF"/>
                      <w:lang w:val="es-ES" w:eastAsia="es-ES"/>
                    </w:rPr>
                  </w:pPr>
                </w:p>
              </w:tc>
            </w:tr>
            <w:tr w:rsidR="00722359" w14:paraId="7DEFE0E8" w14:textId="77777777" w:rsidTr="00722359">
              <w:trPr>
                <w:trHeight w:val="246"/>
              </w:trPr>
              <w:tc>
                <w:tcPr>
                  <w:tcW w:w="3290" w:type="dxa"/>
                </w:tcPr>
                <w:p w14:paraId="7BD6F68E"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2977" w:type="dxa"/>
                </w:tcPr>
                <w:p w14:paraId="00BDACB0" w14:textId="77777777" w:rsidR="00722359" w:rsidRDefault="00722359" w:rsidP="00A44CC3">
                  <w:pPr>
                    <w:autoSpaceDE w:val="0"/>
                    <w:autoSpaceDN w:val="0"/>
                    <w:adjustRightInd w:val="0"/>
                    <w:rPr>
                      <w:rFonts w:ascii="Arial" w:hAnsi="Arial" w:cs="Arial"/>
                      <w:color w:val="0000FF"/>
                      <w:lang w:val="es-ES" w:eastAsia="es-ES"/>
                    </w:rPr>
                  </w:pPr>
                </w:p>
              </w:tc>
            </w:tr>
            <w:tr w:rsidR="00722359" w14:paraId="600A302C" w14:textId="77777777" w:rsidTr="00722359">
              <w:trPr>
                <w:trHeight w:val="235"/>
              </w:trPr>
              <w:tc>
                <w:tcPr>
                  <w:tcW w:w="3290" w:type="dxa"/>
                </w:tcPr>
                <w:p w14:paraId="769429F3"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2977" w:type="dxa"/>
                </w:tcPr>
                <w:p w14:paraId="2D1A5148" w14:textId="77777777" w:rsidR="00722359" w:rsidRDefault="00722359" w:rsidP="00A44CC3">
                  <w:pPr>
                    <w:autoSpaceDE w:val="0"/>
                    <w:autoSpaceDN w:val="0"/>
                    <w:adjustRightInd w:val="0"/>
                    <w:rPr>
                      <w:rFonts w:ascii="Arial" w:hAnsi="Arial" w:cs="Arial"/>
                      <w:color w:val="0000FF"/>
                      <w:lang w:val="es-ES" w:eastAsia="es-ES"/>
                    </w:rPr>
                  </w:pPr>
                </w:p>
              </w:tc>
            </w:tr>
            <w:tr w:rsidR="00722359" w14:paraId="0304C659" w14:textId="77777777" w:rsidTr="00722359">
              <w:trPr>
                <w:trHeight w:val="472"/>
              </w:trPr>
              <w:tc>
                <w:tcPr>
                  <w:tcW w:w="3290" w:type="dxa"/>
                </w:tcPr>
                <w:p w14:paraId="01E6FB01"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2977" w:type="dxa"/>
                </w:tcPr>
                <w:p w14:paraId="153801E0" w14:textId="77777777" w:rsidR="00722359" w:rsidRDefault="00722359" w:rsidP="00A44CC3">
                  <w:pPr>
                    <w:autoSpaceDE w:val="0"/>
                    <w:autoSpaceDN w:val="0"/>
                    <w:adjustRightInd w:val="0"/>
                    <w:rPr>
                      <w:rFonts w:ascii="Arial" w:hAnsi="Arial" w:cs="Arial"/>
                      <w:color w:val="0000FF"/>
                      <w:lang w:val="es-ES" w:eastAsia="es-ES"/>
                    </w:rPr>
                  </w:pPr>
                </w:p>
              </w:tc>
            </w:tr>
            <w:tr w:rsidR="00722359" w14:paraId="0E35D687" w14:textId="77777777" w:rsidTr="00722359">
              <w:trPr>
                <w:trHeight w:val="483"/>
              </w:trPr>
              <w:tc>
                <w:tcPr>
                  <w:tcW w:w="3290" w:type="dxa"/>
                </w:tcPr>
                <w:p w14:paraId="6939E7FF" w14:textId="77777777" w:rsidR="00722359" w:rsidRPr="006C212A" w:rsidRDefault="00722359" w:rsidP="00A44CC3">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2977" w:type="dxa"/>
                </w:tcPr>
                <w:p w14:paraId="6D860D29" w14:textId="77777777" w:rsidR="00722359" w:rsidRDefault="00722359" w:rsidP="00A44CC3">
                  <w:pPr>
                    <w:autoSpaceDE w:val="0"/>
                    <w:autoSpaceDN w:val="0"/>
                    <w:adjustRightInd w:val="0"/>
                    <w:rPr>
                      <w:rFonts w:ascii="Arial" w:hAnsi="Arial" w:cs="Arial"/>
                      <w:color w:val="0000FF"/>
                      <w:lang w:val="es-ES" w:eastAsia="es-ES"/>
                    </w:rPr>
                  </w:pPr>
                </w:p>
              </w:tc>
            </w:tr>
          </w:tbl>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6267" w:type="dxa"/>
              <w:tblLayout w:type="fixed"/>
              <w:tblLook w:val="04A0" w:firstRow="1" w:lastRow="0" w:firstColumn="1" w:lastColumn="0" w:noHBand="0" w:noVBand="1"/>
            </w:tblPr>
            <w:tblGrid>
              <w:gridCol w:w="3148"/>
              <w:gridCol w:w="3119"/>
            </w:tblGrid>
            <w:tr w:rsidR="00722359" w14:paraId="016BA9FC" w14:textId="77777777" w:rsidTr="00722359">
              <w:trPr>
                <w:trHeight w:val="235"/>
              </w:trPr>
              <w:tc>
                <w:tcPr>
                  <w:tcW w:w="3148" w:type="dxa"/>
                </w:tcPr>
                <w:p w14:paraId="4273A16E"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3119" w:type="dxa"/>
                </w:tcPr>
                <w:p w14:paraId="6904CF20" w14:textId="77777777" w:rsidR="00722359" w:rsidRPr="00A8098A" w:rsidRDefault="00722359"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722359" w14:paraId="3FA8ABC1" w14:textId="77777777" w:rsidTr="00923B31">
              <w:trPr>
                <w:trHeight w:val="277"/>
              </w:trPr>
              <w:tc>
                <w:tcPr>
                  <w:tcW w:w="3148" w:type="dxa"/>
                </w:tcPr>
                <w:p w14:paraId="2A1A66B3"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3119" w:type="dxa"/>
                </w:tcPr>
                <w:p w14:paraId="00268F69"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0FBF2F93" w14:textId="77777777" w:rsidTr="00923B31">
              <w:trPr>
                <w:trHeight w:val="305"/>
              </w:trPr>
              <w:tc>
                <w:tcPr>
                  <w:tcW w:w="3148" w:type="dxa"/>
                </w:tcPr>
                <w:p w14:paraId="44D1D631"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3119" w:type="dxa"/>
                </w:tcPr>
                <w:p w14:paraId="0E85F7FF"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3A850ECB" w14:textId="77777777" w:rsidTr="00923B31">
              <w:trPr>
                <w:trHeight w:val="269"/>
              </w:trPr>
              <w:tc>
                <w:tcPr>
                  <w:tcW w:w="3148" w:type="dxa"/>
                </w:tcPr>
                <w:p w14:paraId="31E3A629"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c>
                <w:tcPr>
                  <w:tcW w:w="3119" w:type="dxa"/>
                </w:tcPr>
                <w:p w14:paraId="5AA6F31D"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5F5FE853" w14:textId="77777777" w:rsidTr="00923B31">
              <w:trPr>
                <w:trHeight w:val="106"/>
              </w:trPr>
              <w:tc>
                <w:tcPr>
                  <w:tcW w:w="3148" w:type="dxa"/>
                </w:tcPr>
                <w:p w14:paraId="033B39F3" w14:textId="77777777" w:rsidR="00722359" w:rsidRPr="006C212A" w:rsidRDefault="00722359" w:rsidP="00A44CC3">
                  <w:pPr>
                    <w:autoSpaceDE w:val="0"/>
                    <w:autoSpaceDN w:val="0"/>
                    <w:adjustRightInd w:val="0"/>
                    <w:rPr>
                      <w:rFonts w:ascii="Arial" w:hAnsi="Arial" w:cs="Arial"/>
                      <w:color w:val="0000FF"/>
                      <w:sz w:val="14"/>
                      <w:szCs w:val="14"/>
                      <w:highlight w:val="yellow"/>
                      <w:lang w:val="es-ES" w:eastAsia="es-ES"/>
                    </w:rPr>
                  </w:pPr>
                </w:p>
              </w:tc>
              <w:tc>
                <w:tcPr>
                  <w:tcW w:w="3119" w:type="dxa"/>
                </w:tcPr>
                <w:p w14:paraId="0D54A547" w14:textId="77777777" w:rsidR="00722359" w:rsidRPr="00A8098A" w:rsidRDefault="00722359" w:rsidP="00A44CC3">
                  <w:pPr>
                    <w:autoSpaceDE w:val="0"/>
                    <w:autoSpaceDN w:val="0"/>
                    <w:adjustRightInd w:val="0"/>
                    <w:rPr>
                      <w:rFonts w:ascii="Arial" w:hAnsi="Arial" w:cs="Arial"/>
                      <w:color w:val="0000FF"/>
                      <w:sz w:val="14"/>
                      <w:szCs w:val="14"/>
                      <w:lang w:val="es-ES" w:eastAsia="es-ES"/>
                    </w:rPr>
                  </w:pPr>
                </w:p>
              </w:tc>
            </w:tr>
            <w:tr w:rsidR="00722359" w14:paraId="7523C626" w14:textId="77777777" w:rsidTr="00923B31">
              <w:trPr>
                <w:trHeight w:val="225"/>
              </w:trPr>
              <w:tc>
                <w:tcPr>
                  <w:tcW w:w="3148" w:type="dxa"/>
                </w:tcPr>
                <w:p w14:paraId="7D60A65E" w14:textId="002D35AB"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7FDB6BC4" w14:textId="77777777" w:rsidR="00722359" w:rsidRDefault="00722359" w:rsidP="00A44CC3">
                  <w:pPr>
                    <w:autoSpaceDE w:val="0"/>
                    <w:autoSpaceDN w:val="0"/>
                    <w:adjustRightInd w:val="0"/>
                    <w:rPr>
                      <w:rFonts w:ascii="Arial" w:hAnsi="Arial" w:cs="Arial"/>
                      <w:color w:val="0000FF"/>
                      <w:lang w:val="es-ES" w:eastAsia="es-ES"/>
                    </w:rPr>
                  </w:pPr>
                </w:p>
              </w:tc>
            </w:tr>
            <w:tr w:rsidR="00722359" w14:paraId="08FE0B1A" w14:textId="77777777" w:rsidTr="00923B31">
              <w:trPr>
                <w:trHeight w:val="53"/>
              </w:trPr>
              <w:tc>
                <w:tcPr>
                  <w:tcW w:w="3148" w:type="dxa"/>
                </w:tcPr>
                <w:p w14:paraId="787592BE" w14:textId="61709977"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518B7570" w14:textId="77777777" w:rsidR="00722359" w:rsidRDefault="00722359" w:rsidP="00A44CC3">
                  <w:pPr>
                    <w:autoSpaceDE w:val="0"/>
                    <w:autoSpaceDN w:val="0"/>
                    <w:adjustRightInd w:val="0"/>
                    <w:rPr>
                      <w:rFonts w:ascii="Arial" w:hAnsi="Arial" w:cs="Arial"/>
                      <w:color w:val="0000FF"/>
                      <w:lang w:val="es-ES" w:eastAsia="es-ES"/>
                    </w:rPr>
                  </w:pPr>
                </w:p>
              </w:tc>
            </w:tr>
            <w:tr w:rsidR="00722359" w14:paraId="29EF58E5" w14:textId="77777777" w:rsidTr="00722359">
              <w:trPr>
                <w:trHeight w:val="246"/>
              </w:trPr>
              <w:tc>
                <w:tcPr>
                  <w:tcW w:w="3148" w:type="dxa"/>
                </w:tcPr>
                <w:p w14:paraId="14FC9E11" w14:textId="37BC5ADA"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3A48BFCD" w14:textId="77777777" w:rsidR="00722359" w:rsidRDefault="00722359" w:rsidP="00A44CC3">
                  <w:pPr>
                    <w:autoSpaceDE w:val="0"/>
                    <w:autoSpaceDN w:val="0"/>
                    <w:adjustRightInd w:val="0"/>
                    <w:rPr>
                      <w:rFonts w:ascii="Arial" w:hAnsi="Arial" w:cs="Arial"/>
                      <w:color w:val="0000FF"/>
                      <w:lang w:val="es-ES" w:eastAsia="es-ES"/>
                    </w:rPr>
                  </w:pPr>
                </w:p>
              </w:tc>
            </w:tr>
            <w:tr w:rsidR="00722359" w14:paraId="61ECB893" w14:textId="77777777" w:rsidTr="00722359">
              <w:trPr>
                <w:trHeight w:val="235"/>
              </w:trPr>
              <w:tc>
                <w:tcPr>
                  <w:tcW w:w="3148" w:type="dxa"/>
                </w:tcPr>
                <w:p w14:paraId="5E320AD4" w14:textId="4FF61F48"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40D6455A" w14:textId="77777777" w:rsidR="00722359" w:rsidRDefault="00722359" w:rsidP="00A44CC3">
                  <w:pPr>
                    <w:autoSpaceDE w:val="0"/>
                    <w:autoSpaceDN w:val="0"/>
                    <w:adjustRightInd w:val="0"/>
                    <w:rPr>
                      <w:rFonts w:ascii="Arial" w:hAnsi="Arial" w:cs="Arial"/>
                      <w:color w:val="0000FF"/>
                      <w:lang w:val="es-ES" w:eastAsia="es-ES"/>
                    </w:rPr>
                  </w:pPr>
                </w:p>
              </w:tc>
            </w:tr>
            <w:tr w:rsidR="00722359" w14:paraId="21AF5204" w14:textId="77777777" w:rsidTr="00923B31">
              <w:trPr>
                <w:trHeight w:val="161"/>
              </w:trPr>
              <w:tc>
                <w:tcPr>
                  <w:tcW w:w="3148" w:type="dxa"/>
                </w:tcPr>
                <w:p w14:paraId="5171CBF9" w14:textId="301AEEF0"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15AAF0DE" w14:textId="77777777" w:rsidR="00722359" w:rsidRDefault="00722359" w:rsidP="00A44CC3">
                  <w:pPr>
                    <w:autoSpaceDE w:val="0"/>
                    <w:autoSpaceDN w:val="0"/>
                    <w:adjustRightInd w:val="0"/>
                    <w:rPr>
                      <w:rFonts w:ascii="Arial" w:hAnsi="Arial" w:cs="Arial"/>
                      <w:color w:val="0000FF"/>
                      <w:lang w:val="es-ES" w:eastAsia="es-ES"/>
                    </w:rPr>
                  </w:pPr>
                </w:p>
              </w:tc>
            </w:tr>
            <w:tr w:rsidR="00722359" w14:paraId="39D8A685" w14:textId="77777777" w:rsidTr="00923B31">
              <w:trPr>
                <w:trHeight w:val="193"/>
              </w:trPr>
              <w:tc>
                <w:tcPr>
                  <w:tcW w:w="3148" w:type="dxa"/>
                </w:tcPr>
                <w:p w14:paraId="5DEA25EA" w14:textId="144D489A" w:rsidR="00722359" w:rsidRPr="006C212A" w:rsidRDefault="00722359" w:rsidP="00A44CC3">
                  <w:pPr>
                    <w:autoSpaceDE w:val="0"/>
                    <w:autoSpaceDN w:val="0"/>
                    <w:adjustRightInd w:val="0"/>
                    <w:rPr>
                      <w:rFonts w:ascii="Arial" w:hAnsi="Arial" w:cs="Arial"/>
                      <w:color w:val="0000FF"/>
                      <w:highlight w:val="yellow"/>
                      <w:lang w:val="es-ES" w:eastAsia="es-ES"/>
                    </w:rPr>
                  </w:pPr>
                </w:p>
              </w:tc>
              <w:tc>
                <w:tcPr>
                  <w:tcW w:w="3119" w:type="dxa"/>
                </w:tcPr>
                <w:p w14:paraId="7ABD6044" w14:textId="77777777" w:rsidR="00722359" w:rsidRDefault="00722359" w:rsidP="00A44CC3">
                  <w:pPr>
                    <w:autoSpaceDE w:val="0"/>
                    <w:autoSpaceDN w:val="0"/>
                    <w:adjustRightInd w:val="0"/>
                    <w:rPr>
                      <w:rFonts w:ascii="Arial" w:hAnsi="Arial" w:cs="Arial"/>
                      <w:color w:val="0000FF"/>
                      <w:lang w:val="es-ES" w:eastAsia="es-ES"/>
                    </w:rPr>
                  </w:pP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26107223" w14:textId="5FF7736B" w:rsidR="00487842" w:rsidRDefault="00487842" w:rsidP="00487842">
            <w:pPr>
              <w:autoSpaceDE w:val="0"/>
              <w:autoSpaceDN w:val="0"/>
              <w:adjustRightInd w:val="0"/>
              <w:rPr>
                <w:rFonts w:ascii="Arial" w:hAnsi="Arial" w:cs="Arial"/>
                <w:color w:val="0000FF"/>
                <w:lang w:val="es-ES" w:eastAsia="es-ES"/>
              </w:rPr>
            </w:pPr>
          </w:p>
          <w:p w14:paraId="5E97348B" w14:textId="650441F1" w:rsidR="00A8098A" w:rsidRDefault="00A8098A" w:rsidP="00487842">
            <w:pPr>
              <w:autoSpaceDE w:val="0"/>
              <w:autoSpaceDN w:val="0"/>
              <w:adjustRightInd w:val="0"/>
              <w:rPr>
                <w:rFonts w:ascii="Arial" w:hAnsi="Arial" w:cs="Arial"/>
                <w:color w:val="0000FF"/>
                <w:lang w:val="es-ES" w:eastAsia="es-ES"/>
              </w:rPr>
            </w:pPr>
          </w:p>
          <w:p w14:paraId="6F6296C9" w14:textId="77777777" w:rsidR="00A8098A" w:rsidRDefault="00A8098A" w:rsidP="00487842">
            <w:pPr>
              <w:autoSpaceDE w:val="0"/>
              <w:autoSpaceDN w:val="0"/>
              <w:adjustRightInd w:val="0"/>
              <w:rPr>
                <w:rFonts w:ascii="Arial" w:hAnsi="Arial" w:cs="Arial"/>
                <w:color w:val="0000FF"/>
                <w:lang w:val="es-ES" w:eastAsia="es-ES"/>
              </w:rPr>
            </w:pPr>
          </w:p>
          <w:p w14:paraId="4513B387" w14:textId="1FDB2B8B" w:rsidR="00A8098A" w:rsidRDefault="00A8098A" w:rsidP="00487842">
            <w:pPr>
              <w:autoSpaceDE w:val="0"/>
              <w:autoSpaceDN w:val="0"/>
              <w:adjustRightInd w:val="0"/>
              <w:rPr>
                <w:rFonts w:ascii="Arial" w:hAnsi="Arial" w:cs="Arial"/>
                <w:color w:val="0000FF"/>
                <w:lang w:val="es-ES" w:eastAsia="es-ES"/>
              </w:rPr>
            </w:pPr>
          </w:p>
          <w:p w14:paraId="362243BF" w14:textId="77777777" w:rsidR="00A8098A" w:rsidRDefault="00A8098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1CFE6414" w14:textId="1C239CA9" w:rsidR="00A660B6" w:rsidRPr="008743D7" w:rsidRDefault="006C212A"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88822C3" w14:textId="77777777" w:rsidR="00A660B6" w:rsidRPr="000463D8" w:rsidRDefault="00A660B6" w:rsidP="00C507F9">
            <w:pPr>
              <w:ind w:left="360"/>
              <w:jc w:val="both"/>
              <w:rPr>
                <w:rFonts w:ascii="Arial" w:eastAsia="Arial Unicode MS" w:hAnsi="Arial" w:cs="Arial"/>
                <w:color w:val="800000"/>
                <w:lang w:val="es-ES"/>
              </w:rPr>
            </w:pP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lastRenderedPageBreak/>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192B576F" w:rsidR="00C507F9" w:rsidRDefault="00C507F9"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lastRenderedPageBreak/>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lastRenderedPageBreak/>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lastRenderedPageBreak/>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lastRenderedPageBreak/>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923B31" w:rsidRDefault="00923B31"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923B31" w:rsidRDefault="00923B31"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923B31" w:rsidRDefault="00923B31"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923B31" w:rsidRDefault="00923B31"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6465A2AA">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923B31" w:rsidRPr="00195DC1" w:rsidRDefault="00923B31" w:rsidP="00195DC1">
                                  <w:r w:rsidRPr="00195DC1">
                                    <w:rPr>
                                      <w:lang w:val="es-ES"/>
                                    </w:rPr>
                                    <w:t>configurarEventosAlarmas</w:t>
                                  </w:r>
                                </w:p>
                                <w:p w14:paraId="11C635AE" w14:textId="22C38A3D" w:rsidR="00923B31" w:rsidRDefault="00923B31"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923B31" w:rsidRPr="00195DC1" w:rsidRDefault="00923B31" w:rsidP="00195DC1">
                            <w:r w:rsidRPr="00195DC1">
                              <w:rPr>
                                <w:lang w:val="es-ES"/>
                              </w:rPr>
                              <w:t>configurarEventosAlarmas</w:t>
                            </w:r>
                          </w:p>
                          <w:p w14:paraId="11C635AE" w14:textId="22C38A3D" w:rsidR="00923B31" w:rsidRDefault="00923B31"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77777777"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la información requerida le mostrará un informe permitiéndole exportar a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931B75" w:rsidRPr="004762D8" w14:paraId="0DE5E680" w14:textId="77777777" w:rsidTr="00E96703">
              <w:tc>
                <w:tcPr>
                  <w:tcW w:w="3114" w:type="dxa"/>
                </w:tcPr>
                <w:p w14:paraId="5B56040A"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Id_reporte</w:t>
                  </w:r>
                  <w:proofErr w:type="spellEnd"/>
                </w:p>
              </w:tc>
            </w:tr>
            <w:tr w:rsidR="00931B75" w:rsidRPr="006746ED" w14:paraId="721A5D5B" w14:textId="77777777" w:rsidTr="00E96703">
              <w:tc>
                <w:tcPr>
                  <w:tcW w:w="3114" w:type="dxa"/>
                </w:tcPr>
                <w:p w14:paraId="47C8816F" w14:textId="77777777" w:rsidR="00931B75" w:rsidRPr="006746ED"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931B75" w:rsidRPr="004762D8" w14:paraId="5815BAE0" w14:textId="77777777" w:rsidTr="00E96703">
              <w:tc>
                <w:tcPr>
                  <w:tcW w:w="3114" w:type="dxa"/>
                </w:tcPr>
                <w:p w14:paraId="787C6AAF"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931B75" w:rsidRPr="004762D8" w14:paraId="5BB5D04D" w14:textId="77777777" w:rsidTr="00E96703">
              <w:tc>
                <w:tcPr>
                  <w:tcW w:w="3114" w:type="dxa"/>
                </w:tcPr>
                <w:p w14:paraId="54AF1497"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931B75" w:rsidRPr="004762D8" w14:paraId="00C1E4F1" w14:textId="77777777" w:rsidTr="00E96703">
              <w:tc>
                <w:tcPr>
                  <w:tcW w:w="3114" w:type="dxa"/>
                </w:tcPr>
                <w:p w14:paraId="690505F1" w14:textId="77777777" w:rsidR="00931B75" w:rsidRPr="004762D8"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931B75" w14:paraId="14544FBC" w14:textId="77777777" w:rsidTr="00E96703">
              <w:tc>
                <w:tcPr>
                  <w:tcW w:w="3114" w:type="dxa"/>
                </w:tcPr>
                <w:p w14:paraId="2978A4B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931B75" w14:paraId="33C2E813" w14:textId="77777777" w:rsidTr="00E96703">
              <w:tc>
                <w:tcPr>
                  <w:tcW w:w="3114" w:type="dxa"/>
                </w:tcPr>
                <w:p w14:paraId="0183AE50"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931B75" w14:paraId="65A8F77C" w14:textId="77777777" w:rsidTr="00E96703">
              <w:tc>
                <w:tcPr>
                  <w:tcW w:w="3114" w:type="dxa"/>
                </w:tcPr>
                <w:p w14:paraId="574DFB27"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931B75" w14:paraId="7A8DC8A4" w14:textId="77777777" w:rsidTr="00E96703">
              <w:tc>
                <w:tcPr>
                  <w:tcW w:w="3114" w:type="dxa"/>
                </w:tcPr>
                <w:p w14:paraId="1E2B349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931B75" w14:paraId="27783208" w14:textId="77777777" w:rsidTr="00E96703">
              <w:tc>
                <w:tcPr>
                  <w:tcW w:w="3114" w:type="dxa"/>
                </w:tcPr>
                <w:p w14:paraId="2C572D78"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931B75" w14:paraId="0A7DCFC8" w14:textId="77777777" w:rsidTr="00E96703">
              <w:tc>
                <w:tcPr>
                  <w:tcW w:w="3114" w:type="dxa"/>
                </w:tcPr>
                <w:p w14:paraId="492423CA" w14:textId="77777777" w:rsidR="00931B75" w:rsidRDefault="00931B75" w:rsidP="00931B75">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77777777" w:rsidR="00195DC1" w:rsidRP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36AE9E7A" w14:textId="0E67F461" w:rsidR="00E96703"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CBB5C13" w14:textId="6901D6E3" w:rsidR="00E96703" w:rsidRPr="00C13DE4" w:rsidRDefault="00E96703" w:rsidP="00E647AD">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 xml:space="preserve">Establecer porcentaje objetivo para </w:t>
            </w:r>
            <w:commentRangeStart w:id="27"/>
            <w:r w:rsidRPr="00C13DE4">
              <w:rPr>
                <w:rFonts w:ascii="Arial" w:hAnsi="Arial" w:cs="Arial"/>
                <w:color w:val="0000FF"/>
                <w:highlight w:val="yellow"/>
                <w:lang w:eastAsia="es-ES"/>
              </w:rPr>
              <w:t>alarmas</w:t>
            </w:r>
            <w:commentRangeEnd w:id="27"/>
            <w:r w:rsidR="00A92BE2">
              <w:rPr>
                <w:rStyle w:val="Refdecomentario"/>
              </w:rPr>
              <w:commentReference w:id="27"/>
            </w:r>
          </w:p>
          <w:p w14:paraId="069DB9FB" w14:textId="0BA9D2EE" w:rsidR="00A92BE2" w:rsidRPr="00C13DE4" w:rsidRDefault="00A92BE2" w:rsidP="00E647AD">
            <w:pPr>
              <w:pStyle w:val="Prrafodelista"/>
              <w:numPr>
                <w:ilvl w:val="0"/>
                <w:numId w:val="16"/>
              </w:numPr>
              <w:autoSpaceDE w:val="0"/>
              <w:autoSpaceDN w:val="0"/>
              <w:adjustRightInd w:val="0"/>
              <w:rPr>
                <w:rFonts w:ascii="Arial" w:hAnsi="Arial" w:cs="Arial"/>
                <w:color w:val="0000FF"/>
                <w:lang w:eastAsia="es-ES"/>
              </w:rPr>
            </w:pPr>
            <w:r w:rsidRPr="00C13DE4">
              <w:rPr>
                <w:rFonts w:ascii="Arial" w:hAnsi="Arial" w:cs="Arial"/>
                <w:color w:val="0000FF"/>
                <w:highlight w:val="yellow"/>
                <w:lang w:eastAsia="es-ES"/>
              </w:rPr>
              <w:t>Definir que alarmas clasifican como fraudes</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lastRenderedPageBreak/>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28ED448E"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eventos </w:t>
            </w:r>
            <w:r w:rsidRPr="001D0168">
              <w:rPr>
                <w:rFonts w:ascii="Arial" w:hAnsi="Arial" w:cs="Arial"/>
                <w:color w:val="800000"/>
              </w:rPr>
              <w:t>”</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E647AD">
            <w:pPr>
              <w:numPr>
                <w:ilvl w:val="0"/>
                <w:numId w:val="3"/>
              </w:numPr>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lastRenderedPageBreak/>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El caso de uso gestionar seguridad está diseñado con el propósito de administrar y velar por la seguridad 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79B5115E"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p>
              </w:tc>
              <w:tc>
                <w:tcPr>
                  <w:tcW w:w="1535" w:type="dxa"/>
                </w:tcPr>
                <w:p w14:paraId="2266BCE6"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39F7B0CC"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3F160D35"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77777777" w:rsidR="00F9656F" w:rsidRPr="00195DC1"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3CA9F8C9" w:rsidR="00F9656F"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7777777" w:rsidR="00C127B7" w:rsidRPr="00195DC1"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Id_componente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923B31" w:rsidRDefault="00923B31" w:rsidP="00063A65">
                                  <w:pPr>
                                    <w:jc w:val="center"/>
                                  </w:pPr>
                                  <w:r>
                                    <w:t>GenerarRegistroAcceso</w:t>
                                  </w:r>
                                </w:p>
                                <w:p w14:paraId="73AA38B0" w14:textId="77777777" w:rsidR="00923B31" w:rsidRDefault="00923B31" w:rsidP="00063A65">
                                  <w:pPr>
                                    <w:jc w:val="center"/>
                                  </w:pPr>
                                </w:p>
                                <w:p w14:paraId="644D9C44" w14:textId="77777777" w:rsidR="00923B31" w:rsidRDefault="00923B31"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923B31" w:rsidRDefault="00923B31" w:rsidP="00063A65">
                            <w:pPr>
                              <w:jc w:val="center"/>
                            </w:pPr>
                            <w:r>
                              <w:t>GenerarRegistroAcceso</w:t>
                            </w:r>
                          </w:p>
                          <w:p w14:paraId="73AA38B0" w14:textId="77777777" w:rsidR="00923B31" w:rsidRDefault="00923B31" w:rsidP="00063A65">
                            <w:pPr>
                              <w:jc w:val="center"/>
                            </w:pPr>
                          </w:p>
                          <w:p w14:paraId="644D9C44" w14:textId="77777777" w:rsidR="00923B31" w:rsidRDefault="00923B31"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923B31" w:rsidRDefault="00923B31" w:rsidP="00F97BD8">
                                  <w:pPr>
                                    <w:jc w:val="center"/>
                                  </w:pPr>
                                  <w:r>
                                    <w:t>GenerarReporte</w:t>
                                  </w:r>
                                </w:p>
                                <w:p w14:paraId="3C7B81F2" w14:textId="77777777" w:rsidR="00923B31" w:rsidRDefault="00923B31"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923B31" w:rsidRDefault="00923B31" w:rsidP="00F97BD8">
                            <w:pPr>
                              <w:jc w:val="center"/>
                            </w:pPr>
                            <w:r>
                              <w:t>GenerarReporte</w:t>
                            </w:r>
                          </w:p>
                          <w:p w14:paraId="3C7B81F2" w14:textId="77777777" w:rsidR="00923B31" w:rsidRDefault="00923B31"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923B31" w:rsidRDefault="00923B31" w:rsidP="00063A65">
                                  <w:pPr>
                                    <w:jc w:val="center"/>
                                  </w:pPr>
                                  <w:r>
                                    <w:t>GenerarRegistroActividad</w:t>
                                  </w:r>
                                </w:p>
                                <w:p w14:paraId="4BCFD85D" w14:textId="77777777" w:rsidR="00923B31" w:rsidRDefault="00923B31" w:rsidP="00063A65">
                                  <w:pPr>
                                    <w:jc w:val="center"/>
                                  </w:pPr>
                                </w:p>
                                <w:p w14:paraId="7FAC53C1" w14:textId="567E4ABE" w:rsidR="00923B31" w:rsidRDefault="00923B31"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923B31" w:rsidRDefault="00923B31" w:rsidP="00063A65">
                            <w:pPr>
                              <w:jc w:val="center"/>
                            </w:pPr>
                            <w:r>
                              <w:t>GenerarRegistroActividad</w:t>
                            </w:r>
                          </w:p>
                          <w:p w14:paraId="4BCFD85D" w14:textId="77777777" w:rsidR="00923B31" w:rsidRDefault="00923B31" w:rsidP="00063A65">
                            <w:pPr>
                              <w:jc w:val="center"/>
                            </w:pPr>
                          </w:p>
                          <w:p w14:paraId="7FAC53C1" w14:textId="567E4ABE" w:rsidR="00923B31" w:rsidRDefault="00923B31"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923B31" w:rsidRDefault="00923B31" w:rsidP="00F97BD8">
                                  <w:pPr>
                                    <w:jc w:val="center"/>
                                  </w:pPr>
                                  <w:r>
                                    <w:t>GenerarRegistroModificaciones</w:t>
                                  </w:r>
                                </w:p>
                                <w:p w14:paraId="3DA3397C" w14:textId="00082F0A" w:rsidR="00923B31" w:rsidRDefault="00923B31"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923B31" w:rsidRDefault="00923B31" w:rsidP="00F97BD8">
                            <w:pPr>
                              <w:jc w:val="center"/>
                            </w:pPr>
                            <w:r>
                              <w:t>GenerarRegistroModificaciones</w:t>
                            </w:r>
                          </w:p>
                          <w:p w14:paraId="3DA3397C" w14:textId="00082F0A" w:rsidR="00923B31" w:rsidRDefault="00923B31"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C08F94C" wp14:editId="2D5E2774">
                  <wp:extent cx="5572125" cy="3124200"/>
                  <wp:effectExtent l="76200" t="0" r="66675" b="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 xml:space="preserve">Si en la red ocurren acciones de aspecto sospechoso, como alguien o algo que intenta entrar, la detección de intrusos se activará. Los sistemas de detección de intrusos de red (NIDS) supervisan de forma </w:t>
            </w:r>
            <w:r w:rsidRPr="00A13917">
              <w:rPr>
                <w:rFonts w:ascii="Arial" w:hAnsi="Arial" w:cs="Arial"/>
                <w:bCs/>
                <w:sz w:val="20"/>
                <w:szCs w:val="20"/>
                <w:lang w:eastAsia="en-US"/>
              </w:rPr>
              <w:lastRenderedPageBreak/>
              <w:t>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7"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4C7015" w:rsidP="001860F4">
            <w:pPr>
              <w:pStyle w:val="Sinespaciado"/>
              <w:jc w:val="both"/>
            </w:pPr>
            <w:hyperlink r:id="rId128" w:history="1">
              <w:r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pruebas de intrusión. Es una excelente manera de 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4C7015" w:rsidP="001860F4">
            <w:pPr>
              <w:pStyle w:val="NormalWeb"/>
              <w:shd w:val="clear" w:color="auto" w:fill="FFFFFF"/>
              <w:jc w:val="both"/>
              <w:rPr>
                <w:sz w:val="20"/>
                <w:szCs w:val="20"/>
                <w:lang w:eastAsia="en-US"/>
              </w:rPr>
            </w:pPr>
            <w:r>
              <w:rPr>
                <w:sz w:val="20"/>
                <w:szCs w:val="20"/>
                <w:lang w:eastAsia="en-US"/>
              </w:rPr>
              <w:fldChar w:fldCharType="begin"/>
            </w:r>
            <w:r>
              <w:rPr>
                <w:sz w:val="20"/>
                <w:szCs w:val="20"/>
                <w:lang w:eastAsia="en-US"/>
              </w:rPr>
              <w:instrText xml:space="preserve"> HYPERLINK "</w:instrText>
            </w:r>
            <w:r w:rsidRPr="004C7015">
              <w:rPr>
                <w:sz w:val="20"/>
                <w:szCs w:val="20"/>
                <w:lang w:eastAsia="en-US"/>
              </w:rPr>
              <w:instrText>https://docs.aws.amazon.com/es_es/AmazonCloudFront/latest/DeveloperGuide/AmazonCloudFront_DevGuide.pdf#using-https</w:instrText>
            </w:r>
            <w:r>
              <w:rPr>
                <w:sz w:val="20"/>
                <w:szCs w:val="20"/>
                <w:lang w:eastAsia="en-US"/>
              </w:rPr>
              <w:instrText xml:space="preserve">" </w:instrText>
            </w:r>
            <w:r>
              <w:rPr>
                <w:sz w:val="20"/>
                <w:szCs w:val="20"/>
                <w:lang w:eastAsia="en-US"/>
              </w:rPr>
              <w:fldChar w:fldCharType="separate"/>
            </w:r>
            <w:r w:rsidRPr="00FE4205">
              <w:rPr>
                <w:rStyle w:val="Hipervnculo"/>
                <w:sz w:val="20"/>
                <w:szCs w:val="20"/>
                <w:lang w:eastAsia="en-US"/>
              </w:rPr>
              <w:t>https://docs.aws.amazon.com/es_es/AmazonCloudFront/latest/DeveloperGuide/AmazonCloudFront_DevGuide.pdf#using-https</w:t>
            </w:r>
            <w:r>
              <w:rPr>
                <w:sz w:val="20"/>
                <w:szCs w:val="20"/>
                <w:lang w:eastAsia="en-US"/>
              </w:rPr>
              <w:fldChar w:fldCharType="end"/>
            </w:r>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97532C" w:rsidP="00B3356A">
            <w:pPr>
              <w:pStyle w:val="NormalWeb"/>
              <w:shd w:val="clear" w:color="auto" w:fill="FFFFFF"/>
              <w:jc w:val="both"/>
              <w:rPr>
                <w:sz w:val="20"/>
                <w:szCs w:val="20"/>
                <w:lang w:eastAsia="en-US"/>
              </w:rPr>
            </w:pPr>
            <w:hyperlink r:id="rId129" w:history="1">
              <w:r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66AAFEE6" w14:textId="77777777" w:rsidR="00167436" w:rsidRDefault="00167436"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6C6DCE1A" w14:textId="77777777" w:rsidR="00167436" w:rsidRDefault="00167436" w:rsidP="00F97BD8">
            <w:pPr>
              <w:rPr>
                <w:rFonts w:ascii="Arial" w:hAnsi="Arial" w:cs="Arial"/>
                <w:color w:val="0000FF"/>
                <w:lang w:val="es-ES" w:eastAsia="es-ES"/>
              </w:rPr>
            </w:pPr>
          </w:p>
          <w:p w14:paraId="4B88A492" w14:textId="77777777" w:rsidR="00167436" w:rsidRDefault="00167436" w:rsidP="00F97BD8">
            <w:pPr>
              <w:rPr>
                <w:rFonts w:ascii="Arial" w:hAnsi="Arial" w:cs="Arial"/>
                <w:color w:val="0000FF"/>
                <w:lang w:val="es-ES" w:eastAsia="es-ES"/>
              </w:rPr>
            </w:pPr>
          </w:p>
          <w:p w14:paraId="541E48E2" w14:textId="77777777" w:rsidR="00167436" w:rsidRDefault="00167436" w:rsidP="00F97BD8">
            <w:pPr>
              <w:rPr>
                <w:rFonts w:ascii="Arial" w:hAnsi="Arial" w:cs="Arial"/>
                <w:color w:val="0000FF"/>
                <w:lang w:val="es-ES" w:eastAsia="es-ES"/>
              </w:rPr>
            </w:pPr>
          </w:p>
          <w:p w14:paraId="28DEE9C2" w14:textId="77777777" w:rsidR="00167436" w:rsidRPr="00684CDA" w:rsidRDefault="00167436" w:rsidP="00F97BD8">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77777777" w:rsidR="00167436" w:rsidRDefault="00167436" w:rsidP="00F97BD8">
            <w:pPr>
              <w:rPr>
                <w:rFonts w:ascii="Arial" w:eastAsia="Arial Unicode MS" w:hAnsi="Arial" w:cs="Arial"/>
                <w:color w:val="0000FF"/>
                <w:lang w:val="es-ES"/>
              </w:rPr>
            </w:pPr>
          </w:p>
          <w:p w14:paraId="214FA068" w14:textId="207DE7D9" w:rsidR="00167436" w:rsidRPr="002F1D15" w:rsidRDefault="00167436" w:rsidP="00E647AD">
            <w:pPr>
              <w:numPr>
                <w:ilvl w:val="0"/>
                <w:numId w:val="11"/>
              </w:num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72E5D3F1" w14:textId="77777777" w:rsidR="00167436" w:rsidRDefault="00167436" w:rsidP="00F97BD8">
            <w:pPr>
              <w:rPr>
                <w:rFonts w:ascii="Arial" w:hAnsi="Arial" w:cs="Arial"/>
                <w:b/>
              </w:rPr>
            </w:pPr>
            <w:r w:rsidRPr="000463D8">
              <w:rPr>
                <w:rFonts w:ascii="Arial" w:hAnsi="Arial" w:cs="Arial"/>
                <w:b/>
              </w:rPr>
              <w:t>RIESGOS:</w:t>
            </w:r>
          </w:p>
          <w:p w14:paraId="052750DE" w14:textId="03D0561F" w:rsidR="00B3356A" w:rsidRPr="000463D8" w:rsidRDefault="00B3356A" w:rsidP="00B3356A">
            <w:pPr>
              <w:jc w:val="both"/>
              <w:rPr>
                <w:rFonts w:ascii="Arial" w:eastAsia="Arial Unicode MS" w:hAnsi="Arial" w:cs="Arial"/>
                <w:color w:val="800000"/>
                <w:lang w:val="es-ES"/>
              </w:rPr>
            </w:pP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77777777" w:rsidR="00167436" w:rsidRDefault="00167436" w:rsidP="00F97BD8">
            <w:pPr>
              <w:jc w:val="both"/>
              <w:rPr>
                <w:rFonts w:ascii="Arial" w:hAnsi="Arial" w:cs="Arial"/>
                <w:i/>
                <w:color w:val="800000"/>
              </w:rPr>
            </w:pP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31FAD62A" w:rsidR="00F97BD8" w:rsidRDefault="00F97BD8" w:rsidP="00632B15">
      <w:pPr>
        <w:rPr>
          <w:szCs w:val="22"/>
        </w:rPr>
      </w:pPr>
    </w:p>
    <w:p w14:paraId="7EF6D814" w14:textId="744BACD3" w:rsidR="00F97BD8" w:rsidRDefault="00F97BD8" w:rsidP="00632B15">
      <w:pPr>
        <w:rPr>
          <w:szCs w:val="22"/>
        </w:rPr>
      </w:pPr>
    </w:p>
    <w:p w14:paraId="163202BB" w14:textId="179F7EF3" w:rsidR="00F97BD8" w:rsidRDefault="00F97BD8" w:rsidP="00632B15">
      <w:pPr>
        <w:rPr>
          <w:szCs w:val="22"/>
        </w:rPr>
      </w:pPr>
    </w:p>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650F410B" w:rsidR="00F97BD8" w:rsidRDefault="00F97BD8" w:rsidP="00632B15">
      <w:pPr>
        <w:rPr>
          <w:szCs w:val="22"/>
        </w:rPr>
      </w:pPr>
    </w:p>
    <w:p w14:paraId="153F2B73" w14:textId="33729632" w:rsidR="004F39E6" w:rsidRDefault="004F39E6" w:rsidP="00632B15">
      <w:pPr>
        <w:rPr>
          <w:szCs w:val="22"/>
        </w:rPr>
      </w:pPr>
    </w:p>
    <w:p w14:paraId="4DF8D793" w14:textId="5E731351" w:rsidR="004F39E6" w:rsidRDefault="004F39E6" w:rsidP="00632B15">
      <w:pPr>
        <w:rPr>
          <w:szCs w:val="22"/>
        </w:rPr>
      </w:pPr>
    </w:p>
    <w:p w14:paraId="7FB9005C" w14:textId="774FC5E0" w:rsidR="004F39E6" w:rsidRDefault="004F39E6" w:rsidP="00632B15">
      <w:pPr>
        <w:rPr>
          <w:szCs w:val="22"/>
        </w:rPr>
      </w:pP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43BA2294"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8</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77777777" w:rsidR="00F97BD8" w:rsidRPr="000463D8" w:rsidRDefault="00F97BD8" w:rsidP="00F97BD8">
            <w:pPr>
              <w:rPr>
                <w:rFonts w:ascii="Arial" w:hAnsi="Arial" w:cs="Arial"/>
                <w:color w:val="0000FF"/>
              </w:rPr>
            </w:pPr>
            <w:r>
              <w:rPr>
                <w:rFonts w:ascii="Arial" w:eastAsia="Arial Unicode MS" w:hAnsi="Arial" w:cs="Arial"/>
                <w:iCs/>
                <w:color w:val="0000FF"/>
                <w:lang w:val="es-ES"/>
              </w:rPr>
              <w:t>Gestionar seguridad</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77777777" w:rsidR="00F97BD8" w:rsidRPr="00FA4470" w:rsidRDefault="00F97BD8" w:rsidP="00F97BD8">
            <w:pPr>
              <w:rPr>
                <w:rFonts w:ascii="Arial" w:hAnsi="Arial" w:cs="Arial"/>
                <w:b/>
              </w:rPr>
            </w:pPr>
            <w:r>
              <w:rPr>
                <w:rFonts w:ascii="Arial" w:eastAsia="Arial Unicode MS" w:hAnsi="Arial" w:cs="Arial"/>
                <w:iCs/>
                <w:color w:val="0000FF"/>
                <w:lang w:val="es-ES"/>
              </w:rPr>
              <w:t>Alta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71CCC4D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sistema</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77777777" w:rsidR="00F97BD8" w:rsidRDefault="00F97BD8" w:rsidP="00F97BD8">
            <w:pPr>
              <w:rPr>
                <w:rFonts w:ascii="Arial" w:hAnsi="Arial" w:cs="Arial"/>
                <w:b/>
                <w:color w:val="0000FF"/>
                <w:lang w:val="es-ES"/>
              </w:rPr>
            </w:pPr>
            <w:r>
              <w:rPr>
                <w:rFonts w:ascii="Arial" w:hAnsi="Arial" w:cs="Arial"/>
                <w:color w:val="0000FF"/>
                <w:lang w:eastAsia="es-ES"/>
              </w:rPr>
              <w:t>Gestionar la seguridad del sistema, garantizando un ambiente seguro, confidencial e integral para los sistemas externos, sus componentes y datos.</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7EEF36E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A19F07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102A05A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3726BE8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64679D4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60A7A85"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0B0B419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Tipo_acceso</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string</w:t>
            </w:r>
            <w:proofErr w:type="spellEnd"/>
          </w:p>
          <w:p w14:paraId="49DF3E4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146410A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timestamp</w:t>
            </w:r>
            <w:proofErr w:type="spellEnd"/>
          </w:p>
          <w:p w14:paraId="5DDF32E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6B195A6" w14:textId="77777777" w:rsidR="00F97BD8" w:rsidRDefault="00F97BD8" w:rsidP="00F97BD8">
            <w:pPr>
              <w:spacing w:line="240" w:lineRule="auto"/>
              <w:rPr>
                <w:rFonts w:ascii="Arial" w:eastAsia="Arial Unicode MS" w:hAnsi="Arial" w:cs="Arial"/>
                <w:color w:val="0000FF"/>
                <w:lang w:val="es-ES"/>
              </w:rPr>
            </w:pPr>
          </w:p>
          <w:p w14:paraId="75C6DC31" w14:textId="77777777" w:rsidR="00F97BD8" w:rsidRPr="00B90EA3" w:rsidRDefault="00F97BD8" w:rsidP="00F97BD8">
            <w:pPr>
              <w:spacing w:line="240" w:lineRule="auto"/>
              <w:rPr>
                <w:rFonts w:ascii="Arial" w:eastAsia="Arial Unicode MS" w:hAnsi="Arial" w:cs="Arial"/>
                <w:color w:val="0000FF"/>
                <w:lang w:val="es-ES"/>
              </w:rPr>
            </w:pPr>
          </w:p>
          <w:p w14:paraId="68FA2A4D"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6035B864"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Descripción_ actividad</w:t>
            </w:r>
          </w:p>
          <w:p w14:paraId="07EFCE2A"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15C4E21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3D21AAF3"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4FA8010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7B3C075C" w14:textId="77777777" w:rsidR="00F97BD8" w:rsidRPr="00B90EA3"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unico</w:t>
            </w:r>
            <w:proofErr w:type="spellEnd"/>
          </w:p>
          <w:p w14:paraId="48F35FDD"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Descripción_ modificaciones</w:t>
            </w:r>
          </w:p>
          <w:p w14:paraId="3BB17C7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p w14:paraId="230109F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p w14:paraId="79E84B07" w14:textId="77777777" w:rsidR="00F97BD8" w:rsidRPr="00495295"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Tipo_modificacion</w:t>
            </w:r>
            <w:proofErr w:type="spellEnd"/>
          </w:p>
          <w:p w14:paraId="5F9346E0"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p w14:paraId="3012D89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5E0CE5A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2FD464EF" w14:textId="77777777" w:rsidR="00F97BD8" w:rsidRDefault="00F97BD8" w:rsidP="00F97BD8">
            <w:pPr>
              <w:spacing w:line="240" w:lineRule="auto"/>
              <w:rPr>
                <w:rFonts w:ascii="Arial" w:eastAsia="Arial Unicode MS" w:hAnsi="Arial" w:cs="Arial"/>
                <w:color w:val="0000FF"/>
                <w:lang w:val="es-ES"/>
              </w:rPr>
            </w:pPr>
          </w:p>
          <w:p w14:paraId="0230F00E" w14:textId="77777777" w:rsidR="00F97BD8" w:rsidRPr="000B0B27" w:rsidRDefault="00F97BD8" w:rsidP="00F97BD8">
            <w:pPr>
              <w:spacing w:line="240" w:lineRule="auto"/>
              <w:rPr>
                <w:rFonts w:ascii="Arial" w:eastAsia="Arial Unicode MS" w:hAnsi="Arial" w:cs="Arial"/>
                <w:color w:val="0000FF"/>
                <w:lang w:val="es-ES"/>
              </w:rPr>
            </w:pPr>
          </w:p>
          <w:p w14:paraId="2A760AA6" w14:textId="77777777" w:rsidR="00F97BD8" w:rsidRPr="00D03F51" w:rsidRDefault="00F97BD8" w:rsidP="00F97BD8">
            <w:pPr>
              <w:pStyle w:val="Prrafodelista"/>
              <w:spacing w:line="240" w:lineRule="auto"/>
              <w:rPr>
                <w:rFonts w:ascii="Arial" w:eastAsia="Arial Unicode MS" w:hAnsi="Arial" w:cs="Arial"/>
                <w:color w:val="0000FF"/>
                <w:lang w:val="es-ES"/>
              </w:rPr>
            </w:pPr>
          </w:p>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3140463" w14:textId="77777777" w:rsidR="00F97BD8" w:rsidRDefault="00F97BD8" w:rsidP="00F97BD8">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 xml:space="preserve">[Corresponde a las  características </w:t>
            </w:r>
            <w:proofErr w:type="spellStart"/>
            <w:r>
              <w:rPr>
                <w:rFonts w:ascii="Arial" w:eastAsia="Arial Unicode MS" w:hAnsi="Arial" w:cs="Arial"/>
                <w:color w:val="0000FF"/>
                <w:lang w:val="es-ES"/>
              </w:rPr>
              <w:t>especificas</w:t>
            </w:r>
            <w:proofErr w:type="spellEnd"/>
            <w:r>
              <w:rPr>
                <w:rFonts w:ascii="Arial" w:eastAsia="Arial Unicode MS" w:hAnsi="Arial" w:cs="Arial"/>
                <w:color w:val="0000FF"/>
                <w:lang w:val="es-ES"/>
              </w:rPr>
              <w:t xml:space="preserve"> del dato, como por ejemplo:</w:t>
            </w:r>
          </w:p>
          <w:p w14:paraId="31F908D5" w14:textId="77777777" w:rsidR="00F97BD8" w:rsidRPr="00F551F9"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551F9">
              <w:rPr>
                <w:rFonts w:ascii="Arial" w:eastAsia="Arial Unicode MS" w:hAnsi="Arial" w:cs="Arial"/>
                <w:color w:val="0000FF"/>
                <w:lang w:val="es-ES"/>
              </w:rPr>
              <w:t>Único</w:t>
            </w:r>
          </w:p>
          <w:p w14:paraId="39D49611" w14:textId="77777777" w:rsidR="00F97BD8" w:rsidRPr="00F13AE0"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13AE0">
              <w:rPr>
                <w:rFonts w:ascii="Arial" w:eastAsia="Arial Unicode MS" w:hAnsi="Arial" w:cs="Arial"/>
                <w:color w:val="0000FF"/>
                <w:lang w:val="es-ES"/>
              </w:rPr>
              <w:t>Tipo de Dato</w:t>
            </w:r>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2B8DEDFB" w14:textId="77777777" w:rsidR="00F97BD8"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Obligatorio</w:t>
            </w:r>
            <w:r>
              <w:rPr>
                <w:rFonts w:ascii="Arial" w:hAnsi="Arial" w:cs="Arial"/>
              </w:rPr>
              <w:t xml:space="preserve">/ </w:t>
            </w:r>
          </w:p>
          <w:p w14:paraId="7EEF8DEC" w14:textId="77777777" w:rsidR="00F97BD8" w:rsidRPr="0094364A"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Lista de Selección única/ Lista de Selección Múltiple/ Ingreso manual/Campo de Selección.</w:t>
            </w:r>
          </w:p>
          <w:p w14:paraId="47248B79" w14:textId="77777777" w:rsidR="00F97BD8" w:rsidRPr="00BC1B8E" w:rsidRDefault="00F97BD8" w:rsidP="00E647AD">
            <w:pPr>
              <w:numPr>
                <w:ilvl w:val="0"/>
                <w:numId w:val="4"/>
              </w:numPr>
              <w:tabs>
                <w:tab w:val="clear" w:pos="720"/>
                <w:tab w:val="num" w:pos="186"/>
              </w:tabs>
              <w:spacing w:line="240" w:lineRule="auto"/>
              <w:ind w:hanging="720"/>
              <w:rPr>
                <w:rFonts w:ascii="Arial" w:hAnsi="Arial" w:cs="Arial"/>
              </w:rPr>
            </w:pPr>
            <w:r w:rsidRPr="0094364A">
              <w:rPr>
                <w:rFonts w:ascii="Arial" w:eastAsia="Arial Unicode MS" w:hAnsi="Arial" w:cs="Arial"/>
                <w:color w:val="0000FF"/>
                <w:lang w:val="es-ES"/>
              </w:rPr>
              <w:t>Sólo lectura</w:t>
            </w:r>
          </w:p>
          <w:p w14:paraId="60077ACB" w14:textId="77777777" w:rsidR="00F97BD8" w:rsidRDefault="00F97BD8" w:rsidP="00F97BD8">
            <w:pPr>
              <w:spacing w:line="240" w:lineRule="auto"/>
              <w:rPr>
                <w:rFonts w:ascii="Arial" w:eastAsia="Arial Unicode MS" w:hAnsi="Arial" w:cs="Arial"/>
                <w:color w:val="0000FF"/>
                <w:lang w:val="es-ES"/>
              </w:rPr>
            </w:pPr>
          </w:p>
          <w:p w14:paraId="19FEB5C9" w14:textId="77777777" w:rsidR="00F97BD8" w:rsidRPr="00214CA5" w:rsidRDefault="00F97BD8" w:rsidP="00F97BD8">
            <w:pPr>
              <w:spacing w:line="240" w:lineRule="auto"/>
              <w:jc w:val="both"/>
              <w:rPr>
                <w:rFonts w:ascii="Arial" w:eastAsia="Arial Unicode MS" w:hAnsi="Arial" w:cs="Arial"/>
                <w:color w:val="0000FF"/>
                <w:lang w:val="es-ES"/>
              </w:rPr>
            </w:pPr>
            <w:r>
              <w:rPr>
                <w:rFonts w:ascii="Arial" w:eastAsia="Arial Unicode MS" w:hAnsi="Arial" w:cs="Arial"/>
                <w:color w:val="0000FF"/>
                <w:lang w:val="es-ES"/>
              </w:rPr>
              <w:t>Si el campo tiene características distintas dependiendo el Flujo de trabajo, se deben agrupar por funcionalidad]</w:t>
            </w: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lastRenderedPageBreak/>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20D7F6D6" w14:textId="77777777" w:rsidR="00F97BD8" w:rsidRPr="008A099E" w:rsidRDefault="00F97BD8" w:rsidP="00F97BD8">
            <w:pPr>
              <w:spacing w:line="240" w:lineRule="auto"/>
              <w:rPr>
                <w:rFonts w:ascii="Arial" w:eastAsia="Arial Unicode MS" w:hAnsi="Arial" w:cs="Arial"/>
                <w:i/>
                <w:color w:val="0000FF"/>
                <w:lang w:val="es-ES"/>
              </w:rPr>
            </w:pPr>
          </w:p>
          <w:p w14:paraId="182540E4" w14:textId="77777777" w:rsidR="00F97BD8" w:rsidRDefault="00F97BD8" w:rsidP="00F97BD8">
            <w:pPr>
              <w:spacing w:line="240" w:lineRule="auto"/>
              <w:rPr>
                <w:rFonts w:ascii="Arial" w:eastAsia="Arial Unicode MS" w:hAnsi="Arial" w:cs="Arial"/>
                <w:color w:val="0000FF"/>
                <w:lang w:val="es-ES"/>
              </w:rPr>
            </w:pPr>
          </w:p>
          <w:p w14:paraId="683739CD" w14:textId="77777777" w:rsidR="00F97BD8" w:rsidRPr="00236317" w:rsidRDefault="00F97BD8" w:rsidP="00F97BD8">
            <w:pPr>
              <w:spacing w:line="240" w:lineRule="auto"/>
              <w:ind w:left="720"/>
              <w:rPr>
                <w:rFonts w:ascii="Arial" w:hAnsi="Arial" w:cs="Arial"/>
                <w:i/>
                <w:color w:val="800000"/>
              </w:rPr>
            </w:pPr>
          </w:p>
        </w:tc>
      </w:tr>
      <w:tr w:rsidR="00F97BD8" w:rsidRPr="000463D8" w14:paraId="7B19D68C" w14:textId="77777777" w:rsidTr="00F97BD8">
        <w:tc>
          <w:tcPr>
            <w:tcW w:w="9658" w:type="dxa"/>
            <w:gridSpan w:val="9"/>
          </w:tcPr>
          <w:p w14:paraId="139EBBFE" w14:textId="77777777" w:rsidR="00F97BD8" w:rsidRDefault="00F97BD8" w:rsidP="00F97BD8">
            <w:pPr>
              <w:rPr>
                <w:rFonts w:ascii="Arial" w:hAnsi="Arial" w:cs="Arial"/>
                <w:b/>
              </w:rPr>
            </w:pPr>
            <w:r w:rsidRPr="000463D8">
              <w:rPr>
                <w:rFonts w:ascii="Arial" w:hAnsi="Arial" w:cs="Arial"/>
                <w:b/>
              </w:rPr>
              <w:t>PRECONDICIÓN:</w:t>
            </w:r>
          </w:p>
          <w:p w14:paraId="4B9EBD8A" w14:textId="77777777" w:rsidR="00F97BD8" w:rsidRPr="000463D8" w:rsidRDefault="00F97BD8" w:rsidP="00F97BD8">
            <w:pPr>
              <w:rPr>
                <w:rFonts w:ascii="Arial" w:hAnsi="Arial" w:cs="Arial"/>
                <w:b/>
              </w:rPr>
            </w:pPr>
          </w:p>
          <w:p w14:paraId="23DA2ECD" w14:textId="77777777" w:rsidR="00F97BD8" w:rsidRDefault="00F97BD8" w:rsidP="00F97BD8">
            <w:pPr>
              <w:jc w:val="both"/>
              <w:rPr>
                <w:rFonts w:ascii="Arial" w:hAnsi="Arial" w:cs="Arial"/>
                <w:color w:val="0000FF"/>
                <w:lang w:eastAsia="es-ES"/>
              </w:rPr>
            </w:pPr>
          </w:p>
          <w:p w14:paraId="044235E2" w14:textId="77777777" w:rsidR="00F97BD8" w:rsidRPr="00AD0CCF" w:rsidRDefault="00F97BD8" w:rsidP="00F97BD8">
            <w:pPr>
              <w:jc w:val="both"/>
              <w:rPr>
                <w:rFonts w:ascii="Arial" w:hAnsi="Arial" w:cs="Arial"/>
                <w:color w:val="0000FF"/>
                <w:lang w:val="es-ES" w:eastAsia="es-ES"/>
              </w:rPr>
            </w:pP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6292135B" w14:textId="77777777" w:rsidR="00F97BD8" w:rsidRDefault="00F97BD8"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8FD731C"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E35C5F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541784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6128" behindDoc="0" locked="0" layoutInCell="1" allowOverlap="1" wp14:anchorId="73B40B0B" wp14:editId="5D1890E4">
                      <wp:simplePos x="0" y="0"/>
                      <wp:positionH relativeFrom="column">
                        <wp:posOffset>1734543</wp:posOffset>
                      </wp:positionH>
                      <wp:positionV relativeFrom="paragraph">
                        <wp:posOffset>253034</wp:posOffset>
                      </wp:positionV>
                      <wp:extent cx="1852654" cy="876300"/>
                      <wp:effectExtent l="95250" t="57150" r="90805" b="114300"/>
                      <wp:wrapNone/>
                      <wp:docPr id="84" name="Rectángulo: esquinas redondeadas 84"/>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92D59F5" w14:textId="77777777" w:rsidR="00923B31" w:rsidRDefault="00923B31" w:rsidP="00F97BD8">
                                  <w:pPr>
                                    <w:jc w:val="center"/>
                                  </w:pPr>
                                  <w:r>
                                    <w:t>GenerarRegistroAcceso</w:t>
                                  </w:r>
                                </w:p>
                                <w:p w14:paraId="7BE0BE94" w14:textId="77777777" w:rsidR="00923B31" w:rsidRDefault="00923B31" w:rsidP="00F97BD8">
                                  <w:pPr>
                                    <w:jc w:val="center"/>
                                  </w:pPr>
                                </w:p>
                                <w:p w14:paraId="77FC24E7" w14:textId="77777777" w:rsidR="00923B31" w:rsidRDefault="00923B31" w:rsidP="00F97BD8">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B40B0B" id="Rectángulo: esquinas redondeadas 84" o:spid="_x0000_s1044" style="position:absolute;margin-left:136.6pt;margin-top:19.9pt;width:145.9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" fillcolor="#215a69 [1640]" stroked="f">
                      <v:fill color2="#3da5c1 [3016]" rotate="t" angle="180" colors="0 #2787a0;52429f #36b1d2;1 #34b3d6" focus="100%" type="gradient">
                        <o:fill v:ext="view" type="gradientUnscaled"/>
                      </v:fill>
                      <v:shadow on="t" color="black" opacity="22937f" origin=",.5" offset="0,.63889mm"/>
                      <v:textbox>
                        <w:txbxContent>
                          <w:p w14:paraId="192D59F5" w14:textId="77777777" w:rsidR="00923B31" w:rsidRDefault="00923B31" w:rsidP="00F97BD8">
                            <w:pPr>
                              <w:jc w:val="center"/>
                            </w:pPr>
                            <w:r>
                              <w:t>GenerarRegistroAcceso</w:t>
                            </w:r>
                          </w:p>
                          <w:p w14:paraId="7BE0BE94" w14:textId="77777777" w:rsidR="00923B31" w:rsidRDefault="00923B31" w:rsidP="00F97BD8">
                            <w:pPr>
                              <w:jc w:val="center"/>
                            </w:pPr>
                          </w:p>
                          <w:p w14:paraId="77FC24E7" w14:textId="77777777" w:rsidR="00923B31" w:rsidRDefault="00923B31" w:rsidP="00F97BD8">
                            <w:pPr>
                              <w:jc w:val="center"/>
                            </w:pPr>
                            <w:r>
                              <w:t xml:space="preserve">Se creará registro de todos los accesos al sistema </w:t>
                            </w:r>
                          </w:p>
                        </w:txbxContent>
                      </v:textbox>
                    </v:roundrect>
                  </w:pict>
                </mc:Fallback>
              </mc:AlternateContent>
            </w:r>
            <w:r>
              <w:rPr>
                <w:rFonts w:ascii="Arial" w:hAnsi="Arial" w:cs="Arial"/>
                <w:color w:val="0000FF"/>
                <w:lang w:val="es-ES" w:eastAsia="es-ES"/>
              </w:rPr>
              <w:t>El sistema será capaz de gestionar la seguridad de todo el ambiente, proporcionando un alto grado de integridad y disponibilidad.</w:t>
            </w:r>
          </w:p>
          <w:p w14:paraId="3BAF2F7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ABC46D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9200" behindDoc="0" locked="0" layoutInCell="1" allowOverlap="1" wp14:anchorId="127B6A40" wp14:editId="23A7D08D">
                      <wp:simplePos x="0" y="0"/>
                      <wp:positionH relativeFrom="column">
                        <wp:posOffset>3953124</wp:posOffset>
                      </wp:positionH>
                      <wp:positionV relativeFrom="paragraph">
                        <wp:posOffset>713989</wp:posOffset>
                      </wp:positionV>
                      <wp:extent cx="1852654" cy="876300"/>
                      <wp:effectExtent l="95250" t="57150" r="90805" b="114300"/>
                      <wp:wrapNone/>
                      <wp:docPr id="85" name="Rectángulo: esquinas redondeadas 85"/>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5FC0E63" w14:textId="77777777" w:rsidR="00923B31" w:rsidRDefault="00923B31" w:rsidP="00F97BD8">
                                  <w:pPr>
                                    <w:jc w:val="center"/>
                                  </w:pPr>
                                  <w:r>
                                    <w:t>GenerarReporte</w:t>
                                  </w:r>
                                </w:p>
                                <w:p w14:paraId="71C0BA56" w14:textId="77777777" w:rsidR="00923B31" w:rsidRDefault="00923B31"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7B6A40" id="Rectángulo: esquinas redondeadas 85" o:spid="_x0000_s1045" style="position:absolute;margin-left:311.25pt;margin-top:56.2pt;width:145.9pt;height:6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" fillcolor="#215a69 [1640]" stroked="f">
                      <v:fill color2="#3da5c1 [3016]" rotate="t" angle="180" colors="0 #2787a0;52429f #36b1d2;1 #34b3d6" focus="100%" type="gradient">
                        <o:fill v:ext="view" type="gradientUnscaled"/>
                      </v:fill>
                      <v:shadow on="t" color="black" opacity="22937f" origin=",.5" offset="0,.63889mm"/>
                      <v:textbox>
                        <w:txbxContent>
                          <w:p w14:paraId="45FC0E63" w14:textId="77777777" w:rsidR="00923B31" w:rsidRDefault="00923B31" w:rsidP="00F97BD8">
                            <w:pPr>
                              <w:jc w:val="center"/>
                            </w:pPr>
                            <w:r>
                              <w:t>GenerarReporte</w:t>
                            </w:r>
                          </w:p>
                          <w:p w14:paraId="71C0BA56" w14:textId="77777777" w:rsidR="00923B31" w:rsidRDefault="00923B31"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97152" behindDoc="0" locked="0" layoutInCell="1" allowOverlap="1" wp14:anchorId="77F866A5" wp14:editId="0F86B557">
                      <wp:simplePos x="0" y="0"/>
                      <wp:positionH relativeFrom="column">
                        <wp:posOffset>1742633</wp:posOffset>
                      </wp:positionH>
                      <wp:positionV relativeFrom="paragraph">
                        <wp:posOffset>753911</wp:posOffset>
                      </wp:positionV>
                      <wp:extent cx="1852654" cy="876300"/>
                      <wp:effectExtent l="95250" t="57150" r="90805" b="114300"/>
                      <wp:wrapNone/>
                      <wp:docPr id="86" name="Rectángulo: esquinas redondeadas 86"/>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AD5A86C" w14:textId="77777777" w:rsidR="00923B31" w:rsidRDefault="00923B31" w:rsidP="00F97BD8">
                                  <w:pPr>
                                    <w:jc w:val="center"/>
                                  </w:pPr>
                                  <w:r>
                                    <w:t>GenerarRegistroActividad</w:t>
                                  </w:r>
                                </w:p>
                                <w:p w14:paraId="61AAF978" w14:textId="77777777" w:rsidR="00923B31" w:rsidRDefault="00923B31" w:rsidP="00F97BD8">
                                  <w:pPr>
                                    <w:jc w:val="center"/>
                                  </w:pPr>
                                </w:p>
                                <w:p w14:paraId="7731604F" w14:textId="77777777" w:rsidR="00923B31" w:rsidRDefault="00923B31" w:rsidP="00F97BD8">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F866A5" id="Rectángulo: esquinas redondeadas 86" o:spid="_x0000_s1046" style="position:absolute;margin-left:137.2pt;margin-top:59.35pt;width:145.9pt;height: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zDPxnI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2AD5A86C" w14:textId="77777777" w:rsidR="00923B31" w:rsidRDefault="00923B31" w:rsidP="00F97BD8">
                            <w:pPr>
                              <w:jc w:val="center"/>
                            </w:pPr>
                            <w:r>
                              <w:t>GenerarRegistroActividad</w:t>
                            </w:r>
                          </w:p>
                          <w:p w14:paraId="61AAF978" w14:textId="77777777" w:rsidR="00923B31" w:rsidRDefault="00923B31" w:rsidP="00F97BD8">
                            <w:pPr>
                              <w:jc w:val="center"/>
                            </w:pPr>
                          </w:p>
                          <w:p w14:paraId="7731604F" w14:textId="77777777" w:rsidR="00923B31" w:rsidRDefault="00923B31" w:rsidP="00F97BD8">
                            <w:pPr>
                              <w:jc w:val="center"/>
                            </w:pPr>
                            <w:r>
                              <w:t xml:space="preserve">Se creará registro de la actividad de cada usuario </w:t>
                            </w:r>
                          </w:p>
                        </w:txbxContent>
                      </v:textbox>
                    </v:roundrect>
                  </w:pict>
                </mc:Fallback>
              </mc:AlternateContent>
            </w:r>
            <w:r>
              <w:rPr>
                <w:rFonts w:ascii="Arial" w:hAnsi="Arial" w:cs="Arial"/>
                <w:noProof/>
                <w:color w:val="0000FF"/>
                <w:lang w:val="es-ES" w:eastAsia="es-ES"/>
              </w:rPr>
              <w:drawing>
                <wp:inline distT="0" distB="0" distL="0" distR="0" wp14:anchorId="3DE78593" wp14:editId="75FC305D">
                  <wp:extent cx="1431235" cy="1561437"/>
                  <wp:effectExtent l="0" t="0" r="74295"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33F572F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8176" behindDoc="0" locked="0" layoutInCell="1" allowOverlap="1" wp14:anchorId="66D8696D" wp14:editId="17516E5D">
                      <wp:simplePos x="0" y="0"/>
                      <wp:positionH relativeFrom="column">
                        <wp:posOffset>1668477</wp:posOffset>
                      </wp:positionH>
                      <wp:positionV relativeFrom="paragraph">
                        <wp:posOffset>143786</wp:posOffset>
                      </wp:positionV>
                      <wp:extent cx="1948235" cy="876300"/>
                      <wp:effectExtent l="95250" t="57150" r="90170" b="114300"/>
                      <wp:wrapNone/>
                      <wp:docPr id="87" name="Rectángulo: esquinas redondeadas 87"/>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B9DB940" w14:textId="77777777" w:rsidR="00923B31" w:rsidRDefault="00923B31" w:rsidP="00F97BD8">
                                  <w:pPr>
                                    <w:jc w:val="center"/>
                                  </w:pPr>
                                  <w:r>
                                    <w:t>GenerarRegistroModificaciones</w:t>
                                  </w:r>
                                </w:p>
                                <w:p w14:paraId="7CD8A2B7" w14:textId="77777777" w:rsidR="00923B31" w:rsidRDefault="00923B31"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696D" id="Rectángulo: esquinas redondeadas 87" o:spid="_x0000_s1047" style="position:absolute;margin-left:131.4pt;margin-top:11.3pt;width:153.4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dMTv4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4B9DB940" w14:textId="77777777" w:rsidR="00923B31" w:rsidRDefault="00923B31" w:rsidP="00F97BD8">
                            <w:pPr>
                              <w:jc w:val="center"/>
                            </w:pPr>
                            <w:r>
                              <w:t>GenerarRegistroModificaciones</w:t>
                            </w:r>
                          </w:p>
                          <w:p w14:paraId="7CD8A2B7" w14:textId="77777777" w:rsidR="00923B31" w:rsidRDefault="00923B31" w:rsidP="00F97BD8">
                            <w:pPr>
                              <w:jc w:val="center"/>
                            </w:pPr>
                            <w:r>
                              <w:t>Se creará registro de las modificaciones realizadas por el usuario</w:t>
                            </w:r>
                          </w:p>
                        </w:txbxContent>
                      </v:textbox>
                    </v:roundrect>
                  </w:pict>
                </mc:Fallback>
              </mc:AlternateContent>
            </w:r>
          </w:p>
          <w:p w14:paraId="6A47C8D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6AC1A6FA">
                  <wp:extent cx="5572125" cy="3124200"/>
                  <wp:effectExtent l="76200" t="0" r="66675"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22FC7F2" wp14:editId="1E1663CF">
                  <wp:extent cx="5572125" cy="3124200"/>
                  <wp:effectExtent l="76200" t="0" r="6667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14:paraId="3A1AAA14" w14:textId="77777777"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95104" behindDoc="0" locked="0" layoutInCell="1" allowOverlap="1" wp14:anchorId="5BFFCE52" wp14:editId="7F9AFC9F">
                      <wp:simplePos x="0" y="0"/>
                      <wp:positionH relativeFrom="column">
                        <wp:posOffset>592739</wp:posOffset>
                      </wp:positionH>
                      <wp:positionV relativeFrom="paragraph">
                        <wp:posOffset>289516</wp:posOffset>
                      </wp:positionV>
                      <wp:extent cx="1502797" cy="278296"/>
                      <wp:effectExtent l="0" t="0" r="21590" b="26670"/>
                      <wp:wrapNone/>
                      <wp:docPr id="88" name="Rectángulo: esquinas redondeadas 88"/>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52ED" w14:textId="29E0A619" w:rsidR="00923B31" w:rsidRDefault="00923B31" w:rsidP="00F97BD8">
                                  <w:pPr>
                                    <w:jc w:val="center"/>
                                  </w:pPr>
                                  <w:r>
                                    <w:t>Administrador/usuario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FFCE52" id="Rectángulo: esquinas redondeadas 88" o:spid="_x0000_s1048" style="position:absolute;margin-left:46.65pt;margin-top:22.8pt;width:118.3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" fillcolor="#4f81bd [3204]" strokecolor="#243f60 [1604]" strokeweight="2pt">
                      <v:textbox>
                        <w:txbxContent>
                          <w:p w14:paraId="4A5652ED" w14:textId="29E0A619" w:rsidR="00923B31" w:rsidRDefault="00923B31" w:rsidP="00F97BD8">
                            <w:pPr>
                              <w:jc w:val="center"/>
                            </w:pPr>
                            <w:r>
                              <w:t>Administrador/usuario</w:t>
                            </w:r>
                          </w:p>
                        </w:txbxContent>
                      </v:textbox>
                    </v:roundrect>
                  </w:pict>
                </mc:Fallback>
              </mc:AlternateContent>
            </w:r>
            <w:r>
              <w:rPr>
                <w:noProof/>
                <w:lang w:val="es-ES" w:eastAsia="es-ES"/>
              </w:rPr>
              <w:drawing>
                <wp:inline distT="0" distB="0" distL="0" distR="0" wp14:anchorId="77DA61FC" wp14:editId="0FEDF510">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inline>
              </w:drawing>
            </w:r>
          </w:p>
          <w:p w14:paraId="2BFB9782" w14:textId="77777777" w:rsidR="00F97BD8" w:rsidRPr="000463D8" w:rsidRDefault="00F97BD8" w:rsidP="00F97BD8">
            <w:pPr>
              <w:widowControl/>
              <w:autoSpaceDE w:val="0"/>
              <w:autoSpaceDN w:val="0"/>
              <w:adjustRightInd w:val="0"/>
              <w:spacing w:line="240" w:lineRule="auto"/>
              <w:rPr>
                <w:rFonts w:ascii="Arial" w:hAnsi="Arial" w:cs="Arial"/>
                <w:color w:val="0000FF"/>
                <w:lang w:val="es-ES" w:eastAsia="es-ES"/>
              </w:rPr>
            </w:pPr>
          </w:p>
          <w:p w14:paraId="6DF032B0"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Cuando se haga referencia a atributos de entrada o salida en los flujos (normal o </w:t>
            </w:r>
            <w:r>
              <w:rPr>
                <w:rFonts w:ascii="Arial" w:hAnsi="Arial" w:cs="Arial"/>
                <w:color w:val="0000FF"/>
                <w:lang w:val="es-ES" w:eastAsia="es-ES"/>
              </w:rPr>
              <w:t xml:space="preserve">alternativo) se debe </w:t>
            </w:r>
            <w:r w:rsidRPr="000463D8">
              <w:rPr>
                <w:rFonts w:ascii="Arial" w:hAnsi="Arial" w:cs="Arial"/>
                <w:color w:val="0000FF"/>
                <w:lang w:val="es-ES" w:eastAsia="es-ES"/>
              </w:rPr>
              <w:t>hacer r</w:t>
            </w:r>
            <w:r>
              <w:rPr>
                <w:rFonts w:ascii="Arial" w:hAnsi="Arial" w:cs="Arial"/>
                <w:color w:val="0000FF"/>
                <w:lang w:val="es-ES" w:eastAsia="es-ES"/>
              </w:rPr>
              <w:t>eferencia a su identificador (Id</w:t>
            </w:r>
            <w:r w:rsidRPr="000463D8">
              <w:rPr>
                <w:rFonts w:ascii="Arial" w:hAnsi="Arial" w:cs="Arial"/>
                <w:color w:val="0000FF"/>
                <w:lang w:val="es-ES" w:eastAsia="es-ES"/>
              </w:rPr>
              <w:t>).</w:t>
            </w:r>
          </w:p>
          <w:p w14:paraId="32D56953" w14:textId="77777777" w:rsidR="00F97B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Las opciones que muestra el sistema deben ir en negrilla y no se deben colocar términos técnicos.</w:t>
            </w:r>
          </w:p>
          <w:p w14:paraId="40365178" w14:textId="77777777" w:rsidR="00F97BD8" w:rsidRPr="00386BCB"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Los mensajes de confirmación o alerta deben ir entre comillas dobles y con letra cursiva.</w:t>
            </w:r>
          </w:p>
          <w:p w14:paraId="7EE04AE5"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Solo debe existir un Flujo Normal en cada caso de uso.</w:t>
            </w:r>
          </w:p>
          <w:p w14:paraId="7DA63F61"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Los verbos utilizados en los pasos deben ser en infinitivo </w:t>
            </w:r>
            <w:r w:rsidRPr="001D0168">
              <w:rPr>
                <w:rFonts w:ascii="Arial" w:hAnsi="Arial" w:cs="Arial"/>
                <w:color w:val="800000"/>
              </w:rPr>
              <w:t>Ejem: Seleccionar, Mostrar, Ejecutar, Listar, etc.</w:t>
            </w:r>
          </w:p>
          <w:p w14:paraId="6DDA66BE" w14:textId="77777777" w:rsidR="00F97BD8" w:rsidRPr="00E64F35" w:rsidRDefault="00F97BD8" w:rsidP="00E647AD">
            <w:pPr>
              <w:numPr>
                <w:ilvl w:val="0"/>
                <w:numId w:val="5"/>
              </w:numPr>
              <w:jc w:val="both"/>
              <w:rPr>
                <w:rFonts w:ascii="Arial" w:hAnsi="Arial" w:cs="Arial"/>
                <w:color w:val="0000FF"/>
                <w:lang w:val="es-ES" w:eastAsia="es-ES"/>
              </w:rPr>
            </w:pPr>
            <w:r w:rsidRPr="000463D8">
              <w:rPr>
                <w:rFonts w:ascii="Arial" w:hAnsi="Arial" w:cs="Arial"/>
                <w:color w:val="0000FF"/>
                <w:lang w:val="es-ES" w:eastAsia="es-ES"/>
              </w:rPr>
              <w:t>Si el caso de uso tiene varios flujos de trabajo</w:t>
            </w:r>
            <w:r>
              <w:rPr>
                <w:rFonts w:ascii="Arial" w:hAnsi="Arial" w:cs="Arial"/>
                <w:color w:val="0000FF"/>
                <w:lang w:val="es-ES" w:eastAsia="es-ES"/>
              </w:rPr>
              <w:t xml:space="preserve"> alternativos</w:t>
            </w:r>
            <w:r w:rsidRPr="000463D8">
              <w:rPr>
                <w:rFonts w:ascii="Arial" w:hAnsi="Arial" w:cs="Arial"/>
                <w:color w:val="0000FF"/>
                <w:lang w:val="es-ES" w:eastAsia="es-ES"/>
              </w:rPr>
              <w:t>, es necesario colo</w:t>
            </w:r>
            <w:r>
              <w:rPr>
                <w:rFonts w:ascii="Arial" w:hAnsi="Arial" w:cs="Arial"/>
                <w:color w:val="0000FF"/>
                <w:lang w:val="es-ES" w:eastAsia="es-ES"/>
              </w:rPr>
              <w:t>car Nombre a cada uno de ellos.</w:t>
            </w:r>
          </w:p>
          <w:p w14:paraId="6EA486A0" w14:textId="77777777" w:rsidR="00F97BD8" w:rsidRDefault="00F97BD8" w:rsidP="00E647AD">
            <w:pPr>
              <w:numPr>
                <w:ilvl w:val="0"/>
                <w:numId w:val="5"/>
              </w:numPr>
              <w:jc w:val="both"/>
              <w:rPr>
                <w:rFonts w:ascii="Arial" w:hAnsi="Arial" w:cs="Arial"/>
                <w:color w:val="0000FF"/>
                <w:lang w:val="es-ES" w:eastAsia="es-ES"/>
              </w:rPr>
            </w:pPr>
            <w:r>
              <w:rPr>
                <w:rFonts w:ascii="Arial" w:hAnsi="Arial" w:cs="Arial"/>
                <w:color w:val="0000FF"/>
                <w:lang w:val="es-ES" w:eastAsia="es-ES"/>
              </w:rPr>
              <w:t>El Flujo Normal debe llevar un Nombre</w:t>
            </w:r>
          </w:p>
          <w:p w14:paraId="38CD8EDA" w14:textId="77777777" w:rsidR="00F97BD8" w:rsidRPr="00DC4602"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 xml:space="preserve">Hacer referencia al número de requerimiento especial en caso de aplicar, incluyendo la siguiente nota: </w:t>
            </w:r>
            <w:r w:rsidRPr="002F1D15">
              <w:rPr>
                <w:rFonts w:ascii="Arial" w:eastAsia="Arial Unicode MS" w:hAnsi="Arial" w:cs="Arial"/>
                <w:i/>
                <w:color w:val="0000FF"/>
                <w:lang w:val="es-ES"/>
              </w:rPr>
              <w:t>“</w:t>
            </w:r>
            <w:r w:rsidRPr="002F1D15">
              <w:rPr>
                <w:rFonts w:ascii="Arial" w:eastAsia="Arial Unicode MS" w:hAnsi="Arial" w:cs="Arial"/>
                <w:i/>
                <w:color w:val="800000"/>
                <w:lang w:val="es-ES"/>
              </w:rPr>
              <w:t>Ver Requerimiento Especial [</w:t>
            </w:r>
            <w:proofErr w:type="spellStart"/>
            <w:r w:rsidRPr="002F1D15">
              <w:rPr>
                <w:rFonts w:ascii="Arial" w:eastAsia="Arial Unicode MS" w:hAnsi="Arial" w:cs="Arial"/>
                <w:i/>
                <w:color w:val="800000"/>
                <w:lang w:val="es-ES"/>
              </w:rPr>
              <w:t>Nro</w:t>
            </w:r>
            <w:proofErr w:type="spellEnd"/>
            <w:r w:rsidRPr="002F1D15">
              <w:rPr>
                <w:rFonts w:ascii="Arial" w:eastAsia="Arial Unicode MS" w:hAnsi="Arial" w:cs="Arial"/>
                <w:i/>
                <w:color w:val="800000"/>
                <w:lang w:val="es-ES"/>
              </w:rPr>
              <w:t>]”</w:t>
            </w:r>
            <w:r>
              <w:rPr>
                <w:rFonts w:ascii="Arial" w:eastAsia="Arial Unicode MS" w:hAnsi="Arial" w:cs="Arial"/>
                <w:i/>
                <w:color w:val="800000"/>
                <w:lang w:val="es-ES"/>
              </w:rPr>
              <w:t>..</w:t>
            </w:r>
          </w:p>
          <w:p w14:paraId="40EE1C3C" w14:textId="77777777" w:rsidR="00F97BD8"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Incluir un paso en el que se validen los datos registrados, cuando aplique.</w:t>
            </w:r>
          </w:p>
          <w:p w14:paraId="09BDF7E0" w14:textId="77777777" w:rsidR="00F97BD8" w:rsidRPr="00DE4ABE" w:rsidRDefault="00F97BD8" w:rsidP="00E647AD">
            <w:pPr>
              <w:numPr>
                <w:ilvl w:val="0"/>
                <w:numId w:val="3"/>
              </w:numPr>
              <w:jc w:val="both"/>
              <w:rPr>
                <w:rFonts w:ascii="Arial" w:eastAsia="Arial Unicode MS" w:hAnsi="Arial" w:cs="Arial"/>
                <w:color w:val="0000FF"/>
                <w:lang w:val="es-ES"/>
              </w:rPr>
            </w:pPr>
            <w:r w:rsidRPr="000463D8">
              <w:rPr>
                <w:rFonts w:ascii="Arial" w:eastAsia="Arial Unicode MS" w:hAnsi="Arial" w:cs="Arial"/>
                <w:color w:val="0000FF"/>
                <w:lang w:val="es-ES"/>
              </w:rPr>
              <w:t>Los Flujos Alternativos deben ir a un solo nivel; si se requiere un nivel adicional es necesario crear un nuevo caso de uso</w:t>
            </w:r>
            <w:r w:rsidRPr="00684CDA">
              <w:rPr>
                <w:rFonts w:ascii="Arial" w:eastAsia="Arial Unicode MS" w:hAnsi="Arial" w:cs="Arial"/>
                <w:color w:val="0000FF"/>
                <w:lang w:val="es-ES"/>
              </w:rPr>
              <w:t>]</w:t>
            </w: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14EA7A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71837CA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C50EBCD" w14:textId="77777777" w:rsidR="00F97BD8" w:rsidRPr="001E04CC" w:rsidRDefault="00F97BD8" w:rsidP="00F97BD8">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Pr>
                <w:rFonts w:ascii="Arial" w:hAnsi="Arial" w:cs="Arial"/>
                <w:color w:val="0000FF"/>
                <w:lang w:val="es-ES" w:eastAsia="es-ES"/>
              </w:rPr>
              <w:t xml:space="preserve"> presionando en el botón: Crear Componente</w:t>
            </w:r>
          </w:p>
          <w:p w14:paraId="2773040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26EFB68" w14:textId="77777777" w:rsidR="00F97BD8" w:rsidRDefault="00F97BD8" w:rsidP="00F97BD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76AF7D5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Id_componente</w:t>
            </w:r>
            <w:proofErr w:type="spellEnd"/>
            <w:r>
              <w:rPr>
                <w:rFonts w:ascii="Arial" w:eastAsia="Arial Unicode MS" w:hAnsi="Arial" w:cs="Arial"/>
                <w:color w:val="0000FF"/>
                <w:lang w:val="es-ES"/>
              </w:rPr>
              <w:t xml:space="preserve"> (único)</w:t>
            </w:r>
          </w:p>
          <w:p w14:paraId="4568C4DB"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5F54EA56"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57AECAD8"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67A8A5F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4BF5063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11FB8ED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7AA3D6C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7A734FC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34C7999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85D4200"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CB9E0A6"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crear los componentes que crea convenientes, permitiéndole seleccionar entre una lista de componentes previamente definida y que se muestra en la interfaz actual, a continuación, se le otorgan los atributos al componente, los cuales algunos deberán ser únicos, pulsa el botón </w:t>
            </w:r>
            <w:r w:rsidRPr="0091052B">
              <w:rPr>
                <w:rFonts w:ascii="Arial" w:hAnsi="Arial" w:cs="Arial"/>
                <w:b/>
                <w:bCs/>
                <w:color w:val="0000FF"/>
                <w:lang w:val="es-ES" w:eastAsia="es-ES"/>
              </w:rPr>
              <w:t>crear componente</w:t>
            </w:r>
            <w:r>
              <w:rPr>
                <w:rFonts w:ascii="Arial" w:hAnsi="Arial" w:cs="Arial"/>
                <w:b/>
                <w:bCs/>
                <w:color w:val="0000FF"/>
                <w:lang w:val="es-ES" w:eastAsia="es-ES"/>
              </w:rPr>
              <w:t xml:space="preserve"> y</w:t>
            </w:r>
          </w:p>
          <w:p w14:paraId="61EC3AA9" w14:textId="77777777" w:rsidR="00F97BD8"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3E9356FC" w14:textId="77777777" w:rsidR="00F97BD8" w:rsidRDefault="00F97BD8" w:rsidP="00F97BD8">
            <w:pPr>
              <w:autoSpaceDE w:val="0"/>
              <w:autoSpaceDN w:val="0"/>
              <w:adjustRightInd w:val="0"/>
              <w:rPr>
                <w:rFonts w:ascii="Arial" w:hAnsi="Arial" w:cs="Arial"/>
                <w:color w:val="0000FF"/>
                <w:lang w:eastAsia="es-ES"/>
              </w:rPr>
            </w:pPr>
          </w:p>
          <w:p w14:paraId="357CE979"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14159E54"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1C67A80D" w14:textId="77777777" w:rsidR="00F97BD8" w:rsidRDefault="00F97BD8" w:rsidP="00F97BD8">
            <w:pPr>
              <w:autoSpaceDE w:val="0"/>
              <w:autoSpaceDN w:val="0"/>
              <w:adjustRightInd w:val="0"/>
              <w:rPr>
                <w:rFonts w:ascii="Arial" w:hAnsi="Arial" w:cs="Arial"/>
                <w:color w:val="0000FF"/>
                <w:lang w:eastAsia="es-ES"/>
              </w:rPr>
            </w:pPr>
          </w:p>
          <w:p w14:paraId="4FA6C2A7"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4B8668E5" w14:textId="77777777" w:rsidR="00F97BD8" w:rsidRPr="0091052B"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7E72E610" w14:textId="77777777" w:rsidR="00F97BD8" w:rsidRPr="0091052B" w:rsidRDefault="00F97BD8" w:rsidP="00F97BD8">
            <w:pPr>
              <w:autoSpaceDE w:val="0"/>
              <w:autoSpaceDN w:val="0"/>
              <w:adjustRightInd w:val="0"/>
              <w:rPr>
                <w:rFonts w:ascii="Arial" w:hAnsi="Arial" w:cs="Arial"/>
                <w:color w:val="0000FF"/>
                <w:lang w:eastAsia="es-ES"/>
              </w:rPr>
            </w:pPr>
          </w:p>
          <w:p w14:paraId="18F101F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4B72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52E78D"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6B79D195" w14:textId="77777777" w:rsidR="00F97BD8" w:rsidRPr="00E94CBD"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3B6A3E43" w14:textId="77777777" w:rsidR="00F97BD8" w:rsidRPr="00E94CBD" w:rsidRDefault="00F97BD8" w:rsidP="00F97BD8">
            <w:pPr>
              <w:widowControl/>
              <w:autoSpaceDE w:val="0"/>
              <w:autoSpaceDN w:val="0"/>
              <w:adjustRightInd w:val="0"/>
              <w:spacing w:line="240" w:lineRule="auto"/>
              <w:rPr>
                <w:rFonts w:ascii="Arial" w:hAnsi="Arial" w:cs="Arial"/>
                <w:color w:val="0000FF"/>
                <w:lang w:val="es-ES" w:eastAsia="es-ES"/>
              </w:rPr>
            </w:pPr>
          </w:p>
          <w:p w14:paraId="75E35100"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2CA763D6" w14:textId="77777777" w:rsidR="00F97BD8" w:rsidRDefault="00F97BD8" w:rsidP="00F97BD8">
            <w:pPr>
              <w:autoSpaceDE w:val="0"/>
              <w:autoSpaceDN w:val="0"/>
              <w:adjustRightInd w:val="0"/>
              <w:rPr>
                <w:rFonts w:ascii="Arial" w:hAnsi="Arial" w:cs="Arial"/>
                <w:color w:val="0000FF"/>
                <w:lang w:val="es-ES" w:eastAsia="es-ES"/>
              </w:rPr>
            </w:pPr>
          </w:p>
          <w:p w14:paraId="2CADE5E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 xml:space="preserve">se muestran los componentes disponibles en el instante (para esto se realiza una verificación de </w:t>
            </w:r>
            <w:r>
              <w:rPr>
                <w:rFonts w:ascii="Arial" w:hAnsi="Arial" w:cs="Arial"/>
                <w:color w:val="0000FF"/>
                <w:lang w:val="es-ES" w:eastAsia="es-ES"/>
              </w:rPr>
              <w:lastRenderedPageBreak/>
              <w:t>los componentes activos en la base de datos)</w:t>
            </w:r>
          </w:p>
          <w:p w14:paraId="2658BA1D"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editar, </w:t>
            </w:r>
          </w:p>
          <w:p w14:paraId="34E8A80D" w14:textId="77777777" w:rsidR="00F97BD8" w:rsidRDefault="00F97BD8" w:rsidP="00F97BD8">
            <w:pPr>
              <w:autoSpaceDE w:val="0"/>
              <w:autoSpaceDN w:val="0"/>
              <w:adjustRightInd w:val="0"/>
              <w:rPr>
                <w:rFonts w:ascii="Arial" w:hAnsi="Arial" w:cs="Arial"/>
                <w:color w:val="0000FF"/>
                <w:lang w:val="es-ES" w:eastAsia="es-ES"/>
              </w:rPr>
            </w:pPr>
          </w:p>
          <w:p w14:paraId="5C83D96E"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49394194" w14:textId="77777777" w:rsidR="00F97BD8" w:rsidRDefault="00F97BD8" w:rsidP="00F97BD8">
            <w:pPr>
              <w:autoSpaceDE w:val="0"/>
              <w:autoSpaceDN w:val="0"/>
              <w:adjustRightInd w:val="0"/>
              <w:rPr>
                <w:rFonts w:ascii="Arial" w:hAnsi="Arial" w:cs="Arial"/>
                <w:color w:val="0000FF"/>
                <w:lang w:val="es-ES" w:eastAsia="es-ES"/>
              </w:rPr>
            </w:pPr>
          </w:p>
          <w:p w14:paraId="3495A4D5" w14:textId="1FC3E94F"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6BE13F97"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3B51773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3F587B3C" w14:textId="77777777" w:rsidR="00F97BD8" w:rsidRPr="001E04CC" w:rsidRDefault="00F97BD8" w:rsidP="00F97BD8">
            <w:pPr>
              <w:autoSpaceDE w:val="0"/>
              <w:autoSpaceDN w:val="0"/>
              <w:adjustRightInd w:val="0"/>
              <w:rPr>
                <w:rFonts w:ascii="Arial" w:hAnsi="Arial" w:cs="Arial"/>
                <w:color w:val="0000FF"/>
                <w:lang w:eastAsia="es-ES"/>
              </w:rPr>
            </w:pP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2A6821CA"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77E4FA6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266822B5"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04083E04" w14:textId="77DD56DE"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4B3FE523"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D4646B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C13632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135D0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1BE59A4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5C9ED6"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configurar Componente</w:t>
            </w:r>
          </w:p>
          <w:p w14:paraId="46465A0C" w14:textId="77777777" w:rsidR="00F97BD8" w:rsidRDefault="00F97BD8" w:rsidP="00F97BD8">
            <w:pPr>
              <w:autoSpaceDE w:val="0"/>
              <w:autoSpaceDN w:val="0"/>
              <w:adjustRightInd w:val="0"/>
              <w:rPr>
                <w:rFonts w:ascii="Arial" w:hAnsi="Arial" w:cs="Arial"/>
                <w:color w:val="0000FF"/>
                <w:lang w:val="es-ES" w:eastAsia="es-ES"/>
              </w:rPr>
            </w:pPr>
          </w:p>
          <w:p w14:paraId="13F9643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61855981"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53C7A26C" w14:textId="77777777" w:rsidR="00F97BD8" w:rsidRDefault="00F97BD8" w:rsidP="00F97BD8">
            <w:pPr>
              <w:autoSpaceDE w:val="0"/>
              <w:autoSpaceDN w:val="0"/>
              <w:adjustRightInd w:val="0"/>
              <w:rPr>
                <w:rFonts w:ascii="Arial" w:hAnsi="Arial" w:cs="Arial"/>
                <w:color w:val="0000FF"/>
                <w:lang w:val="es-ES" w:eastAsia="es-ES"/>
              </w:rPr>
            </w:pPr>
          </w:p>
          <w:p w14:paraId="2CAEED0A"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configurar, se le mostrarán las siguientes opciones para el componente seleccionado:</w:t>
            </w:r>
          </w:p>
          <w:p w14:paraId="4DC87060" w14:textId="77777777" w:rsidR="00F97BD8" w:rsidRDefault="00F97BD8" w:rsidP="00F97BD8">
            <w:pPr>
              <w:autoSpaceDE w:val="0"/>
              <w:autoSpaceDN w:val="0"/>
              <w:adjustRightInd w:val="0"/>
              <w:rPr>
                <w:rFonts w:ascii="Arial" w:hAnsi="Arial" w:cs="Arial"/>
                <w:color w:val="0000FF"/>
                <w:lang w:val="es-ES" w:eastAsia="es-ES"/>
              </w:rPr>
            </w:pPr>
          </w:p>
          <w:p w14:paraId="1D8BE141"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administrar Acciones del componente</w:t>
            </w:r>
          </w:p>
          <w:p w14:paraId="1A4D2DF1" w14:textId="77777777" w:rsidR="00F97BD8" w:rsidRDefault="00F97BD8" w:rsidP="00F97BD8">
            <w:pPr>
              <w:autoSpaceDE w:val="0"/>
              <w:autoSpaceDN w:val="0"/>
              <w:adjustRightInd w:val="0"/>
              <w:rPr>
                <w:rFonts w:ascii="Arial" w:hAnsi="Arial" w:cs="Arial"/>
                <w:color w:val="0000FF"/>
                <w:lang w:val="es-ES" w:eastAsia="es-ES"/>
              </w:rPr>
            </w:pPr>
          </w:p>
          <w:tbl>
            <w:tblPr>
              <w:tblStyle w:val="Tablaconcuadrcula"/>
              <w:tblW w:w="0" w:type="auto"/>
              <w:tblLayout w:type="fixed"/>
              <w:tblLook w:val="04A0" w:firstRow="1" w:lastRow="0" w:firstColumn="1" w:lastColumn="0" w:noHBand="0" w:noVBand="1"/>
            </w:tblPr>
            <w:tblGrid>
              <w:gridCol w:w="1639"/>
              <w:gridCol w:w="1279"/>
              <w:gridCol w:w="1460"/>
            </w:tblGrid>
            <w:tr w:rsidR="00F97BD8" w14:paraId="100081E4" w14:textId="77777777" w:rsidTr="00F97BD8">
              <w:tc>
                <w:tcPr>
                  <w:tcW w:w="1639" w:type="dxa"/>
                </w:tcPr>
                <w:p w14:paraId="1DE83A4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279" w:type="dxa"/>
                </w:tcPr>
                <w:p w14:paraId="7110E426"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00D79A5"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D2FD041" w14:textId="77777777" w:rsidTr="00F97BD8">
              <w:tc>
                <w:tcPr>
                  <w:tcW w:w="1639" w:type="dxa"/>
                </w:tcPr>
                <w:p w14:paraId="7E83BE3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F258BF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7E7754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301EBE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BC3D4A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62C225C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EB16218" w14:textId="77777777" w:rsidTr="00F97BD8">
              <w:tc>
                <w:tcPr>
                  <w:tcW w:w="1639" w:type="dxa"/>
                </w:tcPr>
                <w:p w14:paraId="3E5537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664722B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520CED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F59CD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D8FBF7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E8460EA" w14:textId="77777777" w:rsidTr="00F97BD8">
              <w:tc>
                <w:tcPr>
                  <w:tcW w:w="1639" w:type="dxa"/>
                </w:tcPr>
                <w:p w14:paraId="360D042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C65AA1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533BA8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2B81BA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C0ADF1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81E53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50697B0" w14:textId="77777777" w:rsidTr="00F97BD8">
              <w:tc>
                <w:tcPr>
                  <w:tcW w:w="1639" w:type="dxa"/>
                </w:tcPr>
                <w:p w14:paraId="2786AEC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74EAC90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p>
              </w:tc>
              <w:tc>
                <w:tcPr>
                  <w:tcW w:w="1279" w:type="dxa"/>
                </w:tcPr>
                <w:p w14:paraId="6E2DE94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25A3DF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B077D4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5ECD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2B37473" w14:textId="77777777" w:rsidTr="00F97BD8">
              <w:tc>
                <w:tcPr>
                  <w:tcW w:w="1639" w:type="dxa"/>
                </w:tcPr>
                <w:p w14:paraId="68F5E2DF"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1279" w:type="dxa"/>
                </w:tcPr>
                <w:p w14:paraId="3C0D7E19"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CAB4CF0" w14:textId="77777777" w:rsidR="00F97BD8" w:rsidRDefault="00F97BD8" w:rsidP="00F97BD8">
                  <w:pPr>
                    <w:autoSpaceDE w:val="0"/>
                    <w:autoSpaceDN w:val="0"/>
                    <w:adjustRightInd w:val="0"/>
                    <w:rPr>
                      <w:rFonts w:ascii="Arial" w:hAnsi="Arial" w:cs="Arial"/>
                      <w:color w:val="0000FF"/>
                      <w:lang w:val="es-ES" w:eastAsia="es-ES"/>
                    </w:rPr>
                  </w:pPr>
                </w:p>
              </w:tc>
            </w:tr>
            <w:tr w:rsidR="00F97BD8" w14:paraId="6C4C84A5" w14:textId="77777777" w:rsidTr="00F97BD8">
              <w:tc>
                <w:tcPr>
                  <w:tcW w:w="1639" w:type="dxa"/>
                </w:tcPr>
                <w:p w14:paraId="39870A9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1279" w:type="dxa"/>
                </w:tcPr>
                <w:p w14:paraId="0CAD054B"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4B0C398" w14:textId="77777777" w:rsidR="00F97BD8" w:rsidRDefault="00F97BD8" w:rsidP="00F97BD8">
                  <w:pPr>
                    <w:autoSpaceDE w:val="0"/>
                    <w:autoSpaceDN w:val="0"/>
                    <w:adjustRightInd w:val="0"/>
                    <w:rPr>
                      <w:rFonts w:ascii="Arial" w:hAnsi="Arial" w:cs="Arial"/>
                      <w:color w:val="0000FF"/>
                      <w:lang w:val="es-ES" w:eastAsia="es-ES"/>
                    </w:rPr>
                  </w:pPr>
                </w:p>
              </w:tc>
            </w:tr>
            <w:tr w:rsidR="00F97BD8" w14:paraId="768A85B7" w14:textId="77777777" w:rsidTr="00F97BD8">
              <w:tc>
                <w:tcPr>
                  <w:tcW w:w="1639" w:type="dxa"/>
                </w:tcPr>
                <w:p w14:paraId="4E899365"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w:t>
                  </w:r>
                  <w:proofErr w:type="spellStart"/>
                  <w:r w:rsidRPr="006C212A">
                    <w:rPr>
                      <w:rFonts w:ascii="Arial" w:hAnsi="Arial" w:cs="Arial"/>
                      <w:color w:val="0000FF"/>
                      <w:highlight w:val="yellow"/>
                      <w:lang w:val="es-ES" w:eastAsia="es-ES"/>
                    </w:rPr>
                    <w:t>scroll</w:t>
                  </w:r>
                  <w:proofErr w:type="spellEnd"/>
                </w:p>
              </w:tc>
              <w:tc>
                <w:tcPr>
                  <w:tcW w:w="1279" w:type="dxa"/>
                </w:tcPr>
                <w:p w14:paraId="0EE86170"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3EEADB4" w14:textId="77777777" w:rsidR="00F97BD8" w:rsidRDefault="00F97BD8" w:rsidP="00F97BD8">
                  <w:pPr>
                    <w:autoSpaceDE w:val="0"/>
                    <w:autoSpaceDN w:val="0"/>
                    <w:adjustRightInd w:val="0"/>
                    <w:rPr>
                      <w:rFonts w:ascii="Arial" w:hAnsi="Arial" w:cs="Arial"/>
                      <w:color w:val="0000FF"/>
                      <w:lang w:val="es-ES" w:eastAsia="es-ES"/>
                    </w:rPr>
                  </w:pPr>
                </w:p>
              </w:tc>
            </w:tr>
            <w:tr w:rsidR="00F97BD8" w14:paraId="10C63C35" w14:textId="77777777" w:rsidTr="00F97BD8">
              <w:tc>
                <w:tcPr>
                  <w:tcW w:w="1639" w:type="dxa"/>
                </w:tcPr>
                <w:p w14:paraId="3B38A794"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1279" w:type="dxa"/>
                </w:tcPr>
                <w:p w14:paraId="0781BA67"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16D8A889" w14:textId="77777777" w:rsidR="00F97BD8" w:rsidRDefault="00F97BD8" w:rsidP="00F97BD8">
                  <w:pPr>
                    <w:autoSpaceDE w:val="0"/>
                    <w:autoSpaceDN w:val="0"/>
                    <w:adjustRightInd w:val="0"/>
                    <w:rPr>
                      <w:rFonts w:ascii="Arial" w:hAnsi="Arial" w:cs="Arial"/>
                      <w:color w:val="0000FF"/>
                      <w:lang w:val="es-ES" w:eastAsia="es-ES"/>
                    </w:rPr>
                  </w:pPr>
                </w:p>
              </w:tc>
            </w:tr>
            <w:tr w:rsidR="00F97BD8" w14:paraId="17907973" w14:textId="77777777" w:rsidTr="00F97BD8">
              <w:tc>
                <w:tcPr>
                  <w:tcW w:w="1639" w:type="dxa"/>
                </w:tcPr>
                <w:p w14:paraId="200065B8"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1279" w:type="dxa"/>
                </w:tcPr>
                <w:p w14:paraId="4A4AFA9E"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397D50C5" w14:textId="77777777" w:rsidR="00F97BD8" w:rsidRDefault="00F97BD8" w:rsidP="00F97BD8">
                  <w:pPr>
                    <w:autoSpaceDE w:val="0"/>
                    <w:autoSpaceDN w:val="0"/>
                    <w:adjustRightInd w:val="0"/>
                    <w:rPr>
                      <w:rFonts w:ascii="Arial" w:hAnsi="Arial" w:cs="Arial"/>
                      <w:color w:val="0000FF"/>
                      <w:lang w:val="es-ES" w:eastAsia="es-ES"/>
                    </w:rPr>
                  </w:pPr>
                </w:p>
              </w:tc>
            </w:tr>
            <w:tr w:rsidR="00F97BD8" w14:paraId="5342D60C" w14:textId="77777777" w:rsidTr="00F97BD8">
              <w:tc>
                <w:tcPr>
                  <w:tcW w:w="1639" w:type="dxa"/>
                </w:tcPr>
                <w:p w14:paraId="1C8FE92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1279" w:type="dxa"/>
                </w:tcPr>
                <w:p w14:paraId="57EF3AE1"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B2A3CE" w14:textId="77777777" w:rsidR="00F97BD8" w:rsidRDefault="00F97BD8" w:rsidP="00F97BD8">
                  <w:pPr>
                    <w:autoSpaceDE w:val="0"/>
                    <w:autoSpaceDN w:val="0"/>
                    <w:adjustRightInd w:val="0"/>
                    <w:rPr>
                      <w:rFonts w:ascii="Arial" w:hAnsi="Arial" w:cs="Arial"/>
                      <w:color w:val="0000FF"/>
                      <w:lang w:val="es-ES" w:eastAsia="es-ES"/>
                    </w:rPr>
                  </w:pPr>
                </w:p>
              </w:tc>
            </w:tr>
          </w:tbl>
          <w:p w14:paraId="461A7DC0" w14:textId="77777777" w:rsidR="00F97BD8" w:rsidRPr="00EC1C5A" w:rsidRDefault="00F97BD8" w:rsidP="00F97BD8">
            <w:pPr>
              <w:autoSpaceDE w:val="0"/>
              <w:autoSpaceDN w:val="0"/>
              <w:adjustRightInd w:val="0"/>
              <w:rPr>
                <w:rFonts w:ascii="Arial" w:hAnsi="Arial" w:cs="Arial"/>
                <w:color w:val="0000FF"/>
                <w:lang w:val="es-ES" w:eastAsia="es-ES"/>
              </w:rPr>
            </w:pPr>
          </w:p>
          <w:p w14:paraId="0156FE1A"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24FA7077" w14:textId="77777777" w:rsidTr="00F97BD8">
              <w:tc>
                <w:tcPr>
                  <w:tcW w:w="1459" w:type="dxa"/>
                </w:tcPr>
                <w:p w14:paraId="015EECA3"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1A8DDBE"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64F8DA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0F108A8" w14:textId="77777777" w:rsidTr="00F97BD8">
              <w:tc>
                <w:tcPr>
                  <w:tcW w:w="1459" w:type="dxa"/>
                </w:tcPr>
                <w:p w14:paraId="36B93BC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7B37241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D71A98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C80979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C44AB5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016DEB8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4CC527C" w14:textId="77777777" w:rsidTr="00F97BD8">
              <w:tc>
                <w:tcPr>
                  <w:tcW w:w="1459" w:type="dxa"/>
                </w:tcPr>
                <w:p w14:paraId="69E60FD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9FA85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ADC48C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4FE214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F2EC5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5D427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443DD04" w14:textId="77777777" w:rsidTr="00F97BD8">
              <w:tc>
                <w:tcPr>
                  <w:tcW w:w="1459" w:type="dxa"/>
                </w:tcPr>
                <w:p w14:paraId="2D8524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w:t>
                  </w:r>
                  <w:r w:rsidRPr="00A8098A">
                    <w:rPr>
                      <w:rFonts w:ascii="Arial" w:hAnsi="Arial" w:cs="Arial"/>
                      <w:color w:val="0000FF"/>
                      <w:sz w:val="14"/>
                      <w:szCs w:val="14"/>
                      <w:lang w:val="es-ES" w:eastAsia="es-ES"/>
                    </w:rPr>
                    <w:lastRenderedPageBreak/>
                    <w:t>ación)</w:t>
                  </w:r>
                </w:p>
                <w:p w14:paraId="67E1D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D13F36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616DB9B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9799E2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activación/desactiv</w:t>
                  </w:r>
                  <w:r w:rsidRPr="00A8098A">
                    <w:rPr>
                      <w:rFonts w:ascii="Arial" w:hAnsi="Arial" w:cs="Arial"/>
                      <w:color w:val="0000FF"/>
                      <w:sz w:val="14"/>
                      <w:szCs w:val="14"/>
                      <w:lang w:val="es-ES" w:eastAsia="es-ES"/>
                    </w:rPr>
                    <w:lastRenderedPageBreak/>
                    <w:t>ación)</w:t>
                  </w:r>
                </w:p>
                <w:p w14:paraId="59B44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59D6061" w14:textId="77777777" w:rsidTr="00F97BD8">
              <w:tc>
                <w:tcPr>
                  <w:tcW w:w="1459" w:type="dxa"/>
                </w:tcPr>
                <w:p w14:paraId="6A82DDA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conexión/desconexión del servicio)</w:t>
                  </w:r>
                </w:p>
                <w:p w14:paraId="397D815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1ED8D41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F4DEB4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B48942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5A67A7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96845B3" w14:textId="77777777" w:rsidTr="00F97BD8">
              <w:tc>
                <w:tcPr>
                  <w:tcW w:w="1459" w:type="dxa"/>
                </w:tcPr>
                <w:p w14:paraId="11873B37"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BF75585"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2A988D0F" w14:textId="77777777" w:rsidR="00F97BD8" w:rsidRDefault="00F97BD8" w:rsidP="00F97BD8">
                  <w:pPr>
                    <w:autoSpaceDE w:val="0"/>
                    <w:autoSpaceDN w:val="0"/>
                    <w:adjustRightInd w:val="0"/>
                    <w:rPr>
                      <w:rFonts w:ascii="Arial" w:hAnsi="Arial" w:cs="Arial"/>
                      <w:color w:val="0000FF"/>
                      <w:lang w:val="es-ES" w:eastAsia="es-ES"/>
                    </w:rPr>
                  </w:pPr>
                </w:p>
              </w:tc>
            </w:tr>
          </w:tbl>
          <w:p w14:paraId="7046C847" w14:textId="77777777" w:rsidR="00F97BD8" w:rsidRPr="00EC1C5A" w:rsidRDefault="00F97BD8" w:rsidP="00F97BD8">
            <w:pPr>
              <w:autoSpaceDE w:val="0"/>
              <w:autoSpaceDN w:val="0"/>
              <w:adjustRightInd w:val="0"/>
              <w:rPr>
                <w:rFonts w:ascii="Arial" w:hAnsi="Arial" w:cs="Arial"/>
                <w:color w:val="0000FF"/>
                <w:lang w:val="es-ES" w:eastAsia="es-ES"/>
              </w:rPr>
            </w:pPr>
          </w:p>
          <w:p w14:paraId="667E4D58"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7FFF67CC" w14:textId="77777777" w:rsidTr="00F97BD8">
              <w:tc>
                <w:tcPr>
                  <w:tcW w:w="1459" w:type="dxa"/>
                </w:tcPr>
                <w:p w14:paraId="166A050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7C50CCFD"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42D4FD1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6918FA9" w14:textId="77777777" w:rsidTr="00F97BD8">
              <w:tc>
                <w:tcPr>
                  <w:tcW w:w="1459" w:type="dxa"/>
                </w:tcPr>
                <w:p w14:paraId="043DFF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984D3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7C1130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25043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DEE01D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ECA00E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35C58CB" w14:textId="77777777" w:rsidTr="00F97BD8">
              <w:tc>
                <w:tcPr>
                  <w:tcW w:w="1459" w:type="dxa"/>
                </w:tcPr>
                <w:p w14:paraId="594115E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F1C15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4592131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FF28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543AAC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FFACB7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472DAD06" w14:textId="77777777" w:rsidTr="00F97BD8">
              <w:tc>
                <w:tcPr>
                  <w:tcW w:w="1459" w:type="dxa"/>
                </w:tcPr>
                <w:p w14:paraId="08C71F0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FDA9E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36CE24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330CCC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22DB1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E037F0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748303E" w14:textId="77777777" w:rsidTr="00F97BD8">
              <w:tc>
                <w:tcPr>
                  <w:tcW w:w="1459" w:type="dxa"/>
                </w:tcPr>
                <w:p w14:paraId="3E53ABD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AF3A60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6035355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44CC39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FF8686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7C9E44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549973E" w14:textId="77777777" w:rsidTr="00F97BD8">
              <w:tc>
                <w:tcPr>
                  <w:tcW w:w="1459" w:type="dxa"/>
                </w:tcPr>
                <w:p w14:paraId="076FA54D"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6125283A"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9852E2E" w14:textId="77777777" w:rsidR="00F97BD8" w:rsidRDefault="00F97BD8" w:rsidP="00F97BD8">
                  <w:pPr>
                    <w:autoSpaceDE w:val="0"/>
                    <w:autoSpaceDN w:val="0"/>
                    <w:adjustRightInd w:val="0"/>
                    <w:rPr>
                      <w:rFonts w:ascii="Arial" w:hAnsi="Arial" w:cs="Arial"/>
                      <w:color w:val="0000FF"/>
                      <w:lang w:val="es-ES" w:eastAsia="es-ES"/>
                    </w:rPr>
                  </w:pPr>
                </w:p>
              </w:tc>
            </w:tr>
          </w:tbl>
          <w:p w14:paraId="633BFB04" w14:textId="77777777" w:rsidR="00F97BD8" w:rsidRPr="00EC1C5A" w:rsidRDefault="00F97BD8" w:rsidP="00F97BD8">
            <w:pPr>
              <w:autoSpaceDE w:val="0"/>
              <w:autoSpaceDN w:val="0"/>
              <w:adjustRightInd w:val="0"/>
              <w:rPr>
                <w:rFonts w:ascii="Arial" w:hAnsi="Arial" w:cs="Arial"/>
                <w:color w:val="0000FF"/>
                <w:lang w:val="es-ES" w:eastAsia="es-ES"/>
              </w:rPr>
            </w:pPr>
          </w:p>
          <w:p w14:paraId="0F19ABF6"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127A8188" w14:textId="77777777" w:rsidTr="00F97BD8">
              <w:tc>
                <w:tcPr>
                  <w:tcW w:w="1459" w:type="dxa"/>
                </w:tcPr>
                <w:p w14:paraId="66E6B83C"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C36B4A8"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19BD6939"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247AF2F" w14:textId="77777777" w:rsidTr="00F97BD8">
              <w:tc>
                <w:tcPr>
                  <w:tcW w:w="1459" w:type="dxa"/>
                </w:tcPr>
                <w:p w14:paraId="00C7FF6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39CA57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B85C5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5FBF50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DF360D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3CD5D4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A47F9C3" w14:textId="77777777" w:rsidTr="00F97BD8">
              <w:tc>
                <w:tcPr>
                  <w:tcW w:w="1459" w:type="dxa"/>
                </w:tcPr>
                <w:p w14:paraId="4318A45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2365B0F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F43BEC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4FA2B6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C603C8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12FFCC2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9F5B27A" w14:textId="77777777" w:rsidTr="00F97BD8">
              <w:tc>
                <w:tcPr>
                  <w:tcW w:w="1459" w:type="dxa"/>
                </w:tcPr>
                <w:p w14:paraId="3645A8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96C56B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3C4887C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458E6F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45C66A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D9CF6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29AAAE6" w14:textId="77777777" w:rsidTr="00F97BD8">
              <w:tc>
                <w:tcPr>
                  <w:tcW w:w="1459" w:type="dxa"/>
                </w:tcPr>
                <w:p w14:paraId="51CCBD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w:t>
                  </w:r>
                  <w:r w:rsidRPr="00A8098A">
                    <w:rPr>
                      <w:rFonts w:ascii="Arial" w:hAnsi="Arial" w:cs="Arial"/>
                      <w:color w:val="0000FF"/>
                      <w:sz w:val="14"/>
                      <w:szCs w:val="14"/>
                      <w:lang w:val="es-ES" w:eastAsia="es-ES"/>
                    </w:rPr>
                    <w:lastRenderedPageBreak/>
                    <w:t>ón del servicio)</w:t>
                  </w:r>
                </w:p>
                <w:p w14:paraId="369EEB2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9AF86D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2DD4B9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EBA30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lastRenderedPageBreak/>
                    <w:t>(configurar conexión/desconexi</w:t>
                  </w:r>
                  <w:r w:rsidRPr="00A8098A">
                    <w:rPr>
                      <w:rFonts w:ascii="Arial" w:hAnsi="Arial" w:cs="Arial"/>
                      <w:color w:val="0000FF"/>
                      <w:sz w:val="14"/>
                      <w:szCs w:val="14"/>
                      <w:lang w:val="es-ES" w:eastAsia="es-ES"/>
                    </w:rPr>
                    <w:lastRenderedPageBreak/>
                    <w:t>ón del servicio)</w:t>
                  </w:r>
                </w:p>
                <w:p w14:paraId="6EDB6AB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03C9D95" w14:textId="77777777" w:rsidTr="00F97BD8">
              <w:tc>
                <w:tcPr>
                  <w:tcW w:w="1459" w:type="dxa"/>
                </w:tcPr>
                <w:p w14:paraId="329B3C75"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86B1492"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00E422" w14:textId="77777777" w:rsidR="00F97BD8" w:rsidRDefault="00F97BD8" w:rsidP="00F97BD8">
                  <w:pPr>
                    <w:autoSpaceDE w:val="0"/>
                    <w:autoSpaceDN w:val="0"/>
                    <w:adjustRightInd w:val="0"/>
                    <w:rPr>
                      <w:rFonts w:ascii="Arial" w:hAnsi="Arial" w:cs="Arial"/>
                      <w:color w:val="0000FF"/>
                      <w:lang w:val="es-ES" w:eastAsia="es-ES"/>
                    </w:rPr>
                  </w:pPr>
                </w:p>
              </w:tc>
            </w:tr>
          </w:tbl>
          <w:p w14:paraId="20761D92" w14:textId="77777777" w:rsidR="00F97BD8" w:rsidRPr="00EC1C5A" w:rsidRDefault="00F97BD8" w:rsidP="00F97BD8">
            <w:pPr>
              <w:autoSpaceDE w:val="0"/>
              <w:autoSpaceDN w:val="0"/>
              <w:adjustRightInd w:val="0"/>
              <w:rPr>
                <w:rFonts w:ascii="Arial" w:hAnsi="Arial" w:cs="Arial"/>
                <w:color w:val="0000FF"/>
                <w:lang w:val="es-ES" w:eastAsia="es-ES"/>
              </w:rPr>
            </w:pPr>
          </w:p>
          <w:p w14:paraId="6E59259B" w14:textId="77777777" w:rsidR="00F97BD8" w:rsidRDefault="00F97BD8" w:rsidP="00F97BD8">
            <w:pPr>
              <w:autoSpaceDE w:val="0"/>
              <w:autoSpaceDN w:val="0"/>
              <w:adjustRightInd w:val="0"/>
              <w:rPr>
                <w:rFonts w:ascii="Arial" w:hAnsi="Arial" w:cs="Arial"/>
                <w:color w:val="0000FF"/>
                <w:lang w:val="es-ES" w:eastAsia="es-ES"/>
              </w:rPr>
            </w:pPr>
          </w:p>
          <w:p w14:paraId="6D0494A8" w14:textId="77777777" w:rsidR="00F97BD8" w:rsidRDefault="00F97BD8" w:rsidP="00F97BD8">
            <w:pPr>
              <w:autoSpaceDE w:val="0"/>
              <w:autoSpaceDN w:val="0"/>
              <w:adjustRightInd w:val="0"/>
              <w:rPr>
                <w:rFonts w:ascii="Arial" w:hAnsi="Arial" w:cs="Arial"/>
                <w:color w:val="0000FF"/>
                <w:lang w:val="es-ES" w:eastAsia="es-ES"/>
              </w:rPr>
            </w:pPr>
          </w:p>
          <w:p w14:paraId="63C7D9DB" w14:textId="77777777" w:rsidR="00F97BD8" w:rsidRDefault="00F97BD8" w:rsidP="00F97BD8">
            <w:pPr>
              <w:autoSpaceDE w:val="0"/>
              <w:autoSpaceDN w:val="0"/>
              <w:adjustRightInd w:val="0"/>
              <w:rPr>
                <w:rFonts w:ascii="Arial" w:hAnsi="Arial" w:cs="Arial"/>
                <w:color w:val="0000FF"/>
                <w:lang w:val="es-ES" w:eastAsia="es-ES"/>
              </w:rPr>
            </w:pPr>
          </w:p>
          <w:p w14:paraId="04FD84E6" w14:textId="77777777" w:rsidR="00F97BD8" w:rsidRDefault="00F97BD8" w:rsidP="00F97BD8">
            <w:pPr>
              <w:autoSpaceDE w:val="0"/>
              <w:autoSpaceDN w:val="0"/>
              <w:adjustRightInd w:val="0"/>
              <w:rPr>
                <w:rFonts w:ascii="Arial" w:hAnsi="Arial" w:cs="Arial"/>
                <w:color w:val="0000FF"/>
                <w:lang w:val="es-ES" w:eastAsia="es-ES"/>
              </w:rPr>
            </w:pPr>
          </w:p>
          <w:p w14:paraId="0CE012F8" w14:textId="77777777" w:rsidR="00F97BD8" w:rsidRDefault="00F97BD8" w:rsidP="00F97BD8">
            <w:pPr>
              <w:autoSpaceDE w:val="0"/>
              <w:autoSpaceDN w:val="0"/>
              <w:adjustRightInd w:val="0"/>
              <w:rPr>
                <w:rFonts w:ascii="Arial" w:hAnsi="Arial" w:cs="Arial"/>
                <w:color w:val="0000FF"/>
                <w:lang w:val="es-ES" w:eastAsia="es-ES"/>
              </w:rPr>
            </w:pPr>
          </w:p>
          <w:p w14:paraId="0B447C67" w14:textId="77777777" w:rsidR="00F97BD8" w:rsidRDefault="00F97BD8" w:rsidP="00F97BD8">
            <w:pPr>
              <w:autoSpaceDE w:val="0"/>
              <w:autoSpaceDN w:val="0"/>
              <w:adjustRightInd w:val="0"/>
              <w:rPr>
                <w:rFonts w:ascii="Arial" w:hAnsi="Arial" w:cs="Arial"/>
                <w:color w:val="0000FF"/>
                <w:lang w:val="es-ES" w:eastAsia="es-ES"/>
              </w:rPr>
            </w:pPr>
          </w:p>
          <w:p w14:paraId="5D6539C2" w14:textId="77777777" w:rsidR="00F97BD8" w:rsidRDefault="00F97BD8" w:rsidP="00F97BD8">
            <w:pPr>
              <w:autoSpaceDE w:val="0"/>
              <w:autoSpaceDN w:val="0"/>
              <w:adjustRightInd w:val="0"/>
              <w:rPr>
                <w:rFonts w:ascii="Arial" w:hAnsi="Arial" w:cs="Arial"/>
                <w:color w:val="0000FF"/>
                <w:lang w:val="es-ES" w:eastAsia="es-ES"/>
              </w:rPr>
            </w:pPr>
          </w:p>
          <w:p w14:paraId="0F65A61D" w14:textId="74D5F03C"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configuración según desee.</w:t>
            </w:r>
          </w:p>
          <w:p w14:paraId="49A269D2"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6C27B79"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E07B729" w14:textId="77777777" w:rsidR="00F97BD8" w:rsidRDefault="00F97BD8" w:rsidP="00F97BD8">
            <w:pPr>
              <w:autoSpaceDE w:val="0"/>
              <w:autoSpaceDN w:val="0"/>
              <w:adjustRightInd w:val="0"/>
              <w:rPr>
                <w:rFonts w:ascii="Arial" w:hAnsi="Arial" w:cs="Arial"/>
                <w:color w:val="0000FF"/>
                <w:lang w:val="es-ES" w:eastAsia="es-ES"/>
              </w:rPr>
            </w:pPr>
          </w:p>
          <w:p w14:paraId="290A7072" w14:textId="77777777" w:rsidR="00F97BD8" w:rsidRPr="001E04CC" w:rsidRDefault="00F97BD8" w:rsidP="00F97BD8">
            <w:pPr>
              <w:autoSpaceDE w:val="0"/>
              <w:autoSpaceDN w:val="0"/>
              <w:adjustRightInd w:val="0"/>
              <w:rPr>
                <w:rFonts w:ascii="Arial" w:hAnsi="Arial" w:cs="Arial"/>
                <w:color w:val="0000FF"/>
                <w:lang w:eastAsia="es-ES"/>
              </w:rPr>
            </w:pPr>
          </w:p>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016A30A"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lastRenderedPageBreak/>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1F55316" w14:textId="77777777" w:rsidR="00F97BD8" w:rsidRDefault="00F97BD8" w:rsidP="00F97BD8">
            <w:pPr>
              <w:jc w:val="both"/>
              <w:rPr>
                <w:rFonts w:ascii="Arial" w:hAnsi="Arial" w:cs="Arial"/>
                <w:color w:val="800000"/>
              </w:rPr>
            </w:pPr>
          </w:p>
          <w:p w14:paraId="7B8142DD" w14:textId="77777777" w:rsidR="00F97BD8" w:rsidRPr="006C212A"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crearComponente</w:t>
            </w:r>
            <w:proofErr w:type="spellEnd"/>
            <w:r>
              <w:rPr>
                <w:rFonts w:ascii="Arial" w:hAnsi="Arial" w:cs="Arial"/>
                <w:color w:val="0000FF"/>
                <w:lang w:val="es-ES" w:eastAsia="es-ES"/>
              </w:rPr>
              <w:t xml:space="preserve"> </w:t>
            </w:r>
            <w:r w:rsidRPr="006C212A">
              <w:rPr>
                <w:rFonts w:ascii="Arial" w:hAnsi="Arial" w:cs="Arial"/>
                <w:color w:val="0000FF"/>
                <w:lang w:val="es-ES" w:eastAsia="es-ES"/>
              </w:rPr>
              <w:t>FN</w:t>
            </w:r>
          </w:p>
          <w:p w14:paraId="28EF0A41" w14:textId="77777777" w:rsidR="00F97BD8" w:rsidRPr="00ED4E9D" w:rsidRDefault="00F97BD8" w:rsidP="00F97BD8">
            <w:pPr>
              <w:rPr>
                <w:rFonts w:ascii="Arial" w:eastAsia="Arial Unicode MS" w:hAnsi="Arial" w:cs="Arial"/>
                <w:color w:val="0000FF"/>
                <w:lang w:val="es-ES"/>
              </w:rPr>
            </w:pPr>
          </w:p>
          <w:p w14:paraId="75691DBA"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5CA658A9"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74A44167" w14:textId="77777777" w:rsidR="00F97BD8" w:rsidRDefault="00F97BD8" w:rsidP="00F97BD8">
            <w:pPr>
              <w:jc w:val="both"/>
              <w:rPr>
                <w:rFonts w:ascii="Arial" w:hAnsi="Arial" w:cs="Arial"/>
                <w:color w:val="800000"/>
              </w:rPr>
            </w:pPr>
          </w:p>
          <w:p w14:paraId="5C6E0FD7" w14:textId="77777777" w:rsidR="00F97BD8" w:rsidRDefault="00F97BD8"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05629C07"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330861C1" w14:textId="77777777" w:rsidR="00F97BD8" w:rsidRPr="006C212A" w:rsidRDefault="00F97BD8" w:rsidP="00F97BD8">
            <w:pPr>
              <w:pStyle w:val="Prrafodelista"/>
              <w:jc w:val="both"/>
              <w:rPr>
                <w:rFonts w:ascii="Arial" w:hAnsi="Arial" w:cs="Arial"/>
                <w:color w:val="800000"/>
              </w:rPr>
            </w:pPr>
          </w:p>
          <w:p w14:paraId="639AFF3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editarComponente</w:t>
            </w:r>
            <w:proofErr w:type="spellEnd"/>
          </w:p>
          <w:p w14:paraId="4C3D62C7" w14:textId="77777777" w:rsidR="00F97BD8" w:rsidRPr="006C212A" w:rsidRDefault="00F97BD8" w:rsidP="00F97BD8">
            <w:pPr>
              <w:pStyle w:val="Prrafodelista"/>
              <w:rPr>
                <w:rFonts w:ascii="Arial" w:hAnsi="Arial" w:cs="Arial"/>
                <w:color w:val="0000FF"/>
                <w:lang w:val="es-ES" w:eastAsia="es-ES"/>
              </w:rPr>
            </w:pPr>
          </w:p>
          <w:p w14:paraId="6A0353EB" w14:textId="77777777" w:rsidR="00F97BD8" w:rsidRPr="00E94CBD"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
          <w:p w14:paraId="1CB7403B"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3D27D374"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proofErr w:type="spellStart"/>
            <w:r>
              <w:rPr>
                <w:rFonts w:ascii="Arial" w:hAnsi="Arial" w:cs="Arial"/>
                <w:color w:val="800000"/>
              </w:rPr>
              <w:t>edicion</w:t>
            </w:r>
            <w:proofErr w:type="spellEnd"/>
            <w:r>
              <w:rPr>
                <w:rFonts w:ascii="Arial" w:hAnsi="Arial" w:cs="Arial"/>
                <w:color w:val="800000"/>
              </w:rPr>
              <w:t xml:space="preserve"> del componente</w:t>
            </w:r>
            <w:r w:rsidRPr="001D0168">
              <w:rPr>
                <w:rFonts w:ascii="Arial" w:hAnsi="Arial" w:cs="Arial"/>
                <w:color w:val="800000"/>
              </w:rPr>
              <w:t>”</w:t>
            </w:r>
          </w:p>
          <w:p w14:paraId="3BE7CF93"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7130A5A" w14:textId="77777777" w:rsidR="00F97BD8" w:rsidRDefault="00F97BD8" w:rsidP="00F97BD8">
            <w:pPr>
              <w:jc w:val="both"/>
              <w:rPr>
                <w:rFonts w:ascii="Arial" w:hAnsi="Arial" w:cs="Arial"/>
                <w:b/>
              </w:rPr>
            </w:pPr>
          </w:p>
          <w:p w14:paraId="4080F14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2DB49DFD" w14:textId="77777777" w:rsidR="00F97BD8" w:rsidRPr="005B2C17" w:rsidRDefault="00F97BD8" w:rsidP="00F97BD8">
            <w:pPr>
              <w:jc w:val="both"/>
              <w:rPr>
                <w:rFonts w:ascii="Arial" w:hAnsi="Arial" w:cs="Arial"/>
                <w:b/>
              </w:rPr>
            </w:pPr>
          </w:p>
          <w:p w14:paraId="051DB60D" w14:textId="77777777" w:rsidR="00F97BD8" w:rsidRDefault="00F97BD8" w:rsidP="00F97BD8">
            <w:pPr>
              <w:ind w:left="720"/>
              <w:jc w:val="both"/>
              <w:rPr>
                <w:rFonts w:ascii="Arial" w:hAnsi="Arial" w:cs="Arial"/>
                <w:color w:val="800000"/>
              </w:rPr>
            </w:pPr>
          </w:p>
          <w:p w14:paraId="5FDDBA9B" w14:textId="77777777" w:rsidR="00F97BD8" w:rsidRDefault="00F97BD8" w:rsidP="00F97BD8">
            <w:pPr>
              <w:ind w:left="360"/>
              <w:jc w:val="both"/>
              <w:rPr>
                <w:rFonts w:ascii="Arial" w:hAnsi="Arial" w:cs="Arial"/>
                <w:color w:val="800000"/>
              </w:rPr>
            </w:pPr>
          </w:p>
          <w:p w14:paraId="584CBAC0" w14:textId="77777777" w:rsidR="00F97BD8" w:rsidRDefault="00F97BD8" w:rsidP="00F97BD8">
            <w:pPr>
              <w:ind w:left="360"/>
              <w:jc w:val="both"/>
              <w:rPr>
                <w:rFonts w:ascii="Arial" w:hAnsi="Arial" w:cs="Arial"/>
                <w:color w:val="800000"/>
              </w:rPr>
            </w:pPr>
            <w:r>
              <w:rPr>
                <w:rFonts w:ascii="Arial" w:hAnsi="Arial" w:cs="Arial"/>
                <w:color w:val="800000"/>
              </w:rPr>
              <w:t>____________________________________________________________________________</w:t>
            </w:r>
          </w:p>
          <w:p w14:paraId="12A54DEA" w14:textId="77777777" w:rsidR="00F97BD8" w:rsidRDefault="00F97BD8" w:rsidP="00F97BD8">
            <w:pPr>
              <w:ind w:left="360"/>
              <w:jc w:val="both"/>
              <w:rPr>
                <w:rFonts w:ascii="Arial" w:hAnsi="Arial" w:cs="Arial"/>
                <w:color w:val="800000"/>
              </w:rPr>
            </w:pPr>
          </w:p>
          <w:p w14:paraId="6AAACEA4" w14:textId="77777777" w:rsidR="00F97BD8" w:rsidRPr="001D0168" w:rsidRDefault="00F97BD8" w:rsidP="00F97BD8">
            <w:pPr>
              <w:ind w:left="360"/>
              <w:jc w:val="both"/>
              <w:rPr>
                <w:rFonts w:ascii="Arial" w:hAnsi="Arial" w:cs="Arial"/>
                <w:color w:val="800000"/>
              </w:rPr>
            </w:pPr>
            <w:r w:rsidRPr="001D0168">
              <w:rPr>
                <w:rFonts w:ascii="Arial" w:hAnsi="Arial" w:cs="Arial"/>
                <w:color w:val="800000"/>
              </w:rPr>
              <w:t>“Se ingresó una fecha Inicial mayo</w:t>
            </w:r>
            <w:r>
              <w:rPr>
                <w:rFonts w:ascii="Arial" w:hAnsi="Arial" w:cs="Arial"/>
                <w:color w:val="800000"/>
              </w:rPr>
              <w:t>r</w:t>
            </w:r>
            <w:r w:rsidRPr="001D0168">
              <w:rPr>
                <w:rFonts w:ascii="Arial" w:hAnsi="Arial" w:cs="Arial"/>
                <w:color w:val="800000"/>
              </w:rPr>
              <w:t xml:space="preserve"> que la fecha Final”, “Valor Ingresado se encuentra por fuera del rango permitido”.</w:t>
            </w:r>
          </w:p>
          <w:p w14:paraId="35C6521B" w14:textId="77777777" w:rsidR="00F97BD8" w:rsidRPr="002A4DEE" w:rsidRDefault="00F97BD8" w:rsidP="00E647AD">
            <w:pPr>
              <w:numPr>
                <w:ilvl w:val="0"/>
                <w:numId w:val="11"/>
              </w:numPr>
              <w:jc w:val="both"/>
              <w:rPr>
                <w:rFonts w:ascii="Arial" w:hAnsi="Arial" w:cs="Arial"/>
                <w:b/>
              </w:rPr>
            </w:pPr>
            <w:r w:rsidRPr="001D0168">
              <w:rPr>
                <w:rFonts w:ascii="Arial" w:eastAsia="Arial Unicode MS" w:hAnsi="Arial" w:cs="Arial"/>
                <w:color w:val="0000FF"/>
                <w:lang w:val="es-ES"/>
              </w:rPr>
              <w:t>Sistema: Los verbos utilizados deben ir en infinitivo (seleccionar, mostrar, etc.)</w:t>
            </w:r>
            <w:r>
              <w:rPr>
                <w:rFonts w:ascii="Arial" w:eastAsia="Arial Unicode MS" w:hAnsi="Arial" w:cs="Arial"/>
                <w:color w:val="0000FF"/>
                <w:lang w:val="es-ES"/>
              </w:rPr>
              <w:t xml:space="preserve">, </w:t>
            </w:r>
            <w:r w:rsidRPr="001D0168">
              <w:rPr>
                <w:rFonts w:ascii="Arial" w:eastAsia="Arial Unicode MS" w:hAnsi="Arial" w:cs="Arial"/>
                <w:color w:val="0000FF"/>
                <w:lang w:val="es-ES"/>
              </w:rPr>
              <w:t xml:space="preserve">Incluir </w:t>
            </w:r>
            <w:r>
              <w:rPr>
                <w:rFonts w:ascii="Arial" w:eastAsia="Arial Unicode MS" w:hAnsi="Arial" w:cs="Arial"/>
                <w:color w:val="0000FF"/>
                <w:lang w:val="es-ES"/>
              </w:rPr>
              <w:t xml:space="preserve">el mensaje a mostrar. </w:t>
            </w:r>
          </w:p>
          <w:p w14:paraId="14489833" w14:textId="77777777" w:rsidR="00F97BD8" w:rsidRPr="00557C9B" w:rsidRDefault="00F97BD8" w:rsidP="00E647AD">
            <w:pPr>
              <w:numPr>
                <w:ilvl w:val="0"/>
                <w:numId w:val="11"/>
              </w:numPr>
              <w:jc w:val="both"/>
              <w:rPr>
                <w:rFonts w:ascii="Arial" w:hAnsi="Arial" w:cs="Arial"/>
                <w:b/>
              </w:rPr>
            </w:pPr>
            <w:r>
              <w:rPr>
                <w:rFonts w:ascii="Arial" w:eastAsia="Arial Unicode MS" w:hAnsi="Arial" w:cs="Arial"/>
                <w:color w:val="0000FF"/>
                <w:lang w:val="es-ES"/>
              </w:rPr>
              <w:t>Si la excepción está relacionada con campos de entrada, incluir a que campos aplica.</w:t>
            </w:r>
          </w:p>
          <w:p w14:paraId="40038D75" w14:textId="77777777" w:rsidR="00F97BD8" w:rsidRPr="002F1D15" w:rsidRDefault="00F97BD8" w:rsidP="00E647AD">
            <w:pPr>
              <w:numPr>
                <w:ilvl w:val="0"/>
                <w:numId w:val="11"/>
              </w:numPr>
              <w:jc w:val="both"/>
              <w:rPr>
                <w:rFonts w:ascii="Arial" w:hAnsi="Arial" w:cs="Arial"/>
                <w:b/>
              </w:rPr>
            </w:pPr>
            <w:r>
              <w:rPr>
                <w:rFonts w:ascii="Arial" w:eastAsia="Arial Unicode MS" w:hAnsi="Arial" w:cs="Arial"/>
                <w:color w:val="0000FF"/>
                <w:lang w:val="es-ES"/>
              </w:rPr>
              <w:t>Especificar a que paso y flujo se debe regresar.</w:t>
            </w: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24CBA7EE" w14:textId="77777777" w:rsidR="00F97BD8" w:rsidRPr="00C1111C" w:rsidRDefault="00F97BD8" w:rsidP="00F97BD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3F61500" w14:textId="77777777" w:rsidR="00F97BD8" w:rsidRDefault="00F97BD8" w:rsidP="00F97BD8">
            <w:pPr>
              <w:jc w:val="both"/>
              <w:rPr>
                <w:rFonts w:ascii="Arial" w:hAnsi="Arial" w:cs="Arial"/>
              </w:rPr>
            </w:pPr>
          </w:p>
          <w:p w14:paraId="02907C0B" w14:textId="77777777" w:rsidR="00F97BD8" w:rsidRPr="000463D8" w:rsidRDefault="00F97BD8" w:rsidP="00F97BD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288BC270" w14:textId="77777777" w:rsidR="00F97BD8" w:rsidRDefault="00F97BD8" w:rsidP="00F97BD8">
            <w:pPr>
              <w:rPr>
                <w:rFonts w:ascii="Arial" w:hAnsi="Arial" w:cs="Arial"/>
                <w:b/>
              </w:rPr>
            </w:pPr>
          </w:p>
          <w:p w14:paraId="14AEFFFB" w14:textId="77777777" w:rsidR="00F97BD8" w:rsidRPr="008743D7" w:rsidRDefault="00F97BD8" w:rsidP="00F97BD8">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189F09FE" w14:textId="77777777" w:rsidR="00F97BD8" w:rsidRPr="008743D7" w:rsidRDefault="00F97BD8" w:rsidP="00F97BD8">
            <w:pPr>
              <w:rPr>
                <w:rFonts w:ascii="Arial" w:hAnsi="Arial" w:cs="Arial"/>
                <w:i/>
                <w:color w:val="800000"/>
              </w:rPr>
            </w:pPr>
            <w:r w:rsidRPr="008743D7">
              <w:rPr>
                <w:rFonts w:ascii="Arial" w:hAnsi="Arial" w:cs="Arial"/>
                <w:i/>
                <w:color w:val="800000"/>
              </w:rPr>
              <w:t>Ejemplo</w:t>
            </w:r>
          </w:p>
          <w:p w14:paraId="284F0587" w14:textId="77777777" w:rsidR="00F97BD8" w:rsidRPr="008743D7" w:rsidRDefault="00F97BD8"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A93E4FB" w14:textId="77777777" w:rsidR="00F97BD8" w:rsidRPr="000463D8" w:rsidRDefault="00F97BD8" w:rsidP="00E647AD">
            <w:pPr>
              <w:numPr>
                <w:ilvl w:val="0"/>
                <w:numId w:val="3"/>
              </w:numPr>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lastRenderedPageBreak/>
              <w:t>CRITERIOS DE ACEPTACIÓN:</w:t>
            </w:r>
          </w:p>
          <w:p w14:paraId="30614653" w14:textId="77777777" w:rsidR="00F97BD8" w:rsidRPr="00CB2208" w:rsidRDefault="00F97BD8"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ED3A590" w14:textId="77777777" w:rsidR="00F97BD8" w:rsidRDefault="00F97BD8" w:rsidP="00F97BD8">
            <w:pPr>
              <w:jc w:val="both"/>
              <w:rPr>
                <w:rFonts w:ascii="Arial" w:hAnsi="Arial" w:cs="Arial"/>
                <w:i/>
                <w:color w:val="800000"/>
              </w:rPr>
            </w:pPr>
          </w:p>
          <w:p w14:paraId="38833CC3" w14:textId="77777777" w:rsidR="00F97BD8" w:rsidRDefault="00F97BD8" w:rsidP="00F97BD8">
            <w:pPr>
              <w:jc w:val="both"/>
              <w:rPr>
                <w:rFonts w:ascii="Arial" w:hAnsi="Arial" w:cs="Arial"/>
                <w:i/>
                <w:color w:val="800000"/>
              </w:rPr>
            </w:pPr>
            <w:r>
              <w:rPr>
                <w:rFonts w:ascii="Arial" w:hAnsi="Arial" w:cs="Arial"/>
                <w:i/>
                <w:color w:val="800000"/>
              </w:rPr>
              <w:t>El administrador/usuario debe poder crear los componentes que requiera.</w:t>
            </w:r>
          </w:p>
          <w:p w14:paraId="1DBEC834" w14:textId="77777777" w:rsidR="00F97BD8" w:rsidRDefault="00F97BD8" w:rsidP="00F97BD8">
            <w:pPr>
              <w:jc w:val="both"/>
              <w:rPr>
                <w:rFonts w:ascii="Arial" w:hAnsi="Arial" w:cs="Arial"/>
                <w:i/>
                <w:color w:val="800000"/>
              </w:rPr>
            </w:pPr>
            <w:r>
              <w:rPr>
                <w:rFonts w:ascii="Arial" w:hAnsi="Arial" w:cs="Arial"/>
                <w:i/>
                <w:color w:val="800000"/>
              </w:rPr>
              <w:t>El administrador/usuario debe poder editar los componentes que requiera</w:t>
            </w:r>
          </w:p>
          <w:p w14:paraId="3B1331AE" w14:textId="77777777" w:rsidR="00F97BD8" w:rsidRDefault="00F97BD8" w:rsidP="00F97BD8">
            <w:pPr>
              <w:jc w:val="both"/>
              <w:rPr>
                <w:rFonts w:ascii="Arial" w:hAnsi="Arial" w:cs="Arial"/>
                <w:i/>
                <w:color w:val="800000"/>
              </w:rPr>
            </w:pPr>
            <w:r>
              <w:rPr>
                <w:rFonts w:ascii="Arial" w:hAnsi="Arial" w:cs="Arial"/>
                <w:i/>
                <w:color w:val="800000"/>
              </w:rPr>
              <w:t>El administrador/usuario debe poder registrar los componentes que requiera</w:t>
            </w:r>
          </w:p>
          <w:p w14:paraId="6A65C24A" w14:textId="77777777" w:rsidR="00F97BD8" w:rsidRDefault="00F97BD8" w:rsidP="00F97BD8">
            <w:pPr>
              <w:jc w:val="both"/>
              <w:rPr>
                <w:rFonts w:ascii="Arial" w:hAnsi="Arial" w:cs="Arial"/>
                <w:i/>
                <w:color w:val="800000"/>
              </w:rPr>
            </w:pPr>
            <w:r>
              <w:rPr>
                <w:rFonts w:ascii="Arial" w:hAnsi="Arial" w:cs="Arial"/>
                <w:i/>
                <w:color w:val="800000"/>
              </w:rPr>
              <w:t>El administrador/usuario debe poder configurarlos los componentes que requiera</w:t>
            </w:r>
          </w:p>
          <w:p w14:paraId="5CDB882B" w14:textId="77777777" w:rsidR="00F97BD8" w:rsidRDefault="00F97BD8" w:rsidP="00F97BD8">
            <w:pPr>
              <w:jc w:val="both"/>
              <w:rPr>
                <w:rFonts w:ascii="Arial" w:hAnsi="Arial" w:cs="Arial"/>
                <w:i/>
                <w:color w:val="800000"/>
              </w:rPr>
            </w:pPr>
          </w:p>
          <w:p w14:paraId="6D03BA0D" w14:textId="77777777" w:rsidR="00F97BD8" w:rsidRDefault="00F97BD8" w:rsidP="00F97BD8">
            <w:pPr>
              <w:jc w:val="both"/>
              <w:rPr>
                <w:rFonts w:ascii="Arial" w:hAnsi="Arial" w:cs="Arial"/>
                <w:i/>
                <w:color w:val="800000"/>
              </w:rPr>
            </w:pP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5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Jose Hemirt Bautista" w:date="2020-10-13T14:05:00Z" w:initials="JHB">
    <w:p w14:paraId="424B4DFB" w14:textId="4331CFE8" w:rsidR="00923B31" w:rsidRDefault="00923B31">
      <w:pPr>
        <w:pStyle w:val="Textocomentario"/>
      </w:pPr>
      <w:r>
        <w:rPr>
          <w:rStyle w:val="Refdecomentario"/>
        </w:rPr>
        <w:annotationRef/>
      </w:r>
      <w:r>
        <w:t>Definir que opciones deben estar en este item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4B4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32B4" w16cex:dateUtc="2020-10-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4B4DFB" w16cid:durableId="233032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4C32B" w14:textId="77777777" w:rsidR="00B17F70" w:rsidRDefault="00B17F70">
      <w:r>
        <w:separator/>
      </w:r>
    </w:p>
  </w:endnote>
  <w:endnote w:type="continuationSeparator" w:id="0">
    <w:p w14:paraId="3813062A" w14:textId="77777777" w:rsidR="00B17F70" w:rsidRDefault="00B17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4F4A5" w14:textId="77777777" w:rsidR="00B17F70" w:rsidRDefault="00B17F70">
      <w:r>
        <w:separator/>
      </w:r>
    </w:p>
  </w:footnote>
  <w:footnote w:type="continuationSeparator" w:id="0">
    <w:p w14:paraId="75A04F27" w14:textId="77777777" w:rsidR="00B17F70" w:rsidRDefault="00B17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923B31" w:rsidRPr="00C419FB" w14:paraId="2F6338E5" w14:textId="77777777" w:rsidTr="00D03F51">
      <w:trPr>
        <w:trHeight w:val="274"/>
      </w:trPr>
      <w:tc>
        <w:tcPr>
          <w:tcW w:w="1044" w:type="pct"/>
          <w:vMerge w:val="restart"/>
          <w:shd w:val="clear" w:color="auto" w:fill="auto"/>
          <w:noWrap/>
          <w:vAlign w:val="center"/>
          <w:hideMark/>
        </w:tcPr>
        <w:p w14:paraId="08766B1D" w14:textId="77777777" w:rsidR="00923B31" w:rsidRPr="00C419FB" w:rsidRDefault="00923B31"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923B31" w:rsidRPr="00C236B2" w:rsidRDefault="00923B31"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923B31" w:rsidRPr="00C419FB" w:rsidRDefault="00923B31"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923B31" w:rsidRPr="00C419FB" w14:paraId="759E0844" w14:textId="77777777" w:rsidTr="00D03F51">
      <w:trPr>
        <w:trHeight w:val="281"/>
      </w:trPr>
      <w:tc>
        <w:tcPr>
          <w:tcW w:w="1044" w:type="pct"/>
          <w:vMerge/>
          <w:vAlign w:val="center"/>
          <w:hideMark/>
        </w:tcPr>
        <w:p w14:paraId="0C8A7060" w14:textId="77777777" w:rsidR="00923B31" w:rsidRPr="00C419FB" w:rsidRDefault="00923B31" w:rsidP="00BC7E4A">
          <w:pPr>
            <w:rPr>
              <w:rFonts w:ascii="Arial" w:hAnsi="Arial" w:cs="Arial"/>
              <w:sz w:val="18"/>
              <w:szCs w:val="18"/>
            </w:rPr>
          </w:pPr>
        </w:p>
      </w:tc>
      <w:tc>
        <w:tcPr>
          <w:tcW w:w="3019" w:type="pct"/>
          <w:vMerge/>
          <w:vAlign w:val="center"/>
          <w:hideMark/>
        </w:tcPr>
        <w:p w14:paraId="3605DBC8" w14:textId="77777777" w:rsidR="00923B31" w:rsidRPr="00C419FB" w:rsidRDefault="00923B31"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923B31" w:rsidRPr="00C419FB" w:rsidRDefault="00923B31"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923B31" w:rsidRPr="00C419FB" w14:paraId="460A06FE" w14:textId="77777777" w:rsidTr="008E5E3C">
      <w:trPr>
        <w:trHeight w:val="450"/>
      </w:trPr>
      <w:tc>
        <w:tcPr>
          <w:tcW w:w="1044" w:type="pct"/>
          <w:vMerge/>
          <w:vAlign w:val="center"/>
          <w:hideMark/>
        </w:tcPr>
        <w:p w14:paraId="4AB00559" w14:textId="77777777" w:rsidR="00923B31" w:rsidRPr="00C419FB" w:rsidRDefault="00923B31" w:rsidP="00BC7E4A">
          <w:pPr>
            <w:rPr>
              <w:rFonts w:ascii="Arial" w:hAnsi="Arial" w:cs="Arial"/>
              <w:sz w:val="18"/>
              <w:szCs w:val="18"/>
            </w:rPr>
          </w:pPr>
        </w:p>
      </w:tc>
      <w:tc>
        <w:tcPr>
          <w:tcW w:w="3019" w:type="pct"/>
          <w:vMerge/>
          <w:shd w:val="clear" w:color="auto" w:fill="auto"/>
          <w:vAlign w:val="center"/>
        </w:tcPr>
        <w:p w14:paraId="5DCA0FDB" w14:textId="77777777" w:rsidR="00923B31" w:rsidRPr="00C419FB" w:rsidRDefault="00923B31"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923B31" w:rsidRPr="00C419FB" w:rsidRDefault="00923B31"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923B31" w:rsidRPr="00C419FB" w14:paraId="5D4003D1" w14:textId="77777777" w:rsidTr="008E5E3C">
      <w:trPr>
        <w:trHeight w:val="480"/>
      </w:trPr>
      <w:tc>
        <w:tcPr>
          <w:tcW w:w="1044" w:type="pct"/>
          <w:vMerge/>
          <w:vAlign w:val="center"/>
          <w:hideMark/>
        </w:tcPr>
        <w:p w14:paraId="09BB0935" w14:textId="77777777" w:rsidR="00923B31" w:rsidRPr="00C419FB" w:rsidRDefault="00923B31" w:rsidP="00BC7E4A">
          <w:pPr>
            <w:rPr>
              <w:rFonts w:ascii="Arial" w:hAnsi="Arial" w:cs="Arial"/>
              <w:sz w:val="18"/>
              <w:szCs w:val="18"/>
            </w:rPr>
          </w:pPr>
        </w:p>
      </w:tc>
      <w:tc>
        <w:tcPr>
          <w:tcW w:w="3019" w:type="pct"/>
          <w:vMerge/>
          <w:shd w:val="clear" w:color="auto" w:fill="auto"/>
          <w:vAlign w:val="center"/>
        </w:tcPr>
        <w:p w14:paraId="675CDBF1" w14:textId="77777777" w:rsidR="00923B31" w:rsidRPr="00C419FB" w:rsidRDefault="00923B31"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923B31" w:rsidRPr="00C419FB" w:rsidRDefault="00923B31"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923B31" w:rsidRDefault="00923B31"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7341783"/>
    <w:multiLevelType w:val="hybridMultilevel"/>
    <w:tmpl w:val="BFD02C6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A820A9"/>
    <w:multiLevelType w:val="hybridMultilevel"/>
    <w:tmpl w:val="37369C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1"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0"/>
  </w:num>
  <w:num w:numId="3">
    <w:abstractNumId w:val="24"/>
  </w:num>
  <w:num w:numId="4">
    <w:abstractNumId w:val="17"/>
  </w:num>
  <w:num w:numId="5">
    <w:abstractNumId w:val="21"/>
  </w:num>
  <w:num w:numId="6">
    <w:abstractNumId w:val="14"/>
  </w:num>
  <w:num w:numId="7">
    <w:abstractNumId w:val="1"/>
  </w:num>
  <w:num w:numId="8">
    <w:abstractNumId w:val="10"/>
  </w:num>
  <w:num w:numId="9">
    <w:abstractNumId w:val="15"/>
  </w:num>
  <w:num w:numId="10">
    <w:abstractNumId w:val="9"/>
  </w:num>
  <w:num w:numId="11">
    <w:abstractNumId w:val="6"/>
  </w:num>
  <w:num w:numId="12">
    <w:abstractNumId w:val="12"/>
  </w:num>
  <w:num w:numId="13">
    <w:abstractNumId w:val="0"/>
    <w:lvlOverride w:ilvl="0">
      <w:startOverride w:val="3"/>
    </w:lvlOverride>
  </w:num>
  <w:num w:numId="14">
    <w:abstractNumId w:val="3"/>
  </w:num>
  <w:num w:numId="15">
    <w:abstractNumId w:val="11"/>
  </w:num>
  <w:num w:numId="16">
    <w:abstractNumId w:val="22"/>
  </w:num>
  <w:num w:numId="17">
    <w:abstractNumId w:val="7"/>
  </w:num>
  <w:num w:numId="18">
    <w:abstractNumId w:val="5"/>
  </w:num>
  <w:num w:numId="19">
    <w:abstractNumId w:val="2"/>
  </w:num>
  <w:num w:numId="20">
    <w:abstractNumId w:val="13"/>
  </w:num>
  <w:num w:numId="21">
    <w:abstractNumId w:val="18"/>
  </w:num>
  <w:num w:numId="22">
    <w:abstractNumId w:val="8"/>
  </w:num>
  <w:num w:numId="23">
    <w:abstractNumId w:val="23"/>
  </w:num>
  <w:num w:numId="24">
    <w:abstractNumId w:val="4"/>
  </w:num>
  <w:num w:numId="25">
    <w:abstractNumId w:val="16"/>
  </w:num>
  <w:num w:numId="26">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Hemirt Bautista">
    <w15:presenceInfo w15:providerId="AD" w15:userId="S::jhemirt@inpel.com.co::8a96e3e8-ed52-45ac-b7b2-df7a1e52f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213EB"/>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5DC1"/>
    <w:rsid w:val="001C42F4"/>
    <w:rsid w:val="001C59D8"/>
    <w:rsid w:val="001D0168"/>
    <w:rsid w:val="001D7164"/>
    <w:rsid w:val="001E04CC"/>
    <w:rsid w:val="001E5259"/>
    <w:rsid w:val="0020268D"/>
    <w:rsid w:val="002049BE"/>
    <w:rsid w:val="00214CA5"/>
    <w:rsid w:val="00215489"/>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6FAA"/>
    <w:rsid w:val="002C05ED"/>
    <w:rsid w:val="002C6572"/>
    <w:rsid w:val="002D7565"/>
    <w:rsid w:val="002F09E8"/>
    <w:rsid w:val="002F0FF0"/>
    <w:rsid w:val="002F12A6"/>
    <w:rsid w:val="002F16E2"/>
    <w:rsid w:val="002F1D15"/>
    <w:rsid w:val="00301F69"/>
    <w:rsid w:val="00303162"/>
    <w:rsid w:val="00304A57"/>
    <w:rsid w:val="0030698D"/>
    <w:rsid w:val="003106F8"/>
    <w:rsid w:val="00311C1C"/>
    <w:rsid w:val="0031247B"/>
    <w:rsid w:val="003136FF"/>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B2D4A"/>
    <w:rsid w:val="003B5199"/>
    <w:rsid w:val="003C3868"/>
    <w:rsid w:val="003D1FAD"/>
    <w:rsid w:val="003D5484"/>
    <w:rsid w:val="003D7396"/>
    <w:rsid w:val="003E2BF8"/>
    <w:rsid w:val="003E5586"/>
    <w:rsid w:val="003F0B7A"/>
    <w:rsid w:val="003F30CD"/>
    <w:rsid w:val="00404232"/>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7288"/>
    <w:rsid w:val="004C2A0E"/>
    <w:rsid w:val="004C7015"/>
    <w:rsid w:val="004C7796"/>
    <w:rsid w:val="004E0220"/>
    <w:rsid w:val="004E28CF"/>
    <w:rsid w:val="004F20F9"/>
    <w:rsid w:val="004F39E6"/>
    <w:rsid w:val="00510167"/>
    <w:rsid w:val="00515429"/>
    <w:rsid w:val="00543843"/>
    <w:rsid w:val="00546679"/>
    <w:rsid w:val="005477EC"/>
    <w:rsid w:val="00551BE1"/>
    <w:rsid w:val="005530B5"/>
    <w:rsid w:val="005559AE"/>
    <w:rsid w:val="00557C9B"/>
    <w:rsid w:val="0056039A"/>
    <w:rsid w:val="0056345C"/>
    <w:rsid w:val="00576B40"/>
    <w:rsid w:val="0059549F"/>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4CDA"/>
    <w:rsid w:val="00685013"/>
    <w:rsid w:val="00692DE2"/>
    <w:rsid w:val="006A1631"/>
    <w:rsid w:val="006A4CAA"/>
    <w:rsid w:val="006A4D07"/>
    <w:rsid w:val="006A5294"/>
    <w:rsid w:val="006C212A"/>
    <w:rsid w:val="006C4B76"/>
    <w:rsid w:val="006C6257"/>
    <w:rsid w:val="006D7205"/>
    <w:rsid w:val="006E0015"/>
    <w:rsid w:val="006E0E0B"/>
    <w:rsid w:val="006E448F"/>
    <w:rsid w:val="006F63BA"/>
    <w:rsid w:val="00701370"/>
    <w:rsid w:val="007038A8"/>
    <w:rsid w:val="0071342C"/>
    <w:rsid w:val="00722359"/>
    <w:rsid w:val="00724B93"/>
    <w:rsid w:val="00727CA9"/>
    <w:rsid w:val="0076056C"/>
    <w:rsid w:val="00760DC3"/>
    <w:rsid w:val="007632BE"/>
    <w:rsid w:val="007730E3"/>
    <w:rsid w:val="00773938"/>
    <w:rsid w:val="00774B82"/>
    <w:rsid w:val="00782483"/>
    <w:rsid w:val="007A55B6"/>
    <w:rsid w:val="007C309D"/>
    <w:rsid w:val="007C6B1F"/>
    <w:rsid w:val="007D7B08"/>
    <w:rsid w:val="007E1FFA"/>
    <w:rsid w:val="007E3DE0"/>
    <w:rsid w:val="007E4AB8"/>
    <w:rsid w:val="007E61B2"/>
    <w:rsid w:val="00800CE6"/>
    <w:rsid w:val="008040EA"/>
    <w:rsid w:val="0081303D"/>
    <w:rsid w:val="008140D0"/>
    <w:rsid w:val="00815F4B"/>
    <w:rsid w:val="008169C2"/>
    <w:rsid w:val="0081741E"/>
    <w:rsid w:val="00821163"/>
    <w:rsid w:val="0082635F"/>
    <w:rsid w:val="00835655"/>
    <w:rsid w:val="00841A28"/>
    <w:rsid w:val="008440C0"/>
    <w:rsid w:val="0087057E"/>
    <w:rsid w:val="00872B95"/>
    <w:rsid w:val="008743D7"/>
    <w:rsid w:val="00876E6E"/>
    <w:rsid w:val="00884CF1"/>
    <w:rsid w:val="0088542E"/>
    <w:rsid w:val="00887934"/>
    <w:rsid w:val="0089049C"/>
    <w:rsid w:val="008952D4"/>
    <w:rsid w:val="008A099E"/>
    <w:rsid w:val="008A39C0"/>
    <w:rsid w:val="008A5954"/>
    <w:rsid w:val="008B6BAB"/>
    <w:rsid w:val="008C003D"/>
    <w:rsid w:val="008C3807"/>
    <w:rsid w:val="008C51A0"/>
    <w:rsid w:val="008D21F5"/>
    <w:rsid w:val="008E5250"/>
    <w:rsid w:val="008E5E3C"/>
    <w:rsid w:val="008E64B1"/>
    <w:rsid w:val="008F17FA"/>
    <w:rsid w:val="008F1AFD"/>
    <w:rsid w:val="008F30DD"/>
    <w:rsid w:val="008F4B3D"/>
    <w:rsid w:val="008F56CC"/>
    <w:rsid w:val="008F5BC2"/>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13917"/>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21BA"/>
    <w:rsid w:val="00AD2D68"/>
    <w:rsid w:val="00AD79DF"/>
    <w:rsid w:val="00AE3971"/>
    <w:rsid w:val="00AE4548"/>
    <w:rsid w:val="00AF0CD7"/>
    <w:rsid w:val="00AF0D34"/>
    <w:rsid w:val="00AF723C"/>
    <w:rsid w:val="00B11233"/>
    <w:rsid w:val="00B1582C"/>
    <w:rsid w:val="00B17F70"/>
    <w:rsid w:val="00B3356A"/>
    <w:rsid w:val="00B377BA"/>
    <w:rsid w:val="00B408D0"/>
    <w:rsid w:val="00B44805"/>
    <w:rsid w:val="00B44E94"/>
    <w:rsid w:val="00B54C46"/>
    <w:rsid w:val="00B61FF5"/>
    <w:rsid w:val="00B7094F"/>
    <w:rsid w:val="00B74774"/>
    <w:rsid w:val="00B77964"/>
    <w:rsid w:val="00B83D3E"/>
    <w:rsid w:val="00B90814"/>
    <w:rsid w:val="00B90EA3"/>
    <w:rsid w:val="00B949DD"/>
    <w:rsid w:val="00B94A7F"/>
    <w:rsid w:val="00BA5E3C"/>
    <w:rsid w:val="00BB1AF7"/>
    <w:rsid w:val="00BC1B8E"/>
    <w:rsid w:val="00BC1CDE"/>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D3CF0"/>
    <w:rsid w:val="00DD45A2"/>
    <w:rsid w:val="00DE27D6"/>
    <w:rsid w:val="00DE4ABE"/>
    <w:rsid w:val="00DF53A6"/>
    <w:rsid w:val="00DF6A89"/>
    <w:rsid w:val="00E1263D"/>
    <w:rsid w:val="00E15A40"/>
    <w:rsid w:val="00E27C69"/>
    <w:rsid w:val="00E30DBB"/>
    <w:rsid w:val="00E3797C"/>
    <w:rsid w:val="00E40A8E"/>
    <w:rsid w:val="00E54A44"/>
    <w:rsid w:val="00E55FC7"/>
    <w:rsid w:val="00E6210D"/>
    <w:rsid w:val="00E647AD"/>
    <w:rsid w:val="00E64F35"/>
    <w:rsid w:val="00E709DA"/>
    <w:rsid w:val="00E77BAF"/>
    <w:rsid w:val="00E80DF7"/>
    <w:rsid w:val="00E81B29"/>
    <w:rsid w:val="00E82B39"/>
    <w:rsid w:val="00E83D51"/>
    <w:rsid w:val="00E8686B"/>
    <w:rsid w:val="00E94CBD"/>
    <w:rsid w:val="00E96703"/>
    <w:rsid w:val="00EA31D5"/>
    <w:rsid w:val="00EA78F6"/>
    <w:rsid w:val="00EB7BA6"/>
    <w:rsid w:val="00EC1C5A"/>
    <w:rsid w:val="00EC1D5B"/>
    <w:rsid w:val="00ED38C1"/>
    <w:rsid w:val="00ED4E9D"/>
    <w:rsid w:val="00EE0C12"/>
    <w:rsid w:val="00EE5567"/>
    <w:rsid w:val="00EE6836"/>
    <w:rsid w:val="00EF087D"/>
    <w:rsid w:val="00EF2515"/>
    <w:rsid w:val="00F03960"/>
    <w:rsid w:val="00F13AE0"/>
    <w:rsid w:val="00F13EB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openxmlformats.org/officeDocument/2006/relationships/diagramColors" Target="diagrams/colors23.xml"/><Relationship Id="rId107" Type="http://schemas.openxmlformats.org/officeDocument/2006/relationships/diagramData" Target="diagrams/data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hyperlink" Target="https://docs.aws.amazon.com/es_es/waf/latest/developerguide/waf-dg.pdf#waf-which-to-choose" TargetMode="External"/><Relationship Id="rId149" Type="http://schemas.microsoft.com/office/2007/relationships/diagramDrawing" Target="diagrams/drawing25.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Layout" Target="diagrams/layout19.xml"/><Relationship Id="rId118" Type="http://schemas.openxmlformats.org/officeDocument/2006/relationships/diagramLayout" Target="diagrams/layout20.xml"/><Relationship Id="rId134" Type="http://schemas.microsoft.com/office/2007/relationships/diagramDrawing" Target="diagrams/drawing22.xml"/><Relationship Id="rId139" Type="http://schemas.microsoft.com/office/2007/relationships/diagramDrawing" Target="diagrams/drawing23.xml"/><Relationship Id="rId80" Type="http://schemas.openxmlformats.org/officeDocument/2006/relationships/image" Target="media/image8.png"/><Relationship Id="rId85" Type="http://schemas.openxmlformats.org/officeDocument/2006/relationships/diagramColors" Target="diagrams/colors14.xml"/><Relationship Id="rId150" Type="http://schemas.openxmlformats.org/officeDocument/2006/relationships/header" Target="header1.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microsoft.com/office/2011/relationships/commentsExtended" Target="commentsExtended.xml"/><Relationship Id="rId108" Type="http://schemas.openxmlformats.org/officeDocument/2006/relationships/diagramLayout" Target="diagrams/layout18.xml"/><Relationship Id="rId124" Type="http://schemas.openxmlformats.org/officeDocument/2006/relationships/diagramQuickStyle" Target="diagrams/quickStyle21.xml"/><Relationship Id="rId129" Type="http://schemas.openxmlformats.org/officeDocument/2006/relationships/hyperlink" Target="https://docs.aws.amazon.com/es_es/AWSEC2/latest/UserGuide/ec2-ug.pdf#data-protection" TargetMode="Externa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Data" Target="diagrams/data24.xml"/><Relationship Id="rId145" Type="http://schemas.openxmlformats.org/officeDocument/2006/relationships/diagramData" Target="diagrams/data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QuickStyle" Target="diagrams/quickStyle19.xml"/><Relationship Id="rId119" Type="http://schemas.openxmlformats.org/officeDocument/2006/relationships/diagramQuickStyle" Target="diagrams/quickStyle20.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diagramData" Target="diagrams/data22.xml"/><Relationship Id="rId135" Type="http://schemas.openxmlformats.org/officeDocument/2006/relationships/diagramData" Target="diagrams/data23.xml"/><Relationship Id="rId151" Type="http://schemas.openxmlformats.org/officeDocument/2006/relationships/fontTable" Target="fontTable.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QuickStyle" Target="diagrams/quickStyle18.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microsoft.com/office/2016/09/relationships/commentsIds" Target="commentsIds.xml"/><Relationship Id="rId120" Type="http://schemas.openxmlformats.org/officeDocument/2006/relationships/diagramColors" Target="diagrams/colors20.xml"/><Relationship Id="rId125" Type="http://schemas.openxmlformats.org/officeDocument/2006/relationships/diagramColors" Target="diagrams/colors21.xml"/><Relationship Id="rId141" Type="http://schemas.openxmlformats.org/officeDocument/2006/relationships/diagramLayout" Target="diagrams/layout24.xml"/><Relationship Id="rId146" Type="http://schemas.openxmlformats.org/officeDocument/2006/relationships/diagramLayout" Target="diagrams/layout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Colors" Target="diagrams/colors18.xml"/><Relationship Id="rId115" Type="http://schemas.openxmlformats.org/officeDocument/2006/relationships/diagramColors" Target="diagrams/colors19.xml"/><Relationship Id="rId131" Type="http://schemas.openxmlformats.org/officeDocument/2006/relationships/diagramLayout" Target="diagrams/layout22.xml"/><Relationship Id="rId136" Type="http://schemas.openxmlformats.org/officeDocument/2006/relationships/diagramLayout" Target="diagrams/layout23.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microsoft.com/office/2011/relationships/people" Target="people.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microsoft.com/office/2018/08/relationships/commentsExtensible" Target="commentsExtensible.xml"/><Relationship Id="rId126" Type="http://schemas.microsoft.com/office/2007/relationships/diagramDrawing" Target="diagrams/drawing21.xml"/><Relationship Id="rId147" Type="http://schemas.openxmlformats.org/officeDocument/2006/relationships/diagramQuickStyle" Target="diagrams/quickStyle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0.xml"/><Relationship Id="rId142" Type="http://schemas.openxmlformats.org/officeDocument/2006/relationships/diagramQuickStyle" Target="diagrams/quickStyle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microsoft.com/office/2007/relationships/diagramDrawing" Target="diagrams/drawing19.xml"/><Relationship Id="rId137" Type="http://schemas.openxmlformats.org/officeDocument/2006/relationships/diagramQuickStyle" Target="diagrams/quickStyle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8.xml"/><Relationship Id="rId132" Type="http://schemas.openxmlformats.org/officeDocument/2006/relationships/diagramQuickStyle" Target="diagrams/quickStyle22.xml"/><Relationship Id="rId153" Type="http://schemas.openxmlformats.org/officeDocument/2006/relationships/theme" Target="theme/theme1.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image" Target="media/image10.jpeg"/><Relationship Id="rId127" Type="http://schemas.openxmlformats.org/officeDocument/2006/relationships/hyperlink" Target="https://aws.amazon.com/es/organizations/" TargetMode="External"/><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1.xml"/><Relationship Id="rId143" Type="http://schemas.openxmlformats.org/officeDocument/2006/relationships/diagramColors" Target="diagrams/colors24.xml"/><Relationship Id="rId148" Type="http://schemas.openxmlformats.org/officeDocument/2006/relationships/diagramColors" Target="diagrams/colors25.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openxmlformats.org/officeDocument/2006/relationships/diagramData" Target="diagrams/data19.xml"/><Relationship Id="rId133" Type="http://schemas.openxmlformats.org/officeDocument/2006/relationships/diagramColors" Target="diagrams/colors22.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comments" Target="comments.xml"/><Relationship Id="rId123" Type="http://schemas.openxmlformats.org/officeDocument/2006/relationships/diagramLayout" Target="diagrams/layout21.xml"/><Relationship Id="rId144" Type="http://schemas.microsoft.com/office/2007/relationships/diagramDrawing" Target="diagrams/drawing24.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4"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s</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81499"/>
          <a:ext cx="1980471"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validarUsuario</a:t>
          </a:r>
          <a:endParaRPr lang="es-CO" sz="1300" kern="1200"/>
        </a:p>
      </dsp:txBody>
      <dsp:txXfrm>
        <a:off x="2307" y="181499"/>
        <a:ext cx="1980471" cy="374400"/>
      </dsp:txXfrm>
    </dsp:sp>
    <dsp:sp modelId="{3605D73C-7E3E-4818-B6BE-775942DAFC6D}">
      <dsp:nvSpPr>
        <dsp:cNvPr id="0" name=""/>
        <dsp:cNvSpPr/>
      </dsp:nvSpPr>
      <dsp:spPr>
        <a:xfrm>
          <a:off x="407945"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Font typeface="Symbol" panose="05050102010706020507" pitchFamily="18" charset="2"/>
            <a:buChar char=""/>
          </a:pPr>
          <a:r>
            <a:rPr lang="es-CO" sz="1300" kern="1200"/>
            <a:t>cuando el usuario ingrese al sistema se validará el ingreso </a:t>
          </a:r>
        </a:p>
      </dsp:txBody>
      <dsp:txXfrm>
        <a:off x="465951" y="613906"/>
        <a:ext cx="1864459" cy="2270788"/>
      </dsp:txXfrm>
    </dsp:sp>
    <dsp:sp modelId="{AE44CE3B-B5A6-433D-BDC1-30435E6648AC}">
      <dsp:nvSpPr>
        <dsp:cNvPr id="0" name=""/>
        <dsp:cNvSpPr/>
      </dsp:nvSpPr>
      <dsp:spPr>
        <a:xfrm>
          <a:off x="2283010" y="12215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220775"/>
        <a:ext cx="488568" cy="295848"/>
      </dsp:txXfrm>
    </dsp:sp>
    <dsp:sp modelId="{AFD828BF-13EA-4A30-82EF-94D3CE706000}">
      <dsp:nvSpPr>
        <dsp:cNvPr id="0" name=""/>
        <dsp:cNvSpPr/>
      </dsp:nvSpPr>
      <dsp:spPr>
        <a:xfrm>
          <a:off x="3183707" y="181499"/>
          <a:ext cx="1980471" cy="561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None/>
          </a:pPr>
          <a:r>
            <a:rPr lang="es-ES" sz="1300" kern="1200"/>
            <a:t>validarIntentosIngreso</a:t>
          </a:r>
          <a:endParaRPr lang="es-CO" sz="1300" kern="1200"/>
        </a:p>
      </dsp:txBody>
      <dsp:txXfrm>
        <a:off x="3183707" y="181499"/>
        <a:ext cx="1980471" cy="374400"/>
      </dsp:txXfrm>
    </dsp:sp>
    <dsp:sp modelId="{F30D5423-D3DC-4D84-9295-E80A71FDABE7}">
      <dsp:nvSpPr>
        <dsp:cNvPr id="0" name=""/>
        <dsp:cNvSpPr/>
      </dsp:nvSpPr>
      <dsp:spPr>
        <a:xfrm>
          <a:off x="3589346" y="555900"/>
          <a:ext cx="1980471" cy="2386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CO" sz="1300" kern="1200"/>
            <a:t>se validan los intentos de ingreso al sistema</a:t>
          </a:r>
        </a:p>
        <a:p>
          <a:pPr marL="114300" lvl="1" indent="-114300" algn="l" defTabSz="577850">
            <a:lnSpc>
              <a:spcPct val="90000"/>
            </a:lnSpc>
            <a:spcBef>
              <a:spcPct val="0"/>
            </a:spcBef>
            <a:spcAft>
              <a:spcPct val="15000"/>
            </a:spcAft>
            <a:buChar char="•"/>
          </a:pPr>
          <a:r>
            <a:rPr lang="es-CO" sz="1300" kern="1200"/>
            <a:t>accede: el usuario ingresará al sistema </a:t>
          </a:r>
        </a:p>
        <a:p>
          <a:pPr marL="114300" lvl="1" indent="-114300" algn="l" defTabSz="577850">
            <a:lnSpc>
              <a:spcPct val="90000"/>
            </a:lnSpc>
            <a:spcBef>
              <a:spcPct val="0"/>
            </a:spcBef>
            <a:spcAft>
              <a:spcPct val="15000"/>
            </a:spcAft>
            <a:buChar char="•"/>
          </a:pPr>
          <a:r>
            <a:rPr lang="es-CO" sz="1300" kern="1200"/>
            <a:t>intentos fallidos: si los intentos de ingreso son superiores a 3 veces, se genera una alerta al administrador del sistema y no se permiten mas intentos</a:t>
          </a:r>
        </a:p>
      </dsp:txBody>
      <dsp:txXfrm>
        <a:off x="3647352" y="613906"/>
        <a:ext cx="1864459" cy="22707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2006</TotalTime>
  <Pages>81</Pages>
  <Words>10188</Words>
  <Characters>56036</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23</cp:revision>
  <cp:lastPrinted>2007-12-04T21:07:00Z</cp:lastPrinted>
  <dcterms:created xsi:type="dcterms:W3CDTF">2020-10-13T16:38:00Z</dcterms:created>
  <dcterms:modified xsi:type="dcterms:W3CDTF">2020-10-15T16:49:00Z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