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D0DC7" w14:textId="4F20F872" w:rsidR="00DC5304" w:rsidRDefault="00F95B2E">
      <w:r>
        <w:t>122222</w:t>
      </w:r>
    </w:p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Ttul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09A3FBDC" w:rsidR="006779C3" w:rsidRDefault="006779C3">
      <w:pPr>
        <w:pStyle w:val="TDC1"/>
        <w:tabs>
          <w:tab w:val="left" w:pos="600"/>
          <w:tab w:val="right" w:leader="dot" w:pos="9350"/>
        </w:tabs>
        <w:rPr>
          <w:noProof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7301DF31" w14:textId="1FC042B4" w:rsidR="00E3797C" w:rsidRDefault="00E3797C" w:rsidP="00E3797C"/>
    <w:p w14:paraId="2DCBACDD" w14:textId="77777777" w:rsidR="00E3797C" w:rsidRPr="00E3797C" w:rsidRDefault="00E3797C" w:rsidP="00E3797C"/>
    <w:p w14:paraId="4DAF7C3C" w14:textId="77777777" w:rsidR="00E3797C" w:rsidRPr="00E3797C" w:rsidRDefault="00E3797C" w:rsidP="00E3797C">
      <w:pPr>
        <w:rPr>
          <w:rFonts w:eastAsiaTheme="minorEastAsia"/>
        </w:rPr>
      </w:pPr>
    </w:p>
    <w:p w14:paraId="2CB21C26" w14:textId="77777777" w:rsidR="00632B15" w:rsidRDefault="009363B6" w:rsidP="00632B15">
      <w:pPr>
        <w:pStyle w:val="Ttulo"/>
        <w:jc w:val="left"/>
      </w:pPr>
      <w:r>
        <w:rPr>
          <w:rFonts w:cs="Arial"/>
          <w:sz w:val="22"/>
          <w:szCs w:val="22"/>
        </w:rPr>
        <w:fldChar w:fldCharType="end"/>
      </w:r>
      <w:r w:rsidR="00632B15"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 xml:space="preserve">Identificar los casos de uso del sistema </w:t>
      </w:r>
      <w:proofErr w:type="spellStart"/>
      <w:r>
        <w:t>Inpetel</w:t>
      </w:r>
      <w:proofErr w:type="spellEnd"/>
      <w:r>
        <w:t xml:space="preserve">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</w:t>
      </w:r>
      <w:proofErr w:type="spellStart"/>
      <w:r>
        <w:t>Inpetel</w:t>
      </w:r>
      <w:proofErr w:type="spellEnd"/>
      <w:r>
        <w:t xml:space="preserve">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sistema</w:t>
      </w:r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21EE14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E3797C" w:rsidRPr="008B07E9" w:rsidRDefault="00E3797C" w:rsidP="007038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</w:p>
                                <w:p w14:paraId="64D2DF48" w14:textId="77777777" w:rsidR="00E3797C" w:rsidRPr="009E2EFC" w:rsidRDefault="00E3797C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" filled="f" stroked="f">
                      <v:textbox inset="0,0,0,0">
                        <w:txbxContent>
                          <w:p w14:paraId="2DAD1A33" w14:textId="70A58F55" w:rsidR="00E3797C" w:rsidRPr="008B07E9" w:rsidRDefault="00E3797C" w:rsidP="007038A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</w:p>
                          <w:p w14:paraId="64D2DF48" w14:textId="77777777" w:rsidR="00E3797C" w:rsidRPr="009E2EFC" w:rsidRDefault="00E3797C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 xml:space="preserve">monitorear todo lo ocurrido en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 w:rsidR="00B377BA"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cloud</w:t>
            </w:r>
            <w:proofErr w:type="spellEnd"/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SuperAdministrador</w:t>
      </w:r>
      <w:proofErr w:type="spellEnd"/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CCB90C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E3797C" w:rsidRPr="008B07E9" w:rsidRDefault="00E3797C" w:rsidP="00B377B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</w:p>
                                <w:p w14:paraId="0B765069" w14:textId="77777777" w:rsidR="00E3797C" w:rsidRPr="009E2EFC" w:rsidRDefault="00E3797C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v9ynv5wEAALU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DF858E0" w14:textId="77777777" w:rsidR="00E3797C" w:rsidRPr="008B07E9" w:rsidRDefault="00E3797C" w:rsidP="00B377BA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</w:p>
                          <w:p w14:paraId="0B765069" w14:textId="77777777" w:rsidR="00E3797C" w:rsidRPr="009E2EFC" w:rsidRDefault="00E3797C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szCs w:val="22"/>
              </w:rPr>
              <w:t>SuperAdministrador</w:t>
            </w:r>
            <w:proofErr w:type="spellEnd"/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el administrador del sistema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Cloud,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AF4D2D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E3797C" w:rsidRPr="008B07E9" w:rsidRDefault="00E3797C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E3797C" w:rsidRPr="009E2EFC" w:rsidRDefault="00E3797C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" filled="f" stroked="f">
                      <v:textbox inset="0,0,0,0">
                        <w:txbxContent>
                          <w:p w14:paraId="22B151C5" w14:textId="77777777" w:rsidR="00E3797C" w:rsidRPr="008B07E9" w:rsidRDefault="00E3797C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E3797C" w:rsidRPr="009E2EFC" w:rsidRDefault="00E3797C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 xml:space="preserve">Será el administrador del sistema externo en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cloud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>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AA745A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E3797C" w:rsidRPr="009E2EFC" w:rsidRDefault="00E3797C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" filled="f" stroked="f">
                      <v:textbox inset="0,0,0,0">
                        <w:txbxContent>
                          <w:p w14:paraId="116CC0AD" w14:textId="424A1D96" w:rsidR="00E3797C" w:rsidRPr="009E2EFC" w:rsidRDefault="00E3797C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encarga de registrar todos los datos, información, alertas, logs y demás aspectos gestionados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Será capaz de almacenar la información que se gestiona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519B023" w14:textId="2C518F72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proofErr w:type="spellStart"/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  <w:proofErr w:type="spellEnd"/>
          </w:p>
          <w:p w14:paraId="372FC1FA" w14:textId="4D53BE74" w:rsidR="00D60D89" w:rsidRDefault="00D60D89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logs,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E3797C" w:rsidRPr="008B07E9" w:rsidRDefault="00E3797C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E3797C" w:rsidRPr="009E2EFC" w:rsidRDefault="00E3797C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Sulb85wEAALQ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153A324" w14:textId="4837A4C9" w:rsidR="00E3797C" w:rsidRPr="008B07E9" w:rsidRDefault="00E3797C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E3797C" w:rsidRPr="009E2EFC" w:rsidRDefault="00E3797C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E647AD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proofErr w:type="spellStart"/>
            <w:r>
              <w:rPr>
                <w:rFonts w:cs="Arial"/>
                <w:i/>
                <w:color w:val="0000FF"/>
                <w:szCs w:val="22"/>
              </w:rPr>
              <w:t>vpn</w:t>
            </w:r>
            <w:proofErr w:type="spellEnd"/>
          </w:p>
          <w:p w14:paraId="7EA51E8C" w14:textId="4E1B47CB" w:rsidR="008169C2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68D7EA33" w:rsidR="00AD2D68" w:rsidRDefault="00FA447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CBD7A9B" wp14:editId="32B384F8">
            <wp:simplePos x="0" y="0"/>
            <wp:positionH relativeFrom="column">
              <wp:posOffset>-752475</wp:posOffset>
            </wp:positionH>
            <wp:positionV relativeFrom="paragraph">
              <wp:posOffset>-107950</wp:posOffset>
            </wp:positionV>
            <wp:extent cx="7533608" cy="5686425"/>
            <wp:effectExtent l="0" t="0" r="0" b="0"/>
            <wp:wrapNone/>
            <wp:docPr id="48" name="Imagen 48" descr="0. gestionar Inpetel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0" descr="0. gestionar Inpetel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64" cy="56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4CC9500" w14:textId="477D0BD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33C5E6C" w14:textId="5DFF1FD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F7637D4" w14:textId="154891F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C1565D0" w14:textId="7BEF9A4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FF6F97" w14:textId="2F68B1D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7AA772" w14:textId="2276984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BDC4A6" w14:textId="1D2DE5C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4D3E19A" w14:textId="4F82852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D3BB39D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BEA199" w14:textId="60CDB66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713F49" w14:textId="3E4082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D9E433" w14:textId="0114519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38BF31E" w14:textId="2AFA7B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6B30E7" w14:textId="394003E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7E22E9F" w14:textId="6B238012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F52B79" w14:textId="1791A16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8E94A66" w14:textId="38D8196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554336D" w14:textId="1A45CBB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2A513A3" w14:textId="11EEF3C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70A4561" w14:textId="001453F0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6E4CC6C" w14:textId="3283017C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DCC6A4" w14:textId="3EBD5E3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1D344C3" w14:textId="2101A0D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6843432" w14:textId="28D335B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9C04EE6" w14:textId="719FA7D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4F6DE97" w14:textId="5DC6078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11B49CB" w14:textId="5EEAA75E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B23AAF2" w14:textId="5261F20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28F214F" w14:textId="17FD859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3FB3DBC" w14:textId="087C388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907339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4CDAD3" w14:textId="0AF96EB6" w:rsidR="00AD2D68" w:rsidRPr="00195722" w:rsidRDefault="00AD2D68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756459B1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1</w:t>
      </w:r>
    </w:p>
    <w:p w14:paraId="7E65FB0A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B5347B0" w14:textId="25D1D85C" w:rsidR="0004359A" w:rsidRPr="0004359A" w:rsidRDefault="0004359A" w:rsidP="0004359A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Gestionar_sistema_externo</w:t>
      </w:r>
      <w:proofErr w:type="spellEnd"/>
    </w:p>
    <w:p w14:paraId="79C08FA3" w14:textId="77777777" w:rsidR="0004359A" w:rsidRDefault="0004359A" w:rsidP="00FA4470"/>
    <w:p w14:paraId="29049FAB" w14:textId="30D71966" w:rsidR="00FA4470" w:rsidRPr="00FA4470" w:rsidRDefault="00FA4470" w:rsidP="00FA4470">
      <w:r w:rsidRPr="008C315A">
        <w:rPr>
          <w:noProof/>
        </w:rPr>
        <w:drawing>
          <wp:inline distT="0" distB="0" distL="0" distR="0" wp14:anchorId="6D36BA43" wp14:editId="16C9FC7F">
            <wp:extent cx="5943600" cy="3324860"/>
            <wp:effectExtent l="0" t="0" r="0" b="0"/>
            <wp:docPr id="45" name="Imagen 45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2" descr="1. gestionar sistema externo O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977"/>
        <w:gridCol w:w="44"/>
        <w:gridCol w:w="1387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6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2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  <w:proofErr w:type="spellEnd"/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463D8" w:rsidRDefault="003D1FAD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463D8" w:rsidRDefault="003D1FAD" w:rsidP="002A1D4C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091AD706" w14:textId="10FDA938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6E06056" w14:textId="77777777" w:rsidR="00632B15" w:rsidRDefault="00632B15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FBD003F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2E252EE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B6A106F" w14:textId="77777777" w:rsidR="005A1F2E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F053A1A" w14:textId="77777777" w:rsidR="005A1F2E" w:rsidRPr="005A1F2E" w:rsidRDefault="005A1F2E" w:rsidP="002A1D4C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632B15" w:rsidRPr="009B2573" w14:paraId="38B7A15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3238A7F" w14:textId="77777777" w:rsidR="00632B15" w:rsidRPr="00F4293F" w:rsidRDefault="00632B15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8B1EF6B" w14:textId="121FBC5E" w:rsidR="00D03F51" w:rsidRDefault="00D03F51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44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59C9EB43" w14:textId="77777777" w:rsidTr="0004359A">
              <w:tc>
                <w:tcPr>
                  <w:tcW w:w="2689" w:type="dxa"/>
                </w:tcPr>
                <w:p w14:paraId="695F0475" w14:textId="3AF4282F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D3AF4AF" w14:textId="385D5AF9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4359A" w14:paraId="2B55D6E1" w14:textId="77777777" w:rsidTr="0004359A">
              <w:tc>
                <w:tcPr>
                  <w:tcW w:w="2689" w:type="dxa"/>
                </w:tcPr>
                <w:p w14:paraId="325355C3" w14:textId="43B657A2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20DED4F" w14:textId="7FED522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141BBF64" w14:textId="77777777" w:rsidTr="0004359A">
              <w:tc>
                <w:tcPr>
                  <w:tcW w:w="2689" w:type="dxa"/>
                </w:tcPr>
                <w:p w14:paraId="17212DCA" w14:textId="454CC368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E64CC3" w14:textId="7C99205E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38A045FF" w14:textId="77777777" w:rsidTr="0004359A">
              <w:tc>
                <w:tcPr>
                  <w:tcW w:w="2689" w:type="dxa"/>
                </w:tcPr>
                <w:p w14:paraId="078A1E32" w14:textId="2CF159A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B526D9" w14:textId="3DE0B92A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50BA5F92" w14:textId="77777777" w:rsidTr="0004359A">
              <w:tc>
                <w:tcPr>
                  <w:tcW w:w="2689" w:type="dxa"/>
                </w:tcPr>
                <w:p w14:paraId="77AA2871" w14:textId="42093296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5DE6AF7" w14:textId="7D457CF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21D12974" w14:textId="77777777" w:rsidTr="0004359A">
              <w:tc>
                <w:tcPr>
                  <w:tcW w:w="2689" w:type="dxa"/>
                </w:tcPr>
                <w:p w14:paraId="18F135B7" w14:textId="75E672F0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C2754A" w14:textId="15F7B6C5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5B2B5372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0C2C6C94" w14:textId="2816A076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652028C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78A66081" w14:textId="5C2893EA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0F6B4387" w14:textId="77777777" w:rsidR="0004359A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584DB4B" w14:textId="3D3AAF7E" w:rsidR="0004359A" w:rsidRPr="00D03F51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54DD85B8" w14:textId="6170768B" w:rsidR="0004359A" w:rsidRPr="00214CA5" w:rsidRDefault="0004359A" w:rsidP="0004359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C4546BD" w14:textId="61FA5C99" w:rsidR="00632B15" w:rsidRPr="00214CA5" w:rsidRDefault="00632B15" w:rsidP="00386BCB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77777777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32B15" w:rsidRPr="009B2573" w14:paraId="5C0F323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BAB00F5" w14:textId="77777777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79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3FC14F4B" w14:textId="77777777" w:rsidTr="0004359A">
              <w:tc>
                <w:tcPr>
                  <w:tcW w:w="2689" w:type="dxa"/>
                </w:tcPr>
                <w:p w14:paraId="3C46C1AC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180A833" w14:textId="7706826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705D2B0" w14:textId="77777777" w:rsidTr="0004359A">
              <w:tc>
                <w:tcPr>
                  <w:tcW w:w="2689" w:type="dxa"/>
                </w:tcPr>
                <w:p w14:paraId="760BD4D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EF27881" w14:textId="5CC08422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29A9D4C" w14:textId="77777777" w:rsidTr="0004359A">
              <w:tc>
                <w:tcPr>
                  <w:tcW w:w="2689" w:type="dxa"/>
                </w:tcPr>
                <w:p w14:paraId="3570A45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D5EA2DC" w14:textId="3E97F83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22965726" w14:textId="77777777" w:rsidTr="0004359A">
              <w:tc>
                <w:tcPr>
                  <w:tcW w:w="2689" w:type="dxa"/>
                </w:tcPr>
                <w:p w14:paraId="30916279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7B8B28" w14:textId="7508E08F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64C737FF" w14:textId="77777777" w:rsidTr="0004359A">
              <w:tc>
                <w:tcPr>
                  <w:tcW w:w="2689" w:type="dxa"/>
                </w:tcPr>
                <w:p w14:paraId="7C9A0991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6E0BCB" w14:textId="2F50042B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2B299CA1" w14:textId="77777777" w:rsidTr="0004359A">
              <w:tc>
                <w:tcPr>
                  <w:tcW w:w="2689" w:type="dxa"/>
                </w:tcPr>
                <w:p w14:paraId="49BC15E4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A0A704" w14:textId="10B80288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61342077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7CE512B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310CB397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4F5280F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349CD25C" w14:textId="1D04E036" w:rsidR="0004359A" w:rsidRPr="00F4293F" w:rsidRDefault="0004359A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A507E44" w14:textId="7F3ED5BB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477E8709" w14:textId="7E45DD1D" w:rsidR="00632B15" w:rsidRPr="00236317" w:rsidRDefault="00632B15" w:rsidP="0004359A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BD169A7" w14:textId="77777777" w:rsidR="00E80DF7" w:rsidRDefault="00D03F51" w:rsidP="00386BCB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sistema externo no debe estar previamente creado en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inpetel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cloud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>, si ya esta creado informar al superadministrador evitando que se vuelva a crear.</w:t>
            </w:r>
          </w:p>
          <w:p w14:paraId="43CF383E" w14:textId="01FCD704" w:rsidR="00D03F51" w:rsidRPr="00AD0CCF" w:rsidRDefault="00D03F51" w:rsidP="00386BCB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4F955" w14:textId="15E8D7BE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superadministrador se encuentra en el ambiente de administrador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5B7910"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donde le mostrará 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>las siguientes alternativas disponibles:</w:t>
            </w:r>
          </w:p>
          <w:p w14:paraId="20A9488D" w14:textId="17D29DA0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4DACD9" w14:textId="48ECC5FE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746DDA" w14:textId="77777777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17F55C" w14:textId="792CCF31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471585E8" wp14:editId="312B293D">
                  <wp:extent cx="2971800" cy="1466850"/>
                  <wp:effectExtent l="0" t="0" r="76200" b="0"/>
                  <wp:docPr id="49" name="Diagrama 4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14:paraId="72895771" w14:textId="19EC6EC2" w:rsidR="005B7910" w:rsidRDefault="005B7910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DED28C" w14:textId="13A7101A" w:rsidR="00632B15" w:rsidRDefault="00055F8E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6FEE1B3" wp14:editId="087CC1AD">
                  <wp:extent cx="4743450" cy="2924175"/>
                  <wp:effectExtent l="76200" t="0" r="76200" b="0"/>
                  <wp:docPr id="50" name="Diagrama 5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" r:lo="rId17" r:qs="rId18" r:cs="rId19"/>
                    </a:graphicData>
                  </a:graphic>
                </wp:inline>
              </w:drawing>
            </w:r>
          </w:p>
          <w:p w14:paraId="0B216900" w14:textId="1BC5D748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E09411" w14:textId="77777777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3D3247A9" w14:textId="77777777" w:rsidTr="002A1D4C">
        <w:tc>
          <w:tcPr>
            <w:tcW w:w="804" w:type="dxa"/>
            <w:gridSpan w:val="2"/>
            <w:shd w:val="clear" w:color="auto" w:fill="D9D9D9"/>
          </w:tcPr>
          <w:p w14:paraId="38A87B67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292F21D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4A5F1841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32B15" w:rsidRPr="000463D8" w14:paraId="2B875A07" w14:textId="77777777" w:rsidTr="002A1D4C">
        <w:tc>
          <w:tcPr>
            <w:tcW w:w="804" w:type="dxa"/>
            <w:gridSpan w:val="2"/>
          </w:tcPr>
          <w:p w14:paraId="4CF3F443" w14:textId="53FF91A4" w:rsidR="00632B15" w:rsidRPr="006779C3" w:rsidRDefault="009B5A5F" w:rsidP="002A1D4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45EE8E53" w14:textId="73494237" w:rsidR="00632B15" w:rsidRPr="006779C3" w:rsidRDefault="009B5A5F" w:rsidP="002A1D4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6FC5A5AF" w14:textId="297A8EA5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_sistema_externo</w:t>
            </w:r>
            <w:proofErr w:type="spellEnd"/>
          </w:p>
          <w:p w14:paraId="0D12A07A" w14:textId="419391A2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9FA5CC" w14:textId="5DE97278" w:rsidR="00055F8E" w:rsidRDefault="00CE5B74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allí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se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le mostrará 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un botón denominado </w:t>
            </w:r>
            <w:r w:rsid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SISTEMA EXTERNO</w:t>
            </w:r>
          </w:p>
          <w:p w14:paraId="5FD95C81" w14:textId="30BEA4D2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1CC5CB9B" w14:textId="00FFCB2A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 ejecutar el botón se le mostrará una interfaz donde se le mostrarán los datos requeridos para crear dicho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.</w:t>
            </w:r>
          </w:p>
          <w:p w14:paraId="7021C2FA" w14:textId="77777777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3AC490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6193AAC4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790B14F7" w14:textId="5BCB0C93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Nit_sistema_externo</w:t>
            </w:r>
            <w:proofErr w:type="spellEnd"/>
          </w:p>
          <w:p w14:paraId="393039EC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</w:p>
          <w:p w14:paraId="0A2AE5AF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Teléfono_sistema_externo</w:t>
            </w:r>
            <w:proofErr w:type="spellEnd"/>
          </w:p>
          <w:p w14:paraId="2ABA20F9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Dirección_sistema_externo</w:t>
            </w:r>
            <w:proofErr w:type="spellEnd"/>
          </w:p>
          <w:p w14:paraId="418FC55A" w14:textId="5A41DDEA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Tipo_sistema_externo</w:t>
            </w:r>
            <w:proofErr w:type="spellEnd"/>
          </w:p>
          <w:p w14:paraId="1B0D702D" w14:textId="1C24C74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E739E" w14:textId="175705FD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008D694C" w14:textId="71DF72E0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2446F24A" w14:textId="4D57040A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1E42E214" w14:textId="4A14092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B00B16" w14:textId="468A6BC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09E4F5D0" w14:textId="6BBA6A25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986FE35" w14:textId="7AD31F53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647F2" w14:textId="77777777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4B12D798" w14:textId="15765839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“sistema externo creado exitosamente”</w:t>
            </w:r>
          </w:p>
          <w:p w14:paraId="1065BED2" w14:textId="77777777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7F466" w14:textId="5F47A6E6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DAA816" w14:textId="28302D6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5B4AA002" w14:textId="4E69EA9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505A4846" w14:textId="0A6ECE22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56F007CA" w14:textId="5C995A8F" w:rsidR="00467322" w:rsidRP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continua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3CDF2928" w14:textId="77777777" w:rsidR="00055F8E" w:rsidRDefault="00055F8E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6BF61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D6D3C7" w14:textId="5C7E2E5E" w:rsidR="00632B15" w:rsidRPr="000463D8" w:rsidRDefault="00632B15" w:rsidP="006779C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69BA89C" w14:textId="77777777" w:rsidTr="002A1D4C">
        <w:tc>
          <w:tcPr>
            <w:tcW w:w="804" w:type="dxa"/>
            <w:gridSpan w:val="2"/>
          </w:tcPr>
          <w:p w14:paraId="02958534" w14:textId="50D96530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3D23DA62" w14:textId="59F494B3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F0BBED3" w14:textId="2A555D41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Consultar_sistema_externo</w:t>
            </w:r>
            <w:proofErr w:type="spellEnd"/>
          </w:p>
          <w:p w14:paraId="59F45D9A" w14:textId="77777777" w:rsidR="009B5A5F" w:rsidRDefault="009B5A5F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Nit_sistema_externo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27E74F12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7DA7D0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D0FD966" w14:textId="77777777" w:rsidTr="002A1D4C">
        <w:tc>
          <w:tcPr>
            <w:tcW w:w="804" w:type="dxa"/>
            <w:gridSpan w:val="2"/>
          </w:tcPr>
          <w:p w14:paraId="12D07A6C" w14:textId="5413FB57" w:rsidR="009B5A5F" w:rsidRPr="009B5A5F" w:rsidRDefault="009B5A5F" w:rsidP="009B5A5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3"/>
          </w:tcPr>
          <w:p w14:paraId="62F537B5" w14:textId="72114538" w:rsidR="009B5A5F" w:rsidRDefault="009B5A5F" w:rsidP="009B5A5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0643A49" w14:textId="77777777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Editar_sistema_externo</w:t>
            </w:r>
            <w:proofErr w:type="spellEnd"/>
          </w:p>
          <w:p w14:paraId="69E4F5AC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 se encuentran resultados en la consulta anterior el superadministrador podrá seleccionar el resultado que desee y ejecutar el botón de editar.</w:t>
            </w:r>
          </w:p>
          <w:p w14:paraId="0FB1C63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le llevará a una pantalla donde se podrán modificar los atributos del sistema externo en mención.</w:t>
            </w:r>
          </w:p>
          <w:p w14:paraId="320CFF32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 administrador podrá guardar cambios o cancelar la edición según desee.</w:t>
            </w:r>
          </w:p>
          <w:p w14:paraId="37A70040" w14:textId="631729F0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guardar cambios se mostrará un mensaje informando que 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”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1CC15DFC" w14:textId="5749274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13F520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39D8D0" w14:textId="6B7C9F3A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</w:t>
            </w:r>
            <w:r w:rsidRPr="00EB7BA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activar o desactivar el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informando de las posibles consecuencias, esto solo se realizará con una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validación previa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avalada de manera escrita al superadministrador.</w:t>
            </w:r>
          </w:p>
          <w:p w14:paraId="26F55BFF" w14:textId="085CB074" w:rsidR="005B2C17" w:rsidRDefault="005B2C17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el super administrador cuenta con dicha autorización procederá a subirla y </w:t>
            </w:r>
            <w:r w:rsidR="000B01ED">
              <w:rPr>
                <w:rFonts w:ascii="Arial" w:hAnsi="Arial" w:cs="Arial"/>
                <w:color w:val="0000FF"/>
                <w:lang w:val="es-ES" w:eastAsia="es-ES"/>
              </w:rPr>
              <w:t>confirmar la activación / desactivación del sistema externo.</w:t>
            </w:r>
          </w:p>
          <w:p w14:paraId="7466F69D" w14:textId="77777777" w:rsidR="009B5A5F" w:rsidRPr="00CB439A" w:rsidRDefault="009B5A5F" w:rsidP="00CB439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1AEC9087" w14:textId="77777777" w:rsidTr="002A1D4C">
        <w:tc>
          <w:tcPr>
            <w:tcW w:w="9658" w:type="dxa"/>
            <w:gridSpan w:val="8"/>
          </w:tcPr>
          <w:p w14:paraId="3CA03E8A" w14:textId="77777777" w:rsidR="009B5A5F" w:rsidRPr="00CC2F74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4B3E3B" w14:textId="77777777" w:rsidR="009B5A5F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B5C9908" w14:textId="77777777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822298" w14:textId="1539A218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superadministrador debe estar previamente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</w:p>
          <w:p w14:paraId="5F0C2FDC" w14:textId="736E6412" w:rsidR="003106F8" w:rsidRDefault="003106F8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externo no debe estar previamente creado al intentar crearlo</w:t>
            </w:r>
          </w:p>
          <w:p w14:paraId="6A8C141D" w14:textId="6E552BE7" w:rsidR="00B90814" w:rsidRPr="00684CDA" w:rsidRDefault="00B90814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44473A5B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071456B" w14:textId="77777777" w:rsidR="009B5A5F" w:rsidRPr="000463D8" w:rsidRDefault="009B5A5F" w:rsidP="009B5A5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1480BA18" w14:textId="77777777" w:rsidR="009B5A5F" w:rsidRPr="000463D8" w:rsidRDefault="009B5A5F" w:rsidP="009B5A5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EFBDFCB" w14:textId="77777777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79822D95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8FB942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96FE23E" w14:textId="07C54FB6" w:rsidR="00B90814" w:rsidRPr="00684CDA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B5A5F" w:rsidRPr="000463D8" w14:paraId="0F3BD655" w14:textId="77777777" w:rsidTr="002A1D4C">
        <w:tc>
          <w:tcPr>
            <w:tcW w:w="804" w:type="dxa"/>
            <w:gridSpan w:val="2"/>
            <w:shd w:val="clear" w:color="auto" w:fill="D9D9D9"/>
          </w:tcPr>
          <w:p w14:paraId="7B967E5F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577B0BC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267FC88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B5A5F" w:rsidRPr="000463D8" w14:paraId="12ECCECF" w14:textId="77777777" w:rsidTr="002A1D4C">
        <w:tc>
          <w:tcPr>
            <w:tcW w:w="804" w:type="dxa"/>
            <w:gridSpan w:val="2"/>
          </w:tcPr>
          <w:p w14:paraId="059A29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063EF2C1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37F37C1A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76982EA3" w14:textId="77777777" w:rsidTr="002A1D4C">
        <w:tc>
          <w:tcPr>
            <w:tcW w:w="804" w:type="dxa"/>
            <w:gridSpan w:val="2"/>
          </w:tcPr>
          <w:p w14:paraId="21C69B1D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5B397F0D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47CBF58E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177C00A7" w14:textId="77777777" w:rsidTr="002A1D4C">
        <w:tc>
          <w:tcPr>
            <w:tcW w:w="9658" w:type="dxa"/>
            <w:gridSpan w:val="8"/>
          </w:tcPr>
          <w:p w14:paraId="47420C30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BDA79B5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9B5A5F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B31CFBA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0FAC9DF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001F2571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gramStart"/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45EC00B8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7B2D6F4" w14:textId="77777777" w:rsidR="00B90814" w:rsidRPr="00B90814" w:rsidRDefault="009B5A5F" w:rsidP="00E647AD">
            <w:pPr>
              <w:pStyle w:val="Prrafodelista"/>
              <w:numPr>
                <w:ilvl w:val="0"/>
                <w:numId w:val="3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0814" w:rsidRPr="00B90814">
              <w:rPr>
                <w:rFonts w:ascii="Arial" w:eastAsia="Arial Unicode MS" w:hAnsi="Arial" w:cs="Arial"/>
                <w:color w:val="0000FF"/>
                <w:lang w:val="es-ES"/>
              </w:rPr>
              <w:t>Crear_sistema_externo</w:t>
            </w:r>
            <w:proofErr w:type="spellEnd"/>
          </w:p>
          <w:p w14:paraId="09E4742E" w14:textId="5A6B5583" w:rsidR="009B5A5F" w:rsidRPr="001D0168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 w:rsidR="00B90814"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397B4CD6" w14:textId="77777777" w:rsidR="00B90814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02F088EA" w14:textId="77777777" w:rsidR="00B90814" w:rsidRDefault="00B90814" w:rsidP="00B90814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3F5B153" w14:textId="77777777" w:rsidR="009B5A5F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consultar_sistema_externo</w:t>
            </w:r>
            <w:proofErr w:type="spellEnd"/>
          </w:p>
          <w:p w14:paraId="565B2100" w14:textId="4B19AE1D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339793C" w14:textId="6D6A7656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ID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28AF699" w14:textId="43519EB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NIT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798DE1D" w14:textId="218FFA2F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Nombre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B7DB005" w14:textId="0FD68C95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1F9CB83" w14:textId="747E63D1" w:rsidR="005B2C17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editar_sistema_externo</w:t>
            </w:r>
            <w:proofErr w:type="spellEnd"/>
          </w:p>
          <w:p w14:paraId="170163CB" w14:textId="32878458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contar con autorización para activar/desactivar un sistema externo</w:t>
            </w:r>
          </w:p>
          <w:p w14:paraId="2B5E1852" w14:textId="1E24877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cuenta con autorización para activar/desactivar el sistema externo?”</w:t>
            </w:r>
          </w:p>
          <w:p w14:paraId="7A6DBE90" w14:textId="7E49C09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6E6E79DB" w14:textId="542DFF5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subir imagen </w:t>
            </w:r>
            <w:r w:rsidR="000B0B27">
              <w:rPr>
                <w:rFonts w:ascii="Arial" w:hAnsi="Arial" w:cs="Arial"/>
                <w:color w:val="800000"/>
              </w:rPr>
              <w:t xml:space="preserve">(soporte) </w:t>
            </w:r>
            <w:r>
              <w:rPr>
                <w:rFonts w:ascii="Arial" w:hAnsi="Arial" w:cs="Arial"/>
                <w:color w:val="800000"/>
              </w:rPr>
              <w:t>de autorización -&gt; confirmar -&gt; permitir activación / desactivación del sistema externo</w:t>
            </w:r>
          </w:p>
          <w:p w14:paraId="60A69062" w14:textId="51959FBE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0534B257" w14:textId="51AA5553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4DBDEA9" w14:textId="77777777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4C8FB24" w14:textId="77777777" w:rsid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FBBA67" w14:textId="15BD934F" w:rsidR="005B2C17" w:rsidRP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</w:tc>
      </w:tr>
      <w:tr w:rsidR="009B5A5F" w:rsidRPr="000463D8" w14:paraId="7891D01E" w14:textId="77777777" w:rsidTr="002A1D4C">
        <w:tc>
          <w:tcPr>
            <w:tcW w:w="815" w:type="dxa"/>
            <w:gridSpan w:val="3"/>
            <w:shd w:val="clear" w:color="auto" w:fill="D9D9D9"/>
          </w:tcPr>
          <w:p w14:paraId="072812D3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766CE3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2E0107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B5A5F" w:rsidRPr="000463D8" w14:paraId="5FB2C585" w14:textId="77777777" w:rsidTr="002A1D4C">
        <w:tc>
          <w:tcPr>
            <w:tcW w:w="815" w:type="dxa"/>
            <w:gridSpan w:val="3"/>
          </w:tcPr>
          <w:p w14:paraId="0CEA0A89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9A2D22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46651EB3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30578E86" w14:textId="77777777" w:rsidR="009B5A5F" w:rsidRDefault="009B5A5F" w:rsidP="009B5A5F">
            <w:pPr>
              <w:jc w:val="both"/>
              <w:rPr>
                <w:rFonts w:ascii="Arial" w:hAnsi="Arial" w:cs="Arial"/>
              </w:rPr>
            </w:pPr>
          </w:p>
          <w:p w14:paraId="2A0367D3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9B5A5F" w:rsidRPr="000463D8" w14:paraId="5E5736F7" w14:textId="77777777" w:rsidTr="002A1D4C">
        <w:tc>
          <w:tcPr>
            <w:tcW w:w="815" w:type="dxa"/>
            <w:gridSpan w:val="3"/>
          </w:tcPr>
          <w:p w14:paraId="68505E2C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E39BC8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802CBF5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</w:tr>
      <w:tr w:rsidR="009B5A5F" w:rsidRPr="000463D8" w14:paraId="5E4DA278" w14:textId="77777777" w:rsidTr="002A1D4C">
        <w:tc>
          <w:tcPr>
            <w:tcW w:w="9658" w:type="dxa"/>
            <w:gridSpan w:val="8"/>
          </w:tcPr>
          <w:p w14:paraId="52E48E13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52B61C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3E7309D9" w14:textId="66EA0E4E" w:rsidR="009B5A5F" w:rsidRPr="006C4B76" w:rsidRDefault="009B5A5F" w:rsidP="000B01ED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9B5A5F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178ECAB8" w14:textId="77777777" w:rsidR="009B5A5F" w:rsidRPr="008743D7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9B5A5F" w:rsidRPr="008743D7" w:rsidRDefault="009B5A5F" w:rsidP="009B5A5F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9B5A5F" w:rsidRPr="008743D7" w:rsidRDefault="000B01E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5D73C192" w14:textId="250D6140" w:rsidR="009B5A5F" w:rsidRPr="008743D7" w:rsidRDefault="009B5A5F" w:rsidP="000B01ED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9B5A5F" w:rsidRPr="000463D8" w:rsidRDefault="009B5A5F" w:rsidP="009B5A5F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9B5A5F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6BC2206F" w14:textId="77777777" w:rsidR="009B5A5F" w:rsidRPr="00CB2208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D247D69" w14:textId="77777777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0C8D73" w14:textId="621E6641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autonomía de crear, consultar, editar, activar / desactivar el sistema externo</w:t>
            </w:r>
          </w:p>
          <w:p w14:paraId="4345C2E6" w14:textId="6652D1FC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24EA7FC" w14:textId="635E5BB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crear cualquier cantidad de sistemas externos</w:t>
            </w:r>
          </w:p>
          <w:p w14:paraId="5DF34209" w14:textId="58392FF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4F197EE" w14:textId="7BBAD7BD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debe poder asignarle el tipo de sistema externo que desea</w:t>
            </w:r>
          </w:p>
          <w:p w14:paraId="49F36146" w14:textId="18E79EC3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8C25AA3" w14:textId="7252F5F7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debe poder habilitar/ inhabilitar el sistema externo únicamente bajo autorización </w:t>
            </w:r>
          </w:p>
          <w:p w14:paraId="73B2FE1D" w14:textId="34CB824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E513B8C" w14:textId="084858A9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</w:t>
            </w:r>
            <w:r w:rsidR="00167D85">
              <w:rPr>
                <w:rFonts w:ascii="Arial" w:hAnsi="Arial" w:cs="Arial"/>
                <w:i/>
                <w:color w:val="800000"/>
              </w:rPr>
              <w:t xml:space="preserve"> y gestionar</w:t>
            </w: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  <w:r w:rsidR="00167D85">
              <w:rPr>
                <w:rFonts w:ascii="Arial" w:hAnsi="Arial" w:cs="Arial"/>
                <w:i/>
                <w:color w:val="800000"/>
              </w:rPr>
              <w:t>los sistemas externos existentes activos e inactivos</w:t>
            </w:r>
          </w:p>
          <w:p w14:paraId="5A7E0F0E" w14:textId="311466C0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B6A558" w14:textId="77777777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16329E1" w14:textId="0BEBF46C" w:rsidR="009B5A5F" w:rsidRPr="002B6FAA" w:rsidRDefault="009B5A5F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t>.</w:t>
            </w:r>
          </w:p>
        </w:tc>
      </w:tr>
      <w:tr w:rsidR="009B5A5F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065C7EC" w14:textId="77777777" w:rsidR="009B5A5F" w:rsidRPr="00AD2D68" w:rsidRDefault="009B5A5F" w:rsidP="000B01ED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74B20E17" w14:textId="7DD4D33C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2</w:t>
      </w:r>
    </w:p>
    <w:p w14:paraId="6DD3916F" w14:textId="77777777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4B7FBACE" w:rsidR="003106F8" w:rsidRPr="0004359A" w:rsidRDefault="003106F8" w:rsidP="003106F8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</w:t>
      </w: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rol</w:t>
      </w:r>
      <w:proofErr w:type="spellEnd"/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6CF2580D" w:rsidR="000B0B27" w:rsidRDefault="000B0B27" w:rsidP="00632B15">
      <w:pPr>
        <w:rPr>
          <w:rFonts w:ascii="Arial" w:hAnsi="Arial" w:cs="Arial"/>
          <w:b/>
          <w:bCs/>
          <w:lang w:val="es-ES"/>
        </w:rPr>
      </w:pPr>
      <w:r w:rsidRPr="008C315A">
        <w:rPr>
          <w:noProof/>
        </w:rPr>
        <w:lastRenderedPageBreak/>
        <w:drawing>
          <wp:inline distT="0" distB="0" distL="0" distR="0" wp14:anchorId="6778BF17" wp14:editId="670D24D5">
            <wp:extent cx="6601357" cy="3524250"/>
            <wp:effectExtent l="0" t="0" r="0" b="0"/>
            <wp:docPr id="54" name="Imagen 5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4" descr="2. gestionar_roles 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45" cy="352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B90814" w:rsidRPr="000463D8" w14:paraId="1FB8E8DE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07A9665" w:rsidR="00B90814" w:rsidRPr="000463D8" w:rsidRDefault="00B90814" w:rsidP="00357668">
            <w:pPr>
              <w:jc w:val="both"/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proofErr w:type="spellEnd"/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A71A78">
        <w:tc>
          <w:tcPr>
            <w:tcW w:w="6485" w:type="dxa"/>
            <w:gridSpan w:val="8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A71A78">
        <w:tc>
          <w:tcPr>
            <w:tcW w:w="9658" w:type="dxa"/>
            <w:gridSpan w:val="9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A71A78">
        <w:tc>
          <w:tcPr>
            <w:tcW w:w="9658" w:type="dxa"/>
            <w:gridSpan w:val="9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A71A78">
        <w:tc>
          <w:tcPr>
            <w:tcW w:w="9658" w:type="dxa"/>
            <w:gridSpan w:val="9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CEB20DE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5358A190" w14:textId="77777777" w:rsidR="00B90814" w:rsidRPr="000463D8" w:rsidRDefault="00B90814" w:rsidP="00E647AD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]</w:t>
            </w:r>
          </w:p>
        </w:tc>
      </w:tr>
      <w:tr w:rsidR="00B90814" w:rsidRPr="000463D8" w14:paraId="62424033" w14:textId="77777777" w:rsidTr="00A71A78">
        <w:tc>
          <w:tcPr>
            <w:tcW w:w="9658" w:type="dxa"/>
            <w:gridSpan w:val="9"/>
          </w:tcPr>
          <w:p w14:paraId="2FB0ADC6" w14:textId="3E96591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8E49AD4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8076151" w14:textId="3183263E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>A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dministrador podrá crear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los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r w:rsidR="004762D8">
              <w:rPr>
                <w:rFonts w:ascii="Arial" w:eastAsia="Arial Unicode MS" w:hAnsi="Arial" w:cs="Arial"/>
                <w:iCs/>
                <w:color w:val="0000FF"/>
                <w:lang w:val="es-ES"/>
              </w:rPr>
              <w:t>es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desee dentro del sistema externo asignado.</w:t>
            </w:r>
          </w:p>
          <w:p w14:paraId="28DDA458" w14:textId="77777777" w:rsidR="00B90814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77777777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B90814" w:rsidRPr="009B2573" w14:paraId="3A894227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B90814" w:rsidRPr="009B2573" w14:paraId="75C79DD2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EBB9BE6" w14:textId="77777777" w:rsidR="00B90814" w:rsidRPr="00F4293F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E589634" w14:textId="0C5AC3E4" w:rsidR="00B90814" w:rsidRDefault="00B90814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0EB940F3" w14:textId="5CF27ED1" w:rsidR="000B0B27" w:rsidRDefault="000B0B2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7DBFE528" w14:textId="77777777" w:rsidTr="004762D8">
              <w:tc>
                <w:tcPr>
                  <w:tcW w:w="2689" w:type="dxa"/>
                </w:tcPr>
                <w:p w14:paraId="5FD0F85E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D508CF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762D8" w14:paraId="3FC92A12" w14:textId="77777777" w:rsidTr="004762D8">
              <w:tc>
                <w:tcPr>
                  <w:tcW w:w="2689" w:type="dxa"/>
                </w:tcPr>
                <w:p w14:paraId="45C72864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4655DB9" w14:textId="59319B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B147097" w14:textId="77777777" w:rsidTr="004762D8">
              <w:tc>
                <w:tcPr>
                  <w:tcW w:w="2689" w:type="dxa"/>
                </w:tcPr>
                <w:p w14:paraId="235FC04B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B60C93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4721E65" w14:textId="77777777" w:rsidTr="004762D8">
              <w:tc>
                <w:tcPr>
                  <w:tcW w:w="2689" w:type="dxa"/>
                </w:tcPr>
                <w:p w14:paraId="1A302561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16A985" w14:textId="08A29B2B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DEDA570" w14:textId="77777777" w:rsidTr="004762D8">
              <w:tc>
                <w:tcPr>
                  <w:tcW w:w="2689" w:type="dxa"/>
                </w:tcPr>
                <w:p w14:paraId="1904E2A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B790CD1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4E1ABA2" w14:textId="77777777" w:rsidTr="004762D8">
              <w:tc>
                <w:tcPr>
                  <w:tcW w:w="2689" w:type="dxa"/>
                </w:tcPr>
                <w:p w14:paraId="40F088BD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66BA8656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1CC07C9E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1F79780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11FEEBC8" w14:textId="293E4CDD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78A60A2F" w14:textId="6907940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678725F3" w14:textId="77777777" w:rsidR="00B90814" w:rsidRPr="004762D8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6C7CC0B" w14:textId="77777777" w:rsidR="00B90814" w:rsidRPr="00D03F51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353ED68" w14:textId="4508B026" w:rsidR="00B90814" w:rsidRPr="00214CA5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0DA0397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05FE88FD" w14:textId="77777777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B90814" w:rsidRPr="009B2573" w14:paraId="4E46AAE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5DB5FE8" w14:textId="77777777" w:rsidR="00B90814" w:rsidRPr="009B2573" w:rsidRDefault="00B90814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02BDDEA4" w14:textId="77777777" w:rsidTr="004F20F9">
              <w:tc>
                <w:tcPr>
                  <w:tcW w:w="2689" w:type="dxa"/>
                </w:tcPr>
                <w:p w14:paraId="17D844B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ED093AB" w14:textId="50602E5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4827311F" w14:textId="77777777" w:rsidTr="004F20F9">
              <w:tc>
                <w:tcPr>
                  <w:tcW w:w="2689" w:type="dxa"/>
                </w:tcPr>
                <w:p w14:paraId="4912F30C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702F969" w14:textId="19A35F6D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BF4C9BB" w14:textId="77777777" w:rsidTr="004F20F9">
              <w:tc>
                <w:tcPr>
                  <w:tcW w:w="2689" w:type="dxa"/>
                </w:tcPr>
                <w:p w14:paraId="2294556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F9CC315" w14:textId="3922D6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DBDE97A" w14:textId="77777777" w:rsidTr="004F20F9">
              <w:tc>
                <w:tcPr>
                  <w:tcW w:w="2689" w:type="dxa"/>
                </w:tcPr>
                <w:p w14:paraId="68EBE140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2D37AE" w14:textId="170ECAD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358DDFB5" w14:textId="77777777" w:rsidTr="004F20F9">
              <w:tc>
                <w:tcPr>
                  <w:tcW w:w="2689" w:type="dxa"/>
                </w:tcPr>
                <w:p w14:paraId="69B2A9E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62E3402" w14:textId="7ADF067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4C99D453" w14:textId="77777777" w:rsidTr="004F20F9">
              <w:tc>
                <w:tcPr>
                  <w:tcW w:w="2689" w:type="dxa"/>
                </w:tcPr>
                <w:p w14:paraId="1ECBF853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12024C44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2CA0F02" w14:textId="1C780FF3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7CAEBAD5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564267ED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1BFAFB36" w14:textId="6338DF38" w:rsidR="000B0B27" w:rsidRPr="009B2573" w:rsidRDefault="000B0B27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424214C" w14:textId="3CB90CB2" w:rsidR="00B90814" w:rsidRPr="008A099E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791E240B" w14:textId="77777777" w:rsidR="00B90814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59A61F" w14:textId="57FFF69B" w:rsidR="00B90814" w:rsidRPr="00236317" w:rsidRDefault="00B90814" w:rsidP="00357668">
            <w:pPr>
              <w:spacing w:line="240" w:lineRule="auto"/>
              <w:ind w:left="720"/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66796A9" w14:textId="77777777" w:rsidTr="00A71A78">
        <w:tc>
          <w:tcPr>
            <w:tcW w:w="9658" w:type="dxa"/>
            <w:gridSpan w:val="9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E85765C" w14:textId="77777777" w:rsidR="007A55B6" w:rsidRPr="000463D8" w:rsidRDefault="007A55B6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2BD12A26" w14:textId="63FDD091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administrador es libre de crear los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 que crea necesarios heredando atributos que le permitan hacer determinadas tareas dentro del sistema externo</w:t>
            </w:r>
          </w:p>
          <w:p w14:paraId="1A32D4A2" w14:textId="2B141A0D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D383E56" w14:textId="3BEFE4E4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Se deben tener los 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usuarios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asociados a lo</w:t>
            </w:r>
            <w:r w:rsidR="00273214">
              <w:rPr>
                <w:rFonts w:ascii="Arial" w:hAnsi="Arial" w:cs="Arial"/>
                <w:color w:val="0000FF"/>
                <w:lang w:eastAsia="es-ES"/>
              </w:rPr>
              <w:t>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e</w:t>
            </w:r>
            <w:r>
              <w:rPr>
                <w:rFonts w:ascii="Arial" w:hAnsi="Arial" w:cs="Arial"/>
                <w:color w:val="0000FF"/>
                <w:lang w:eastAsia="es-ES"/>
              </w:rPr>
              <w:t>s que ingresan al sistema externo, estos creados por el administrador del sistema externo.</w:t>
            </w:r>
          </w:p>
          <w:p w14:paraId="53ED2E3B" w14:textId="7B476569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D0A5F42" w14:textId="700D26FC" w:rsidR="00273214" w:rsidRDefault="002732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Selección de roles:</w:t>
            </w:r>
          </w:p>
          <w:p w14:paraId="439D8A55" w14:textId="77777777" w:rsidR="00941483" w:rsidRDefault="0094148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9964A02" w14:textId="76AA2D9E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Interventoría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  <w:proofErr w:type="gramStart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lee datos?</w:t>
            </w:r>
            <w:proofErr w:type="gramEnd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</w:t>
            </w:r>
          </w:p>
          <w:p w14:paraId="1B901163" w14:textId="47FB9626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Pruebas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</w:p>
          <w:p w14:paraId="66BA0E6A" w14:textId="2D7CBD50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Administrador</w:t>
            </w:r>
          </w:p>
          <w:p w14:paraId="76079527" w14:textId="5BE7E657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Analista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– genera reportes</w:t>
            </w:r>
          </w:p>
          <w:p w14:paraId="6A9AF123" w14:textId="47C8CF0C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Consultor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- lectura</w:t>
            </w:r>
          </w:p>
          <w:p w14:paraId="11C3E159" w14:textId="1BED0CB4" w:rsidR="00ED38C1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eastAsia="es-ES"/>
              </w:rPr>
              <w:t>superadministrador</w:t>
            </w:r>
          </w:p>
          <w:p w14:paraId="30102B87" w14:textId="77777777" w:rsidR="00941483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7F25424" w14:textId="77777777" w:rsidR="00273214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CE394CC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21E019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18CAD40" w14:textId="708BF60A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6ADC7D" w14:textId="52996ED1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3D25BC" w14:textId="3BDD8705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91AFF8" w14:textId="3C189F2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9F5246" w14:textId="5624018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5A5C9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DF4DE8" w14:textId="2B9E3B69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dministrador se encuentra en el ambiente de administrador </w:t>
            </w:r>
            <w:proofErr w:type="spellStart"/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</w:t>
            </w:r>
            <w:r w:rsidR="007A55B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donde le mostrará las siguientes alternativas disponibles:</w:t>
            </w:r>
          </w:p>
          <w:p w14:paraId="7059F3F9" w14:textId="45F18693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49DA0" w14:textId="5ADFF65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FB358F" w14:textId="2C429EB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D0B92A" w14:textId="6C5C477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2D82F5" w14:textId="0C05C0C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3C26378" w14:textId="636EDB1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D8F6A6" w14:textId="547B1598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F8598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BCBF6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8CC6E" w14:textId="6E148648" w:rsidR="00B90814" w:rsidRDefault="007A55B6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7068A0" wp14:editId="0EE7D89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1419225</wp:posOffset>
                      </wp:positionV>
                      <wp:extent cx="45719" cy="590550"/>
                      <wp:effectExtent l="38100" t="0" r="50165" b="57150"/>
                      <wp:wrapNone/>
                      <wp:docPr id="53" name="Conector: angul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905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275B8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53" o:spid="_x0000_s1026" type="#_x0000_t34" style="position:absolute;margin-left:136.1pt;margin-top:111.75pt;width:3.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B90814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060DCBE6" wp14:editId="5B05EB41">
                  <wp:extent cx="2971800" cy="1466850"/>
                  <wp:effectExtent l="0" t="0" r="76200" b="95250"/>
                  <wp:docPr id="51" name="Diagrama 5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" r:lo="rId23" r:qs="rId24" r:cs="rId25"/>
                    </a:graphicData>
                  </a:graphic>
                </wp:inline>
              </w:drawing>
            </w:r>
          </w:p>
          <w:p w14:paraId="05978044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205E30" w14:textId="77777777" w:rsidR="00B90814" w:rsidRPr="00395FB1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5FBEECA8" wp14:editId="6A7C72CA">
                  <wp:extent cx="4743450" cy="2924175"/>
                  <wp:effectExtent l="57150" t="0" r="76200" b="0"/>
                  <wp:docPr id="52" name="Diagrama 5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" r:lo="rId28" r:qs="rId29" r:cs="rId30"/>
                    </a:graphicData>
                  </a:graphic>
                </wp:inline>
              </w:drawing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4B649C41" w14:textId="77777777" w:rsidTr="00A71A78">
        <w:tc>
          <w:tcPr>
            <w:tcW w:w="804" w:type="dxa"/>
            <w:gridSpan w:val="2"/>
            <w:shd w:val="clear" w:color="auto" w:fill="D9D9D9"/>
          </w:tcPr>
          <w:p w14:paraId="0FAEBCE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CD891F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626BC3B8" w14:textId="77777777" w:rsidTr="00A71A78">
        <w:tc>
          <w:tcPr>
            <w:tcW w:w="804" w:type="dxa"/>
            <w:gridSpan w:val="2"/>
          </w:tcPr>
          <w:p w14:paraId="6DCB3643" w14:textId="77777777" w:rsidR="00B90814" w:rsidRPr="006779C3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7EDA193" w14:textId="25A0ABFF" w:rsidR="00B90814" w:rsidRPr="006779C3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5C5A58" w14:textId="6AF4085A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0C02C8E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353844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6435E2" w14:textId="6330F8BF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ROL,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allí se le mostrará un botón denominado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ROL</w:t>
            </w:r>
          </w:p>
          <w:p w14:paraId="6F165A15" w14:textId="478AD8BB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5F6B1AAB" w14:textId="6BC2EAC5" w:rsidR="0031247B" w:rsidRPr="0031247B" w:rsidRDefault="0031247B" w:rsidP="0031247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Al escoger esta opción, el Administrador tendrá la posibilidad de hacer la creación de un nuevo Rol dentro del sistema, concediéndole los atributos necesarios para el desar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</w:t>
            </w: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ollo de sus actividades.</w:t>
            </w:r>
          </w:p>
          <w:p w14:paraId="34A95693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032BC252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CA654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FB56AB3" w14:textId="6AE9A99D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DCB147D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52DDF9D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Nombre_Rol</w:t>
            </w:r>
            <w:proofErr w:type="spellEnd"/>
          </w:p>
          <w:p w14:paraId="28C6A5AB" w14:textId="77777777" w:rsid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Descripción_Rol</w:t>
            </w:r>
            <w:proofErr w:type="spellEnd"/>
          </w:p>
          <w:p w14:paraId="67CE4E8F" w14:textId="77777777" w:rsidR="0031247B" w:rsidRP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Estado_Rol</w:t>
            </w:r>
            <w:proofErr w:type="spellEnd"/>
          </w:p>
          <w:p w14:paraId="1F4CF0AA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96FE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1606584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0C750BC3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sistema deberá mostrarle que campos son faltantes </w:t>
            </w:r>
          </w:p>
          <w:p w14:paraId="0150F04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1E0B9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30AE6942" w14:textId="211CEEA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DFBADC4" w14:textId="43E296C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BE9BC4" w14:textId="4A296BEF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7E64F151" w14:textId="752C69C5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“Rol creado exitosamente”</w:t>
            </w:r>
          </w:p>
          <w:p w14:paraId="2E08D51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2C55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4DB9090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4E9C747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632D3227" w14:textId="7D8E7074" w:rsidR="0031247B" w:rsidRPr="00467322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continúa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4D779A38" w14:textId="77777777" w:rsidR="0031247B" w:rsidRDefault="0031247B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A13C19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B774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2D04950" w14:textId="77777777" w:rsidTr="00A71A78">
        <w:tc>
          <w:tcPr>
            <w:tcW w:w="804" w:type="dxa"/>
            <w:gridSpan w:val="2"/>
          </w:tcPr>
          <w:p w14:paraId="5B405D6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F4B55E3" w14:textId="49E80CC0" w:rsidR="00B90814" w:rsidRPr="000463D8" w:rsidRDefault="00701370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82AC4C7" w14:textId="5C7D0D19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446C54C5" w14:textId="77777777" w:rsidR="00E82B39" w:rsidRDefault="00E82B39" w:rsidP="00E82B3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BBB91" w14:textId="729C0504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11E78923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84C6E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07BFB28A" w14:textId="77777777" w:rsidTr="00A71A78">
        <w:tc>
          <w:tcPr>
            <w:tcW w:w="804" w:type="dxa"/>
            <w:gridSpan w:val="2"/>
          </w:tcPr>
          <w:p w14:paraId="1B996C63" w14:textId="77777777" w:rsidR="00B90814" w:rsidRPr="009B5A5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67DFE223" w14:textId="5A59A839" w:rsidR="00B90814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2F34032" w14:textId="7296F6F3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248CC8C8" w14:textId="77777777" w:rsidR="00E82B39" w:rsidRP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F26BB9" w14:textId="1AE6891C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se encuentran resultados en la consulta anterior 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seleccionar el resultado que desee y ejecutar el botón de editar.</w:t>
            </w:r>
          </w:p>
          <w:p w14:paraId="271B5C78" w14:textId="1E0EF951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le llevará a una pantalla donde se podrán modificar </w:t>
            </w:r>
            <w:r w:rsidR="00167D85">
              <w:rPr>
                <w:rFonts w:ascii="Arial" w:hAnsi="Arial" w:cs="Arial"/>
                <w:color w:val="0000FF"/>
                <w:lang w:val="es-ES" w:eastAsia="es-ES"/>
              </w:rPr>
              <w:t xml:space="preserve">y otorgar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los atributos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5FB72D47" w14:textId="6D54BD7F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 podrá guardar cambios o cancelar la edición según desee.</w:t>
            </w:r>
          </w:p>
          <w:p w14:paraId="1150D3C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4D99B70" w14:textId="557F9A4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B4E8FA1" w14:textId="2FE8D44D" w:rsid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256C63" w14:textId="7AC3DB9A" w:rsidR="00B11233" w:rsidRP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</w:t>
            </w:r>
            <w:proofErr w:type="spellStart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</w:t>
            </w:r>
            <w:r w:rsidRPr="00B11233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Pr="00B11233">
              <w:rPr>
                <w:rFonts w:ascii="Arial" w:hAnsi="Arial" w:cs="Arial"/>
                <w:color w:val="0000FF"/>
                <w:lang w:val="es-ES" w:eastAsia="es-ES"/>
              </w:rPr>
              <w:t xml:space="preserve">el cual le permitirá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en este estado de edición ver las características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0B2CF43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A2150F" w14:textId="357BC50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desactivar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 eliminar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</w:t>
            </w:r>
            <w:r w:rsidR="00B11233">
              <w:rPr>
                <w:rFonts w:ascii="Arial" w:hAnsi="Arial" w:cs="Arial"/>
                <w:color w:val="0000FF"/>
                <w:lang w:val="es-ES" w:eastAsia="es-ES"/>
              </w:rPr>
              <w:t>antes de ejecutar la acción.</w:t>
            </w:r>
          </w:p>
          <w:p w14:paraId="230EBEF0" w14:textId="77777777" w:rsidR="00B90814" w:rsidRPr="00CB439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26E2CB5" w14:textId="77777777" w:rsidTr="00A71A78">
        <w:tc>
          <w:tcPr>
            <w:tcW w:w="9658" w:type="dxa"/>
            <w:gridSpan w:val="9"/>
          </w:tcPr>
          <w:p w14:paraId="60311832" w14:textId="77777777" w:rsidR="00B90814" w:rsidRPr="00CC2F7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567A1B9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58253F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DCF7B7" w14:textId="5B4940FC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r w:rsidR="00135FBD">
              <w:rPr>
                <w:rFonts w:ascii="Arial" w:hAnsi="Arial" w:cs="Arial"/>
                <w:color w:val="0000FF"/>
                <w:lang w:val="es-ES" w:eastAsia="es-ES"/>
              </w:rPr>
              <w:t>para gestionarlo</w:t>
            </w:r>
          </w:p>
          <w:p w14:paraId="305A7997" w14:textId="026A3B4D" w:rsidR="00E82B39" w:rsidRDefault="00E82B39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tener los permisos necesarios para realizar estas acciones</w:t>
            </w:r>
          </w:p>
          <w:p w14:paraId="1A76141F" w14:textId="3EEEA7FA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AEFCEE" w14:textId="77777777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7E30D" w14:textId="77777777" w:rsidR="00B90814" w:rsidRPr="00684CDA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68E6593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7B6046F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D4C05B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38E45F71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C2E399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64DB0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C348992" w14:textId="77777777" w:rsidR="00B90814" w:rsidRPr="00684CD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C7D5BC4" w14:textId="77777777" w:rsidTr="00A71A78">
        <w:tc>
          <w:tcPr>
            <w:tcW w:w="804" w:type="dxa"/>
            <w:gridSpan w:val="2"/>
            <w:shd w:val="clear" w:color="auto" w:fill="D9D9D9"/>
          </w:tcPr>
          <w:p w14:paraId="4FDBB9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B73E1F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7B16BB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017DB60D" w14:textId="77777777" w:rsidTr="00A71A78">
        <w:tc>
          <w:tcPr>
            <w:tcW w:w="804" w:type="dxa"/>
            <w:gridSpan w:val="2"/>
          </w:tcPr>
          <w:p w14:paraId="1036285A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08B6B66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47F44C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31F08D0D" w14:textId="77777777" w:rsidTr="00A71A78">
        <w:tc>
          <w:tcPr>
            <w:tcW w:w="804" w:type="dxa"/>
            <w:gridSpan w:val="2"/>
          </w:tcPr>
          <w:p w14:paraId="4EBDAF9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062DC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E168B7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D19EE35" w14:textId="77777777" w:rsidTr="00A71A78">
        <w:tc>
          <w:tcPr>
            <w:tcW w:w="9658" w:type="dxa"/>
            <w:gridSpan w:val="9"/>
          </w:tcPr>
          <w:p w14:paraId="745FF02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8C1BF9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B90814" w:rsidRPr="000463D8" w14:paraId="284207D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6D43D6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13F81C14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gramStart"/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3059E722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404E237" w14:textId="3F8481A0" w:rsidR="00B90814" w:rsidRPr="00B90814" w:rsidRDefault="00B90814" w:rsidP="00E647A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>Crear_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A6709CF" w14:textId="77777777" w:rsidR="00B90814" w:rsidRPr="001D0168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6DF01C05" w14:textId="65647763" w:rsidR="00B90814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25BA6604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AE86929" w14:textId="5DBDE156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175590" w14:textId="77777777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73A3EF8" w14:textId="6EC3FCA0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Debe ingresar ID del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0E89391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71E6D6" w14:textId="2D1B4D0A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6DB16C51" w14:textId="657597FE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editar la información y rol del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4A9551B1" w14:textId="18E22CC5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está seguro de modificar la información?”</w:t>
            </w:r>
          </w:p>
          <w:p w14:paraId="5D6BCD4A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0BAF6F7F" w14:textId="0ADEB10B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Si: modificar la información</w:t>
            </w:r>
          </w:p>
          <w:p w14:paraId="645505EB" w14:textId="1FFFD4F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3499E1DF" w14:textId="0E7AEF32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EFF443" w14:textId="1A4752FD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eliminar_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7A925F" w14:textId="2E993585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eliminar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164E0CCC" w14:textId="4D57FDB2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8F30DD">
              <w:rPr>
                <w:rFonts w:ascii="Arial" w:hAnsi="Arial" w:cs="Arial"/>
                <w:color w:val="800000"/>
              </w:rPr>
              <w:t>está</w:t>
            </w:r>
            <w:r>
              <w:rPr>
                <w:rFonts w:ascii="Arial" w:hAnsi="Arial" w:cs="Arial"/>
                <w:color w:val="800000"/>
              </w:rPr>
              <w:t xml:space="preserve"> a punto de eliminar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>, desea eliminarlo definitivamente?”</w:t>
            </w:r>
          </w:p>
          <w:p w14:paraId="4B4DB01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7E6A7012" w14:textId="66CFBD3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eliminar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</w:p>
          <w:p w14:paraId="545A686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1D371A12" w14:textId="25431701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9D64ACC" w14:textId="38BFACE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Nota: se elimina el </w:t>
            </w:r>
            <w:proofErr w:type="gramStart"/>
            <w:r w:rsidR="00357668">
              <w:rPr>
                <w:rFonts w:ascii="Arial" w:hAnsi="Arial" w:cs="Arial"/>
                <w:color w:val="800000"/>
              </w:rPr>
              <w:t>rol</w:t>
            </w:r>
            <w:proofErr w:type="gramEnd"/>
            <w:r>
              <w:rPr>
                <w:rFonts w:ascii="Arial" w:hAnsi="Arial" w:cs="Arial"/>
                <w:color w:val="800000"/>
              </w:rPr>
              <w:t xml:space="preserve"> pero su registro de actividad </w:t>
            </w:r>
            <w:r w:rsidR="00141A4B">
              <w:rPr>
                <w:rFonts w:ascii="Arial" w:hAnsi="Arial" w:cs="Arial"/>
                <w:color w:val="800000"/>
              </w:rPr>
              <w:t>permanecerá en la base de datos</w:t>
            </w:r>
          </w:p>
          <w:p w14:paraId="2B51995B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884C338" w14:textId="38B8D0A8" w:rsidR="00B90814" w:rsidRPr="002F1D15" w:rsidRDefault="00B90814" w:rsidP="00E82B3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1E57C364" w14:textId="77777777" w:rsidTr="00A71A78">
        <w:tc>
          <w:tcPr>
            <w:tcW w:w="815" w:type="dxa"/>
            <w:gridSpan w:val="3"/>
            <w:shd w:val="clear" w:color="auto" w:fill="D9D9D9"/>
          </w:tcPr>
          <w:p w14:paraId="0833D4C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4776413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1EB1996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90814" w:rsidRPr="000463D8" w14:paraId="051094E5" w14:textId="77777777" w:rsidTr="00A71A78">
        <w:tc>
          <w:tcPr>
            <w:tcW w:w="815" w:type="dxa"/>
            <w:gridSpan w:val="3"/>
          </w:tcPr>
          <w:p w14:paraId="27EF902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C7AAE58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7F2EF2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1F38F6F9" w14:textId="77777777" w:rsidR="00B90814" w:rsidRDefault="00B90814" w:rsidP="00357668">
            <w:pPr>
              <w:jc w:val="both"/>
              <w:rPr>
                <w:rFonts w:ascii="Arial" w:hAnsi="Arial" w:cs="Arial"/>
              </w:rPr>
            </w:pPr>
          </w:p>
          <w:p w14:paraId="6767681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B90814" w:rsidRPr="000463D8" w14:paraId="74309197" w14:textId="77777777" w:rsidTr="00A71A78">
        <w:tc>
          <w:tcPr>
            <w:tcW w:w="815" w:type="dxa"/>
            <w:gridSpan w:val="3"/>
          </w:tcPr>
          <w:p w14:paraId="682CCF8F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A238DE6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1076813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0463D8" w14:paraId="64E6D68B" w14:textId="77777777" w:rsidTr="00A71A78">
        <w:tc>
          <w:tcPr>
            <w:tcW w:w="9658" w:type="dxa"/>
            <w:gridSpan w:val="9"/>
          </w:tcPr>
          <w:p w14:paraId="064E5541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B90814" w:rsidRPr="006C4B76" w:rsidRDefault="00B90814" w:rsidP="00357668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90814" w:rsidRPr="000463D8" w14:paraId="5E8B144E" w14:textId="77777777" w:rsidTr="00A71A78">
        <w:trPr>
          <w:trHeight w:val="1836"/>
        </w:trPr>
        <w:tc>
          <w:tcPr>
            <w:tcW w:w="9658" w:type="dxa"/>
            <w:gridSpan w:val="9"/>
          </w:tcPr>
          <w:p w14:paraId="06C17063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60129EE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B90814" w:rsidRPr="008743D7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A71A78" w:rsidRDefault="00A71A78" w:rsidP="00357668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6C3003C6" w:rsidR="00B90814" w:rsidRPr="008743D7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administrador puede eliminar objetos o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por error</w:t>
            </w:r>
          </w:p>
          <w:p w14:paraId="43CB04FC" w14:textId="77777777" w:rsidR="00B90814" w:rsidRPr="000463D8" w:rsidRDefault="00B90814" w:rsidP="00357668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90814" w:rsidRPr="000463D8" w14:paraId="6C3D24FC" w14:textId="77777777" w:rsidTr="00A71A78">
        <w:trPr>
          <w:trHeight w:val="744"/>
        </w:trPr>
        <w:tc>
          <w:tcPr>
            <w:tcW w:w="9658" w:type="dxa"/>
            <w:gridSpan w:val="9"/>
          </w:tcPr>
          <w:p w14:paraId="1896EF9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B90814" w:rsidRPr="00CB2208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B90814" w:rsidRDefault="00B90814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0CDE45D5" w:rsidR="00ED38C1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crear cualquier cantidad de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1AC29061" w14:textId="4A79DD24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consultar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existentes activos/</w:t>
            </w:r>
            <w:r w:rsidR="00ED38C1">
              <w:rPr>
                <w:rFonts w:ascii="Arial" w:hAnsi="Arial" w:cs="Arial"/>
                <w:i/>
                <w:color w:val="800000"/>
              </w:rPr>
              <w:t>inactivos/</w:t>
            </w:r>
            <w:r>
              <w:rPr>
                <w:rFonts w:ascii="Arial" w:hAnsi="Arial" w:cs="Arial"/>
                <w:i/>
                <w:color w:val="800000"/>
              </w:rPr>
              <w:t xml:space="preserve">eliminados </w:t>
            </w:r>
          </w:p>
          <w:p w14:paraId="0AC96901" w14:textId="7BB68A36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editar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884C59D" w14:textId="6E714AAC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eliminar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026EFEC" w14:textId="4947A458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otorgarles o restarles atributos a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4DB32271" w14:textId="73D2FC53" w:rsidR="00167D85" w:rsidRPr="002B6FAA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BEBF473" w14:textId="77777777" w:rsidTr="00A71A78">
        <w:trPr>
          <w:trHeight w:val="609"/>
        </w:trPr>
        <w:tc>
          <w:tcPr>
            <w:tcW w:w="9658" w:type="dxa"/>
            <w:gridSpan w:val="9"/>
          </w:tcPr>
          <w:p w14:paraId="00C0D2E2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B90814" w:rsidRPr="00AD2D68" w:rsidRDefault="00B90814" w:rsidP="0035766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4D92D1C3" w14:textId="1E386651" w:rsidR="00DC0E94" w:rsidRDefault="008F30DD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3</w:t>
      </w:r>
    </w:p>
    <w:p w14:paraId="2C27C08C" w14:textId="19F6EA72" w:rsidR="00A71A78" w:rsidRDefault="00357668" w:rsidP="00E647AD">
      <w:pPr>
        <w:pStyle w:val="Ttulo1"/>
        <w:numPr>
          <w:ilvl w:val="0"/>
          <w:numId w:val="13"/>
        </w:numPr>
        <w:rPr>
          <w:rFonts w:cs="Arial"/>
          <w:bCs/>
          <w:lang w:val="es-ES"/>
        </w:rPr>
      </w:pPr>
      <w:r>
        <w:rPr>
          <w:rFonts w:cs="Arial"/>
          <w:bCs/>
          <w:lang w:val="es-ES"/>
        </w:rPr>
        <w:t>Administrar datos</w:t>
      </w:r>
    </w:p>
    <w:p w14:paraId="308CE51E" w14:textId="283E713D" w:rsidR="008F30DD" w:rsidRDefault="008F30DD" w:rsidP="008F30DD">
      <w:pPr>
        <w:rPr>
          <w:lang w:val="es-ES"/>
        </w:rPr>
      </w:pPr>
    </w:p>
    <w:p w14:paraId="6C77C94A" w14:textId="77777777" w:rsidR="008F30DD" w:rsidRDefault="008F30DD" w:rsidP="008F30DD">
      <w:pPr>
        <w:rPr>
          <w:noProof/>
        </w:rPr>
      </w:pPr>
    </w:p>
    <w:p w14:paraId="7E8AF39E" w14:textId="2158F33A" w:rsidR="008F30DD" w:rsidRPr="008F30DD" w:rsidRDefault="008F30DD" w:rsidP="008F30D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807313" wp14:editId="4EC61D25">
            <wp:extent cx="5943600" cy="3148717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8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5FE7F8" w:rsidR="00A71A78" w:rsidRPr="000463D8" w:rsidRDefault="00490A05" w:rsidP="00A71A78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Administrar_datos</w:t>
            </w:r>
            <w:proofErr w:type="spellEnd"/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19BE0636" w:rsidR="008F30DD" w:rsidRPr="008F30DD" w:rsidRDefault="008F30DD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1A674FE" w14:textId="1E72C396" w:rsidR="00A71A78" w:rsidRDefault="00A71A7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37FF8EAB" w14:textId="77777777" w:rsidR="00A71A78" w:rsidRDefault="00A71A78" w:rsidP="00A71A7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6210F50F" w14:textId="56174F5E" w:rsidR="00A71A78" w:rsidRDefault="00B1582C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o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n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ar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 xml:space="preserve"> componentes</w:t>
            </w:r>
          </w:p>
          <w:p w14:paraId="5F4E542A" w14:textId="740142DC" w:rsidR="000837D6" w:rsidRPr="006746ED" w:rsidRDefault="000837D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24B8429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BE04B24" w14:textId="77777777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76AF7034" w14:textId="03D3AEB6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los datos que se generen por parte del cliente</w:t>
            </w:r>
            <w:r w:rsidR="006746ED">
              <w:rPr>
                <w:rFonts w:ascii="Arial" w:eastAsia="Arial Unicode MS" w:hAnsi="Arial" w:cs="Arial"/>
                <w:iCs/>
                <w:color w:val="0000FF"/>
                <w:lang w:val="es-ES"/>
              </w:rPr>
              <w:t>/componentes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  <w:p w14:paraId="3320D3F5" w14:textId="77777777" w:rsidR="00A71A78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76E2ACA9" w14:textId="77777777" w:rsidR="00A71A78" w:rsidRPr="005A1F2E" w:rsidRDefault="00A71A78" w:rsidP="00A71A7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71A78" w:rsidRPr="009B2573" w14:paraId="26D84751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71A78" w:rsidRPr="009B2573" w14:paraId="41811B01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234A439" w14:textId="2B3E2564" w:rsidR="00A71A78" w:rsidRPr="00F4293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488D0895" w14:textId="11BE1F73" w:rsidR="00A71A78" w:rsidRDefault="006746ED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administrarDatos</w:t>
            </w:r>
            <w:proofErr w:type="spellEnd"/>
          </w:p>
          <w:p w14:paraId="658F08DA" w14:textId="77777777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0884DD7" w14:textId="77777777" w:rsidR="00490A05" w:rsidRPr="000B0B27" w:rsidRDefault="00490A05" w:rsidP="00490A0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6746ED" w14:paraId="25632C79" w14:textId="77777777" w:rsidTr="004F20F9">
              <w:tc>
                <w:tcPr>
                  <w:tcW w:w="2689" w:type="dxa"/>
                </w:tcPr>
                <w:p w14:paraId="3286CE56" w14:textId="2AE65BB3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8A67854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6746ED" w14:paraId="3A99E901" w14:textId="77777777" w:rsidTr="004F20F9">
              <w:tc>
                <w:tcPr>
                  <w:tcW w:w="2689" w:type="dxa"/>
                </w:tcPr>
                <w:p w14:paraId="68ADDE78" w14:textId="6258AA42" w:rsidR="006746ED" w:rsidRP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13C8A7E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184E4061" w14:textId="77777777" w:rsidTr="004F20F9">
              <w:tc>
                <w:tcPr>
                  <w:tcW w:w="2689" w:type="dxa"/>
                </w:tcPr>
                <w:p w14:paraId="3D8C8E20" w14:textId="3EB9C2CA" w:rsidR="006746ED" w:rsidRPr="004762D8" w:rsidRDefault="000837D6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6746ED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353565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043296F7" w14:textId="77777777" w:rsidTr="004F20F9">
              <w:tc>
                <w:tcPr>
                  <w:tcW w:w="2689" w:type="dxa"/>
                </w:tcPr>
                <w:p w14:paraId="0D08972B" w14:textId="5631BFD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D9BFC81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A321066" w14:textId="77777777" w:rsidTr="004F20F9">
              <w:tc>
                <w:tcPr>
                  <w:tcW w:w="2689" w:type="dxa"/>
                </w:tcPr>
                <w:p w14:paraId="23D63AC1" w14:textId="4D9AB76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C98BA5A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3F2A2E4" w14:textId="77777777" w:rsidTr="004F20F9">
              <w:tc>
                <w:tcPr>
                  <w:tcW w:w="2689" w:type="dxa"/>
                </w:tcPr>
                <w:p w14:paraId="353F3325" w14:textId="73FE9396" w:rsidR="006746ED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54A2B3" w14:textId="75D5BBCB" w:rsid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5D58AF" w14:paraId="694A9BD1" w14:textId="77777777" w:rsidTr="004F20F9">
              <w:tc>
                <w:tcPr>
                  <w:tcW w:w="2689" w:type="dxa"/>
                </w:tcPr>
                <w:p w14:paraId="02FED62A" w14:textId="4E9F08EB" w:rsidR="005D58AF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56AB266" w14:textId="44C440AA" w:rsidR="005D58AF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47BEC7" w14:textId="77777777" w:rsidR="00A71A78" w:rsidRPr="006746ED" w:rsidRDefault="00A71A78" w:rsidP="006746E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A6E8792" w14:textId="77777777" w:rsidR="00A71A78" w:rsidRPr="00D03F51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1AC7E96" w14:textId="17FB9DED" w:rsidR="00A71A78" w:rsidRPr="00214CA5" w:rsidRDefault="00A71A78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77777777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06118D46" w:rsidR="00A71A78" w:rsidRPr="009B2573" w:rsidRDefault="005D58AF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5D58AF" w14:paraId="4914522E" w14:textId="77777777" w:rsidTr="004F20F9">
              <w:tc>
                <w:tcPr>
                  <w:tcW w:w="2689" w:type="dxa"/>
                </w:tcPr>
                <w:p w14:paraId="6A655D77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DBF906C" w14:textId="4EDA77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4865FE51" w14:textId="77777777" w:rsidTr="004F20F9">
              <w:tc>
                <w:tcPr>
                  <w:tcW w:w="2689" w:type="dxa"/>
                </w:tcPr>
                <w:p w14:paraId="2BA18B79" w14:textId="77777777" w:rsidR="005D58AF" w:rsidRP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7075D9" w14:textId="690178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06991CE5" w14:textId="77777777" w:rsidTr="004F20F9">
              <w:tc>
                <w:tcPr>
                  <w:tcW w:w="2689" w:type="dxa"/>
                </w:tcPr>
                <w:p w14:paraId="0BDA4644" w14:textId="41D60BC3" w:rsidR="005D58AF" w:rsidRPr="004762D8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5D58A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C65434" w14:textId="52019886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6C049F37" w14:textId="77777777" w:rsidTr="004F20F9">
              <w:tc>
                <w:tcPr>
                  <w:tcW w:w="2689" w:type="dxa"/>
                </w:tcPr>
                <w:p w14:paraId="3AF6340A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2373BFA" w14:textId="612B0EB0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783B39F8" w14:textId="77777777" w:rsidTr="004F20F9">
              <w:tc>
                <w:tcPr>
                  <w:tcW w:w="2689" w:type="dxa"/>
                </w:tcPr>
                <w:p w14:paraId="085CE011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0CB2FB" w14:textId="1E2B40A4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2B5AC41C" w14:textId="77777777" w:rsidTr="004F20F9">
              <w:tc>
                <w:tcPr>
                  <w:tcW w:w="2689" w:type="dxa"/>
                </w:tcPr>
                <w:p w14:paraId="132BE9CA" w14:textId="401D39A9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6B4A641" w14:textId="7EC17A12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47C3E6F7" w14:textId="77777777" w:rsidTr="004F20F9">
              <w:tc>
                <w:tcPr>
                  <w:tcW w:w="2689" w:type="dxa"/>
                </w:tcPr>
                <w:p w14:paraId="6A3D996A" w14:textId="3C39E3BC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336C05" w14:textId="7F45F410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0CDBE7C2" w14:textId="281EF032" w:rsidR="00A71A78" w:rsidRPr="009B2573" w:rsidRDefault="00A71A78" w:rsidP="00A71A7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891609A" w14:textId="7C5B88EC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A0D286" w14:textId="5AB94435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7A83D1" w14:textId="471FA53E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4131DD5" w14:textId="0C6C33D9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E0DB98A" w14:textId="5F93B554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A03B52" w14:textId="5E10908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57FC8" w14:textId="6883F558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681B12" w14:textId="19E33CCF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A09EAD" w14:textId="7777777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C33A088" w14:textId="77777777" w:rsidR="00A71A78" w:rsidRPr="00236317" w:rsidRDefault="00A71A78" w:rsidP="00A71A7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1C930E0F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  <w:p w14:paraId="1AB54EEC" w14:textId="0309433B" w:rsidR="00A71A78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datos deberán ser suministrador por los clientes ya definidos por el 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>del sistema externo</w:t>
            </w:r>
          </w:p>
          <w:p w14:paraId="4230D621" w14:textId="66939A29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78DFF7F" w14:textId="5F756DB0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guardar los datos debe existir la base de datos debidamente relacionada con el sistema externo</w:t>
            </w:r>
          </w:p>
          <w:p w14:paraId="6508B8DC" w14:textId="77777777" w:rsidR="00A71A78" w:rsidRPr="00AD0CCF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5ED368A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127F" w14:textId="2AE3CDA0" w:rsidR="00A71A78" w:rsidRDefault="00490A0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206C97D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08BBD7" w14:textId="500ED883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3106196" wp14:editId="7FBF47B8">
                  <wp:extent cx="5353050" cy="1359673"/>
                  <wp:effectExtent l="0" t="0" r="76200" b="0"/>
                  <wp:docPr id="56" name="Diagrama 5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  <w:p w14:paraId="471AE03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17EE1A" w14:textId="16C530E1" w:rsidR="00A71A78" w:rsidRDefault="00A71A78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9172D9" w14:textId="26EFD8C9" w:rsidR="00357BF9" w:rsidRPr="00BB1AF7" w:rsidRDefault="00357BF9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A5C5B5A" wp14:editId="12AC6DBA">
                  <wp:extent cx="5572125" cy="3124200"/>
                  <wp:effectExtent l="76200" t="0" r="66675" b="0"/>
                  <wp:docPr id="58" name="Diagrama 5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" r:lo="rId39" r:qs="rId40" r:cs="rId41"/>
                    </a:graphicData>
                  </a:graphic>
                </wp:inline>
              </w:drawing>
            </w:r>
          </w:p>
          <w:p w14:paraId="5D5F97D2" w14:textId="77777777" w:rsidR="00A71A78" w:rsidRDefault="00A71A78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53177D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1F6D5B" w14:textId="509186A3" w:rsidR="00F86256" w:rsidRDefault="005D58AF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E70071" wp14:editId="2E08D81A">
                  <wp:extent cx="5572125" cy="1940118"/>
                  <wp:effectExtent l="76200" t="0" r="66675" b="0"/>
                  <wp:docPr id="57" name="Diagrama 5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3" r:lo="rId44" r:qs="rId45" r:cs="rId46"/>
                    </a:graphicData>
                  </a:graphic>
                </wp:inline>
              </w:drawing>
            </w:r>
          </w:p>
          <w:p w14:paraId="51227847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07101536" w14:textId="77777777" w:rsidTr="00A71A78">
        <w:tc>
          <w:tcPr>
            <w:tcW w:w="804" w:type="dxa"/>
            <w:gridSpan w:val="2"/>
            <w:shd w:val="clear" w:color="auto" w:fill="D9D9D9"/>
          </w:tcPr>
          <w:p w14:paraId="088D90A5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9F2B39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EE0F47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8E867F2" w14:textId="77777777" w:rsidTr="00A71A78">
        <w:tc>
          <w:tcPr>
            <w:tcW w:w="804" w:type="dxa"/>
            <w:gridSpan w:val="2"/>
          </w:tcPr>
          <w:p w14:paraId="0F0A7C22" w14:textId="77777777" w:rsidR="00A71A78" w:rsidRPr="006779C3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048CAB8" w14:textId="1D394827" w:rsidR="00A71A78" w:rsidRPr="006779C3" w:rsidRDefault="00F86256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395A852" w14:textId="4EA85FFA" w:rsidR="00A71A78" w:rsidRDefault="00357BF9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</w:p>
          <w:p w14:paraId="3F672376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C83F41" w14:textId="370900B6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357BF9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leerá los datos generados, enviándolos al sistema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072F953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7BB7A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3526FD1" w14:textId="14F7513D" w:rsidR="005559AE" w:rsidRDefault="005559AE" w:rsidP="00357B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2972"/>
            </w:tblGrid>
            <w:tr w:rsidR="000837D6" w:rsidRPr="004762D8" w14:paraId="0E70A86B" w14:textId="77777777" w:rsidTr="000837D6">
              <w:tc>
                <w:tcPr>
                  <w:tcW w:w="2972" w:type="dxa"/>
                </w:tcPr>
                <w:p w14:paraId="2F5296D1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Id_dato</w:t>
                  </w:r>
                  <w:proofErr w:type="spellEnd"/>
                </w:p>
              </w:tc>
            </w:tr>
            <w:tr w:rsidR="000837D6" w:rsidRPr="006746ED" w14:paraId="15E819BC" w14:textId="77777777" w:rsidTr="000837D6">
              <w:tc>
                <w:tcPr>
                  <w:tcW w:w="2972" w:type="dxa"/>
                </w:tcPr>
                <w:p w14:paraId="12F9D835" w14:textId="77777777" w:rsidR="000837D6" w:rsidRPr="006746ED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</w:tr>
            <w:tr w:rsidR="000837D6" w:rsidRPr="004762D8" w14:paraId="41CD9F12" w14:textId="77777777" w:rsidTr="000837D6">
              <w:tc>
                <w:tcPr>
                  <w:tcW w:w="2972" w:type="dxa"/>
                </w:tcPr>
                <w:p w14:paraId="043008C8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crc_dato</w:t>
                  </w:r>
                  <w:proofErr w:type="spellEnd"/>
                </w:p>
              </w:tc>
            </w:tr>
            <w:tr w:rsidR="000837D6" w:rsidRPr="004762D8" w14:paraId="5A21599B" w14:textId="77777777" w:rsidTr="000837D6">
              <w:tc>
                <w:tcPr>
                  <w:tcW w:w="2972" w:type="dxa"/>
                </w:tcPr>
                <w:p w14:paraId="085C5B25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</w:tr>
            <w:tr w:rsidR="000837D6" w:rsidRPr="004762D8" w14:paraId="1CBEC055" w14:textId="77777777" w:rsidTr="000837D6">
              <w:tc>
                <w:tcPr>
                  <w:tcW w:w="2972" w:type="dxa"/>
                </w:tcPr>
                <w:p w14:paraId="4C776DDE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</w:tr>
            <w:tr w:rsidR="000837D6" w14:paraId="60C1B61D" w14:textId="77777777" w:rsidTr="000837D6">
              <w:tc>
                <w:tcPr>
                  <w:tcW w:w="2972" w:type="dxa"/>
                </w:tcPr>
                <w:p w14:paraId="5CE538D2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0837D6" w14:paraId="481EAC4A" w14:textId="77777777" w:rsidTr="000837D6">
              <w:tc>
                <w:tcPr>
                  <w:tcW w:w="2972" w:type="dxa"/>
                </w:tcPr>
                <w:p w14:paraId="027470F9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</w:tbl>
          <w:p w14:paraId="20B9F493" w14:textId="77777777" w:rsidR="00A71A78" w:rsidRPr="000463D8" w:rsidRDefault="00A71A78" w:rsidP="000837D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</w:tc>
      </w:tr>
      <w:tr w:rsidR="00A71A78" w:rsidRPr="000463D8" w14:paraId="0E33006F" w14:textId="77777777" w:rsidTr="00A71A78">
        <w:tc>
          <w:tcPr>
            <w:tcW w:w="804" w:type="dxa"/>
            <w:gridSpan w:val="2"/>
          </w:tcPr>
          <w:p w14:paraId="26E87FC3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07A354E" w14:textId="28321542" w:rsidR="00A71A78" w:rsidRPr="000463D8" w:rsidRDefault="00F86256" w:rsidP="00A71A7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B5BC688" w14:textId="6EC57458" w:rsidR="00A71A78" w:rsidRDefault="00F8625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backupDatos</w:t>
            </w:r>
            <w:proofErr w:type="spellEnd"/>
          </w:p>
          <w:p w14:paraId="686CA6FC" w14:textId="2EF2EB64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3D21B0" w14:textId="14128C34" w:rsidR="000E0E85" w:rsidRPr="009B5A5F" w:rsidRDefault="000E0E8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generará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un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</w:t>
            </w:r>
            <w:proofErr w:type="spellEnd"/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 los datos generados por el cliente, en la base de datos del sistema externo.</w:t>
            </w:r>
          </w:p>
          <w:p w14:paraId="2B4EEEF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7F3A952" w14:textId="77777777" w:rsidTr="00A71A78">
        <w:tc>
          <w:tcPr>
            <w:tcW w:w="804" w:type="dxa"/>
            <w:gridSpan w:val="2"/>
          </w:tcPr>
          <w:p w14:paraId="55A44F5B" w14:textId="77777777" w:rsidR="00A71A78" w:rsidRPr="009B5A5F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B853645" w14:textId="24664F9B" w:rsidR="00A71A78" w:rsidRDefault="000E0E85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607FB13B" w14:textId="4790A1AA" w:rsidR="00A71A78" w:rsidRDefault="000E0E85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1296CB5B" w14:textId="77777777" w:rsidR="000E0E85" w:rsidRPr="000E0E85" w:rsidRDefault="000E0E85" w:rsidP="000E0E8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1B7C54" w14:textId="590AC707" w:rsidR="00A71A78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datos generados por el cliente se verifican y se guardan en la base de datos del sistema externo, si en la validación se encuentra una inconsistencia previamente definida, se mostrará una alarma generándole al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la opción de gestionarla</w:t>
            </w:r>
          </w:p>
          <w:p w14:paraId="5D9F46FD" w14:textId="427330ED" w:rsidR="000E0E85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D97FBC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C7B18F" w14:textId="77777777" w:rsidR="00A71A78" w:rsidRPr="00CB439A" w:rsidRDefault="00A71A78" w:rsidP="000E0E8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1674D659" w14:textId="77777777" w:rsidTr="00A71A78">
        <w:tc>
          <w:tcPr>
            <w:tcW w:w="9658" w:type="dxa"/>
            <w:gridSpan w:val="9"/>
          </w:tcPr>
          <w:p w14:paraId="79B3779E" w14:textId="77777777" w:rsidR="00A71A78" w:rsidRPr="00CC2F74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500D78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3C58CB2E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7770AA" w14:textId="5687EFF4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</w:t>
            </w:r>
            <w:r w:rsidR="000E0E85">
              <w:rPr>
                <w:rFonts w:ascii="Arial" w:hAnsi="Arial" w:cs="Arial"/>
                <w:color w:val="0000FF"/>
                <w:lang w:val="es-ES" w:eastAsia="es-ES"/>
              </w:rPr>
              <w:t xml:space="preserve"> las alarmas</w:t>
            </w:r>
          </w:p>
          <w:p w14:paraId="2900E79B" w14:textId="1AA68488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creado y debidamente configurado.</w:t>
            </w:r>
          </w:p>
          <w:p w14:paraId="0A01A6DF" w14:textId="77777777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9F22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3B1463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89F47B" w14:textId="77777777" w:rsidR="00A71A78" w:rsidRPr="00684CDA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3564FD2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FC8A2" w14:textId="77777777" w:rsidR="00A71A78" w:rsidRPr="000463D8" w:rsidRDefault="00A71A78" w:rsidP="00A71A7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ED0C072" w14:textId="77777777" w:rsidR="00A71A78" w:rsidRPr="000463D8" w:rsidRDefault="00A71A78" w:rsidP="00A71A7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973CE34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3ABA4CE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23F8C1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370AD39D" w14:textId="77777777" w:rsidR="00A71A78" w:rsidRPr="00684CDA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16284EA0" w14:textId="77777777" w:rsidTr="00A71A78">
        <w:tc>
          <w:tcPr>
            <w:tcW w:w="804" w:type="dxa"/>
            <w:gridSpan w:val="2"/>
            <w:shd w:val="clear" w:color="auto" w:fill="D9D9D9"/>
          </w:tcPr>
          <w:p w14:paraId="7E50E089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FC2F561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54C9620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CEF0899" w14:textId="77777777" w:rsidTr="00A71A78">
        <w:tc>
          <w:tcPr>
            <w:tcW w:w="804" w:type="dxa"/>
            <w:gridSpan w:val="2"/>
          </w:tcPr>
          <w:p w14:paraId="235D137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4C16133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AC39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4A932BD" w14:textId="77777777" w:rsidTr="00A71A78">
        <w:tc>
          <w:tcPr>
            <w:tcW w:w="804" w:type="dxa"/>
            <w:gridSpan w:val="2"/>
          </w:tcPr>
          <w:p w14:paraId="19298FA7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78CABD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706A308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82AA84D" w14:textId="77777777" w:rsidTr="00A71A78">
        <w:tc>
          <w:tcPr>
            <w:tcW w:w="9658" w:type="dxa"/>
            <w:gridSpan w:val="9"/>
          </w:tcPr>
          <w:p w14:paraId="3A0C456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3CFDBAA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71A78" w:rsidRPr="000463D8" w14:paraId="6A429917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877DDE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F573767" w14:textId="77777777" w:rsidR="00A71A7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7BCEDA" w14:textId="516A8FC1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Paso: </w:t>
            </w:r>
            <w:proofErr w:type="spellStart"/>
            <w:proofErr w:type="gram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  <w:r w:rsidR="00ED4E9D">
              <w:rPr>
                <w:rFonts w:ascii="Arial" w:hAnsi="Arial" w:cs="Arial"/>
                <w:color w:val="0000FF"/>
                <w:lang w:val="es-ES" w:eastAsia="es-ES"/>
              </w:rPr>
              <w:t xml:space="preserve">  FN</w:t>
            </w:r>
            <w:proofErr w:type="gramEnd"/>
          </w:p>
          <w:p w14:paraId="3FF52D7B" w14:textId="51BB55DD" w:rsidR="00A71A78" w:rsidRPr="00ED4E9D" w:rsidRDefault="00A71A78" w:rsidP="00ED4E9D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BDE90F7" w14:textId="0F36E1EB" w:rsidR="00A71A78" w:rsidRPr="001D0168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Cliente no posee datos para reportar</w:t>
            </w:r>
          </w:p>
          <w:p w14:paraId="646C1FEE" w14:textId="6E8A95BC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311E340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AB668F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0C1EA2A5" w14:textId="77777777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7B8A7362" w14:textId="0E524207" w:rsidR="00A71A78" w:rsidRPr="005B2C17" w:rsidRDefault="00A71A78" w:rsidP="00ED4E9D">
            <w:pPr>
              <w:jc w:val="both"/>
              <w:rPr>
                <w:rFonts w:ascii="Arial" w:hAnsi="Arial" w:cs="Arial"/>
                <w:b/>
              </w:rPr>
            </w:pPr>
          </w:p>
          <w:p w14:paraId="097964F9" w14:textId="1A896878" w:rsidR="00A71A78" w:rsidRPr="005B2C17" w:rsidRDefault="00ED4E9D" w:rsidP="00A71A78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evidenciar una alarma al almacenar los datos en el sistema </w:t>
            </w:r>
          </w:p>
          <w:p w14:paraId="11236D5E" w14:textId="12D9DFF3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existen NNNN 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17275883" w14:textId="333EF26C" w:rsidR="00A71A78" w:rsidRDefault="00A71A78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DA0A22F" w14:textId="46E00D76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1C715291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B7B5741" w14:textId="05900DE0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="00CE0420">
              <w:rPr>
                <w:rFonts w:ascii="Arial" w:hAnsi="Arial" w:cs="Arial"/>
                <w:color w:val="800000"/>
              </w:rPr>
              <w:t>mostrara la interfaz donde se muestran las alarmas generadas en el almacenamiento de los datos,</w:t>
            </w:r>
          </w:p>
          <w:p w14:paraId="0270FF5A" w14:textId="7132AFE0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741A626D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5CF4543" w14:textId="77777777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1BA0DD5B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5BA61B1" w14:textId="013714BA" w:rsidR="00A71A78" w:rsidRPr="002F1D15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E82A729" w14:textId="77777777" w:rsidTr="00A71A78">
        <w:tc>
          <w:tcPr>
            <w:tcW w:w="815" w:type="dxa"/>
            <w:gridSpan w:val="3"/>
            <w:shd w:val="clear" w:color="auto" w:fill="D9D9D9"/>
          </w:tcPr>
          <w:p w14:paraId="17F806B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1272C0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6D1825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71A78" w:rsidRPr="000463D8" w14:paraId="3A10672D" w14:textId="77777777" w:rsidTr="00A71A78">
        <w:tc>
          <w:tcPr>
            <w:tcW w:w="815" w:type="dxa"/>
            <w:gridSpan w:val="3"/>
          </w:tcPr>
          <w:p w14:paraId="5553C275" w14:textId="10E6F8C5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65C7346F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957F84B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EDD1D68" w14:textId="110C584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Id1 si el cliente no posee datos para reportar el sistema externo procederá a informarle al administrador/usuario que dicho cliente no posee datos disponibles</w:t>
            </w:r>
          </w:p>
          <w:p w14:paraId="53BDCF2F" w14:textId="77777777" w:rsidR="00A71A78" w:rsidRDefault="00A71A78" w:rsidP="00A71A78">
            <w:pPr>
              <w:jc w:val="both"/>
              <w:rPr>
                <w:rFonts w:ascii="Arial" w:hAnsi="Arial" w:cs="Arial"/>
              </w:rPr>
            </w:pPr>
          </w:p>
          <w:p w14:paraId="33C224F4" w14:textId="6DFBE0C0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32296A5C" w14:textId="77777777" w:rsidTr="00A71A78">
        <w:tc>
          <w:tcPr>
            <w:tcW w:w="815" w:type="dxa"/>
            <w:gridSpan w:val="3"/>
          </w:tcPr>
          <w:p w14:paraId="22530E94" w14:textId="21A31A99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3262" w:type="dxa"/>
          </w:tcPr>
          <w:p w14:paraId="7E246A35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existen NNNN alarmas”</w:t>
            </w:r>
          </w:p>
          <w:p w14:paraId="67630673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CFB5CF1" w14:textId="2539687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Id2 </w:t>
            </w:r>
            <w:r w:rsidR="006A4CAA">
              <w:rPr>
                <w:rFonts w:ascii="Arial" w:hAnsi="Arial" w:cs="Arial"/>
              </w:rPr>
              <w:t xml:space="preserve">al almacenar los datos de los clientes se mostrarán las alarmas generadas identificando de donde provienen </w:t>
            </w:r>
          </w:p>
        </w:tc>
      </w:tr>
      <w:tr w:rsidR="00A71A78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1019C4D9" w14:textId="1C7B07DA" w:rsidR="00A71A78" w:rsidRPr="006C4B76" w:rsidRDefault="00A71A78" w:rsidP="008F56C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71A78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2E6F810D" w14:textId="3FE6E2AF" w:rsidR="00A71A78" w:rsidRPr="008743D7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242A1DD0" w14:textId="7F1E01FE" w:rsidR="000837D6" w:rsidRPr="000837D6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A71A78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71A78" w:rsidRPr="00CB220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71A78" w:rsidRPr="002B6F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lastRenderedPageBreak/>
              <w:t xml:space="preserve"> </w:t>
            </w:r>
          </w:p>
        </w:tc>
      </w:tr>
      <w:tr w:rsidR="00A71A78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2B25FC0F" w14:textId="77777777" w:rsidR="00A71A78" w:rsidRPr="00AD2D68" w:rsidRDefault="00A71A78" w:rsidP="006A4CA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6A7C701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2E50902" w14:textId="081AA4CB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4</w:t>
      </w:r>
    </w:p>
    <w:p w14:paraId="0130BE17" w14:textId="20B70AB8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ADMINISTRAR INFORMACIÓN</w:t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7F8C48AA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F1D7D1" wp14:editId="757957CB">
            <wp:extent cx="6319552" cy="3498574"/>
            <wp:effectExtent l="0" t="0" r="5080" b="698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/>
                    <a:stretch/>
                  </pic:blipFill>
                  <pic:spPr bwMode="auto">
                    <a:xfrm>
                      <a:off x="0" y="0"/>
                      <a:ext cx="6324540" cy="35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7FFECCD9" w:rsidR="000837D6" w:rsidRPr="000463D8" w:rsidRDefault="000837D6" w:rsidP="004F20F9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  <w:proofErr w:type="spellEnd"/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8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9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9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8F30DD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031B4C7B" w14:textId="77777777" w:rsidR="000837D6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9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0B819A0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eventos/alarmas</w:t>
            </w:r>
          </w:p>
          <w:p w14:paraId="05FFA7A3" w14:textId="03358DE7" w:rsidR="004F20F9" w:rsidRPr="0046577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gestionar_componentes</w:t>
            </w:r>
            <w:proofErr w:type="spellEnd"/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9"/>
          </w:tcPr>
          <w:p w14:paraId="69FBE432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7F6E50DD" w14:textId="77777777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46213468" w14:textId="129C843B" w:rsidR="000837D6" w:rsidRDefault="000837D6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gestionar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la información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se genere por parte del cliente/componentes </w:t>
            </w:r>
          </w:p>
          <w:p w14:paraId="438682B3" w14:textId="1A50EDC3" w:rsidR="00465779" w:rsidRDefault="00465779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2DBE186C" w14:textId="6ED4BA8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7576B58C" w14:textId="369213EC" w:rsidR="00465779" w:rsidRP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7ABB4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6703B65" w14:textId="77777777" w:rsidR="000837D6" w:rsidRPr="005A1F2E" w:rsidRDefault="000837D6" w:rsidP="004F20F9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0837D6" w:rsidRPr="009B2573" w14:paraId="70A0147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458C7F" w14:textId="77777777" w:rsidR="000837D6" w:rsidRPr="00F4293F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60DEE875" w14:textId="77777777" w:rsidR="004F20F9" w:rsidRDefault="004F20F9" w:rsidP="003725A0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675304" w14:textId="4A6D5EE9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68E4CB5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21961E" w14:textId="77777777" w:rsidR="000837D6" w:rsidRPr="000B0B27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837D6" w14:paraId="431218FD" w14:textId="77777777" w:rsidTr="004F20F9">
              <w:tc>
                <w:tcPr>
                  <w:tcW w:w="2689" w:type="dxa"/>
                </w:tcPr>
                <w:p w14:paraId="6F88D8FC" w14:textId="6C56ABF3" w:rsidR="000837D6" w:rsidRPr="004762D8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</w:t>
                  </w:r>
                  <w:r w:rsidR="00465779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F91E7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837D6" w14:paraId="7875CF0F" w14:textId="77777777" w:rsidTr="004F20F9">
              <w:tc>
                <w:tcPr>
                  <w:tcW w:w="2689" w:type="dxa"/>
                </w:tcPr>
                <w:p w14:paraId="28557B74" w14:textId="0A3274B4" w:rsidR="000837D6" w:rsidRPr="006746ED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6DC6F0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2490C3E4" w14:textId="77777777" w:rsidTr="004F20F9">
              <w:tc>
                <w:tcPr>
                  <w:tcW w:w="2689" w:type="dxa"/>
                </w:tcPr>
                <w:p w14:paraId="5A95659D" w14:textId="3C221D3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6818E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1F8B1B43" w14:textId="77777777" w:rsidTr="004F20F9">
              <w:tc>
                <w:tcPr>
                  <w:tcW w:w="2689" w:type="dxa"/>
                </w:tcPr>
                <w:p w14:paraId="60B7D778" w14:textId="0539026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7D2080A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4FBF438D" w14:textId="77777777" w:rsidTr="004F20F9">
              <w:tc>
                <w:tcPr>
                  <w:tcW w:w="2689" w:type="dxa"/>
                </w:tcPr>
                <w:p w14:paraId="36A19296" w14:textId="3E214523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8155A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7EB1C237" w14:textId="77777777" w:rsidTr="004F20F9">
              <w:tc>
                <w:tcPr>
                  <w:tcW w:w="2689" w:type="dxa"/>
                </w:tcPr>
                <w:p w14:paraId="778F6371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2E6E37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837D6" w14:paraId="4779B042" w14:textId="77777777" w:rsidTr="004F20F9">
              <w:tc>
                <w:tcPr>
                  <w:tcW w:w="2689" w:type="dxa"/>
                </w:tcPr>
                <w:p w14:paraId="0474C4B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EAABF4D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DD9042C" w14:textId="77777777" w:rsidTr="004F20F9">
              <w:tc>
                <w:tcPr>
                  <w:tcW w:w="2689" w:type="dxa"/>
                </w:tcPr>
                <w:p w14:paraId="5FDCAF9C" w14:textId="4066A37A" w:rsidR="00465779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49E4BD" w14:textId="5F77D5FB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65779" w14:paraId="64C6D414" w14:textId="77777777" w:rsidTr="004F20F9">
              <w:tc>
                <w:tcPr>
                  <w:tcW w:w="2689" w:type="dxa"/>
                </w:tcPr>
                <w:p w14:paraId="6D0AF039" w14:textId="7783E1FF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7AEB79D" w14:textId="1201AE53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BA2D51D" w14:textId="77777777" w:rsidTr="004F20F9">
              <w:tc>
                <w:tcPr>
                  <w:tcW w:w="2689" w:type="dxa"/>
                </w:tcPr>
                <w:p w14:paraId="0C75F1E4" w14:textId="2D2FEA28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3CD7233" w14:textId="7DA5744D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0C98DF37" w14:textId="77777777" w:rsidTr="004F20F9">
              <w:tc>
                <w:tcPr>
                  <w:tcW w:w="2689" w:type="dxa"/>
                </w:tcPr>
                <w:p w14:paraId="3D17B4C6" w14:textId="4BDA29C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17EE80B" w14:textId="655CCC59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189EB519" w14:textId="77777777" w:rsidR="000837D6" w:rsidRPr="00D03F51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DF61C02" w14:textId="0EE4B194" w:rsidR="004F20F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767D459E" w14:textId="77777777" w:rsidR="004F20F9" w:rsidRPr="004F20F9" w:rsidRDefault="004F20F9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16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F20F9" w14:paraId="5A209EDB" w14:textId="77777777" w:rsidTr="004F20F9">
              <w:tc>
                <w:tcPr>
                  <w:tcW w:w="2689" w:type="dxa"/>
                </w:tcPr>
                <w:p w14:paraId="4CA14472" w14:textId="1A25CB0F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CB950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F20F9" w14:paraId="1B83E5A8" w14:textId="77777777" w:rsidTr="004F20F9">
              <w:tc>
                <w:tcPr>
                  <w:tcW w:w="2689" w:type="dxa"/>
                </w:tcPr>
                <w:p w14:paraId="307B20AF" w14:textId="0A81A3FB" w:rsidR="004F20F9" w:rsidRPr="006746ED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1AD5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929B33C" w14:textId="77777777" w:rsidTr="004F20F9">
              <w:tc>
                <w:tcPr>
                  <w:tcW w:w="2689" w:type="dxa"/>
                </w:tcPr>
                <w:p w14:paraId="2E0E2C08" w14:textId="52BD1DA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0BC0C1D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494B70FF" w14:textId="77777777" w:rsidTr="004F20F9">
              <w:tc>
                <w:tcPr>
                  <w:tcW w:w="2689" w:type="dxa"/>
                </w:tcPr>
                <w:p w14:paraId="4FCE0AFE" w14:textId="005E640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E88986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5855E4" w14:textId="77777777" w:rsidTr="004F20F9">
              <w:tc>
                <w:tcPr>
                  <w:tcW w:w="2689" w:type="dxa"/>
                </w:tcPr>
                <w:p w14:paraId="6E3ACEB6" w14:textId="5BCC6C04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19016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EB662D" w14:textId="77777777" w:rsidTr="004F20F9">
              <w:tc>
                <w:tcPr>
                  <w:tcW w:w="2689" w:type="dxa"/>
                </w:tcPr>
                <w:p w14:paraId="32E3D482" w14:textId="2E9CE682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5C6068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18C14EBE" w14:textId="77777777" w:rsidTr="004F20F9">
              <w:tc>
                <w:tcPr>
                  <w:tcW w:w="2689" w:type="dxa"/>
                </w:tcPr>
                <w:p w14:paraId="3CBB9182" w14:textId="4B7635BA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</w:t>
                  </w:r>
                  <w:r w:rsidR="003725A0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2C9F4CF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EF2658F" w14:textId="77777777" w:rsidTr="004F20F9">
              <w:tc>
                <w:tcPr>
                  <w:tcW w:w="2689" w:type="dxa"/>
                </w:tcPr>
                <w:p w14:paraId="4AF68293" w14:textId="4C067C9C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DFC310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27FA9875" w14:textId="77777777" w:rsidTr="004F20F9">
              <w:tc>
                <w:tcPr>
                  <w:tcW w:w="2689" w:type="dxa"/>
                </w:tcPr>
                <w:p w14:paraId="342F14D0" w14:textId="7E9FD426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D3E3EC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5ADF3664" w14:textId="77777777" w:rsidTr="004F20F9">
              <w:tc>
                <w:tcPr>
                  <w:tcW w:w="2689" w:type="dxa"/>
                </w:tcPr>
                <w:p w14:paraId="53B77D45" w14:textId="41041C35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414DA5D2" w14:textId="4E2BDCE1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4F20F9" w14:paraId="388110C6" w14:textId="77777777" w:rsidTr="004F20F9">
              <w:tc>
                <w:tcPr>
                  <w:tcW w:w="2689" w:type="dxa"/>
                </w:tcPr>
                <w:p w14:paraId="403670A5" w14:textId="41982178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038C4D60" w14:textId="60420932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1B9650A2" w14:textId="77777777" w:rsidR="000837D6" w:rsidRPr="00214CA5" w:rsidRDefault="000837D6" w:rsidP="004F20F9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6AEA8424" w14:textId="77777777" w:rsidTr="004F20F9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83D18BA" w14:textId="77777777" w:rsidR="000837D6" w:rsidRPr="00F4293F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0837D6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0837D6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3725A0" w14:paraId="1BF7C33D" w14:textId="77777777" w:rsidTr="00941483">
              <w:tc>
                <w:tcPr>
                  <w:tcW w:w="2689" w:type="dxa"/>
                </w:tcPr>
                <w:p w14:paraId="4889CC6A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73D679" w14:textId="5E2F60BB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DDEB622" w14:textId="77777777" w:rsidTr="00941483">
              <w:tc>
                <w:tcPr>
                  <w:tcW w:w="2689" w:type="dxa"/>
                </w:tcPr>
                <w:p w14:paraId="0B09C87D" w14:textId="77777777" w:rsidR="003725A0" w:rsidRPr="006746ED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5D2846" w14:textId="6A73ED04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92C80A1" w14:textId="77777777" w:rsidTr="00941483">
              <w:tc>
                <w:tcPr>
                  <w:tcW w:w="2689" w:type="dxa"/>
                </w:tcPr>
                <w:p w14:paraId="23FE12BD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521B513" w14:textId="6D557C0B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357D130" w14:textId="77777777" w:rsidTr="00941483">
              <w:tc>
                <w:tcPr>
                  <w:tcW w:w="2689" w:type="dxa"/>
                </w:tcPr>
                <w:p w14:paraId="1B4F7B74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33FD83F" w14:textId="129E785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ADBD084" w14:textId="77777777" w:rsidTr="00941483">
              <w:tc>
                <w:tcPr>
                  <w:tcW w:w="2689" w:type="dxa"/>
                </w:tcPr>
                <w:p w14:paraId="6B00F248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E5B97D0" w14:textId="5FD9B2C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17BAAA0" w14:textId="77777777" w:rsidTr="00941483">
              <w:tc>
                <w:tcPr>
                  <w:tcW w:w="2689" w:type="dxa"/>
                </w:tcPr>
                <w:p w14:paraId="1DDB3C82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D17EC" w14:textId="10109CFE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4DF3818F" w14:textId="77777777" w:rsidTr="00941483">
              <w:tc>
                <w:tcPr>
                  <w:tcW w:w="2689" w:type="dxa"/>
                </w:tcPr>
                <w:p w14:paraId="104D9990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08F033" w14:textId="4D01A50C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275FBA2F" w14:textId="77777777" w:rsidTr="00941483">
              <w:tc>
                <w:tcPr>
                  <w:tcW w:w="2689" w:type="dxa"/>
                </w:tcPr>
                <w:p w14:paraId="11BE2B29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78A8010" w14:textId="5D8A0FD0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42A8930F" w14:textId="77777777" w:rsidTr="00941483">
              <w:tc>
                <w:tcPr>
                  <w:tcW w:w="2689" w:type="dxa"/>
                </w:tcPr>
                <w:p w14:paraId="1E7664C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F051FFA" w14:textId="17205F82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5CBCA447" w14:textId="77777777" w:rsidTr="00941483">
              <w:tc>
                <w:tcPr>
                  <w:tcW w:w="2689" w:type="dxa"/>
                </w:tcPr>
                <w:p w14:paraId="581E8D1A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717F271" w14:textId="11172029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3069C284" w14:textId="77777777" w:rsidTr="00941483">
              <w:tc>
                <w:tcPr>
                  <w:tcW w:w="2689" w:type="dxa"/>
                </w:tcPr>
                <w:p w14:paraId="4BF71FB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288AD35" w14:textId="7BE86BE4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</w:tbl>
          <w:p w14:paraId="04E230C8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AF0D34" w14:paraId="6B3F6264" w14:textId="77777777" w:rsidTr="00941483">
              <w:tc>
                <w:tcPr>
                  <w:tcW w:w="2689" w:type="dxa"/>
                </w:tcPr>
                <w:p w14:paraId="645809E2" w14:textId="4AF59DA4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0800B54" w14:textId="5AA2D23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4EDB2D3E" w14:textId="77777777" w:rsidTr="00941483">
              <w:tc>
                <w:tcPr>
                  <w:tcW w:w="2689" w:type="dxa"/>
                </w:tcPr>
                <w:p w14:paraId="79AE7E1A" w14:textId="57F2808F" w:rsidR="00AF0D34" w:rsidRPr="006746ED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6289B50" w14:textId="0D8E1CDF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6AAD24FB" w14:textId="77777777" w:rsidTr="00941483">
              <w:tc>
                <w:tcPr>
                  <w:tcW w:w="2689" w:type="dxa"/>
                </w:tcPr>
                <w:p w14:paraId="496393EA" w14:textId="26C9B71F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2E6389" w14:textId="44A6055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0F9FAF1" w14:textId="77777777" w:rsidTr="00941483">
              <w:tc>
                <w:tcPr>
                  <w:tcW w:w="2689" w:type="dxa"/>
                </w:tcPr>
                <w:p w14:paraId="0F70A374" w14:textId="6EDEF5DD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3B4CB0" w14:textId="69EF752A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338AEF2" w14:textId="77777777" w:rsidTr="00941483">
              <w:tc>
                <w:tcPr>
                  <w:tcW w:w="2689" w:type="dxa"/>
                </w:tcPr>
                <w:p w14:paraId="211CC4E5" w14:textId="416A0807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7BA5AC2" w14:textId="0C53C2D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6E82831" w14:textId="77777777" w:rsidTr="00941483">
              <w:tc>
                <w:tcPr>
                  <w:tcW w:w="2689" w:type="dxa"/>
                </w:tcPr>
                <w:p w14:paraId="609C7E63" w14:textId="19077336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A97B32" w14:textId="4F18ADE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9FA419" w14:textId="77777777" w:rsidTr="00941483">
              <w:tc>
                <w:tcPr>
                  <w:tcW w:w="2689" w:type="dxa"/>
                </w:tcPr>
                <w:p w14:paraId="435AE9E5" w14:textId="7C9A27B7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CBC70B" w14:textId="540C89F1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20768F3" w14:textId="77777777" w:rsidTr="00941483">
              <w:tc>
                <w:tcPr>
                  <w:tcW w:w="2689" w:type="dxa"/>
                </w:tcPr>
                <w:p w14:paraId="74672846" w14:textId="32988A04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480F36D" w14:textId="34FF7750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81A74A" w14:textId="77777777" w:rsidTr="00941483">
              <w:tc>
                <w:tcPr>
                  <w:tcW w:w="2689" w:type="dxa"/>
                </w:tcPr>
                <w:p w14:paraId="01520FA4" w14:textId="3AA7DBF2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2EC67E" w14:textId="2121247B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7476239F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341891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351AC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4516C5B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2B6C901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94A2592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C9035C4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36B975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199B71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11239C3" w14:textId="77777777" w:rsidR="000837D6" w:rsidRPr="00236317" w:rsidRDefault="000837D6" w:rsidP="004F20F9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B85BBC1" w14:textId="77777777" w:rsidTr="004F20F9">
        <w:tc>
          <w:tcPr>
            <w:tcW w:w="9658" w:type="dxa"/>
            <w:gridSpan w:val="9"/>
          </w:tcPr>
          <w:p w14:paraId="37B64FF5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826359B" w14:textId="1F425841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589EC734" w14:textId="4CCE79FA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82A5C97" w14:textId="6F79E4F4" w:rsid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5168E4" w14:textId="115544F5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27356870" w14:textId="77777777" w:rsidR="00AF0D34" w:rsidRP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4D0BE7" w14:textId="77777777" w:rsidR="00AF0D34" w:rsidRPr="00465779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4F40706E" w14:textId="77777777" w:rsidR="00AF0D34" w:rsidRPr="000463D8" w:rsidRDefault="00AF0D34" w:rsidP="004F20F9">
            <w:pPr>
              <w:rPr>
                <w:rFonts w:ascii="Arial" w:hAnsi="Arial" w:cs="Arial"/>
                <w:b/>
              </w:rPr>
            </w:pPr>
          </w:p>
          <w:p w14:paraId="21F46C3D" w14:textId="75BD05FC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para gestionar la factura debe de haber pasado por lo menos un periodo de facturación.</w:t>
            </w:r>
          </w:p>
          <w:p w14:paraId="73B5F34C" w14:textId="0F637646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Los rangos de fechas deben ser validos</w:t>
            </w:r>
          </w:p>
          <w:p w14:paraId="62F941F0" w14:textId="77777777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18F7515E" w14:textId="77777777" w:rsidR="00AF0D34" w:rsidRDefault="00AF0D34" w:rsidP="00AF0D34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87DC1EF" w14:textId="1A98D1D1" w:rsidR="00AF0D34" w:rsidRPr="00AD0CCF" w:rsidRDefault="00AF0D34" w:rsidP="00AF0D34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79035E79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4808AF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607F21D4" w14:textId="5AC2201B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DF202C" w14:textId="77777777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64568EA3" w14:textId="67AAF375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4AAD17" w14:textId="77777777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41B290" w14:textId="723996C4" w:rsidR="000837D6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administrador/cliente podrá gestionar lecturas de la información generada por los clientes/componentes en el sistema externo, permitiéndole generar reportes de dichas lecturas.</w:t>
            </w:r>
          </w:p>
          <w:p w14:paraId="5B6C020C" w14:textId="1B4BEE12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2EB5A7" wp14:editId="2C6CC4AA">
                      <wp:simplePos x="0" y="0"/>
                      <wp:positionH relativeFrom="column">
                        <wp:posOffset>2138542</wp:posOffset>
                      </wp:positionH>
                      <wp:positionV relativeFrom="paragraph">
                        <wp:posOffset>134868</wp:posOffset>
                      </wp:positionV>
                      <wp:extent cx="2258336" cy="1162547"/>
                      <wp:effectExtent l="76200" t="57150" r="85090" b="95250"/>
                      <wp:wrapNone/>
                      <wp:docPr id="98" name="Rectángulo: esquinas redondeada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33E35" w14:textId="01640D9E" w:rsidR="00E3797C" w:rsidRPr="00E83D51" w:rsidRDefault="00E3797C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leerEventosAlarmas</w:t>
                                  </w:r>
                                </w:p>
                                <w:p w14:paraId="766B13BA" w14:textId="1E801306" w:rsidR="00E3797C" w:rsidRDefault="00E3797C" w:rsidP="004E28CF">
                                  <w:pPr>
                                    <w:jc w:val="center"/>
                                  </w:pPr>
                                </w:p>
                                <w:p w14:paraId="32669723" w14:textId="7A9B55B7" w:rsidR="00E3797C" w:rsidRDefault="00E3797C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los eventos y/o alarmas generadas por los clientes/componentes del sistema externo.</w:t>
                                  </w:r>
                                </w:p>
                                <w:p w14:paraId="3D985E41" w14:textId="77777777" w:rsidR="00E3797C" w:rsidRDefault="00E3797C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2EB5A7" id="Rectángulo: esquinas redondeadas 98" o:spid="_x0000_s1031" style="position:absolute;margin-left:168.4pt;margin-top:10.6pt;width:177.8pt;height:9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4333E35" w14:textId="01640D9E" w:rsidR="00E3797C" w:rsidRPr="00E83D51" w:rsidRDefault="00E3797C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leerEventosAlarmas</w:t>
                            </w:r>
                          </w:p>
                          <w:p w14:paraId="766B13BA" w14:textId="1E801306" w:rsidR="00E3797C" w:rsidRDefault="00E3797C" w:rsidP="004E28CF">
                            <w:pPr>
                              <w:jc w:val="center"/>
                            </w:pPr>
                          </w:p>
                          <w:p w14:paraId="32669723" w14:textId="7A9B55B7" w:rsidR="00E3797C" w:rsidRDefault="00E3797C" w:rsidP="004E28CF">
                            <w:pPr>
                              <w:jc w:val="center"/>
                            </w:pPr>
                            <w:r>
                              <w:t>el administrador/usuario podrá visualizar los eventos y/o alarmas generadas por los clientes/componentes del sistema externo.</w:t>
                            </w:r>
                          </w:p>
                          <w:p w14:paraId="3D985E41" w14:textId="77777777" w:rsidR="00E3797C" w:rsidRDefault="00E3797C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99767FD" w14:textId="243F0EDF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10BDAA" wp14:editId="03062289">
                      <wp:simplePos x="0" y="0"/>
                      <wp:positionH relativeFrom="column">
                        <wp:posOffset>2132551</wp:posOffset>
                      </wp:positionH>
                      <wp:positionV relativeFrom="paragraph">
                        <wp:posOffset>1315830</wp:posOffset>
                      </wp:positionV>
                      <wp:extent cx="2258336" cy="1162547"/>
                      <wp:effectExtent l="76200" t="57150" r="85090" b="95250"/>
                      <wp:wrapNone/>
                      <wp:docPr id="99" name="Rectángulo: esquinas redondeada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54C8F" w14:textId="750F0CD6" w:rsidR="00E3797C" w:rsidRPr="00E83D51" w:rsidRDefault="00E3797C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leerMedidas</w:t>
                                  </w:r>
                                </w:p>
                                <w:p w14:paraId="74F6BF72" w14:textId="77777777" w:rsidR="00E3797C" w:rsidRDefault="00E3797C" w:rsidP="004E28CF">
                                  <w:pPr>
                                    <w:jc w:val="center"/>
                                  </w:pPr>
                                </w:p>
                                <w:p w14:paraId="391B6CC7" w14:textId="56A3382A" w:rsidR="00E3797C" w:rsidRDefault="00E3797C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las medidas generadas por los clientes/componentes del sistema externo.</w:t>
                                  </w:r>
                                </w:p>
                                <w:p w14:paraId="6C28EB94" w14:textId="77777777" w:rsidR="00E3797C" w:rsidRDefault="00E3797C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0BDAA" id="Rectángulo: esquinas redondeadas 99" o:spid="_x0000_s1032" style="position:absolute;margin-left:167.9pt;margin-top:103.6pt;width:177.8pt;height:9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F254C8F" w14:textId="750F0CD6" w:rsidR="00E3797C" w:rsidRPr="00E83D51" w:rsidRDefault="00E3797C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leerMedidas</w:t>
                            </w:r>
                          </w:p>
                          <w:p w14:paraId="74F6BF72" w14:textId="77777777" w:rsidR="00E3797C" w:rsidRDefault="00E3797C" w:rsidP="004E28CF">
                            <w:pPr>
                              <w:jc w:val="center"/>
                            </w:pPr>
                          </w:p>
                          <w:p w14:paraId="391B6CC7" w14:textId="56A3382A" w:rsidR="00E3797C" w:rsidRDefault="00E3797C" w:rsidP="004E28CF">
                            <w:pPr>
                              <w:jc w:val="center"/>
                            </w:pPr>
                            <w:r>
                              <w:t>el administrador/usuario podrá visualizar las medidas generadas por los clientes/componentes del sistema externo.</w:t>
                            </w:r>
                          </w:p>
                          <w:p w14:paraId="6C28EB94" w14:textId="77777777" w:rsidR="00E3797C" w:rsidRDefault="00E3797C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5BFF182" w14:textId="222A43C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2A5125" wp14:editId="549CF8D3">
                      <wp:simplePos x="0" y="0"/>
                      <wp:positionH relativeFrom="column">
                        <wp:posOffset>4619294</wp:posOffset>
                      </wp:positionH>
                      <wp:positionV relativeFrom="paragraph">
                        <wp:posOffset>89121</wp:posOffset>
                      </wp:positionV>
                      <wp:extent cx="1426596" cy="1922725"/>
                      <wp:effectExtent l="95250" t="57150" r="97790" b="116205"/>
                      <wp:wrapNone/>
                      <wp:docPr id="100" name="Rectángulo: esquinas redondeada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6596" cy="1922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3F45" w14:textId="176DE64D" w:rsidR="00E3797C" w:rsidRPr="00E83D51" w:rsidRDefault="00E3797C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generarReportes</w:t>
                                  </w:r>
                                </w:p>
                                <w:p w14:paraId="56351939" w14:textId="77777777" w:rsidR="00E3797C" w:rsidRDefault="00E3797C" w:rsidP="004E28CF">
                                  <w:pPr>
                                    <w:jc w:val="center"/>
                                  </w:pPr>
                                </w:p>
                                <w:p w14:paraId="4E1593C5" w14:textId="176C54F9" w:rsidR="00E3797C" w:rsidRDefault="00E3797C" w:rsidP="004E28CF">
                                  <w:pPr>
                                    <w:jc w:val="center"/>
                                  </w:pPr>
                                  <w:r>
                                    <w:t>el administrador/usuario podrá generar cualquier tipo de reporte que requiera, permitiéndole guardarlo en formato pdf o enviar por correo</w:t>
                                  </w:r>
                                </w:p>
                                <w:p w14:paraId="2CD2D445" w14:textId="77777777" w:rsidR="00E3797C" w:rsidRDefault="00E3797C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A5125" id="Rectángulo: esquinas redondeadas 100" o:spid="_x0000_s1033" style="position:absolute;margin-left:363.7pt;margin-top:7pt;width:112.35pt;height:15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3913F45" w14:textId="176DE64D" w:rsidR="00E3797C" w:rsidRPr="00E83D51" w:rsidRDefault="00E3797C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generarReportes</w:t>
                            </w:r>
                          </w:p>
                          <w:p w14:paraId="56351939" w14:textId="77777777" w:rsidR="00E3797C" w:rsidRDefault="00E3797C" w:rsidP="004E28CF">
                            <w:pPr>
                              <w:jc w:val="center"/>
                            </w:pPr>
                          </w:p>
                          <w:p w14:paraId="4E1593C5" w14:textId="176C54F9" w:rsidR="00E3797C" w:rsidRDefault="00E3797C" w:rsidP="004E28CF">
                            <w:pPr>
                              <w:jc w:val="center"/>
                            </w:pPr>
                            <w:r>
                              <w:t>el administrador/usuario podrá generar cualquier tipo de reporte que requiera, permitiéndole guardarlo en formato pdf o enviar por correo</w:t>
                            </w:r>
                          </w:p>
                          <w:p w14:paraId="2CD2D445" w14:textId="77777777" w:rsidR="00E3797C" w:rsidRDefault="00E3797C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42E4B4" w14:textId="0027921E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3EEB80" w14:textId="04A3FEC9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1A1067D3" wp14:editId="646673F7">
                  <wp:extent cx="1796995" cy="1359535"/>
                  <wp:effectExtent l="0" t="0" r="89535" b="12065"/>
                  <wp:docPr id="94" name="Diagrama 9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p w14:paraId="188DF76D" w14:textId="1959BCBC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AA2B40" w14:textId="7549FD81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8F341A" w14:textId="3ACE9533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E9182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7D48C0" w14:textId="55A5E042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CC08D" w14:textId="46906490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EB9DE8" w14:textId="77777777" w:rsidR="004E28CF" w:rsidRPr="00465779" w:rsidRDefault="004E28C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gestionarFactura</w:t>
            </w:r>
            <w:proofErr w:type="spellEnd"/>
          </w:p>
          <w:p w14:paraId="2C6EB03F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69B982" w14:textId="6FB9B1F6" w:rsidR="000837D6" w:rsidRDefault="009911B1" w:rsidP="009911B1">
            <w:pPr>
              <w:widowControl/>
              <w:tabs>
                <w:tab w:val="left" w:pos="7075"/>
              </w:tabs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C1C50C0" wp14:editId="1393D65B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529866</wp:posOffset>
                      </wp:positionV>
                      <wp:extent cx="1915795" cy="1477452"/>
                      <wp:effectExtent l="95250" t="57150" r="103505" b="123190"/>
                      <wp:wrapNone/>
                      <wp:docPr id="103" name="Rectángulo: esquinas redondeada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47745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0E6F1" w14:textId="7D29A3E2" w:rsidR="00E3797C" w:rsidRDefault="00E3797C" w:rsidP="009911B1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4180FDC7" w14:textId="0C948BB2" w:rsidR="00E3797C" w:rsidRDefault="00E3797C" w:rsidP="009911B1">
                                  <w:pPr>
                                    <w:jc w:val="center"/>
                                  </w:pPr>
                                </w:p>
                                <w:p w14:paraId="39BFDB52" w14:textId="67FFEF29" w:rsidR="00E3797C" w:rsidRDefault="00E3797C" w:rsidP="009911B1">
                                  <w:pPr>
                                    <w:jc w:val="center"/>
                                  </w:pPr>
                                  <w:r>
                                    <w:t>El administrador/cliente podrá generar un reporte de esa facturación permitiéndole exportarla en formato pdf y/o enviarla por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C50C0" id="Rectángulo: esquinas redondeadas 103" o:spid="_x0000_s1034" style="position:absolute;margin-left:327.4pt;margin-top:41.7pt;width:150.85pt;height:116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3C0E6F1" w14:textId="7D29A3E2" w:rsidR="00E3797C" w:rsidRDefault="00E3797C" w:rsidP="009911B1">
                            <w:pPr>
                              <w:jc w:val="center"/>
                            </w:pPr>
                            <w:r>
                              <w:t>GenerarReporte</w:t>
                            </w:r>
                          </w:p>
                          <w:p w14:paraId="4180FDC7" w14:textId="0C948BB2" w:rsidR="00E3797C" w:rsidRDefault="00E3797C" w:rsidP="009911B1">
                            <w:pPr>
                              <w:jc w:val="center"/>
                            </w:pPr>
                          </w:p>
                          <w:p w14:paraId="39BFDB52" w14:textId="67FFEF29" w:rsidR="00E3797C" w:rsidRDefault="00E3797C" w:rsidP="009911B1">
                            <w:pPr>
                              <w:jc w:val="center"/>
                            </w:pPr>
                            <w:r>
                              <w:t>El administrador/cliente podrá generar un reporte de esa facturación permitiéndole exportarla en formato pdf y/o enviarla por correo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871A193" wp14:editId="60A037B9">
                      <wp:simplePos x="0" y="0"/>
                      <wp:positionH relativeFrom="column">
                        <wp:posOffset>2178298</wp:posOffset>
                      </wp:positionH>
                      <wp:positionV relativeFrom="paragraph">
                        <wp:posOffset>1325217</wp:posOffset>
                      </wp:positionV>
                      <wp:extent cx="1915795" cy="992423"/>
                      <wp:effectExtent l="95250" t="57150" r="103505" b="113030"/>
                      <wp:wrapNone/>
                      <wp:docPr id="102" name="Rectángulo: esquinas redondeada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99242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5179D7" w14:textId="3E6FF14C" w:rsidR="00E3797C" w:rsidRDefault="00E3797C" w:rsidP="009911B1">
                                  <w:pPr>
                                    <w:jc w:val="center"/>
                                  </w:pPr>
                                  <w:r>
                                    <w:t>Consultar factura periodo actual</w:t>
                                  </w:r>
                                </w:p>
                                <w:p w14:paraId="6788B744" w14:textId="02EB9090" w:rsidR="00E3797C" w:rsidRDefault="00E3797C" w:rsidP="009911B1">
                                  <w:pPr>
                                    <w:jc w:val="center"/>
                                  </w:pPr>
                                </w:p>
                                <w:p w14:paraId="22158429" w14:textId="72F3CC97" w:rsidR="00E3797C" w:rsidRDefault="00E3797C" w:rsidP="009911B1">
                                  <w:pPr>
                                    <w:jc w:val="center"/>
                                  </w:pPr>
                                  <w:r>
                                    <w:t>El administrador/usuario consultará la facturación generada en el presente periodo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71A193" id="Rectángulo: esquinas redondeadas 102" o:spid="_x0000_s1035" style="position:absolute;margin-left:171.5pt;margin-top:104.35pt;width:150.85pt;height:78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25179D7" w14:textId="3E6FF14C" w:rsidR="00E3797C" w:rsidRDefault="00E3797C" w:rsidP="009911B1">
                            <w:pPr>
                              <w:jc w:val="center"/>
                            </w:pPr>
                            <w:r>
                              <w:t>Consultar factura periodo actual</w:t>
                            </w:r>
                          </w:p>
                          <w:p w14:paraId="6788B744" w14:textId="02EB9090" w:rsidR="00E3797C" w:rsidRDefault="00E3797C" w:rsidP="009911B1">
                            <w:pPr>
                              <w:jc w:val="center"/>
                            </w:pPr>
                          </w:p>
                          <w:p w14:paraId="22158429" w14:textId="72F3CC97" w:rsidR="00E3797C" w:rsidRDefault="00E3797C" w:rsidP="009911B1">
                            <w:pPr>
                              <w:jc w:val="center"/>
                            </w:pPr>
                            <w:r>
                              <w:t>El administrador/usuario consultará la facturación generada en el presente periodo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13BD53" wp14:editId="7B113F2F">
                      <wp:simplePos x="0" y="0"/>
                      <wp:positionH relativeFrom="column">
                        <wp:posOffset>2154445</wp:posOffset>
                      </wp:positionH>
                      <wp:positionV relativeFrom="paragraph">
                        <wp:posOffset>100717</wp:posOffset>
                      </wp:positionV>
                      <wp:extent cx="1915795" cy="1032178"/>
                      <wp:effectExtent l="95250" t="57150" r="103505" b="92075"/>
                      <wp:wrapNone/>
                      <wp:docPr id="101" name="Rectángulo: esquinas redondeada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0321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FC886" w14:textId="1A0F980E" w:rsidR="00E3797C" w:rsidRDefault="00E3797C" w:rsidP="009911B1">
                                  <w:pPr>
                                    <w:jc w:val="center"/>
                                  </w:pPr>
                                  <w:r>
                                    <w:t>Facturación por periodo</w:t>
                                  </w:r>
                                </w:p>
                                <w:p w14:paraId="63490336" w14:textId="030D1C51" w:rsidR="00E3797C" w:rsidRDefault="00E3797C" w:rsidP="009911B1">
                                  <w:pPr>
                                    <w:jc w:val="center"/>
                                  </w:pPr>
                                </w:p>
                                <w:p w14:paraId="2903FFE8" w14:textId="09CE31A9" w:rsidR="00E3797C" w:rsidRDefault="00E3797C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escoger el periodo de la facturación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3BD53" id="Rectángulo: esquinas redondeadas 101" o:spid="_x0000_s1036" style="position:absolute;margin-left:169.65pt;margin-top:7.95pt;width:150.85pt;height:8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CFC886" w14:textId="1A0F980E" w:rsidR="00E3797C" w:rsidRDefault="00E3797C" w:rsidP="009911B1">
                            <w:pPr>
                              <w:jc w:val="center"/>
                            </w:pPr>
                            <w:r>
                              <w:t>Facturación por periodo</w:t>
                            </w:r>
                          </w:p>
                          <w:p w14:paraId="63490336" w14:textId="030D1C51" w:rsidR="00E3797C" w:rsidRDefault="00E3797C" w:rsidP="009911B1">
                            <w:pPr>
                              <w:jc w:val="center"/>
                            </w:pPr>
                          </w:p>
                          <w:p w14:paraId="2903FFE8" w14:textId="09CE31A9" w:rsidR="00E3797C" w:rsidRDefault="00E3797C" w:rsidP="009911B1">
                            <w:pPr>
                              <w:jc w:val="center"/>
                            </w:pPr>
                            <w:r>
                              <w:t xml:space="preserve">El administrador/usuario podrá escoger el periodo de la facturación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837D6">
              <w:rPr>
                <w:noProof/>
                <w:lang w:val="es-ES" w:eastAsia="es-ES"/>
              </w:rPr>
              <w:drawing>
                <wp:inline distT="0" distB="0" distL="0" distR="0" wp14:anchorId="03CA7662" wp14:editId="4797860C">
                  <wp:extent cx="1776454" cy="2527300"/>
                  <wp:effectExtent l="76200" t="0" r="71755" b="0"/>
                  <wp:docPr id="95" name="Diagrama 9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4" r:lo="rId55" r:qs="rId56" r:cs="rId57"/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FF"/>
                <w:lang w:val="es-ES" w:eastAsia="es-ES"/>
              </w:rPr>
              <w:tab/>
            </w:r>
          </w:p>
          <w:p w14:paraId="14FE57DE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7D967E" w14:textId="77777777" w:rsidR="000837D6" w:rsidRPr="00DE4ABE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20F52684" w14:textId="77777777" w:rsidTr="004F20F9">
        <w:tc>
          <w:tcPr>
            <w:tcW w:w="804" w:type="dxa"/>
            <w:gridSpan w:val="2"/>
            <w:shd w:val="clear" w:color="auto" w:fill="D9D9D9"/>
          </w:tcPr>
          <w:p w14:paraId="114C4E28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75F144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59A713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3485174C" w14:textId="77777777" w:rsidTr="004F20F9">
        <w:tc>
          <w:tcPr>
            <w:tcW w:w="804" w:type="dxa"/>
            <w:gridSpan w:val="2"/>
          </w:tcPr>
          <w:p w14:paraId="77D354E4" w14:textId="77777777" w:rsidR="000837D6" w:rsidRPr="006779C3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339857E3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5DF45D" w14:textId="1C747C0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64BF8" w14:textId="415D2A82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3486A8" w14:textId="301EB52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19202B" w14:textId="4FF3DA8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133CC4" w14:textId="520F0F3B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C83715" w14:textId="69F5E2A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048865" w14:textId="5DF143D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C53F78" w14:textId="29208B54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8DD9D9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0026FE" w14:textId="7670684B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2A64F462" w14:textId="77777777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EBF2A0" w14:textId="3CEB4CD9" w:rsidR="000837D6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29EFF3B4" w14:textId="7565162E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10E217" w14:textId="1CBE5E1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2CEBCD" w14:textId="2C5F07F1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C074AD" w14:textId="7648FFAA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850F65" w14:textId="30AC929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780C98D" w14:textId="52C11B7C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84826" w14:textId="5104CD6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496620" w14:textId="49D22D1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8E4A9" w14:textId="1908F34D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6A8487" w14:textId="1C6AE15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52DC0F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F55F40" w14:textId="44D0FA0D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158CF5" w14:textId="75CD4A5F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AB27A1" w14:textId="441C34EA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926BE4B" w14:textId="2E5EE91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20C06B" w14:textId="2582910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029050" w14:textId="06670D94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80A94D" w14:textId="74EBD43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9194" w14:textId="1335A7B8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70063A" w14:textId="40ABA461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CDF7C1" w14:textId="5FA66AC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B0899" w14:textId="5A0A539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35A97C" w14:textId="7AB3EDE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B9F042" w14:textId="6F43093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C64D43" w14:textId="478EF6F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A4D2F8" w14:textId="183E564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7FAD24" w14:textId="7F221A6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5B3FC6" w14:textId="79AA7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181C1" w14:textId="66AB8FC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B75D6B" w14:textId="3B87BE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1A1D675" w14:textId="18AD25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8218D9" w14:textId="2B000A8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0EB1C" w14:textId="276853A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C1C" w14:textId="5E3DBB5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48EB66" w14:textId="657B660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05AFF9" w14:textId="573CC6D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A3EDDB" w14:textId="18E8D1A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C017D6" w14:textId="025F459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FE357C" w14:textId="0256984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1D08E0" w14:textId="27EA6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EB6699" w14:textId="6FCBE15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906D57" w14:textId="6EBF9F5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5176E5" w14:textId="784B0D6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4D0213" w14:textId="0F5589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94D497" w14:textId="6BAC918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56C3E0" w14:textId="59A5434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1247D8" w14:textId="3C5AEF8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A3E184" w14:textId="350F45C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F44E9D" w14:textId="2878B1C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4909D7" w14:textId="420B622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C28030" w14:textId="45BC867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7FFCBD" w14:textId="050FD99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1C5F16" w14:textId="77789CE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28B99D" w14:textId="5A65989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AFF65" w14:textId="03447D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9B7046" w14:textId="672F13D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9B504" w14:textId="394228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2AE672" w14:textId="1AD7854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208A72" w14:textId="506C243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B5FB90" w14:textId="6380BC3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C29D2B" w14:textId="3114641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651C982" w14:textId="3AAC6EA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1E8C70" w14:textId="22FE50E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2417A" w14:textId="6746A8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960C1" w14:textId="0EC1943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5F11F7" w14:textId="6140F55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1D950" w14:textId="0BCA94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ADD711" w14:textId="292098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85FFA5" w14:textId="49AD44C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34F026" w14:textId="64ED917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2236D" w14:textId="4C45D1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956BAB" w14:textId="58503EA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80B46F" w14:textId="7996D46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F313C" w14:textId="20F09F1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141C75" w14:textId="00948BF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99BC7" w14:textId="1A6A0B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46C84B" w14:textId="437ECCF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8948BC" w14:textId="17B858E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1CB2" w14:textId="7777777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0BA459" w14:textId="227F7F25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3D7AB9" w14:textId="77777777" w:rsidR="00644E32" w:rsidRDefault="00644E32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CF2A97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53FE95" w14:textId="307A3E54" w:rsidR="009911B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5CB5EE56" w14:textId="77777777" w:rsidR="009911B1" w:rsidRPr="00465779" w:rsidRDefault="009911B1" w:rsidP="009911B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A1F680" w14:textId="103D7C2D" w:rsidR="009911B1" w:rsidRDefault="009911B1" w:rsidP="009911B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016C9EDA" w14:textId="51C7AAEE" w:rsidR="009911B1" w:rsidRPr="006779C3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68AE3B71" w14:textId="38BD964E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Ambiente:</w:t>
            </w:r>
          </w:p>
          <w:p w14:paraId="5C3BF3CB" w14:textId="4AA94970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Información.</w:t>
            </w:r>
          </w:p>
          <w:p w14:paraId="5B731CE3" w14:textId="1D178466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FC72" w14:textId="6845C7C8" w:rsidR="009911B1" w:rsidRDefault="009911B1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 encuentra en la interfaz de </w:t>
            </w:r>
            <w:r w:rsidRPr="009911B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administrar la información</w:t>
            </w:r>
            <w:r w:rsidR="00EF2515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donde podrá </w:t>
            </w:r>
          </w:p>
          <w:p w14:paraId="40DDFA46" w14:textId="1ED71484" w:rsidR="00EF2515" w:rsidRDefault="00EF2515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3C3AD190" w14:textId="4E6E8607" w:rsid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0118943C" w14:textId="5114244E" w:rsidR="00EF2515" w:rsidRP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18DFCAD8" w14:textId="77777777" w:rsidR="009911B1" w:rsidRP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3D77BC" w14:textId="1D5BE007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64F469A4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7978F7" w14:textId="2D357992" w:rsidR="00DA2732" w:rsidRDefault="009911B1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Lecturas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, al ingresar </w:t>
            </w:r>
            <w:r w:rsidR="00DA2732">
              <w:rPr>
                <w:rFonts w:ascii="Arial" w:hAnsi="Arial" w:cs="Arial"/>
                <w:color w:val="0000FF"/>
                <w:lang w:val="es-ES" w:eastAsia="es-ES"/>
              </w:rPr>
              <w:t>visualizará dos opciones</w:t>
            </w:r>
          </w:p>
          <w:p w14:paraId="77859E1E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6C708" w14:textId="120112D0" w:rsidR="00DA2732" w:rsidRPr="0082635F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información de las medidas </w:t>
            </w:r>
          </w:p>
          <w:p w14:paraId="4E3B73D4" w14:textId="79A27988" w:rsidR="00DA2732" w:rsidRDefault="00DA2732" w:rsidP="00DA2732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opción, </w:t>
            </w:r>
            <w:r w:rsidR="0082635F">
              <w:rPr>
                <w:rFonts w:ascii="Arial" w:hAnsi="Arial" w:cs="Arial"/>
                <w:color w:val="0000FF"/>
                <w:lang w:val="es-ES" w:eastAsia="es-ES"/>
              </w:rPr>
              <w:t xml:space="preserve">se le proporcionará una interfaz que le muestra de que cliente/componente desea leer las medidas, facilitándole la percepción de su sistema </w:t>
            </w:r>
          </w:p>
          <w:p w14:paraId="6753B985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A81957" w14:textId="691D4BBE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lastRenderedPageBreak/>
              <w:t xml:space="preserve">leer 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eventos y alarmas </w:t>
            </w:r>
          </w:p>
          <w:p w14:paraId="7C01A858" w14:textId="77777777" w:rsidR="0082635F" w:rsidRPr="0082635F" w:rsidRDefault="0082635F" w:rsidP="0082635F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390A1B1B" w14:textId="0DC5A592" w:rsidR="0082635F" w:rsidRDefault="0082635F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726D7E65" w14:textId="501E720B" w:rsidR="005B6B07" w:rsidRDefault="005B6B07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eventos</w:t>
            </w:r>
          </w:p>
          <w:p w14:paraId="05AA5070" w14:textId="25483F11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5FA832E9" w14:textId="42B7EDF4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200EB371" w14:textId="3B09E531" w:rsidR="0082635F" w:rsidRDefault="0082635F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4AE290C9" w14:textId="1B7FB814" w:rsidR="0082635F" w:rsidRPr="005B6B07" w:rsidRDefault="0082635F" w:rsidP="0082635F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día </w:t>
            </w:r>
            <w:r w:rsidR="005B6B07" w:rsidRPr="005B6B07">
              <w:rPr>
                <w:rFonts w:ascii="Arial" w:hAnsi="Arial" w:cs="Arial"/>
                <w:color w:val="0000FF"/>
                <w:lang w:val="es-ES" w:eastAsia="es-ES"/>
              </w:rPr>
              <w:t>en el cual el administrador /usuario desea ver los eventos</w:t>
            </w:r>
          </w:p>
          <w:p w14:paraId="0D39A7DE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77E9A106" w14:textId="77777777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5FBF6A44" w14:textId="0F9CC8A8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54870AFF" w14:textId="40B9050A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9FA9315" w14:textId="77777777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FA33F" w14:textId="18DD454C" w:rsidR="0082635F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los datos mostrados serán </w:t>
            </w:r>
            <w:r w:rsidR="0082635F" w:rsidRPr="005B6B07">
              <w:rPr>
                <w:rFonts w:ascii="Arial" w:hAnsi="Arial" w:cs="Arial"/>
                <w:color w:val="0000FF"/>
                <w:lang w:val="es-ES" w:eastAsia="es-ES"/>
              </w:rPr>
              <w:t>organizados de manera lógica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 intuitiva.</w:t>
            </w:r>
          </w:p>
          <w:p w14:paraId="7BB840CF" w14:textId="669B3AFC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9896F1" w14:textId="1F9CEBB9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alarmas</w:t>
            </w:r>
          </w:p>
          <w:p w14:paraId="62E38293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D153850" w14:textId="66CAE3A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421E3904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C7E3422" w14:textId="0D9D192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0A2C27C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6F0BE97C" w14:textId="3318D0D8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7091D1A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73AE4D60" w14:textId="4DD3738C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C32C410" w14:textId="77777777" w:rsidR="005B6B07" w:rsidRP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1ACBD3" w14:textId="77777777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227D579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0F2A6" w14:textId="25646880" w:rsidR="00E77BAF" w:rsidRP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92EC66F" w14:textId="77777777" w:rsid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0DDD49" w14:textId="1809C09B" w:rsidR="00E77BAF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seleccionar la información requerida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le mostrará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un informe permitiéndole exportar a </w:t>
            </w:r>
            <w:proofErr w:type="spellStart"/>
            <w:r w:rsidR="00E77BAF"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5796A8AF" w14:textId="77777777" w:rsidR="00E77BAF" w:rsidRPr="009911B1" w:rsidRDefault="00E77BAF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6C9D0F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618C4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44EB098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E83D51" w:rsidRPr="004762D8" w14:paraId="79169304" w14:textId="77777777" w:rsidTr="00E77BAF">
              <w:tc>
                <w:tcPr>
                  <w:tcW w:w="3114" w:type="dxa"/>
                </w:tcPr>
                <w:p w14:paraId="237C780F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E83D51" w:rsidRPr="006746ED" w14:paraId="5AA0464C" w14:textId="77777777" w:rsidTr="00E77BAF">
              <w:tc>
                <w:tcPr>
                  <w:tcW w:w="3114" w:type="dxa"/>
                </w:tcPr>
                <w:p w14:paraId="7212E9CD" w14:textId="77777777" w:rsidR="00E83D51" w:rsidRPr="006746ED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E83D51" w:rsidRPr="004762D8" w14:paraId="422BA4B1" w14:textId="77777777" w:rsidTr="00E77BAF">
              <w:tc>
                <w:tcPr>
                  <w:tcW w:w="3114" w:type="dxa"/>
                </w:tcPr>
                <w:p w14:paraId="51B5AFF1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E83D51" w:rsidRPr="004762D8" w14:paraId="56573903" w14:textId="77777777" w:rsidTr="00E77BAF">
              <w:tc>
                <w:tcPr>
                  <w:tcW w:w="3114" w:type="dxa"/>
                </w:tcPr>
                <w:p w14:paraId="1F59E29C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E83D51" w:rsidRPr="004762D8" w14:paraId="1F95D0DC" w14:textId="77777777" w:rsidTr="00E77BAF">
              <w:tc>
                <w:tcPr>
                  <w:tcW w:w="3114" w:type="dxa"/>
                </w:tcPr>
                <w:p w14:paraId="6B3306B9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E83D51" w14:paraId="59F201F7" w14:textId="77777777" w:rsidTr="00E77BAF">
              <w:tc>
                <w:tcPr>
                  <w:tcW w:w="3114" w:type="dxa"/>
                </w:tcPr>
                <w:p w14:paraId="517A3FE4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E83D51" w14:paraId="6EECE0C1" w14:textId="77777777" w:rsidTr="00E77BAF">
              <w:tc>
                <w:tcPr>
                  <w:tcW w:w="3114" w:type="dxa"/>
                </w:tcPr>
                <w:p w14:paraId="34424F67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E83D51" w14:paraId="4C6F88E5" w14:textId="77777777" w:rsidTr="00E77BAF">
              <w:tc>
                <w:tcPr>
                  <w:tcW w:w="3114" w:type="dxa"/>
                </w:tcPr>
                <w:p w14:paraId="1077511D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E83D51" w14:paraId="503E780D" w14:textId="77777777" w:rsidTr="00E77BAF">
              <w:tc>
                <w:tcPr>
                  <w:tcW w:w="3114" w:type="dxa"/>
                </w:tcPr>
                <w:p w14:paraId="6DE39E58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E83D51" w14:paraId="481B893F" w14:textId="77777777" w:rsidTr="00E77BAF">
              <w:tc>
                <w:tcPr>
                  <w:tcW w:w="3114" w:type="dxa"/>
                </w:tcPr>
                <w:p w14:paraId="07905BB9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E83D51" w14:paraId="6812BA7C" w14:textId="77777777" w:rsidTr="00E77BAF">
              <w:tc>
                <w:tcPr>
                  <w:tcW w:w="3114" w:type="dxa"/>
                </w:tcPr>
                <w:p w14:paraId="636D02D6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0DCBFC5F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  <w:p w14:paraId="6510A180" w14:textId="77777777" w:rsidR="00E77BAF" w:rsidRPr="00E77BAF" w:rsidRDefault="00E77BAF" w:rsidP="00E77BAF"/>
          <w:p w14:paraId="7833FCA0" w14:textId="77777777" w:rsidR="00E77BAF" w:rsidRPr="00E77BAF" w:rsidRDefault="00E77BAF" w:rsidP="00E77BAF"/>
          <w:p w14:paraId="3A72B6FC" w14:textId="77777777" w:rsidR="00E77BAF" w:rsidRPr="00E77BAF" w:rsidRDefault="00E77BAF" w:rsidP="00E77BAF"/>
          <w:p w14:paraId="5D9A9DE1" w14:textId="77777777" w:rsidR="00E77BAF" w:rsidRPr="00E77BAF" w:rsidRDefault="00E77BAF" w:rsidP="00E77BAF"/>
          <w:p w14:paraId="2BE7B12E" w14:textId="77777777" w:rsidR="00E77BAF" w:rsidRPr="00E77BAF" w:rsidRDefault="00E77BAF" w:rsidP="00E77BAF"/>
          <w:p w14:paraId="73CB80E5" w14:textId="77777777" w:rsidR="00E77BAF" w:rsidRPr="00E77BAF" w:rsidRDefault="00E77BAF" w:rsidP="00E77BAF"/>
          <w:p w14:paraId="267505A7" w14:textId="77777777" w:rsidR="00E77BAF" w:rsidRPr="00E77BAF" w:rsidRDefault="00E77BAF" w:rsidP="00E77BAF"/>
          <w:p w14:paraId="6461EBB0" w14:textId="77777777" w:rsidR="00E77BAF" w:rsidRPr="00E77BAF" w:rsidRDefault="00E77BAF" w:rsidP="00E77BAF"/>
          <w:p w14:paraId="3D4084F2" w14:textId="77777777" w:rsidR="00E77BAF" w:rsidRPr="00E77BAF" w:rsidRDefault="00E77BAF" w:rsidP="00E77BAF"/>
          <w:p w14:paraId="7AA77393" w14:textId="77777777" w:rsidR="00E77BAF" w:rsidRPr="00E77BAF" w:rsidRDefault="00E77BAF" w:rsidP="00E77BAF"/>
          <w:p w14:paraId="3F373DB6" w14:textId="77777777" w:rsidR="00E77BAF" w:rsidRDefault="00E77BA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65FCCE65" w14:textId="77777777" w:rsidR="00E77BAF" w:rsidRDefault="00E77BAF" w:rsidP="00E77BAF"/>
          <w:p w14:paraId="03025289" w14:textId="3E7D6D9A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botón </w:t>
            </w: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Facturas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al ingresar podrá escoger como desea ver la facturación de su sistema externo:</w:t>
            </w:r>
          </w:p>
          <w:p w14:paraId="6CE28249" w14:textId="7D41B9A6" w:rsidR="00E77BAF" w:rsidRPr="00644E32" w:rsidRDefault="008A39C0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 de facturación:</w:t>
            </w:r>
          </w:p>
          <w:p w14:paraId="5D7BFEE1" w14:textId="78EDD50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125ED5" w14:textId="5081D8B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el administrador/usuario debe </w:t>
            </w:r>
            <w:r w:rsidR="002C05ED">
              <w:rPr>
                <w:rFonts w:ascii="Arial" w:hAnsi="Arial" w:cs="Arial"/>
                <w:color w:val="0000FF"/>
                <w:lang w:val="es-ES" w:eastAsia="es-ES"/>
              </w:rPr>
              <w:t>seleccionar el rango de fechas o periodo que desea para ver la facturación.</w:t>
            </w:r>
          </w:p>
          <w:p w14:paraId="2063BD6C" w14:textId="2D66A30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88E91" w14:textId="39E0C0CE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rango de fechas:</w:t>
            </w:r>
          </w:p>
          <w:p w14:paraId="7E5184E3" w14:textId="4232133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selecciona la fecha inicial y la fecha final.</w:t>
            </w:r>
          </w:p>
          <w:p w14:paraId="16183884" w14:textId="21FBD4D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Aceptar: se muestra la facturación para los rangos de fechas seleccionados.</w:t>
            </w:r>
          </w:p>
          <w:p w14:paraId="55214ED0" w14:textId="79D9746D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5464E6" w14:textId="0D4C5FD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La información se muestra en una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interfaz del sistema externo y le permitirá guardar como PDF, y/o enviar por correo.</w:t>
            </w:r>
          </w:p>
          <w:p w14:paraId="46050049" w14:textId="77777777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6443AC" w14:textId="5757CE68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</w:t>
            </w:r>
          </w:p>
          <w:p w14:paraId="5EED073B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periodo se el mostrarán los meses para los cuales desea ver la información de facturación</w:t>
            </w:r>
          </w:p>
          <w:p w14:paraId="472E428D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Escoge mes:</w:t>
            </w:r>
          </w:p>
          <w:p w14:paraId="5E964CA9" w14:textId="0E240F5B" w:rsidR="002C05ED" w:rsidRP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escoger el mes y dar aceptar se mostrará la información de la facturación del periodo seleccionado. </w:t>
            </w:r>
          </w:p>
          <w:p w14:paraId="48E8DA2B" w14:textId="77777777" w:rsidR="002C05ED" w:rsidRDefault="002C05ED" w:rsidP="002C05ED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6D38C790" w14:textId="0870FC20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851F67" w14:textId="3D656962" w:rsidR="00E77BAF" w:rsidRPr="00644E32" w:rsidRDefault="00E77BAF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 facturación actual</w:t>
            </w:r>
          </w:p>
          <w:p w14:paraId="31B07504" w14:textId="29505AC0" w:rsidR="00E77BAF" w:rsidRDefault="00E77BAF" w:rsidP="00E77BAF">
            <w:pPr>
              <w:rPr>
                <w:lang w:val="es-ES"/>
              </w:rPr>
            </w:pPr>
          </w:p>
          <w:p w14:paraId="350BA5A0" w14:textId="571E7A0F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ingresar a esta opción se creará la interfaz en el sistema externo que le muestra al administrador/usuario la facturación generada en el presente periodo y le permitirá guardar como PDF, y/o enviar por correo.</w:t>
            </w:r>
          </w:p>
          <w:p w14:paraId="45229436" w14:textId="77777777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562" w:tblpY="316"/>
              <w:tblOverlap w:val="never"/>
              <w:tblW w:w="3256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</w:tblGrid>
            <w:tr w:rsidR="00DA2732" w:rsidRPr="004762D8" w14:paraId="372A9449" w14:textId="77777777" w:rsidTr="00DA2732">
              <w:tc>
                <w:tcPr>
                  <w:tcW w:w="3256" w:type="dxa"/>
                </w:tcPr>
                <w:p w14:paraId="544005C7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</w:tr>
            <w:tr w:rsidR="00DA2732" w:rsidRPr="006746ED" w14:paraId="25EEB6C9" w14:textId="77777777" w:rsidTr="00DA2732">
              <w:tc>
                <w:tcPr>
                  <w:tcW w:w="3256" w:type="dxa"/>
                </w:tcPr>
                <w:p w14:paraId="77878B0F" w14:textId="77777777" w:rsidR="00DA2732" w:rsidRPr="006746ED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</w:tr>
            <w:tr w:rsidR="00DA2732" w:rsidRPr="004762D8" w14:paraId="27C6DA38" w14:textId="77777777" w:rsidTr="00DA2732">
              <w:tc>
                <w:tcPr>
                  <w:tcW w:w="3256" w:type="dxa"/>
                </w:tcPr>
                <w:p w14:paraId="51E70C11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</w:tr>
            <w:tr w:rsidR="00DA2732" w:rsidRPr="004762D8" w14:paraId="45F370B3" w14:textId="77777777" w:rsidTr="00DA2732">
              <w:tc>
                <w:tcPr>
                  <w:tcW w:w="3256" w:type="dxa"/>
                </w:tcPr>
                <w:p w14:paraId="12AE5B5B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</w:tr>
            <w:tr w:rsidR="00DA2732" w:rsidRPr="004762D8" w14:paraId="11180C27" w14:textId="77777777" w:rsidTr="00DA2732">
              <w:tc>
                <w:tcPr>
                  <w:tcW w:w="3256" w:type="dxa"/>
                </w:tcPr>
                <w:p w14:paraId="2737572C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</w:tr>
            <w:tr w:rsidR="00DA2732" w14:paraId="5321AC86" w14:textId="77777777" w:rsidTr="00DA2732">
              <w:tc>
                <w:tcPr>
                  <w:tcW w:w="3256" w:type="dxa"/>
                </w:tcPr>
                <w:p w14:paraId="6296ED7D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</w:tr>
            <w:tr w:rsidR="00DA2732" w14:paraId="525819A3" w14:textId="77777777" w:rsidTr="00DA2732">
              <w:tc>
                <w:tcPr>
                  <w:tcW w:w="3256" w:type="dxa"/>
                </w:tcPr>
                <w:p w14:paraId="4DE481E5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</w:tr>
            <w:tr w:rsidR="00DA2732" w14:paraId="5B7BF776" w14:textId="77777777" w:rsidTr="00DA2732">
              <w:tc>
                <w:tcPr>
                  <w:tcW w:w="3256" w:type="dxa"/>
                </w:tcPr>
                <w:p w14:paraId="18DC6E30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</w:tr>
            <w:tr w:rsidR="00DA2732" w14:paraId="2013C8F2" w14:textId="77777777" w:rsidTr="00DA2732">
              <w:tc>
                <w:tcPr>
                  <w:tcW w:w="3256" w:type="dxa"/>
                </w:tcPr>
                <w:p w14:paraId="3DD14368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</w:tr>
          </w:tbl>
          <w:p w14:paraId="724E4CB6" w14:textId="77777777" w:rsidR="00DA2732" w:rsidRDefault="00DA2732" w:rsidP="00DA273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0908D636" w14:textId="77777777" w:rsidR="00DA2732" w:rsidRDefault="00DA2732" w:rsidP="00E77BAF">
            <w:pPr>
              <w:rPr>
                <w:lang w:val="es-ES"/>
              </w:rPr>
            </w:pPr>
          </w:p>
          <w:p w14:paraId="706A2E74" w14:textId="0509D9FF" w:rsidR="00E77BAF" w:rsidRPr="00E77BAF" w:rsidRDefault="00E77BAF" w:rsidP="002C05ED"/>
        </w:tc>
      </w:tr>
      <w:tr w:rsidR="000837D6" w:rsidRPr="000463D8" w14:paraId="5F979FDB" w14:textId="77777777" w:rsidTr="004F20F9">
        <w:tc>
          <w:tcPr>
            <w:tcW w:w="804" w:type="dxa"/>
            <w:gridSpan w:val="2"/>
          </w:tcPr>
          <w:p w14:paraId="70DB7B86" w14:textId="09BADD72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F1EB75F" w14:textId="46C746A8" w:rsidR="000837D6" w:rsidRPr="000463D8" w:rsidRDefault="000837D6" w:rsidP="00644E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395A995" w14:textId="77777777" w:rsidR="000837D6" w:rsidRPr="000463D8" w:rsidRDefault="000837D6" w:rsidP="00644E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0837D6" w:rsidRPr="000463D8" w14:paraId="34B9B98B" w14:textId="77777777" w:rsidTr="004F20F9">
        <w:tc>
          <w:tcPr>
            <w:tcW w:w="804" w:type="dxa"/>
            <w:gridSpan w:val="2"/>
          </w:tcPr>
          <w:p w14:paraId="56DC6F85" w14:textId="2E44353B" w:rsidR="000837D6" w:rsidRPr="009B5A5F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61AF2EC9" w14:textId="04382921" w:rsidR="000837D6" w:rsidRDefault="000837D6" w:rsidP="00644E3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55D2FD08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41F287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01D79E" w14:textId="77777777" w:rsidR="000837D6" w:rsidRPr="00CB439A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32C4DE1" w14:textId="77777777" w:rsidTr="004F20F9">
        <w:tc>
          <w:tcPr>
            <w:tcW w:w="9658" w:type="dxa"/>
            <w:gridSpan w:val="9"/>
          </w:tcPr>
          <w:p w14:paraId="540FC7C3" w14:textId="77777777" w:rsidR="000837D6" w:rsidRPr="00CC2F74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C6F5B8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571651A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691BD" w14:textId="50B5491C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 xml:space="preserve">administrar la información </w:t>
            </w:r>
          </w:p>
          <w:p w14:paraId="4451C9FD" w14:textId="55C28D0A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cliente/componente debe estar previamente creado y debidamente configurado.</w:t>
            </w:r>
          </w:p>
          <w:p w14:paraId="23A9989E" w14:textId="5689C3EB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Debe seleccionar fechas validas</w:t>
            </w:r>
          </w:p>
          <w:p w14:paraId="7E2DDF84" w14:textId="77777777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BECFF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3C3303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7DA12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9B3AD1" w14:textId="77777777" w:rsidR="000837D6" w:rsidRPr="00684CDA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6AD3B3D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B45E12" w14:textId="77777777" w:rsidR="000837D6" w:rsidRPr="000463D8" w:rsidRDefault="000837D6" w:rsidP="004F20F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0389AE43" w14:textId="77777777" w:rsidR="000837D6" w:rsidRPr="000463D8" w:rsidRDefault="000837D6" w:rsidP="004F20F9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53EF0306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353F059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40C7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719DFD9" w14:textId="77777777" w:rsidR="000837D6" w:rsidRPr="00684CDA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395DABD3" w14:textId="77777777" w:rsidTr="004F20F9">
        <w:tc>
          <w:tcPr>
            <w:tcW w:w="804" w:type="dxa"/>
            <w:gridSpan w:val="2"/>
            <w:shd w:val="clear" w:color="auto" w:fill="D9D9D9"/>
          </w:tcPr>
          <w:p w14:paraId="3EC6378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54C070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0B5CBF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6221D34F" w14:textId="77777777" w:rsidTr="004F20F9">
        <w:tc>
          <w:tcPr>
            <w:tcW w:w="804" w:type="dxa"/>
            <w:gridSpan w:val="2"/>
          </w:tcPr>
          <w:p w14:paraId="59959E3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E442CE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EE3BEF6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2D7847D3" w14:textId="77777777" w:rsidTr="004F20F9">
        <w:tc>
          <w:tcPr>
            <w:tcW w:w="804" w:type="dxa"/>
            <w:gridSpan w:val="2"/>
          </w:tcPr>
          <w:p w14:paraId="46B465C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1B1423C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846C173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66A85211" w14:textId="77777777" w:rsidTr="004F20F9">
        <w:tc>
          <w:tcPr>
            <w:tcW w:w="9658" w:type="dxa"/>
            <w:gridSpan w:val="9"/>
          </w:tcPr>
          <w:p w14:paraId="7A682478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84BFFF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0837D6" w:rsidRPr="000463D8" w14:paraId="0C799C02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261491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93ECFCD" w14:textId="77777777" w:rsidR="000837D6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9B6C564" w14:textId="4E3729D9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4A7F">
              <w:rPr>
                <w:rFonts w:ascii="Arial" w:hAnsi="Arial" w:cs="Arial"/>
                <w:color w:val="0000FF"/>
                <w:lang w:val="es-ES" w:eastAsia="es-ES"/>
              </w:rPr>
              <w:t>generarReporte</w:t>
            </w:r>
            <w:proofErr w:type="spellEnd"/>
          </w:p>
          <w:p w14:paraId="43BF3F9B" w14:textId="77777777" w:rsidR="000837D6" w:rsidRPr="00ED4E9D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AF7F294" w14:textId="6C6CAB5B" w:rsidR="000837D6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reportes se debe seleccionar la fecha </w:t>
            </w:r>
          </w:p>
          <w:p w14:paraId="3521E65E" w14:textId="3795ABE2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fecha del reporte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08F6C60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07EBFB6" w14:textId="6119AECD" w:rsidR="00B94A7F" w:rsidRDefault="00B94A7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generarFactura</w:t>
            </w:r>
            <w:proofErr w:type="spellEnd"/>
          </w:p>
          <w:p w14:paraId="798D88CC" w14:textId="77777777" w:rsidR="00B94A7F" w:rsidRPr="00ED4E9D" w:rsidRDefault="00B94A7F" w:rsidP="00B94A7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C5F897" w14:textId="624D83FA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Factura se debe seleccionar la fecha </w:t>
            </w:r>
          </w:p>
          <w:p w14:paraId="56DE83B5" w14:textId="69F87998" w:rsidR="00B94A7F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seleccionar el periodo de la facturación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93DA2F9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A20D49" w14:textId="09584A7D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leer eventos/alarmas</w:t>
            </w:r>
          </w:p>
          <w:p w14:paraId="4FE499C3" w14:textId="77777777" w:rsidR="000837D6" w:rsidRPr="005B2C17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  <w:p w14:paraId="5B49617B" w14:textId="6089B82B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Seleccionar la fecha para eventos y alarmas</w:t>
            </w:r>
          </w:p>
          <w:p w14:paraId="5F1C496A" w14:textId="2EC45488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la fecha o rango para mostrar los eventos/alarmas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5B395906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2191C23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58594633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73E70A69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mostrara la interfaz donde se muestran las alarmas generadas en el almacenamiento de los datos,</w:t>
            </w:r>
          </w:p>
          <w:p w14:paraId="01874FF7" w14:textId="3EDB540E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3F1366E9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65FCA9E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03ECE9C4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2D0B9EE" w14:textId="77777777" w:rsidR="000837D6" w:rsidRPr="002F1D15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31B9A049" w14:textId="77777777" w:rsidTr="004F20F9">
        <w:tc>
          <w:tcPr>
            <w:tcW w:w="815" w:type="dxa"/>
            <w:gridSpan w:val="3"/>
            <w:shd w:val="clear" w:color="auto" w:fill="D9D9D9"/>
          </w:tcPr>
          <w:p w14:paraId="3062A33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31C2815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A3A82D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837D6" w:rsidRPr="000463D8" w14:paraId="6CABDFA1" w14:textId="77777777" w:rsidTr="004F20F9">
        <w:tc>
          <w:tcPr>
            <w:tcW w:w="815" w:type="dxa"/>
            <w:gridSpan w:val="3"/>
          </w:tcPr>
          <w:p w14:paraId="3946DCDF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46AA06CA" w14:textId="77777777" w:rsidR="000837D6" w:rsidRPr="001D0168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BF01942" w14:textId="77777777" w:rsidR="000837D6" w:rsidRDefault="000837D6" w:rsidP="004F20F9">
            <w:pPr>
              <w:jc w:val="both"/>
              <w:rPr>
                <w:rFonts w:ascii="Arial" w:hAnsi="Arial" w:cs="Arial"/>
              </w:rPr>
            </w:pPr>
          </w:p>
          <w:p w14:paraId="2505DAE9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0750CF8B" w14:textId="77777777" w:rsidTr="004F20F9">
        <w:tc>
          <w:tcPr>
            <w:tcW w:w="815" w:type="dxa"/>
            <w:gridSpan w:val="3"/>
          </w:tcPr>
          <w:p w14:paraId="18AF0C2A" w14:textId="560CA2A6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58653E0C" w14:textId="77777777" w:rsidR="000837D6" w:rsidRPr="001D0168" w:rsidRDefault="000837D6" w:rsidP="00B94A7F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F0A4048" w14:textId="4867ED6F" w:rsidR="000837D6" w:rsidRPr="00C1111C" w:rsidRDefault="000837D6" w:rsidP="004F20F9">
            <w:pPr>
              <w:jc w:val="both"/>
              <w:rPr>
                <w:rFonts w:ascii="Arial" w:hAnsi="Arial" w:cs="Arial"/>
              </w:rPr>
            </w:pPr>
          </w:p>
        </w:tc>
      </w:tr>
      <w:tr w:rsidR="000837D6" w:rsidRPr="000463D8" w14:paraId="7AF45F24" w14:textId="77777777" w:rsidTr="004F20F9">
        <w:tc>
          <w:tcPr>
            <w:tcW w:w="9658" w:type="dxa"/>
            <w:gridSpan w:val="9"/>
          </w:tcPr>
          <w:p w14:paraId="4236C29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07AC603B" w14:textId="77777777" w:rsidR="000837D6" w:rsidRPr="006C4B76" w:rsidRDefault="000837D6" w:rsidP="004F20F9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0837D6" w:rsidRPr="000463D8" w14:paraId="2019699C" w14:textId="77777777" w:rsidTr="004F20F9">
        <w:trPr>
          <w:trHeight w:val="1836"/>
        </w:trPr>
        <w:tc>
          <w:tcPr>
            <w:tcW w:w="9658" w:type="dxa"/>
            <w:gridSpan w:val="9"/>
          </w:tcPr>
          <w:p w14:paraId="0BF2F2A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34BA0A30" w14:textId="77777777" w:rsidR="000837D6" w:rsidRPr="008743D7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0837D6" w:rsidRP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0837D6" w:rsidRPr="000463D8" w14:paraId="71A11D10" w14:textId="77777777" w:rsidTr="004F20F9">
        <w:trPr>
          <w:trHeight w:val="744"/>
        </w:trPr>
        <w:tc>
          <w:tcPr>
            <w:tcW w:w="9658" w:type="dxa"/>
            <w:gridSpan w:val="9"/>
          </w:tcPr>
          <w:p w14:paraId="09F5406B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0837D6" w:rsidRPr="00CB2208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0837D6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Se debe poder generar el </w:t>
            </w:r>
            <w:proofErr w:type="spellStart"/>
            <w:r>
              <w:rPr>
                <w:rFonts w:ascii="Arial" w:hAnsi="Arial" w:cs="Arial"/>
                <w:i/>
                <w:color w:val="800000"/>
              </w:rPr>
              <w:t>pdf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y envío por correo de los reportes/facturas generados</w:t>
            </w:r>
          </w:p>
          <w:p w14:paraId="2B925CE4" w14:textId="5B4D6F4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B94A7F" w:rsidRP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0837D6" w:rsidRPr="002B6FAA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8C4D0C8" w14:textId="77777777" w:rsidTr="004F20F9">
        <w:trPr>
          <w:trHeight w:val="609"/>
        </w:trPr>
        <w:tc>
          <w:tcPr>
            <w:tcW w:w="9658" w:type="dxa"/>
            <w:gridSpan w:val="9"/>
          </w:tcPr>
          <w:p w14:paraId="4CE4D7C9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0837D6" w:rsidRPr="00AD2D68" w:rsidRDefault="000837D6" w:rsidP="004F20F9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C06F7F5" w14:textId="3D18BD9A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92E9CC7" w14:textId="5278691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064B201" w14:textId="0EDDF69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449DA91" w14:textId="7A094821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12122A8" w14:textId="1189382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83B8C93" w14:textId="6AE1D88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53B995D" w14:textId="3C56CE1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92C1BDE" w14:textId="108E00AB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2BC55D9" w14:textId="77777777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74639FBB" w14:textId="5E84B59A" w:rsidR="00632B15" w:rsidRDefault="00632B15" w:rsidP="00632B15">
      <w:pPr>
        <w:rPr>
          <w:szCs w:val="22"/>
        </w:rPr>
      </w:pPr>
    </w:p>
    <w:p w14:paraId="2437C843" w14:textId="6AEAAB86" w:rsidR="008F56CC" w:rsidRPr="00BF3A73" w:rsidRDefault="00BF3A73" w:rsidP="00632B15">
      <w:pPr>
        <w:rPr>
          <w:b/>
          <w:bCs/>
          <w:sz w:val="32"/>
          <w:szCs w:val="36"/>
        </w:rPr>
      </w:pPr>
      <w:r w:rsidRPr="00BF3A73">
        <w:rPr>
          <w:b/>
          <w:bCs/>
          <w:sz w:val="32"/>
          <w:szCs w:val="36"/>
        </w:rPr>
        <w:lastRenderedPageBreak/>
        <w:t>Caso de uso 5</w:t>
      </w:r>
    </w:p>
    <w:p w14:paraId="34A0B3B8" w14:textId="65C0BF52" w:rsidR="00A660B6" w:rsidRDefault="00A660B6" w:rsidP="00E647AD">
      <w:pPr>
        <w:pStyle w:val="Ttulo1"/>
        <w:numPr>
          <w:ilvl w:val="0"/>
          <w:numId w:val="14"/>
        </w:numPr>
        <w:rPr>
          <w:szCs w:val="22"/>
        </w:rPr>
      </w:pPr>
      <w:r>
        <w:rPr>
          <w:szCs w:val="22"/>
        </w:rPr>
        <w:t>Administrar componentes</w:t>
      </w:r>
    </w:p>
    <w:p w14:paraId="2E789132" w14:textId="6266EDEC" w:rsidR="006C212A" w:rsidRDefault="006C212A" w:rsidP="006C212A"/>
    <w:p w14:paraId="21C270DF" w14:textId="3B70D156" w:rsidR="006C212A" w:rsidRDefault="006C212A" w:rsidP="006C212A"/>
    <w:p w14:paraId="721B9E2A" w14:textId="5F691B39" w:rsidR="006C212A" w:rsidRDefault="006C212A" w:rsidP="006C212A">
      <w:r>
        <w:rPr>
          <w:noProof/>
        </w:rPr>
        <w:drawing>
          <wp:inline distT="0" distB="0" distL="0" distR="0" wp14:anchorId="4C8405A4" wp14:editId="5D3BEFBD">
            <wp:extent cx="6596625" cy="54386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54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3352" w14:textId="462BB3EB" w:rsidR="00BF3A73" w:rsidRDefault="00BF3A73" w:rsidP="006C212A"/>
    <w:p w14:paraId="15A22420" w14:textId="0850ACBB" w:rsidR="00BF3A73" w:rsidRDefault="00BF3A73" w:rsidP="006C212A"/>
    <w:p w14:paraId="19FF31E4" w14:textId="6E29B4E4" w:rsidR="00BF3A73" w:rsidRDefault="00BF3A73" w:rsidP="006C212A"/>
    <w:p w14:paraId="510D9074" w14:textId="106B9546" w:rsidR="00BF3A73" w:rsidRDefault="00BF3A73" w:rsidP="006C212A"/>
    <w:p w14:paraId="0A4A5DD3" w14:textId="77777777" w:rsidR="00BF3A73" w:rsidRPr="006C212A" w:rsidRDefault="00BF3A73" w:rsidP="006C212A"/>
    <w:p w14:paraId="7BD8B640" w14:textId="77777777" w:rsidR="00A660B6" w:rsidRDefault="00A660B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2157"/>
        <w:gridCol w:w="1105"/>
        <w:gridCol w:w="826"/>
        <w:gridCol w:w="24"/>
        <w:gridCol w:w="1558"/>
        <w:gridCol w:w="3173"/>
      </w:tblGrid>
      <w:tr w:rsidR="00A660B6" w:rsidRPr="000463D8" w14:paraId="54D6F536" w14:textId="77777777" w:rsidTr="00A660B6">
        <w:trPr>
          <w:tblHeader/>
        </w:trPr>
        <w:tc>
          <w:tcPr>
            <w:tcW w:w="4903" w:type="dxa"/>
            <w:gridSpan w:val="6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7B3B657C" w:rsidR="00A660B6" w:rsidRPr="000463D8" w:rsidRDefault="00A660B6" w:rsidP="00A660B6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Administrar_Componentes</w:t>
            </w:r>
            <w:proofErr w:type="spellEnd"/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A660B6"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A660B6"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7777777" w:rsidR="00A660B6" w:rsidRDefault="00A660B6" w:rsidP="00A660B6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A660B6"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23466C81" w:rsidR="00A660B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04C4D28" w14:textId="00773EC2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075DCABE" w14:textId="77777777" w:rsidR="00A660B6" w:rsidRDefault="00A660B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43787E8" w14:textId="77777777" w:rsidR="00A660B6" w:rsidRPr="00FA4470" w:rsidRDefault="00A660B6" w:rsidP="00A660B6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660B6" w:rsidRPr="000463D8" w14:paraId="2265E528" w14:textId="77777777" w:rsidTr="00A660B6"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Default="00A660B6" w:rsidP="00A660B6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4BB1CB9" w14:textId="00CFB949" w:rsidR="00A660B6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información</w:t>
            </w:r>
          </w:p>
          <w:p w14:paraId="2D3A44DE" w14:textId="2061A422" w:rsidR="00EA31D5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datos</w:t>
            </w:r>
          </w:p>
          <w:p w14:paraId="5CE27EB2" w14:textId="77777777" w:rsidR="00EA31D5" w:rsidRPr="000463D8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A660B6">
        <w:tc>
          <w:tcPr>
            <w:tcW w:w="9658" w:type="dxa"/>
            <w:gridSpan w:val="9"/>
          </w:tcPr>
          <w:p w14:paraId="3A14ECC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FCB4496" w14:textId="77777777" w:rsidR="00A660B6" w:rsidRDefault="00A660B6" w:rsidP="00A660B6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2955F500" w14:textId="4A727549" w:rsidR="00A660B6" w:rsidRPr="00A660B6" w:rsidRDefault="00A660B6" w:rsidP="00A660B6">
            <w:pPr>
              <w:rPr>
                <w:rFonts w:ascii="Arial" w:hAnsi="Arial" w:cs="Arial"/>
                <w:color w:val="0000FF"/>
              </w:rPr>
            </w:pPr>
            <w:r w:rsidRPr="00A660B6">
              <w:rPr>
                <w:rFonts w:ascii="Arial" w:hAnsi="Arial" w:cs="Arial"/>
                <w:color w:val="0000FF"/>
              </w:rPr>
              <w:t xml:space="preserve">El </w:t>
            </w:r>
            <w:r w:rsidR="006C212A">
              <w:rPr>
                <w:rFonts w:ascii="Arial" w:hAnsi="Arial" w:cs="Arial"/>
                <w:color w:val="0000FF"/>
              </w:rPr>
              <w:t>administrador</w:t>
            </w:r>
            <w:r w:rsidRPr="00A660B6">
              <w:rPr>
                <w:rFonts w:ascii="Arial" w:hAnsi="Arial" w:cs="Arial"/>
                <w:color w:val="0000FF"/>
              </w:rPr>
              <w:t>/usuario del sistema externo podrá gestionar los componentes de su sistema</w:t>
            </w:r>
            <w:r>
              <w:rPr>
                <w:rFonts w:ascii="Arial" w:hAnsi="Arial" w:cs="Arial"/>
                <w:color w:val="0000FF"/>
              </w:rPr>
              <w:t xml:space="preserve">, mediante </w:t>
            </w:r>
            <w:r w:rsidR="00C000BF">
              <w:rPr>
                <w:rFonts w:ascii="Arial" w:hAnsi="Arial" w:cs="Arial"/>
                <w:color w:val="0000FF"/>
              </w:rPr>
              <w:t>una interfaz dedicada para tal fin</w:t>
            </w:r>
          </w:p>
          <w:p w14:paraId="122B849B" w14:textId="77777777" w:rsidR="004C7796" w:rsidRDefault="004C779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95EA6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B4E3276" w14:textId="77777777" w:rsidR="00A660B6" w:rsidRPr="005A1F2E" w:rsidRDefault="00A660B6" w:rsidP="00A660B6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660B6" w:rsidRPr="009B2573" w14:paraId="6A350A05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660B6" w:rsidRPr="009B2573" w14:paraId="033F4579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FCE4B8B" w14:textId="77777777" w:rsidR="00A660B6" w:rsidRPr="00F4293F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</w:tcPr>
          <w:p w14:paraId="7834D248" w14:textId="3C4F1CF5" w:rsidR="00A660B6" w:rsidRDefault="00A660B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C000BF">
              <w:rPr>
                <w:rFonts w:ascii="Arial" w:eastAsia="Arial Unicode MS" w:hAnsi="Arial" w:cs="Arial"/>
                <w:color w:val="0000FF"/>
                <w:lang w:val="es-ES"/>
              </w:rPr>
              <w:t>componente</w:t>
            </w:r>
            <w:proofErr w:type="spellEnd"/>
          </w:p>
          <w:p w14:paraId="4216A730" w14:textId="1DB6FDCD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Editar_componente</w:t>
            </w:r>
            <w:proofErr w:type="spellEnd"/>
          </w:p>
          <w:p w14:paraId="1033570D" w14:textId="445DA205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Registrar_componente</w:t>
            </w:r>
            <w:proofErr w:type="spellEnd"/>
          </w:p>
          <w:p w14:paraId="571D7C7F" w14:textId="351FAD6E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Configurar_componente</w:t>
            </w:r>
            <w:proofErr w:type="spellEnd"/>
          </w:p>
          <w:p w14:paraId="1B4D2237" w14:textId="77777777" w:rsidR="007730E3" w:rsidRDefault="007730E3" w:rsidP="007730E3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3E108A" w14:textId="7B5629BD" w:rsidR="003356BB" w:rsidRDefault="003356BB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14" w:type="dxa"/>
              <w:tblLayout w:type="fixed"/>
              <w:tblLook w:val="04A0" w:firstRow="1" w:lastRow="0" w:firstColumn="1" w:lastColumn="0" w:noHBand="0" w:noVBand="1"/>
            </w:tblPr>
            <w:tblGrid>
              <w:gridCol w:w="2520"/>
              <w:gridCol w:w="1594"/>
            </w:tblGrid>
            <w:tr w:rsidR="007730E3" w14:paraId="41305113" w14:textId="77777777" w:rsidTr="00670A59">
              <w:trPr>
                <w:trHeight w:val="473"/>
              </w:trPr>
              <w:tc>
                <w:tcPr>
                  <w:tcW w:w="2520" w:type="dxa"/>
                </w:tcPr>
                <w:p w14:paraId="3021AB9E" w14:textId="77777777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lastRenderedPageBreak/>
                    <w:t>Id_componente</w:t>
                  </w:r>
                  <w:proofErr w:type="spellEnd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(único)</w:t>
                  </w:r>
                </w:p>
                <w:p w14:paraId="22C12835" w14:textId="4EB92733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673040BC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7730E3" w14:paraId="2748AFF7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5A32B81" w14:textId="4E5DCBFE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</w:t>
                  </w:r>
                  <w:r w:rsidR="003D5484"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cliente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0FC8D96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BD7386B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A935A05" w14:textId="3D6D8E5E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Marca_componente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71F129A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385B956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4520C39C" w14:textId="77777777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  <w:p w14:paraId="4A0EB1DA" w14:textId="77777777" w:rsidR="003D5484" w:rsidRDefault="003D5484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30C9C29A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Modem</w:t>
                  </w:r>
                </w:p>
                <w:p w14:paraId="473B4F95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Unidad de medida</w:t>
                  </w:r>
                </w:p>
                <w:p w14:paraId="4968E577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Handheld</w:t>
                  </w:r>
                  <w:proofErr w:type="spellEnd"/>
                </w:p>
                <w:p w14:paraId="5837D401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Concentrador</w:t>
                  </w:r>
                </w:p>
                <w:p w14:paraId="70CD1908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Transformador</w:t>
                  </w:r>
                </w:p>
                <w:p w14:paraId="1A9C316C" w14:textId="14FD0753" w:rsidR="003D5484" w:rsidRPr="007730E3" w:rsidRDefault="003D5484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46F07C4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  <w:p w14:paraId="7520B9D3" w14:textId="71096A58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358DF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3C23B816" w14:textId="75EACCB5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Tecnología_componente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415A0566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6A8234DC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295E112" w14:textId="5605DC32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AE83D3D" w14:textId="6F975031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2055F41D" w14:textId="77777777" w:rsidTr="00670A59">
              <w:trPr>
                <w:trHeight w:val="243"/>
              </w:trPr>
              <w:tc>
                <w:tcPr>
                  <w:tcW w:w="2520" w:type="dxa"/>
                </w:tcPr>
                <w:p w14:paraId="2032C4C0" w14:textId="0B566C22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Modelo_componente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56B2B1A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737B3D3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C82C8F7" w14:textId="1B809635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Estado_componente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06469B2" w14:textId="0C01F42F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5F9FE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3259BFA" w14:textId="48C699D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24DD7A0C" w14:textId="42015F2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06BA537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4BA0875" w14:textId="632AB20A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3FE31C1D" w14:textId="49AD32B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338C2701" w14:textId="77777777" w:rsidR="007730E3" w:rsidRPr="007730E3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E2C14C" w14:textId="0A87346A" w:rsidR="00304A57" w:rsidRPr="003D5484" w:rsidRDefault="00304A57" w:rsidP="003D5484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FF27675" w14:textId="7461140B" w:rsidR="00304A57" w:rsidRPr="003D5484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</w:pPr>
            <w:r w:rsidRPr="003D5484"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  <w:t>Concentrador</w:t>
            </w:r>
          </w:p>
          <w:p w14:paraId="409CFADD" w14:textId="4B4ADC7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473"/>
            </w:tblGrid>
            <w:tr w:rsidR="00304A57" w:rsidRPr="004762D8" w14:paraId="3E11DFAC" w14:textId="6D128014" w:rsidTr="00464C94">
              <w:trPr>
                <w:trHeight w:val="472"/>
              </w:trPr>
              <w:tc>
                <w:tcPr>
                  <w:tcW w:w="2689" w:type="dxa"/>
                </w:tcPr>
                <w:p w14:paraId="5DDCF37B" w14:textId="1B3C8CD5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lastRenderedPageBreak/>
                    <w:t>Id_ concentrador (único)</w:t>
                  </w:r>
                </w:p>
                <w:p w14:paraId="0075B0F2" w14:textId="77777777" w:rsidR="00304A57" w:rsidRPr="004762D8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473" w:type="dxa"/>
                </w:tcPr>
                <w:p w14:paraId="79C8793F" w14:textId="5777A6E0" w:rsidR="00304A57" w:rsidRPr="007730E3" w:rsidRDefault="003D5484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304A57" w:rsidRPr="007730E3" w14:paraId="02FF7F1F" w14:textId="1AE05B01" w:rsidTr="00464C94">
              <w:trPr>
                <w:trHeight w:val="229"/>
              </w:trPr>
              <w:tc>
                <w:tcPr>
                  <w:tcW w:w="2689" w:type="dxa"/>
                </w:tcPr>
                <w:p w14:paraId="4EBEA652" w14:textId="3380130F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 concentrador</w:t>
                  </w:r>
                </w:p>
              </w:tc>
              <w:tc>
                <w:tcPr>
                  <w:tcW w:w="1473" w:type="dxa"/>
                </w:tcPr>
                <w:p w14:paraId="2C0FE53E" w14:textId="47E4D2A0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29380</w:t>
                  </w:r>
                </w:p>
              </w:tc>
            </w:tr>
            <w:tr w:rsidR="00304A57" w:rsidRPr="007730E3" w14:paraId="22C1C0DC" w14:textId="7F4AB623" w:rsidTr="00464C94">
              <w:trPr>
                <w:trHeight w:val="229"/>
              </w:trPr>
              <w:tc>
                <w:tcPr>
                  <w:tcW w:w="2689" w:type="dxa"/>
                </w:tcPr>
                <w:p w14:paraId="7B4BB73E" w14:textId="64E483A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</w:tc>
              <w:tc>
                <w:tcPr>
                  <w:tcW w:w="1473" w:type="dxa"/>
                </w:tcPr>
                <w:p w14:paraId="7812B3DE" w14:textId="5D1BB613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Power</w:t>
                  </w:r>
                  <w:proofErr w:type="spellEnd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line </w:t>
                  </w: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comunication</w:t>
                  </w:r>
                  <w:proofErr w:type="spellEnd"/>
                </w:p>
                <w:p w14:paraId="0B24D311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F4D83C1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RF</w:t>
                  </w:r>
                </w:p>
                <w:p w14:paraId="5950F5BD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59D3331B" w14:textId="6AAADBF4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RS232</w:t>
                  </w:r>
                </w:p>
                <w:p w14:paraId="703A6575" w14:textId="25BEF97B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RS485</w:t>
                  </w:r>
                </w:p>
              </w:tc>
            </w:tr>
            <w:tr w:rsidR="003D5484" w:rsidRPr="007730E3" w14:paraId="531C42B6" w14:textId="1FDEA512" w:rsidTr="00464C94">
              <w:trPr>
                <w:trHeight w:val="229"/>
              </w:trPr>
              <w:tc>
                <w:tcPr>
                  <w:tcW w:w="2689" w:type="dxa"/>
                </w:tcPr>
                <w:p w14:paraId="1CE9DEFD" w14:textId="785A07DE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Estado_tiemporeal_concentrador</w:t>
                  </w:r>
                  <w:proofErr w:type="spellEnd"/>
                </w:p>
              </w:tc>
              <w:tc>
                <w:tcPr>
                  <w:tcW w:w="1473" w:type="dxa"/>
                </w:tcPr>
                <w:p w14:paraId="3B6F59B6" w14:textId="1E653A10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4A28D397" w14:textId="39D18178" w:rsidTr="00464C94">
              <w:trPr>
                <w:trHeight w:val="242"/>
              </w:trPr>
              <w:tc>
                <w:tcPr>
                  <w:tcW w:w="2689" w:type="dxa"/>
                </w:tcPr>
                <w:p w14:paraId="7E381FCC" w14:textId="5536B71F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Referencia_ concentrador</w:t>
                  </w:r>
                </w:p>
              </w:tc>
              <w:tc>
                <w:tcPr>
                  <w:tcW w:w="1473" w:type="dxa"/>
                </w:tcPr>
                <w:p w14:paraId="3560B714" w14:textId="77777777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7BF1086D" w14:textId="77777777" w:rsidTr="00464C94">
              <w:trPr>
                <w:trHeight w:val="229"/>
              </w:trPr>
              <w:tc>
                <w:tcPr>
                  <w:tcW w:w="2689" w:type="dxa"/>
                </w:tcPr>
                <w:p w14:paraId="20745D27" w14:textId="2E0785D6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IMEI_concentrador</w:t>
                  </w:r>
                  <w:proofErr w:type="spellEnd"/>
                </w:p>
              </w:tc>
              <w:tc>
                <w:tcPr>
                  <w:tcW w:w="1473" w:type="dxa"/>
                </w:tcPr>
                <w:p w14:paraId="2B266B59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3D5484" w:rsidRPr="007730E3" w14:paraId="530A4B86" w14:textId="7E6FDC56" w:rsidTr="00464C94">
              <w:trPr>
                <w:trHeight w:val="229"/>
              </w:trPr>
              <w:tc>
                <w:tcPr>
                  <w:tcW w:w="2689" w:type="dxa"/>
                </w:tcPr>
                <w:p w14:paraId="74B4B17F" w14:textId="71A63E14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Sn_modem</w:t>
                  </w:r>
                  <w:proofErr w:type="spellEnd"/>
                </w:p>
              </w:tc>
              <w:tc>
                <w:tcPr>
                  <w:tcW w:w="1473" w:type="dxa"/>
                </w:tcPr>
                <w:p w14:paraId="11A86F38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Interno</w:t>
                  </w:r>
                </w:p>
                <w:p w14:paraId="05BF64D4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  <w:p w14:paraId="2464CD33" w14:textId="1A8BD64F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embebido</w:t>
                  </w:r>
                </w:p>
              </w:tc>
            </w:tr>
            <w:tr w:rsidR="003D5484" w:rsidRPr="007730E3" w14:paraId="78144778" w14:textId="77777777" w:rsidTr="00464C94">
              <w:trPr>
                <w:trHeight w:val="229"/>
              </w:trPr>
              <w:tc>
                <w:tcPr>
                  <w:tcW w:w="2689" w:type="dxa"/>
                </w:tcPr>
                <w:p w14:paraId="01A95E82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Entradas_salidas_concentrador</w:t>
                  </w:r>
                  <w:proofErr w:type="spellEnd"/>
                </w:p>
                <w:p w14:paraId="44E7B9F2" w14:textId="79AEEA06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473" w:type="dxa"/>
                </w:tcPr>
                <w:p w14:paraId="08D54066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966A06" w:rsidRPr="007730E3" w14:paraId="7A2BD6EE" w14:textId="77777777" w:rsidTr="00464C94">
              <w:trPr>
                <w:trHeight w:val="229"/>
              </w:trPr>
              <w:tc>
                <w:tcPr>
                  <w:tcW w:w="2689" w:type="dxa"/>
                </w:tcPr>
                <w:p w14:paraId="660DF076" w14:textId="09BD9AFD" w:rsidR="00966A06" w:rsidRPr="003D5484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473" w:type="dxa"/>
                </w:tcPr>
                <w:p w14:paraId="3FCEC36C" w14:textId="0F31EDF7" w:rsidR="00966A06" w:rsidRPr="003D5484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timestamp</w:t>
                  </w:r>
                  <w:proofErr w:type="spellEnd"/>
                </w:p>
              </w:tc>
            </w:tr>
            <w:tr w:rsidR="00966A06" w:rsidRPr="007730E3" w14:paraId="3DFCE1E7" w14:textId="77777777" w:rsidTr="00464C94">
              <w:trPr>
                <w:trHeight w:val="229"/>
              </w:trPr>
              <w:tc>
                <w:tcPr>
                  <w:tcW w:w="2689" w:type="dxa"/>
                </w:tcPr>
                <w:p w14:paraId="7CFF3217" w14:textId="77777777" w:rsidR="00966A06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Tiempo_conectado</w:t>
                  </w:r>
                  <w:proofErr w:type="spellEnd"/>
                </w:p>
                <w:p w14:paraId="3A83D4CE" w14:textId="30817A11" w:rsidR="00966A06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7234ABE0" w14:textId="69B29813" w:rsidR="00966A06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a</w:t>
                  </w:r>
                </w:p>
                <w:p w14:paraId="1F1B3AE8" w14:textId="56C580CC" w:rsidR="00966A06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Tf</w:t>
                  </w:r>
                  <w:proofErr w:type="spellEnd"/>
                </w:p>
                <w:p w14:paraId="01623B50" w14:textId="5F27FB64" w:rsidR="00966A06" w:rsidRPr="003D5484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pf</w:t>
                  </w:r>
                  <w:proofErr w:type="spellEnd"/>
                </w:p>
              </w:tc>
              <w:tc>
                <w:tcPr>
                  <w:tcW w:w="1473" w:type="dxa"/>
                </w:tcPr>
                <w:p w14:paraId="308A2010" w14:textId="6D109719" w:rsidR="00966A06" w:rsidRPr="003D5484" w:rsidRDefault="00966A06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8C51A0" w:rsidRPr="007730E3" w14:paraId="2D30014E" w14:textId="77777777" w:rsidTr="00464C94">
              <w:trPr>
                <w:trHeight w:val="229"/>
              </w:trPr>
              <w:tc>
                <w:tcPr>
                  <w:tcW w:w="2689" w:type="dxa"/>
                </w:tcPr>
                <w:p w14:paraId="1DDCE839" w14:textId="77777777" w:rsidR="008C51A0" w:rsidRDefault="008C51A0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Tareas programadas</w:t>
                  </w:r>
                </w:p>
                <w:p w14:paraId="3AE788AD" w14:textId="77777777" w:rsidR="008C51A0" w:rsidRDefault="008C51A0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206297CB" w14:textId="77777777" w:rsidR="008C51A0" w:rsidRPr="008C51A0" w:rsidRDefault="008C51A0" w:rsidP="008C51A0">
                  <w:pPr>
                    <w:pStyle w:val="Prrafodelista"/>
                    <w:numPr>
                      <w:ilvl w:val="0"/>
                      <w:numId w:val="20"/>
                    </w:num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8C51A0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Informes medidas</w:t>
                  </w:r>
                </w:p>
                <w:p w14:paraId="3B000451" w14:textId="77777777" w:rsidR="008C51A0" w:rsidRPr="008C51A0" w:rsidRDefault="008C51A0" w:rsidP="008C51A0">
                  <w:pPr>
                    <w:pStyle w:val="Prrafodelista"/>
                    <w:numPr>
                      <w:ilvl w:val="0"/>
                      <w:numId w:val="20"/>
                    </w:num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8C51A0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Informes </w:t>
                  </w:r>
                  <w:proofErr w:type="spellStart"/>
                  <w:r w:rsidRPr="008C51A0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parametros</w:t>
                  </w:r>
                  <w:proofErr w:type="spellEnd"/>
                </w:p>
                <w:p w14:paraId="5C948096" w14:textId="00E0F23D" w:rsidR="008C51A0" w:rsidRDefault="008C51A0" w:rsidP="008C51A0">
                  <w:pPr>
                    <w:pStyle w:val="Prrafodelista"/>
                    <w:numPr>
                      <w:ilvl w:val="0"/>
                      <w:numId w:val="20"/>
                    </w:num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8C51A0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Estadísticas de </w:t>
                  </w:r>
                  <w:proofErr w:type="spellStart"/>
                  <w:r w:rsidRPr="008C51A0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conmunicacion</w:t>
                  </w:r>
                  <w:proofErr w:type="spellEnd"/>
                  <w:r w:rsidRPr="008C51A0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</w:t>
                  </w:r>
                  <w:proofErr w:type="spellStart"/>
                  <w:r w:rsidRPr="008C51A0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plc</w:t>
                  </w:r>
                  <w:proofErr w:type="spellEnd"/>
                </w:p>
                <w:p w14:paraId="50B9B9C5" w14:textId="77777777" w:rsidR="008C51A0" w:rsidRPr="008C51A0" w:rsidRDefault="008C51A0" w:rsidP="008C51A0">
                  <w:pPr>
                    <w:pStyle w:val="Prrafodelista"/>
                    <w:numPr>
                      <w:ilvl w:val="0"/>
                      <w:numId w:val="20"/>
                    </w:num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2BF439B2" w14:textId="640CDD59" w:rsidR="008C51A0" w:rsidRDefault="008C51A0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473" w:type="dxa"/>
                </w:tcPr>
                <w:p w14:paraId="535634AF" w14:textId="013A93E8" w:rsidR="008C51A0" w:rsidRDefault="008C51A0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Una muchas o ninguna</w:t>
                  </w:r>
                </w:p>
              </w:tc>
            </w:tr>
          </w:tbl>
          <w:p w14:paraId="11F96FDE" w14:textId="332A3AA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E85D8A6" w14:textId="77777777" w:rsidR="004A4901" w:rsidRDefault="004A4901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7E013BF" w14:textId="46633FE3" w:rsidR="00304A57" w:rsidRDefault="003D5484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medidor</w:t>
            </w:r>
          </w:p>
          <w:p w14:paraId="1C5CF3DF" w14:textId="35047DD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D5484" w:rsidRPr="004762D8" w14:paraId="35AB77A9" w14:textId="77777777" w:rsidTr="00E3797C">
              <w:trPr>
                <w:trHeight w:val="472"/>
              </w:trPr>
              <w:tc>
                <w:tcPr>
                  <w:tcW w:w="2547" w:type="dxa"/>
                </w:tcPr>
                <w:p w14:paraId="3C1AA21D" w14:textId="64B960E7" w:rsidR="003D5484" w:rsidRPr="00EF087D" w:rsidRDefault="003D5484" w:rsidP="00EF087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lastRenderedPageBreak/>
                    <w:t xml:space="preserve">Id_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medidor</w:t>
                  </w:r>
                </w:p>
              </w:tc>
              <w:tc>
                <w:tcPr>
                  <w:tcW w:w="1615" w:type="dxa"/>
                </w:tcPr>
                <w:p w14:paraId="64CA0840" w14:textId="77777777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3D5484" w:rsidRPr="007730E3" w14:paraId="2EFB982F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6F517AE0" w14:textId="77777777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Tipo_medidor</w:t>
                  </w:r>
                  <w:proofErr w:type="spellEnd"/>
                </w:p>
                <w:p w14:paraId="74E141A6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183BF67" w14:textId="4BB12C2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Monofásico</w:t>
                  </w:r>
                </w:p>
                <w:p w14:paraId="68AA3782" w14:textId="20193DD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proofErr w:type="gram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Trifasico</w:t>
                  </w:r>
                  <w:proofErr w:type="spellEnd"/>
                  <w:r w:rsidR="00A44CC3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:</w:t>
                  </w:r>
                  <w:proofErr w:type="gramEnd"/>
                  <w:r w:rsidR="00A44CC3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DIRECTA Y SEMIDIRECTA</w:t>
                  </w:r>
                </w:p>
                <w:p w14:paraId="693BF43E" w14:textId="0E40D7FA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78E97EC6" w14:textId="77777777" w:rsidR="003D5484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  <w:p w14:paraId="201B8F34" w14:textId="77777777" w:rsidR="00A44CC3" w:rsidRDefault="00A44CC3" w:rsidP="00A44CC3">
                  <w:pP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  <w:p w14:paraId="3C15E4E9" w14:textId="30B16279" w:rsidR="00A44CC3" w:rsidRPr="00A44CC3" w:rsidRDefault="00A44CC3" w:rsidP="00A44CC3">
                  <w:pPr>
                    <w:rPr>
                      <w:rFonts w:ascii="Arial" w:eastAsia="Arial Unicode MS" w:hAnsi="Arial" w:cs="Arial"/>
                      <w:highlight w:val="green"/>
                      <w:lang w:val="es-ES"/>
                    </w:rPr>
                  </w:pPr>
                </w:p>
              </w:tc>
            </w:tr>
            <w:tr w:rsidR="00A44CC3" w:rsidRPr="007730E3" w14:paraId="1268731A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24E76B82" w14:textId="77777777" w:rsidR="00A44CC3" w:rsidRDefault="00A44CC3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Magnitud_medidor</w:t>
                  </w:r>
                  <w:proofErr w:type="spellEnd"/>
                </w:p>
                <w:p w14:paraId="66A63551" w14:textId="77777777" w:rsidR="00A44CC3" w:rsidRDefault="00A44CC3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68A6F6BD" w14:textId="47CADA68" w:rsidR="00A44CC3" w:rsidRPr="00EF087D" w:rsidRDefault="00A44CC3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1-1000</w:t>
                  </w:r>
                </w:p>
              </w:tc>
              <w:tc>
                <w:tcPr>
                  <w:tcW w:w="1615" w:type="dxa"/>
                </w:tcPr>
                <w:p w14:paraId="6854A5C5" w14:textId="77777777" w:rsidR="00A44CC3" w:rsidRPr="00EF087D" w:rsidRDefault="00A44CC3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11BD5195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2A09D595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numero_cuadrantes</w:t>
                  </w:r>
                  <w:proofErr w:type="spellEnd"/>
                </w:p>
                <w:p w14:paraId="5A0606CA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2314E72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2 </w:t>
                  </w:r>
                </w:p>
                <w:p w14:paraId="6F3F0F05" w14:textId="73F5357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4</w:t>
                  </w:r>
                </w:p>
              </w:tc>
              <w:tc>
                <w:tcPr>
                  <w:tcW w:w="1615" w:type="dxa"/>
                </w:tcPr>
                <w:p w14:paraId="61303710" w14:textId="6CE84923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EF087D" w:rsidRPr="007730E3" w14:paraId="70C772D0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6033428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Tipo_puerto</w:t>
                  </w:r>
                  <w:proofErr w:type="spellEnd"/>
                </w:p>
                <w:p w14:paraId="1CD678B0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1540E27" w14:textId="6B1436EA" w:rsidR="00EF087D" w:rsidRPr="00EF087D" w:rsidRDefault="00EF087D" w:rsidP="00EF087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Físico</w:t>
                  </w:r>
                </w:p>
                <w:p w14:paraId="10ABA2F7" w14:textId="4838C36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Óptico</w:t>
                  </w:r>
                </w:p>
                <w:p w14:paraId="40DFAD41" w14:textId="38BAA33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ambos</w:t>
                  </w:r>
                </w:p>
              </w:tc>
              <w:tc>
                <w:tcPr>
                  <w:tcW w:w="1615" w:type="dxa"/>
                </w:tcPr>
                <w:p w14:paraId="600667C2" w14:textId="321E4557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7730E3" w14:paraId="1B5DE2D5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7F2EAA2F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Cuenta_prepago</w:t>
                  </w:r>
                  <w:proofErr w:type="spellEnd"/>
                </w:p>
                <w:p w14:paraId="10F30570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7E27C4E3" w14:textId="410B18B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56B93CCA" w14:textId="3ECEA62D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boolean</w:t>
                  </w:r>
                  <w:proofErr w:type="spellEnd"/>
                </w:p>
              </w:tc>
            </w:tr>
            <w:tr w:rsidR="00EF087D" w:rsidRPr="007730E3" w14:paraId="55336EF1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0039A3FB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Sincronización_reloj</w:t>
                  </w:r>
                  <w:proofErr w:type="spellEnd"/>
                </w:p>
                <w:p w14:paraId="491F3003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165DEA71" w14:textId="50A07D3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2BF79C49" w14:textId="13711E0C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boolean</w:t>
                  </w:r>
                  <w:proofErr w:type="spellEnd"/>
                </w:p>
              </w:tc>
            </w:tr>
            <w:tr w:rsidR="00EF087D" w:rsidRPr="007730E3" w14:paraId="37527A93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387CC459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Dispositivo_corte</w:t>
                  </w:r>
                  <w:proofErr w:type="spellEnd"/>
                </w:p>
                <w:p w14:paraId="0907A1AB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499BAF46" w14:textId="05F10CC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749FF3A2" w14:textId="31A624B3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boolean</w:t>
                  </w:r>
                  <w:proofErr w:type="spellEnd"/>
                </w:p>
              </w:tc>
            </w:tr>
            <w:tr w:rsidR="00EF087D" w:rsidRPr="007730E3" w14:paraId="5B19F69B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5C6049DB" w14:textId="2D7F23E8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Modelo_fabricante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4FE4E97" w14:textId="18A8119E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7730E3" w14:paraId="5541F7D2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168C4F92" w14:textId="1E9C979E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Serial_fabricante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1FD54EEF" w14:textId="2A6FBDEE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EF087D" w:rsidRPr="007730E3" w14:paraId="5362DB44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5804CEA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  <w:p w14:paraId="0E1EDB6E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0B38B9B" w14:textId="16165EEA" w:rsid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Plc</w:t>
                  </w:r>
                  <w:proofErr w:type="spellEnd"/>
                </w:p>
                <w:p w14:paraId="7343FABD" w14:textId="468E84CC" w:rsidR="004A4901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celular</w:t>
                  </w:r>
                </w:p>
                <w:p w14:paraId="70F5D408" w14:textId="6267A08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Rf</w:t>
                  </w:r>
                </w:p>
                <w:p w14:paraId="06357350" w14:textId="77777777" w:rsid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485</w:t>
                  </w:r>
                </w:p>
                <w:p w14:paraId="7C3E3DC6" w14:textId="6A88EE0D" w:rsidR="004A4901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Rs232</w:t>
                  </w:r>
                </w:p>
              </w:tc>
              <w:tc>
                <w:tcPr>
                  <w:tcW w:w="1615" w:type="dxa"/>
                </w:tcPr>
                <w:p w14:paraId="7AD4DE58" w14:textId="705526C5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7730E3" w14:paraId="531767BE" w14:textId="77777777" w:rsidTr="00A44CC3">
              <w:trPr>
                <w:trHeight w:val="287"/>
              </w:trPr>
              <w:tc>
                <w:tcPr>
                  <w:tcW w:w="2547" w:type="dxa"/>
                </w:tcPr>
                <w:p w14:paraId="38B71582" w14:textId="1C14E53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Modbus</w:t>
                  </w:r>
                </w:p>
                <w:p w14:paraId="00CE110D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668656B8" w14:textId="68AAF035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4AB9C069" w14:textId="3C3BF7EC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296114" w:rsidRPr="007730E3" w14:paraId="6125857F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1E393388" w14:textId="77777777" w:rsidR="00296114" w:rsidRPr="00EF087D" w:rsidRDefault="0029611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137A97FD" w14:textId="77777777" w:rsidR="00296114" w:rsidRPr="00EF087D" w:rsidRDefault="0029611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62950F9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217DBA05" w14:textId="4BE8CC2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Direcciones_registro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FA96E3F" w14:textId="287A6ED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  <w:p w14:paraId="6F56207D" w14:textId="3EE4EFE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restriccion</w:t>
                  </w:r>
                  <w:proofErr w:type="spellEnd"/>
                </w:p>
              </w:tc>
            </w:tr>
            <w:tr w:rsidR="00EF087D" w:rsidRPr="007730E3" w14:paraId="19EDD5AB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07621AC6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Técnica_medida</w:t>
                  </w:r>
                  <w:proofErr w:type="spellEnd"/>
                </w:p>
                <w:p w14:paraId="61D0A017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AC29BF1" w14:textId="32C1F369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Directa</w:t>
                  </w:r>
                </w:p>
                <w:p w14:paraId="4CF5956F" w14:textId="3C54A24F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lastRenderedPageBreak/>
                    <w:t>Indirecta</w:t>
                  </w:r>
                </w:p>
                <w:p w14:paraId="6A66A4F8" w14:textId="3366A16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semidirecta</w:t>
                  </w:r>
                </w:p>
              </w:tc>
              <w:tc>
                <w:tcPr>
                  <w:tcW w:w="1615" w:type="dxa"/>
                </w:tcPr>
                <w:p w14:paraId="7ED3AF02" w14:textId="398AACEA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lastRenderedPageBreak/>
                    <w:t>string</w:t>
                  </w:r>
                  <w:proofErr w:type="spellEnd"/>
                </w:p>
              </w:tc>
            </w:tr>
            <w:tr w:rsidR="00EF087D" w:rsidRPr="007730E3" w14:paraId="62A84435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51990E9D" w14:textId="3BAF4D2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Relación_tc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7D28795" w14:textId="0A37B48E" w:rsidR="00EF087D" w:rsidRPr="00EF087D" w:rsidRDefault="004A4901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296114" w:rsidRPr="007730E3" w14:paraId="176D7EC9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10DB4DFD" w14:textId="127FB027" w:rsidR="00296114" w:rsidRPr="00EF087D" w:rsidRDefault="0029611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Periodo </w:t>
                  </w: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curva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_carga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484B9A5B" w14:textId="6F7735CD" w:rsidR="00296114" w:rsidRDefault="0029611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296114" w:rsidRPr="007730E3" w14:paraId="261FF01A" w14:textId="77777777" w:rsidTr="00E3797C">
              <w:trPr>
                <w:trHeight w:val="229"/>
              </w:trPr>
              <w:tc>
                <w:tcPr>
                  <w:tcW w:w="2547" w:type="dxa"/>
                </w:tcPr>
                <w:p w14:paraId="34B88114" w14:textId="4FE2A499" w:rsidR="00296114" w:rsidRPr="00EF087D" w:rsidRDefault="0029611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Limitador _potencia</w:t>
                  </w:r>
                </w:p>
              </w:tc>
              <w:tc>
                <w:tcPr>
                  <w:tcW w:w="1615" w:type="dxa"/>
                </w:tcPr>
                <w:p w14:paraId="4CE45637" w14:textId="333E25D8" w:rsidR="00296114" w:rsidRDefault="0029611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Porcentaje</w:t>
                  </w:r>
                </w:p>
                <w:p w14:paraId="253CBCB3" w14:textId="74804D99" w:rsidR="00296114" w:rsidRDefault="0029611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valor</w:t>
                  </w:r>
                </w:p>
              </w:tc>
            </w:tr>
          </w:tbl>
          <w:p w14:paraId="085C740E" w14:textId="6FD522E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EA9B10B" w14:textId="4F3037CC" w:rsidR="00EF087D" w:rsidRPr="009337DE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</w:pPr>
            <w:r w:rsidRPr="009337DE"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  <w:t>Modem</w:t>
            </w:r>
          </w:p>
          <w:p w14:paraId="07D96A66" w14:textId="3AD38400" w:rsidR="00EF087D" w:rsidRPr="009337DE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2071"/>
            </w:tblGrid>
            <w:tr w:rsidR="00EF087D" w:rsidRPr="009337DE" w14:paraId="7B9BF1D7" w14:textId="77777777" w:rsidTr="00EF087D">
              <w:tc>
                <w:tcPr>
                  <w:tcW w:w="2071" w:type="dxa"/>
                </w:tcPr>
                <w:p w14:paraId="2911AA71" w14:textId="3B79FD1D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Id_modem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25C46D25" w14:textId="593E8E4E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EF087D" w:rsidRPr="009337DE" w14:paraId="70BD7158" w14:textId="77777777" w:rsidTr="00EF087D">
              <w:tc>
                <w:tcPr>
                  <w:tcW w:w="2071" w:type="dxa"/>
                </w:tcPr>
                <w:p w14:paraId="2899B74C" w14:textId="5C2D4A4E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Marca_modem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2C19B18E" w14:textId="0C5C3C11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9337DE" w14:paraId="289FA382" w14:textId="77777777" w:rsidTr="00EF087D">
              <w:tc>
                <w:tcPr>
                  <w:tcW w:w="2071" w:type="dxa"/>
                </w:tcPr>
                <w:p w14:paraId="706431CF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  <w:p w14:paraId="44BE987C" w14:textId="77777777" w:rsid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39420D9" w14:textId="77777777" w:rsid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485 </w:t>
                  </w:r>
                </w:p>
                <w:p w14:paraId="2EB2383A" w14:textId="62245047" w:rsidR="009337DE" w:rsidRP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output</w:t>
                  </w:r>
                </w:p>
              </w:tc>
              <w:tc>
                <w:tcPr>
                  <w:tcW w:w="2071" w:type="dxa"/>
                </w:tcPr>
                <w:p w14:paraId="0623DB45" w14:textId="5948FD4A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9337DE" w14:paraId="19767E49" w14:textId="77777777" w:rsidTr="00EF087D">
              <w:tc>
                <w:tcPr>
                  <w:tcW w:w="2071" w:type="dxa"/>
                </w:tcPr>
                <w:p w14:paraId="21558C6D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Tecnología_modem</w:t>
                  </w:r>
                  <w:proofErr w:type="spellEnd"/>
                </w:p>
                <w:p w14:paraId="0DB50D5A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62E27B1E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3g</w:t>
                  </w:r>
                </w:p>
                <w:p w14:paraId="1599B06F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4g</w:t>
                  </w:r>
                </w:p>
                <w:p w14:paraId="64CF7D60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5g</w:t>
                  </w:r>
                </w:p>
                <w:p w14:paraId="0F5089F9" w14:textId="39895226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1FC9BD79" w14:textId="0A6FBB1B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9337DE" w14:paraId="76C05C04" w14:textId="77777777" w:rsidTr="00EF087D">
              <w:tc>
                <w:tcPr>
                  <w:tcW w:w="2071" w:type="dxa"/>
                </w:tcPr>
                <w:p w14:paraId="2EF7A49A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Bandas_abiertas</w:t>
                  </w:r>
                  <w:proofErr w:type="spellEnd"/>
                </w:p>
                <w:p w14:paraId="58AE1E72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74096226" w14:textId="5CE7C6E3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Claro</w:t>
                  </w:r>
                </w:p>
                <w:p w14:paraId="4B91C99E" w14:textId="77777777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Tigo </w:t>
                  </w:r>
                </w:p>
                <w:p w14:paraId="563BBC5B" w14:textId="65A1A169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movistar</w:t>
                  </w:r>
                </w:p>
              </w:tc>
              <w:tc>
                <w:tcPr>
                  <w:tcW w:w="2071" w:type="dxa"/>
                </w:tcPr>
                <w:p w14:paraId="4CB5D52F" w14:textId="61A53242" w:rsidR="00EF087D" w:rsidRPr="009337DE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9337DE" w:rsidRPr="009337DE" w14:paraId="245592B0" w14:textId="77777777" w:rsidTr="009337DE">
              <w:trPr>
                <w:trHeight w:val="345"/>
              </w:trPr>
              <w:tc>
                <w:tcPr>
                  <w:tcW w:w="2071" w:type="dxa"/>
                </w:tcPr>
                <w:p w14:paraId="766EA2D4" w14:textId="1E19E6EA" w:rsidR="009337DE" w:rsidRP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imei_modem</w:t>
                  </w:r>
                  <w:proofErr w:type="spellEnd"/>
                </w:p>
                <w:p w14:paraId="5830E669" w14:textId="4F57CD5F" w:rsidR="009337DE" w:rsidRP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6704203C" w14:textId="0A0229AE" w:rsidR="009337DE" w:rsidRP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9337DE" w14:paraId="6FE8897D" w14:textId="77777777" w:rsidTr="00EF087D">
              <w:tc>
                <w:tcPr>
                  <w:tcW w:w="2071" w:type="dxa"/>
                </w:tcPr>
                <w:p w14:paraId="44FD17C5" w14:textId="45B12920" w:rsidR="009337DE" w:rsidRP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Serial_modem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3C85B11D" w14:textId="693273F7" w:rsidR="009337DE" w:rsidRPr="009337DE" w:rsidRDefault="009337DE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9337DE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</w:tbl>
          <w:p w14:paraId="5F7BCFA3" w14:textId="1985F9A7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3C72FD1" w14:textId="4B824EF3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611B9AF0" w14:textId="2A15A406" w:rsidR="00EF087D" w:rsidRPr="003F30C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</w:pPr>
            <w:proofErr w:type="spellStart"/>
            <w:r w:rsidRPr="003F30CD"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  <w:t>Handheld</w:t>
            </w:r>
            <w:proofErr w:type="spellEnd"/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2071"/>
            </w:tblGrid>
            <w:tr w:rsidR="00EF087D" w:rsidRPr="003F30CD" w14:paraId="139B5250" w14:textId="77777777" w:rsidTr="00EF087D">
              <w:tc>
                <w:tcPr>
                  <w:tcW w:w="2071" w:type="dxa"/>
                </w:tcPr>
                <w:p w14:paraId="23E5D984" w14:textId="598E8F0B" w:rsidR="00EF087D" w:rsidRPr="003F30C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Id_handheld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43D66988" w14:textId="19377F07" w:rsidR="00EF087D" w:rsidRPr="003F30C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Int</w:t>
                  </w:r>
                  <w:proofErr w:type="spellEnd"/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</w:t>
                  </w:r>
                  <w:proofErr w:type="spellStart"/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EF087D" w14:paraId="7DE20F1D" w14:textId="77777777" w:rsidTr="00EF087D">
              <w:tc>
                <w:tcPr>
                  <w:tcW w:w="2071" w:type="dxa"/>
                </w:tcPr>
                <w:p w14:paraId="15778F91" w14:textId="77777777" w:rsidR="00EF087D" w:rsidRPr="003F30C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Tipo_puerto</w:t>
                  </w:r>
                  <w:proofErr w:type="spellEnd"/>
                </w:p>
                <w:p w14:paraId="67153BE7" w14:textId="77777777" w:rsidR="00EF087D" w:rsidRPr="003F30C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0A1A9FB1" w14:textId="05186E37" w:rsidR="00EF087D" w:rsidRPr="003F30C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Ethernet</w:t>
                  </w:r>
                </w:p>
                <w:p w14:paraId="105D9FAA" w14:textId="3B5061ED" w:rsidR="00EF087D" w:rsidRPr="003F30C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Wifi</w:t>
                  </w:r>
                </w:p>
                <w:p w14:paraId="4752B27C" w14:textId="3AA6F73E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Usb</w:t>
                  </w:r>
                  <w:proofErr w:type="spellEnd"/>
                </w:p>
                <w:p w14:paraId="3267E043" w14:textId="5BD1667A" w:rsidR="003F30CD" w:rsidRDefault="003F30C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Rs232</w:t>
                  </w:r>
                </w:p>
                <w:p w14:paraId="0B5549F0" w14:textId="0D6BD4F5" w:rsidR="003F30CD" w:rsidRDefault="003F30C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Bluethooth</w:t>
                  </w:r>
                  <w:proofErr w:type="spellEnd"/>
                </w:p>
                <w:p w14:paraId="41FA98C8" w14:textId="364D57F4" w:rsidR="003F30CD" w:rsidRDefault="003F30C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rs485</w:t>
                  </w:r>
                </w:p>
                <w:p w14:paraId="5033F0F3" w14:textId="69592723" w:rsidR="003F30CD" w:rsidRPr="003F30CD" w:rsidRDefault="003F30C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rf</w:t>
                  </w:r>
                  <w:proofErr w:type="spellEnd"/>
                </w:p>
                <w:p w14:paraId="48B17A9D" w14:textId="6CBDC59B" w:rsidR="00EF087D" w:rsidRPr="003F30C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5BB9B1AD" w14:textId="2539EF88" w:rsidR="00EF087D" w:rsidRPr="003F30CD" w:rsidRDefault="003F30C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F30C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14:paraId="1BDCE18B" w14:textId="77777777" w:rsidTr="00EF087D">
              <w:tc>
                <w:tcPr>
                  <w:tcW w:w="2071" w:type="dxa"/>
                </w:tcPr>
                <w:p w14:paraId="646AC07F" w14:textId="76A14523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6E67B6CE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EF087D" w14:paraId="54050261" w14:textId="77777777" w:rsidTr="00EF087D">
              <w:tc>
                <w:tcPr>
                  <w:tcW w:w="2071" w:type="dxa"/>
                </w:tcPr>
                <w:p w14:paraId="03C549C5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42ABCDDA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1AD39982" w14:textId="23E639BE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241E266" w14:textId="3FBE527D" w:rsidR="003F30CD" w:rsidRPr="004A4901" w:rsidRDefault="004A4901" w:rsidP="00304A57">
            <w:pPr>
              <w:spacing w:line="240" w:lineRule="auto"/>
              <w:rPr>
                <w:rFonts w:ascii="Arial" w:eastAsia="Arial Unicode MS" w:hAnsi="Arial" w:cs="Arial"/>
                <w:b/>
                <w:bCs/>
                <w:color w:val="0000FF"/>
                <w:highlight w:val="green"/>
                <w:lang w:val="es-ES"/>
              </w:rPr>
            </w:pPr>
            <w:r w:rsidRPr="004A4901">
              <w:rPr>
                <w:rFonts w:ascii="Arial" w:eastAsia="Arial Unicode MS" w:hAnsi="Arial" w:cs="Arial"/>
                <w:b/>
                <w:bCs/>
                <w:color w:val="0000FF"/>
                <w:highlight w:val="green"/>
                <w:lang w:val="es-ES"/>
              </w:rPr>
              <w:t xml:space="preserve">Macro   </w:t>
            </w:r>
          </w:p>
          <w:p w14:paraId="036F53B7" w14:textId="29AD65DD" w:rsidR="004A4901" w:rsidRPr="004A4901" w:rsidRDefault="004A4901" w:rsidP="00304A57">
            <w:pPr>
              <w:spacing w:line="240" w:lineRule="auto"/>
              <w:rPr>
                <w:rFonts w:ascii="Arial" w:eastAsia="Arial Unicode MS" w:hAnsi="Arial" w:cs="Arial"/>
                <w:b/>
                <w:bCs/>
                <w:color w:val="0000FF"/>
                <w:highlight w:val="green"/>
                <w:lang w:val="es-ES"/>
              </w:rPr>
            </w:pPr>
            <w:r w:rsidRPr="004A4901">
              <w:rPr>
                <w:rFonts w:ascii="Arial" w:eastAsia="Arial Unicode MS" w:hAnsi="Arial" w:cs="Arial"/>
                <w:b/>
                <w:bCs/>
                <w:color w:val="0000FF"/>
                <w:highlight w:val="green"/>
                <w:lang w:val="es-ES"/>
              </w:rPr>
              <w:lastRenderedPageBreak/>
              <w:t>Intermedia entre medidor y concentrador</w:t>
            </w:r>
          </w:p>
          <w:p w14:paraId="2E2BC663" w14:textId="60669DC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BC0B982" w14:textId="0B99899F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4140A0" w14:textId="7777777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8D49E8A" w14:textId="77777777" w:rsidR="00304A57" w:rsidRP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0FBDE71" w14:textId="2F83F089" w:rsidR="00354CFA" w:rsidRPr="00AD21BA" w:rsidRDefault="00354CF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6BD09920" w14:textId="77777777" w:rsidR="00A660B6" w:rsidRPr="00D03F51" w:rsidRDefault="00A660B6" w:rsidP="00A660B6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F4AA6" w14:textId="77777777" w:rsidR="00A660B6" w:rsidRPr="00D03F51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vAlign w:val="center"/>
          </w:tcPr>
          <w:p w14:paraId="602F9D0B" w14:textId="0BDFFAE7" w:rsidR="007730E3" w:rsidRPr="00214CA5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189EC68" w14:textId="147F6981" w:rsidR="00A660B6" w:rsidRPr="00214CA5" w:rsidRDefault="00A660B6" w:rsidP="00A660B6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4927E3FF" w14:textId="77777777" w:rsidTr="00A660B6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A660B6" w:rsidRPr="009B2573" w14:paraId="01859E50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6"/>
            <w:tcBorders>
              <w:bottom w:val="single" w:sz="4" w:space="0" w:color="auto"/>
            </w:tcBorders>
            <w:vAlign w:val="center"/>
          </w:tcPr>
          <w:p w14:paraId="58AE47F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2"/>
            <w:tcBorders>
              <w:bottom w:val="single" w:sz="4" w:space="0" w:color="auto"/>
            </w:tcBorders>
            <w:vAlign w:val="center"/>
          </w:tcPr>
          <w:p w14:paraId="302B9C05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0D473B" w14:textId="77777777" w:rsidR="00A660B6" w:rsidRPr="00236317" w:rsidRDefault="00A660B6" w:rsidP="00A660B6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F9D8E7C" w14:textId="77777777" w:rsidTr="00A660B6">
        <w:tc>
          <w:tcPr>
            <w:tcW w:w="9658" w:type="dxa"/>
            <w:gridSpan w:val="9"/>
          </w:tcPr>
          <w:p w14:paraId="2CCBF57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7956C2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  <w:p w14:paraId="6F34DDB0" w14:textId="17754B41" w:rsidR="00A660B6" w:rsidRDefault="00C000BF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 el usuario que pretende ver, crear, modificar, registrar o configurar los componentes no posee los atributos necesarios, no podrá generar ninguna acción </w:t>
            </w:r>
          </w:p>
          <w:p w14:paraId="09D4AE4B" w14:textId="708431CF" w:rsidR="003356BB" w:rsidRDefault="003356BB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Los componentes deberán estar previamente registrados y asociados para su gestión.</w:t>
            </w:r>
          </w:p>
          <w:p w14:paraId="5A29A1DF" w14:textId="77777777" w:rsidR="00A660B6" w:rsidRDefault="00A660B6" w:rsidP="00A660B6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A33C873" w14:textId="77777777" w:rsidR="00A660B6" w:rsidRPr="00AD0CCF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22019E53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198BE6C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912745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5A2E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46DFB7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0155F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F4C6A9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1A28FD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830A1FB" wp14:editId="0A2DFD7A">
                  <wp:extent cx="5353050" cy="2714625"/>
                  <wp:effectExtent l="0" t="0" r="76200" b="0"/>
                  <wp:docPr id="61" name="Diagrama 6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0" r:lo="rId61" r:qs="rId62" r:cs="rId63"/>
                    </a:graphicData>
                  </a:graphic>
                </wp:inline>
              </w:drawing>
            </w:r>
          </w:p>
          <w:p w14:paraId="14758C58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95BFE4" w14:textId="36C97473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2BE664F" wp14:editId="3BF37C51">
                  <wp:extent cx="5572125" cy="3124200"/>
                  <wp:effectExtent l="76200" t="0" r="66675" b="0"/>
                  <wp:docPr id="62" name="Diagrama 6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5" r:lo="rId66" r:qs="rId67" r:cs="rId68"/>
                    </a:graphicData>
                  </a:graphic>
                </wp:inline>
              </w:drawing>
            </w:r>
          </w:p>
          <w:p w14:paraId="69852336" w14:textId="33A4BABD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9CC29F" w14:textId="05E31F10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52B5F5B" wp14:editId="39B13BDC">
                  <wp:extent cx="5572125" cy="3124200"/>
                  <wp:effectExtent l="76200" t="0" r="66675" b="0"/>
                  <wp:docPr id="64" name="Diagrama 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0" r:lo="rId71" r:qs="rId72" r:cs="rId73"/>
                    </a:graphicData>
                  </a:graphic>
                </wp:inline>
              </w:drawing>
            </w:r>
          </w:p>
          <w:p w14:paraId="66197AFF" w14:textId="77777777" w:rsidR="00A660B6" w:rsidRDefault="00A660B6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2FC63AA" wp14:editId="059A01AC">
                  <wp:extent cx="5572125" cy="3124200"/>
                  <wp:effectExtent l="76200" t="0" r="66675" b="0"/>
                  <wp:docPr id="63" name="Diagrama 6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5" r:lo="rId76" r:qs="rId77" r:cs="rId78"/>
                    </a:graphicData>
                  </a:graphic>
                </wp:inline>
              </w:drawing>
            </w:r>
          </w:p>
          <w:p w14:paraId="11F05F0B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C738D6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FB0ECC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D2010A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7BBCAA" w14:textId="38736AB9" w:rsidR="007730E3" w:rsidRP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1CFDC69" w14:textId="77777777" w:rsidTr="00A44CC3">
        <w:tc>
          <w:tcPr>
            <w:tcW w:w="804" w:type="dxa"/>
            <w:gridSpan w:val="2"/>
            <w:shd w:val="clear" w:color="auto" w:fill="D9D9D9"/>
          </w:tcPr>
          <w:p w14:paraId="3323A47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2168" w:type="dxa"/>
            <w:gridSpan w:val="2"/>
            <w:shd w:val="clear" w:color="auto" w:fill="D9D9D9"/>
          </w:tcPr>
          <w:p w14:paraId="7968C8D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6686" w:type="dxa"/>
            <w:gridSpan w:val="5"/>
            <w:shd w:val="clear" w:color="auto" w:fill="D9D9D9"/>
          </w:tcPr>
          <w:p w14:paraId="43EE8E2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31885210" w14:textId="77777777" w:rsidTr="00A44CC3">
        <w:tc>
          <w:tcPr>
            <w:tcW w:w="804" w:type="dxa"/>
            <w:gridSpan w:val="2"/>
          </w:tcPr>
          <w:p w14:paraId="0E47801D" w14:textId="77777777" w:rsidR="00A660B6" w:rsidRPr="006779C3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2168" w:type="dxa"/>
            <w:gridSpan w:val="2"/>
          </w:tcPr>
          <w:p w14:paraId="680A9573" w14:textId="3CA23C76" w:rsidR="00A660B6" w:rsidRPr="006779C3" w:rsidRDefault="006C212A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>/usuario</w:t>
            </w:r>
          </w:p>
        </w:tc>
        <w:tc>
          <w:tcPr>
            <w:tcW w:w="6686" w:type="dxa"/>
            <w:gridSpan w:val="5"/>
          </w:tcPr>
          <w:p w14:paraId="79145077" w14:textId="6EBEA561" w:rsidR="00A660B6" w:rsidRDefault="001E04CC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1B5FD075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EF1595" w14:textId="17124E75" w:rsidR="001E04CC" w:rsidRPr="001E04CC" w:rsidRDefault="001E04CC" w:rsidP="001E04C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C507F9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5C52B28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971FE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337A75CF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7C0644D6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178BC041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675B307D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30601210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70A1C3C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E1A76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53E0E886" w14:textId="7645340B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EA8241" w14:textId="651CA224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6280D0C5" w14:textId="02D5F9C0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DAE89B" w14:textId="77777777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D5E736" w14:textId="397A5B3C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 xml:space="preserve">crear los componentes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>que crea convenientes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 xml:space="preserve"> permitiéndole seleccionar entre una lista de componentes previamente definida y que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se muestra en la interfaz actual, a continuación, se le otorgan los atributos al componente, los cuales algunos deberán ser únicos, pulsa el botón </w:t>
            </w:r>
            <w:r w:rsidR="0091052B"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 w:rsid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246BBCF7" w14:textId="46F733BB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4886CFF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55BC142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001E2242" w14:textId="50CA20DE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01D8F7A3" w14:textId="7BA0DAF0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4FC2844" w14:textId="6B340504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7FA5440D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126AE9EE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4B4806" w14:textId="77777777" w:rsidR="0091052B" w:rsidRDefault="0091052B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4E847A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3D3DDE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7B701A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176563" w14:textId="77777777" w:rsidTr="00A44CC3">
        <w:tc>
          <w:tcPr>
            <w:tcW w:w="804" w:type="dxa"/>
            <w:gridSpan w:val="2"/>
          </w:tcPr>
          <w:p w14:paraId="55C107A1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2168" w:type="dxa"/>
            <w:gridSpan w:val="2"/>
          </w:tcPr>
          <w:p w14:paraId="694E80D4" w14:textId="7F20DF2A" w:rsidR="00A660B6" w:rsidRPr="000463D8" w:rsidRDefault="00701370" w:rsidP="00A660B6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6686" w:type="dxa"/>
            <w:gridSpan w:val="5"/>
          </w:tcPr>
          <w:p w14:paraId="03B140F3" w14:textId="24AA091B" w:rsidR="00A660B6" w:rsidRPr="00E94CBD" w:rsidRDefault="00E94CBD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1EB648DB" w14:textId="77777777" w:rsidR="0091052B" w:rsidRPr="00E94CBD" w:rsidRDefault="0091052B" w:rsidP="0091052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251735" w14:textId="4109C16E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A44CC3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5258CEDE" w14:textId="101C36EB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FF618" w14:textId="1810541C" w:rsidR="00D210F3" w:rsidRPr="001E04CC" w:rsidRDefault="00E94CBD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 (para esto se realiza una verificación de los componentes activos en la base de datos)</w:t>
            </w:r>
          </w:p>
          <w:p w14:paraId="25738268" w14:textId="457778EF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, permitiéndole seleccionar el componente que desea editar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3673C99" w14:textId="7A8C6FE7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ADE534" w14:textId="42FD8AF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13C834F7" w14:textId="02A4B36A" w:rsidR="009A3D1A" w:rsidRDefault="009A3D1A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0B252C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MODIFICAR </w:t>
            </w:r>
            <w:proofErr w:type="spellStart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Perido</w:t>
            </w:r>
            <w:proofErr w:type="spellEnd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 de carga curva</w:t>
            </w:r>
          </w:p>
          <w:p w14:paraId="0E9DF420" w14:textId="1D037C1F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Deacuerdo</w:t>
            </w:r>
            <w:proofErr w:type="spellEnd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 a la marca se define la configuración.</w:t>
            </w:r>
          </w:p>
          <w:p w14:paraId="04151526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5CAB3070" w14:textId="39C75319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1</w:t>
            </w: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click</w:t>
            </w:r>
            <w:proofErr w:type="spellEnd"/>
            <w:proofErr w:type="gramEnd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 en modificar periodo de carga curva</w:t>
            </w:r>
          </w:p>
          <w:p w14:paraId="30E77CF7" w14:textId="7905D18A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2 traer formulario donde se modificará</w:t>
            </w:r>
          </w:p>
          <w:p w14:paraId="17DE6E7C" w14:textId="2CD3058F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3 establecer el campo con el nuevo valor </w:t>
            </w:r>
          </w:p>
          <w:p w14:paraId="3688FD11" w14:textId="28F15485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4 verificar el nuevo valor</w:t>
            </w:r>
          </w:p>
          <w:p w14:paraId="2364A76D" w14:textId="7554EE6B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5 enviar información al concentrador</w:t>
            </w:r>
          </w:p>
          <w:p w14:paraId="4945C771" w14:textId="402A6064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6 verificar si el concentrador pudo conectar con el medidor</w:t>
            </w:r>
          </w:p>
          <w:p w14:paraId="5C8E7C20" w14:textId="6135F47D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7</w:t>
            </w: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 grabar en base datos</w:t>
            </w:r>
          </w:p>
          <w:p w14:paraId="27F27CBA" w14:textId="23909E02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8 informar al usuario si esta correcto o no</w:t>
            </w:r>
          </w:p>
          <w:p w14:paraId="7E0A69B8" w14:textId="7086C47B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7D2CA0A2" w14:textId="341B7418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1C417F55" w14:textId="07E81C0D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lastRenderedPageBreak/>
              <w:t>Configuración de limitador de potencia</w:t>
            </w:r>
          </w:p>
          <w:p w14:paraId="6E88C588" w14:textId="2DF72D80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5A555983" w14:textId="7CF7012D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1 </w:t>
            </w:r>
            <w:proofErr w:type="spellStart"/>
            <w:proofErr w:type="gramStart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click</w:t>
            </w:r>
            <w:proofErr w:type="spellEnd"/>
            <w:proofErr w:type="gramEnd"/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 en modificar </w:t>
            </w: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configuración de limitador</w:t>
            </w:r>
          </w:p>
          <w:p w14:paraId="1757E75C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2 traer formulario donde se modificará</w:t>
            </w:r>
          </w:p>
          <w:p w14:paraId="22537610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 xml:space="preserve">3 establecer el campo con el nuevo valor </w:t>
            </w:r>
          </w:p>
          <w:p w14:paraId="76E4FBC8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4 verificar el nuevo valor</w:t>
            </w:r>
          </w:p>
          <w:p w14:paraId="499C1BCB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5 enviar información al concentrador</w:t>
            </w:r>
          </w:p>
          <w:p w14:paraId="04E32992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6 verificar si el concentrador pudo conectar con el medidor</w:t>
            </w:r>
          </w:p>
          <w:p w14:paraId="19BE6BF5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7 grabar en base datos</w:t>
            </w:r>
          </w:p>
          <w:p w14:paraId="39404609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8 informar al usuario si esta correcto o no</w:t>
            </w:r>
          </w:p>
          <w:p w14:paraId="7E994E14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29025679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0C4F1903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2E6E1719" w14:textId="3834FAFC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</w:p>
          <w:p w14:paraId="5078EED3" w14:textId="77777777" w:rsidR="009A3D1A" w:rsidRDefault="009A3D1A" w:rsidP="009A3D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sz w:val="14"/>
                <w:szCs w:val="14"/>
                <w:lang w:val="es-ES" w:eastAsia="es-ES"/>
              </w:rPr>
              <w:t>EDITAR</w:t>
            </w:r>
          </w:p>
          <w:p w14:paraId="03838828" w14:textId="77777777" w:rsidR="009A3D1A" w:rsidRDefault="009A3D1A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1304B" w14:textId="5E96864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34E5A" w14:textId="44DD14CE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03819CCE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1E69309A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FA98A16" w14:textId="77777777" w:rsidR="00D210F3" w:rsidRPr="001E04CC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B38AA13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E17A23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562D3F" w14:textId="77777777" w:rsidTr="00A44CC3">
        <w:tc>
          <w:tcPr>
            <w:tcW w:w="804" w:type="dxa"/>
            <w:gridSpan w:val="2"/>
          </w:tcPr>
          <w:p w14:paraId="1C99442F" w14:textId="77777777" w:rsidR="00A660B6" w:rsidRPr="009B5A5F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2168" w:type="dxa"/>
            <w:gridSpan w:val="2"/>
          </w:tcPr>
          <w:p w14:paraId="3ED981E9" w14:textId="2AC5C0A3" w:rsidR="00A660B6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6686" w:type="dxa"/>
            <w:gridSpan w:val="5"/>
          </w:tcPr>
          <w:p w14:paraId="3959B005" w14:textId="10BF6A87" w:rsidR="00A660B6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A667504" w14:textId="45361E80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6A9BF0" w14:textId="0B1770EC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A44CC3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registrar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registrar Componente</w:t>
            </w:r>
          </w:p>
          <w:p w14:paraId="483CFAB4" w14:textId="3E5C64CC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939BB2" w14:textId="6C274ECD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se </w:t>
            </w:r>
            <w:proofErr w:type="gramStart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mostrara</w:t>
            </w:r>
            <w:proofErr w:type="gramEnd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el componente previamente creado y se le asignarán los mismos atributos</w:t>
            </w:r>
          </w:p>
          <w:p w14:paraId="04D96863" w14:textId="77777777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7993C7E3" w14:textId="1EC782EC" w:rsid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</w:t>
            </w:r>
            <w:r w:rsidR="0094148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modem </w:t>
            </w:r>
          </w:p>
          <w:p w14:paraId="66F65001" w14:textId="6F2735CE" w:rsidR="0094148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sim </w:t>
            </w:r>
            <w:proofErr w:type="spellStart"/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card</w:t>
            </w:r>
            <w:proofErr w:type="spellEnd"/>
          </w:p>
          <w:p w14:paraId="3FA0F146" w14:textId="77777777" w:rsidR="00941483" w:rsidRPr="00B90EA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4D710D83" w14:textId="77777777" w:rsidR="00AD21BA" w:rsidRPr="00B90EA3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05203495" w14:textId="369751D0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, permitiéndole seleccionar el componente que desea </w:t>
            </w:r>
            <w:r w:rsidRPr="00B90EA3">
              <w:rPr>
                <w:rFonts w:ascii="Arial" w:hAnsi="Arial" w:cs="Arial"/>
                <w:b/>
                <w:bCs/>
                <w:color w:val="0000FF"/>
                <w:highlight w:val="yellow"/>
                <w:lang w:val="es-ES" w:eastAsia="es-ES"/>
              </w:rPr>
              <w:t>registrar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F8DF160" w14:textId="77777777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71C106" w14:textId="10F7300D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registrar, se le permitirá registrar el componente </w:t>
            </w:r>
          </w:p>
          <w:p w14:paraId="27DC673B" w14:textId="08CE8269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768CC1" w14:textId="0202B49D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D79F1C" w14:textId="3D72E5CA" w:rsidR="00AD21BA" w:rsidRP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TIENE QUE ESTAR PREVIAMENTE CREADO</w:t>
            </w:r>
          </w:p>
          <w:p w14:paraId="76C9017D" w14:textId="699F902F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B4B65" w14:textId="626377E5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76A4AF93" w14:textId="5078A02D" w:rsidR="00A660B6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75F80E9B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88A8B8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0B21A1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62A9DA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DAEA2B" w14:textId="1215E0ED" w:rsidR="00EC1C5A" w:rsidRPr="00CB439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210F3" w:rsidRPr="000463D8" w14:paraId="77D699A8" w14:textId="77777777" w:rsidTr="00A44CC3">
        <w:tc>
          <w:tcPr>
            <w:tcW w:w="804" w:type="dxa"/>
            <w:gridSpan w:val="2"/>
          </w:tcPr>
          <w:p w14:paraId="73519A02" w14:textId="7ED1C993" w:rsidR="00D210F3" w:rsidRDefault="00D210F3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2168" w:type="dxa"/>
            <w:gridSpan w:val="2"/>
          </w:tcPr>
          <w:p w14:paraId="1C8E24DB" w14:textId="77E54C1B" w:rsidR="00D210F3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6686" w:type="dxa"/>
            <w:gridSpan w:val="5"/>
          </w:tcPr>
          <w:p w14:paraId="1CAC7487" w14:textId="77777777" w:rsidR="00D210F3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C7104E3" w14:textId="74F9B2F8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B1F7E6" w14:textId="45655991" w:rsidR="00D210F3" w:rsidRDefault="00D210F3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</w:p>
          <w:p w14:paraId="5C29FBF2" w14:textId="51B35ECF" w:rsidR="00487842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F043C" w14:textId="05B33D4B" w:rsidR="00487842" w:rsidRPr="00B90EA3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componentes disponibles en el instante (para esto se realiza una verificación de los componentes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registrados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la base de datos),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A6B2680" w14:textId="1BB0BC0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48E290" w14:textId="1CEBEF23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configurar, se le mostrarán 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las siguientes opciones para el componente seleccionado:</w:t>
            </w:r>
          </w:p>
          <w:p w14:paraId="2241CE69" w14:textId="51984A91" w:rsidR="004A4901" w:rsidRDefault="004A4901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46D08" w14:textId="77777777" w:rsidR="004A4901" w:rsidRDefault="004A4901" w:rsidP="004A4901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p w14:paraId="4C91E67F" w14:textId="38EE84AB" w:rsidR="004A4901" w:rsidRPr="004A4901" w:rsidRDefault="004A4901" w:rsidP="004A4901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p w14:paraId="14447D17" w14:textId="77777777" w:rsidR="004A4901" w:rsidRDefault="004A4901" w:rsidP="004A4901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p w14:paraId="5A716DE6" w14:textId="77777777" w:rsidR="004A4901" w:rsidRDefault="004A4901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35A853" w14:textId="20873AD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20A317" w14:textId="1DA5E120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7FBA3C19" w14:textId="764E0AE9" w:rsid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6267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418"/>
              <w:gridCol w:w="324"/>
              <w:gridCol w:w="1944"/>
              <w:gridCol w:w="992"/>
            </w:tblGrid>
            <w:tr w:rsidR="0089049C" w14:paraId="59724C5A" w14:textId="3D0BA88F" w:rsidTr="00613569">
              <w:trPr>
                <w:trHeight w:val="235"/>
              </w:trPr>
              <w:tc>
                <w:tcPr>
                  <w:tcW w:w="1589" w:type="dxa"/>
                </w:tcPr>
                <w:p w14:paraId="0E18FCAB" w14:textId="7DD722A7" w:rsidR="00A44CC3" w:rsidRPr="00A8098A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</w:t>
                  </w:r>
                </w:p>
              </w:tc>
              <w:tc>
                <w:tcPr>
                  <w:tcW w:w="1418" w:type="dxa"/>
                </w:tcPr>
                <w:p w14:paraId="6FA1F4A6" w14:textId="0E46F218" w:rsidR="00A44CC3" w:rsidRPr="00A8098A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</w:t>
                  </w: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R</w:t>
                  </w:r>
                </w:p>
              </w:tc>
              <w:tc>
                <w:tcPr>
                  <w:tcW w:w="324" w:type="dxa"/>
                </w:tcPr>
                <w:p w14:paraId="33337DEA" w14:textId="26CD8A1B" w:rsidR="00A44CC3" w:rsidRPr="00A8098A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4738C934" w14:textId="15F5520A" w:rsidR="00A44CC3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034E3A4A" w14:textId="7F590679" w:rsidR="00A44CC3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89049C" w14:paraId="772E573B" w14:textId="77777777" w:rsidTr="00613569">
              <w:trPr>
                <w:trHeight w:val="955"/>
              </w:trPr>
              <w:tc>
                <w:tcPr>
                  <w:tcW w:w="1589" w:type="dxa"/>
                </w:tcPr>
                <w:p w14:paraId="69314F7C" w14:textId="3F180A7A" w:rsidR="00296114" w:rsidRDefault="00296114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23C336A5" w14:textId="75B4BA15" w:rsidR="00296114" w:rsidRPr="00A8098A" w:rsidRDefault="00296114" w:rsidP="007632BE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13140F51" w14:textId="77777777" w:rsidR="0089049C" w:rsidRPr="00A8098A" w:rsidRDefault="0089049C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039C52D2" w14:textId="07FCF655" w:rsidR="0089049C" w:rsidRPr="00A8098A" w:rsidRDefault="0089049C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1F220534" w14:textId="77777777" w:rsidR="0089049C" w:rsidRPr="00A8098A" w:rsidRDefault="0089049C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89049C" w14:paraId="539178F8" w14:textId="6B1ECF2B" w:rsidTr="00613569">
              <w:trPr>
                <w:trHeight w:val="955"/>
              </w:trPr>
              <w:tc>
                <w:tcPr>
                  <w:tcW w:w="1589" w:type="dxa"/>
                </w:tcPr>
                <w:p w14:paraId="30E53A30" w14:textId="77777777" w:rsidR="00A44CC3" w:rsidRPr="00A8098A" w:rsidRDefault="00A44CC3" w:rsidP="00A0080B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09FE8C9A" w14:textId="77777777" w:rsidR="00A0080B" w:rsidRDefault="00A0080B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  <w:p w14:paraId="4F32F0F5" w14:textId="06DDE749" w:rsidR="00A0080B" w:rsidRPr="00A8098A" w:rsidRDefault="00A0080B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33BF78FE" w14:textId="77777777" w:rsidR="00A44CC3" w:rsidRPr="00A8098A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51CA334B" w14:textId="77777777" w:rsidR="00A44CC3" w:rsidRPr="00A8098A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17FE9DDC" w14:textId="77777777" w:rsidR="00A44CC3" w:rsidRPr="00A8098A" w:rsidRDefault="00A44CC3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296114" w14:paraId="10A70493" w14:textId="1DFAC76F" w:rsidTr="00613569">
              <w:trPr>
                <w:trHeight w:val="1439"/>
              </w:trPr>
              <w:tc>
                <w:tcPr>
                  <w:tcW w:w="1589" w:type="dxa"/>
                </w:tcPr>
                <w:p w14:paraId="11EBDE8E" w14:textId="77777777" w:rsidR="00296114" w:rsidRPr="009A3D1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</w:pPr>
                  <w:proofErr w:type="spellStart"/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>Monitorear_conexion</w:t>
                  </w:r>
                  <w:proofErr w:type="spellEnd"/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 xml:space="preserve"> red</w:t>
                  </w:r>
                </w:p>
                <w:p w14:paraId="5B729572" w14:textId="77777777" w:rsidR="00966A06" w:rsidRPr="009A3D1A" w:rsidRDefault="00966A06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</w:pPr>
                </w:p>
                <w:p w14:paraId="7E4375FE" w14:textId="77777777" w:rsidR="00966A06" w:rsidRPr="009A3D1A" w:rsidRDefault="00966A06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</w:pPr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 xml:space="preserve">1 </w:t>
                  </w:r>
                  <w:proofErr w:type="gramStart"/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>Guardar</w:t>
                  </w:r>
                  <w:proofErr w:type="gramEnd"/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 xml:space="preserve"> fecha y hora de ultima transmisión</w:t>
                  </w:r>
                </w:p>
                <w:p w14:paraId="1D3AE442" w14:textId="77777777" w:rsidR="00966A06" w:rsidRPr="009A3D1A" w:rsidRDefault="00966A06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</w:pPr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 xml:space="preserve">2 consultar en base datos, tiempo </w:t>
                  </w:r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lastRenderedPageBreak/>
                    <w:t>conectado</w:t>
                  </w:r>
                </w:p>
                <w:p w14:paraId="7737A7FB" w14:textId="7E2AABE8" w:rsidR="00966A06" w:rsidRPr="00A8098A" w:rsidRDefault="00966A06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 xml:space="preserve">3 compara y actualiza el </w:t>
                  </w:r>
                  <w:proofErr w:type="gramStart"/>
                  <w:r w:rsidRPr="009A3D1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>status</w:t>
                  </w:r>
                  <w:proofErr w:type="gramEnd"/>
                </w:p>
              </w:tc>
              <w:tc>
                <w:tcPr>
                  <w:tcW w:w="1418" w:type="dxa"/>
                </w:tcPr>
                <w:p w14:paraId="46F29082" w14:textId="1F821E69" w:rsidR="009A3D1A" w:rsidRPr="00A8098A" w:rsidRDefault="009A3D1A" w:rsidP="009A3D1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787A8E03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141932DB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38C19DE1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296114" w14:paraId="67306A40" w14:textId="77777777" w:rsidTr="00613569">
              <w:trPr>
                <w:trHeight w:val="955"/>
              </w:trPr>
              <w:tc>
                <w:tcPr>
                  <w:tcW w:w="1589" w:type="dxa"/>
                </w:tcPr>
                <w:p w14:paraId="576A60F6" w14:textId="2483401E" w:rsidR="00296114" w:rsidRDefault="008C51A0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8C51A0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Programar tarea</w:t>
                  </w: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  </w:t>
                  </w:r>
                </w:p>
                <w:p w14:paraId="5A3F7A04" w14:textId="77777777" w:rsidR="008C51A0" w:rsidRDefault="008C51A0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  <w:p w14:paraId="2716B242" w14:textId="335CD68E" w:rsidR="008C51A0" w:rsidRDefault="008C51A0" w:rsidP="008C51A0">
                  <w:pPr>
                    <w:pStyle w:val="Prrafodelista"/>
                    <w:numPr>
                      <w:ilvl w:val="0"/>
                      <w:numId w:val="21"/>
                    </w:numPr>
                    <w:spacing w:line="240" w:lineRule="auto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Informes medidas</w:t>
                  </w:r>
                </w:p>
                <w:p w14:paraId="2CC14F3E" w14:textId="77777777" w:rsidR="008C51A0" w:rsidRPr="008C51A0" w:rsidRDefault="008C51A0" w:rsidP="008C51A0">
                  <w:pPr>
                    <w:pStyle w:val="Prrafodelista"/>
                    <w:numPr>
                      <w:ilvl w:val="0"/>
                      <w:numId w:val="21"/>
                    </w:numPr>
                    <w:spacing w:line="240" w:lineRule="auto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Informes </w:t>
                  </w:r>
                  <w:proofErr w:type="spellStart"/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parametros</w:t>
                  </w:r>
                  <w:proofErr w:type="spellEnd"/>
                </w:p>
                <w:p w14:paraId="0F09B905" w14:textId="78160055" w:rsidR="008C51A0" w:rsidRPr="008C51A0" w:rsidRDefault="008C51A0" w:rsidP="008C51A0">
                  <w:pPr>
                    <w:pStyle w:val="Prrafodelista"/>
                    <w:numPr>
                      <w:ilvl w:val="0"/>
                      <w:numId w:val="21"/>
                    </w:numPr>
                    <w:spacing w:line="240" w:lineRule="auto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Estadísticas de </w:t>
                  </w:r>
                  <w:proofErr w:type="spellStart"/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conmunicacion</w:t>
                  </w:r>
                  <w:proofErr w:type="spellEnd"/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 </w:t>
                  </w:r>
                  <w:proofErr w:type="spellStart"/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plc</w:t>
                  </w:r>
                  <w:proofErr w:type="spellEnd"/>
                </w:p>
                <w:p w14:paraId="4DAF1583" w14:textId="5F2E813D" w:rsidR="008C51A0" w:rsidRPr="008C51A0" w:rsidRDefault="008C51A0" w:rsidP="008C51A0">
                  <w:pPr>
                    <w:pStyle w:val="Prrafodelista"/>
                    <w:numPr>
                      <w:ilvl w:val="0"/>
                      <w:numId w:val="21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Sincronizar reloj</w:t>
                  </w:r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-</w:t>
                  </w:r>
                  <w:proofErr w:type="spellStart"/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mtp</w:t>
                  </w:r>
                  <w:proofErr w:type="spellEnd"/>
                </w:p>
                <w:p w14:paraId="1620F3CE" w14:textId="55A9DF33" w:rsidR="008C51A0" w:rsidRPr="008C51A0" w:rsidRDefault="008C51A0" w:rsidP="008C51A0">
                  <w:pPr>
                    <w:pStyle w:val="Prrafodelista"/>
                    <w:numPr>
                      <w:ilvl w:val="0"/>
                      <w:numId w:val="21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Sincronizar reloj con medidores</w:t>
                  </w:r>
                </w:p>
                <w:p w14:paraId="70E49525" w14:textId="7DF4FC23" w:rsidR="008C51A0" w:rsidRPr="008C51A0" w:rsidRDefault="008C51A0" w:rsidP="008C51A0">
                  <w:pPr>
                    <w:pStyle w:val="Prrafodelista"/>
                    <w:numPr>
                      <w:ilvl w:val="0"/>
                      <w:numId w:val="21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8C51A0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Reinicio del concentrador</w:t>
                  </w:r>
                </w:p>
                <w:p w14:paraId="67862803" w14:textId="77777777" w:rsidR="008C51A0" w:rsidRPr="008C51A0" w:rsidRDefault="008C51A0" w:rsidP="008C51A0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  <w:p w14:paraId="7F17C35F" w14:textId="77777777" w:rsidR="008C51A0" w:rsidRDefault="008C51A0" w:rsidP="008C51A0">
                  <w:pPr>
                    <w:spacing w:line="240" w:lineRule="auto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  <w:p w14:paraId="2EC46B19" w14:textId="1B6349E7" w:rsidR="008C51A0" w:rsidRDefault="008C51A0" w:rsidP="008C51A0">
                  <w:pPr>
                    <w:spacing w:line="240" w:lineRule="auto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Formato </w:t>
                  </w:r>
                  <w:proofErr w:type="spellStart"/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xml</w:t>
                  </w:r>
                  <w:proofErr w:type="spellEnd"/>
                  <w:r w:rsidR="001100ED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 configurable en la interfaz</w:t>
                  </w:r>
                </w:p>
                <w:p w14:paraId="4B16DFAF" w14:textId="77777777" w:rsidR="001100ED" w:rsidRDefault="001100ED" w:rsidP="008C51A0">
                  <w:pPr>
                    <w:spacing w:line="240" w:lineRule="auto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  <w:p w14:paraId="51731C66" w14:textId="4B444BE9" w:rsidR="008C51A0" w:rsidRDefault="008C51A0" w:rsidP="001100ED">
                  <w:pPr>
                    <w:spacing w:line="240" w:lineRule="auto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481561ED" w14:textId="5AEBCFD2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775A9803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69869FE7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6CB141A6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296114" w14:paraId="146FAABE" w14:textId="77777777" w:rsidTr="00613569">
              <w:trPr>
                <w:trHeight w:val="955"/>
              </w:trPr>
              <w:tc>
                <w:tcPr>
                  <w:tcW w:w="1589" w:type="dxa"/>
                </w:tcPr>
                <w:p w14:paraId="158205D8" w14:textId="60CDDC58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Configurar ftp</w:t>
                  </w:r>
                </w:p>
              </w:tc>
              <w:tc>
                <w:tcPr>
                  <w:tcW w:w="1418" w:type="dxa"/>
                </w:tcPr>
                <w:p w14:paraId="4E4CEFBD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Configuracion</w:t>
                  </w:r>
                  <w:proofErr w:type="spellEnd"/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 prepago</w:t>
                  </w:r>
                </w:p>
                <w:p w14:paraId="78960531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proofErr w:type="spellStart"/>
                  <w:r w:rsidRPr="00296114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Circutor</w:t>
                  </w:r>
                  <w:proofErr w:type="spellEnd"/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: saldo, cambiar firmware de medidor</w:t>
                  </w:r>
                </w:p>
                <w:p w14:paraId="3826DB87" w14:textId="2E521958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proofErr w:type="spellStart"/>
                  <w:r w:rsidRPr="00296114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M&amp;c</w:t>
                  </w:r>
                  <w:proofErr w:type="spellEnd"/>
                  <w:r w:rsidRPr="00296114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 xml:space="preserve">: </w:t>
                  </w:r>
                </w:p>
              </w:tc>
              <w:tc>
                <w:tcPr>
                  <w:tcW w:w="324" w:type="dxa"/>
                </w:tcPr>
                <w:p w14:paraId="45C09C64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093C73B6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6F2FB640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296114" w14:paraId="4A3E47B3" w14:textId="77777777" w:rsidTr="00613569">
              <w:trPr>
                <w:trHeight w:val="955"/>
              </w:trPr>
              <w:tc>
                <w:tcPr>
                  <w:tcW w:w="1589" w:type="dxa"/>
                </w:tcPr>
                <w:p w14:paraId="21E1757D" w14:textId="3BB91C09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Configurar zona horaria</w:t>
                  </w:r>
                </w:p>
              </w:tc>
              <w:tc>
                <w:tcPr>
                  <w:tcW w:w="1418" w:type="dxa"/>
                </w:tcPr>
                <w:p w14:paraId="1EA31837" w14:textId="3CE1E00F" w:rsidR="00296114" w:rsidRPr="006C212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</w:t>
                  </w:r>
                  <w:r w:rsidRPr="00296114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 xml:space="preserve">configurar </w:t>
                  </w: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green"/>
                      <w:lang w:val="es-ES" w:eastAsia="es-ES"/>
                    </w:rPr>
                    <w:t>corte / reconexión)</w:t>
                  </w:r>
                </w:p>
                <w:p w14:paraId="6164F248" w14:textId="5C939245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78AFA4FF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0559B99C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5E324998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296114" w14:paraId="03B48659" w14:textId="76D28F2F" w:rsidTr="00613569">
              <w:trPr>
                <w:trHeight w:val="955"/>
              </w:trPr>
              <w:tc>
                <w:tcPr>
                  <w:tcW w:w="1589" w:type="dxa"/>
                </w:tcPr>
                <w:p w14:paraId="7D7828A5" w14:textId="2F31E13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Configurar red </w:t>
                  </w:r>
                  <w:proofErr w:type="spellStart"/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lan</w:t>
                  </w:r>
                  <w:proofErr w:type="spellEnd"/>
                </w:p>
              </w:tc>
              <w:tc>
                <w:tcPr>
                  <w:tcW w:w="1418" w:type="dxa"/>
                </w:tcPr>
                <w:p w14:paraId="22C0D180" w14:textId="71E4C840" w:rsidR="00296114" w:rsidRP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324" w:type="dxa"/>
                </w:tcPr>
                <w:p w14:paraId="466AA123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6C2A3C63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06CC0519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296114" w14:paraId="64C574DD" w14:textId="5BEC4FD8" w:rsidTr="00613569">
              <w:trPr>
                <w:trHeight w:val="1202"/>
              </w:trPr>
              <w:tc>
                <w:tcPr>
                  <w:tcW w:w="1589" w:type="dxa"/>
                </w:tcPr>
                <w:p w14:paraId="7A23D78F" w14:textId="77777777" w:rsidR="00296114" w:rsidRPr="006C212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5623C1CC" w14:textId="70E32A05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324" w:type="dxa"/>
                </w:tcPr>
                <w:p w14:paraId="71910DA5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73AE7148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13C0016A" w14:textId="77777777" w:rsidR="00296114" w:rsidRPr="00A8098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296114" w14:paraId="65072CCC" w14:textId="48030138" w:rsidTr="00613569">
              <w:trPr>
                <w:trHeight w:val="483"/>
              </w:trPr>
              <w:tc>
                <w:tcPr>
                  <w:tcW w:w="1589" w:type="dxa"/>
                </w:tcPr>
                <w:p w14:paraId="0621414B" w14:textId="753B1EB5" w:rsidR="008C51A0" w:rsidRPr="006C212A" w:rsidRDefault="008C51A0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44D28927" w14:textId="55CFFBE0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 xml:space="preserve">Cambiar </w:t>
                  </w:r>
                  <w:proofErr w:type="spellStart"/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324" w:type="dxa"/>
                </w:tcPr>
                <w:p w14:paraId="5BE46BC4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6578291A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3652A6A6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296114" w14:paraId="5330AF49" w14:textId="1BCFF7F6" w:rsidTr="00613569">
              <w:trPr>
                <w:trHeight w:val="472"/>
              </w:trPr>
              <w:tc>
                <w:tcPr>
                  <w:tcW w:w="1589" w:type="dxa"/>
                </w:tcPr>
                <w:p w14:paraId="4CDE3285" w14:textId="1A3D9D29" w:rsidR="00296114" w:rsidRPr="006C212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lastRenderedPageBreak/>
                    <w:t>Actualizar firmware</w:t>
                  </w:r>
                </w:p>
              </w:tc>
              <w:tc>
                <w:tcPr>
                  <w:tcW w:w="1418" w:type="dxa"/>
                </w:tcPr>
                <w:p w14:paraId="0344F6F4" w14:textId="670A8260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07C2B1EE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699F4297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1468610D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296114" w14:paraId="1D22954E" w14:textId="035FEA8C" w:rsidTr="00613569">
              <w:trPr>
                <w:trHeight w:val="246"/>
              </w:trPr>
              <w:tc>
                <w:tcPr>
                  <w:tcW w:w="1589" w:type="dxa"/>
                </w:tcPr>
                <w:p w14:paraId="17A02852" w14:textId="0D6DCEE7" w:rsidR="00296114" w:rsidRPr="006C212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76379B37" w14:textId="19389D61" w:rsidR="00296114" w:rsidRP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4E4A8D7B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7BA679ED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11B5A087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296114" w14:paraId="5AF32710" w14:textId="7FDC2033" w:rsidTr="00613569">
              <w:trPr>
                <w:trHeight w:val="235"/>
              </w:trPr>
              <w:tc>
                <w:tcPr>
                  <w:tcW w:w="1589" w:type="dxa"/>
                </w:tcPr>
                <w:p w14:paraId="72C7EDCB" w14:textId="48A737A7" w:rsidR="00296114" w:rsidRPr="006C212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7AFA7B21" w14:textId="5C37D2A0" w:rsidR="00296114" w:rsidRP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</w:pPr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 xml:space="preserve">Tiempo </w:t>
                  </w:r>
                  <w:proofErr w:type="spellStart"/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324" w:type="dxa"/>
                </w:tcPr>
                <w:p w14:paraId="7652A0E3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7362F067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3ACC3778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296114" w14:paraId="6DC031FF" w14:textId="4778C2A5" w:rsidTr="00613569">
              <w:trPr>
                <w:trHeight w:val="472"/>
              </w:trPr>
              <w:tc>
                <w:tcPr>
                  <w:tcW w:w="1589" w:type="dxa"/>
                </w:tcPr>
                <w:p w14:paraId="21FB27B2" w14:textId="77777777" w:rsidR="008C51A0" w:rsidRDefault="008C51A0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</w:p>
                <w:p w14:paraId="1856AD9C" w14:textId="77777777" w:rsidR="008C51A0" w:rsidRDefault="008C51A0" w:rsidP="008C51A0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Prender/apagar</w:t>
                  </w:r>
                </w:p>
                <w:p w14:paraId="504EF17E" w14:textId="77777777" w:rsidR="008C51A0" w:rsidRDefault="008C51A0" w:rsidP="008C51A0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  <w:p w14:paraId="7EDD474F" w14:textId="7F9354F9" w:rsidR="008C51A0" w:rsidRPr="006C212A" w:rsidRDefault="008C51A0" w:rsidP="008C51A0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programable</w:t>
                  </w:r>
                </w:p>
              </w:tc>
              <w:tc>
                <w:tcPr>
                  <w:tcW w:w="1418" w:type="dxa"/>
                </w:tcPr>
                <w:p w14:paraId="0A05AFB1" w14:textId="6220C992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324" w:type="dxa"/>
                </w:tcPr>
                <w:p w14:paraId="1731D4DF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60FC86A4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7ED01BCA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296114" w14:paraId="1D2CC1D0" w14:textId="10C70B26" w:rsidTr="00613569">
              <w:trPr>
                <w:trHeight w:val="483"/>
              </w:trPr>
              <w:tc>
                <w:tcPr>
                  <w:tcW w:w="1589" w:type="dxa"/>
                </w:tcPr>
                <w:p w14:paraId="18855C87" w14:textId="3C438D13" w:rsidR="00296114" w:rsidRPr="006C212A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418" w:type="dxa"/>
                </w:tcPr>
                <w:p w14:paraId="4F3B54B6" w14:textId="0687DC29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296114">
                    <w:rPr>
                      <w:rFonts w:ascii="Arial" w:hAnsi="Arial" w:cs="Arial"/>
                      <w:color w:val="0000FF"/>
                      <w:highlight w:val="green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324" w:type="dxa"/>
                </w:tcPr>
                <w:p w14:paraId="322DAC03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944" w:type="dxa"/>
                </w:tcPr>
                <w:p w14:paraId="19581888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992" w:type="dxa"/>
                </w:tcPr>
                <w:p w14:paraId="3F036089" w14:textId="77777777" w:rsidR="00296114" w:rsidRDefault="00296114" w:rsidP="00296114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B058701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1D76E8" w14:textId="5F4E6BD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6453" w:type="dxa"/>
              <w:tblLayout w:type="fixed"/>
              <w:tblLook w:val="04A0" w:firstRow="1" w:lastRow="0" w:firstColumn="1" w:lastColumn="0" w:noHBand="0" w:noVBand="1"/>
            </w:tblPr>
            <w:tblGrid>
              <w:gridCol w:w="1493"/>
              <w:gridCol w:w="987"/>
              <w:gridCol w:w="851"/>
              <w:gridCol w:w="1235"/>
              <w:gridCol w:w="1887"/>
            </w:tblGrid>
            <w:tr w:rsidR="00A44CC3" w14:paraId="388FEE60" w14:textId="77777777" w:rsidTr="00B637BA">
              <w:trPr>
                <w:trHeight w:val="235"/>
              </w:trPr>
              <w:tc>
                <w:tcPr>
                  <w:tcW w:w="1493" w:type="dxa"/>
                </w:tcPr>
                <w:p w14:paraId="046A927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</w:t>
                  </w:r>
                </w:p>
              </w:tc>
              <w:tc>
                <w:tcPr>
                  <w:tcW w:w="987" w:type="dxa"/>
                </w:tcPr>
                <w:p w14:paraId="078216E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</w:t>
                  </w: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14:paraId="24B4974C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MODEM</w:t>
                  </w:r>
                </w:p>
              </w:tc>
              <w:tc>
                <w:tcPr>
                  <w:tcW w:w="1235" w:type="dxa"/>
                </w:tcPr>
                <w:p w14:paraId="3F1D051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HANDHEALD</w:t>
                  </w:r>
                </w:p>
              </w:tc>
              <w:tc>
                <w:tcPr>
                  <w:tcW w:w="1887" w:type="dxa"/>
                </w:tcPr>
                <w:p w14:paraId="575A26D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TRANSFORMADOR</w:t>
                  </w:r>
                </w:p>
              </w:tc>
            </w:tr>
            <w:tr w:rsidR="00A44CC3" w14:paraId="325B7D44" w14:textId="77777777" w:rsidTr="00B637BA">
              <w:trPr>
                <w:trHeight w:val="955"/>
              </w:trPr>
              <w:tc>
                <w:tcPr>
                  <w:tcW w:w="1493" w:type="dxa"/>
                </w:tcPr>
                <w:p w14:paraId="04B8B989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3DB27C6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035A9D9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65D33A0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009265AF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B5394E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20847A2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154FD2E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11CCCA64" w14:textId="77777777" w:rsidTr="00B637BA">
              <w:trPr>
                <w:trHeight w:val="1439"/>
              </w:trPr>
              <w:tc>
                <w:tcPr>
                  <w:tcW w:w="1493" w:type="dxa"/>
                </w:tcPr>
                <w:p w14:paraId="7AE16D8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35330794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1B697DB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54EC4CE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8500BE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01E635D4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77ABB85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5BC09943" w14:textId="77777777" w:rsidTr="00B637BA">
              <w:trPr>
                <w:trHeight w:val="955"/>
              </w:trPr>
              <w:tc>
                <w:tcPr>
                  <w:tcW w:w="1493" w:type="dxa"/>
                </w:tcPr>
                <w:p w14:paraId="787D197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2461050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04ECCE78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BB9796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6572696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141CB0F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04180553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2890F2D5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4F58AA55" w14:textId="77777777" w:rsidTr="00B637BA">
              <w:trPr>
                <w:trHeight w:val="1202"/>
              </w:trPr>
              <w:tc>
                <w:tcPr>
                  <w:tcW w:w="1493" w:type="dxa"/>
                </w:tcPr>
                <w:p w14:paraId="06C48EE9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3DAB45E1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6EA49C48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C0C644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4270B869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95F773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5E6CBE4F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0CCDD45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73839432" w14:textId="77777777" w:rsidTr="00B637BA">
              <w:trPr>
                <w:trHeight w:val="483"/>
              </w:trPr>
              <w:tc>
                <w:tcPr>
                  <w:tcW w:w="1493" w:type="dxa"/>
                </w:tcPr>
                <w:p w14:paraId="178B61B6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987" w:type="dxa"/>
                </w:tcPr>
                <w:p w14:paraId="59304CFF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2D06B039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74A34F86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382EB932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18CB5AE9" w14:textId="77777777" w:rsidTr="00B637BA">
              <w:trPr>
                <w:trHeight w:val="472"/>
              </w:trPr>
              <w:tc>
                <w:tcPr>
                  <w:tcW w:w="1493" w:type="dxa"/>
                </w:tcPr>
                <w:p w14:paraId="19D9249F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987" w:type="dxa"/>
                </w:tcPr>
                <w:p w14:paraId="3A5EB55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5E5E97D3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6DF36AB7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2E51F25B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2BD0DC25" w14:textId="77777777" w:rsidTr="00B637BA">
              <w:trPr>
                <w:trHeight w:val="246"/>
              </w:trPr>
              <w:tc>
                <w:tcPr>
                  <w:tcW w:w="1493" w:type="dxa"/>
                </w:tcPr>
                <w:p w14:paraId="4C6B6BEB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lastRenderedPageBreak/>
                    <w:t>scroll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5017F6F4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4269CDA6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70033F6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47A54EE7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67C1BDB7" w14:textId="77777777" w:rsidTr="00B637BA">
              <w:trPr>
                <w:trHeight w:val="235"/>
              </w:trPr>
              <w:tc>
                <w:tcPr>
                  <w:tcW w:w="1493" w:type="dxa"/>
                </w:tcPr>
                <w:p w14:paraId="069A4452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673BBF33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7A22F751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2A76DEE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2D5317B8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6E674DAE" w14:textId="77777777" w:rsidTr="00B637BA">
              <w:trPr>
                <w:trHeight w:val="472"/>
              </w:trPr>
              <w:tc>
                <w:tcPr>
                  <w:tcW w:w="1493" w:type="dxa"/>
                </w:tcPr>
                <w:p w14:paraId="0E980773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987" w:type="dxa"/>
                </w:tcPr>
                <w:p w14:paraId="796284D1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538E2F0D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10AFD992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453A7355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5D500E29" w14:textId="77777777" w:rsidTr="00B637BA">
              <w:trPr>
                <w:trHeight w:val="483"/>
              </w:trPr>
              <w:tc>
                <w:tcPr>
                  <w:tcW w:w="1493" w:type="dxa"/>
                </w:tcPr>
                <w:p w14:paraId="0C1C0932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2A9975B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5C46C4CD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21F8D0F4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6174EA5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5E8C2039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677C0C" w14:textId="49088E9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6453" w:type="dxa"/>
              <w:tblLayout w:type="fixed"/>
              <w:tblLook w:val="04A0" w:firstRow="1" w:lastRow="0" w:firstColumn="1" w:lastColumn="0" w:noHBand="0" w:noVBand="1"/>
            </w:tblPr>
            <w:tblGrid>
              <w:gridCol w:w="1493"/>
              <w:gridCol w:w="987"/>
              <w:gridCol w:w="851"/>
              <w:gridCol w:w="1235"/>
              <w:gridCol w:w="1887"/>
            </w:tblGrid>
            <w:tr w:rsidR="00A44CC3" w14:paraId="582A7407" w14:textId="77777777" w:rsidTr="00B637BA">
              <w:trPr>
                <w:trHeight w:val="235"/>
              </w:trPr>
              <w:tc>
                <w:tcPr>
                  <w:tcW w:w="1493" w:type="dxa"/>
                </w:tcPr>
                <w:p w14:paraId="633C17F4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</w:t>
                  </w:r>
                </w:p>
              </w:tc>
              <w:tc>
                <w:tcPr>
                  <w:tcW w:w="987" w:type="dxa"/>
                </w:tcPr>
                <w:p w14:paraId="136FDC69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</w:t>
                  </w: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14:paraId="456769C8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MODEM</w:t>
                  </w:r>
                </w:p>
              </w:tc>
              <w:tc>
                <w:tcPr>
                  <w:tcW w:w="1235" w:type="dxa"/>
                </w:tcPr>
                <w:p w14:paraId="2B51FBF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HANDHEALD</w:t>
                  </w:r>
                </w:p>
              </w:tc>
              <w:tc>
                <w:tcPr>
                  <w:tcW w:w="1887" w:type="dxa"/>
                </w:tcPr>
                <w:p w14:paraId="033D0D0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TRANSFORMADOR</w:t>
                  </w:r>
                </w:p>
              </w:tc>
            </w:tr>
            <w:tr w:rsidR="00A44CC3" w14:paraId="266EE451" w14:textId="77777777" w:rsidTr="00B637BA">
              <w:trPr>
                <w:trHeight w:val="955"/>
              </w:trPr>
              <w:tc>
                <w:tcPr>
                  <w:tcW w:w="1493" w:type="dxa"/>
                </w:tcPr>
                <w:p w14:paraId="6FB2153F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DE60787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1CBB806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03A2917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3247353E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0D255D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50346D3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064F2C9B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5A70DC97" w14:textId="77777777" w:rsidTr="00B637BA">
              <w:trPr>
                <w:trHeight w:val="1439"/>
              </w:trPr>
              <w:tc>
                <w:tcPr>
                  <w:tcW w:w="1493" w:type="dxa"/>
                </w:tcPr>
                <w:p w14:paraId="0739BF23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4D664EAC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8E4F5B9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32B3A0DC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2EEBEB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131D619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69361281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19B7DDB0" w14:textId="77777777" w:rsidTr="00B637BA">
              <w:trPr>
                <w:trHeight w:val="955"/>
              </w:trPr>
              <w:tc>
                <w:tcPr>
                  <w:tcW w:w="1493" w:type="dxa"/>
                </w:tcPr>
                <w:p w14:paraId="36CB851E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8BE97D5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02D3883F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81E7F67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150A53D6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83EF2C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31F58AA9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33D5520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3362A723" w14:textId="77777777" w:rsidTr="00B637BA">
              <w:trPr>
                <w:trHeight w:val="1202"/>
              </w:trPr>
              <w:tc>
                <w:tcPr>
                  <w:tcW w:w="1493" w:type="dxa"/>
                </w:tcPr>
                <w:p w14:paraId="3DC05CF0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17BA3F47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5F1A4355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D960B18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50344AD2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1272F7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57556FA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03AA3291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148CB2F3" w14:textId="77777777" w:rsidTr="00B637BA">
              <w:trPr>
                <w:trHeight w:val="483"/>
              </w:trPr>
              <w:tc>
                <w:tcPr>
                  <w:tcW w:w="1493" w:type="dxa"/>
                </w:tcPr>
                <w:p w14:paraId="6AB2C7F9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987" w:type="dxa"/>
                </w:tcPr>
                <w:p w14:paraId="67AE88A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2DBC54EB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2D127957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38C5BA66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7AB48ECB" w14:textId="77777777" w:rsidTr="00B637BA">
              <w:trPr>
                <w:trHeight w:val="472"/>
              </w:trPr>
              <w:tc>
                <w:tcPr>
                  <w:tcW w:w="1493" w:type="dxa"/>
                </w:tcPr>
                <w:p w14:paraId="74B9CA39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987" w:type="dxa"/>
                </w:tcPr>
                <w:p w14:paraId="168FE485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293E86E1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5EC920E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65013754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7DEFE0E8" w14:textId="77777777" w:rsidTr="00B637BA">
              <w:trPr>
                <w:trHeight w:val="246"/>
              </w:trPr>
              <w:tc>
                <w:tcPr>
                  <w:tcW w:w="1493" w:type="dxa"/>
                </w:tcPr>
                <w:p w14:paraId="7BD6F68E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00BDACB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07967C3C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3328C84A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3E989098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600A302C" w14:textId="77777777" w:rsidTr="00B637BA">
              <w:trPr>
                <w:trHeight w:val="235"/>
              </w:trPr>
              <w:tc>
                <w:tcPr>
                  <w:tcW w:w="1493" w:type="dxa"/>
                </w:tcPr>
                <w:p w14:paraId="769429F3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2D1A5148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65ACF053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368C90B2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4997CFC2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0304C659" w14:textId="77777777" w:rsidTr="00B637BA">
              <w:trPr>
                <w:trHeight w:val="472"/>
              </w:trPr>
              <w:tc>
                <w:tcPr>
                  <w:tcW w:w="1493" w:type="dxa"/>
                </w:tcPr>
                <w:p w14:paraId="01E6FB01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987" w:type="dxa"/>
                </w:tcPr>
                <w:p w14:paraId="153801E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20AC9DCF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192ED7DB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351BB53D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0E35D687" w14:textId="77777777" w:rsidTr="00B637BA">
              <w:trPr>
                <w:trHeight w:val="483"/>
              </w:trPr>
              <w:tc>
                <w:tcPr>
                  <w:tcW w:w="1493" w:type="dxa"/>
                </w:tcPr>
                <w:p w14:paraId="6939E7FF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lastRenderedPageBreak/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6D860D29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4AB3C179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6D12283B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6C9E4123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CB4F087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00EA310" w14:textId="78CD88E6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6453" w:type="dxa"/>
              <w:tblLayout w:type="fixed"/>
              <w:tblLook w:val="04A0" w:firstRow="1" w:lastRow="0" w:firstColumn="1" w:lastColumn="0" w:noHBand="0" w:noVBand="1"/>
            </w:tblPr>
            <w:tblGrid>
              <w:gridCol w:w="1493"/>
              <w:gridCol w:w="987"/>
              <w:gridCol w:w="851"/>
              <w:gridCol w:w="1235"/>
              <w:gridCol w:w="1887"/>
            </w:tblGrid>
            <w:tr w:rsidR="00A44CC3" w14:paraId="016BA9FC" w14:textId="77777777" w:rsidTr="00B637BA">
              <w:trPr>
                <w:trHeight w:val="235"/>
              </w:trPr>
              <w:tc>
                <w:tcPr>
                  <w:tcW w:w="1493" w:type="dxa"/>
                </w:tcPr>
                <w:p w14:paraId="4273A16E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</w:t>
                  </w:r>
                </w:p>
              </w:tc>
              <w:tc>
                <w:tcPr>
                  <w:tcW w:w="987" w:type="dxa"/>
                </w:tcPr>
                <w:p w14:paraId="6904CF20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</w:t>
                  </w: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14:paraId="788AFA7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MODEM</w:t>
                  </w:r>
                </w:p>
              </w:tc>
              <w:tc>
                <w:tcPr>
                  <w:tcW w:w="1235" w:type="dxa"/>
                </w:tcPr>
                <w:p w14:paraId="06B82431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HANDHEALD</w:t>
                  </w:r>
                </w:p>
              </w:tc>
              <w:tc>
                <w:tcPr>
                  <w:tcW w:w="1887" w:type="dxa"/>
                </w:tcPr>
                <w:p w14:paraId="615127AB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TRANSFORMADOR</w:t>
                  </w:r>
                </w:p>
              </w:tc>
            </w:tr>
            <w:tr w:rsidR="00A44CC3" w14:paraId="3FA8ABC1" w14:textId="77777777" w:rsidTr="00B637BA">
              <w:trPr>
                <w:trHeight w:val="955"/>
              </w:trPr>
              <w:tc>
                <w:tcPr>
                  <w:tcW w:w="1493" w:type="dxa"/>
                </w:tcPr>
                <w:p w14:paraId="1A64DA60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2A1A66B3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51E2AD7E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0268F69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625855A8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1DAF5CE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7814DE03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539614CC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0FBF2F93" w14:textId="77777777" w:rsidTr="00B637BA">
              <w:trPr>
                <w:trHeight w:val="1439"/>
              </w:trPr>
              <w:tc>
                <w:tcPr>
                  <w:tcW w:w="1493" w:type="dxa"/>
                </w:tcPr>
                <w:p w14:paraId="44D1D631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4112EFCA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E85F7FF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44879C6C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188AA36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12F69E54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1A24C5A6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3A850ECB" w14:textId="77777777" w:rsidTr="00B637BA">
              <w:trPr>
                <w:trHeight w:val="955"/>
              </w:trPr>
              <w:tc>
                <w:tcPr>
                  <w:tcW w:w="1493" w:type="dxa"/>
                </w:tcPr>
                <w:p w14:paraId="3490CBB5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1E3A629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056A50B5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A6F31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51C984B0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AF43605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45C92EBD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5212E918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5F5FE853" w14:textId="77777777" w:rsidTr="00B637BA">
              <w:trPr>
                <w:trHeight w:val="1202"/>
              </w:trPr>
              <w:tc>
                <w:tcPr>
                  <w:tcW w:w="1493" w:type="dxa"/>
                </w:tcPr>
                <w:p w14:paraId="1D9549C1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033B39F3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987" w:type="dxa"/>
                </w:tcPr>
                <w:p w14:paraId="122AC1AC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D54A547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03554B58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A382B6F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57E73191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5B657C56" w14:textId="77777777" w:rsidR="00A44CC3" w:rsidRPr="00A8098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A44CC3" w14:paraId="7523C626" w14:textId="77777777" w:rsidTr="00B637BA">
              <w:trPr>
                <w:trHeight w:val="483"/>
              </w:trPr>
              <w:tc>
                <w:tcPr>
                  <w:tcW w:w="1493" w:type="dxa"/>
                </w:tcPr>
                <w:p w14:paraId="7D60A65E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987" w:type="dxa"/>
                </w:tcPr>
                <w:p w14:paraId="7FDB6BC4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1FC235B7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78937C87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4D1D3915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08FE0B1A" w14:textId="77777777" w:rsidTr="00B637BA">
              <w:trPr>
                <w:trHeight w:val="472"/>
              </w:trPr>
              <w:tc>
                <w:tcPr>
                  <w:tcW w:w="1493" w:type="dxa"/>
                </w:tcPr>
                <w:p w14:paraId="787592BE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987" w:type="dxa"/>
                </w:tcPr>
                <w:p w14:paraId="518B757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6E25319C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23ED2B67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5CA6E077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29EF58E5" w14:textId="77777777" w:rsidTr="00B637BA">
              <w:trPr>
                <w:trHeight w:val="246"/>
              </w:trPr>
              <w:tc>
                <w:tcPr>
                  <w:tcW w:w="1493" w:type="dxa"/>
                </w:tcPr>
                <w:p w14:paraId="14FC9E11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3A48BFCD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13F2FC35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6BC243D6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16B146A1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61ECB893" w14:textId="77777777" w:rsidTr="00B637BA">
              <w:trPr>
                <w:trHeight w:val="235"/>
              </w:trPr>
              <w:tc>
                <w:tcPr>
                  <w:tcW w:w="1493" w:type="dxa"/>
                </w:tcPr>
                <w:p w14:paraId="5E320AD4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40D6455A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772F5B78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6ED4F943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7B6B641D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21AF5204" w14:textId="77777777" w:rsidTr="00B637BA">
              <w:trPr>
                <w:trHeight w:val="472"/>
              </w:trPr>
              <w:tc>
                <w:tcPr>
                  <w:tcW w:w="1493" w:type="dxa"/>
                </w:tcPr>
                <w:p w14:paraId="5171CBF9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987" w:type="dxa"/>
                </w:tcPr>
                <w:p w14:paraId="15AAF0DE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59E72D38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14BE9C81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6F86CE9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A44CC3" w14:paraId="39D8A685" w14:textId="77777777" w:rsidTr="00B637BA">
              <w:trPr>
                <w:trHeight w:val="483"/>
              </w:trPr>
              <w:tc>
                <w:tcPr>
                  <w:tcW w:w="1493" w:type="dxa"/>
                </w:tcPr>
                <w:p w14:paraId="5DEA25EA" w14:textId="77777777" w:rsidR="00A44CC3" w:rsidRPr="006C212A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987" w:type="dxa"/>
                </w:tcPr>
                <w:p w14:paraId="7ABD6044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851" w:type="dxa"/>
                </w:tcPr>
                <w:p w14:paraId="4E22FDE0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235" w:type="dxa"/>
                </w:tcPr>
                <w:p w14:paraId="2F7246E1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887" w:type="dxa"/>
                </w:tcPr>
                <w:p w14:paraId="4E15EAAC" w14:textId="77777777" w:rsidR="00A44CC3" w:rsidRDefault="00A44CC3" w:rsidP="00A44CC3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009C78F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916E7" w14:textId="7777777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107223" w14:textId="5FF7736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97348B" w14:textId="650441F1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96C9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3B387" w14:textId="1FDB2B8B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243BF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86C21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C90235" w14:textId="1573AC23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según desee.</w:t>
            </w:r>
          </w:p>
          <w:p w14:paraId="5F668B63" w14:textId="77777777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BFE3086" w14:textId="1C657AE1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cancelar la edición se mostrará un mensaje preguntando si está seguro de cancelar, al confirmar saldrá de la pantalla a la vista anterior, de lo contrario seguirá en la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662AA6AB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491A9E" w14:textId="77777777" w:rsidR="00487842" w:rsidRPr="001E04CC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A53C384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EFB40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28AF37" w14:textId="76D56E8C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05C7A171" w14:textId="77777777" w:rsidTr="00A660B6">
        <w:tc>
          <w:tcPr>
            <w:tcW w:w="9658" w:type="dxa"/>
            <w:gridSpan w:val="9"/>
          </w:tcPr>
          <w:p w14:paraId="05127127" w14:textId="77777777" w:rsidR="00A660B6" w:rsidRPr="00CC2F74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F8B9F8A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A744617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B1A28D" w14:textId="2D47747B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1FEE48BB" w14:textId="2BD57BE2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7FE5D0D" w14:textId="77777777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5FAA4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D27BE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CA666A" w14:textId="77777777" w:rsidR="00A660B6" w:rsidRPr="00684CDA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F1CD79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689109D" w14:textId="77777777" w:rsidR="00A660B6" w:rsidRPr="000463D8" w:rsidRDefault="00A660B6" w:rsidP="00A660B6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34F4973" w14:textId="77777777" w:rsidR="00A660B6" w:rsidRPr="000463D8" w:rsidRDefault="00A660B6" w:rsidP="00A660B6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3C1A8A0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76EF8E2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4EF28F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1ABC267A" w14:textId="77777777" w:rsidR="00A660B6" w:rsidRPr="00684CDA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3F20EE24" w14:textId="77777777" w:rsidTr="00A44CC3">
        <w:tc>
          <w:tcPr>
            <w:tcW w:w="804" w:type="dxa"/>
            <w:gridSpan w:val="2"/>
            <w:shd w:val="clear" w:color="auto" w:fill="D9D9D9"/>
          </w:tcPr>
          <w:p w14:paraId="508750F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2168" w:type="dxa"/>
            <w:gridSpan w:val="2"/>
            <w:shd w:val="clear" w:color="auto" w:fill="D9D9D9"/>
          </w:tcPr>
          <w:p w14:paraId="723AB5ED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6686" w:type="dxa"/>
            <w:gridSpan w:val="5"/>
            <w:shd w:val="clear" w:color="auto" w:fill="D9D9D9"/>
          </w:tcPr>
          <w:p w14:paraId="516231E5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481DD864" w14:textId="77777777" w:rsidTr="00A44CC3">
        <w:tc>
          <w:tcPr>
            <w:tcW w:w="804" w:type="dxa"/>
            <w:gridSpan w:val="2"/>
          </w:tcPr>
          <w:p w14:paraId="6D5CADA6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68" w:type="dxa"/>
            <w:gridSpan w:val="2"/>
          </w:tcPr>
          <w:p w14:paraId="177E999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686" w:type="dxa"/>
            <w:gridSpan w:val="5"/>
          </w:tcPr>
          <w:p w14:paraId="6ED6F910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E55470C" w14:textId="77777777" w:rsidTr="00A44CC3">
        <w:tc>
          <w:tcPr>
            <w:tcW w:w="804" w:type="dxa"/>
            <w:gridSpan w:val="2"/>
          </w:tcPr>
          <w:p w14:paraId="3C035EA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68" w:type="dxa"/>
            <w:gridSpan w:val="2"/>
          </w:tcPr>
          <w:p w14:paraId="6852FCD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686" w:type="dxa"/>
            <w:gridSpan w:val="5"/>
          </w:tcPr>
          <w:p w14:paraId="52BAAB95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DD4BC6D" w14:textId="77777777" w:rsidTr="00A660B6">
        <w:tc>
          <w:tcPr>
            <w:tcW w:w="9658" w:type="dxa"/>
            <w:gridSpan w:val="9"/>
          </w:tcPr>
          <w:p w14:paraId="089381F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EE663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660B6" w:rsidRPr="000463D8" w14:paraId="68F4F6FD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54D770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3D9A8D2" w14:textId="77777777" w:rsidR="00A660B6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B562AE0" w14:textId="65BFDB29" w:rsidR="00A660B6" w:rsidRDefault="00A660B6" w:rsidP="00A660B6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2E3C41" w14:textId="6EBA1ECB" w:rsidR="00A8098A" w:rsidRP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 w:rsidR="006C212A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49CA6BD8" w14:textId="77777777" w:rsidR="00A8098A" w:rsidRPr="00ED4E9D" w:rsidRDefault="00A8098A" w:rsidP="00A8098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981C53" w14:textId="3A65F36E" w:rsidR="00A8098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67839AB4" w14:textId="22A26B9F" w:rsidR="00A8098A" w:rsidRDefault="00A8098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6C212A"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C077479" w14:textId="550C2B42" w:rsidR="006C212A" w:rsidRDefault="006C212A" w:rsidP="006C212A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EE472FE" w14:textId="05B02572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lastRenderedPageBreak/>
              <w:t>No se tienen los permisos para crear el componente</w:t>
            </w:r>
          </w:p>
          <w:p w14:paraId="1A61DBE4" w14:textId="564234E1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61B1425" w14:textId="77777777" w:rsidR="006C212A" w:rsidRPr="006C212A" w:rsidRDefault="006C212A" w:rsidP="006C212A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4EE8CD52" w14:textId="4FE8843A" w:rsid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09CCE7F0" w14:textId="77777777" w:rsidR="006C212A" w:rsidRPr="006C212A" w:rsidRDefault="006C212A" w:rsidP="006C212A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258E32" w14:textId="77777777" w:rsidR="006C212A" w:rsidRPr="00E94CBD" w:rsidRDefault="006C212A" w:rsidP="006C212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2B4E2" w14:textId="5B830E76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6D722B00" w14:textId="47775E3D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C507F9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69EE6CE" w14:textId="5419A937" w:rsidR="00A8098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096013" w14:textId="520830AF" w:rsidR="00A8098A" w:rsidRDefault="00A8098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84EF312" w14:textId="7BFD8989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1F407ED8" w14:textId="77777777" w:rsidR="006C212A" w:rsidRPr="005B2C17" w:rsidRDefault="006C212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3220211E" w14:textId="6B4ADCD2" w:rsidR="00C507F9" w:rsidRPr="001D0168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configurar</w:t>
            </w:r>
          </w:p>
          <w:p w14:paraId="15A347F4" w14:textId="09DDF2F6" w:rsidR="00C507F9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configuración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47AFC1" w14:textId="77777777" w:rsidR="00A8098A" w:rsidRDefault="00A8098A" w:rsidP="006C212A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7B2F8457" w14:textId="22BE76A6" w:rsidR="00A660B6" w:rsidRPr="002F1D15" w:rsidRDefault="00A660B6" w:rsidP="00C507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10A93F1E" w14:textId="77777777" w:rsidTr="00A660B6">
        <w:tc>
          <w:tcPr>
            <w:tcW w:w="815" w:type="dxa"/>
            <w:gridSpan w:val="3"/>
            <w:shd w:val="clear" w:color="auto" w:fill="D9D9D9"/>
          </w:tcPr>
          <w:p w14:paraId="18B42BA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gridSpan w:val="2"/>
            <w:shd w:val="clear" w:color="auto" w:fill="D9D9D9"/>
          </w:tcPr>
          <w:p w14:paraId="52FB035A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02BC6632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660B6" w:rsidRPr="000463D8" w14:paraId="25976456" w14:textId="77777777" w:rsidTr="00A660B6">
        <w:tc>
          <w:tcPr>
            <w:tcW w:w="815" w:type="dxa"/>
            <w:gridSpan w:val="3"/>
          </w:tcPr>
          <w:p w14:paraId="47E72928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  <w:gridSpan w:val="2"/>
          </w:tcPr>
          <w:p w14:paraId="0A22CA69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73F8A9CF" w14:textId="7FDA8961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2D6194E" w14:textId="77777777" w:rsidTr="00A660B6">
        <w:tc>
          <w:tcPr>
            <w:tcW w:w="815" w:type="dxa"/>
            <w:gridSpan w:val="3"/>
          </w:tcPr>
          <w:p w14:paraId="3BF0EDB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  <w:gridSpan w:val="2"/>
          </w:tcPr>
          <w:p w14:paraId="24DC6158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58F3AF8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</w:tr>
      <w:tr w:rsidR="00A660B6" w:rsidRPr="000463D8" w14:paraId="2B9AFB2B" w14:textId="77777777" w:rsidTr="00A660B6">
        <w:tc>
          <w:tcPr>
            <w:tcW w:w="9658" w:type="dxa"/>
            <w:gridSpan w:val="9"/>
          </w:tcPr>
          <w:p w14:paraId="7A959DA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58CED59B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1E57A8C" w14:textId="77777777" w:rsidR="00A660B6" w:rsidRPr="006C4B76" w:rsidRDefault="00A660B6" w:rsidP="00A660B6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660B6" w:rsidRPr="000463D8" w14:paraId="19AA9A76" w14:textId="77777777" w:rsidTr="00A660B6">
        <w:trPr>
          <w:trHeight w:val="1836"/>
        </w:trPr>
        <w:tc>
          <w:tcPr>
            <w:tcW w:w="9658" w:type="dxa"/>
            <w:gridSpan w:val="9"/>
          </w:tcPr>
          <w:p w14:paraId="73A25DD6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36F6C3F1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CFE6414" w14:textId="1C239CA9" w:rsidR="00A660B6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88822C3" w14:textId="77777777" w:rsidR="00A660B6" w:rsidRPr="000463D8" w:rsidRDefault="00A660B6" w:rsidP="00C507F9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A660B6" w:rsidRPr="000463D8" w14:paraId="3B6BB1B1" w14:textId="77777777" w:rsidTr="00A660B6">
        <w:trPr>
          <w:trHeight w:val="744"/>
        </w:trPr>
        <w:tc>
          <w:tcPr>
            <w:tcW w:w="9658" w:type="dxa"/>
            <w:gridSpan w:val="9"/>
          </w:tcPr>
          <w:p w14:paraId="40F47204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A660B6" w:rsidRPr="00CB2208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A660B6" w:rsidRDefault="00A660B6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6D47620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2838AAB" w14:textId="426415A5" w:rsidR="006C212A" w:rsidRPr="002B6FA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E2EE5BE" w14:textId="77777777" w:rsidTr="00A660B6">
        <w:trPr>
          <w:trHeight w:val="609"/>
        </w:trPr>
        <w:tc>
          <w:tcPr>
            <w:tcW w:w="9658" w:type="dxa"/>
            <w:gridSpan w:val="9"/>
          </w:tcPr>
          <w:p w14:paraId="2D8C989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A660B6" w:rsidRPr="00AD2D68" w:rsidRDefault="00A660B6" w:rsidP="006C212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387B876E" w:rsidR="00A660B6" w:rsidRDefault="00A660B6" w:rsidP="00632B15">
      <w:pPr>
        <w:rPr>
          <w:szCs w:val="22"/>
        </w:rPr>
      </w:pPr>
    </w:p>
    <w:p w14:paraId="7607582E" w14:textId="7DD54E96" w:rsidR="00C507F9" w:rsidRDefault="00C507F9" w:rsidP="00632B15">
      <w:pPr>
        <w:rPr>
          <w:szCs w:val="22"/>
        </w:rPr>
      </w:pPr>
    </w:p>
    <w:p w14:paraId="7B34D689" w14:textId="35174453" w:rsidR="00C507F9" w:rsidRDefault="00C507F9" w:rsidP="00632B15">
      <w:pPr>
        <w:rPr>
          <w:szCs w:val="22"/>
        </w:rPr>
      </w:pPr>
    </w:p>
    <w:p w14:paraId="58A4F60C" w14:textId="4B8018A7" w:rsidR="00C507F9" w:rsidRDefault="00C507F9" w:rsidP="00632B15">
      <w:pPr>
        <w:rPr>
          <w:szCs w:val="22"/>
        </w:rPr>
      </w:pPr>
    </w:p>
    <w:p w14:paraId="0C3EA6E6" w14:textId="5A956C11" w:rsidR="00C507F9" w:rsidRDefault="00C507F9" w:rsidP="00632B15">
      <w:pPr>
        <w:rPr>
          <w:szCs w:val="22"/>
        </w:rPr>
      </w:pPr>
    </w:p>
    <w:p w14:paraId="315FAFF4" w14:textId="3EEDED12" w:rsidR="00C507F9" w:rsidRDefault="00C507F9" w:rsidP="00632B15">
      <w:pPr>
        <w:rPr>
          <w:szCs w:val="22"/>
        </w:rPr>
      </w:pPr>
    </w:p>
    <w:p w14:paraId="48ACA5AD" w14:textId="225CCB65" w:rsidR="00C507F9" w:rsidRDefault="00C507F9" w:rsidP="00632B15">
      <w:pPr>
        <w:rPr>
          <w:szCs w:val="22"/>
        </w:rPr>
      </w:pPr>
    </w:p>
    <w:p w14:paraId="5CF3AA98" w14:textId="0AE47F4F" w:rsidR="00C507F9" w:rsidRDefault="00C507F9" w:rsidP="00632B15">
      <w:pPr>
        <w:rPr>
          <w:szCs w:val="22"/>
        </w:rPr>
      </w:pPr>
    </w:p>
    <w:p w14:paraId="7AF4B75D" w14:textId="192B576F" w:rsidR="00C507F9" w:rsidRDefault="00C507F9" w:rsidP="00632B15">
      <w:pPr>
        <w:rPr>
          <w:szCs w:val="22"/>
        </w:rPr>
      </w:pPr>
    </w:p>
    <w:p w14:paraId="2EC5FF7D" w14:textId="77777777" w:rsidR="00C507F9" w:rsidRDefault="00C507F9" w:rsidP="00632B15">
      <w:pPr>
        <w:rPr>
          <w:szCs w:val="22"/>
        </w:rPr>
      </w:pPr>
    </w:p>
    <w:p w14:paraId="2468557B" w14:textId="3202A486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CASO DE USO 6</w:t>
      </w:r>
    </w:p>
    <w:p w14:paraId="2A6E7DA6" w14:textId="689ECE33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GESTIONAR EVENTOS Y ALARMAS</w:t>
      </w:r>
    </w:p>
    <w:p w14:paraId="31D437C9" w14:textId="380050DF" w:rsidR="00195DC1" w:rsidRDefault="00195DC1" w:rsidP="00632B15">
      <w:pPr>
        <w:rPr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71A98A2" wp14:editId="375017FD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494915" cy="1892300"/>
            <wp:effectExtent l="0" t="0" r="63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32" cy="18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1E8E" w14:textId="661468AB" w:rsidR="006C212A" w:rsidRDefault="00195DC1" w:rsidP="00632B15">
      <w:pPr>
        <w:rPr>
          <w:szCs w:val="22"/>
        </w:rPr>
      </w:pPr>
      <w:r>
        <w:rPr>
          <w:szCs w:val="22"/>
        </w:rPr>
        <w:br w:type="textWrapping" w:clear="all"/>
      </w:r>
    </w:p>
    <w:p w14:paraId="287C70EC" w14:textId="1EF3833C" w:rsidR="006C212A" w:rsidRDefault="006C212A" w:rsidP="00632B15">
      <w:pPr>
        <w:rPr>
          <w:szCs w:val="22"/>
        </w:rPr>
      </w:pPr>
    </w:p>
    <w:p w14:paraId="7EFE5A07" w14:textId="38E1E905" w:rsidR="00195DC1" w:rsidRDefault="00A92BE2" w:rsidP="00632B1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4F1433A3" wp14:editId="74DE27F2">
            <wp:extent cx="5943600" cy="4507865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1B934C3" w14:textId="458BDA39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929EA3D" w14:textId="144D05A8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77777777" w:rsidR="006C212A" w:rsidRDefault="006C212A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BE8523E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AA8164D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Default="006C212A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3B021A1B" w14:textId="1A3A2877" w:rsidR="006C212A" w:rsidRPr="000463D8" w:rsidRDefault="00B90EA3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1DEFEEBE" w:rsidR="006C212A" w:rsidRDefault="00B90EA3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Registrar, gestionar y configurar los eventos y alarmas que se generan por parte del cliente(componente),</w:t>
            </w:r>
          </w:p>
          <w:p w14:paraId="18A6A280" w14:textId="23232B6B" w:rsidR="00B90EA3" w:rsidRPr="00A660B6" w:rsidRDefault="00B90EA3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Para que el administrador/</w:t>
            </w:r>
            <w:r w:rsidR="00701370">
              <w:rPr>
                <w:rFonts w:ascii="Arial" w:hAnsi="Arial" w:cs="Arial"/>
                <w:color w:val="0000FF"/>
                <w:lang w:eastAsia="es-ES"/>
              </w:rPr>
              <w:t>usuario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tenga pleno control sobre estos.</w:t>
            </w:r>
          </w:p>
          <w:p w14:paraId="409498D2" w14:textId="77777777" w:rsidR="006C212A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467AA14F" w14:textId="77777777" w:rsidR="006C212A" w:rsidRPr="003D1FAD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27E43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1E6BF4D8" w14:textId="77777777" w:rsidR="006C212A" w:rsidRPr="005A1F2E" w:rsidRDefault="006C212A" w:rsidP="00F97BD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DF603E3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C212A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6C212A" w:rsidRPr="00F4293F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60F80CC" w14:textId="229CBCCD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registrarEventosAlarmas</w:t>
            </w:r>
            <w:proofErr w:type="spellEnd"/>
          </w:p>
          <w:p w14:paraId="4BCCFE28" w14:textId="2726EA24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gestionarEventosAlarmas</w:t>
            </w:r>
            <w:proofErr w:type="spellEnd"/>
          </w:p>
          <w:p w14:paraId="123F1BAD" w14:textId="7BF5A9D5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ConfigurarEventosAlarmas</w:t>
            </w:r>
            <w:proofErr w:type="spellEnd"/>
          </w:p>
          <w:p w14:paraId="1A1578D8" w14:textId="1A814904" w:rsidR="006C212A" w:rsidRDefault="006C212A" w:rsidP="00195DC1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183E81B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A6BB67D" w14:textId="69EABB3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2144A53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1E0C13F3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C6C3093" w14:textId="64B38E9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D9025E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3705109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06607C0" w14:textId="69CF4151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5442C9C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1BAF5D4" w14:textId="77777777" w:rsidTr="00195DC1">
              <w:trPr>
                <w:trHeight w:val="276"/>
              </w:trPr>
              <w:tc>
                <w:tcPr>
                  <w:tcW w:w="2427" w:type="dxa"/>
                </w:tcPr>
                <w:p w14:paraId="16E1A38F" w14:textId="793CCCFC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4C5DE4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F39C4B3" w14:textId="77777777" w:rsidTr="00195DC1">
              <w:trPr>
                <w:trHeight w:val="265"/>
              </w:trPr>
              <w:tc>
                <w:tcPr>
                  <w:tcW w:w="2427" w:type="dxa"/>
                </w:tcPr>
                <w:p w14:paraId="6C75A579" w14:textId="021FC01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859FC87" w14:textId="504823E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11081AD5" w14:textId="77777777" w:rsidTr="00195DC1">
              <w:trPr>
                <w:trHeight w:val="270"/>
              </w:trPr>
              <w:tc>
                <w:tcPr>
                  <w:tcW w:w="2427" w:type="dxa"/>
                </w:tcPr>
                <w:p w14:paraId="563BD208" w14:textId="05A5D62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F54FE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1BA6B20" w14:textId="77777777" w:rsidTr="00195DC1">
              <w:trPr>
                <w:trHeight w:val="273"/>
              </w:trPr>
              <w:tc>
                <w:tcPr>
                  <w:tcW w:w="2427" w:type="dxa"/>
                </w:tcPr>
                <w:p w14:paraId="7EFA07C9" w14:textId="4D77DC1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909A2E1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A0F1446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7AC9F37" w14:textId="68F0C88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64CCBC" w14:textId="2D96330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499DCF4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D1B781C" w14:textId="01C004F4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1DBB420" w14:textId="3DE0539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CCD6DD1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25050B5" w14:textId="1F7A7AA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E34DB4A" w14:textId="61F45B3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7823ABD3" w14:textId="7DBE78B9" w:rsid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5ED701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3C5F49" w14:textId="081425AC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72057D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6A49427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9741ECC" w14:textId="25940183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6CE7AC8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C4EE514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87BA28" w14:textId="7B56963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4CFD4BB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D6C4956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69B7072E" w14:textId="13825415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2D9B6487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901F2A6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E464E3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A339C59" w14:textId="7F8888B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6CEAE549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3AC6AEDC" w14:textId="5419EAE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32EFE9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0F1556C1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0A6B2552" w14:textId="6C96A90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B8381BF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DD96C2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ADDFD6" w14:textId="5F0F8BE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70F7A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CAAD4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0916EDA3" w14:textId="0E20565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A7350B" w14:textId="765C3B1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2D29CA" w14:textId="77777777" w:rsidR="006C212A" w:rsidRPr="00D03F51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8D370C1" w14:textId="3DA3F891" w:rsidR="006C212A" w:rsidRPr="00214CA5" w:rsidRDefault="006C212A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77777777" w:rsidR="006C212A" w:rsidRPr="00F4293F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C212A" w:rsidRPr="009B2573" w14:paraId="61FC756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1431846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606F929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491A1E5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C212A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0BFC7BD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50746F7B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1DE597C7" w14:textId="7492253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obligatorio.</w:t>
                  </w:r>
                </w:p>
              </w:tc>
            </w:tr>
            <w:tr w:rsidR="00195DC1" w14:paraId="62B120C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26E88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FB44B15" w14:textId="4F8CD352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F4D23A6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44067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B96465" w14:textId="031A0C55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022264C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0D5D708C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4B36B26" w14:textId="5622896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4E8E002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81D7B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C3CD5F5" w14:textId="2D0EF2F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FC02490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54E69BE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DF8757E" w14:textId="3EC93C5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FF8195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79476E38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5C463E" w14:textId="18A43DD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B6491FF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1AE86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6537963" w14:textId="414AF5B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1DCC0E1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C41C4F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22E3610" w14:textId="4122F79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ED4BA1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CE052F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DD09FB" w14:textId="03B1C3B4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0D4E08E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7DCDB8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35" w:type="dxa"/>
                </w:tcPr>
                <w:p w14:paraId="1EDFDDD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57B146A0" w14:textId="77777777" w:rsidR="006C212A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910AE2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6EF3A2C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2977FDA" w14:textId="060FA84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0A43C6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F6E856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E3C0BF9" w14:textId="6F02C80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8DA219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AE1975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0D134F69" w14:textId="43DF227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2C5CBDD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2346C13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6C70543E" w14:textId="7EF27AE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746EB8B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ECC47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3ADD42" w14:textId="111A128A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71A49BDF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06C700A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71A3C6" w14:textId="08A58C3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C632A4D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52FCBC0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C59EA0" w14:textId="1BBE9FD8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B0BAE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35AC56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C54F7BC" w14:textId="51CAA69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5C9F589A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FF981E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87BB36F" w14:textId="53F7620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214AC512" w14:textId="72C05607" w:rsidR="00195DC1" w:rsidRPr="009B2573" w:rsidRDefault="00195DC1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21FCE0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6DDB09C" w14:textId="77777777" w:rsidR="006C212A" w:rsidRDefault="006C212A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312AB738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456B7C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E46366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60ADEA6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B6BF399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0B7959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458DC01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A08FE7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65B23CF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F38F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85392E2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4C3ABD5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B4B3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9306220" w14:textId="41A3FDC5" w:rsidR="00195DC1" w:rsidRPr="00236317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65D633C6" w14:textId="77777777" w:rsidTr="00F97BD8">
        <w:tc>
          <w:tcPr>
            <w:tcW w:w="9658" w:type="dxa"/>
            <w:gridSpan w:val="9"/>
          </w:tcPr>
          <w:p w14:paraId="59EFA5D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9B9E3EC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  <w:p w14:paraId="33BC4826" w14:textId="0B918C7F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componentes deberán estar previamente registrados y asociados para 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195DC1">
              <w:rPr>
                <w:rFonts w:ascii="Arial" w:hAnsi="Arial" w:cs="Arial"/>
                <w:color w:val="0000FF"/>
                <w:lang w:eastAsia="es-ES"/>
              </w:rPr>
              <w:t>envío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 de los eventos y alarmas</w:t>
            </w:r>
          </w:p>
          <w:p w14:paraId="5928A661" w14:textId="77777777" w:rsidR="006C212A" w:rsidRDefault="006C212A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783C982" w14:textId="77777777" w:rsidR="006C212A" w:rsidRPr="00AD0CCF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74C17317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C692E52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22C81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63256D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9F7EDE" w14:textId="00567DC4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</w:t>
            </w:r>
            <w:r w:rsidR="00195DC1">
              <w:rPr>
                <w:rFonts w:ascii="Arial" w:hAnsi="Arial" w:cs="Arial"/>
                <w:color w:val="0000FF"/>
                <w:lang w:val="es-ES" w:eastAsia="es-ES"/>
              </w:rPr>
              <w:t>/componentes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generarán los datos que periódicamente se establecerán en la base de datos del sistema externo</w:t>
            </w:r>
          </w:p>
          <w:p w14:paraId="4AD2F44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F2E5CC" w14:textId="6738A107" w:rsidR="006C212A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C41C60" wp14:editId="424E0BD2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2720533</wp:posOffset>
                      </wp:positionV>
                      <wp:extent cx="1860606" cy="278130"/>
                      <wp:effectExtent l="95250" t="57150" r="101600" b="121920"/>
                      <wp:wrapNone/>
                      <wp:docPr id="105" name="Rectángulo: esquinas redondeada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0606" cy="27813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5A0064" w14:textId="6CC67397" w:rsidR="00E3797C" w:rsidRDefault="00E3797C" w:rsidP="00195DC1">
                                  <w:pPr>
                                    <w:jc w:val="center"/>
                                  </w:pPr>
                                  <w:r>
                                    <w:t>GestionarEventosAlarmas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C41C60" id="Rectángulo: esquinas redondeadas 105" o:spid="_x0000_s1037" style="position:absolute;margin-left:-.65pt;margin-top:214.2pt;width:146.5pt;height:21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B5A0064" w14:textId="6CC67397" w:rsidR="00E3797C" w:rsidRDefault="00E3797C" w:rsidP="00195DC1">
                            <w:pPr>
                              <w:jc w:val="center"/>
                            </w:pPr>
                            <w:r>
                              <w:t>GestionarEventosAlarmas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77ACB"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B509BF" wp14:editId="2627B2B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111843</wp:posOffset>
                      </wp:positionV>
                      <wp:extent cx="1502797" cy="278296"/>
                      <wp:effectExtent l="95250" t="57150" r="78740" b="121920"/>
                      <wp:wrapNone/>
                      <wp:docPr id="71" name="Rectángulo: esquinas redondeada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8D18C" w14:textId="7B6E3F0F" w:rsidR="00E3797C" w:rsidRDefault="00E3797C" w:rsidP="00177ACB">
                                  <w:pPr>
                                    <w:jc w:val="center"/>
                                  </w:pPr>
                                  <w:r>
                                    <w:t>Cliente (componente)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B509BF" id="Rectángulo: esquinas redondeadas 71" o:spid="_x0000_s1038" style="position:absolute;margin-left:17.5pt;margin-top:8.8pt;width:118.35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6E8D18C" w14:textId="7B6E3F0F" w:rsidR="00E3797C" w:rsidRDefault="00E3797C" w:rsidP="00177ACB">
                            <w:pPr>
                              <w:jc w:val="center"/>
                            </w:pPr>
                            <w:r>
                              <w:t>Cliente (componente)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618BF43" wp14:editId="0D16C787">
                  <wp:extent cx="5353050" cy="2714625"/>
                  <wp:effectExtent l="0" t="0" r="76200" b="0"/>
                  <wp:docPr id="66" name="Diagrama 6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2" r:lo="rId83" r:qs="rId84" r:cs="rId85"/>
                    </a:graphicData>
                  </a:graphic>
                </wp:inline>
              </w:drawing>
            </w:r>
          </w:p>
          <w:p w14:paraId="6C8A1C51" w14:textId="5CCAB2C2" w:rsidR="00195DC1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6682F3" w14:textId="73514C19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BA74D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65A50A6" wp14:editId="6465A2AA">
                  <wp:extent cx="5572125" cy="3124200"/>
                  <wp:effectExtent l="76200" t="0" r="66675" b="0"/>
                  <wp:docPr id="67" name="Diagrama 6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7" r:lo="rId88" r:qs="rId89" r:cs="rId90"/>
                    </a:graphicData>
                  </a:graphic>
                </wp:inline>
              </w:drawing>
            </w:r>
          </w:p>
          <w:p w14:paraId="0D20A69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A46E2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AD9792" wp14:editId="5781A9E9">
                  <wp:extent cx="5572125" cy="3124200"/>
                  <wp:effectExtent l="76200" t="0" r="66675" b="0"/>
                  <wp:docPr id="68" name="Diagrama 6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2" r:lo="rId93" r:qs="rId94" r:cs="rId95"/>
                    </a:graphicData>
                  </a:graphic>
                </wp:inline>
              </w:drawing>
            </w:r>
          </w:p>
          <w:p w14:paraId="1E2A3F82" w14:textId="23854A39" w:rsidR="006C212A" w:rsidRDefault="00177ACB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9DE56B" wp14:editId="2BCDD09F">
                      <wp:simplePos x="0" y="0"/>
                      <wp:positionH relativeFrom="column">
                        <wp:posOffset>596154</wp:posOffset>
                      </wp:positionH>
                      <wp:positionV relativeFrom="paragraph">
                        <wp:posOffset>288925</wp:posOffset>
                      </wp:positionV>
                      <wp:extent cx="1717481" cy="278296"/>
                      <wp:effectExtent l="95250" t="57150" r="92710" b="121920"/>
                      <wp:wrapNone/>
                      <wp:docPr id="72" name="Rectángulo: esquinas redondeada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481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9B0985" w14:textId="77777777" w:rsidR="00E3797C" w:rsidRPr="00195DC1" w:rsidRDefault="00E3797C" w:rsidP="00195DC1">
                                  <w:r w:rsidRPr="00195DC1">
                                    <w:rPr>
                                      <w:lang w:val="es-ES"/>
                                    </w:rPr>
                                    <w:t>configurarEventosAlarmas</w:t>
                                  </w:r>
                                </w:p>
                                <w:p w14:paraId="11C635AE" w14:textId="22C38A3D" w:rsidR="00E3797C" w:rsidRDefault="00E3797C" w:rsidP="00177AC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29DE56B" id="Rectángulo: esquinas redondeadas 72" o:spid="_x0000_s1039" style="position:absolute;margin-left:46.95pt;margin-top:22.75pt;width:135.25pt;height:21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1qkfwIAAEgFAAAOAAAAZHJzL2Uyb0RvYy54bWysVN1O2zAUvp+0d7B8P9KUjk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29B0985" w14:textId="77777777" w:rsidR="00E3797C" w:rsidRPr="00195DC1" w:rsidRDefault="00E3797C" w:rsidP="00195DC1">
                            <w:r w:rsidRPr="00195DC1">
                              <w:rPr>
                                <w:lang w:val="es-ES"/>
                              </w:rPr>
                              <w:t>configurarEventosAlarmas</w:t>
                            </w:r>
                          </w:p>
                          <w:p w14:paraId="11C635AE" w14:textId="22C38A3D" w:rsidR="00E3797C" w:rsidRDefault="00E3797C" w:rsidP="00177AC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noProof/>
                <w:lang w:val="es-ES" w:eastAsia="es-ES"/>
              </w:rPr>
              <w:drawing>
                <wp:inline distT="0" distB="0" distL="0" distR="0" wp14:anchorId="35DACBA2" wp14:editId="4853A8F4">
                  <wp:extent cx="5572125" cy="3554233"/>
                  <wp:effectExtent l="76200" t="0" r="66675" b="0"/>
                  <wp:docPr id="69" name="Diagrama 6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7" r:lo="rId98" r:qs="rId99" r:cs="rId100"/>
                    </a:graphicData>
                  </a:graphic>
                </wp:inline>
              </w:drawing>
            </w:r>
          </w:p>
          <w:p w14:paraId="4B7D4280" w14:textId="77777777" w:rsidR="00931B75" w:rsidRDefault="00931B75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A9E273" w14:textId="1263EA90" w:rsidR="00195DC1" w:rsidRPr="00195DC1" w:rsidRDefault="00195DC1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F89101F" w14:textId="77777777" w:rsidTr="00F97BD8">
        <w:tc>
          <w:tcPr>
            <w:tcW w:w="804" w:type="dxa"/>
            <w:gridSpan w:val="2"/>
            <w:shd w:val="clear" w:color="auto" w:fill="D9D9D9"/>
          </w:tcPr>
          <w:p w14:paraId="3D6802E7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A441BE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1EE56EA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C8EE164" w14:textId="77777777" w:rsidTr="00F97BD8">
        <w:tc>
          <w:tcPr>
            <w:tcW w:w="804" w:type="dxa"/>
            <w:gridSpan w:val="2"/>
          </w:tcPr>
          <w:p w14:paraId="383C492F" w14:textId="77777777" w:rsidR="006C212A" w:rsidRPr="006779C3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7BD06B55" w14:textId="77777777" w:rsidR="006C212A" w:rsidRPr="006779C3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2960401B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F57CC0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leer eventos y alarmas </w:t>
            </w:r>
          </w:p>
          <w:p w14:paraId="263A8D32" w14:textId="77777777" w:rsidR="00195DC1" w:rsidRPr="0082635F" w:rsidRDefault="00195DC1" w:rsidP="00195DC1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2F47858A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65DAD8D2" w14:textId="745FEF0C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ventos</w:t>
            </w:r>
            <w:proofErr w:type="spellEnd"/>
          </w:p>
          <w:p w14:paraId="17BCDA64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312E999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4798600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3BA9F23F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los eventos</w:t>
            </w:r>
          </w:p>
          <w:p w14:paraId="01BF29B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1DB00841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desea ver los eventos</w:t>
            </w:r>
          </w:p>
          <w:p w14:paraId="053976FE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08969C6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4FBFD9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CEE6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169225F5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C6E13F" w14:textId="6E767DE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LeerA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larmas</w:t>
            </w:r>
            <w:proofErr w:type="spellEnd"/>
          </w:p>
          <w:p w14:paraId="0BBC256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BF3891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58DF9C7C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5832C6C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44BE9D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4F580A85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7F98697A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1513735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263DB557" w14:textId="77777777" w:rsidR="00195DC1" w:rsidRPr="005B6B07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629C6E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A17E8EC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820A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588B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1F39D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B8A21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520B8932" w14:textId="77777777" w:rsidTr="00F97BD8">
        <w:tc>
          <w:tcPr>
            <w:tcW w:w="804" w:type="dxa"/>
            <w:gridSpan w:val="2"/>
          </w:tcPr>
          <w:p w14:paraId="20698528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B26227B" w14:textId="5C6AEC15" w:rsidR="006C212A" w:rsidRPr="000463D8" w:rsidRDefault="00931B75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35A887E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2660082" w14:textId="77777777" w:rsidR="00931B75" w:rsidRPr="00644E32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E2E6061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344B78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la información requerida le mostrará un informe permitiéndole exportar a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45401974" w14:textId="77777777" w:rsidR="00931B75" w:rsidRPr="009911B1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71D4F55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7941B3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8DA575B" w14:textId="77777777" w:rsidR="00931B75" w:rsidRDefault="00931B75" w:rsidP="00931B7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931B75" w:rsidRPr="004762D8" w14:paraId="0DE5E680" w14:textId="77777777" w:rsidTr="00E96703">
              <w:tc>
                <w:tcPr>
                  <w:tcW w:w="3114" w:type="dxa"/>
                </w:tcPr>
                <w:p w14:paraId="5B56040A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Id_reporte</w:t>
                  </w:r>
                  <w:proofErr w:type="spellEnd"/>
                </w:p>
              </w:tc>
            </w:tr>
            <w:tr w:rsidR="00931B75" w:rsidRPr="006746ED" w14:paraId="721A5D5B" w14:textId="77777777" w:rsidTr="00E96703">
              <w:tc>
                <w:tcPr>
                  <w:tcW w:w="3114" w:type="dxa"/>
                </w:tcPr>
                <w:p w14:paraId="47C8816F" w14:textId="77777777" w:rsidR="00931B75" w:rsidRPr="006746ED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931B75" w:rsidRPr="004762D8" w14:paraId="5815BAE0" w14:textId="77777777" w:rsidTr="00E96703">
              <w:tc>
                <w:tcPr>
                  <w:tcW w:w="3114" w:type="dxa"/>
                </w:tcPr>
                <w:p w14:paraId="787C6AAF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931B75" w:rsidRPr="004762D8" w14:paraId="5BB5D04D" w14:textId="77777777" w:rsidTr="00E96703">
              <w:tc>
                <w:tcPr>
                  <w:tcW w:w="3114" w:type="dxa"/>
                </w:tcPr>
                <w:p w14:paraId="54AF1497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931B75" w:rsidRPr="004762D8" w14:paraId="00C1E4F1" w14:textId="77777777" w:rsidTr="00E96703">
              <w:tc>
                <w:tcPr>
                  <w:tcW w:w="3114" w:type="dxa"/>
                </w:tcPr>
                <w:p w14:paraId="690505F1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931B75" w14:paraId="14544FBC" w14:textId="77777777" w:rsidTr="00E96703">
              <w:tc>
                <w:tcPr>
                  <w:tcW w:w="3114" w:type="dxa"/>
                </w:tcPr>
                <w:p w14:paraId="2978A4B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931B75" w14:paraId="33C2E813" w14:textId="77777777" w:rsidTr="00E96703">
              <w:tc>
                <w:tcPr>
                  <w:tcW w:w="3114" w:type="dxa"/>
                </w:tcPr>
                <w:p w14:paraId="0183AE50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931B75" w14:paraId="65A8F77C" w14:textId="77777777" w:rsidTr="00E96703">
              <w:tc>
                <w:tcPr>
                  <w:tcW w:w="3114" w:type="dxa"/>
                </w:tcPr>
                <w:p w14:paraId="574DFB27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931B75" w14:paraId="7A8DC8A4" w14:textId="77777777" w:rsidTr="00E96703">
              <w:tc>
                <w:tcPr>
                  <w:tcW w:w="3114" w:type="dxa"/>
                </w:tcPr>
                <w:p w14:paraId="1E2B349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931B75" w14:paraId="27783208" w14:textId="77777777" w:rsidTr="00E96703">
              <w:tc>
                <w:tcPr>
                  <w:tcW w:w="3114" w:type="dxa"/>
                </w:tcPr>
                <w:p w14:paraId="2C572D78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931B75" w14:paraId="0A7DCFC8" w14:textId="77777777" w:rsidTr="00E96703">
              <w:tc>
                <w:tcPr>
                  <w:tcW w:w="3114" w:type="dxa"/>
                </w:tcPr>
                <w:p w14:paraId="492423C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53332F3A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A79BA9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1B7D15EB" w14:textId="77777777" w:rsidTr="00F97BD8">
        <w:tc>
          <w:tcPr>
            <w:tcW w:w="804" w:type="dxa"/>
            <w:gridSpan w:val="2"/>
          </w:tcPr>
          <w:p w14:paraId="1F9B2519" w14:textId="77777777" w:rsidR="006C212A" w:rsidRPr="009B5A5F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5"/>
          </w:tcPr>
          <w:p w14:paraId="1DEAF312" w14:textId="4BD1E8E3" w:rsidR="006C212A" w:rsidRDefault="00E96703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3D29DE6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B0CB5" w14:textId="77777777" w:rsidR="00195DC1" w:rsidRPr="00195DC1" w:rsidRDefault="00195DC1" w:rsidP="00E96703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configurarEventosAlarmas</w:t>
            </w:r>
            <w:proofErr w:type="spellEnd"/>
          </w:p>
          <w:p w14:paraId="12003B14" w14:textId="73632244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3D05D7" w14:textId="3AC00D2E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E96703">
              <w:rPr>
                <w:rFonts w:ascii="Arial" w:hAnsi="Arial" w:cs="Arial"/>
                <w:color w:val="0000FF"/>
                <w:lang w:val="es-ES" w:eastAsia="es-ES"/>
              </w:rPr>
              <w:t>el administrador/usuario podrá configurar su sistema externo para establecer una parametrización de los eventos y alarmas que generarán sus clientes/componentes</w:t>
            </w:r>
          </w:p>
          <w:p w14:paraId="74C6668A" w14:textId="7A58AB40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AE9E7A" w14:textId="0E67F46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administrador/usuario contará con una interfaz para la </w:t>
            </w:r>
            <w:r w:rsidR="006E0015">
              <w:rPr>
                <w:rFonts w:ascii="Arial" w:hAnsi="Arial" w:cs="Arial"/>
                <w:color w:val="0000FF"/>
                <w:lang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de los eventos y alarmas que se generan en su sistema, dentro de estas configuraciones estarán las siguientes opciones:</w:t>
            </w:r>
          </w:p>
          <w:p w14:paraId="7CFFECF9" w14:textId="0133000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BB5C13" w14:textId="6901D6E3" w:rsidR="00E96703" w:rsidRPr="00C13DE4" w:rsidRDefault="00E96703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Establecer porcentaje objetivo para </w:t>
            </w:r>
            <w:commentRangeStart w:id="27"/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alarmas</w:t>
            </w:r>
            <w:commentRangeEnd w:id="27"/>
            <w:r w:rsidR="00A92BE2">
              <w:rPr>
                <w:rStyle w:val="Refdecomentario"/>
              </w:rPr>
              <w:commentReference w:id="27"/>
            </w:r>
          </w:p>
          <w:p w14:paraId="069DB9FB" w14:textId="0BA9D2EE" w:rsidR="00A92BE2" w:rsidRPr="00C13DE4" w:rsidRDefault="00A92BE2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Definir que alarmas clasifican como fraudes</w:t>
            </w:r>
          </w:p>
          <w:p w14:paraId="1C93CE01" w14:textId="77777777" w:rsidR="00E96703" w:rsidRP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DE71C6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A30E1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71F2D1" w14:textId="77777777" w:rsidR="006C212A" w:rsidRPr="00CB439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32BD0433" w14:textId="77777777" w:rsidTr="00F97BD8">
        <w:tc>
          <w:tcPr>
            <w:tcW w:w="804" w:type="dxa"/>
            <w:gridSpan w:val="2"/>
          </w:tcPr>
          <w:p w14:paraId="28BE919E" w14:textId="77777777" w:rsidR="006C212A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1E52B8C" w14:textId="6D9D5C6D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54108B8" w14:textId="7F9CD9AD" w:rsidR="006C212A" w:rsidRPr="00195DC1" w:rsidRDefault="006C212A" w:rsidP="00195DC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828C6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411B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6D958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097A8CE" w14:textId="77777777" w:rsidTr="00F97BD8">
        <w:tc>
          <w:tcPr>
            <w:tcW w:w="9658" w:type="dxa"/>
            <w:gridSpan w:val="9"/>
          </w:tcPr>
          <w:p w14:paraId="1856DC57" w14:textId="77777777" w:rsidR="006C212A" w:rsidRPr="00CC2F74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74FB7D7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84CA2D3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0F4BD3" w14:textId="17F29033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28DCA8F5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44A8789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6604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DC79BA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698FB" w14:textId="77777777" w:rsidR="006C212A" w:rsidRPr="00684CD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21DD4C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533B595" w14:textId="77777777" w:rsidR="006C212A" w:rsidRPr="000463D8" w:rsidRDefault="006C212A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BCA11A9" w14:textId="77777777" w:rsidR="006C212A" w:rsidRPr="000463D8" w:rsidRDefault="006C212A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lastRenderedPageBreak/>
              <w:t>FA01 Nombre Flujo Alternativo</w:t>
            </w:r>
          </w:p>
          <w:p w14:paraId="721456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13588B7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CA8841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6DDA1328" w14:textId="77777777" w:rsidR="006C212A" w:rsidRPr="00684CD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20F9AFFF" w14:textId="77777777" w:rsidTr="00F97BD8">
        <w:tc>
          <w:tcPr>
            <w:tcW w:w="804" w:type="dxa"/>
            <w:gridSpan w:val="2"/>
            <w:shd w:val="clear" w:color="auto" w:fill="D9D9D9"/>
          </w:tcPr>
          <w:p w14:paraId="2D798C4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B071E1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B19345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817AE46" w14:textId="77777777" w:rsidTr="00F97BD8">
        <w:tc>
          <w:tcPr>
            <w:tcW w:w="804" w:type="dxa"/>
            <w:gridSpan w:val="2"/>
          </w:tcPr>
          <w:p w14:paraId="25E17A9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627D79A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187215C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46766C66" w14:textId="77777777" w:rsidTr="00F97BD8">
        <w:tc>
          <w:tcPr>
            <w:tcW w:w="804" w:type="dxa"/>
            <w:gridSpan w:val="2"/>
          </w:tcPr>
          <w:p w14:paraId="4F8583D4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01F3208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7CF4AD3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3F485086" w14:textId="77777777" w:rsidTr="00F97BD8">
        <w:tc>
          <w:tcPr>
            <w:tcW w:w="9658" w:type="dxa"/>
            <w:gridSpan w:val="9"/>
          </w:tcPr>
          <w:p w14:paraId="48296689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74F7BAB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6C212A" w:rsidRPr="000463D8" w14:paraId="3653358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445F2D4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A819A2A" w14:textId="77777777" w:rsidR="006C212A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9040D5A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B813C91" w14:textId="77777777" w:rsidR="006C212A" w:rsidRP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17FD5EB8" w14:textId="77777777" w:rsidR="006C212A" w:rsidRPr="00ED4E9D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277CBA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7BE8DB23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F2BB963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B73E58E" w14:textId="77777777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83A4336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E316B86" w14:textId="77777777" w:rsidR="006C212A" w:rsidRPr="006C212A" w:rsidRDefault="006C212A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8F6C5A6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E096691" w14:textId="77777777" w:rsidR="006C212A" w:rsidRPr="006C212A" w:rsidRDefault="006C212A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B0ACC8" w14:textId="77777777" w:rsidR="006C212A" w:rsidRPr="00E94CBD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E141E7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51AA4589" w14:textId="71371660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6112E1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3A741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8519C2" w14:textId="77777777" w:rsidR="006C212A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239FB2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45659CB4" w14:textId="77777777" w:rsidR="006C212A" w:rsidRPr="005B2C17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6639776F" w14:textId="77777777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45A7D98E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351FC91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0B533AAB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12FE6C7E" w14:textId="77777777" w:rsidR="006C212A" w:rsidRPr="001D0168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4594E45B" w14:textId="77777777" w:rsidR="006C212A" w:rsidRPr="002A4DEE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7C0954F1" w14:textId="77777777" w:rsidR="006C212A" w:rsidRPr="00557C9B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0D0C923F" w14:textId="77777777" w:rsidR="006C212A" w:rsidRPr="002F1D15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6C212A" w:rsidRPr="000463D8" w14:paraId="2055570D" w14:textId="77777777" w:rsidTr="00F97BD8">
        <w:tc>
          <w:tcPr>
            <w:tcW w:w="815" w:type="dxa"/>
            <w:gridSpan w:val="3"/>
            <w:shd w:val="clear" w:color="auto" w:fill="D9D9D9"/>
          </w:tcPr>
          <w:p w14:paraId="313A6B0B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929526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14ADEE2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C212A" w:rsidRPr="000463D8" w14:paraId="4F3CF692" w14:textId="77777777" w:rsidTr="00F97BD8">
        <w:tc>
          <w:tcPr>
            <w:tcW w:w="815" w:type="dxa"/>
            <w:gridSpan w:val="3"/>
          </w:tcPr>
          <w:p w14:paraId="04F9442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9B72E2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37286A7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4BA49181" w14:textId="77777777" w:rsidR="006C212A" w:rsidRDefault="006C212A" w:rsidP="00F97BD8">
            <w:pPr>
              <w:jc w:val="both"/>
              <w:rPr>
                <w:rFonts w:ascii="Arial" w:hAnsi="Arial" w:cs="Arial"/>
              </w:rPr>
            </w:pPr>
          </w:p>
          <w:p w14:paraId="036EDDBB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C212A" w:rsidRPr="000463D8" w14:paraId="1F7978FE" w14:textId="77777777" w:rsidTr="00F97BD8">
        <w:tc>
          <w:tcPr>
            <w:tcW w:w="815" w:type="dxa"/>
            <w:gridSpan w:val="3"/>
          </w:tcPr>
          <w:p w14:paraId="70CC1C3F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1649B9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B1CFB0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6C212A" w:rsidRPr="000463D8" w14:paraId="109BEFCB" w14:textId="77777777" w:rsidTr="00F97BD8">
        <w:tc>
          <w:tcPr>
            <w:tcW w:w="9658" w:type="dxa"/>
            <w:gridSpan w:val="9"/>
          </w:tcPr>
          <w:p w14:paraId="12236B0A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3CE0C09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42B0B852" w14:textId="77777777" w:rsidR="006C212A" w:rsidRPr="006C4B76" w:rsidRDefault="006C212A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6C212A" w:rsidRPr="000463D8" w14:paraId="0D7C30A8" w14:textId="77777777" w:rsidTr="00F97BD8">
        <w:trPr>
          <w:trHeight w:val="1836"/>
        </w:trPr>
        <w:tc>
          <w:tcPr>
            <w:tcW w:w="9658" w:type="dxa"/>
            <w:gridSpan w:val="9"/>
          </w:tcPr>
          <w:p w14:paraId="494AF598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RIESGOS:</w:t>
            </w:r>
          </w:p>
          <w:p w14:paraId="5BBCA08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6E686DB4" w14:textId="77777777" w:rsidR="006C212A" w:rsidRPr="008743D7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374597D7" w14:textId="77777777" w:rsidR="006C212A" w:rsidRPr="008743D7" w:rsidRDefault="006C212A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03DED9EB" w14:textId="77777777" w:rsidR="006C212A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75AB270" w14:textId="77777777" w:rsidR="006C212A" w:rsidRPr="000463D8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6C212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E536E8B" w14:textId="77777777" w:rsidR="006C212A" w:rsidRPr="00CB2208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261122AF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7A6C482C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2719BBD8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21480AB0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3CEC4C6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E5FBAAC" w14:textId="77777777" w:rsidR="006C212A" w:rsidRPr="002B6FA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42E353F5" w14:textId="77777777" w:rsidTr="00F97BD8">
        <w:trPr>
          <w:trHeight w:val="609"/>
        </w:trPr>
        <w:tc>
          <w:tcPr>
            <w:tcW w:w="9658" w:type="dxa"/>
            <w:gridSpan w:val="9"/>
          </w:tcPr>
          <w:p w14:paraId="696BD03C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82086E1" w14:textId="77777777" w:rsidR="006C212A" w:rsidRPr="00AD2D68" w:rsidRDefault="006C212A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327CFDB1" w14:textId="7D14C96F" w:rsidR="00DA7079" w:rsidRDefault="00DA7079" w:rsidP="00632B15">
      <w:pPr>
        <w:rPr>
          <w:szCs w:val="22"/>
        </w:rPr>
      </w:pPr>
    </w:p>
    <w:p w14:paraId="21809193" w14:textId="5C5D7DC1" w:rsidR="00DA7079" w:rsidRDefault="00DA7079" w:rsidP="00632B15">
      <w:pPr>
        <w:rPr>
          <w:szCs w:val="22"/>
        </w:rPr>
      </w:pPr>
    </w:p>
    <w:p w14:paraId="09AE4EA7" w14:textId="7C58C1F8" w:rsidR="00DA7079" w:rsidRDefault="00DA7079" w:rsidP="00632B15">
      <w:pPr>
        <w:rPr>
          <w:szCs w:val="22"/>
        </w:rPr>
      </w:pPr>
      <w:r>
        <w:rPr>
          <w:szCs w:val="22"/>
        </w:rPr>
        <w:t>CASO DE USO 7</w:t>
      </w:r>
    </w:p>
    <w:p w14:paraId="049DC125" w14:textId="74164B57" w:rsidR="00DA7079" w:rsidRDefault="00DA7079" w:rsidP="00632B15">
      <w:pPr>
        <w:rPr>
          <w:szCs w:val="22"/>
        </w:rPr>
      </w:pPr>
    </w:p>
    <w:p w14:paraId="16553960" w14:textId="4067AC6C" w:rsidR="00DA7079" w:rsidRDefault="00DA7079" w:rsidP="00632B15">
      <w:pPr>
        <w:rPr>
          <w:szCs w:val="22"/>
        </w:rPr>
      </w:pPr>
      <w:r>
        <w:rPr>
          <w:szCs w:val="22"/>
        </w:rPr>
        <w:t>GESTION DE LA SEGURIDAD</w:t>
      </w:r>
    </w:p>
    <w:p w14:paraId="2AC820B2" w14:textId="5EE98E6F" w:rsidR="00167436" w:rsidRDefault="00670FC7" w:rsidP="00632B1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456478C2" wp14:editId="7CCEF6B6">
            <wp:extent cx="6577736" cy="4094922"/>
            <wp:effectExtent l="0" t="0" r="0" b="12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20" cy="40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6FFC30B5" w14:textId="5CC7E556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617EF77F" w14:textId="3BD9163A" w:rsidR="00167436" w:rsidRDefault="00DA7079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caso de uso gestionar seguridad está diseñado con el propósito de administrar y velar por la seguridad </w:t>
            </w:r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del sistema INPETEL CLOUD, garantizando un ambiente seguro, confidencial e integral para los sistemas externos, sus componentes y datos.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53F9991A" w14:textId="242462BD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22ECC0BB" w14:textId="367F5F06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4F6D4438" w14:textId="7382877C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protegerDatos</w:t>
            </w:r>
            <w:proofErr w:type="spellEnd"/>
          </w:p>
          <w:p w14:paraId="71948952" w14:textId="445DD8B5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establecerPoliticaSeguridad</w:t>
            </w:r>
            <w:proofErr w:type="spellEnd"/>
          </w:p>
          <w:p w14:paraId="5F4F7483" w14:textId="7E9DBF6D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respaldarInformacion</w:t>
            </w:r>
            <w:proofErr w:type="spellEnd"/>
          </w:p>
          <w:p w14:paraId="067DBF78" w14:textId="32F864FA" w:rsidR="00F9656F" w:rsidRDefault="00F9656F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E46A195" w14:textId="77777777" w:rsidR="00A41316" w:rsidRDefault="00A4131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705EFA" w14:textId="77777777" w:rsidR="00A41316" w:rsidRPr="00A41316" w:rsidRDefault="00A4131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</w:pPr>
            <w:proofErr w:type="spellStart"/>
            <w:r w:rsidRPr="00A41316"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  <w:t>monitorearSeguridad</w:t>
            </w:r>
            <w:proofErr w:type="spellEnd"/>
          </w:p>
          <w:p w14:paraId="3B1A84F0" w14:textId="77777777" w:rsidR="00167436" w:rsidRDefault="0016743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73527D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030E5D" w14:paraId="536CB6E9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F94E1C8" w14:textId="065B59FE" w:rsidR="00030E5D" w:rsidRPr="004762D8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DA6648F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30E5D" w14:paraId="5A697FF2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CB1F73E" w14:textId="79B5115E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66BCE6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30E5D" w14:paraId="034C16E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C5E5031" w14:textId="39F7B0CC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372324" w14:textId="022915C5" w:rsidR="00030E5D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030E5D" w14:paraId="1EA3916A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916D124" w14:textId="3F160D35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622148" w14:textId="5B3E8478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66C61FD5" w14:textId="77777777" w:rsidR="00167436" w:rsidRPr="00F9656F" w:rsidRDefault="00167436" w:rsidP="00F9656F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F9656F" w14:paraId="5006094F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2B34339B" w14:textId="4C71DDDA" w:rsidR="00F9656F" w:rsidRPr="004762D8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Id_registro_actividad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AC7B62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F9656F" w14:paraId="79068E4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2A00A12" w14:textId="00714EFA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actividad</w:t>
                  </w:r>
                </w:p>
              </w:tc>
              <w:tc>
                <w:tcPr>
                  <w:tcW w:w="1535" w:type="dxa"/>
                </w:tcPr>
                <w:p w14:paraId="20AF1D5F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F9656F" w14:paraId="7F08F9DD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B8CAEDB" w14:textId="77777777" w:rsidR="00F9656F" w:rsidRPr="00195DC1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F1CCD9E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F9656F" w14:paraId="4F7D236D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666A0D4" w14:textId="3CA9F8C9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A349D22" w14:textId="2230BFE0" w:rsidR="00F9656F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1274FEF4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7017CAC5" w14:textId="5F326C5F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BCAE9B7" w14:textId="10FADB29" w:rsidR="00C127B7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9C014A8" w14:textId="6EA4D54F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273"/>
            </w:tblGrid>
            <w:tr w:rsidR="00C127B7" w14:paraId="4FB11749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19D44D9D" w14:textId="5FDA08BD" w:rsidR="00C127B7" w:rsidRPr="004762D8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Id_registro_modificaciones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00B2353D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C127B7" w14:paraId="78953758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57D73937" w14:textId="718E6D22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modificaciones</w:t>
                  </w:r>
                </w:p>
              </w:tc>
              <w:tc>
                <w:tcPr>
                  <w:tcW w:w="1273" w:type="dxa"/>
                </w:tcPr>
                <w:p w14:paraId="76BAD549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C127B7" w14:paraId="45C65E9A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0F79257B" w14:textId="77777777" w:rsidR="00C127B7" w:rsidRPr="00195DC1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359F9290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86A3738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66280DF0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9ABA1C8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0FA64EA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172C975D" w14:textId="323116F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Tipo_modificacion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4B78F1F" w14:textId="65EB5409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C127B7" w14:paraId="4B737F62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5DD536B5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57A0B603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6743215" w14:textId="1CF4A5A0" w:rsidR="00167436" w:rsidRPr="00C127B7" w:rsidRDefault="00167436" w:rsidP="00C127B7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B22EF0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BF88D3" w14:textId="77777777" w:rsidR="00167436" w:rsidRPr="000B0B27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F0E61C" w14:textId="77777777" w:rsidR="00167436" w:rsidRPr="00D03F51" w:rsidRDefault="00167436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154DBAD" w14:textId="5DE3F15D" w:rsidR="00030E5D" w:rsidRPr="00214CA5" w:rsidRDefault="00030E5D" w:rsidP="00030E5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443D0839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6E4B69" w14:textId="2411BC2B" w:rsidR="00167436" w:rsidRPr="008A099E" w:rsidRDefault="00167436" w:rsidP="00495295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394FB703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2CCCF3" w14:textId="77777777" w:rsidR="00167436" w:rsidRPr="00236317" w:rsidRDefault="00167436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0797F3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B6210D5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  <w:p w14:paraId="482B5739" w14:textId="77777777" w:rsidR="00167436" w:rsidRDefault="00167436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D5506A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1EE0B51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E3797C" w:rsidRDefault="00E3797C" w:rsidP="00063A65">
                                  <w:pPr>
                                    <w:jc w:val="center"/>
                                  </w:pPr>
                                  <w:r>
                                    <w:t>GenerarRegistroAcceso</w:t>
                                  </w:r>
                                </w:p>
                                <w:p w14:paraId="73AA38B0" w14:textId="77777777" w:rsidR="00E3797C" w:rsidRDefault="00E3797C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E3797C" w:rsidRDefault="00E3797C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40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E3797C" w:rsidRDefault="00E3797C" w:rsidP="00063A65">
                            <w:pPr>
                              <w:jc w:val="center"/>
                            </w:pPr>
                            <w:r>
                              <w:t>GenerarRegistroAcceso</w:t>
                            </w:r>
                          </w:p>
                          <w:p w14:paraId="73AA38B0" w14:textId="77777777" w:rsidR="00E3797C" w:rsidRDefault="00E3797C" w:rsidP="00063A65">
                            <w:pPr>
                              <w:jc w:val="center"/>
                            </w:pPr>
                          </w:p>
                          <w:p w14:paraId="644D9C44" w14:textId="77777777" w:rsidR="00E3797C" w:rsidRDefault="00E3797C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3C7B81F2" w14:textId="77777777" w:rsidR="00E3797C" w:rsidRDefault="00E3797C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41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E3797C" w:rsidRDefault="00E3797C" w:rsidP="00F97BD8">
                            <w:pPr>
                              <w:jc w:val="center"/>
                            </w:pPr>
                            <w:r>
                              <w:t>GenerarReporte</w:t>
                            </w:r>
                          </w:p>
                          <w:p w14:paraId="3C7B81F2" w14:textId="77777777" w:rsidR="00E3797C" w:rsidRDefault="00E3797C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E3797C" w:rsidRDefault="00E3797C" w:rsidP="00063A65">
                                  <w:pPr>
                                    <w:jc w:val="center"/>
                                  </w:pPr>
                                  <w:r>
                                    <w:t>GenerarRegistroActividad</w:t>
                                  </w:r>
                                </w:p>
                                <w:p w14:paraId="4BCFD85D" w14:textId="77777777" w:rsidR="00E3797C" w:rsidRDefault="00E3797C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E3797C" w:rsidRDefault="00E3797C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42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EBCQeGEAgAASA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E3797C" w:rsidRDefault="00E3797C" w:rsidP="00063A65">
                            <w:pPr>
                              <w:jc w:val="center"/>
                            </w:pPr>
                            <w:r>
                              <w:t>GenerarRegistroActividad</w:t>
                            </w:r>
                          </w:p>
                          <w:p w14:paraId="4BCFD85D" w14:textId="77777777" w:rsidR="00E3797C" w:rsidRDefault="00E3797C" w:rsidP="00063A65">
                            <w:pPr>
                              <w:jc w:val="center"/>
                            </w:pPr>
                          </w:p>
                          <w:p w14:paraId="7FAC53C1" w14:textId="567E4ABE" w:rsidR="00E3797C" w:rsidRDefault="00E3797C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7" r:lo="rId108" r:qs="rId109" r:cs="rId110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GenerarRegistroModificaciones</w:t>
                                  </w:r>
                                </w:p>
                                <w:p w14:paraId="3DA3397C" w14:textId="00082F0A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43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FyWvCy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E3797C" w:rsidRDefault="00E3797C" w:rsidP="00F97BD8">
                            <w:pPr>
                              <w:jc w:val="center"/>
                            </w:pPr>
                            <w:r>
                              <w:t>GenerarRegistroModificaciones</w:t>
                            </w:r>
                          </w:p>
                          <w:p w14:paraId="3DA3397C" w14:textId="00082F0A" w:rsidR="00E3797C" w:rsidRDefault="00E3797C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C08F94C" wp14:editId="2D5E2774">
                  <wp:extent cx="5572125" cy="3124200"/>
                  <wp:effectExtent l="76200" t="0" r="66675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2" r:lo="rId113" r:qs="rId114" r:cs="rId115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568FF25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6E2A67" wp14:editId="4B378C70">
                  <wp:extent cx="3668864" cy="899740"/>
                  <wp:effectExtent l="76200" t="38100" r="65405" b="7239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7" r:lo="rId118" r:qs="rId119" r:cs="rId120"/>
                    </a:graphicData>
                  </a:graphic>
                </wp:inline>
              </w:drawing>
            </w:r>
          </w:p>
          <w:p w14:paraId="5811183D" w14:textId="22DBC849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9F501D" w14:textId="77777777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84601" w14:textId="2D138F03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E4A456" wp14:editId="62623643">
                  <wp:extent cx="3744816" cy="1178450"/>
                  <wp:effectExtent l="76200" t="38100" r="65405" b="98425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2" r:lo="rId123" r:qs="rId124" r:cs="rId125"/>
                    </a:graphicData>
                  </a:graphic>
                </wp:inline>
              </w:drawing>
            </w:r>
          </w:p>
          <w:p w14:paraId="6A226A87" w14:textId="654218D8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C00118" w14:textId="67F6BB66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803568" w14:textId="748DD28F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D3BAD8" w14:textId="78B3FD42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07B282" w14:textId="3E57DD80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93AC9" w14:textId="77777777" w:rsidR="00A16402" w:rsidRPr="000463D8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3656AD" w14:textId="6CC88FD0" w:rsidR="00167436" w:rsidRPr="00DE4ABE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44FC1F80" w14:textId="77777777" w:rsidTr="00F97BD8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F97BD8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314EDAE" w14:textId="78DC8992" w:rsidR="00167436" w:rsidRPr="006779C3" w:rsidRDefault="00A16402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</w:t>
            </w:r>
            <w:r w:rsidR="00F309A1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tema</w:t>
            </w:r>
          </w:p>
        </w:tc>
        <w:tc>
          <w:tcPr>
            <w:tcW w:w="4604" w:type="dxa"/>
            <w:gridSpan w:val="2"/>
          </w:tcPr>
          <w:p w14:paraId="44C7714A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B8AF6FE" w14:textId="6046DF01" w:rsidR="00361E68" w:rsidRPr="00361E68" w:rsidRDefault="00361E68" w:rsidP="00361E68">
            <w:pPr>
              <w:pStyle w:val="Prrafodelista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proofErr w:type="spellStart"/>
            <w:r w:rsidRPr="00361E68">
              <w:rPr>
                <w:rFonts w:ascii="Arial" w:hAnsi="Arial" w:cs="Arial"/>
                <w:color w:val="0000FF"/>
                <w:lang w:val="es-ES" w:eastAsia="es-ES"/>
              </w:rPr>
              <w:t>monitorearSeguridad</w:t>
            </w:r>
            <w:proofErr w:type="spellEnd"/>
          </w:p>
          <w:p w14:paraId="19E618DC" w14:textId="225484F7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09CD0B85" w14:textId="17ABE5AC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361E68">
              <w:rPr>
                <w:rFonts w:ascii="Arial" w:hAnsi="Arial" w:cs="Arial"/>
                <w:color w:val="0000FF"/>
                <w:lang w:val="es-ES" w:eastAsia="es-ES"/>
              </w:rPr>
              <w:t>el sistema se encargará de monitorear la seguridad de manera constante</w:t>
            </w:r>
          </w:p>
          <w:p w14:paraId="3896ABB6" w14:textId="07462FC0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6BE46F" w14:textId="77777777" w:rsidR="00361E68" w:rsidRDefault="00361E68" w:rsidP="00361E68">
            <w:pPr>
              <w:jc w:val="center"/>
            </w:pPr>
            <w:proofErr w:type="spellStart"/>
            <w:r>
              <w:t>GenerarRegistroAcceso</w:t>
            </w:r>
            <w:proofErr w:type="spellEnd"/>
          </w:p>
          <w:p w14:paraId="1E27453A" w14:textId="77777777" w:rsidR="00361E68" w:rsidRDefault="00361E68" w:rsidP="00361E68">
            <w:pPr>
              <w:jc w:val="center"/>
            </w:pPr>
          </w:p>
          <w:p w14:paraId="63977FCF" w14:textId="77777777" w:rsidR="00361E68" w:rsidRDefault="00361E68" w:rsidP="00361E68">
            <w:pPr>
              <w:jc w:val="center"/>
            </w:pPr>
            <w:r>
              <w:t xml:space="preserve">Se creará registro de todos los accesos al sistema </w:t>
            </w:r>
          </w:p>
          <w:p w14:paraId="2AA288EE" w14:textId="460F1BD0" w:rsid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AADED1" w14:textId="2FE6466E" w:rsidR="00361E68" w:rsidRPr="00361E68" w:rsidRDefault="00361E68" w:rsidP="00361E68">
            <w:pPr>
              <w:pStyle w:val="Prrafodelista"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sistema se encargará de generar el registro del acceso de todo usuario </w:t>
            </w:r>
          </w:p>
          <w:p w14:paraId="1F7DB373" w14:textId="77777777" w:rsidR="00361E68" w:rsidRPr="00361E68" w:rsidRDefault="00361E68" w:rsidP="00361E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F97BD8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43F6C0A6" w14:textId="57806810" w:rsidR="00167436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486750A0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F97BD8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433A66A6" w14:textId="5668CC5E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43B22A6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CEAB5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B508A1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18F16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F14831" w14:textId="77777777" w:rsidR="00167436" w:rsidRPr="00CB439A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714E8606" w14:textId="77777777" w:rsidTr="00F97BD8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6F3529D" w14:textId="7FA1026A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B521EA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5657AAC" w14:textId="77777777" w:rsidTr="00F97BD8">
              <w:tc>
                <w:tcPr>
                  <w:tcW w:w="1459" w:type="dxa"/>
                </w:tcPr>
                <w:p w14:paraId="2CE2F39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19A88D3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23DBC1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7531B3F5" w14:textId="77777777" w:rsidTr="00F97BD8">
              <w:tc>
                <w:tcPr>
                  <w:tcW w:w="1459" w:type="dxa"/>
                </w:tcPr>
                <w:p w14:paraId="611FFAD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2E7DD1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193E9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78286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68718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2D80B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F94CA1" w14:textId="77777777" w:rsidTr="00F97BD8">
              <w:tc>
                <w:tcPr>
                  <w:tcW w:w="1459" w:type="dxa"/>
                </w:tcPr>
                <w:p w14:paraId="0ED1AC7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CD187B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D50B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D74EE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9E928E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0D3B5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58261C1" w14:textId="77777777" w:rsidTr="00F97BD8">
              <w:tc>
                <w:tcPr>
                  <w:tcW w:w="1459" w:type="dxa"/>
                </w:tcPr>
                <w:p w14:paraId="5AFD8C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BFBB78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BC2B7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7DCD01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D2719D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016CB4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DF6007" w14:textId="77777777" w:rsidTr="00F97BD8">
              <w:tc>
                <w:tcPr>
                  <w:tcW w:w="1459" w:type="dxa"/>
                </w:tcPr>
                <w:p w14:paraId="65ECEA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CF3C63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07FDE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0A368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F3505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C5E333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8A76ED" w14:textId="77777777" w:rsidTr="00F97BD8">
              <w:tc>
                <w:tcPr>
                  <w:tcW w:w="1459" w:type="dxa"/>
                </w:tcPr>
                <w:p w14:paraId="6873DC55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D8A96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E6DBC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3F0131E6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E40931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611DACCD" w14:textId="77777777" w:rsidTr="00F97BD8">
              <w:tc>
                <w:tcPr>
                  <w:tcW w:w="1459" w:type="dxa"/>
                </w:tcPr>
                <w:p w14:paraId="66415E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4E4E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D43123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0CC10F7E" w14:textId="77777777" w:rsidTr="00F97BD8">
              <w:tc>
                <w:tcPr>
                  <w:tcW w:w="1459" w:type="dxa"/>
                </w:tcPr>
                <w:p w14:paraId="4A7B2DD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29B0E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17FFDA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632E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A151C1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E3D07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4361D9A8" w14:textId="77777777" w:rsidTr="00F97BD8">
              <w:tc>
                <w:tcPr>
                  <w:tcW w:w="1459" w:type="dxa"/>
                </w:tcPr>
                <w:p w14:paraId="657C195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4E4B36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C4963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4C2D31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1289B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DD22F0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3E207BA" w14:textId="77777777" w:rsidTr="00F97BD8">
              <w:tc>
                <w:tcPr>
                  <w:tcW w:w="1459" w:type="dxa"/>
                </w:tcPr>
                <w:p w14:paraId="1BE7E6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915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039FE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19CCC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3D133F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BC4B1B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02AD422" w14:textId="77777777" w:rsidTr="00F97BD8">
              <w:tc>
                <w:tcPr>
                  <w:tcW w:w="1459" w:type="dxa"/>
                </w:tcPr>
                <w:p w14:paraId="714F536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B3F27F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EC829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C5B01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667D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8D64BE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24559BB" w14:textId="77777777" w:rsidTr="00F97BD8">
              <w:tc>
                <w:tcPr>
                  <w:tcW w:w="1459" w:type="dxa"/>
                </w:tcPr>
                <w:p w14:paraId="5618CF7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DB6A56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8B2CE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99011EF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0CBDB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172B0F7" w14:textId="77777777" w:rsidTr="00F97BD8">
              <w:tc>
                <w:tcPr>
                  <w:tcW w:w="1459" w:type="dxa"/>
                </w:tcPr>
                <w:p w14:paraId="3ED7D3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8CD45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5E3DBC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18CEAF4D" w14:textId="77777777" w:rsidTr="00F97BD8">
              <w:tc>
                <w:tcPr>
                  <w:tcW w:w="1459" w:type="dxa"/>
                </w:tcPr>
                <w:p w14:paraId="67FBC79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124360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3AA74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62F3F3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99935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B794A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3790EFE" w14:textId="77777777" w:rsidTr="00F97BD8">
              <w:tc>
                <w:tcPr>
                  <w:tcW w:w="1459" w:type="dxa"/>
                </w:tcPr>
                <w:p w14:paraId="4C27CE4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E21413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CCF1F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0F20FF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15B5B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8E0CF2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45D3AAA" w14:textId="77777777" w:rsidTr="00F97BD8">
              <w:tc>
                <w:tcPr>
                  <w:tcW w:w="1459" w:type="dxa"/>
                </w:tcPr>
                <w:p w14:paraId="06412D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D6ADCB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A11A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9247B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8D626F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AA2031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182EFC" w14:textId="77777777" w:rsidTr="00F97BD8">
              <w:tc>
                <w:tcPr>
                  <w:tcW w:w="1459" w:type="dxa"/>
                </w:tcPr>
                <w:p w14:paraId="07A02CC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6E392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6FBDE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0D445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A8A1D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AA44A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29874203" w14:textId="77777777" w:rsidTr="00F97BD8">
              <w:tc>
                <w:tcPr>
                  <w:tcW w:w="1459" w:type="dxa"/>
                </w:tcPr>
                <w:p w14:paraId="74CF202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910A71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EE7467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4FC2D74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68961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350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540950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5EF8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38B2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2E37F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263F5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59F95B" w14:textId="4F30CE3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38BFC35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2FB6C68A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1EB6A5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5C172D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AF1E55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66AAFEE6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901AB2D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0AD38" w14:textId="738BD4D2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7AD22F4E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6C6DCE1A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88A49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1E48E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DEE9C2" w14:textId="77777777" w:rsidR="00167436" w:rsidRPr="00684CDA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F97BD8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F97BD8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F97BD8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0ABEB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A42AF59" w14:textId="77777777" w:rsidR="00167436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4DA666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CF57251" w14:textId="77777777" w:rsidR="00167436" w:rsidRPr="006C212A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7F2F7067" w14:textId="77777777" w:rsidR="00167436" w:rsidRPr="00ED4E9D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F81D99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1E944BED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A3198AB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BBA9C3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lastRenderedPageBreak/>
              <w:t>No se tienen los permisos para crear el componente</w:t>
            </w:r>
          </w:p>
          <w:p w14:paraId="6108618B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992F0BC" w14:textId="77777777" w:rsidR="00167436" w:rsidRPr="006C212A" w:rsidRDefault="00167436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352A0A9B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28E59987" w14:textId="77777777" w:rsidR="00167436" w:rsidRPr="006C212A" w:rsidRDefault="00167436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F92E2" w14:textId="77777777" w:rsidR="00167436" w:rsidRPr="00E94CBD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F29C7B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1669CCE3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3E5EEC3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05A7EC" w14:textId="77777777" w:rsidR="00167436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F07F6F5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3F99CFE6" w14:textId="77777777" w:rsidR="00167436" w:rsidRPr="005B2C17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AC97B8E" w14:textId="77777777" w:rsidR="00167436" w:rsidRDefault="00167436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6E95B79F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B24215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19DC1B8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C1DA27D" w14:textId="77777777" w:rsidR="00167436" w:rsidRPr="001D0168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EF50E8" w14:textId="77777777" w:rsidR="00167436" w:rsidRPr="002A4DEE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02FF904E" w14:textId="77777777" w:rsidR="00167436" w:rsidRPr="00557C9B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214FA068" w14:textId="77777777" w:rsidR="00167436" w:rsidRPr="002F1D15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481B2BE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556F8B64" w14:textId="77777777" w:rsidR="00167436" w:rsidRDefault="00167436" w:rsidP="00F97BD8">
            <w:pPr>
              <w:jc w:val="both"/>
              <w:rPr>
                <w:rFonts w:ascii="Arial" w:hAnsi="Arial" w:cs="Arial"/>
              </w:rPr>
            </w:pPr>
          </w:p>
          <w:p w14:paraId="334352B2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F97BD8">
        <w:trPr>
          <w:trHeight w:val="1836"/>
        </w:trPr>
        <w:tc>
          <w:tcPr>
            <w:tcW w:w="9658" w:type="dxa"/>
            <w:gridSpan w:val="9"/>
          </w:tcPr>
          <w:p w14:paraId="72E5D3F1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7600BB4F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151EC228" w14:textId="77777777" w:rsidR="00167436" w:rsidRPr="008743D7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80B4721" w14:textId="77777777" w:rsidR="00167436" w:rsidRPr="008743D7" w:rsidRDefault="00167436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43B4AB95" w14:textId="77777777" w:rsidR="00167436" w:rsidRPr="008743D7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052750DE" w14:textId="77777777" w:rsidR="00167436" w:rsidRPr="000463D8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FFBC6FC" w14:textId="77777777" w:rsidR="00167436" w:rsidRPr="00CB2208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90DAC5A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C99EDBB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3842147F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5A1925D3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1CCF9C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F961C6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CBA914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0D6EE5D" w14:textId="0997065D" w:rsidR="00167436" w:rsidRDefault="00167436" w:rsidP="00632B15">
      <w:pPr>
        <w:rPr>
          <w:szCs w:val="22"/>
        </w:rPr>
      </w:pPr>
    </w:p>
    <w:p w14:paraId="01DBE4E5" w14:textId="31FAD62A" w:rsidR="00F97BD8" w:rsidRDefault="00F97BD8" w:rsidP="00632B15">
      <w:pPr>
        <w:rPr>
          <w:szCs w:val="22"/>
        </w:rPr>
      </w:pPr>
    </w:p>
    <w:p w14:paraId="7EF6D814" w14:textId="744BACD3" w:rsidR="00F97BD8" w:rsidRDefault="00F97BD8" w:rsidP="00632B15">
      <w:pPr>
        <w:rPr>
          <w:szCs w:val="22"/>
        </w:rPr>
      </w:pPr>
    </w:p>
    <w:p w14:paraId="163202BB" w14:textId="179F7EF3" w:rsidR="00F97BD8" w:rsidRDefault="00F97BD8" w:rsidP="00632B15">
      <w:pPr>
        <w:rPr>
          <w:szCs w:val="22"/>
        </w:rPr>
      </w:pPr>
    </w:p>
    <w:p w14:paraId="5CD600E6" w14:textId="18ED627B" w:rsidR="00F97BD8" w:rsidRDefault="00F97BD8" w:rsidP="00632B15">
      <w:pPr>
        <w:rPr>
          <w:szCs w:val="22"/>
        </w:rPr>
      </w:pPr>
    </w:p>
    <w:p w14:paraId="65E7C3E0" w14:textId="07525540" w:rsidR="00F97BD8" w:rsidRDefault="00F97BD8" w:rsidP="00632B15">
      <w:pPr>
        <w:rPr>
          <w:szCs w:val="22"/>
        </w:rPr>
      </w:pPr>
    </w:p>
    <w:p w14:paraId="7C9D28CD" w14:textId="34333549" w:rsidR="00F97BD8" w:rsidRDefault="00F97BD8" w:rsidP="00632B15">
      <w:pPr>
        <w:rPr>
          <w:szCs w:val="22"/>
        </w:rPr>
      </w:pPr>
    </w:p>
    <w:p w14:paraId="2B901241" w14:textId="51190E32" w:rsidR="00F97BD8" w:rsidRDefault="00F97BD8" w:rsidP="00632B15">
      <w:pPr>
        <w:rPr>
          <w:szCs w:val="22"/>
        </w:rPr>
      </w:pPr>
    </w:p>
    <w:p w14:paraId="4942720D" w14:textId="151E270E" w:rsidR="00F97BD8" w:rsidRDefault="00F97BD8" w:rsidP="00632B15">
      <w:pPr>
        <w:rPr>
          <w:szCs w:val="22"/>
        </w:rPr>
      </w:pPr>
    </w:p>
    <w:p w14:paraId="40CCFEC1" w14:textId="13561492" w:rsidR="00F97BD8" w:rsidRDefault="00F97BD8" w:rsidP="00632B15">
      <w:pPr>
        <w:rPr>
          <w:szCs w:val="22"/>
        </w:rPr>
      </w:pPr>
    </w:p>
    <w:p w14:paraId="685FF270" w14:textId="43E4A4E1" w:rsidR="00F97BD8" w:rsidRDefault="00F97BD8" w:rsidP="00632B15">
      <w:pPr>
        <w:rPr>
          <w:szCs w:val="22"/>
        </w:rPr>
      </w:pPr>
    </w:p>
    <w:p w14:paraId="35961EAF" w14:textId="5B23FC56" w:rsidR="00F97BD8" w:rsidRDefault="00F97BD8" w:rsidP="00632B15">
      <w:pPr>
        <w:rPr>
          <w:szCs w:val="22"/>
        </w:rPr>
      </w:pPr>
    </w:p>
    <w:p w14:paraId="0E944424" w14:textId="650F410B" w:rsidR="00F97BD8" w:rsidRDefault="00F97BD8" w:rsidP="00632B15">
      <w:pPr>
        <w:rPr>
          <w:szCs w:val="22"/>
        </w:rPr>
      </w:pPr>
    </w:p>
    <w:p w14:paraId="153F2B73" w14:textId="33729632" w:rsidR="004F39E6" w:rsidRDefault="004F39E6" w:rsidP="00632B15">
      <w:pPr>
        <w:rPr>
          <w:szCs w:val="22"/>
        </w:rPr>
      </w:pPr>
    </w:p>
    <w:p w14:paraId="4DF8D793" w14:textId="5E731351" w:rsidR="004F39E6" w:rsidRDefault="004F39E6" w:rsidP="00632B15">
      <w:pPr>
        <w:rPr>
          <w:szCs w:val="22"/>
        </w:rPr>
      </w:pPr>
    </w:p>
    <w:p w14:paraId="7FB9005C" w14:textId="774FC5E0" w:rsidR="004F39E6" w:rsidRDefault="004F39E6" w:rsidP="00632B15">
      <w:pPr>
        <w:rPr>
          <w:szCs w:val="22"/>
        </w:rPr>
      </w:pP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3BA2294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77777777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77777777" w:rsidR="00F97BD8" w:rsidRPr="00FA4470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71CCC4D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57A97F98" w14:textId="3450A05A" w:rsidR="00F97BD8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77777777" w:rsidR="00F97BD8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seguro, confidencial e integral para los sistemas externos, sus componentes y datos.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7EEF36E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A19F07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2A05A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26BE8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4679D4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0A7A85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0B0B419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49DF3E4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146410A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5DDF32E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B195A6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C6DC31" w14:textId="77777777" w:rsidR="00F97BD8" w:rsidRPr="00B90EA3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FA2A4D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Id_registro_actividad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6035B86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actividad</w:t>
            </w:r>
          </w:p>
          <w:p w14:paraId="07EFCE2A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15C4E21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3D21AAF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FA8010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3C075C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8F35FD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BB17C7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30109F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79E84B07" w14:textId="77777777" w:rsidR="00F97BD8" w:rsidRPr="00495295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5F9346E0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3012D89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0CE5A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D464EF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230F00E" w14:textId="77777777" w:rsidR="00F97BD8" w:rsidRPr="000B0B27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A760AA6" w14:textId="77777777" w:rsidR="00F97BD8" w:rsidRPr="00D03F51" w:rsidRDefault="00F97BD8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77777777" w:rsidR="00F97BD8" w:rsidRPr="00D03F51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140463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[Corresponde a </w:t>
            </w:r>
            <w:proofErr w:type="gramStart"/>
            <w:r>
              <w:rPr>
                <w:rFonts w:ascii="Arial" w:eastAsia="Arial Unicode MS" w:hAnsi="Arial" w:cs="Arial"/>
                <w:color w:val="0000FF"/>
                <w:lang w:val="es-ES"/>
              </w:rPr>
              <w:t>las  características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1F908D5" w14:textId="77777777" w:rsidR="00F97BD8" w:rsidRPr="00F551F9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39D49611" w14:textId="77777777" w:rsidR="00F97BD8" w:rsidRPr="00F13AE0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B8DEDFB" w14:textId="77777777" w:rsidR="00F97BD8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7EEF8DEC" w14:textId="77777777" w:rsidR="00F97BD8" w:rsidRPr="0094364A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47248B79" w14:textId="77777777" w:rsidR="00F97BD8" w:rsidRPr="00BC1B8E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0077ACB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FEB5C9" w14:textId="77777777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0D7F6D6" w14:textId="77777777" w:rsidR="00F97BD8" w:rsidRPr="008A099E" w:rsidRDefault="00F97BD8" w:rsidP="00F97BD8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182540E4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3739CD" w14:textId="77777777" w:rsidR="00F97BD8" w:rsidRPr="00236317" w:rsidRDefault="00F97BD8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139EBBFE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B9EBD8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  <w:p w14:paraId="23DA2ECD" w14:textId="77777777" w:rsidR="00F97BD8" w:rsidRDefault="00F97BD8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44235E2" w14:textId="77777777" w:rsidR="00F97BD8" w:rsidRPr="00AD0CCF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292135B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lastRenderedPageBreak/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8FD731C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35C5F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41784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3B40B0B" wp14:editId="5D1890E4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84" name="Rectángulo: esquinas redondeada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2D59F5" w14:textId="77777777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GenerarRegistroAcceso</w:t>
                                  </w:r>
                                </w:p>
                                <w:p w14:paraId="7BE0BE94" w14:textId="77777777" w:rsidR="00E3797C" w:rsidRDefault="00E3797C" w:rsidP="00F97BD8">
                                  <w:pPr>
                                    <w:jc w:val="center"/>
                                  </w:pPr>
                                </w:p>
                                <w:p w14:paraId="77FC24E7" w14:textId="77777777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40B0B" id="Rectángulo: esquinas redondeadas 84" o:spid="_x0000_s1044" style="position:absolute;margin-left:136.6pt;margin-top:19.9pt;width:145.9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92D59F5" w14:textId="77777777" w:rsidR="00E3797C" w:rsidRDefault="00E3797C" w:rsidP="00F97BD8">
                            <w:pPr>
                              <w:jc w:val="center"/>
                            </w:pPr>
                            <w:r>
                              <w:t>GenerarRegistroAcceso</w:t>
                            </w:r>
                          </w:p>
                          <w:p w14:paraId="7BE0BE94" w14:textId="77777777" w:rsidR="00E3797C" w:rsidRDefault="00E3797C" w:rsidP="00F97BD8">
                            <w:pPr>
                              <w:jc w:val="center"/>
                            </w:pPr>
                          </w:p>
                          <w:p w14:paraId="77FC24E7" w14:textId="77777777" w:rsidR="00E3797C" w:rsidRDefault="00E3797C" w:rsidP="00F97BD8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color w:val="0000FF"/>
                <w:lang w:val="es-ES" w:eastAsia="es-ES"/>
              </w:rPr>
              <w:t>El sistema será capaz de gestionar la seguridad de todo el ambiente, proporcionando un alto grado de integridad y disponibilidad.</w:t>
            </w:r>
          </w:p>
          <w:p w14:paraId="3BAF2F7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BC46D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B6A40" wp14:editId="23A7D0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5" name="Rectángulo: esquinas redondeada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C0E63" w14:textId="77777777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71C0BA56" w14:textId="77777777" w:rsidR="00E3797C" w:rsidRDefault="00E3797C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B6A40" id="Rectángulo: esquinas redondeadas 85" o:spid="_x0000_s1045" style="position:absolute;margin-left:311.25pt;margin-top:56.2pt;width:145.9pt;height:6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5FC0E63" w14:textId="77777777" w:rsidR="00E3797C" w:rsidRDefault="00E3797C" w:rsidP="00F97BD8">
                            <w:pPr>
                              <w:jc w:val="center"/>
                            </w:pPr>
                            <w:r>
                              <w:t>GenerarReporte</w:t>
                            </w:r>
                          </w:p>
                          <w:p w14:paraId="71C0BA56" w14:textId="77777777" w:rsidR="00E3797C" w:rsidRDefault="00E3797C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F866A5" wp14:editId="0F86B557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6" name="Rectángulo: esquinas redondeada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A86C" w14:textId="77777777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GenerarRegistroActividad</w:t>
                                  </w:r>
                                </w:p>
                                <w:p w14:paraId="61AAF978" w14:textId="77777777" w:rsidR="00E3797C" w:rsidRDefault="00E3797C" w:rsidP="00F97BD8">
                                  <w:pPr>
                                    <w:jc w:val="center"/>
                                  </w:pPr>
                                </w:p>
                                <w:p w14:paraId="7731604F" w14:textId="77777777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866A5" id="Rectángulo: esquinas redondeadas 86" o:spid="_x0000_s1046" style="position:absolute;margin-left:137.2pt;margin-top:59.35pt;width:145.9pt;height:6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2AD5A86C" w14:textId="77777777" w:rsidR="00E3797C" w:rsidRDefault="00E3797C" w:rsidP="00F97BD8">
                            <w:pPr>
                              <w:jc w:val="center"/>
                            </w:pPr>
                            <w:r>
                              <w:t>GenerarRegistroActividad</w:t>
                            </w:r>
                          </w:p>
                          <w:p w14:paraId="61AAF978" w14:textId="77777777" w:rsidR="00E3797C" w:rsidRDefault="00E3797C" w:rsidP="00F97BD8">
                            <w:pPr>
                              <w:jc w:val="center"/>
                            </w:pPr>
                          </w:p>
                          <w:p w14:paraId="7731604F" w14:textId="77777777" w:rsidR="00E3797C" w:rsidRDefault="00E3797C" w:rsidP="00F97BD8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DE78593" wp14:editId="75FC305D">
                  <wp:extent cx="1431235" cy="1561437"/>
                  <wp:effectExtent l="0" t="0" r="74295" b="0"/>
                  <wp:docPr id="89" name="Diagrama 8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7" r:lo="rId128" r:qs="rId129" r:cs="rId130"/>
                    </a:graphicData>
                  </a:graphic>
                </wp:inline>
              </w:drawing>
            </w:r>
          </w:p>
          <w:p w14:paraId="33F572F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6D8696D" wp14:editId="17516E5D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7" name="Rectángulo: esquinas redondeadas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DB940" w14:textId="77777777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GenerarRegistroModificaciones</w:t>
                                  </w:r>
                                </w:p>
                                <w:p w14:paraId="7CD8A2B7" w14:textId="77777777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D8696D" id="Rectángulo: esquinas redondeadas 87" o:spid="_x0000_s1047" style="position:absolute;margin-left:131.4pt;margin-top:11.3pt;width:153.4pt;height:6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B9DB940" w14:textId="77777777" w:rsidR="00E3797C" w:rsidRDefault="00E3797C" w:rsidP="00F97BD8">
                            <w:pPr>
                              <w:jc w:val="center"/>
                            </w:pPr>
                            <w:r>
                              <w:t>GenerarRegistroModificaciones</w:t>
                            </w:r>
                          </w:p>
                          <w:p w14:paraId="7CD8A2B7" w14:textId="77777777" w:rsidR="00E3797C" w:rsidRDefault="00E3797C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47C8D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03B19D" wp14:editId="6AC1A6FA">
                  <wp:extent cx="5572125" cy="3124200"/>
                  <wp:effectExtent l="76200" t="0" r="66675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2" r:lo="rId133" r:qs="rId134" r:cs="rId135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22FC7F2" wp14:editId="1E1663CF">
                  <wp:extent cx="5572125" cy="3124200"/>
                  <wp:effectExtent l="76200" t="0" r="66675" b="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7" r:lo="rId138" r:qs="rId139" r:cs="rId140"/>
                    </a:graphicData>
                  </a:graphic>
                </wp:inline>
              </w:drawing>
            </w:r>
          </w:p>
          <w:p w14:paraId="3A1AAA14" w14:textId="77777777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FFCE52" wp14:editId="7F9AFC9F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88" name="Rectángulo: esquinas redondeada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652ED" w14:textId="29E0A619" w:rsidR="00E3797C" w:rsidRDefault="00E3797C" w:rsidP="00F97BD8">
                                  <w:pPr>
                                    <w:jc w:val="center"/>
                                  </w:pPr>
                                  <w:r>
                                    <w:t>Administrador/usuario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FFCE52" id="Rectángulo: esquinas redondeadas 88" o:spid="_x0000_s1048" style="position:absolute;margin-left:46.65pt;margin-top:22.8pt;width:118.35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" fillcolor="#4f81bd [3204]" strokecolor="#243f60 [1604]" strokeweight="2pt">
                      <v:textbox>
                        <w:txbxContent>
                          <w:p w14:paraId="4A5652ED" w14:textId="29E0A619" w:rsidR="00E3797C" w:rsidRDefault="00E3797C" w:rsidP="00F97BD8">
                            <w:pPr>
                              <w:jc w:val="center"/>
                            </w:pPr>
                            <w:r>
                              <w:t>Administrador/usuario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DA61FC" wp14:editId="0FEDF510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2" r:lo="rId143" r:qs="rId144" r:cs="rId145"/>
                    </a:graphicData>
                  </a:graphic>
                </wp:inline>
              </w:drawing>
            </w:r>
          </w:p>
          <w:p w14:paraId="2BFB9782" w14:textId="77777777" w:rsidR="00F97BD8" w:rsidRPr="000463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F032B0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2D56953" w14:textId="77777777" w:rsidR="00F97B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40365178" w14:textId="77777777" w:rsidR="00F97BD8" w:rsidRPr="00386BCB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EE04AE5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Solo debe existir un Flujo Normal en cada caso de uso.</w:t>
            </w:r>
          </w:p>
          <w:p w14:paraId="7DA63F61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6DDA66BE" w14:textId="77777777" w:rsidR="00F97BD8" w:rsidRPr="00E64F35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6EA486A0" w14:textId="77777777" w:rsidR="00F97BD8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8CD8EDA" w14:textId="77777777" w:rsidR="00F97BD8" w:rsidRPr="00DC4602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40EE1C3C" w14:textId="77777777" w:rsidR="00F97BD8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9BDF7E0" w14:textId="77777777" w:rsidR="00F97BD8" w:rsidRPr="00DE4ABE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14EA7A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71837CA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0EBCD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2773040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6EFB68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6AF7D5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4568C4DB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5F54EA56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57AECAD8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67A8A5F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4BF5063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11FB8ED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7AA3D6C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7A734FC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34C7999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200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B9E0A6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61EC3AA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3E9356F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57CE97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14159E5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C67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FA6C2A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4B8668E5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7E72E610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8F101F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4B72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52E78D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89CF4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D2BFC46" w14:textId="5465E8A4" w:rsidR="00F97BD8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B79D195" w14:textId="77777777" w:rsidR="00F97BD8" w:rsidRPr="00E94CBD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3B6A3E43" w14:textId="77777777" w:rsidR="00F97BD8" w:rsidRPr="00E94CBD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E3510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2CA763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DE5E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2658BA1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34E8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83D96E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939419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95A4D5" w14:textId="1FC3E94F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6BE13F97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3B51773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3F587B3C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A6821CA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77E4FA6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6822B5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4083E04" w14:textId="77DD56DE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4B3FE523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4646B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3632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D06B8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135D0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BE59A4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5C9E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46465A0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F9643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6185598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53C7A26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EED0A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4DC8706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8BE141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1A4D2DF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F97BD8" w14:paraId="100081E4" w14:textId="77777777" w:rsidTr="00F97BD8">
              <w:tc>
                <w:tcPr>
                  <w:tcW w:w="1639" w:type="dxa"/>
                </w:tcPr>
                <w:p w14:paraId="1DE83A4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7110E42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00D79A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D2FD041" w14:textId="77777777" w:rsidTr="00F97BD8">
              <w:tc>
                <w:tcPr>
                  <w:tcW w:w="1639" w:type="dxa"/>
                </w:tcPr>
                <w:p w14:paraId="7E83BE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F258BF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7E7754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301EBE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C3D4A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2C225C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EB16218" w14:textId="77777777" w:rsidTr="00F97BD8">
              <w:tc>
                <w:tcPr>
                  <w:tcW w:w="1639" w:type="dxa"/>
                </w:tcPr>
                <w:p w14:paraId="3E5537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64722B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0CED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F59CD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D8FBF7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E8460EA" w14:textId="77777777" w:rsidTr="00F97BD8">
              <w:tc>
                <w:tcPr>
                  <w:tcW w:w="1639" w:type="dxa"/>
                </w:tcPr>
                <w:p w14:paraId="360D042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C65AA1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533BA8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2B81BA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C0ADF1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81E53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50697B0" w14:textId="77777777" w:rsidTr="00F97BD8">
              <w:tc>
                <w:tcPr>
                  <w:tcW w:w="1639" w:type="dxa"/>
                </w:tcPr>
                <w:p w14:paraId="2786AEC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4EAC90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E2DE94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25A3DF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B077D4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5ECD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2B37473" w14:textId="77777777" w:rsidTr="00F97BD8">
              <w:tc>
                <w:tcPr>
                  <w:tcW w:w="1639" w:type="dxa"/>
                </w:tcPr>
                <w:p w14:paraId="68F5E2DF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C0D7E1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AB4CF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6C4C84A5" w14:textId="77777777" w:rsidTr="00F97BD8">
              <w:tc>
                <w:tcPr>
                  <w:tcW w:w="1639" w:type="dxa"/>
                </w:tcPr>
                <w:p w14:paraId="39870A9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CAD054B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B0C398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768A85B7" w14:textId="77777777" w:rsidTr="00F97BD8">
              <w:tc>
                <w:tcPr>
                  <w:tcW w:w="1639" w:type="dxa"/>
                </w:tcPr>
                <w:p w14:paraId="4E899365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lastRenderedPageBreak/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EE8617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EEADB4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0C63C35" w14:textId="77777777" w:rsidTr="00F97BD8">
              <w:tc>
                <w:tcPr>
                  <w:tcW w:w="1639" w:type="dxa"/>
                </w:tcPr>
                <w:p w14:paraId="3B38A794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781BA6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8A88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7907973" w14:textId="77777777" w:rsidTr="00F97BD8">
              <w:tc>
                <w:tcPr>
                  <w:tcW w:w="1639" w:type="dxa"/>
                </w:tcPr>
                <w:p w14:paraId="200065B8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4A4AFA9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97D50C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5342D60C" w14:textId="77777777" w:rsidTr="00F97BD8">
              <w:tc>
                <w:tcPr>
                  <w:tcW w:w="1639" w:type="dxa"/>
                </w:tcPr>
                <w:p w14:paraId="1C8FE92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57EF3AE1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B2A3C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61A7DC0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6FE1A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24FA7077" w14:textId="77777777" w:rsidTr="00F97BD8">
              <w:tc>
                <w:tcPr>
                  <w:tcW w:w="1459" w:type="dxa"/>
                </w:tcPr>
                <w:p w14:paraId="015EEC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1A8DD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64F8DA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0F108A8" w14:textId="77777777" w:rsidTr="00F97BD8">
              <w:tc>
                <w:tcPr>
                  <w:tcW w:w="1459" w:type="dxa"/>
                </w:tcPr>
                <w:p w14:paraId="36B93BC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B3724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D71A98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C80979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44AB5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16DEB8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4CC527C" w14:textId="77777777" w:rsidTr="00F97BD8">
              <w:tc>
                <w:tcPr>
                  <w:tcW w:w="1459" w:type="dxa"/>
                </w:tcPr>
                <w:p w14:paraId="69E60FD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9FA85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ADC48C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FE214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F2EC5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5D427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443DD04" w14:textId="77777777" w:rsidTr="00F97BD8">
              <w:tc>
                <w:tcPr>
                  <w:tcW w:w="1459" w:type="dxa"/>
                </w:tcPr>
                <w:p w14:paraId="2D8524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E1D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D13F36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6DB9B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799E2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B44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59D6061" w14:textId="77777777" w:rsidTr="00F97BD8">
              <w:tc>
                <w:tcPr>
                  <w:tcW w:w="1459" w:type="dxa"/>
                </w:tcPr>
                <w:p w14:paraId="6A82DDA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7D815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ED8D41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F4DEB4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48942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A67A7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96845B3" w14:textId="77777777" w:rsidTr="00F97BD8">
              <w:tc>
                <w:tcPr>
                  <w:tcW w:w="1459" w:type="dxa"/>
                </w:tcPr>
                <w:p w14:paraId="11873B3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BF7558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988D0F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046C847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7E4D58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7FFF67CC" w14:textId="77777777" w:rsidTr="00F97BD8">
              <w:tc>
                <w:tcPr>
                  <w:tcW w:w="1459" w:type="dxa"/>
                </w:tcPr>
                <w:p w14:paraId="166A05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C50CCF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42D4FD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6918FA9" w14:textId="77777777" w:rsidTr="00F97BD8">
              <w:tc>
                <w:tcPr>
                  <w:tcW w:w="1459" w:type="dxa"/>
                </w:tcPr>
                <w:p w14:paraId="043DFF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984D3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C1130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5043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DEE01D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ECA00E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35C58CB" w14:textId="77777777" w:rsidTr="00F97BD8">
              <w:tc>
                <w:tcPr>
                  <w:tcW w:w="1459" w:type="dxa"/>
                </w:tcPr>
                <w:p w14:paraId="594115E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F1C15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92131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FF28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543AAC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FFACB7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472DAD06" w14:textId="77777777" w:rsidTr="00F97BD8">
              <w:tc>
                <w:tcPr>
                  <w:tcW w:w="1459" w:type="dxa"/>
                </w:tcPr>
                <w:p w14:paraId="08C71F0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FDA9E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6CE24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30CCC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22DB1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E037F0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748303E" w14:textId="77777777" w:rsidTr="00F97BD8">
              <w:tc>
                <w:tcPr>
                  <w:tcW w:w="1459" w:type="dxa"/>
                </w:tcPr>
                <w:p w14:paraId="3E53ABD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AF3A60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035355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44CC39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FF8686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7C9E44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549973E" w14:textId="77777777" w:rsidTr="00F97BD8">
              <w:tc>
                <w:tcPr>
                  <w:tcW w:w="1459" w:type="dxa"/>
                </w:tcPr>
                <w:p w14:paraId="076FA54D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125283A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9852E2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33BFB04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19ABF6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127A8188" w14:textId="77777777" w:rsidTr="00F97BD8">
              <w:tc>
                <w:tcPr>
                  <w:tcW w:w="1459" w:type="dxa"/>
                </w:tcPr>
                <w:p w14:paraId="66E6B83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C36B4A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9BD69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247AF2F" w14:textId="77777777" w:rsidTr="00F97BD8">
              <w:tc>
                <w:tcPr>
                  <w:tcW w:w="1459" w:type="dxa"/>
                </w:tcPr>
                <w:p w14:paraId="00C7FF6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39CA57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B85C5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5FBF50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DF360D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CD5D4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A47F9C3" w14:textId="77777777" w:rsidTr="00F97BD8">
              <w:tc>
                <w:tcPr>
                  <w:tcW w:w="1459" w:type="dxa"/>
                </w:tcPr>
                <w:p w14:paraId="4318A45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365B0F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43BEC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4FA2B6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C603C8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2FFCC2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9F5B27A" w14:textId="77777777" w:rsidTr="00F97BD8">
              <w:tc>
                <w:tcPr>
                  <w:tcW w:w="1459" w:type="dxa"/>
                </w:tcPr>
                <w:p w14:paraId="3645A8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96C56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C4887C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58E6F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45C66A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D9CF6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29AAAE6" w14:textId="77777777" w:rsidTr="00F97BD8">
              <w:tc>
                <w:tcPr>
                  <w:tcW w:w="1459" w:type="dxa"/>
                </w:tcPr>
                <w:p w14:paraId="51CCBD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69EEB2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9AF86D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DD4B9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EBA3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EDB6AB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03C9D95" w14:textId="77777777" w:rsidTr="00F97BD8">
              <w:tc>
                <w:tcPr>
                  <w:tcW w:w="1459" w:type="dxa"/>
                </w:tcPr>
                <w:p w14:paraId="329B3C7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86B149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00E42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761D92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59259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494A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C7D9D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FD84E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E012F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447C6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6539C2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65A61D" w14:textId="74D5F03C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9A269D2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6C27B79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E07B72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0A7072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6A30A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1609874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1C56B7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B78499" w14:textId="72E0838A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6466C469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F55316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B8142DD" w14:textId="77777777" w:rsidR="00F97BD8" w:rsidRPr="006C212A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28EF0A41" w14:textId="77777777" w:rsidR="00F97BD8" w:rsidRPr="00ED4E9D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91DBA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5CA658A9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A44167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6E0FD7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05629C07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30861C1" w14:textId="77777777" w:rsidR="00F97BD8" w:rsidRPr="006C212A" w:rsidRDefault="00F97BD8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39AFF3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4C3D62C7" w14:textId="77777777" w:rsidR="00F97BD8" w:rsidRPr="006C212A" w:rsidRDefault="00F97BD8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0353EB" w14:textId="77777777" w:rsidR="00F97BD8" w:rsidRPr="00E94CBD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7403B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3D27D374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BE7CF93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130A5A" w14:textId="77777777" w:rsidR="00F97B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080F14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2DB49DFD" w14:textId="77777777" w:rsidR="00F97BD8" w:rsidRPr="005B2C17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51DB60D" w14:textId="77777777" w:rsidR="00F97BD8" w:rsidRDefault="00F97BD8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5FDDBA9B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84CBAC0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12A54DEA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AAACEA4" w14:textId="77777777" w:rsidR="00F97BD8" w:rsidRPr="001D016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35C6521B" w14:textId="77777777" w:rsidR="00F97BD8" w:rsidRPr="002A4DEE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4489833" w14:textId="77777777" w:rsidR="00F97BD8" w:rsidRPr="00557C9B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Si la excepción está relacionada con campos de entrada, incluir a que campos aplica.</w:t>
            </w:r>
          </w:p>
          <w:p w14:paraId="40038D75" w14:textId="77777777" w:rsidR="00F97BD8" w:rsidRPr="002F1D15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24CBA7EE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33F61500" w14:textId="77777777" w:rsidR="00F97BD8" w:rsidRDefault="00F97BD8" w:rsidP="00F97BD8">
            <w:pPr>
              <w:jc w:val="both"/>
              <w:rPr>
                <w:rFonts w:ascii="Arial" w:hAnsi="Arial" w:cs="Arial"/>
              </w:rPr>
            </w:pPr>
          </w:p>
          <w:p w14:paraId="02907C0B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F97BD8">
        <w:trPr>
          <w:trHeight w:val="1836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88BC270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14AEFFFB" w14:textId="77777777" w:rsidR="00F97BD8" w:rsidRPr="008743D7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89F09FE" w14:textId="77777777" w:rsidR="00F97BD8" w:rsidRPr="008743D7" w:rsidRDefault="00F97BD8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284F0587" w14:textId="77777777" w:rsidR="00F97BD8" w:rsidRPr="008743D7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A93E4FB" w14:textId="77777777" w:rsidR="00F97BD8" w:rsidRPr="000463D8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30614653" w14:textId="77777777" w:rsidR="00F97BD8" w:rsidRPr="00CB220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ED3A590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8833CC3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1DBEC834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3B1331AE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6A65C24A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CDB882B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D03BA0D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77777777" w:rsidR="00F97BD8" w:rsidRDefault="00F97BD8" w:rsidP="00632B15">
      <w:pPr>
        <w:rPr>
          <w:szCs w:val="22"/>
        </w:rPr>
      </w:pPr>
    </w:p>
    <w:p w14:paraId="66861AA6" w14:textId="77777777" w:rsidR="006C212A" w:rsidRDefault="006C212A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dd</w:t>
            </w:r>
            <w:proofErr w:type="spellEnd"/>
            <w:r w:rsidRPr="00E259A4">
              <w:rPr>
                <w:rFonts w:ascii="Arial" w:hAnsi="Arial" w:cs="Arial"/>
                <w:color w:val="538ED5"/>
                <w:lang w:eastAsia="es-CO"/>
              </w:rPr>
              <w:t>-mm-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yyyy</w:t>
            </w:r>
            <w:proofErr w:type="spellEnd"/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 xml:space="preserve">Ingeniero de </w:t>
            </w:r>
            <w:proofErr w:type="spellStart"/>
            <w:r w:rsidRPr="002C6572">
              <w:rPr>
                <w:rFonts w:cs="Arial"/>
                <w:iCs/>
                <w:color w:val="0000FF"/>
                <w:szCs w:val="22"/>
              </w:rPr>
              <w:t>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  <w:proofErr w:type="spellEnd"/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lastRenderedPageBreak/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Ttul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296D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02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619F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27/11/2014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F94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E41446" w14:paraId="21C5929D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50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03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4F71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05/04/2018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77C5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Leonardo Cárdenas Chitiva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Jefe Oficina Informática</w:t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4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Jose Hemirt Bautista" w:date="2020-10-13T14:05:00Z" w:initials="JHB">
    <w:p w14:paraId="424B4DFB" w14:textId="4331CFE8" w:rsidR="00E3797C" w:rsidRDefault="00E3797C">
      <w:pPr>
        <w:pStyle w:val="Textocomentario"/>
      </w:pPr>
      <w:r>
        <w:rPr>
          <w:rStyle w:val="Refdecomentario"/>
        </w:rPr>
        <w:annotationRef/>
      </w:r>
      <w:r>
        <w:t>Definir que opciones deben estar en este item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24B4D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032B4" w16cex:dateUtc="2020-10-13T1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24B4DFB" w16cid:durableId="233032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88D9F" w14:textId="77777777" w:rsidR="001E5259" w:rsidRDefault="001E5259">
      <w:r>
        <w:separator/>
      </w:r>
    </w:p>
  </w:endnote>
  <w:endnote w:type="continuationSeparator" w:id="0">
    <w:p w14:paraId="50966975" w14:textId="77777777" w:rsidR="001E5259" w:rsidRDefault="001E5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D2207" w14:textId="77777777" w:rsidR="001E5259" w:rsidRDefault="001E5259">
      <w:r>
        <w:separator/>
      </w:r>
    </w:p>
  </w:footnote>
  <w:footnote w:type="continuationSeparator" w:id="0">
    <w:p w14:paraId="435843F9" w14:textId="77777777" w:rsidR="001E5259" w:rsidRDefault="001E52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E3797C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E3797C" w:rsidRPr="00C419FB" w:rsidRDefault="00E3797C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E3797C" w:rsidRPr="00C236B2" w:rsidRDefault="00E3797C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E3797C" w:rsidRPr="00C419FB" w:rsidRDefault="00E3797C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E3797C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E3797C" w:rsidRPr="00C419FB" w:rsidRDefault="00E3797C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E3797C" w:rsidRPr="00C419FB" w:rsidRDefault="00E3797C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E3797C" w:rsidRPr="00C419FB" w:rsidRDefault="00E3797C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E3797C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E3797C" w:rsidRPr="00C419FB" w:rsidRDefault="00E3797C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E3797C" w:rsidRPr="00C419FB" w:rsidRDefault="00E3797C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E3797C" w:rsidRPr="00C419FB" w:rsidRDefault="00E3797C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E3797C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E3797C" w:rsidRPr="00C419FB" w:rsidRDefault="00E3797C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E3797C" w:rsidRPr="00C419FB" w:rsidRDefault="00E3797C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E3797C" w:rsidRPr="00C419FB" w:rsidRDefault="00E3797C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E3797C" w:rsidRDefault="00E3797C" w:rsidP="00BC7E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63A51"/>
    <w:multiLevelType w:val="hybridMultilevel"/>
    <w:tmpl w:val="0C7080C2"/>
    <w:lvl w:ilvl="0" w:tplc="BAF03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C380B"/>
    <w:multiLevelType w:val="hybridMultilevel"/>
    <w:tmpl w:val="7AD49066"/>
    <w:lvl w:ilvl="0" w:tplc="2BD27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CED2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A6FC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E846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20D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FCD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4E0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5496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CE81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72B68F9"/>
    <w:multiLevelType w:val="hybridMultilevel"/>
    <w:tmpl w:val="7A7C87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172DD"/>
    <w:multiLevelType w:val="hybridMultilevel"/>
    <w:tmpl w:val="970667CA"/>
    <w:lvl w:ilvl="0" w:tplc="0A92D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9031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76D9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FE6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F4D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2C89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9AA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01A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180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7341783"/>
    <w:multiLevelType w:val="hybridMultilevel"/>
    <w:tmpl w:val="77B8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845DFE"/>
    <w:multiLevelType w:val="hybridMultilevel"/>
    <w:tmpl w:val="4680EB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526A3"/>
    <w:multiLevelType w:val="hybridMultilevel"/>
    <w:tmpl w:val="CC6CE2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A820A9"/>
    <w:multiLevelType w:val="hybridMultilevel"/>
    <w:tmpl w:val="37369CC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7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755ED7"/>
    <w:multiLevelType w:val="hybridMultilevel"/>
    <w:tmpl w:val="1A9AD47E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9"/>
  </w:num>
  <w:num w:numId="4">
    <w:abstractNumId w:val="14"/>
  </w:num>
  <w:num w:numId="5">
    <w:abstractNumId w:val="17"/>
  </w:num>
  <w:num w:numId="6">
    <w:abstractNumId w:val="12"/>
  </w:num>
  <w:num w:numId="7">
    <w:abstractNumId w:val="1"/>
  </w:num>
  <w:num w:numId="8">
    <w:abstractNumId w:val="8"/>
  </w:num>
  <w:num w:numId="9">
    <w:abstractNumId w:val="13"/>
  </w:num>
  <w:num w:numId="10">
    <w:abstractNumId w:val="7"/>
  </w:num>
  <w:num w:numId="11">
    <w:abstractNumId w:val="5"/>
  </w:num>
  <w:num w:numId="12">
    <w:abstractNumId w:val="10"/>
  </w:num>
  <w:num w:numId="13">
    <w:abstractNumId w:val="0"/>
    <w:lvlOverride w:ilvl="0">
      <w:startOverride w:val="3"/>
    </w:lvlOverride>
  </w:num>
  <w:num w:numId="14">
    <w:abstractNumId w:val="3"/>
  </w:num>
  <w:num w:numId="15">
    <w:abstractNumId w:val="9"/>
  </w:num>
  <w:num w:numId="16">
    <w:abstractNumId w:val="18"/>
  </w:num>
  <w:num w:numId="17">
    <w:abstractNumId w:val="6"/>
  </w:num>
  <w:num w:numId="18">
    <w:abstractNumId w:val="4"/>
  </w:num>
  <w:num w:numId="19">
    <w:abstractNumId w:val="2"/>
  </w:num>
  <w:num w:numId="20">
    <w:abstractNumId w:val="11"/>
  </w:num>
  <w:num w:numId="21">
    <w:abstractNumId w:val="15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 Hemirt Bautista">
    <w15:presenceInfo w15:providerId="AD" w15:userId="S::jhemirt@inpel.com.co::8a96e3e8-ed52-45ac-b7b2-df7a1e52f1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4"/>
    <w:rsid w:val="00011DCA"/>
    <w:rsid w:val="000252B5"/>
    <w:rsid w:val="00025673"/>
    <w:rsid w:val="00030E5D"/>
    <w:rsid w:val="00034D52"/>
    <w:rsid w:val="00036355"/>
    <w:rsid w:val="0004037C"/>
    <w:rsid w:val="0004359A"/>
    <w:rsid w:val="000463D8"/>
    <w:rsid w:val="00046D0D"/>
    <w:rsid w:val="00055F8E"/>
    <w:rsid w:val="00063A65"/>
    <w:rsid w:val="00066A51"/>
    <w:rsid w:val="00076227"/>
    <w:rsid w:val="000837D6"/>
    <w:rsid w:val="00085BDA"/>
    <w:rsid w:val="00096684"/>
    <w:rsid w:val="000A7AB4"/>
    <w:rsid w:val="000B01ED"/>
    <w:rsid w:val="000B0B27"/>
    <w:rsid w:val="000D0A30"/>
    <w:rsid w:val="000D3502"/>
    <w:rsid w:val="000D3F26"/>
    <w:rsid w:val="000E0E85"/>
    <w:rsid w:val="000E616B"/>
    <w:rsid w:val="000F5E9A"/>
    <w:rsid w:val="000F703B"/>
    <w:rsid w:val="001078C9"/>
    <w:rsid w:val="001100ED"/>
    <w:rsid w:val="001213EB"/>
    <w:rsid w:val="001249F3"/>
    <w:rsid w:val="00126496"/>
    <w:rsid w:val="00135FBD"/>
    <w:rsid w:val="00141A4B"/>
    <w:rsid w:val="001521FF"/>
    <w:rsid w:val="00167436"/>
    <w:rsid w:val="00167D85"/>
    <w:rsid w:val="00170252"/>
    <w:rsid w:val="00174736"/>
    <w:rsid w:val="00177ACB"/>
    <w:rsid w:val="001805E3"/>
    <w:rsid w:val="00184CC0"/>
    <w:rsid w:val="00193357"/>
    <w:rsid w:val="00195DC1"/>
    <w:rsid w:val="001C42F4"/>
    <w:rsid w:val="001C59D8"/>
    <w:rsid w:val="001D0168"/>
    <w:rsid w:val="001D7164"/>
    <w:rsid w:val="001E04CC"/>
    <w:rsid w:val="001E5259"/>
    <w:rsid w:val="0020268D"/>
    <w:rsid w:val="002049BE"/>
    <w:rsid w:val="00214CA5"/>
    <w:rsid w:val="002251C8"/>
    <w:rsid w:val="00236317"/>
    <w:rsid w:val="00236882"/>
    <w:rsid w:val="00236C8F"/>
    <w:rsid w:val="00240E58"/>
    <w:rsid w:val="002450F3"/>
    <w:rsid w:val="00263497"/>
    <w:rsid w:val="00273214"/>
    <w:rsid w:val="00280DB1"/>
    <w:rsid w:val="002833A2"/>
    <w:rsid w:val="00287A4C"/>
    <w:rsid w:val="0029064B"/>
    <w:rsid w:val="002925A3"/>
    <w:rsid w:val="00293870"/>
    <w:rsid w:val="00293E5A"/>
    <w:rsid w:val="00296114"/>
    <w:rsid w:val="002A026E"/>
    <w:rsid w:val="002A1D4C"/>
    <w:rsid w:val="002A297A"/>
    <w:rsid w:val="002B0368"/>
    <w:rsid w:val="002B6FAA"/>
    <w:rsid w:val="002C05ED"/>
    <w:rsid w:val="002C6572"/>
    <w:rsid w:val="002D7565"/>
    <w:rsid w:val="002F09E8"/>
    <w:rsid w:val="002F0FF0"/>
    <w:rsid w:val="002F12A6"/>
    <w:rsid w:val="002F16E2"/>
    <w:rsid w:val="002F1D15"/>
    <w:rsid w:val="00301F69"/>
    <w:rsid w:val="00303162"/>
    <w:rsid w:val="00304A57"/>
    <w:rsid w:val="0030698D"/>
    <w:rsid w:val="003106F8"/>
    <w:rsid w:val="00311C1C"/>
    <w:rsid w:val="0031247B"/>
    <w:rsid w:val="003136FF"/>
    <w:rsid w:val="003356BB"/>
    <w:rsid w:val="00336D10"/>
    <w:rsid w:val="00344EEA"/>
    <w:rsid w:val="00345652"/>
    <w:rsid w:val="00353BB6"/>
    <w:rsid w:val="00354CFA"/>
    <w:rsid w:val="00357668"/>
    <w:rsid w:val="00357BF9"/>
    <w:rsid w:val="00361E68"/>
    <w:rsid w:val="00365D3D"/>
    <w:rsid w:val="00370B9D"/>
    <w:rsid w:val="003725A0"/>
    <w:rsid w:val="00386BCB"/>
    <w:rsid w:val="00387BD5"/>
    <w:rsid w:val="0039538A"/>
    <w:rsid w:val="00395FB1"/>
    <w:rsid w:val="003B2D4A"/>
    <w:rsid w:val="003B5199"/>
    <w:rsid w:val="003C3868"/>
    <w:rsid w:val="003D1FAD"/>
    <w:rsid w:val="003D5484"/>
    <w:rsid w:val="003D7396"/>
    <w:rsid w:val="003E2BF8"/>
    <w:rsid w:val="003E5586"/>
    <w:rsid w:val="003F0B7A"/>
    <w:rsid w:val="003F30CD"/>
    <w:rsid w:val="00404232"/>
    <w:rsid w:val="004331B8"/>
    <w:rsid w:val="0043718B"/>
    <w:rsid w:val="00442C22"/>
    <w:rsid w:val="004536B2"/>
    <w:rsid w:val="00464C94"/>
    <w:rsid w:val="00465779"/>
    <w:rsid w:val="00467322"/>
    <w:rsid w:val="00467F0B"/>
    <w:rsid w:val="0047016D"/>
    <w:rsid w:val="00470428"/>
    <w:rsid w:val="004762D8"/>
    <w:rsid w:val="00485FBD"/>
    <w:rsid w:val="00487842"/>
    <w:rsid w:val="00490A05"/>
    <w:rsid w:val="00495295"/>
    <w:rsid w:val="004A4901"/>
    <w:rsid w:val="004A7690"/>
    <w:rsid w:val="004B7288"/>
    <w:rsid w:val="004C2A0E"/>
    <w:rsid w:val="004C7796"/>
    <w:rsid w:val="004E0220"/>
    <w:rsid w:val="004E28CF"/>
    <w:rsid w:val="004F20F9"/>
    <w:rsid w:val="004F39E6"/>
    <w:rsid w:val="00510167"/>
    <w:rsid w:val="00515429"/>
    <w:rsid w:val="00543843"/>
    <w:rsid w:val="00546679"/>
    <w:rsid w:val="005477EC"/>
    <w:rsid w:val="00551BE1"/>
    <w:rsid w:val="005530B5"/>
    <w:rsid w:val="005559AE"/>
    <w:rsid w:val="00557C9B"/>
    <w:rsid w:val="0056345C"/>
    <w:rsid w:val="00576B40"/>
    <w:rsid w:val="0059549F"/>
    <w:rsid w:val="00597EE7"/>
    <w:rsid w:val="005A1F2E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1100C"/>
    <w:rsid w:val="006112E1"/>
    <w:rsid w:val="00613569"/>
    <w:rsid w:val="00621A0C"/>
    <w:rsid w:val="00632B15"/>
    <w:rsid w:val="00644E32"/>
    <w:rsid w:val="006616F4"/>
    <w:rsid w:val="0066191F"/>
    <w:rsid w:val="00666DCB"/>
    <w:rsid w:val="00667960"/>
    <w:rsid w:val="00670A59"/>
    <w:rsid w:val="00670FC7"/>
    <w:rsid w:val="006746ED"/>
    <w:rsid w:val="006779C3"/>
    <w:rsid w:val="00684CDA"/>
    <w:rsid w:val="00685013"/>
    <w:rsid w:val="00692DE2"/>
    <w:rsid w:val="006A1631"/>
    <w:rsid w:val="006A4CAA"/>
    <w:rsid w:val="006A4D07"/>
    <w:rsid w:val="006A5294"/>
    <w:rsid w:val="006C212A"/>
    <w:rsid w:val="006C4B76"/>
    <w:rsid w:val="006D7205"/>
    <w:rsid w:val="006E0015"/>
    <w:rsid w:val="006E0E0B"/>
    <w:rsid w:val="006E448F"/>
    <w:rsid w:val="006F63BA"/>
    <w:rsid w:val="00701370"/>
    <w:rsid w:val="007038A8"/>
    <w:rsid w:val="00724B93"/>
    <w:rsid w:val="00727CA9"/>
    <w:rsid w:val="0076056C"/>
    <w:rsid w:val="00760DC3"/>
    <w:rsid w:val="007632BE"/>
    <w:rsid w:val="007730E3"/>
    <w:rsid w:val="00773938"/>
    <w:rsid w:val="00774B82"/>
    <w:rsid w:val="00782483"/>
    <w:rsid w:val="007A55B6"/>
    <w:rsid w:val="007C309D"/>
    <w:rsid w:val="007C6B1F"/>
    <w:rsid w:val="007D7B08"/>
    <w:rsid w:val="007E1FFA"/>
    <w:rsid w:val="007E3DE0"/>
    <w:rsid w:val="007E4AB8"/>
    <w:rsid w:val="007E61B2"/>
    <w:rsid w:val="00800CE6"/>
    <w:rsid w:val="008040EA"/>
    <w:rsid w:val="0081303D"/>
    <w:rsid w:val="008140D0"/>
    <w:rsid w:val="00815F4B"/>
    <w:rsid w:val="008169C2"/>
    <w:rsid w:val="0081741E"/>
    <w:rsid w:val="00821163"/>
    <w:rsid w:val="0082635F"/>
    <w:rsid w:val="00835655"/>
    <w:rsid w:val="00841A28"/>
    <w:rsid w:val="008440C0"/>
    <w:rsid w:val="0087057E"/>
    <w:rsid w:val="00872B95"/>
    <w:rsid w:val="008743D7"/>
    <w:rsid w:val="00876E6E"/>
    <w:rsid w:val="00884CF1"/>
    <w:rsid w:val="0088542E"/>
    <w:rsid w:val="00887934"/>
    <w:rsid w:val="0089049C"/>
    <w:rsid w:val="008952D4"/>
    <w:rsid w:val="008A099E"/>
    <w:rsid w:val="008A39C0"/>
    <w:rsid w:val="008A5954"/>
    <w:rsid w:val="008B6BAB"/>
    <w:rsid w:val="008C003D"/>
    <w:rsid w:val="008C51A0"/>
    <w:rsid w:val="008D21F5"/>
    <w:rsid w:val="008E5250"/>
    <w:rsid w:val="008E5E3C"/>
    <w:rsid w:val="008E64B1"/>
    <w:rsid w:val="008F17FA"/>
    <w:rsid w:val="008F1AFD"/>
    <w:rsid w:val="008F30DD"/>
    <w:rsid w:val="008F4B3D"/>
    <w:rsid w:val="008F56CC"/>
    <w:rsid w:val="008F5BC2"/>
    <w:rsid w:val="009103C9"/>
    <w:rsid w:val="0091052B"/>
    <w:rsid w:val="00920837"/>
    <w:rsid w:val="00920CAD"/>
    <w:rsid w:val="00931B75"/>
    <w:rsid w:val="0093205D"/>
    <w:rsid w:val="009337DE"/>
    <w:rsid w:val="009363B6"/>
    <w:rsid w:val="009369CD"/>
    <w:rsid w:val="00940AB9"/>
    <w:rsid w:val="009412B2"/>
    <w:rsid w:val="00941483"/>
    <w:rsid w:val="0094364A"/>
    <w:rsid w:val="0095590C"/>
    <w:rsid w:val="00960AF5"/>
    <w:rsid w:val="00963C25"/>
    <w:rsid w:val="00966A06"/>
    <w:rsid w:val="00974B52"/>
    <w:rsid w:val="00980088"/>
    <w:rsid w:val="00982834"/>
    <w:rsid w:val="00983798"/>
    <w:rsid w:val="009911B1"/>
    <w:rsid w:val="00991AF0"/>
    <w:rsid w:val="00992B57"/>
    <w:rsid w:val="009938A4"/>
    <w:rsid w:val="009A3D1A"/>
    <w:rsid w:val="009A7514"/>
    <w:rsid w:val="009B0FA4"/>
    <w:rsid w:val="009B5A5F"/>
    <w:rsid w:val="009B7E73"/>
    <w:rsid w:val="009C11EC"/>
    <w:rsid w:val="009C37C9"/>
    <w:rsid w:val="009E5EC0"/>
    <w:rsid w:val="009E701F"/>
    <w:rsid w:val="009E76DB"/>
    <w:rsid w:val="00A002F1"/>
    <w:rsid w:val="00A0080B"/>
    <w:rsid w:val="00A0081F"/>
    <w:rsid w:val="00A16402"/>
    <w:rsid w:val="00A16C05"/>
    <w:rsid w:val="00A219A2"/>
    <w:rsid w:val="00A2340A"/>
    <w:rsid w:val="00A36817"/>
    <w:rsid w:val="00A41316"/>
    <w:rsid w:val="00A44CC3"/>
    <w:rsid w:val="00A5635F"/>
    <w:rsid w:val="00A57DF2"/>
    <w:rsid w:val="00A6289B"/>
    <w:rsid w:val="00A660B6"/>
    <w:rsid w:val="00A71A78"/>
    <w:rsid w:val="00A76BDC"/>
    <w:rsid w:val="00A8098A"/>
    <w:rsid w:val="00A92BE2"/>
    <w:rsid w:val="00A97030"/>
    <w:rsid w:val="00AB1D81"/>
    <w:rsid w:val="00AB4C19"/>
    <w:rsid w:val="00AB4E8B"/>
    <w:rsid w:val="00AC3148"/>
    <w:rsid w:val="00AC5FE3"/>
    <w:rsid w:val="00AD0CCF"/>
    <w:rsid w:val="00AD21BA"/>
    <w:rsid w:val="00AD2D68"/>
    <w:rsid w:val="00AD79DF"/>
    <w:rsid w:val="00AE3971"/>
    <w:rsid w:val="00AE4548"/>
    <w:rsid w:val="00AF0CD7"/>
    <w:rsid w:val="00AF0D34"/>
    <w:rsid w:val="00AF723C"/>
    <w:rsid w:val="00B11233"/>
    <w:rsid w:val="00B1582C"/>
    <w:rsid w:val="00B377BA"/>
    <w:rsid w:val="00B408D0"/>
    <w:rsid w:val="00B44805"/>
    <w:rsid w:val="00B44E94"/>
    <w:rsid w:val="00B54C46"/>
    <w:rsid w:val="00B61FF5"/>
    <w:rsid w:val="00B7094F"/>
    <w:rsid w:val="00B74774"/>
    <w:rsid w:val="00B77964"/>
    <w:rsid w:val="00B83D3E"/>
    <w:rsid w:val="00B90814"/>
    <w:rsid w:val="00B90EA3"/>
    <w:rsid w:val="00B949DD"/>
    <w:rsid w:val="00B94A7F"/>
    <w:rsid w:val="00BA5E3C"/>
    <w:rsid w:val="00BB1AF7"/>
    <w:rsid w:val="00BC1B8E"/>
    <w:rsid w:val="00BC1CDE"/>
    <w:rsid w:val="00BC5039"/>
    <w:rsid w:val="00BC79B6"/>
    <w:rsid w:val="00BC7E4A"/>
    <w:rsid w:val="00BD269A"/>
    <w:rsid w:val="00BD3814"/>
    <w:rsid w:val="00BD4952"/>
    <w:rsid w:val="00BD5866"/>
    <w:rsid w:val="00BE2F26"/>
    <w:rsid w:val="00BE7163"/>
    <w:rsid w:val="00BF3A73"/>
    <w:rsid w:val="00C000BF"/>
    <w:rsid w:val="00C007FA"/>
    <w:rsid w:val="00C1111C"/>
    <w:rsid w:val="00C127B7"/>
    <w:rsid w:val="00C13DE4"/>
    <w:rsid w:val="00C14A88"/>
    <w:rsid w:val="00C15BA5"/>
    <w:rsid w:val="00C227D9"/>
    <w:rsid w:val="00C22F3B"/>
    <w:rsid w:val="00C236B2"/>
    <w:rsid w:val="00C3471E"/>
    <w:rsid w:val="00C413AC"/>
    <w:rsid w:val="00C43DBB"/>
    <w:rsid w:val="00C44E75"/>
    <w:rsid w:val="00C507F9"/>
    <w:rsid w:val="00C61319"/>
    <w:rsid w:val="00C840F3"/>
    <w:rsid w:val="00C94C3B"/>
    <w:rsid w:val="00C973AE"/>
    <w:rsid w:val="00C97B0A"/>
    <w:rsid w:val="00CA70AD"/>
    <w:rsid w:val="00CB2208"/>
    <w:rsid w:val="00CB3595"/>
    <w:rsid w:val="00CB439A"/>
    <w:rsid w:val="00CC1095"/>
    <w:rsid w:val="00CC2F74"/>
    <w:rsid w:val="00CC7A91"/>
    <w:rsid w:val="00CD65B2"/>
    <w:rsid w:val="00CE0420"/>
    <w:rsid w:val="00CE5B74"/>
    <w:rsid w:val="00CF07E1"/>
    <w:rsid w:val="00CF0C69"/>
    <w:rsid w:val="00CF34E5"/>
    <w:rsid w:val="00D00CCF"/>
    <w:rsid w:val="00D03F51"/>
    <w:rsid w:val="00D045AE"/>
    <w:rsid w:val="00D210F3"/>
    <w:rsid w:val="00D3004A"/>
    <w:rsid w:val="00D31683"/>
    <w:rsid w:val="00D44639"/>
    <w:rsid w:val="00D50EAB"/>
    <w:rsid w:val="00D60D89"/>
    <w:rsid w:val="00D62D2E"/>
    <w:rsid w:val="00D818E0"/>
    <w:rsid w:val="00D83265"/>
    <w:rsid w:val="00DA2732"/>
    <w:rsid w:val="00DA7079"/>
    <w:rsid w:val="00DC0C49"/>
    <w:rsid w:val="00DC0E94"/>
    <w:rsid w:val="00DC4602"/>
    <w:rsid w:val="00DC5304"/>
    <w:rsid w:val="00DD3CF0"/>
    <w:rsid w:val="00DD45A2"/>
    <w:rsid w:val="00DE27D6"/>
    <w:rsid w:val="00DE4ABE"/>
    <w:rsid w:val="00DF53A6"/>
    <w:rsid w:val="00DF6A89"/>
    <w:rsid w:val="00E15A40"/>
    <w:rsid w:val="00E27C69"/>
    <w:rsid w:val="00E30DBB"/>
    <w:rsid w:val="00E3797C"/>
    <w:rsid w:val="00E40A8E"/>
    <w:rsid w:val="00E54A44"/>
    <w:rsid w:val="00E55FC7"/>
    <w:rsid w:val="00E6210D"/>
    <w:rsid w:val="00E647AD"/>
    <w:rsid w:val="00E64F35"/>
    <w:rsid w:val="00E709DA"/>
    <w:rsid w:val="00E77BAF"/>
    <w:rsid w:val="00E80DF7"/>
    <w:rsid w:val="00E81B29"/>
    <w:rsid w:val="00E82B39"/>
    <w:rsid w:val="00E83D51"/>
    <w:rsid w:val="00E8686B"/>
    <w:rsid w:val="00E94CBD"/>
    <w:rsid w:val="00E96703"/>
    <w:rsid w:val="00EA31D5"/>
    <w:rsid w:val="00EA78F6"/>
    <w:rsid w:val="00EB7BA6"/>
    <w:rsid w:val="00EC1C5A"/>
    <w:rsid w:val="00EC1D5B"/>
    <w:rsid w:val="00ED38C1"/>
    <w:rsid w:val="00ED4E9D"/>
    <w:rsid w:val="00EE0C12"/>
    <w:rsid w:val="00EE5567"/>
    <w:rsid w:val="00EE6836"/>
    <w:rsid w:val="00EF087D"/>
    <w:rsid w:val="00EF2515"/>
    <w:rsid w:val="00F03960"/>
    <w:rsid w:val="00F13AE0"/>
    <w:rsid w:val="00F13EB5"/>
    <w:rsid w:val="00F22D03"/>
    <w:rsid w:val="00F309A1"/>
    <w:rsid w:val="00F348EB"/>
    <w:rsid w:val="00F37A68"/>
    <w:rsid w:val="00F4293F"/>
    <w:rsid w:val="00F42B9F"/>
    <w:rsid w:val="00F551F9"/>
    <w:rsid w:val="00F61BBC"/>
    <w:rsid w:val="00F64B8A"/>
    <w:rsid w:val="00F82116"/>
    <w:rsid w:val="00F86256"/>
    <w:rsid w:val="00F95B2E"/>
    <w:rsid w:val="00F95D38"/>
    <w:rsid w:val="00F9656F"/>
    <w:rsid w:val="00F97BD8"/>
    <w:rsid w:val="00FA4470"/>
    <w:rsid w:val="00FA484E"/>
    <w:rsid w:val="00FA596C"/>
    <w:rsid w:val="00FA6CB2"/>
    <w:rsid w:val="00FA753C"/>
    <w:rsid w:val="00FA7E0D"/>
    <w:rsid w:val="00FE0762"/>
    <w:rsid w:val="00FE2B22"/>
    <w:rsid w:val="00FE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2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89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20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openxmlformats.org/officeDocument/2006/relationships/diagramColors" Target="diagrams/colors10.xml"/><Relationship Id="rId84" Type="http://schemas.openxmlformats.org/officeDocument/2006/relationships/diagramQuickStyle" Target="diagrams/quickStyle14.xml"/><Relationship Id="rId138" Type="http://schemas.openxmlformats.org/officeDocument/2006/relationships/diagramLayout" Target="diagrams/layout24.xml"/><Relationship Id="rId107" Type="http://schemas.openxmlformats.org/officeDocument/2006/relationships/diagramData" Target="diagrams/data18.xml"/><Relationship Id="rId11" Type="http://schemas.openxmlformats.org/officeDocument/2006/relationships/diagramData" Target="diagrams/data1.xml"/><Relationship Id="rId32" Type="http://schemas.openxmlformats.org/officeDocument/2006/relationships/image" Target="media/image5.jpeg"/><Relationship Id="rId53" Type="http://schemas.microsoft.com/office/2007/relationships/diagramDrawing" Target="diagrams/drawing8.xml"/><Relationship Id="rId74" Type="http://schemas.microsoft.com/office/2007/relationships/diagramDrawing" Target="diagrams/drawing12.xml"/><Relationship Id="rId128" Type="http://schemas.openxmlformats.org/officeDocument/2006/relationships/diagramLayout" Target="diagrams/layout22.xml"/><Relationship Id="rId149" Type="http://schemas.microsoft.com/office/2011/relationships/people" Target="people.xml"/><Relationship Id="rId5" Type="http://schemas.openxmlformats.org/officeDocument/2006/relationships/webSettings" Target="webSettings.xml"/><Relationship Id="rId95" Type="http://schemas.openxmlformats.org/officeDocument/2006/relationships/diagramColors" Target="diagrams/colors16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43" Type="http://schemas.openxmlformats.org/officeDocument/2006/relationships/diagramData" Target="diagrams/data7.xml"/><Relationship Id="rId48" Type="http://schemas.openxmlformats.org/officeDocument/2006/relationships/image" Target="media/image6.jpeg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113" Type="http://schemas.openxmlformats.org/officeDocument/2006/relationships/diagramLayout" Target="diagrams/layout19.xml"/><Relationship Id="rId118" Type="http://schemas.openxmlformats.org/officeDocument/2006/relationships/diagramLayout" Target="diagrams/layout20.xml"/><Relationship Id="rId134" Type="http://schemas.openxmlformats.org/officeDocument/2006/relationships/diagramQuickStyle" Target="diagrams/quickStyle23.xml"/><Relationship Id="rId139" Type="http://schemas.openxmlformats.org/officeDocument/2006/relationships/diagramQuickStyle" Target="diagrams/quickStyle24.xml"/><Relationship Id="rId80" Type="http://schemas.openxmlformats.org/officeDocument/2006/relationships/image" Target="media/image8.png"/><Relationship Id="rId85" Type="http://schemas.openxmlformats.org/officeDocument/2006/relationships/diagramColors" Target="diagrams/colors14.xml"/><Relationship Id="rId150" Type="http://schemas.openxmlformats.org/officeDocument/2006/relationships/theme" Target="theme/theme1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59" Type="http://schemas.openxmlformats.org/officeDocument/2006/relationships/image" Target="media/image7.png"/><Relationship Id="rId103" Type="http://schemas.microsoft.com/office/2011/relationships/commentsExtended" Target="commentsExtended.xml"/><Relationship Id="rId108" Type="http://schemas.openxmlformats.org/officeDocument/2006/relationships/diagramLayout" Target="diagrams/layout18.xml"/><Relationship Id="rId124" Type="http://schemas.openxmlformats.org/officeDocument/2006/relationships/diagramQuickStyle" Target="diagrams/quickStyle21.xml"/><Relationship Id="rId129" Type="http://schemas.openxmlformats.org/officeDocument/2006/relationships/diagramQuickStyle" Target="diagrams/quickStyle22.xml"/><Relationship Id="rId54" Type="http://schemas.openxmlformats.org/officeDocument/2006/relationships/diagramData" Target="diagrams/data9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91" Type="http://schemas.microsoft.com/office/2007/relationships/diagramDrawing" Target="diagrams/drawing15.xml"/><Relationship Id="rId96" Type="http://schemas.microsoft.com/office/2007/relationships/diagramDrawing" Target="diagrams/drawing16.xml"/><Relationship Id="rId140" Type="http://schemas.openxmlformats.org/officeDocument/2006/relationships/diagramColors" Target="diagrams/colors24.xml"/><Relationship Id="rId145" Type="http://schemas.openxmlformats.org/officeDocument/2006/relationships/diagramColors" Target="diagrams/colors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QuickStyle" Target="diagrams/quickStyle19.xml"/><Relationship Id="rId119" Type="http://schemas.openxmlformats.org/officeDocument/2006/relationships/diagramQuickStyle" Target="diagrams/quickStyle20.xml"/><Relationship Id="rId44" Type="http://schemas.openxmlformats.org/officeDocument/2006/relationships/diagramLayout" Target="diagrams/layout7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81" Type="http://schemas.openxmlformats.org/officeDocument/2006/relationships/image" Target="media/image9.jpeg"/><Relationship Id="rId86" Type="http://schemas.microsoft.com/office/2007/relationships/diagramDrawing" Target="diagrams/drawing14.xml"/><Relationship Id="rId130" Type="http://schemas.openxmlformats.org/officeDocument/2006/relationships/diagramColors" Target="diagrams/colors22.xml"/><Relationship Id="rId135" Type="http://schemas.openxmlformats.org/officeDocument/2006/relationships/diagramColors" Target="diagrams/colors23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109" Type="http://schemas.openxmlformats.org/officeDocument/2006/relationships/diagramQuickStyle" Target="diagrams/quickStyle18.xml"/><Relationship Id="rId34" Type="http://schemas.openxmlformats.org/officeDocument/2006/relationships/diagramLayout" Target="diagrams/layout5.xml"/><Relationship Id="rId50" Type="http://schemas.openxmlformats.org/officeDocument/2006/relationships/diagramLayout" Target="diagrams/layout8.xml"/><Relationship Id="rId55" Type="http://schemas.openxmlformats.org/officeDocument/2006/relationships/diagramLayout" Target="diagrams/layout9.xml"/><Relationship Id="rId76" Type="http://schemas.openxmlformats.org/officeDocument/2006/relationships/diagramLayout" Target="diagrams/layout13.xml"/><Relationship Id="rId97" Type="http://schemas.openxmlformats.org/officeDocument/2006/relationships/diagramData" Target="diagrams/data17.xml"/><Relationship Id="rId104" Type="http://schemas.microsoft.com/office/2016/09/relationships/commentsIds" Target="commentsIds.xml"/><Relationship Id="rId120" Type="http://schemas.openxmlformats.org/officeDocument/2006/relationships/diagramColors" Target="diagrams/colors20.xml"/><Relationship Id="rId125" Type="http://schemas.openxmlformats.org/officeDocument/2006/relationships/diagramColors" Target="diagrams/colors21.xml"/><Relationship Id="rId141" Type="http://schemas.microsoft.com/office/2007/relationships/diagramDrawing" Target="diagrams/drawing24.xml"/><Relationship Id="rId146" Type="http://schemas.microsoft.com/office/2007/relationships/diagramDrawing" Target="diagrams/drawing25.xml"/><Relationship Id="rId7" Type="http://schemas.openxmlformats.org/officeDocument/2006/relationships/endnotes" Target="endnotes.xml"/><Relationship Id="rId71" Type="http://schemas.openxmlformats.org/officeDocument/2006/relationships/diagramLayout" Target="diagrams/layout12.xml"/><Relationship Id="rId92" Type="http://schemas.openxmlformats.org/officeDocument/2006/relationships/diagramData" Target="diagrams/data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Data" Target="diagrams/data15.xml"/><Relationship Id="rId110" Type="http://schemas.openxmlformats.org/officeDocument/2006/relationships/diagramColors" Target="diagrams/colors18.xml"/><Relationship Id="rId115" Type="http://schemas.openxmlformats.org/officeDocument/2006/relationships/diagramColors" Target="diagrams/colors19.xml"/><Relationship Id="rId131" Type="http://schemas.microsoft.com/office/2007/relationships/diagramDrawing" Target="diagrams/drawing22.xml"/><Relationship Id="rId136" Type="http://schemas.microsoft.com/office/2007/relationships/diagramDrawing" Target="diagrams/drawing23.xml"/><Relationship Id="rId61" Type="http://schemas.openxmlformats.org/officeDocument/2006/relationships/diagramLayout" Target="diagrams/layout10.xml"/><Relationship Id="rId82" Type="http://schemas.openxmlformats.org/officeDocument/2006/relationships/diagramData" Target="diagrams/data14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QuickStyle" Target="diagrams/quickStyle13.xml"/><Relationship Id="rId100" Type="http://schemas.openxmlformats.org/officeDocument/2006/relationships/diagramColors" Target="diagrams/colors17.xml"/><Relationship Id="rId105" Type="http://schemas.microsoft.com/office/2018/08/relationships/commentsExtensible" Target="commentsExtensible.xml"/><Relationship Id="rId126" Type="http://schemas.microsoft.com/office/2007/relationships/diagramDrawing" Target="diagrams/drawing21.xml"/><Relationship Id="rId14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QuickStyle" Target="diagrams/quickStyle12.xml"/><Relationship Id="rId93" Type="http://schemas.openxmlformats.org/officeDocument/2006/relationships/diagramLayout" Target="diagrams/layout16.xml"/><Relationship Id="rId98" Type="http://schemas.openxmlformats.org/officeDocument/2006/relationships/diagramLayout" Target="diagrams/layout17.xml"/><Relationship Id="rId121" Type="http://schemas.microsoft.com/office/2007/relationships/diagramDrawing" Target="diagrams/drawing20.xml"/><Relationship Id="rId142" Type="http://schemas.openxmlformats.org/officeDocument/2006/relationships/diagramData" Target="diagrams/data25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QuickStyle" Target="diagrams/quickStyle11.xml"/><Relationship Id="rId116" Type="http://schemas.microsoft.com/office/2007/relationships/diagramDrawing" Target="diagrams/drawing19.xml"/><Relationship Id="rId137" Type="http://schemas.openxmlformats.org/officeDocument/2006/relationships/diagramData" Target="diagrams/data24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QuickStyle" Target="diagrams/quickStyle10.xml"/><Relationship Id="rId83" Type="http://schemas.openxmlformats.org/officeDocument/2006/relationships/diagramLayout" Target="diagrams/layout14.xml"/><Relationship Id="rId88" Type="http://schemas.openxmlformats.org/officeDocument/2006/relationships/diagramLayout" Target="diagrams/layout15.xml"/><Relationship Id="rId111" Type="http://schemas.microsoft.com/office/2007/relationships/diagramDrawing" Target="diagrams/drawing18.xml"/><Relationship Id="rId132" Type="http://schemas.openxmlformats.org/officeDocument/2006/relationships/diagramData" Target="diagrams/data23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openxmlformats.org/officeDocument/2006/relationships/image" Target="media/image10.jpeg"/><Relationship Id="rId127" Type="http://schemas.openxmlformats.org/officeDocument/2006/relationships/diagramData" Target="diagrams/data22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94" Type="http://schemas.openxmlformats.org/officeDocument/2006/relationships/diagramQuickStyle" Target="diagrams/quickStyle16.xml"/><Relationship Id="rId99" Type="http://schemas.openxmlformats.org/officeDocument/2006/relationships/diagramQuickStyle" Target="diagrams/quickStyle17.xml"/><Relationship Id="rId101" Type="http://schemas.microsoft.com/office/2007/relationships/diagramDrawing" Target="diagrams/drawing17.xml"/><Relationship Id="rId122" Type="http://schemas.openxmlformats.org/officeDocument/2006/relationships/diagramData" Target="diagrams/data21.xml"/><Relationship Id="rId143" Type="http://schemas.openxmlformats.org/officeDocument/2006/relationships/diagramLayout" Target="diagrams/layout25.xm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openxmlformats.org/officeDocument/2006/relationships/diagramColors" Target="diagrams/colors11.xml"/><Relationship Id="rId89" Type="http://schemas.openxmlformats.org/officeDocument/2006/relationships/diagramQuickStyle" Target="diagrams/quickStyle15.xml"/><Relationship Id="rId112" Type="http://schemas.openxmlformats.org/officeDocument/2006/relationships/diagramData" Target="diagrams/data19.xml"/><Relationship Id="rId133" Type="http://schemas.openxmlformats.org/officeDocument/2006/relationships/diagramLayout" Target="diagrams/layout23.xml"/><Relationship Id="rId16" Type="http://schemas.openxmlformats.org/officeDocument/2006/relationships/diagramData" Target="diagrams/data2.xml"/><Relationship Id="rId37" Type="http://schemas.microsoft.com/office/2007/relationships/diagramDrawing" Target="diagrams/drawing5.xml"/><Relationship Id="rId58" Type="http://schemas.microsoft.com/office/2007/relationships/diagramDrawing" Target="diagrams/drawing9.xml"/><Relationship Id="rId79" Type="http://schemas.microsoft.com/office/2007/relationships/diagramDrawing" Target="diagrams/drawing13.xml"/><Relationship Id="rId102" Type="http://schemas.openxmlformats.org/officeDocument/2006/relationships/comments" Target="comments.xml"/><Relationship Id="rId123" Type="http://schemas.openxmlformats.org/officeDocument/2006/relationships/diagramLayout" Target="diagrams/layout21.xml"/><Relationship Id="rId144" Type="http://schemas.openxmlformats.org/officeDocument/2006/relationships/diagramQuickStyle" Target="diagrams/quickStyle25.xml"/><Relationship Id="rId90" Type="http://schemas.openxmlformats.org/officeDocument/2006/relationships/diagramColors" Target="diagrams/colors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administrador/usuario del  sistema externo procedera a crear un componente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verificar el componente que se desea crear, leyendo en la base de datos, si ya existe se informa la existencia del elemento de lo contrario se procede a crearlo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registrarEventoAlarma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cliente/componente envia informacion de los eventos y alarmas generados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eventos y alarmas generados por el cliente/componente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2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2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1"/>
      <dgm:spPr/>
    </dgm:pt>
    <dgm:pt modelId="{55164041-0DA5-453A-A58D-112FB207D28D}" type="pres">
      <dgm:prSet presAssocID="{3D528162-819B-4496-947B-01F34E8D5A87}" presName="connTx" presStyleLbl="sibTrans2D1" presStyleIdx="0" presStyleCnt="1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1" presStyleCnt="2"/>
      <dgm:spPr/>
    </dgm:pt>
    <dgm:pt modelId="{D72D5B15-2032-4B6E-9E2B-A7816C4E1241}" type="pres">
      <dgm:prSet presAssocID="{D8C80086-58DA-4745-AA64-27E46A93AF67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E8C81C70-0889-4F83-B2BD-2AEF267CE627}" type="presParOf" srcId="{DBB6B28E-CD7F-46A0-BDAC-199473353B78}" destId="{DC8BD044-A3B5-496F-9F98-5D6265353648}" srcOrd="2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leerAlarmas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las alarmas generadas por los clientes/compoenentes en el tiempo 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gestionarAlarma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la alarma, atendiendolas a su manera en la interfaz de</a:t>
          </a:r>
          <a:r>
            <a:rPr lang="es-CO" b="1"/>
            <a:t> gestion de alarmas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generarReporteAlarma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el usuario podrá generar el reporte de la alarma cuando desee, escogiendo la(s) fechas en las cuales desea ver la(s) alarmas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leerReportes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los reportes generados por los clientes/componentes y previamente guardados en la base de datos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gestionarEvento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los eventos, atendiendolos a su manera en la interfaz de</a:t>
          </a:r>
          <a:r>
            <a:rPr lang="es-CO" b="1"/>
            <a:t> gestion de eventos</a:t>
          </a:r>
          <a:endParaRPr lang="es-CO"/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947CFE87-5B3E-4A61-AF11-CD5FE251BD92}">
      <dgm:prSet phldrT="[Texto]"/>
      <dgm:spPr/>
      <dgm:t>
        <a:bodyPr/>
        <a:lstStyle/>
        <a:p>
          <a:r>
            <a:rPr lang="es-CO"/>
            <a:t>generarReporteEvento</a:t>
          </a:r>
        </a:p>
      </dgm:t>
    </dgm:pt>
    <dgm:pt modelId="{0FC8CC36-0092-4797-AC9E-1ACCB6F16AAF}" type="parTrans" cxnId="{B9A6919F-5FA9-493A-BBA3-67FC2883F56B}">
      <dgm:prSet/>
      <dgm:spPr/>
      <dgm:t>
        <a:bodyPr/>
        <a:lstStyle/>
        <a:p>
          <a:endParaRPr lang="es-CO"/>
        </a:p>
      </dgm:t>
    </dgm:pt>
    <dgm:pt modelId="{4866EA8F-AE08-4479-AFD6-B285026A58FD}" type="sibTrans" cxnId="{B9A6919F-5FA9-493A-BBA3-67FC2883F56B}">
      <dgm:prSet/>
      <dgm:spPr/>
      <dgm:t>
        <a:bodyPr/>
        <a:lstStyle/>
        <a:p>
          <a:endParaRPr lang="es-CO"/>
        </a:p>
      </dgm:t>
    </dgm:pt>
    <dgm:pt modelId="{0C45496D-EB44-4D6D-8BA3-FC35F44E94EC}">
      <dgm:prSet phldrT="[Texto]"/>
      <dgm:spPr/>
      <dgm:t>
        <a:bodyPr/>
        <a:lstStyle/>
        <a:p>
          <a:r>
            <a:rPr lang="es-CO"/>
            <a:t>el usuario podrá generar el reporte de los eventos cuando desee, escogiendo la(s) fechas en las cuales desea ver dichos eventos</a:t>
          </a:r>
        </a:p>
      </dgm:t>
    </dgm:pt>
    <dgm:pt modelId="{4F7E4E73-0956-4E1C-9A80-5E5D91C1F1A3}" type="parTrans" cxnId="{0609BDFA-E1A2-4E59-BA0A-541C555A1F09}">
      <dgm:prSet/>
      <dgm:spPr/>
      <dgm:t>
        <a:bodyPr/>
        <a:lstStyle/>
        <a:p>
          <a:endParaRPr lang="es-CO"/>
        </a:p>
      </dgm:t>
    </dgm:pt>
    <dgm:pt modelId="{B3C6E78B-507D-4990-94CF-E9A3859C6FBB}" type="sibTrans" cxnId="{0609BDFA-E1A2-4E59-BA0A-541C555A1F09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AF222503-59A7-4DD7-B6DF-DA7C1DAF67CB}" type="pres">
      <dgm:prSet presAssocID="{25D1661C-1AD6-4939-92D1-E23D7FF4717E}" presName="sibTrans" presStyleLbl="sibTrans2D1" presStyleIdx="1" presStyleCnt="2"/>
      <dgm:spPr/>
    </dgm:pt>
    <dgm:pt modelId="{A24867D0-AE8B-4517-ABF9-B24B474E161E}" type="pres">
      <dgm:prSet presAssocID="{25D1661C-1AD6-4939-92D1-E23D7FF4717E}" presName="connTx" presStyleLbl="sibTrans2D1" presStyleIdx="1" presStyleCnt="2"/>
      <dgm:spPr/>
    </dgm:pt>
    <dgm:pt modelId="{A3F1E66E-A814-431F-84A6-DB5CCCA9476B}" type="pres">
      <dgm:prSet presAssocID="{947CFE87-5B3E-4A61-AF11-CD5FE251BD92}" presName="composite" presStyleCnt="0"/>
      <dgm:spPr/>
    </dgm:pt>
    <dgm:pt modelId="{041592B6-43C7-485D-8626-D1BE083B1238}" type="pres">
      <dgm:prSet presAssocID="{947CFE87-5B3E-4A61-AF11-CD5FE251BD9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38DEA0E-903C-47A1-9DBA-C2EF7AA63AAF}" type="pres">
      <dgm:prSet presAssocID="{947CFE87-5B3E-4A61-AF11-CD5FE251BD92}" presName="parSh" presStyleLbl="node1" presStyleIdx="2" presStyleCnt="3"/>
      <dgm:spPr/>
    </dgm:pt>
    <dgm:pt modelId="{C72B4285-A5FF-47A1-8203-0ADCEAE0FC37}" type="pres">
      <dgm:prSet presAssocID="{947CFE87-5B3E-4A61-AF11-CD5FE251BD9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4C911C16-6130-4E8A-919C-A331BD08DFFC}" type="presOf" srcId="{25D1661C-1AD6-4939-92D1-E23D7FF4717E}" destId="{AF222503-59A7-4DD7-B6DF-DA7C1DAF67CB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A0E92A38-AACA-4494-BAAF-D43E2AD291EE}" type="presOf" srcId="{947CFE87-5B3E-4A61-AF11-CD5FE251BD92}" destId="{041592B6-43C7-485D-8626-D1BE083B1238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792BE58-6C15-4E23-8059-0F663A7788BD}" type="presOf" srcId="{0C45496D-EB44-4D6D-8BA3-FC35F44E94EC}" destId="{C72B4285-A5FF-47A1-8203-0ADCEAE0FC37}" srcOrd="0" destOrd="0" presId="urn:microsoft.com/office/officeart/2005/8/layout/process3"/>
    <dgm:cxn modelId="{28B6C15A-8B5E-41B6-B756-C78DA135A3BF}" type="presOf" srcId="{947CFE87-5B3E-4A61-AF11-CD5FE251BD92}" destId="{D38DEA0E-903C-47A1-9DBA-C2EF7AA63AAF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B9A6919F-5FA9-493A-BBA3-67FC2883F56B}" srcId="{4735F9FC-99D9-4170-AB49-BF68E9128479}" destId="{947CFE87-5B3E-4A61-AF11-CD5FE251BD92}" srcOrd="2" destOrd="0" parTransId="{0FC8CC36-0092-4797-AC9E-1ACCB6F16AAF}" sibTransId="{4866EA8F-AE08-4479-AFD6-B285026A58FD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2E2A2BD-DB61-47B8-AA16-0AF43522ABFB}" type="presOf" srcId="{25D1661C-1AD6-4939-92D1-E23D7FF4717E}" destId="{A24867D0-AE8B-4517-ABF9-B24B474E161E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609BDFA-E1A2-4E59-BA0A-541C555A1F09}" srcId="{947CFE87-5B3E-4A61-AF11-CD5FE251BD92}" destId="{0C45496D-EB44-4D6D-8BA3-FC35F44E94EC}" srcOrd="0" destOrd="0" parTransId="{4F7E4E73-0956-4E1C-9A80-5E5D91C1F1A3}" sibTransId="{B3C6E78B-507D-4990-94CF-E9A3859C6FBB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8225B98B-372B-46FD-9BF9-F2D7AD478848}" type="presParOf" srcId="{71330616-7E8A-4D92-AB6F-1FB7488A3B15}" destId="{AF222503-59A7-4DD7-B6DF-DA7C1DAF67CB}" srcOrd="3" destOrd="0" presId="urn:microsoft.com/office/officeart/2005/8/layout/process3"/>
    <dgm:cxn modelId="{2E9A6792-3A20-4110-A6B9-D3867EFDC8B7}" type="presParOf" srcId="{AF222503-59A7-4DD7-B6DF-DA7C1DAF67CB}" destId="{A24867D0-AE8B-4517-ABF9-B24B474E161E}" srcOrd="0" destOrd="0" presId="urn:microsoft.com/office/officeart/2005/8/layout/process3"/>
    <dgm:cxn modelId="{E772E4A2-E2E2-40E5-B2C8-12FAA23FA90B}" type="presParOf" srcId="{71330616-7E8A-4D92-AB6F-1FB7488A3B15}" destId="{A3F1E66E-A814-431F-84A6-DB5CCCA9476B}" srcOrd="4" destOrd="0" presId="urn:microsoft.com/office/officeart/2005/8/layout/process3"/>
    <dgm:cxn modelId="{03E3B3BD-0A90-4758-BFB6-92C19EDE3718}" type="presParOf" srcId="{A3F1E66E-A814-431F-84A6-DB5CCCA9476B}" destId="{041592B6-43C7-485D-8626-D1BE083B1238}" srcOrd="0" destOrd="0" presId="urn:microsoft.com/office/officeart/2005/8/layout/process3"/>
    <dgm:cxn modelId="{41D2CDF3-07AE-4719-9AF7-A3CD8DEA37DE}" type="presParOf" srcId="{A3F1E66E-A814-431F-84A6-DB5CCCA9476B}" destId="{D38DEA0E-903C-47A1-9DBA-C2EF7AA63AAF}" srcOrd="1" destOrd="0" presId="urn:microsoft.com/office/officeart/2005/8/layout/process3"/>
    <dgm:cxn modelId="{BDFD2B84-4EC0-409C-AD8C-657BBCB61CB2}" type="presParOf" srcId="{A3F1E66E-A814-431F-84A6-DB5CCCA9476B}" destId="{C72B4285-A5FF-47A1-8203-0ADCEAE0FC3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configurarEventosAlarmas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su sistema externo para establecer una parametrizacion de  los eventos y alarmas que generarán sus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el administrador/usuario podrá configurar la forma en que desea ver los eventos en su sistema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ConfigurarAlarma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ES"/>
            <a:t>el administrador/usuario podrá configurar la forma en que desea ver las alarmas en su sistema</a:t>
          </a:r>
          <a:endParaRPr lang="es-CO"/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validarUsuario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validarIntentosIngreso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se validan los intentos de ingreso al sistema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intentos fallidos: si los intentos de ingreso son superiores a 3 veces, se genera una alerta al administrador del sistema y no se permiten mas intentos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2FB43CC7-A3F1-4165-9BEC-42D4C18452C5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cuando el usuario ingrese al sistema se validará el ingreso </a:t>
          </a:r>
        </a:p>
      </dgm:t>
    </dgm:pt>
    <dgm:pt modelId="{E789B3D8-2DF1-4F06-90F7-FAEAE47A222B}" type="parTrans" cxnId="{86C4E376-B156-4CC4-9E8D-CBF60DCF8159}">
      <dgm:prSet/>
      <dgm:spPr/>
      <dgm:t>
        <a:bodyPr/>
        <a:lstStyle/>
        <a:p>
          <a:endParaRPr lang="es-CO"/>
        </a:p>
      </dgm:t>
    </dgm:pt>
    <dgm:pt modelId="{A0314525-678C-4485-8095-F5914A5133AD}" type="sibTrans" cxnId="{86C4E376-B156-4CC4-9E8D-CBF60DCF8159}">
      <dgm:prSet/>
      <dgm:spPr/>
      <dgm:t>
        <a:bodyPr/>
        <a:lstStyle/>
        <a:p>
          <a:endParaRPr lang="es-CO"/>
        </a:p>
      </dgm:t>
    </dgm:pt>
    <dgm:pt modelId="{A3B8EDC3-CC93-4BFD-ADB3-89F61AA508D2}">
      <dgm:prSet phldrT="[Texto]"/>
      <dgm:spPr/>
      <dgm:t>
        <a:bodyPr/>
        <a:lstStyle/>
        <a:p>
          <a:r>
            <a:rPr lang="es-CO"/>
            <a:t>accede: el usuario ingresará al sistema </a:t>
          </a:r>
        </a:p>
      </dgm:t>
    </dgm:pt>
    <dgm:pt modelId="{DD96AB9A-6673-4EFC-9903-7654113EE231}" type="parTrans" cxnId="{DEC503EA-0BF4-47D7-9AFD-D7243AF8BF00}">
      <dgm:prSet/>
      <dgm:spPr/>
      <dgm:t>
        <a:bodyPr/>
        <a:lstStyle/>
        <a:p>
          <a:endParaRPr lang="es-CO"/>
        </a:p>
      </dgm:t>
    </dgm:pt>
    <dgm:pt modelId="{D7B894CA-01A8-46A3-BE5F-0F44D4061AB8}" type="sibTrans" cxnId="{DEC503EA-0BF4-47D7-9AFD-D7243AF8BF00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0" presId="urn:microsoft.com/office/officeart/2005/8/layout/process3"/>
    <dgm:cxn modelId="{8F2C8A15-08D3-48BA-96D9-6425CAB15CD2}" type="presOf" srcId="{2FB43CC7-A3F1-4165-9BEC-42D4C18452C5}" destId="{3605D73C-7E3E-4818-B6BE-775942DAFC6D}" srcOrd="0" destOrd="0" presId="urn:microsoft.com/office/officeart/2005/8/layout/process3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86C4E376-B156-4CC4-9E8D-CBF60DCF8159}" srcId="{F2DB028E-ED48-4F86-9D43-038F5A4A6891}" destId="{2FB43CC7-A3F1-4165-9BEC-42D4C18452C5}" srcOrd="0" destOrd="0" parTransId="{E789B3D8-2DF1-4F06-90F7-FAEAE47A222B}" sibTransId="{A0314525-678C-4485-8095-F5914A5133AD}"/>
    <dgm:cxn modelId="{06D05978-CE6F-4236-925C-116EBC3A070E}" type="presOf" srcId="{A3B8EDC3-CC93-4BFD-ADB3-89F61AA508D2}" destId="{F30D5423-D3DC-4D84-9295-E80A71FDABE7}" srcOrd="0" destOrd="1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5FC4E2CE-D6E5-4CC9-93E7-5813085F7814}" srcId="{47CB07D2-62A9-4DAE-B20E-111C1AC2906F}" destId="{41995401-AF5A-40EF-B9E3-078A1B73A7D5}" srcOrd="0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DEC503EA-0BF4-47D7-9AFD-D7243AF8BF00}" srcId="{47CB07D2-62A9-4DAE-B20E-111C1AC2906F}" destId="{A3B8EDC3-CC93-4BFD-ADB3-89F61AA508D2}" srcOrd="1" destOrd="0" parTransId="{DD96AB9A-6673-4EFC-9903-7654113EE231}" sibTransId="{D7B894CA-01A8-46A3-BE5F-0F44D4061AB8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2"/>
      <dgm:spPr/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ProtegerDatos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IC debe estar en capacidad de proteger los datos de los sistemas externos 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establecerPoliticaSeguridad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establecera politicas de seguridad deacuerdo con los estandares requeridos por los sistemas externos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7F1DC0-785A-4F38-A6DC-B7572D50068A}" type="presOf" srcId="{F521B3C0-F467-4B41-ADDE-18218D4C5020}" destId="{F4EAB0C5-295B-45CC-8124-03C5AEA26913}" srcOrd="0" destOrd="1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almacenarDatos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los datos generados se almacenarán en la base de datos del sistema externo.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almacenar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si al verificar los datos se encuentran algunas inconsistencias, se generarán las alarmas correspondientes, permitiendole al usuario/administrador realizar su respectiva gestión. (tiempo real)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68701596-3808-4F0C-9F00-9F88100A7A2C}" type="pres">
      <dgm:prSet presAssocID="{2E9B588C-CF38-4CF8-BA8A-E5E8369F8ADF}" presName="sibTrans" presStyleLbl="sibTrans2D1" presStyleIdx="1" presStyleCnt="2"/>
      <dgm:spPr/>
    </dgm:pt>
    <dgm:pt modelId="{BA43A460-1A64-47A4-AD16-52D2973CDE5B}" type="pres">
      <dgm:prSet presAssocID="{2E9B588C-CF38-4CF8-BA8A-E5E8369F8ADF}" presName="connTx" presStyleLbl="sibTrans2D1" presStyleIdx="1" presStyleCnt="2"/>
      <dgm:spPr/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8724FF8-A2B8-4AD8-BE49-BBA30E0B102E}" type="pres">
      <dgm:prSet presAssocID="{189CF955-8BEC-409A-8279-04C0FCC63722}" presName="parSh" presStyleLbl="node1" presStyleIdx="2" presStyleCnt="3"/>
      <dgm:spPr/>
    </dgm:pt>
    <dgm:pt modelId="{4732F223-B9F1-4348-86ED-67F630824C96}" type="pres">
      <dgm:prSet presAssocID="{189CF955-8BEC-409A-8279-04C0FCC6372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A48461C-AFDB-4DB1-B7C7-53771F28A00E}" type="presOf" srcId="{189CF955-8BEC-409A-8279-04C0FCC63722}" destId="{00EF6254-6E58-4376-AE79-61C7809C8EFD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AA5E684A-2EDC-44B3-94E3-1C979E5CB502}" type="presOf" srcId="{2E9B588C-CF38-4CF8-BA8A-E5E8369F8ADF}" destId="{BA43A460-1A64-47A4-AD16-52D2973CDE5B}" srcOrd="1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2152E3C0-597A-463A-9D4F-0012DE6D05E3}" type="presOf" srcId="{2E9B588C-CF38-4CF8-BA8A-E5E8369F8ADF}" destId="{68701596-3808-4F0C-9F00-9F88100A7A2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A4E3A3EC-FBC9-4EBD-9081-A8192A8D0D5C}" type="presOf" srcId="{69F5C2CB-C74D-41A5-9E1E-BB5D593FC3A8}" destId="{4732F223-B9F1-4348-86ED-67F630824C96}" srcOrd="0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5E7A1F9-AF5F-4A00-A9A9-B3A7099BA1F9}" type="presOf" srcId="{189CF955-8BEC-409A-8279-04C0FCC63722}" destId="{78724FF8-A2B8-4AD8-BE49-BBA30E0B102E}" srcOrd="1" destOrd="0" presId="urn:microsoft.com/office/officeart/2005/8/layout/process3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07FE53E0-5C05-4154-AF4A-740CB22807B9}" type="presParOf" srcId="{71330616-7E8A-4D92-AB6F-1FB7488A3B15}" destId="{68701596-3808-4F0C-9F00-9F88100A7A2C}" srcOrd="3" destOrd="0" presId="urn:microsoft.com/office/officeart/2005/8/layout/process3"/>
    <dgm:cxn modelId="{8A58C337-6777-42F8-AB4C-C3AF47647EAE}" type="presParOf" srcId="{68701596-3808-4F0C-9F00-9F88100A7A2C}" destId="{BA43A460-1A64-47A4-AD16-52D2973CDE5B}" srcOrd="0" destOrd="0" presId="urn:microsoft.com/office/officeart/2005/8/layout/process3"/>
    <dgm:cxn modelId="{55117E3B-0F32-4FEA-A3F0-5FBE13CAC862}" type="presParOf" srcId="{71330616-7E8A-4D92-AB6F-1FB7488A3B15}" destId="{0B5C6FBE-0861-44B2-BB30-417915B9C5D7}" srcOrd="4" destOrd="0" presId="urn:microsoft.com/office/officeart/2005/8/layout/process3"/>
    <dgm:cxn modelId="{518D28D0-2D57-49B2-8F33-CE39E41F4097}" type="presParOf" srcId="{0B5C6FBE-0861-44B2-BB30-417915B9C5D7}" destId="{00EF6254-6E58-4376-AE79-61C7809C8EFD}" srcOrd="0" destOrd="0" presId="urn:microsoft.com/office/officeart/2005/8/layout/process3"/>
    <dgm:cxn modelId="{1EE13B43-815C-4155-8550-B7F83F2B828B}" type="presParOf" srcId="{0B5C6FBE-0861-44B2-BB30-417915B9C5D7}" destId="{78724FF8-A2B8-4AD8-BE49-BBA30E0B102E}" srcOrd="1" destOrd="0" presId="urn:microsoft.com/office/officeart/2005/8/layout/process3"/>
    <dgm:cxn modelId="{838C3856-EEBC-4A1F-815C-3636C25D3285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CO"/>
            <a:t>GestionarLecturas</a:t>
          </a:r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administrador/cliente podrá gestionar lecturas de la información generada por los clientes/componentes en el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gestionarFactura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154650"/>
          <a:ext cx="2466594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Crear_sistema_externo</a:t>
          </a:r>
          <a:endParaRPr lang="es-CO" sz="1200" kern="1200"/>
        </a:p>
      </dsp:txBody>
      <dsp:txXfrm>
        <a:off x="505205" y="154650"/>
        <a:ext cx="2466594" cy="345600"/>
      </dsp:txXfrm>
    </dsp:sp>
    <dsp:sp modelId="{5A37B31B-92A6-4B8C-8EC6-79C60F510A69}">
      <dsp:nvSpPr>
        <dsp:cNvPr id="0" name=""/>
        <dsp:cNvSpPr/>
      </dsp:nvSpPr>
      <dsp:spPr>
        <a:xfrm>
          <a:off x="505205" y="452624"/>
          <a:ext cx="2466594" cy="90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Al escoger esta opción, el superadministrador tendrá la posibilidad de hacer la creación de un nuevo sistema externo</a:t>
          </a:r>
          <a:endParaRPr lang="es-CO" sz="1200" kern="1200"/>
        </a:p>
      </dsp:txBody>
      <dsp:txXfrm>
        <a:off x="531776" y="479195"/>
        <a:ext cx="2413452" cy="85405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67761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crearComponente</a:t>
          </a:r>
          <a:endParaRPr lang="es-CO" sz="800" kern="1200"/>
        </a:p>
      </dsp:txBody>
      <dsp:txXfrm>
        <a:off x="516880" y="677612"/>
        <a:ext cx="1210552" cy="230400"/>
      </dsp:txXfrm>
    </dsp:sp>
    <dsp:sp modelId="{5A37B31B-92A6-4B8C-8EC6-79C60F510A69}">
      <dsp:nvSpPr>
        <dsp:cNvPr id="0" name=""/>
        <dsp:cNvSpPr/>
      </dsp:nvSpPr>
      <dsp:spPr>
        <a:xfrm>
          <a:off x="250606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del  sistema externo procedera a crear un componente</a:t>
          </a:r>
          <a:endParaRPr lang="es-CO" sz="800" kern="1200"/>
        </a:p>
      </dsp:txBody>
      <dsp:txXfrm>
        <a:off x="285533" y="911189"/>
        <a:ext cx="1140698" cy="1122646"/>
      </dsp:txXfrm>
    </dsp:sp>
    <dsp:sp modelId="{F13117CB-8B3F-4BED-A78E-5C3D59DE627F}">
      <dsp:nvSpPr>
        <dsp:cNvPr id="0" name=""/>
        <dsp:cNvSpPr/>
      </dsp:nvSpPr>
      <dsp:spPr>
        <a:xfrm rot="21523705">
          <a:off x="1782379" y="626168"/>
          <a:ext cx="116545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782383" y="686834"/>
        <a:ext cx="81582" cy="180836"/>
      </dsp:txXfrm>
    </dsp:sp>
    <dsp:sp modelId="{E2D98EB9-4786-4A52-AE89-DB2C4078F6E4}">
      <dsp:nvSpPr>
        <dsp:cNvPr id="0" name=""/>
        <dsp:cNvSpPr/>
      </dsp:nvSpPr>
      <dsp:spPr>
        <a:xfrm>
          <a:off x="1947276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verificarComponente</a:t>
          </a:r>
        </a:p>
      </dsp:txBody>
      <dsp:txXfrm>
        <a:off x="1947276" y="645862"/>
        <a:ext cx="1210552" cy="230400"/>
      </dsp:txXfrm>
    </dsp:sp>
    <dsp:sp modelId="{86CE094A-6727-4336-BA0D-D09A7B3AED10}">
      <dsp:nvSpPr>
        <dsp:cNvPr id="0" name=""/>
        <dsp:cNvSpPr/>
      </dsp:nvSpPr>
      <dsp:spPr>
        <a:xfrm>
          <a:off x="2195220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procede a verificar el componente que se desea crear, leyendo en la base de datos, si ya existe se informa la existencia del elemento de lo contrario se procede a crearlo</a:t>
          </a:r>
        </a:p>
      </dsp:txBody>
      <dsp:txXfrm>
        <a:off x="2230147" y="911189"/>
        <a:ext cx="1140698" cy="1122646"/>
      </dsp:txXfrm>
    </dsp:sp>
    <dsp:sp modelId="{2577154F-FA83-4B8C-BA41-C5C43E80AF82}">
      <dsp:nvSpPr>
        <dsp:cNvPr id="0" name=""/>
        <dsp:cNvSpPr/>
      </dsp:nvSpPr>
      <dsp:spPr>
        <a:xfrm>
          <a:off x="3341344" y="610366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341344" y="670644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3891890" y="645862"/>
        <a:ext cx="1210552" cy="230400"/>
      </dsp:txXfrm>
    </dsp:sp>
    <dsp:sp modelId="{D72D5B15-2032-4B6E-9E2B-A7816C4E1241}">
      <dsp:nvSpPr>
        <dsp:cNvPr id="0" name=""/>
        <dsp:cNvSpPr/>
      </dsp:nvSpPr>
      <dsp:spPr>
        <a:xfrm>
          <a:off x="4139835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174762" y="911189"/>
        <a:ext cx="1140698" cy="112264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810405" y="581275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400" kern="1200"/>
            <a:t>registrarEventoAlarma</a:t>
          </a:r>
          <a:endParaRPr lang="es-CO" sz="1400" kern="1200"/>
        </a:p>
      </dsp:txBody>
      <dsp:txXfrm>
        <a:off x="810405" y="581275"/>
        <a:ext cx="1902606" cy="403200"/>
      </dsp:txXfrm>
    </dsp:sp>
    <dsp:sp modelId="{5A37B31B-92A6-4B8C-8EC6-79C60F510A69}">
      <dsp:nvSpPr>
        <dsp:cNvPr id="0" name=""/>
        <dsp:cNvSpPr/>
      </dsp:nvSpPr>
      <dsp:spPr>
        <a:xfrm>
          <a:off x="39190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kern="1200"/>
            <a:t>el cliente/componente envia informacion de los eventos y alarmas generados</a:t>
          </a:r>
          <a:endParaRPr lang="es-CO" sz="1400" kern="1200"/>
        </a:p>
      </dsp:txBody>
      <dsp:txXfrm>
        <a:off x="428810" y="965816"/>
        <a:ext cx="1828798" cy="1186192"/>
      </dsp:txXfrm>
    </dsp:sp>
    <dsp:sp modelId="{F13117CB-8B3F-4BED-A78E-5C3D59DE627F}">
      <dsp:nvSpPr>
        <dsp:cNvPr id="0" name=""/>
        <dsp:cNvSpPr/>
      </dsp:nvSpPr>
      <dsp:spPr>
        <a:xfrm rot="21515053">
          <a:off x="2799365" y="518118"/>
          <a:ext cx="183183" cy="47369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100" kern="1200"/>
        </a:p>
      </dsp:txBody>
      <dsp:txXfrm>
        <a:off x="2799373" y="613536"/>
        <a:ext cx="128228" cy="284216"/>
      </dsp:txXfrm>
    </dsp:sp>
    <dsp:sp modelId="{289F1E0C-69BD-4D5C-BFDD-B581200ADA15}">
      <dsp:nvSpPr>
        <dsp:cNvPr id="0" name=""/>
        <dsp:cNvSpPr/>
      </dsp:nvSpPr>
      <dsp:spPr>
        <a:xfrm>
          <a:off x="3058536" y="525712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400" kern="1200"/>
            <a:t>writeDataBase</a:t>
          </a:r>
        </a:p>
      </dsp:txBody>
      <dsp:txXfrm>
        <a:off x="3058536" y="525712"/>
        <a:ext cx="1902606" cy="403200"/>
      </dsp:txXfrm>
    </dsp:sp>
    <dsp:sp modelId="{D72D5B15-2032-4B6E-9E2B-A7816C4E1241}">
      <dsp:nvSpPr>
        <dsp:cNvPr id="0" name=""/>
        <dsp:cNvSpPr/>
      </dsp:nvSpPr>
      <dsp:spPr>
        <a:xfrm>
          <a:off x="344822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400" kern="1200"/>
            <a:t>se guardan los eventos y alarmas generados por el cliente/componente en la base de datos</a:t>
          </a:r>
        </a:p>
      </dsp:txBody>
      <dsp:txXfrm>
        <a:off x="3485130" y="965816"/>
        <a:ext cx="1828798" cy="118619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leerAlarmas</a:t>
          </a:r>
        </a:p>
      </dsp:txBody>
      <dsp:txXfrm>
        <a:off x="2771" y="103064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las alarmas generadas por los clientes/compoenentes en el tiempo s</a:t>
          </a:r>
          <a:endParaRPr lang="es-CO" sz="800" b="0" kern="1200"/>
        </a:p>
      </dsp:txBody>
      <dsp:txXfrm>
        <a:off x="285246" y="1285433"/>
        <a:ext cx="1211328" cy="783734"/>
      </dsp:txXfrm>
    </dsp:sp>
    <dsp:sp modelId="{AE44CE3B-B5A6-433D-BDC1-30435E6648AC}">
      <dsp:nvSpPr>
        <dsp:cNvPr id="0" name=""/>
        <dsp:cNvSpPr/>
      </dsp:nvSpPr>
      <dsp:spPr>
        <a:xfrm>
          <a:off x="1453891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173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gestionarAlarma</a:t>
          </a:r>
          <a:endParaRPr lang="es-CO" sz="800" kern="1200"/>
        </a:p>
      </dsp:txBody>
      <dsp:txXfrm>
        <a:off x="2026969" y="103064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la alarma, atendiendolas a su manera en la interfaz de</a:t>
          </a:r>
          <a:r>
            <a:rPr lang="es-CO" sz="800" b="1" kern="1200"/>
            <a:t> gestion de alarmas</a:t>
          </a:r>
        </a:p>
      </dsp:txBody>
      <dsp:txXfrm>
        <a:off x="2309443" y="1285433"/>
        <a:ext cx="1211328" cy="783734"/>
      </dsp:txXfrm>
    </dsp:sp>
    <dsp:sp modelId="{BDEAD5BF-125E-446A-8754-6A95C2D755B8}">
      <dsp:nvSpPr>
        <dsp:cNvPr id="0" name=""/>
        <dsp:cNvSpPr/>
      </dsp:nvSpPr>
      <dsp:spPr>
        <a:xfrm>
          <a:off x="3478089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173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generarReporteAlarma</a:t>
          </a:r>
        </a:p>
      </dsp:txBody>
      <dsp:txXfrm>
        <a:off x="4051167" y="103064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la alarma cuando desee, escogiendo la(s) fechas en las cuales desea ver la(s) alarmas</a:t>
          </a:r>
        </a:p>
      </dsp:txBody>
      <dsp:txXfrm>
        <a:off x="4333641" y="1285433"/>
        <a:ext cx="1211328" cy="78373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leerReportes</a:t>
          </a:r>
          <a:endParaRPr lang="es-CO" sz="800" kern="1200"/>
        </a:p>
      </dsp:txBody>
      <dsp:txXfrm>
        <a:off x="2771" y="1029300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los reportes generados por los clientes/componentes y previamente guardados en la base de datos</a:t>
          </a:r>
          <a:endParaRPr lang="es-CO" sz="800" b="0" kern="1200"/>
        </a:p>
      </dsp:txBody>
      <dsp:txXfrm>
        <a:off x="285325" y="1284162"/>
        <a:ext cx="1211170" cy="786276"/>
      </dsp:txXfrm>
    </dsp:sp>
    <dsp:sp modelId="{AE44CE3B-B5A6-433D-BDC1-30435E6648AC}">
      <dsp:nvSpPr>
        <dsp:cNvPr id="0" name=""/>
        <dsp:cNvSpPr/>
      </dsp:nvSpPr>
      <dsp:spPr>
        <a:xfrm>
          <a:off x="1453891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03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gestionarEvento</a:t>
          </a:r>
          <a:endParaRPr lang="es-CO" sz="800" kern="1200"/>
        </a:p>
      </dsp:txBody>
      <dsp:txXfrm>
        <a:off x="2026969" y="1029300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los eventos, atendiendolos a su manera en la interfaz de</a:t>
          </a:r>
          <a:r>
            <a:rPr lang="es-CO" sz="800" b="1" kern="1200"/>
            <a:t> gestion de eventos</a:t>
          </a:r>
          <a:endParaRPr lang="es-CO" sz="800" kern="1200"/>
        </a:p>
      </dsp:txBody>
      <dsp:txXfrm>
        <a:off x="2309522" y="1284162"/>
        <a:ext cx="1211170" cy="786276"/>
      </dsp:txXfrm>
    </dsp:sp>
    <dsp:sp modelId="{AF222503-59A7-4DD7-B6DF-DA7C1DAF67CB}">
      <dsp:nvSpPr>
        <dsp:cNvPr id="0" name=""/>
        <dsp:cNvSpPr/>
      </dsp:nvSpPr>
      <dsp:spPr>
        <a:xfrm>
          <a:off x="3478089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0381"/>
        <a:ext cx="310856" cy="188237"/>
      </dsp:txXfrm>
    </dsp:sp>
    <dsp:sp modelId="{D38DEA0E-903C-47A1-9DBA-C2EF7AA63AAF}">
      <dsp:nvSpPr>
        <dsp:cNvPr id="0" name=""/>
        <dsp:cNvSpPr/>
      </dsp:nvSpPr>
      <dsp:spPr>
        <a:xfrm>
          <a:off x="4051167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generarReporteEvento</a:t>
          </a:r>
        </a:p>
      </dsp:txBody>
      <dsp:txXfrm>
        <a:off x="4051167" y="1029300"/>
        <a:ext cx="1260094" cy="230400"/>
      </dsp:txXfrm>
    </dsp:sp>
    <dsp:sp modelId="{C72B4285-A5FF-47A1-8203-0ADCEAE0FC37}">
      <dsp:nvSpPr>
        <dsp:cNvPr id="0" name=""/>
        <dsp:cNvSpPr/>
      </dsp:nvSpPr>
      <dsp:spPr>
        <a:xfrm>
          <a:off x="4309258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los eventos cuando desee, escogiendo la(s) fechas en las cuales desea ver dichos eventos</a:t>
          </a:r>
        </a:p>
      </dsp:txBody>
      <dsp:txXfrm>
        <a:off x="4333720" y="1284162"/>
        <a:ext cx="1211170" cy="786276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configurarEventosAlarmas</a:t>
          </a:r>
          <a:endParaRPr lang="es-CO" sz="800" kern="1200"/>
        </a:p>
      </dsp:txBody>
      <dsp:txXfrm>
        <a:off x="2771" y="1057116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su sistema externo para establecer una parametrizacion de  los eventos y alarmas que generarán sus clientes/componentes</a:t>
          </a:r>
          <a:endParaRPr lang="es-CO" sz="800" b="0" kern="1200"/>
        </a:p>
      </dsp:txBody>
      <dsp:txXfrm>
        <a:off x="296291" y="1322944"/>
        <a:ext cx="1189238" cy="1138744"/>
      </dsp:txXfrm>
    </dsp:sp>
    <dsp:sp modelId="{AE44CE3B-B5A6-433D-BDC1-30435E6648AC}">
      <dsp:nvSpPr>
        <dsp:cNvPr id="0" name=""/>
        <dsp:cNvSpPr/>
      </dsp:nvSpPr>
      <dsp:spPr>
        <a:xfrm>
          <a:off x="1453891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78197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</a:t>
          </a:r>
          <a:endParaRPr lang="es-CO" sz="800" kern="1200"/>
        </a:p>
      </dsp:txBody>
      <dsp:txXfrm>
        <a:off x="2026969" y="1057116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los eventos en su sistema</a:t>
          </a:r>
          <a:endParaRPr lang="es-CO" sz="800" kern="1200"/>
        </a:p>
      </dsp:txBody>
      <dsp:txXfrm>
        <a:off x="2320488" y="1322944"/>
        <a:ext cx="1189238" cy="1138744"/>
      </dsp:txXfrm>
    </dsp:sp>
    <dsp:sp modelId="{F3B3F845-D4EA-4EA6-9C44-6BDF7E8523E4}">
      <dsp:nvSpPr>
        <dsp:cNvPr id="0" name=""/>
        <dsp:cNvSpPr/>
      </dsp:nvSpPr>
      <dsp:spPr>
        <a:xfrm>
          <a:off x="3478089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78197"/>
        <a:ext cx="310856" cy="188237"/>
      </dsp:txXfrm>
    </dsp:sp>
    <dsp:sp modelId="{43477C59-08DE-45C1-ABB6-02D4D1C6BE0B}">
      <dsp:nvSpPr>
        <dsp:cNvPr id="0" name=""/>
        <dsp:cNvSpPr/>
      </dsp:nvSpPr>
      <dsp:spPr>
        <a:xfrm>
          <a:off x="4051167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ConfigurarAlarma</a:t>
          </a:r>
        </a:p>
      </dsp:txBody>
      <dsp:txXfrm>
        <a:off x="4051167" y="1057116"/>
        <a:ext cx="1260094" cy="230400"/>
      </dsp:txXfrm>
    </dsp:sp>
    <dsp:sp modelId="{F4EAB0C5-295B-45CC-8124-03C5AEA26913}">
      <dsp:nvSpPr>
        <dsp:cNvPr id="0" name=""/>
        <dsp:cNvSpPr/>
      </dsp:nvSpPr>
      <dsp:spPr>
        <a:xfrm>
          <a:off x="4309258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las alarmas en su sistema</a:t>
          </a:r>
          <a:endParaRPr lang="es-CO" sz="800" kern="1200"/>
        </a:p>
      </dsp:txBody>
      <dsp:txXfrm>
        <a:off x="4344686" y="1322944"/>
        <a:ext cx="1189238" cy="113874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validarUsuario</a:t>
          </a:r>
          <a:endParaRPr lang="es-CO" sz="1300" kern="1200"/>
        </a:p>
      </dsp:txBody>
      <dsp:txXfrm>
        <a:off x="2307" y="181499"/>
        <a:ext cx="1980471" cy="374400"/>
      </dsp:txXfrm>
    </dsp:sp>
    <dsp:sp modelId="{3605D73C-7E3E-4818-B6BE-775942DAFC6D}">
      <dsp:nvSpPr>
        <dsp:cNvPr id="0" name=""/>
        <dsp:cNvSpPr/>
      </dsp:nvSpPr>
      <dsp:spPr>
        <a:xfrm>
          <a:off x="407945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"/>
          </a:pPr>
          <a:r>
            <a:rPr lang="es-CO" sz="1300" kern="1200"/>
            <a:t>cuando el usuario ingrese al sistema se validará el ingreso </a:t>
          </a:r>
        </a:p>
      </dsp:txBody>
      <dsp:txXfrm>
        <a:off x="465951" y="613906"/>
        <a:ext cx="1864459" cy="2270788"/>
      </dsp:txXfrm>
    </dsp:sp>
    <dsp:sp modelId="{AE44CE3B-B5A6-433D-BDC1-30435E6648AC}">
      <dsp:nvSpPr>
        <dsp:cNvPr id="0" name=""/>
        <dsp:cNvSpPr/>
      </dsp:nvSpPr>
      <dsp:spPr>
        <a:xfrm>
          <a:off x="2283010" y="12215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22077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validarIntentosIngreso</a:t>
          </a:r>
          <a:endParaRPr lang="es-CO" sz="1300" kern="1200"/>
        </a:p>
      </dsp:txBody>
      <dsp:txXfrm>
        <a:off x="3183707" y="181499"/>
        <a:ext cx="1980471" cy="374400"/>
      </dsp:txXfrm>
    </dsp:sp>
    <dsp:sp modelId="{F30D5423-D3DC-4D84-9295-E80A71FDABE7}">
      <dsp:nvSpPr>
        <dsp:cNvPr id="0" name=""/>
        <dsp:cNvSpPr/>
      </dsp:nvSpPr>
      <dsp:spPr>
        <a:xfrm>
          <a:off x="3589346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se validan los intentos de ingreso al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accede: el usuario ingresará al sistema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intentos fallidos: si los intentos de ingreso son superiores a 3 veces, se genera una alerta al administrador del sistema y no se permiten mas intentos</a:t>
          </a:r>
        </a:p>
      </dsp:txBody>
      <dsp:txXfrm>
        <a:off x="3647352" y="613906"/>
        <a:ext cx="1864459" cy="227078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6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Consultar_sistema_externo</a:t>
          </a:r>
          <a:endParaRPr lang="es-CO" sz="1000" kern="1200"/>
        </a:p>
      </dsp:txBody>
      <dsp:txXfrm>
        <a:off x="1963" y="634087"/>
        <a:ext cx="1685939" cy="288000"/>
      </dsp:txXfrm>
    </dsp:sp>
    <dsp:sp modelId="{3605D73C-7E3E-4818-B6BE-775942DAFC6D}">
      <dsp:nvSpPr>
        <dsp:cNvPr id="0" name=""/>
        <dsp:cNvSpPr/>
      </dsp:nvSpPr>
      <dsp:spPr>
        <a:xfrm>
          <a:off x="34727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super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ID_sistema_externo, Nit_sistema_externo, nombre_sistema_externo, haciendo una consulta a la base de datos y mostrando los resultados existentes.</a:t>
          </a:r>
          <a:endParaRPr lang="es-CO" sz="1000" kern="1200"/>
        </a:p>
      </dsp:txBody>
      <dsp:txXfrm>
        <a:off x="387343" y="962154"/>
        <a:ext cx="1605805" cy="1287866"/>
      </dsp:txXfrm>
    </dsp:sp>
    <dsp:sp modelId="{AE44CE3B-B5A6-433D-BDC1-30435E6648AC}">
      <dsp:nvSpPr>
        <dsp:cNvPr id="0" name=""/>
        <dsp:cNvSpPr/>
      </dsp:nvSpPr>
      <dsp:spPr>
        <a:xfrm>
          <a:off x="1943486" y="568212"/>
          <a:ext cx="541834" cy="4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943486" y="652162"/>
        <a:ext cx="415909" cy="251850"/>
      </dsp:txXfrm>
    </dsp:sp>
    <dsp:sp modelId="{DC157997-0F02-40F7-BC77-EFFFE585612D}">
      <dsp:nvSpPr>
        <dsp:cNvPr id="0" name=""/>
        <dsp:cNvSpPr/>
      </dsp:nvSpPr>
      <dsp:spPr>
        <a:xfrm>
          <a:off x="271023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Editar_sistema_externo</a:t>
          </a:r>
          <a:endParaRPr lang="es-CO" sz="1000" kern="1200"/>
        </a:p>
      </dsp:txBody>
      <dsp:txXfrm>
        <a:off x="2710233" y="634087"/>
        <a:ext cx="1685939" cy="288000"/>
      </dsp:txXfrm>
    </dsp:sp>
    <dsp:sp modelId="{09735D09-130F-4010-90A0-AFCD88DF0461}">
      <dsp:nvSpPr>
        <dsp:cNvPr id="0" name=""/>
        <dsp:cNvSpPr/>
      </dsp:nvSpPr>
      <dsp:spPr>
        <a:xfrm>
          <a:off x="305554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superadministrador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3095613" y="962154"/>
        <a:ext cx="1605805" cy="128786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17870"/>
          <a:ext cx="3045157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ProtegerDatos</a:t>
          </a:r>
          <a:endParaRPr lang="es-CO" sz="1000" kern="1200"/>
        </a:p>
      </dsp:txBody>
      <dsp:txXfrm>
        <a:off x="0" y="17870"/>
        <a:ext cx="3045157" cy="288000"/>
      </dsp:txXfrm>
    </dsp:sp>
    <dsp:sp modelId="{3605D73C-7E3E-4818-B6BE-775942DAFC6D}">
      <dsp:nvSpPr>
        <dsp:cNvPr id="0" name=""/>
        <dsp:cNvSpPr/>
      </dsp:nvSpPr>
      <dsp:spPr>
        <a:xfrm>
          <a:off x="623706" y="305870"/>
          <a:ext cx="3045157" cy="576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sistema IC debe estar en capacidad de proteger los datos de los sistemas externos </a:t>
          </a:r>
          <a:endParaRPr lang="es-CO" sz="1000" b="0" kern="1200"/>
        </a:p>
      </dsp:txBody>
      <dsp:txXfrm>
        <a:off x="640576" y="322740"/>
        <a:ext cx="3011417" cy="542260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225"/>
          <a:ext cx="3108197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establecerPoliticaSeguridad</a:t>
          </a:r>
          <a:endParaRPr lang="es-CO" sz="1300" kern="1200"/>
        </a:p>
      </dsp:txBody>
      <dsp:txXfrm>
        <a:off x="0" y="4225"/>
        <a:ext cx="3108197" cy="374400"/>
      </dsp:txXfrm>
    </dsp:sp>
    <dsp:sp modelId="{3605D73C-7E3E-4818-B6BE-775942DAFC6D}">
      <dsp:nvSpPr>
        <dsp:cNvPr id="0" name=""/>
        <dsp:cNvSpPr/>
      </dsp:nvSpPr>
      <dsp:spPr>
        <a:xfrm>
          <a:off x="636618" y="378625"/>
          <a:ext cx="3108197" cy="795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kern="1200"/>
            <a:t>el sistema establecera politicas de seguridad deacuerdo con los estandares requeridos por los sistemas externos</a:t>
          </a:r>
          <a:endParaRPr lang="es-CO" sz="1300" b="0" kern="1200"/>
        </a:p>
      </dsp:txBody>
      <dsp:txXfrm>
        <a:off x="659920" y="401927"/>
        <a:ext cx="3061593" cy="748996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44481"/>
          <a:ext cx="246659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Crear_rol</a:t>
          </a:r>
          <a:endParaRPr lang="es-CO" sz="1100" kern="1200"/>
        </a:p>
      </dsp:txBody>
      <dsp:txXfrm>
        <a:off x="505205" y="44481"/>
        <a:ext cx="2466594" cy="316800"/>
      </dsp:txXfrm>
    </dsp:sp>
    <dsp:sp modelId="{5A37B31B-92A6-4B8C-8EC6-79C60F510A69}">
      <dsp:nvSpPr>
        <dsp:cNvPr id="0" name=""/>
        <dsp:cNvSpPr/>
      </dsp:nvSpPr>
      <dsp:spPr>
        <a:xfrm>
          <a:off x="505205" y="317625"/>
          <a:ext cx="2466594" cy="114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38840" y="351260"/>
        <a:ext cx="2399324" cy="108113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59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Consultar_rol</a:t>
          </a:r>
          <a:endParaRPr lang="es-CO" sz="1000" kern="1200"/>
        </a:p>
      </dsp:txBody>
      <dsp:txXfrm>
        <a:off x="2359" y="304462"/>
        <a:ext cx="1072696" cy="288000"/>
      </dsp:txXfrm>
    </dsp:sp>
    <dsp:sp modelId="{3605D73C-7E3E-4818-B6BE-775942DAFC6D}">
      <dsp:nvSpPr>
        <dsp:cNvPr id="0" name=""/>
        <dsp:cNvSpPr/>
      </dsp:nvSpPr>
      <dsp:spPr>
        <a:xfrm>
          <a:off x="222068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ID_Rol, haciendo una consulta a la base de datos y mostrando los resultados existentes.</a:t>
          </a:r>
          <a:endParaRPr lang="es-CO" sz="1000" kern="1200"/>
        </a:p>
      </dsp:txBody>
      <dsp:txXfrm>
        <a:off x="253486" y="623880"/>
        <a:ext cx="1009860" cy="1964414"/>
      </dsp:txXfrm>
    </dsp:sp>
    <dsp:sp modelId="{AE44CE3B-B5A6-433D-BDC1-30435E6648AC}">
      <dsp:nvSpPr>
        <dsp:cNvPr id="0" name=""/>
        <dsp:cNvSpPr/>
      </dsp:nvSpPr>
      <dsp:spPr>
        <a:xfrm>
          <a:off x="1237672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237672" y="368341"/>
        <a:ext cx="264626" cy="160242"/>
      </dsp:txXfrm>
    </dsp:sp>
    <dsp:sp modelId="{DC157997-0F02-40F7-BC77-EFFFE585612D}">
      <dsp:nvSpPr>
        <dsp:cNvPr id="0" name=""/>
        <dsp:cNvSpPr/>
      </dsp:nvSpPr>
      <dsp:spPr>
        <a:xfrm>
          <a:off x="1725522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Editar_rol</a:t>
          </a:r>
          <a:endParaRPr lang="es-CO" sz="1000" kern="1200"/>
        </a:p>
      </dsp:txBody>
      <dsp:txXfrm>
        <a:off x="1725522" y="304462"/>
        <a:ext cx="1072696" cy="288000"/>
      </dsp:txXfrm>
    </dsp:sp>
    <dsp:sp modelId="{09735D09-130F-4010-90A0-AFCD88DF0461}">
      <dsp:nvSpPr>
        <dsp:cNvPr id="0" name=""/>
        <dsp:cNvSpPr/>
      </dsp:nvSpPr>
      <dsp:spPr>
        <a:xfrm>
          <a:off x="1945231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1976649" y="623880"/>
        <a:ext cx="1009860" cy="1964414"/>
      </dsp:txXfrm>
    </dsp:sp>
    <dsp:sp modelId="{F3B3F845-D4EA-4EA6-9C44-6BDF7E8523E4}">
      <dsp:nvSpPr>
        <dsp:cNvPr id="0" name=""/>
        <dsp:cNvSpPr/>
      </dsp:nvSpPr>
      <dsp:spPr>
        <a:xfrm>
          <a:off x="2960835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2960835" y="368341"/>
        <a:ext cx="264626" cy="160242"/>
      </dsp:txXfrm>
    </dsp:sp>
    <dsp:sp modelId="{43477C59-08DE-45C1-ABB6-02D4D1C6BE0B}">
      <dsp:nvSpPr>
        <dsp:cNvPr id="0" name=""/>
        <dsp:cNvSpPr/>
      </dsp:nvSpPr>
      <dsp:spPr>
        <a:xfrm>
          <a:off x="3448685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Eliminar_rol</a:t>
          </a:r>
        </a:p>
      </dsp:txBody>
      <dsp:txXfrm>
        <a:off x="3448685" y="304462"/>
        <a:ext cx="1072696" cy="288000"/>
      </dsp:txXfrm>
    </dsp:sp>
    <dsp:sp modelId="{F4EAB0C5-295B-45CC-8124-03C5AEA26913}">
      <dsp:nvSpPr>
        <dsp:cNvPr id="0" name=""/>
        <dsp:cNvSpPr/>
      </dsp:nvSpPr>
      <dsp:spPr>
        <a:xfrm>
          <a:off x="3668394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El administrador podrá eliminar el Rol que desee segun su necesidad.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confirmar</a:t>
          </a:r>
        </a:p>
      </dsp:txBody>
      <dsp:txXfrm>
        <a:off x="3699812" y="623880"/>
        <a:ext cx="1009860" cy="19644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180955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Leer_datos</a:t>
          </a:r>
          <a:endParaRPr lang="es-CO" sz="900" kern="1200"/>
        </a:p>
      </dsp:txBody>
      <dsp:txXfrm>
        <a:off x="516880" y="180955"/>
        <a:ext cx="1210552" cy="259200"/>
      </dsp:txXfrm>
    </dsp:sp>
    <dsp:sp modelId="{5A37B31B-92A6-4B8C-8EC6-79C60F510A69}">
      <dsp:nvSpPr>
        <dsp:cNvPr id="0" name=""/>
        <dsp:cNvSpPr/>
      </dsp:nvSpPr>
      <dsp:spPr>
        <a:xfrm>
          <a:off x="250606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cliente leerá los datos generados, enviandolos al sistema inpetel cloud</a:t>
          </a:r>
          <a:endParaRPr lang="es-CO" sz="900" kern="1200"/>
        </a:p>
      </dsp:txBody>
      <dsp:txXfrm>
        <a:off x="274330" y="428160"/>
        <a:ext cx="1163104" cy="762552"/>
      </dsp:txXfrm>
    </dsp:sp>
    <dsp:sp modelId="{F13117CB-8B3F-4BED-A78E-5C3D59DE627F}">
      <dsp:nvSpPr>
        <dsp:cNvPr id="0" name=""/>
        <dsp:cNvSpPr/>
      </dsp:nvSpPr>
      <dsp:spPr>
        <a:xfrm rot="21514172">
          <a:off x="1782376" y="141917"/>
          <a:ext cx="116553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1782381" y="202631"/>
        <a:ext cx="81587" cy="180836"/>
      </dsp:txXfrm>
    </dsp:sp>
    <dsp:sp modelId="{E2D98EB9-4786-4A52-AE89-DB2C4078F6E4}">
      <dsp:nvSpPr>
        <dsp:cNvPr id="0" name=""/>
        <dsp:cNvSpPr/>
      </dsp:nvSpPr>
      <dsp:spPr>
        <a:xfrm>
          <a:off x="1947276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guardaDatostemporal</a:t>
          </a:r>
        </a:p>
      </dsp:txBody>
      <dsp:txXfrm>
        <a:off x="1947276" y="145236"/>
        <a:ext cx="1210552" cy="259200"/>
      </dsp:txXfrm>
    </dsp:sp>
    <dsp:sp modelId="{86CE094A-6727-4336-BA0D-D09A7B3AED10}">
      <dsp:nvSpPr>
        <dsp:cNvPr id="0" name=""/>
        <dsp:cNvSpPr/>
      </dsp:nvSpPr>
      <dsp:spPr>
        <a:xfrm>
          <a:off x="2195220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procede a guardar los datos en una tabla temporal de bd</a:t>
          </a:r>
        </a:p>
      </dsp:txBody>
      <dsp:txXfrm>
        <a:off x="2218944" y="428160"/>
        <a:ext cx="1163104" cy="762552"/>
      </dsp:txXfrm>
    </dsp:sp>
    <dsp:sp modelId="{2577154F-FA83-4B8C-BA41-C5C43E80AF82}">
      <dsp:nvSpPr>
        <dsp:cNvPr id="0" name=""/>
        <dsp:cNvSpPr/>
      </dsp:nvSpPr>
      <dsp:spPr>
        <a:xfrm>
          <a:off x="3341344" y="124140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3341344" y="184418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writeDataBase</a:t>
          </a:r>
        </a:p>
      </dsp:txBody>
      <dsp:txXfrm>
        <a:off x="3891890" y="145236"/>
        <a:ext cx="1210552" cy="259200"/>
      </dsp:txXfrm>
    </dsp:sp>
    <dsp:sp modelId="{D72D5B15-2032-4B6E-9E2B-A7816C4E1241}">
      <dsp:nvSpPr>
        <dsp:cNvPr id="0" name=""/>
        <dsp:cNvSpPr/>
      </dsp:nvSpPr>
      <dsp:spPr>
        <a:xfrm>
          <a:off x="4139835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guardan los datos en las tablas de bases de datos</a:t>
          </a:r>
        </a:p>
      </dsp:txBody>
      <dsp:txXfrm>
        <a:off x="4163559" y="428160"/>
        <a:ext cx="1163104" cy="76255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almacenarDatos</a:t>
          </a:r>
          <a:endParaRPr lang="es-CO" sz="600" kern="1200"/>
        </a:p>
      </dsp:txBody>
      <dsp:txXfrm>
        <a:off x="735" y="1029187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los datos generados se almacenarán en la base de datos del sistema externo.</a:t>
          </a:r>
          <a:endParaRPr lang="es-CO" sz="600" b="0" kern="1200"/>
        </a:p>
      </dsp:txBody>
      <dsp:txXfrm>
        <a:off x="216297" y="1228143"/>
        <a:ext cx="872434" cy="840713"/>
      </dsp:txXfrm>
    </dsp:sp>
    <dsp:sp modelId="{AE44CE3B-B5A6-433D-BDC1-30435E6648AC}">
      <dsp:nvSpPr>
        <dsp:cNvPr id="0" name=""/>
        <dsp:cNvSpPr/>
      </dsp:nvSpPr>
      <dsp:spPr>
        <a:xfrm>
          <a:off x="1065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1046516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readDataBase</a:t>
          </a:r>
          <a:endParaRPr lang="es-CO" sz="600" kern="1200"/>
        </a:p>
      </dsp:txBody>
      <dsp:txXfrm>
        <a:off x="1486235" y="1029187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para almacenar los datos, se debe leer la base de datos</a:t>
          </a:r>
          <a:endParaRPr lang="es-CO" sz="600" kern="1200"/>
        </a:p>
      </dsp:txBody>
      <dsp:txXfrm>
        <a:off x="1701797" y="1228143"/>
        <a:ext cx="872434" cy="840713"/>
      </dsp:txXfrm>
    </dsp:sp>
    <dsp:sp modelId="{F3B3F845-D4EA-4EA6-9C44-6BDF7E8523E4}">
      <dsp:nvSpPr>
        <dsp:cNvPr id="0" name=""/>
        <dsp:cNvSpPr/>
      </dsp:nvSpPr>
      <dsp:spPr>
        <a:xfrm>
          <a:off x="25511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1046516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VerificarDatos</a:t>
          </a:r>
        </a:p>
      </dsp:txBody>
      <dsp:txXfrm>
        <a:off x="2971736" y="1029187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se verificarán los datos</a:t>
          </a:r>
        </a:p>
      </dsp:txBody>
      <dsp:txXfrm>
        <a:off x="3187298" y="1228143"/>
        <a:ext cx="872434" cy="840713"/>
      </dsp:txXfrm>
    </dsp:sp>
    <dsp:sp modelId="{49B38C27-9E52-4259-A013-82654AB6A93F}">
      <dsp:nvSpPr>
        <dsp:cNvPr id="0" name=""/>
        <dsp:cNvSpPr/>
      </dsp:nvSpPr>
      <dsp:spPr>
        <a:xfrm>
          <a:off x="4036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1046516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obtenerAlarma</a:t>
          </a:r>
        </a:p>
      </dsp:txBody>
      <dsp:txXfrm>
        <a:off x="4457236" y="1029187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si al verificar los datos se encuentran algunas inconsistencias, se generarán las alarmas correspondientes, permitiendole al usuario/administrador realizar su respectiva gestión. (tiempo real)</a:t>
          </a:r>
        </a:p>
      </dsp:txBody>
      <dsp:txXfrm>
        <a:off x="4672798" y="1228143"/>
        <a:ext cx="872434" cy="8407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2771" y="49485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81951" y="746347"/>
        <a:ext cx="1217918" cy="677824"/>
      </dsp:txXfrm>
    </dsp:sp>
    <dsp:sp modelId="{AE44CE3B-B5A6-433D-BDC1-30435E6648AC}">
      <dsp:nvSpPr>
        <dsp:cNvPr id="0" name=""/>
        <dsp:cNvSpPr/>
      </dsp:nvSpPr>
      <dsp:spPr>
        <a:xfrm>
          <a:off x="1453891" y="453195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515940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readDataBase</a:t>
          </a:r>
          <a:endParaRPr lang="es-CO" sz="800" kern="1200"/>
        </a:p>
      </dsp:txBody>
      <dsp:txXfrm>
        <a:off x="2026969" y="494859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306148" y="746347"/>
        <a:ext cx="1217918" cy="677824"/>
      </dsp:txXfrm>
    </dsp:sp>
    <dsp:sp modelId="{68701596-3808-4F0C-9F00-9F88100A7A2C}">
      <dsp:nvSpPr>
        <dsp:cNvPr id="0" name=""/>
        <dsp:cNvSpPr/>
      </dsp:nvSpPr>
      <dsp:spPr>
        <a:xfrm>
          <a:off x="3478089" y="453195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515940"/>
        <a:ext cx="310856" cy="188237"/>
      </dsp:txXfrm>
    </dsp:sp>
    <dsp:sp modelId="{78724FF8-A2B8-4AD8-BE49-BBA30E0B102E}">
      <dsp:nvSpPr>
        <dsp:cNvPr id="0" name=""/>
        <dsp:cNvSpPr/>
      </dsp:nvSpPr>
      <dsp:spPr>
        <a:xfrm>
          <a:off x="4051167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verificarDatos</a:t>
          </a:r>
        </a:p>
      </dsp:txBody>
      <dsp:txXfrm>
        <a:off x="4051167" y="494859"/>
        <a:ext cx="1260094" cy="230400"/>
      </dsp:txXfrm>
    </dsp:sp>
    <dsp:sp modelId="{4732F223-B9F1-4348-86ED-67F630824C96}">
      <dsp:nvSpPr>
        <dsp:cNvPr id="0" name=""/>
        <dsp:cNvSpPr/>
      </dsp:nvSpPr>
      <dsp:spPr>
        <a:xfrm>
          <a:off x="4309258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backup se creará con los datos previamente verificados</a:t>
          </a:r>
        </a:p>
      </dsp:txBody>
      <dsp:txXfrm>
        <a:off x="4330346" y="746347"/>
        <a:ext cx="1217918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305489" y="116086"/>
          <a:ext cx="149150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900" kern="1200"/>
            <a:t>GestionarLecturas</a:t>
          </a:r>
        </a:p>
      </dsp:txBody>
      <dsp:txXfrm>
        <a:off x="305489" y="116086"/>
        <a:ext cx="1491505" cy="259200"/>
      </dsp:txXfrm>
    </dsp:sp>
    <dsp:sp modelId="{5A37B31B-92A6-4B8C-8EC6-79C60F510A69}">
      <dsp:nvSpPr>
        <dsp:cNvPr id="0" name=""/>
        <dsp:cNvSpPr/>
      </dsp:nvSpPr>
      <dsp:spPr>
        <a:xfrm>
          <a:off x="305489" y="339567"/>
          <a:ext cx="1491505" cy="93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administrador/cliente podrá gestionar lecturas de la información generada por los clientes/componentes en el sistema externo</a:t>
          </a:r>
          <a:endParaRPr lang="es-CO" sz="900" kern="1200"/>
        </a:p>
      </dsp:txBody>
      <dsp:txXfrm>
        <a:off x="333009" y="367087"/>
        <a:ext cx="1436465" cy="88456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32050"/>
          <a:ext cx="1474456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gestionarFactura</a:t>
          </a:r>
          <a:endParaRPr lang="es-CO" sz="1100" kern="1200"/>
        </a:p>
      </dsp:txBody>
      <dsp:txXfrm>
        <a:off x="0" y="432050"/>
        <a:ext cx="1474456" cy="316800"/>
      </dsp:txXfrm>
    </dsp:sp>
    <dsp:sp modelId="{3605D73C-7E3E-4818-B6BE-775942DAFC6D}">
      <dsp:nvSpPr>
        <dsp:cNvPr id="0" name=""/>
        <dsp:cNvSpPr/>
      </dsp:nvSpPr>
      <dsp:spPr>
        <a:xfrm>
          <a:off x="301997" y="748849"/>
          <a:ext cx="1474456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el administrador/user del sistema externo podrá consultar la facturación de su sistema en los periodos que desee</a:t>
          </a:r>
          <a:endParaRPr lang="es-CO" sz="1100" b="0" kern="1200"/>
        </a:p>
      </dsp:txBody>
      <dsp:txXfrm>
        <a:off x="341432" y="788284"/>
        <a:ext cx="1395586" cy="1267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92A36-FAC2-4A4C-9874-E4308FA4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1775</TotalTime>
  <Pages>82</Pages>
  <Words>9720</Words>
  <Characters>53466</Characters>
  <Application>Microsoft Office Word</Application>
  <DocSecurity>0</DocSecurity>
  <Lines>445</Lines>
  <Paragraphs>126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63060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Jose Hemirt Bautista</cp:lastModifiedBy>
  <cp:revision>16</cp:revision>
  <cp:lastPrinted>2007-12-04T21:07:00Z</cp:lastPrinted>
  <dcterms:created xsi:type="dcterms:W3CDTF">2020-10-13T16:38:00Z</dcterms:created>
  <dcterms:modified xsi:type="dcterms:W3CDTF">2020-10-14T22:48:00Z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