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6F75C5" w:rsidRPr="008B07E9" w:rsidRDefault="006F75C5" w:rsidP="007038A8">
                                  <w:pPr>
                                    <w:jc w:val="center"/>
                                  </w:pPr>
                                  <w:r>
                                    <w:rPr>
                                      <w:rFonts w:cs="Arial"/>
                                      <w:szCs w:val="22"/>
                                    </w:rPr>
                                    <w:t>sistema</w:t>
                                  </w:r>
                                </w:p>
                                <w:p w14:paraId="64D2DF48" w14:textId="77777777" w:rsidR="006F75C5" w:rsidRPr="009E2EFC" w:rsidRDefault="006F75C5"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6F75C5" w:rsidRPr="008B07E9" w:rsidRDefault="006F75C5" w:rsidP="007038A8">
                            <w:pPr>
                              <w:jc w:val="center"/>
                            </w:pPr>
                            <w:r>
                              <w:rPr>
                                <w:rFonts w:cs="Arial"/>
                                <w:szCs w:val="22"/>
                              </w:rPr>
                              <w:t>sistema</w:t>
                            </w:r>
                          </w:p>
                          <w:p w14:paraId="64D2DF48" w14:textId="77777777" w:rsidR="006F75C5" w:rsidRPr="009E2EFC" w:rsidRDefault="006F75C5"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6F75C5" w:rsidRPr="008B07E9" w:rsidRDefault="006F75C5" w:rsidP="00B377BA">
                                  <w:pPr>
                                    <w:jc w:val="center"/>
                                  </w:pPr>
                                  <w:r>
                                    <w:rPr>
                                      <w:rFonts w:cs="Arial"/>
                                      <w:szCs w:val="22"/>
                                    </w:rPr>
                                    <w:t>SuperAdministrador</w:t>
                                  </w:r>
                                </w:p>
                                <w:p w14:paraId="0B765069" w14:textId="77777777" w:rsidR="006F75C5" w:rsidRPr="009E2EFC" w:rsidRDefault="006F75C5"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6F75C5" w:rsidRPr="008B07E9" w:rsidRDefault="006F75C5" w:rsidP="00B377BA">
                            <w:pPr>
                              <w:jc w:val="center"/>
                            </w:pPr>
                            <w:r>
                              <w:rPr>
                                <w:rFonts w:cs="Arial"/>
                                <w:szCs w:val="22"/>
                              </w:rPr>
                              <w:t>SuperAdministrador</w:t>
                            </w:r>
                          </w:p>
                          <w:p w14:paraId="0B765069" w14:textId="77777777" w:rsidR="006F75C5" w:rsidRPr="009E2EFC" w:rsidRDefault="006F75C5"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6F75C5" w:rsidRPr="008B07E9" w:rsidRDefault="006F75C5" w:rsidP="0030698D">
                                  <w:pPr>
                                    <w:jc w:val="center"/>
                                  </w:pPr>
                                  <w:r>
                                    <w:rPr>
                                      <w:rFonts w:cs="Arial"/>
                                      <w:szCs w:val="22"/>
                                    </w:rPr>
                                    <w:t>Administrador</w:t>
                                  </w:r>
                                </w:p>
                                <w:p w14:paraId="079AACA4" w14:textId="77777777" w:rsidR="006F75C5" w:rsidRPr="009E2EFC" w:rsidRDefault="006F75C5"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6F75C5" w:rsidRPr="008B07E9" w:rsidRDefault="006F75C5" w:rsidP="0030698D">
                            <w:pPr>
                              <w:jc w:val="center"/>
                            </w:pPr>
                            <w:r>
                              <w:rPr>
                                <w:rFonts w:cs="Arial"/>
                                <w:szCs w:val="22"/>
                              </w:rPr>
                              <w:t>Administrador</w:t>
                            </w:r>
                          </w:p>
                          <w:p w14:paraId="079AACA4" w14:textId="77777777" w:rsidR="006F75C5" w:rsidRPr="009E2EFC" w:rsidRDefault="006F75C5"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6F75C5" w:rsidRPr="009E2EFC" w:rsidRDefault="006F75C5"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6F75C5" w:rsidRPr="009E2EFC" w:rsidRDefault="006F75C5"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6F75C5" w:rsidRPr="008B07E9" w:rsidRDefault="006F75C5" w:rsidP="00A76BDC">
                                  <w:pPr>
                                    <w:jc w:val="center"/>
                                  </w:pPr>
                                  <w:r>
                                    <w:rPr>
                                      <w:rFonts w:cs="Arial"/>
                                      <w:szCs w:val="22"/>
                                    </w:rPr>
                                    <w:t>Cliente</w:t>
                                  </w:r>
                                </w:p>
                                <w:p w14:paraId="00A645AB" w14:textId="77777777" w:rsidR="006F75C5" w:rsidRPr="009E2EFC" w:rsidRDefault="006F75C5"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6F75C5" w:rsidRPr="008B07E9" w:rsidRDefault="006F75C5" w:rsidP="00A76BDC">
                            <w:pPr>
                              <w:jc w:val="center"/>
                            </w:pPr>
                            <w:r>
                              <w:rPr>
                                <w:rFonts w:cs="Arial"/>
                                <w:szCs w:val="22"/>
                              </w:rPr>
                              <w:t>Cliente</w:t>
                            </w:r>
                          </w:p>
                          <w:p w14:paraId="00A645AB" w14:textId="77777777" w:rsidR="006F75C5" w:rsidRPr="009E2EFC" w:rsidRDefault="006F75C5"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6F75C5" w:rsidRPr="00E83D51" w:rsidRDefault="006F75C5" w:rsidP="004E28CF">
                                  <w:pPr>
                                    <w:jc w:val="center"/>
                                    <w:rPr>
                                      <w:b/>
                                      <w:bCs/>
                                    </w:rPr>
                                  </w:pPr>
                                  <w:r w:rsidRPr="00E83D51">
                                    <w:rPr>
                                      <w:b/>
                                      <w:bCs/>
                                    </w:rPr>
                                    <w:t>leerEventosAlarmas</w:t>
                                  </w:r>
                                </w:p>
                                <w:p w14:paraId="766B13BA" w14:textId="1E801306" w:rsidR="006F75C5" w:rsidRDefault="006F75C5" w:rsidP="004E28CF">
                                  <w:pPr>
                                    <w:jc w:val="center"/>
                                  </w:pPr>
                                </w:p>
                                <w:p w14:paraId="32669723" w14:textId="7A9B55B7" w:rsidR="006F75C5" w:rsidRDefault="006F75C5" w:rsidP="004E28CF">
                                  <w:pPr>
                                    <w:jc w:val="center"/>
                                  </w:pPr>
                                  <w:r>
                                    <w:t>el administrador/usuario podrá visualizar los eventos y/o alarmas generadas por los clientes/componentes del sistema externo.</w:t>
                                  </w:r>
                                </w:p>
                                <w:p w14:paraId="3D985E41" w14:textId="77777777" w:rsidR="006F75C5" w:rsidRDefault="006F75C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6F75C5" w:rsidRPr="00E83D51" w:rsidRDefault="006F75C5" w:rsidP="004E28CF">
                            <w:pPr>
                              <w:jc w:val="center"/>
                              <w:rPr>
                                <w:b/>
                                <w:bCs/>
                              </w:rPr>
                            </w:pPr>
                            <w:r w:rsidRPr="00E83D51">
                              <w:rPr>
                                <w:b/>
                                <w:bCs/>
                              </w:rPr>
                              <w:t>leerEventosAlarmas</w:t>
                            </w:r>
                          </w:p>
                          <w:p w14:paraId="766B13BA" w14:textId="1E801306" w:rsidR="006F75C5" w:rsidRDefault="006F75C5" w:rsidP="004E28CF">
                            <w:pPr>
                              <w:jc w:val="center"/>
                            </w:pPr>
                          </w:p>
                          <w:p w14:paraId="32669723" w14:textId="7A9B55B7" w:rsidR="006F75C5" w:rsidRDefault="006F75C5" w:rsidP="004E28CF">
                            <w:pPr>
                              <w:jc w:val="center"/>
                            </w:pPr>
                            <w:r>
                              <w:t>el administrador/usuario podrá visualizar los eventos y/o alarmas generadas por los clientes/componentes del sistema externo.</w:t>
                            </w:r>
                          </w:p>
                          <w:p w14:paraId="3D985E41" w14:textId="77777777" w:rsidR="006F75C5" w:rsidRDefault="006F75C5"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6F75C5" w:rsidRPr="00E83D51" w:rsidRDefault="006F75C5" w:rsidP="004E28CF">
                                  <w:pPr>
                                    <w:jc w:val="center"/>
                                    <w:rPr>
                                      <w:b/>
                                      <w:bCs/>
                                    </w:rPr>
                                  </w:pPr>
                                  <w:r w:rsidRPr="00E83D51">
                                    <w:rPr>
                                      <w:b/>
                                      <w:bCs/>
                                    </w:rPr>
                                    <w:t>leerMedidas</w:t>
                                  </w:r>
                                </w:p>
                                <w:p w14:paraId="74F6BF72" w14:textId="77777777" w:rsidR="006F75C5" w:rsidRDefault="006F75C5" w:rsidP="004E28CF">
                                  <w:pPr>
                                    <w:jc w:val="center"/>
                                  </w:pPr>
                                </w:p>
                                <w:p w14:paraId="391B6CC7" w14:textId="56A3382A" w:rsidR="006F75C5" w:rsidRDefault="006F75C5" w:rsidP="004E28CF">
                                  <w:pPr>
                                    <w:jc w:val="center"/>
                                  </w:pPr>
                                  <w:r>
                                    <w:t>el administrador/usuario podrá visualizar las medidas generadas por los clientes/componentes del sistema externo.</w:t>
                                  </w:r>
                                </w:p>
                                <w:p w14:paraId="6C28EB94" w14:textId="77777777" w:rsidR="006F75C5" w:rsidRDefault="006F75C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6F75C5" w:rsidRPr="00E83D51" w:rsidRDefault="006F75C5" w:rsidP="004E28CF">
                            <w:pPr>
                              <w:jc w:val="center"/>
                              <w:rPr>
                                <w:b/>
                                <w:bCs/>
                              </w:rPr>
                            </w:pPr>
                            <w:r w:rsidRPr="00E83D51">
                              <w:rPr>
                                <w:b/>
                                <w:bCs/>
                              </w:rPr>
                              <w:t>leerMedidas</w:t>
                            </w:r>
                          </w:p>
                          <w:p w14:paraId="74F6BF72" w14:textId="77777777" w:rsidR="006F75C5" w:rsidRDefault="006F75C5" w:rsidP="004E28CF">
                            <w:pPr>
                              <w:jc w:val="center"/>
                            </w:pPr>
                          </w:p>
                          <w:p w14:paraId="391B6CC7" w14:textId="56A3382A" w:rsidR="006F75C5" w:rsidRDefault="006F75C5" w:rsidP="004E28CF">
                            <w:pPr>
                              <w:jc w:val="center"/>
                            </w:pPr>
                            <w:r>
                              <w:t>el administrador/usuario podrá visualizar las medidas generadas por los clientes/componentes del sistema externo.</w:t>
                            </w:r>
                          </w:p>
                          <w:p w14:paraId="6C28EB94" w14:textId="77777777" w:rsidR="006F75C5" w:rsidRDefault="006F75C5"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6F75C5" w:rsidRPr="00E83D51" w:rsidRDefault="006F75C5" w:rsidP="004E28CF">
                                  <w:pPr>
                                    <w:jc w:val="center"/>
                                    <w:rPr>
                                      <w:b/>
                                      <w:bCs/>
                                    </w:rPr>
                                  </w:pPr>
                                  <w:r w:rsidRPr="00E83D51">
                                    <w:rPr>
                                      <w:b/>
                                      <w:bCs/>
                                    </w:rPr>
                                    <w:t>generarReportes</w:t>
                                  </w:r>
                                </w:p>
                                <w:p w14:paraId="56351939" w14:textId="77777777" w:rsidR="006F75C5" w:rsidRDefault="006F75C5" w:rsidP="004E28CF">
                                  <w:pPr>
                                    <w:jc w:val="center"/>
                                  </w:pPr>
                                </w:p>
                                <w:p w14:paraId="4E1593C5" w14:textId="176C54F9" w:rsidR="006F75C5" w:rsidRDefault="006F75C5" w:rsidP="004E28CF">
                                  <w:pPr>
                                    <w:jc w:val="center"/>
                                  </w:pPr>
                                  <w:r>
                                    <w:t>el administrador/usuario podrá generar cualquier tipo de reporte que requiera, permitiéndole guardarlo en formato pdf o enviar por correo</w:t>
                                  </w:r>
                                </w:p>
                                <w:p w14:paraId="2CD2D445" w14:textId="77777777" w:rsidR="006F75C5" w:rsidRDefault="006F75C5"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6F75C5" w:rsidRPr="00E83D51" w:rsidRDefault="006F75C5" w:rsidP="004E28CF">
                            <w:pPr>
                              <w:jc w:val="center"/>
                              <w:rPr>
                                <w:b/>
                                <w:bCs/>
                              </w:rPr>
                            </w:pPr>
                            <w:r w:rsidRPr="00E83D51">
                              <w:rPr>
                                <w:b/>
                                <w:bCs/>
                              </w:rPr>
                              <w:t>generarReportes</w:t>
                            </w:r>
                          </w:p>
                          <w:p w14:paraId="56351939" w14:textId="77777777" w:rsidR="006F75C5" w:rsidRDefault="006F75C5" w:rsidP="004E28CF">
                            <w:pPr>
                              <w:jc w:val="center"/>
                            </w:pPr>
                          </w:p>
                          <w:p w14:paraId="4E1593C5" w14:textId="176C54F9" w:rsidR="006F75C5" w:rsidRDefault="006F75C5" w:rsidP="004E28CF">
                            <w:pPr>
                              <w:jc w:val="center"/>
                            </w:pPr>
                            <w:r>
                              <w:t>el administrador/usuario podrá generar cualquier tipo de reporte que requiera, permitiéndole guardarlo en formato pdf o enviar por correo</w:t>
                            </w:r>
                          </w:p>
                          <w:p w14:paraId="2CD2D445" w14:textId="77777777" w:rsidR="006F75C5" w:rsidRDefault="006F75C5"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6F75C5" w:rsidRDefault="006F75C5" w:rsidP="009911B1">
                                  <w:pPr>
                                    <w:jc w:val="center"/>
                                  </w:pPr>
                                  <w:r>
                                    <w:t>GenerarReporte</w:t>
                                  </w:r>
                                </w:p>
                                <w:p w14:paraId="4180FDC7" w14:textId="0C948BB2" w:rsidR="006F75C5" w:rsidRDefault="006F75C5" w:rsidP="009911B1">
                                  <w:pPr>
                                    <w:jc w:val="center"/>
                                  </w:pPr>
                                </w:p>
                                <w:p w14:paraId="39BFDB52" w14:textId="67FFEF29" w:rsidR="006F75C5" w:rsidRDefault="006F75C5"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6F75C5" w:rsidRDefault="006F75C5" w:rsidP="009911B1">
                            <w:pPr>
                              <w:jc w:val="center"/>
                            </w:pPr>
                            <w:r>
                              <w:t>GenerarReporte</w:t>
                            </w:r>
                          </w:p>
                          <w:p w14:paraId="4180FDC7" w14:textId="0C948BB2" w:rsidR="006F75C5" w:rsidRDefault="006F75C5" w:rsidP="009911B1">
                            <w:pPr>
                              <w:jc w:val="center"/>
                            </w:pPr>
                          </w:p>
                          <w:p w14:paraId="39BFDB52" w14:textId="67FFEF29" w:rsidR="006F75C5" w:rsidRDefault="006F75C5"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6F75C5" w:rsidRDefault="006F75C5" w:rsidP="009911B1">
                                  <w:pPr>
                                    <w:jc w:val="center"/>
                                  </w:pPr>
                                  <w:r>
                                    <w:t>Consultar factura periodo actual</w:t>
                                  </w:r>
                                </w:p>
                                <w:p w14:paraId="6788B744" w14:textId="02EB9090" w:rsidR="006F75C5" w:rsidRDefault="006F75C5" w:rsidP="009911B1">
                                  <w:pPr>
                                    <w:jc w:val="center"/>
                                  </w:pPr>
                                </w:p>
                                <w:p w14:paraId="22158429" w14:textId="72F3CC97" w:rsidR="006F75C5" w:rsidRDefault="006F75C5"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6F75C5" w:rsidRDefault="006F75C5" w:rsidP="009911B1">
                            <w:pPr>
                              <w:jc w:val="center"/>
                            </w:pPr>
                            <w:r>
                              <w:t>Consultar factura periodo actual</w:t>
                            </w:r>
                          </w:p>
                          <w:p w14:paraId="6788B744" w14:textId="02EB9090" w:rsidR="006F75C5" w:rsidRDefault="006F75C5" w:rsidP="009911B1">
                            <w:pPr>
                              <w:jc w:val="center"/>
                            </w:pPr>
                          </w:p>
                          <w:p w14:paraId="22158429" w14:textId="72F3CC97" w:rsidR="006F75C5" w:rsidRDefault="006F75C5"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6F75C5" w:rsidRDefault="006F75C5" w:rsidP="009911B1">
                                  <w:pPr>
                                    <w:jc w:val="center"/>
                                  </w:pPr>
                                  <w:r>
                                    <w:t>Facturación por periodo</w:t>
                                  </w:r>
                                </w:p>
                                <w:p w14:paraId="63490336" w14:textId="030D1C51" w:rsidR="006F75C5" w:rsidRDefault="006F75C5" w:rsidP="009911B1">
                                  <w:pPr>
                                    <w:jc w:val="center"/>
                                  </w:pPr>
                                </w:p>
                                <w:p w14:paraId="2903FFE8" w14:textId="09CE31A9" w:rsidR="006F75C5" w:rsidRDefault="006F75C5"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6F75C5" w:rsidRDefault="006F75C5" w:rsidP="009911B1">
                            <w:pPr>
                              <w:jc w:val="center"/>
                            </w:pPr>
                            <w:r>
                              <w:t>Facturación por periodo</w:t>
                            </w:r>
                          </w:p>
                          <w:p w14:paraId="63490336" w14:textId="030D1C51" w:rsidR="006F75C5" w:rsidRDefault="006F75C5" w:rsidP="009911B1">
                            <w:pPr>
                              <w:jc w:val="center"/>
                            </w:pPr>
                          </w:p>
                          <w:p w14:paraId="2903FFE8" w14:textId="09CE31A9" w:rsidR="006F75C5" w:rsidRDefault="006F75C5"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05D61916"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018D17C5" w14:textId="1CD58B94" w:rsidR="006F75C5" w:rsidRPr="006F75C5" w:rsidRDefault="006F75C5"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21C10B2A" w:rsidR="003356BB" w:rsidRPr="006F75C5" w:rsidRDefault="003356BB" w:rsidP="006F75C5">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5F9FE8FD" w14:textId="77777777" w:rsidTr="00670A59">
              <w:trPr>
                <w:trHeight w:val="229"/>
              </w:trPr>
              <w:tc>
                <w:tcPr>
                  <w:tcW w:w="2520" w:type="dxa"/>
                </w:tcPr>
                <w:p w14:paraId="13259BFA" w14:textId="3180994B"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24DD7A0C" w14:textId="42015F2E" w:rsidR="007730E3" w:rsidRPr="006F75C5" w:rsidRDefault="007730E3" w:rsidP="007730E3">
                  <w:pPr>
                    <w:spacing w:line="240" w:lineRule="auto"/>
                    <w:jc w:val="center"/>
                    <w:rPr>
                      <w:rFonts w:ascii="Arial" w:eastAsia="Arial Unicode MS" w:hAnsi="Arial" w:cs="Arial"/>
                      <w:color w:val="0000FF"/>
                      <w:lang w:val="es-ES"/>
                    </w:rPr>
                  </w:pPr>
                </w:p>
              </w:tc>
            </w:tr>
            <w:tr w:rsidR="007730E3" w:rsidRPr="006F75C5" w14:paraId="06BA5370" w14:textId="77777777" w:rsidTr="00670A59">
              <w:trPr>
                <w:trHeight w:val="229"/>
              </w:trPr>
              <w:tc>
                <w:tcPr>
                  <w:tcW w:w="2520" w:type="dxa"/>
                </w:tcPr>
                <w:p w14:paraId="14BA0875" w14:textId="632AB20A"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3FE31C1D" w14:textId="49AD32B7" w:rsidR="007730E3" w:rsidRPr="006F75C5" w:rsidRDefault="007730E3" w:rsidP="007730E3">
                  <w:pPr>
                    <w:spacing w:line="240" w:lineRule="auto"/>
                    <w:jc w:val="center"/>
                    <w:rPr>
                      <w:rFonts w:ascii="Arial" w:eastAsia="Arial Unicode MS" w:hAnsi="Arial" w:cs="Arial"/>
                      <w:color w:val="0000FF"/>
                      <w:lang w:val="es-ES"/>
                    </w:rPr>
                  </w:pPr>
                </w:p>
              </w:tc>
            </w:tr>
          </w:tbl>
          <w:p w14:paraId="37E2C14C" w14:textId="0A87346A" w:rsidR="00304A57" w:rsidRPr="006F75C5" w:rsidRDefault="00304A57"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4B4ADC7C"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464C94">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464C94">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464C94">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464C94">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464C94">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464C94">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464C94">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464C94">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464C94">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464C94">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464C94">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464C94">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50B9B9C5"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p>
                <w:p w14:paraId="2BF439B2" w14:textId="640CDD59" w:rsidR="008C51A0" w:rsidRPr="006F75C5" w:rsidRDefault="008C51A0" w:rsidP="003D5484">
                  <w:pPr>
                    <w:spacing w:line="240" w:lineRule="auto"/>
                    <w:jc w:val="center"/>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464C94">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533E2896" w:rsidR="00B90EA3" w:rsidRPr="00194139" w:rsidRDefault="00B90EA3" w:rsidP="00AD21BA">
            <w:pPr>
              <w:widowControl/>
              <w:autoSpaceDE w:val="0"/>
              <w:autoSpaceDN w:val="0"/>
              <w:adjustRightInd w:val="0"/>
              <w:spacing w:line="240" w:lineRule="auto"/>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AD21BA">
            <w:pPr>
              <w:widowControl/>
              <w:autoSpaceDE w:val="0"/>
              <w:autoSpaceDN w:val="0"/>
              <w:adjustRightInd w:val="0"/>
              <w:spacing w:line="240" w:lineRule="auto"/>
              <w:rPr>
                <w:rFonts w:ascii="Arial" w:hAnsi="Arial" w:cs="Arial"/>
                <w:color w:val="0000FF"/>
                <w:lang w:val="es-ES" w:eastAsia="es-ES"/>
              </w:rPr>
            </w:pPr>
          </w:p>
          <w:p w14:paraId="4D710D83" w14:textId="77777777" w:rsidR="00AD21BA" w:rsidRPr="00194139" w:rsidRDefault="00AD21BA" w:rsidP="00AD21BA">
            <w:pPr>
              <w:autoSpaceDE w:val="0"/>
              <w:autoSpaceDN w:val="0"/>
              <w:adjustRightInd w:val="0"/>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5074B754" w14:textId="77777777" w:rsidR="00E81F82"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1756998C" w:rsid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2CC14F3E" w14:textId="51F3E592"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74075E66" w:rsidR="00A04CD6" w:rsidRPr="003C5EC1" w:rsidRDefault="00A04CD6" w:rsidP="00AD0E2A">
                  <w:pPr>
                    <w:pStyle w:val="Prrafodelista"/>
                    <w:numPr>
                      <w:ilvl w:val="1"/>
                      <w:numId w:val="21"/>
                    </w:numPr>
                    <w:spacing w:line="240" w:lineRule="auto"/>
                    <w:rPr>
                      <w:rFonts w:ascii="Arial" w:hAnsi="Arial" w:cs="Arial"/>
                      <w:color w:val="0000FF"/>
                      <w:sz w:val="14"/>
                      <w:szCs w:val="14"/>
                      <w:highlight w:val="yellow"/>
                      <w:lang w:val="es-ES" w:eastAsia="es-ES"/>
                    </w:rPr>
                  </w:pPr>
                  <w:proofErr w:type="spellStart"/>
                  <w:r w:rsidRPr="003C5EC1">
                    <w:rPr>
                      <w:rFonts w:ascii="Arial" w:hAnsi="Arial" w:cs="Arial"/>
                      <w:color w:val="0000FF"/>
                      <w:sz w:val="14"/>
                      <w:szCs w:val="14"/>
                      <w:highlight w:val="yellow"/>
                      <w:lang w:val="es-ES" w:eastAsia="es-ES"/>
                    </w:rPr>
                    <w:t>Que</w:t>
                  </w:r>
                  <w:proofErr w:type="spellEnd"/>
                  <w:r w:rsidRPr="003C5EC1">
                    <w:rPr>
                      <w:rFonts w:ascii="Arial" w:hAnsi="Arial" w:cs="Arial"/>
                      <w:color w:val="0000FF"/>
                      <w:sz w:val="14"/>
                      <w:szCs w:val="14"/>
                      <w:highlight w:val="yellow"/>
                      <w:lang w:val="es-ES" w:eastAsia="es-ES"/>
                    </w:rPr>
                    <w:t xml:space="preserve"> y cuales Preguntar (Ernesto y </w:t>
                  </w:r>
                  <w:proofErr w:type="spellStart"/>
                  <w:r w:rsidRPr="003C5EC1">
                    <w:rPr>
                      <w:rFonts w:ascii="Arial" w:hAnsi="Arial" w:cs="Arial"/>
                      <w:color w:val="0000FF"/>
                      <w:sz w:val="14"/>
                      <w:szCs w:val="14"/>
                      <w:highlight w:val="yellow"/>
                      <w:lang w:val="es-ES" w:eastAsia="es-ES"/>
                    </w:rPr>
                    <w:t>edwin</w:t>
                  </w:r>
                  <w:proofErr w:type="spellEnd"/>
                  <w:r w:rsidRPr="003C5EC1">
                    <w:rPr>
                      <w:rFonts w:ascii="Arial" w:hAnsi="Arial" w:cs="Arial"/>
                      <w:color w:val="0000FF"/>
                      <w:sz w:val="14"/>
                      <w:szCs w:val="14"/>
                      <w:highlight w:val="yellow"/>
                      <w:lang w:val="es-ES" w:eastAsia="es-ES"/>
                    </w:rPr>
                    <w:t>)</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lastRenderedPageBreak/>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1 seleccionar la </w:t>
                  </w:r>
                  <w:r>
                    <w:rPr>
                      <w:rFonts w:ascii="Arial" w:hAnsi="Arial" w:cs="Arial"/>
                      <w:color w:val="0000FF"/>
                      <w:lang w:val="es-ES" w:eastAsia="es-ES"/>
                    </w:rPr>
                    <w:t>petición</w:t>
                  </w:r>
                  <w:r>
                    <w:rPr>
                      <w:rFonts w:ascii="Arial" w:hAnsi="Arial" w:cs="Arial"/>
                      <w:color w:val="0000FF"/>
                      <w:lang w:val="es-ES" w:eastAsia="es-ES"/>
                    </w:rPr>
                    <w:t xml:space="preserve">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3 se valida la </w:t>
                  </w:r>
                  <w:r>
                    <w:rPr>
                      <w:rFonts w:ascii="Arial" w:hAnsi="Arial" w:cs="Arial"/>
                      <w:color w:val="0000FF"/>
                      <w:lang w:val="es-ES" w:eastAsia="es-ES"/>
                    </w:rPr>
                    <w:t>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4 se ejecuta la </w:t>
                  </w:r>
                  <w:r>
                    <w:rPr>
                      <w:rFonts w:ascii="Arial" w:hAnsi="Arial" w:cs="Arial"/>
                      <w:color w:val="0000FF"/>
                      <w:lang w:val="es-ES" w:eastAsia="es-ES"/>
                    </w:rPr>
                    <w:t>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5 se informa que la </w:t>
                  </w:r>
                  <w:r>
                    <w:rPr>
                      <w:rFonts w:ascii="Arial" w:hAnsi="Arial" w:cs="Arial"/>
                      <w:color w:val="0000FF"/>
                      <w:lang w:val="es-ES" w:eastAsia="es-ES"/>
                    </w:rPr>
                    <w:t>petición</w:t>
                  </w:r>
                  <w:r>
                    <w:rPr>
                      <w:rFonts w:ascii="Arial" w:hAnsi="Arial" w:cs="Arial"/>
                      <w:color w:val="0000FF"/>
                      <w:lang w:val="es-ES" w:eastAsia="es-ES"/>
                    </w:rPr>
                    <w:t xml:space="preserve">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1CFE6414" w14:textId="1C239CA9" w:rsidR="00A660B6" w:rsidRPr="008743D7" w:rsidRDefault="006C212A"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88822C3" w14:textId="77777777" w:rsidR="00A660B6" w:rsidRPr="000463D8" w:rsidRDefault="00A660B6" w:rsidP="00C507F9">
            <w:pPr>
              <w:ind w:left="360"/>
              <w:jc w:val="both"/>
              <w:rPr>
                <w:rFonts w:ascii="Arial" w:eastAsia="Arial Unicode MS" w:hAnsi="Arial" w:cs="Arial"/>
                <w:color w:val="800000"/>
                <w:lang w:val="es-ES"/>
              </w:rPr>
            </w:pP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192B576F" w:rsidR="00C507F9" w:rsidRDefault="00C507F9"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lastRenderedPageBreak/>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lastRenderedPageBreak/>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lastRenderedPageBreak/>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lastRenderedPageBreak/>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lastRenderedPageBreak/>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6F75C5" w:rsidRDefault="006F75C5"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6F75C5" w:rsidRDefault="006F75C5"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6F75C5" w:rsidRDefault="006F75C5"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6F75C5" w:rsidRDefault="006F75C5"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65A50A6" wp14:editId="6465A2AA">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6F75C5" w:rsidRPr="00195DC1" w:rsidRDefault="006F75C5" w:rsidP="00195DC1">
                                  <w:r w:rsidRPr="00195DC1">
                                    <w:rPr>
                                      <w:lang w:val="es-ES"/>
                                    </w:rPr>
                                    <w:t>configurarEventosAlarmas</w:t>
                                  </w:r>
                                </w:p>
                                <w:p w14:paraId="11C635AE" w14:textId="22C38A3D" w:rsidR="006F75C5" w:rsidRDefault="006F75C5"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6F75C5" w:rsidRPr="00195DC1" w:rsidRDefault="006F75C5" w:rsidP="00195DC1">
                            <w:r w:rsidRPr="00195DC1">
                              <w:rPr>
                                <w:lang w:val="es-ES"/>
                              </w:rPr>
                              <w:t>configurarEventosAlarmas</w:t>
                            </w:r>
                          </w:p>
                          <w:p w14:paraId="11C635AE" w14:textId="22C38A3D" w:rsidR="006F75C5" w:rsidRDefault="006F75C5"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 xml:space="preserve">rango </w:t>
            </w:r>
            <w:r>
              <w:rPr>
                <w:rFonts w:ascii="Arial" w:hAnsi="Arial" w:cs="Arial"/>
                <w:color w:val="0000FF"/>
                <w:lang w:val="es-ES" w:eastAsia="es-ES"/>
              </w:rPr>
              <w:lastRenderedPageBreak/>
              <w:t>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77777777"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la información requerida le mostrará un informe permitiéndole exportar a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931B75" w:rsidRPr="004762D8" w14:paraId="0DE5E680" w14:textId="77777777" w:rsidTr="00E96703">
              <w:tc>
                <w:tcPr>
                  <w:tcW w:w="3114" w:type="dxa"/>
                </w:tcPr>
                <w:p w14:paraId="5B56040A"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931B75" w:rsidRPr="006746ED" w14:paraId="721A5D5B" w14:textId="77777777" w:rsidTr="00E96703">
              <w:tc>
                <w:tcPr>
                  <w:tcW w:w="3114" w:type="dxa"/>
                </w:tcPr>
                <w:p w14:paraId="47C8816F" w14:textId="77777777" w:rsidR="00931B75" w:rsidRPr="006746ED"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931B75" w:rsidRPr="004762D8" w14:paraId="5815BAE0" w14:textId="77777777" w:rsidTr="00E96703">
              <w:tc>
                <w:tcPr>
                  <w:tcW w:w="3114" w:type="dxa"/>
                </w:tcPr>
                <w:p w14:paraId="787C6AAF"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931B75" w:rsidRPr="004762D8" w14:paraId="5BB5D04D" w14:textId="77777777" w:rsidTr="00E96703">
              <w:tc>
                <w:tcPr>
                  <w:tcW w:w="3114" w:type="dxa"/>
                </w:tcPr>
                <w:p w14:paraId="54AF1497"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931B75" w:rsidRPr="004762D8" w14:paraId="00C1E4F1" w14:textId="77777777" w:rsidTr="00E96703">
              <w:tc>
                <w:tcPr>
                  <w:tcW w:w="3114" w:type="dxa"/>
                </w:tcPr>
                <w:p w14:paraId="690505F1"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931B75" w14:paraId="14544FBC" w14:textId="77777777" w:rsidTr="00E96703">
              <w:tc>
                <w:tcPr>
                  <w:tcW w:w="3114" w:type="dxa"/>
                </w:tcPr>
                <w:p w14:paraId="2978A4B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931B75" w14:paraId="33C2E813" w14:textId="77777777" w:rsidTr="00E96703">
              <w:tc>
                <w:tcPr>
                  <w:tcW w:w="3114" w:type="dxa"/>
                </w:tcPr>
                <w:p w14:paraId="0183AE50"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931B75" w14:paraId="65A8F77C" w14:textId="77777777" w:rsidTr="00E96703">
              <w:tc>
                <w:tcPr>
                  <w:tcW w:w="3114" w:type="dxa"/>
                </w:tcPr>
                <w:p w14:paraId="574DFB27"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931B75" w14:paraId="7A8DC8A4" w14:textId="77777777" w:rsidTr="00E96703">
              <w:tc>
                <w:tcPr>
                  <w:tcW w:w="3114" w:type="dxa"/>
                </w:tcPr>
                <w:p w14:paraId="1E2B349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931B75" w14:paraId="27783208" w14:textId="77777777" w:rsidTr="00E96703">
              <w:tc>
                <w:tcPr>
                  <w:tcW w:w="3114" w:type="dxa"/>
                </w:tcPr>
                <w:p w14:paraId="2C572D78"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931B75" w14:paraId="0A7DCFC8" w14:textId="77777777" w:rsidTr="00E96703">
              <w:tc>
                <w:tcPr>
                  <w:tcW w:w="3114" w:type="dxa"/>
                </w:tcPr>
                <w:p w14:paraId="492423C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77777777" w:rsidR="00195DC1" w:rsidRP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36AE9E7A" w14:textId="0E67F461" w:rsidR="00E96703"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CBB5C13" w14:textId="3CDEB97B" w:rsidR="00E96703" w:rsidRPr="00C13DE4" w:rsidRDefault="00E96703" w:rsidP="006C17D5">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 xml:space="preserve">Establecer porcentaje objetivo para </w:t>
            </w:r>
            <w:commentRangeStart w:id="27"/>
            <w:r w:rsidRPr="00C13DE4">
              <w:rPr>
                <w:rFonts w:ascii="Arial" w:hAnsi="Arial" w:cs="Arial"/>
                <w:color w:val="0000FF"/>
                <w:highlight w:val="yellow"/>
                <w:lang w:eastAsia="es-ES"/>
              </w:rPr>
              <w:t>alarmas</w:t>
            </w:r>
            <w:commentRangeEnd w:id="27"/>
            <w:r w:rsidR="00A92BE2">
              <w:rPr>
                <w:rStyle w:val="Refdecomentario"/>
              </w:rPr>
              <w:commentReference w:id="27"/>
            </w:r>
          </w:p>
          <w:p w14:paraId="069DB9FB" w14:textId="12A7D2D2" w:rsidR="00A92BE2" w:rsidRDefault="00A92BE2" w:rsidP="00E647AD">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lastRenderedPageBreak/>
              <w:t>Definir que alarmas clasifican como fraudes</w:t>
            </w:r>
          </w:p>
          <w:p w14:paraId="4B4F81FA" w14:textId="77777777" w:rsidR="006C17D5" w:rsidRPr="00C13DE4" w:rsidRDefault="006C17D5" w:rsidP="00E647AD">
            <w:pPr>
              <w:pStyle w:val="Prrafodelista"/>
              <w:numPr>
                <w:ilvl w:val="0"/>
                <w:numId w:val="16"/>
              </w:numPr>
              <w:autoSpaceDE w:val="0"/>
              <w:autoSpaceDN w:val="0"/>
              <w:adjustRightInd w:val="0"/>
              <w:rPr>
                <w:rFonts w:ascii="Arial" w:hAnsi="Arial" w:cs="Arial"/>
                <w:color w:val="0000FF"/>
                <w:lang w:eastAsia="es-ES"/>
              </w:rPr>
            </w:pP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28ED448E"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proofErr w:type="gramStart"/>
            <w:r w:rsidR="00923B31">
              <w:rPr>
                <w:rFonts w:ascii="Arial" w:hAnsi="Arial" w:cs="Arial"/>
                <w:color w:val="800000"/>
              </w:rPr>
              <w:t xml:space="preserve">eventos </w:t>
            </w:r>
            <w:r w:rsidRPr="001D0168">
              <w:rPr>
                <w:rFonts w:ascii="Arial" w:hAnsi="Arial" w:cs="Arial"/>
                <w:color w:val="800000"/>
              </w:rPr>
              <w:t>”</w:t>
            </w:r>
            <w:proofErr w:type="gramEnd"/>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lastRenderedPageBreak/>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E647AD">
            <w:pPr>
              <w:numPr>
                <w:ilvl w:val="0"/>
                <w:numId w:val="3"/>
              </w:numPr>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79B5115E"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p>
              </w:tc>
              <w:tc>
                <w:tcPr>
                  <w:tcW w:w="1535" w:type="dxa"/>
                </w:tcPr>
                <w:p w14:paraId="2266BCE6"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39F7B0CC"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3F160D35"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77777777" w:rsidR="00F9656F" w:rsidRPr="00195DC1"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3CA9F8C9" w:rsidR="00F9656F"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7777777" w:rsidR="00C127B7" w:rsidRPr="00195DC1"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lastRenderedPageBreak/>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6F75C5" w:rsidRDefault="006F75C5" w:rsidP="00063A65">
                                  <w:pPr>
                                    <w:jc w:val="center"/>
                                  </w:pPr>
                                  <w:r>
                                    <w:t>GenerarRegistroAcceso</w:t>
                                  </w:r>
                                </w:p>
                                <w:p w14:paraId="73AA38B0" w14:textId="77777777" w:rsidR="006F75C5" w:rsidRDefault="006F75C5" w:rsidP="00063A65">
                                  <w:pPr>
                                    <w:jc w:val="center"/>
                                  </w:pPr>
                                </w:p>
                                <w:p w14:paraId="644D9C44" w14:textId="77777777" w:rsidR="006F75C5" w:rsidRDefault="006F75C5"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6F75C5" w:rsidRDefault="006F75C5" w:rsidP="00063A65">
                            <w:pPr>
                              <w:jc w:val="center"/>
                            </w:pPr>
                            <w:r>
                              <w:t>GenerarRegistroAcceso</w:t>
                            </w:r>
                          </w:p>
                          <w:p w14:paraId="73AA38B0" w14:textId="77777777" w:rsidR="006F75C5" w:rsidRDefault="006F75C5" w:rsidP="00063A65">
                            <w:pPr>
                              <w:jc w:val="center"/>
                            </w:pPr>
                          </w:p>
                          <w:p w14:paraId="644D9C44" w14:textId="77777777" w:rsidR="006F75C5" w:rsidRDefault="006F75C5"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6F75C5" w:rsidRDefault="006F75C5" w:rsidP="00F97BD8">
                                  <w:pPr>
                                    <w:jc w:val="center"/>
                                  </w:pPr>
                                  <w:r>
                                    <w:t>GenerarReporte</w:t>
                                  </w:r>
                                </w:p>
                                <w:p w14:paraId="3C7B81F2" w14:textId="77777777" w:rsidR="006F75C5" w:rsidRDefault="006F75C5"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6F75C5" w:rsidRDefault="006F75C5" w:rsidP="00F97BD8">
                            <w:pPr>
                              <w:jc w:val="center"/>
                            </w:pPr>
                            <w:r>
                              <w:t>GenerarReporte</w:t>
                            </w:r>
                          </w:p>
                          <w:p w14:paraId="3C7B81F2" w14:textId="77777777" w:rsidR="006F75C5" w:rsidRDefault="006F75C5"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6F75C5" w:rsidRDefault="006F75C5" w:rsidP="00063A65">
                                  <w:pPr>
                                    <w:jc w:val="center"/>
                                  </w:pPr>
                                  <w:r>
                                    <w:t>GenerarRegistroActividad</w:t>
                                  </w:r>
                                </w:p>
                                <w:p w14:paraId="4BCFD85D" w14:textId="77777777" w:rsidR="006F75C5" w:rsidRDefault="006F75C5" w:rsidP="00063A65">
                                  <w:pPr>
                                    <w:jc w:val="center"/>
                                  </w:pPr>
                                </w:p>
                                <w:p w14:paraId="7FAC53C1" w14:textId="567E4ABE" w:rsidR="006F75C5" w:rsidRDefault="006F75C5"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6F75C5" w:rsidRDefault="006F75C5" w:rsidP="00063A65">
                            <w:pPr>
                              <w:jc w:val="center"/>
                            </w:pPr>
                            <w:r>
                              <w:t>GenerarRegistroActividad</w:t>
                            </w:r>
                          </w:p>
                          <w:p w14:paraId="4BCFD85D" w14:textId="77777777" w:rsidR="006F75C5" w:rsidRDefault="006F75C5" w:rsidP="00063A65">
                            <w:pPr>
                              <w:jc w:val="center"/>
                            </w:pPr>
                          </w:p>
                          <w:p w14:paraId="7FAC53C1" w14:textId="567E4ABE" w:rsidR="006F75C5" w:rsidRDefault="006F75C5"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6F75C5" w:rsidRDefault="006F75C5" w:rsidP="00F97BD8">
                                  <w:pPr>
                                    <w:jc w:val="center"/>
                                  </w:pPr>
                                  <w:r>
                                    <w:t>GenerarRegistroModificaciones</w:t>
                                  </w:r>
                                </w:p>
                                <w:p w14:paraId="3DA3397C" w14:textId="00082F0A" w:rsidR="006F75C5" w:rsidRDefault="006F75C5"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6F75C5" w:rsidRDefault="006F75C5" w:rsidP="00F97BD8">
                            <w:pPr>
                              <w:jc w:val="center"/>
                            </w:pPr>
                            <w:r>
                              <w:t>GenerarRegistroModificaciones</w:t>
                            </w:r>
                          </w:p>
                          <w:p w14:paraId="3DA3397C" w14:textId="00082F0A" w:rsidR="006F75C5" w:rsidRDefault="006F75C5"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2D5E2774">
                  <wp:extent cx="5572125" cy="3124200"/>
                  <wp:effectExtent l="76200" t="0" r="66675" b="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w:t>
            </w:r>
            <w:r w:rsidRPr="001860F4">
              <w:rPr>
                <w:rFonts w:ascii="Arial" w:hAnsi="Arial" w:cs="Arial"/>
                <w:bCs/>
                <w:sz w:val="20"/>
                <w:szCs w:val="20"/>
                <w:lang w:eastAsia="en-US"/>
              </w:rPr>
              <w:lastRenderedPageBreak/>
              <w:t xml:space="preserve">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6F75C5"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6F75C5" w:rsidP="001860F4">
            <w:pPr>
              <w:pStyle w:val="NormalWeb"/>
              <w:shd w:val="clear" w:color="auto" w:fill="FFFFFF"/>
              <w:jc w:val="both"/>
              <w:rPr>
                <w:sz w:val="20"/>
                <w:szCs w:val="20"/>
                <w:lang w:eastAsia="en-US"/>
              </w:rPr>
            </w:pPr>
            <w:hyperlink r:id="rId129"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6F75C5"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66AAFEE6" w14:textId="77777777" w:rsidR="00167436" w:rsidRDefault="00167436"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6C6DCE1A" w14:textId="77777777" w:rsidR="00167436" w:rsidRDefault="00167436" w:rsidP="00F97BD8">
            <w:pPr>
              <w:rPr>
                <w:rFonts w:ascii="Arial" w:hAnsi="Arial" w:cs="Arial"/>
                <w:color w:val="0000FF"/>
                <w:lang w:val="es-ES" w:eastAsia="es-ES"/>
              </w:rPr>
            </w:pPr>
          </w:p>
          <w:p w14:paraId="4B88A492" w14:textId="77777777" w:rsidR="00167436" w:rsidRDefault="00167436" w:rsidP="00F97BD8">
            <w:pPr>
              <w:rPr>
                <w:rFonts w:ascii="Arial" w:hAnsi="Arial" w:cs="Arial"/>
                <w:color w:val="0000FF"/>
                <w:lang w:val="es-ES" w:eastAsia="es-ES"/>
              </w:rPr>
            </w:pPr>
          </w:p>
          <w:p w14:paraId="541E48E2" w14:textId="77777777" w:rsidR="00167436" w:rsidRDefault="00167436" w:rsidP="00F97BD8">
            <w:pPr>
              <w:rPr>
                <w:rFonts w:ascii="Arial" w:hAnsi="Arial" w:cs="Arial"/>
                <w:color w:val="0000FF"/>
                <w:lang w:val="es-ES" w:eastAsia="es-ES"/>
              </w:rPr>
            </w:pPr>
          </w:p>
          <w:p w14:paraId="28DEE9C2" w14:textId="77777777" w:rsidR="00167436" w:rsidRPr="00684CDA" w:rsidRDefault="00167436" w:rsidP="00F97BD8">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77777777" w:rsidR="00167436" w:rsidRDefault="00167436" w:rsidP="00F97BD8">
            <w:pPr>
              <w:rPr>
                <w:rFonts w:ascii="Arial" w:eastAsia="Arial Unicode MS" w:hAnsi="Arial" w:cs="Arial"/>
                <w:color w:val="0000FF"/>
                <w:lang w:val="es-ES"/>
              </w:rPr>
            </w:pPr>
          </w:p>
          <w:p w14:paraId="214FA068" w14:textId="207DE7D9" w:rsidR="00167436" w:rsidRPr="002F1D15" w:rsidRDefault="00167436" w:rsidP="00E647AD">
            <w:pPr>
              <w:numPr>
                <w:ilvl w:val="0"/>
                <w:numId w:val="11"/>
              </w:num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72E5D3F1" w14:textId="77777777" w:rsidR="00167436" w:rsidRDefault="00167436" w:rsidP="00F97BD8">
            <w:pPr>
              <w:rPr>
                <w:rFonts w:ascii="Arial" w:hAnsi="Arial" w:cs="Arial"/>
                <w:b/>
              </w:rPr>
            </w:pPr>
            <w:r w:rsidRPr="000463D8">
              <w:rPr>
                <w:rFonts w:ascii="Arial" w:hAnsi="Arial" w:cs="Arial"/>
                <w:b/>
              </w:rPr>
              <w:lastRenderedPageBreak/>
              <w:t>RIESGOS:</w:t>
            </w:r>
          </w:p>
          <w:p w14:paraId="052750DE" w14:textId="03D0561F" w:rsidR="00B3356A" w:rsidRPr="000463D8" w:rsidRDefault="00B3356A" w:rsidP="00B3356A">
            <w:pPr>
              <w:jc w:val="both"/>
              <w:rPr>
                <w:rFonts w:ascii="Arial" w:eastAsia="Arial Unicode MS" w:hAnsi="Arial" w:cs="Arial"/>
                <w:color w:val="800000"/>
                <w:lang w:val="es-ES"/>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77777777" w:rsidR="00167436" w:rsidRDefault="00167436" w:rsidP="00F97BD8">
            <w:pPr>
              <w:jc w:val="both"/>
              <w:rPr>
                <w:rFonts w:ascii="Arial" w:hAnsi="Arial" w:cs="Arial"/>
                <w:i/>
                <w:color w:val="800000"/>
              </w:rPr>
            </w:pP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31FAD62A" w:rsidR="00F97BD8" w:rsidRDefault="00F97BD8" w:rsidP="00632B15">
      <w:pPr>
        <w:rPr>
          <w:szCs w:val="22"/>
        </w:rPr>
      </w:pPr>
    </w:p>
    <w:p w14:paraId="7EF6D814" w14:textId="744BACD3" w:rsidR="00F97BD8" w:rsidRDefault="00F97BD8" w:rsidP="00632B15">
      <w:pPr>
        <w:rPr>
          <w:szCs w:val="22"/>
        </w:rPr>
      </w:pPr>
    </w:p>
    <w:p w14:paraId="163202BB" w14:textId="179F7EF3" w:rsidR="00F97BD8" w:rsidRDefault="00F97BD8" w:rsidP="00632B15">
      <w:pPr>
        <w:rPr>
          <w:szCs w:val="22"/>
        </w:rPr>
      </w:pPr>
    </w:p>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650F410B" w:rsidR="00F97BD8" w:rsidRDefault="00F97BD8" w:rsidP="00632B15">
      <w:pPr>
        <w:rPr>
          <w:szCs w:val="22"/>
        </w:rPr>
      </w:pPr>
    </w:p>
    <w:p w14:paraId="153F2B73" w14:textId="33729632" w:rsidR="004F39E6" w:rsidRDefault="004F39E6" w:rsidP="00632B15">
      <w:pPr>
        <w:rPr>
          <w:szCs w:val="22"/>
        </w:rPr>
      </w:pPr>
    </w:p>
    <w:p w14:paraId="4DF8D793" w14:textId="5E731351" w:rsidR="004F39E6" w:rsidRDefault="004F39E6" w:rsidP="00632B15">
      <w:pPr>
        <w:rPr>
          <w:szCs w:val="22"/>
        </w:rPr>
      </w:pPr>
    </w:p>
    <w:p w14:paraId="7FB9005C" w14:textId="774FC5E0" w:rsidR="004F39E6" w:rsidRDefault="004F39E6" w:rsidP="00632B15">
      <w:pPr>
        <w:rPr>
          <w:szCs w:val="22"/>
        </w:rPr>
      </w:pP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43BA2294"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8</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77777777" w:rsidR="00F97BD8" w:rsidRPr="000463D8" w:rsidRDefault="00F97BD8" w:rsidP="00F97BD8">
            <w:pPr>
              <w:rPr>
                <w:rFonts w:ascii="Arial" w:hAnsi="Arial" w:cs="Arial"/>
                <w:color w:val="0000FF"/>
              </w:rPr>
            </w:pPr>
            <w:r>
              <w:rPr>
                <w:rFonts w:ascii="Arial" w:eastAsia="Arial Unicode MS" w:hAnsi="Arial" w:cs="Arial"/>
                <w:iCs/>
                <w:color w:val="0000FF"/>
                <w:lang w:val="es-ES"/>
              </w:rPr>
              <w:t>Gestionar seguridad</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77777777" w:rsidR="00F97BD8" w:rsidRPr="00FA4470" w:rsidRDefault="00F97BD8" w:rsidP="00F97BD8">
            <w:pPr>
              <w:rPr>
                <w:rFonts w:ascii="Arial" w:hAnsi="Arial" w:cs="Arial"/>
                <w:b/>
              </w:rPr>
            </w:pPr>
            <w:r>
              <w:rPr>
                <w:rFonts w:ascii="Arial" w:eastAsia="Arial Unicode MS" w:hAnsi="Arial" w:cs="Arial"/>
                <w:iCs/>
                <w:color w:val="0000FF"/>
                <w:lang w:val="es-ES"/>
              </w:rPr>
              <w:t>Alta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71CCC4D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sistema</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lastRenderedPageBreak/>
              <w:t>PROPÓSITO:</w:t>
            </w:r>
          </w:p>
          <w:p w14:paraId="2D0D1CEA" w14:textId="77777777" w:rsidR="00F97BD8" w:rsidRDefault="00F97BD8" w:rsidP="00F97BD8">
            <w:pPr>
              <w:rPr>
                <w:rFonts w:ascii="Arial" w:hAnsi="Arial" w:cs="Arial"/>
                <w:color w:val="0000FF"/>
                <w:lang w:eastAsia="es-ES"/>
              </w:rPr>
            </w:pPr>
          </w:p>
          <w:p w14:paraId="6B1B12CC" w14:textId="77777777" w:rsidR="00F97BD8" w:rsidRDefault="00F97BD8" w:rsidP="00F97BD8">
            <w:pPr>
              <w:rPr>
                <w:rFonts w:ascii="Arial" w:hAnsi="Arial" w:cs="Arial"/>
                <w:b/>
                <w:color w:val="0000FF"/>
                <w:lang w:val="es-ES"/>
              </w:rPr>
            </w:pPr>
            <w:r>
              <w:rPr>
                <w:rFonts w:ascii="Arial" w:hAnsi="Arial" w:cs="Arial"/>
                <w:color w:val="0000FF"/>
                <w:lang w:eastAsia="es-ES"/>
              </w:rPr>
              <w:t>Gestionar la seguridad del sistema, garantizando un ambiente seguro, confidencial e integral para los sistemas externos, sus componentes y datos.</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7EEF36E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A19F07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102A05A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3726BE8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64679D4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60A7A85"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0B0B419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string</w:t>
            </w:r>
            <w:proofErr w:type="spellEnd"/>
          </w:p>
          <w:p w14:paraId="49DF3E4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146410A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timestamp</w:t>
            </w:r>
            <w:proofErr w:type="spellEnd"/>
          </w:p>
          <w:p w14:paraId="5DDF32E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6B195A6" w14:textId="77777777" w:rsidR="00F97BD8" w:rsidRDefault="00F97BD8" w:rsidP="00F97BD8">
            <w:pPr>
              <w:spacing w:line="240" w:lineRule="auto"/>
              <w:rPr>
                <w:rFonts w:ascii="Arial" w:eastAsia="Arial Unicode MS" w:hAnsi="Arial" w:cs="Arial"/>
                <w:color w:val="0000FF"/>
                <w:lang w:val="es-ES"/>
              </w:rPr>
            </w:pPr>
          </w:p>
          <w:p w14:paraId="75C6DC31" w14:textId="77777777" w:rsidR="00F97BD8" w:rsidRPr="00B90EA3" w:rsidRDefault="00F97BD8" w:rsidP="00F97BD8">
            <w:pPr>
              <w:spacing w:line="240" w:lineRule="auto"/>
              <w:rPr>
                <w:rFonts w:ascii="Arial" w:eastAsia="Arial Unicode MS" w:hAnsi="Arial" w:cs="Arial"/>
                <w:color w:val="0000FF"/>
                <w:lang w:val="es-ES"/>
              </w:rPr>
            </w:pPr>
          </w:p>
          <w:p w14:paraId="68FA2A4D"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6035B86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actividad</w:t>
            </w:r>
          </w:p>
          <w:p w14:paraId="07EFCE2A"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15C4E21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3D21AAF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4FA8010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B3C075C"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48F35FD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modificaciones</w:t>
            </w:r>
          </w:p>
          <w:p w14:paraId="3BB17C7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230109F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79E84B07" w14:textId="77777777" w:rsidR="00F97BD8" w:rsidRPr="00495295"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Tipo_modificacion</w:t>
            </w:r>
            <w:proofErr w:type="spellEnd"/>
          </w:p>
          <w:p w14:paraId="5F9346E0"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3012D89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E0CE5A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2FD464EF" w14:textId="77777777" w:rsidR="00F97BD8" w:rsidRDefault="00F97BD8" w:rsidP="00F97BD8">
            <w:pPr>
              <w:spacing w:line="240" w:lineRule="auto"/>
              <w:rPr>
                <w:rFonts w:ascii="Arial" w:eastAsia="Arial Unicode MS" w:hAnsi="Arial" w:cs="Arial"/>
                <w:color w:val="0000FF"/>
                <w:lang w:val="es-ES"/>
              </w:rPr>
            </w:pPr>
          </w:p>
          <w:p w14:paraId="0230F00E" w14:textId="77777777" w:rsidR="00F97BD8" w:rsidRPr="000B0B27" w:rsidRDefault="00F97BD8" w:rsidP="00F97BD8">
            <w:pPr>
              <w:spacing w:line="240" w:lineRule="auto"/>
              <w:rPr>
                <w:rFonts w:ascii="Arial" w:eastAsia="Arial Unicode MS" w:hAnsi="Arial" w:cs="Arial"/>
                <w:color w:val="0000FF"/>
                <w:lang w:val="es-ES"/>
              </w:rPr>
            </w:pPr>
          </w:p>
          <w:p w14:paraId="2A760AA6" w14:textId="77777777" w:rsidR="00F97BD8" w:rsidRPr="00D03F51" w:rsidRDefault="00F97BD8" w:rsidP="00F97BD8">
            <w:pPr>
              <w:pStyle w:val="Prrafodelista"/>
              <w:spacing w:line="240" w:lineRule="auto"/>
              <w:rPr>
                <w:rFonts w:ascii="Arial" w:eastAsia="Arial Unicode MS" w:hAnsi="Arial" w:cs="Arial"/>
                <w:color w:val="0000FF"/>
                <w:lang w:val="es-ES"/>
              </w:rPr>
            </w:pPr>
          </w:p>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3140463" w14:textId="77777777" w:rsidR="00F97BD8" w:rsidRDefault="00F97BD8" w:rsidP="00F97BD8">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[Corresponde a </w:t>
            </w:r>
            <w:proofErr w:type="gramStart"/>
            <w:r>
              <w:rPr>
                <w:rFonts w:ascii="Arial" w:eastAsia="Arial Unicode MS" w:hAnsi="Arial" w:cs="Arial"/>
                <w:color w:val="0000FF"/>
                <w:lang w:val="es-ES"/>
              </w:rPr>
              <w:t>las  características</w:t>
            </w:r>
            <w:proofErr w:type="gram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especificas</w:t>
            </w:r>
            <w:proofErr w:type="spellEnd"/>
            <w:r>
              <w:rPr>
                <w:rFonts w:ascii="Arial" w:eastAsia="Arial Unicode MS" w:hAnsi="Arial" w:cs="Arial"/>
                <w:color w:val="0000FF"/>
                <w:lang w:val="es-ES"/>
              </w:rPr>
              <w:t xml:space="preserve"> del dato, como por ejemplo:</w:t>
            </w:r>
          </w:p>
          <w:p w14:paraId="31F908D5" w14:textId="77777777" w:rsidR="00F97BD8" w:rsidRPr="00F551F9"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551F9">
              <w:rPr>
                <w:rFonts w:ascii="Arial" w:eastAsia="Arial Unicode MS" w:hAnsi="Arial" w:cs="Arial"/>
                <w:color w:val="0000FF"/>
                <w:lang w:val="es-ES"/>
              </w:rPr>
              <w:t>Único</w:t>
            </w:r>
          </w:p>
          <w:p w14:paraId="39D49611" w14:textId="77777777" w:rsidR="00F97BD8" w:rsidRPr="00F13AE0"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13AE0">
              <w:rPr>
                <w:rFonts w:ascii="Arial" w:eastAsia="Arial Unicode MS" w:hAnsi="Arial" w:cs="Arial"/>
                <w:color w:val="0000FF"/>
                <w:lang w:val="es-ES"/>
              </w:rPr>
              <w:t>Tipo de Dato</w:t>
            </w:r>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2B8DEDFB" w14:textId="77777777" w:rsidR="00F97BD8"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Obligatorio</w:t>
            </w:r>
            <w:r>
              <w:rPr>
                <w:rFonts w:ascii="Arial" w:hAnsi="Arial" w:cs="Arial"/>
              </w:rPr>
              <w:t xml:space="preserve">/ </w:t>
            </w:r>
          </w:p>
          <w:p w14:paraId="7EEF8DEC" w14:textId="77777777" w:rsidR="00F97BD8" w:rsidRPr="0094364A"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Lista de Selección única/ Lista de Selección Múltiple/ Ingreso manual/Campo de Selección.</w:t>
            </w:r>
          </w:p>
          <w:p w14:paraId="47248B79" w14:textId="77777777" w:rsidR="00F97BD8" w:rsidRPr="00BC1B8E" w:rsidRDefault="00F97BD8" w:rsidP="00E647AD">
            <w:pPr>
              <w:numPr>
                <w:ilvl w:val="0"/>
                <w:numId w:val="4"/>
              </w:numPr>
              <w:tabs>
                <w:tab w:val="clear" w:pos="720"/>
                <w:tab w:val="num" w:pos="186"/>
              </w:tabs>
              <w:spacing w:line="240" w:lineRule="auto"/>
              <w:ind w:hanging="720"/>
              <w:rPr>
                <w:rFonts w:ascii="Arial" w:hAnsi="Arial" w:cs="Arial"/>
              </w:rPr>
            </w:pPr>
            <w:r w:rsidRPr="0094364A">
              <w:rPr>
                <w:rFonts w:ascii="Arial" w:eastAsia="Arial Unicode MS" w:hAnsi="Arial" w:cs="Arial"/>
                <w:color w:val="0000FF"/>
                <w:lang w:val="es-ES"/>
              </w:rPr>
              <w:t>Sólo lectura</w:t>
            </w:r>
          </w:p>
          <w:p w14:paraId="60077ACB" w14:textId="77777777" w:rsidR="00F97BD8" w:rsidRDefault="00F97BD8" w:rsidP="00F97BD8">
            <w:pPr>
              <w:spacing w:line="240" w:lineRule="auto"/>
              <w:rPr>
                <w:rFonts w:ascii="Arial" w:eastAsia="Arial Unicode MS" w:hAnsi="Arial" w:cs="Arial"/>
                <w:color w:val="0000FF"/>
                <w:lang w:val="es-ES"/>
              </w:rPr>
            </w:pPr>
          </w:p>
          <w:p w14:paraId="19FEB5C9" w14:textId="77777777" w:rsidR="00F97BD8" w:rsidRPr="00214CA5" w:rsidRDefault="00F97BD8" w:rsidP="00F97BD8">
            <w:pPr>
              <w:spacing w:line="240" w:lineRule="auto"/>
              <w:jc w:val="both"/>
              <w:rPr>
                <w:rFonts w:ascii="Arial" w:eastAsia="Arial Unicode MS" w:hAnsi="Arial" w:cs="Arial"/>
                <w:color w:val="0000FF"/>
                <w:lang w:val="es-ES"/>
              </w:rPr>
            </w:pPr>
            <w:r>
              <w:rPr>
                <w:rFonts w:ascii="Arial" w:eastAsia="Arial Unicode MS" w:hAnsi="Arial" w:cs="Arial"/>
                <w:color w:val="0000FF"/>
                <w:lang w:val="es-ES"/>
              </w:rPr>
              <w:t>Si el campo tiene características distintas dependiendo el Flujo de trabajo, se deben agrupar por funcionalidad]</w:t>
            </w: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20D7F6D6" w14:textId="77777777" w:rsidR="00F97BD8" w:rsidRPr="008A099E" w:rsidRDefault="00F97BD8" w:rsidP="00F97BD8">
            <w:pPr>
              <w:spacing w:line="240" w:lineRule="auto"/>
              <w:rPr>
                <w:rFonts w:ascii="Arial" w:eastAsia="Arial Unicode MS" w:hAnsi="Arial" w:cs="Arial"/>
                <w:i/>
                <w:color w:val="0000FF"/>
                <w:lang w:val="es-ES"/>
              </w:rPr>
            </w:pPr>
          </w:p>
          <w:p w14:paraId="182540E4" w14:textId="77777777" w:rsidR="00F97BD8" w:rsidRDefault="00F97BD8" w:rsidP="00F97BD8">
            <w:pPr>
              <w:spacing w:line="240" w:lineRule="auto"/>
              <w:rPr>
                <w:rFonts w:ascii="Arial" w:eastAsia="Arial Unicode MS" w:hAnsi="Arial" w:cs="Arial"/>
                <w:color w:val="0000FF"/>
                <w:lang w:val="es-ES"/>
              </w:rPr>
            </w:pPr>
          </w:p>
          <w:p w14:paraId="683739CD" w14:textId="77777777" w:rsidR="00F97BD8" w:rsidRPr="00236317" w:rsidRDefault="00F97BD8" w:rsidP="00F97BD8">
            <w:pPr>
              <w:spacing w:line="240" w:lineRule="auto"/>
              <w:ind w:left="720"/>
              <w:rPr>
                <w:rFonts w:ascii="Arial" w:hAnsi="Arial" w:cs="Arial"/>
                <w:i/>
                <w:color w:val="800000"/>
              </w:rPr>
            </w:pPr>
          </w:p>
        </w:tc>
      </w:tr>
      <w:tr w:rsidR="00F97BD8" w:rsidRPr="000463D8" w14:paraId="7B19D68C" w14:textId="77777777" w:rsidTr="00F97BD8">
        <w:tc>
          <w:tcPr>
            <w:tcW w:w="9658" w:type="dxa"/>
            <w:gridSpan w:val="9"/>
          </w:tcPr>
          <w:p w14:paraId="139EBBFE" w14:textId="77777777" w:rsidR="00F97BD8" w:rsidRDefault="00F97BD8" w:rsidP="00F97BD8">
            <w:pPr>
              <w:rPr>
                <w:rFonts w:ascii="Arial" w:hAnsi="Arial" w:cs="Arial"/>
                <w:b/>
              </w:rPr>
            </w:pPr>
            <w:r w:rsidRPr="000463D8">
              <w:rPr>
                <w:rFonts w:ascii="Arial" w:hAnsi="Arial" w:cs="Arial"/>
                <w:b/>
              </w:rPr>
              <w:t>PRECONDICIÓN:</w:t>
            </w:r>
          </w:p>
          <w:p w14:paraId="4B9EBD8A" w14:textId="77777777" w:rsidR="00F97BD8" w:rsidRPr="000463D8" w:rsidRDefault="00F97BD8" w:rsidP="00F97BD8">
            <w:pPr>
              <w:rPr>
                <w:rFonts w:ascii="Arial" w:hAnsi="Arial" w:cs="Arial"/>
                <w:b/>
              </w:rPr>
            </w:pPr>
          </w:p>
          <w:p w14:paraId="23DA2ECD" w14:textId="77777777" w:rsidR="00F97BD8" w:rsidRDefault="00F97BD8" w:rsidP="00F97BD8">
            <w:pPr>
              <w:jc w:val="both"/>
              <w:rPr>
                <w:rFonts w:ascii="Arial" w:hAnsi="Arial" w:cs="Arial"/>
                <w:color w:val="0000FF"/>
                <w:lang w:eastAsia="es-ES"/>
              </w:rPr>
            </w:pPr>
          </w:p>
          <w:p w14:paraId="044235E2" w14:textId="77777777" w:rsidR="00F97BD8" w:rsidRPr="00AD0CCF" w:rsidRDefault="00F97BD8" w:rsidP="00F97BD8">
            <w:pPr>
              <w:jc w:val="both"/>
              <w:rPr>
                <w:rFonts w:ascii="Arial" w:hAnsi="Arial" w:cs="Arial"/>
                <w:color w:val="0000FF"/>
                <w:lang w:val="es-ES" w:eastAsia="es-ES"/>
              </w:rPr>
            </w:pP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6292135B" w14:textId="77777777" w:rsidR="00F97BD8" w:rsidRDefault="00F97BD8"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8FD731C"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E35C5F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541784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6128" behindDoc="0" locked="0" layoutInCell="1" allowOverlap="1" wp14:anchorId="73B40B0B" wp14:editId="5D1890E4">
                      <wp:simplePos x="0" y="0"/>
                      <wp:positionH relativeFrom="column">
                        <wp:posOffset>1734543</wp:posOffset>
                      </wp:positionH>
                      <wp:positionV relativeFrom="paragraph">
                        <wp:posOffset>253034</wp:posOffset>
                      </wp:positionV>
                      <wp:extent cx="1852654" cy="876300"/>
                      <wp:effectExtent l="95250" t="57150" r="90805" b="114300"/>
                      <wp:wrapNone/>
                      <wp:docPr id="84" name="Rectángulo: esquinas redondeadas 84"/>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92D59F5" w14:textId="77777777" w:rsidR="006F75C5" w:rsidRDefault="006F75C5" w:rsidP="00F97BD8">
                                  <w:pPr>
                                    <w:jc w:val="center"/>
                                  </w:pPr>
                                  <w:r>
                                    <w:t>GenerarRegistroAcceso</w:t>
                                  </w:r>
                                </w:p>
                                <w:p w14:paraId="7BE0BE94" w14:textId="77777777" w:rsidR="006F75C5" w:rsidRDefault="006F75C5" w:rsidP="00F97BD8">
                                  <w:pPr>
                                    <w:jc w:val="center"/>
                                  </w:pPr>
                                </w:p>
                                <w:p w14:paraId="77FC24E7" w14:textId="77777777" w:rsidR="006F75C5" w:rsidRDefault="006F75C5" w:rsidP="00F97BD8">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B40B0B" id="Rectángulo: esquinas redondeadas 84" o:spid="_x0000_s1044" style="position:absolute;margin-left:136.6pt;margin-top:19.9pt;width:145.9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" fillcolor="#215a69 [1640]" stroked="f">
                      <v:fill color2="#3da5c1 [3016]" rotate="t" angle="180" colors="0 #2787a0;52429f #36b1d2;1 #34b3d6" focus="100%" type="gradient">
                        <o:fill v:ext="view" type="gradientUnscaled"/>
                      </v:fill>
                      <v:shadow on="t" color="black" opacity="22937f" origin=",.5" offset="0,.63889mm"/>
                      <v:textbox>
                        <w:txbxContent>
                          <w:p w14:paraId="192D59F5" w14:textId="77777777" w:rsidR="006F75C5" w:rsidRDefault="006F75C5" w:rsidP="00F97BD8">
                            <w:pPr>
                              <w:jc w:val="center"/>
                            </w:pPr>
                            <w:r>
                              <w:t>GenerarRegistroAcceso</w:t>
                            </w:r>
                          </w:p>
                          <w:p w14:paraId="7BE0BE94" w14:textId="77777777" w:rsidR="006F75C5" w:rsidRDefault="006F75C5" w:rsidP="00F97BD8">
                            <w:pPr>
                              <w:jc w:val="center"/>
                            </w:pPr>
                          </w:p>
                          <w:p w14:paraId="77FC24E7" w14:textId="77777777" w:rsidR="006F75C5" w:rsidRDefault="006F75C5" w:rsidP="00F97BD8">
                            <w:pPr>
                              <w:jc w:val="center"/>
                            </w:pPr>
                            <w:r>
                              <w:t xml:space="preserve">Se creará registro de todos los accesos al sistema </w:t>
                            </w:r>
                          </w:p>
                        </w:txbxContent>
                      </v:textbox>
                    </v:roundrect>
                  </w:pict>
                </mc:Fallback>
              </mc:AlternateContent>
            </w:r>
            <w:r>
              <w:rPr>
                <w:rFonts w:ascii="Arial" w:hAnsi="Arial" w:cs="Arial"/>
                <w:color w:val="0000FF"/>
                <w:lang w:val="es-ES" w:eastAsia="es-ES"/>
              </w:rPr>
              <w:t>El sistema será capaz de gestionar la seguridad de todo el ambiente, proporcionando un alto grado de integridad y disponibilidad.</w:t>
            </w:r>
          </w:p>
          <w:p w14:paraId="3BAF2F7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ABC46D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9200" behindDoc="0" locked="0" layoutInCell="1" allowOverlap="1" wp14:anchorId="127B6A40" wp14:editId="23A7D08D">
                      <wp:simplePos x="0" y="0"/>
                      <wp:positionH relativeFrom="column">
                        <wp:posOffset>3953124</wp:posOffset>
                      </wp:positionH>
                      <wp:positionV relativeFrom="paragraph">
                        <wp:posOffset>713989</wp:posOffset>
                      </wp:positionV>
                      <wp:extent cx="1852654" cy="876300"/>
                      <wp:effectExtent l="95250" t="57150" r="90805" b="114300"/>
                      <wp:wrapNone/>
                      <wp:docPr id="85" name="Rectángulo: esquinas redondeadas 85"/>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5FC0E63" w14:textId="77777777" w:rsidR="006F75C5" w:rsidRDefault="006F75C5" w:rsidP="00F97BD8">
                                  <w:pPr>
                                    <w:jc w:val="center"/>
                                  </w:pPr>
                                  <w:r>
                                    <w:t>GenerarReporte</w:t>
                                  </w:r>
                                </w:p>
                                <w:p w14:paraId="71C0BA56" w14:textId="77777777" w:rsidR="006F75C5" w:rsidRDefault="006F75C5"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7B6A40" id="Rectángulo: esquinas redondeadas 85" o:spid="_x0000_s1045" style="position:absolute;margin-left:311.25pt;margin-top:56.2pt;width:145.9pt;height:6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" fillcolor="#215a69 [1640]" stroked="f">
                      <v:fill color2="#3da5c1 [3016]" rotate="t" angle="180" colors="0 #2787a0;52429f #36b1d2;1 #34b3d6" focus="100%" type="gradient">
                        <o:fill v:ext="view" type="gradientUnscaled"/>
                      </v:fill>
                      <v:shadow on="t" color="black" opacity="22937f" origin=",.5" offset="0,.63889mm"/>
                      <v:textbox>
                        <w:txbxContent>
                          <w:p w14:paraId="45FC0E63" w14:textId="77777777" w:rsidR="006F75C5" w:rsidRDefault="006F75C5" w:rsidP="00F97BD8">
                            <w:pPr>
                              <w:jc w:val="center"/>
                            </w:pPr>
                            <w:r>
                              <w:t>GenerarReporte</w:t>
                            </w:r>
                          </w:p>
                          <w:p w14:paraId="71C0BA56" w14:textId="77777777" w:rsidR="006F75C5" w:rsidRDefault="006F75C5"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97152" behindDoc="0" locked="0" layoutInCell="1" allowOverlap="1" wp14:anchorId="77F866A5" wp14:editId="0F86B557">
                      <wp:simplePos x="0" y="0"/>
                      <wp:positionH relativeFrom="column">
                        <wp:posOffset>1742633</wp:posOffset>
                      </wp:positionH>
                      <wp:positionV relativeFrom="paragraph">
                        <wp:posOffset>753911</wp:posOffset>
                      </wp:positionV>
                      <wp:extent cx="1852654" cy="876300"/>
                      <wp:effectExtent l="95250" t="57150" r="90805" b="114300"/>
                      <wp:wrapNone/>
                      <wp:docPr id="86" name="Rectángulo: esquinas redondeadas 86"/>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AD5A86C" w14:textId="77777777" w:rsidR="006F75C5" w:rsidRDefault="006F75C5" w:rsidP="00F97BD8">
                                  <w:pPr>
                                    <w:jc w:val="center"/>
                                  </w:pPr>
                                  <w:r>
                                    <w:t>GenerarRegistroActividad</w:t>
                                  </w:r>
                                </w:p>
                                <w:p w14:paraId="61AAF978" w14:textId="77777777" w:rsidR="006F75C5" w:rsidRDefault="006F75C5" w:rsidP="00F97BD8">
                                  <w:pPr>
                                    <w:jc w:val="center"/>
                                  </w:pPr>
                                </w:p>
                                <w:p w14:paraId="7731604F" w14:textId="77777777" w:rsidR="006F75C5" w:rsidRDefault="006F75C5" w:rsidP="00F97BD8">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F866A5" id="Rectángulo: esquinas redondeadas 86" o:spid="_x0000_s1046" style="position:absolute;margin-left:137.2pt;margin-top:59.35pt;width:145.9pt;height: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zDPxnI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2AD5A86C" w14:textId="77777777" w:rsidR="006F75C5" w:rsidRDefault="006F75C5" w:rsidP="00F97BD8">
                            <w:pPr>
                              <w:jc w:val="center"/>
                            </w:pPr>
                            <w:r>
                              <w:t>GenerarRegistroActividad</w:t>
                            </w:r>
                          </w:p>
                          <w:p w14:paraId="61AAF978" w14:textId="77777777" w:rsidR="006F75C5" w:rsidRDefault="006F75C5" w:rsidP="00F97BD8">
                            <w:pPr>
                              <w:jc w:val="center"/>
                            </w:pPr>
                          </w:p>
                          <w:p w14:paraId="7731604F" w14:textId="77777777" w:rsidR="006F75C5" w:rsidRDefault="006F75C5" w:rsidP="00F97BD8">
                            <w:pPr>
                              <w:jc w:val="center"/>
                            </w:pPr>
                            <w:r>
                              <w:t xml:space="preserve">Se creará registro de la actividad de cada usuario </w:t>
                            </w:r>
                          </w:p>
                        </w:txbxContent>
                      </v:textbox>
                    </v:roundrect>
                  </w:pict>
                </mc:Fallback>
              </mc:AlternateContent>
            </w:r>
            <w:r>
              <w:rPr>
                <w:rFonts w:ascii="Arial" w:hAnsi="Arial" w:cs="Arial"/>
                <w:noProof/>
                <w:color w:val="0000FF"/>
                <w:lang w:val="es-ES" w:eastAsia="es-ES"/>
              </w:rPr>
              <w:drawing>
                <wp:inline distT="0" distB="0" distL="0" distR="0" wp14:anchorId="3DE78593" wp14:editId="75FC305D">
                  <wp:extent cx="1431235" cy="1561437"/>
                  <wp:effectExtent l="0" t="0" r="74295"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33F572F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8176" behindDoc="0" locked="0" layoutInCell="1" allowOverlap="1" wp14:anchorId="66D8696D" wp14:editId="17516E5D">
                      <wp:simplePos x="0" y="0"/>
                      <wp:positionH relativeFrom="column">
                        <wp:posOffset>1668477</wp:posOffset>
                      </wp:positionH>
                      <wp:positionV relativeFrom="paragraph">
                        <wp:posOffset>143786</wp:posOffset>
                      </wp:positionV>
                      <wp:extent cx="1948235" cy="876300"/>
                      <wp:effectExtent l="95250" t="57150" r="90170" b="114300"/>
                      <wp:wrapNone/>
                      <wp:docPr id="87" name="Rectángulo: esquinas redondeadas 87"/>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B9DB940" w14:textId="77777777" w:rsidR="006F75C5" w:rsidRDefault="006F75C5" w:rsidP="00F97BD8">
                                  <w:pPr>
                                    <w:jc w:val="center"/>
                                  </w:pPr>
                                  <w:r>
                                    <w:t>GenerarRegistroModificaciones</w:t>
                                  </w:r>
                                </w:p>
                                <w:p w14:paraId="7CD8A2B7" w14:textId="77777777" w:rsidR="006F75C5" w:rsidRDefault="006F75C5"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696D" id="Rectángulo: esquinas redondeadas 87" o:spid="_x0000_s1047" style="position:absolute;margin-left:131.4pt;margin-top:11.3pt;width:153.4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dMTv4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4B9DB940" w14:textId="77777777" w:rsidR="006F75C5" w:rsidRDefault="006F75C5" w:rsidP="00F97BD8">
                            <w:pPr>
                              <w:jc w:val="center"/>
                            </w:pPr>
                            <w:r>
                              <w:t>GenerarRegistroModificaciones</w:t>
                            </w:r>
                          </w:p>
                          <w:p w14:paraId="7CD8A2B7" w14:textId="77777777" w:rsidR="006F75C5" w:rsidRDefault="006F75C5" w:rsidP="00F97BD8">
                            <w:pPr>
                              <w:jc w:val="center"/>
                            </w:pPr>
                            <w:r>
                              <w:t>Se creará registro de las modificaciones realizadas por el usuario</w:t>
                            </w:r>
                          </w:p>
                        </w:txbxContent>
                      </v:textbox>
                    </v:roundrect>
                  </w:pict>
                </mc:Fallback>
              </mc:AlternateContent>
            </w:r>
          </w:p>
          <w:p w14:paraId="6A47C8D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A03B19D" wp14:editId="6AC1A6FA">
                  <wp:extent cx="5572125" cy="3124200"/>
                  <wp:effectExtent l="76200" t="0" r="66675"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1E1663CF">
                  <wp:extent cx="5572125" cy="3124200"/>
                  <wp:effectExtent l="76200" t="0" r="6667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3A1AAA14" w14:textId="77777777"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95104" behindDoc="0" locked="0" layoutInCell="1" allowOverlap="1" wp14:anchorId="5BFFCE52" wp14:editId="7F9AFC9F">
                      <wp:simplePos x="0" y="0"/>
                      <wp:positionH relativeFrom="column">
                        <wp:posOffset>592739</wp:posOffset>
                      </wp:positionH>
                      <wp:positionV relativeFrom="paragraph">
                        <wp:posOffset>289516</wp:posOffset>
                      </wp:positionV>
                      <wp:extent cx="1502797" cy="278296"/>
                      <wp:effectExtent l="0" t="0" r="21590" b="26670"/>
                      <wp:wrapNone/>
                      <wp:docPr id="88" name="Rectángulo: esquinas redondeadas 88"/>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52ED" w14:textId="29E0A619" w:rsidR="006F75C5" w:rsidRDefault="006F75C5" w:rsidP="00F97BD8">
                                  <w:pPr>
                                    <w:jc w:val="center"/>
                                  </w:pPr>
                                  <w:r>
                                    <w:t>Administrador/usuario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FFCE52" id="Rectángulo: esquinas redondeadas 88" o:spid="_x0000_s1048" style="position:absolute;margin-left:46.65pt;margin-top:22.8pt;width:118.3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" fillcolor="#4f81bd [3204]" strokecolor="#243f60 [1604]" strokeweight="2pt">
                      <v:textbox>
                        <w:txbxContent>
                          <w:p w14:paraId="4A5652ED" w14:textId="29E0A619" w:rsidR="006F75C5" w:rsidRDefault="006F75C5" w:rsidP="00F97BD8">
                            <w:pPr>
                              <w:jc w:val="center"/>
                            </w:pPr>
                            <w:r>
                              <w:t>Administrador/usuario</w:t>
                            </w:r>
                          </w:p>
                        </w:txbxContent>
                      </v:textbox>
                    </v:roundrect>
                  </w:pict>
                </mc:Fallback>
              </mc:AlternateContent>
            </w:r>
            <w:r>
              <w:rPr>
                <w:noProof/>
                <w:lang w:val="es-ES" w:eastAsia="es-ES"/>
              </w:rPr>
              <w:drawing>
                <wp:inline distT="0" distB="0" distL="0" distR="0" wp14:anchorId="77DA61FC" wp14:editId="0FEDF510">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2BFB9782" w14:textId="77777777" w:rsidR="00F97BD8" w:rsidRPr="000463D8" w:rsidRDefault="00F97BD8" w:rsidP="00F97BD8">
            <w:pPr>
              <w:widowControl/>
              <w:autoSpaceDE w:val="0"/>
              <w:autoSpaceDN w:val="0"/>
              <w:adjustRightInd w:val="0"/>
              <w:spacing w:line="240" w:lineRule="auto"/>
              <w:rPr>
                <w:rFonts w:ascii="Arial" w:hAnsi="Arial" w:cs="Arial"/>
                <w:color w:val="0000FF"/>
                <w:lang w:val="es-ES" w:eastAsia="es-ES"/>
              </w:rPr>
            </w:pPr>
          </w:p>
          <w:p w14:paraId="6DF032B0"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Cuando se haga referencia a atributos de entrada o salida en los flujos (normal o </w:t>
            </w:r>
            <w:r>
              <w:rPr>
                <w:rFonts w:ascii="Arial" w:hAnsi="Arial" w:cs="Arial"/>
                <w:color w:val="0000FF"/>
                <w:lang w:val="es-ES" w:eastAsia="es-ES"/>
              </w:rPr>
              <w:t xml:space="preserve">alternativo) se debe </w:t>
            </w:r>
            <w:r w:rsidRPr="000463D8">
              <w:rPr>
                <w:rFonts w:ascii="Arial" w:hAnsi="Arial" w:cs="Arial"/>
                <w:color w:val="0000FF"/>
                <w:lang w:val="es-ES" w:eastAsia="es-ES"/>
              </w:rPr>
              <w:t>hacer r</w:t>
            </w:r>
            <w:r>
              <w:rPr>
                <w:rFonts w:ascii="Arial" w:hAnsi="Arial" w:cs="Arial"/>
                <w:color w:val="0000FF"/>
                <w:lang w:val="es-ES" w:eastAsia="es-ES"/>
              </w:rPr>
              <w:t>eferencia a su identificador (Id</w:t>
            </w:r>
            <w:r w:rsidRPr="000463D8">
              <w:rPr>
                <w:rFonts w:ascii="Arial" w:hAnsi="Arial" w:cs="Arial"/>
                <w:color w:val="0000FF"/>
                <w:lang w:val="es-ES" w:eastAsia="es-ES"/>
              </w:rPr>
              <w:t>).</w:t>
            </w:r>
          </w:p>
          <w:p w14:paraId="32D56953" w14:textId="77777777" w:rsidR="00F97B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Las opciones que muestra el sistema deben ir en negrilla y no se deben colocar términos técnicos.</w:t>
            </w:r>
          </w:p>
          <w:p w14:paraId="40365178" w14:textId="77777777" w:rsidR="00F97BD8" w:rsidRPr="00386BCB"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Los mensajes de confirmación o alerta deben ir entre comillas dobles y con letra cursiva.</w:t>
            </w:r>
          </w:p>
          <w:p w14:paraId="7EE04AE5"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Solo debe existir un Flujo Normal en cada caso de uso.</w:t>
            </w:r>
          </w:p>
          <w:p w14:paraId="7DA63F61"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Los verbos utilizados en los pasos deben ser en infinitivo </w:t>
            </w:r>
            <w:r w:rsidRPr="001D0168">
              <w:rPr>
                <w:rFonts w:ascii="Arial" w:hAnsi="Arial" w:cs="Arial"/>
                <w:color w:val="800000"/>
              </w:rPr>
              <w:t>Ejem: Seleccionar, Mostrar, Ejecutar, Listar, etc.</w:t>
            </w:r>
          </w:p>
          <w:p w14:paraId="6DDA66BE" w14:textId="77777777" w:rsidR="00F97BD8" w:rsidRPr="00E64F35" w:rsidRDefault="00F97BD8" w:rsidP="00E647AD">
            <w:pPr>
              <w:numPr>
                <w:ilvl w:val="0"/>
                <w:numId w:val="5"/>
              </w:numPr>
              <w:jc w:val="both"/>
              <w:rPr>
                <w:rFonts w:ascii="Arial" w:hAnsi="Arial" w:cs="Arial"/>
                <w:color w:val="0000FF"/>
                <w:lang w:val="es-ES" w:eastAsia="es-ES"/>
              </w:rPr>
            </w:pPr>
            <w:r w:rsidRPr="000463D8">
              <w:rPr>
                <w:rFonts w:ascii="Arial" w:hAnsi="Arial" w:cs="Arial"/>
                <w:color w:val="0000FF"/>
                <w:lang w:val="es-ES" w:eastAsia="es-ES"/>
              </w:rPr>
              <w:t>Si el caso de uso tiene varios flujos de trabajo</w:t>
            </w:r>
            <w:r>
              <w:rPr>
                <w:rFonts w:ascii="Arial" w:hAnsi="Arial" w:cs="Arial"/>
                <w:color w:val="0000FF"/>
                <w:lang w:val="es-ES" w:eastAsia="es-ES"/>
              </w:rPr>
              <w:t xml:space="preserve"> alternativos</w:t>
            </w:r>
            <w:r w:rsidRPr="000463D8">
              <w:rPr>
                <w:rFonts w:ascii="Arial" w:hAnsi="Arial" w:cs="Arial"/>
                <w:color w:val="0000FF"/>
                <w:lang w:val="es-ES" w:eastAsia="es-ES"/>
              </w:rPr>
              <w:t>, es necesario colo</w:t>
            </w:r>
            <w:r>
              <w:rPr>
                <w:rFonts w:ascii="Arial" w:hAnsi="Arial" w:cs="Arial"/>
                <w:color w:val="0000FF"/>
                <w:lang w:val="es-ES" w:eastAsia="es-ES"/>
              </w:rPr>
              <w:t>car Nombre a cada uno de ellos.</w:t>
            </w:r>
          </w:p>
          <w:p w14:paraId="6EA486A0" w14:textId="77777777" w:rsidR="00F97BD8" w:rsidRDefault="00F97BD8" w:rsidP="00E647AD">
            <w:pPr>
              <w:numPr>
                <w:ilvl w:val="0"/>
                <w:numId w:val="5"/>
              </w:numPr>
              <w:jc w:val="both"/>
              <w:rPr>
                <w:rFonts w:ascii="Arial" w:hAnsi="Arial" w:cs="Arial"/>
                <w:color w:val="0000FF"/>
                <w:lang w:val="es-ES" w:eastAsia="es-ES"/>
              </w:rPr>
            </w:pPr>
            <w:r>
              <w:rPr>
                <w:rFonts w:ascii="Arial" w:hAnsi="Arial" w:cs="Arial"/>
                <w:color w:val="0000FF"/>
                <w:lang w:val="es-ES" w:eastAsia="es-ES"/>
              </w:rPr>
              <w:t>El Flujo Normal debe llevar un Nombre</w:t>
            </w:r>
          </w:p>
          <w:p w14:paraId="38CD8EDA" w14:textId="77777777" w:rsidR="00F97BD8" w:rsidRPr="00DC4602"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 xml:space="preserve">Hacer referencia al número de requerimiento especial en caso de aplicar, incluyendo la siguiente nota: </w:t>
            </w:r>
            <w:r w:rsidRPr="002F1D15">
              <w:rPr>
                <w:rFonts w:ascii="Arial" w:eastAsia="Arial Unicode MS" w:hAnsi="Arial" w:cs="Arial"/>
                <w:i/>
                <w:color w:val="0000FF"/>
                <w:lang w:val="es-ES"/>
              </w:rPr>
              <w:t>“</w:t>
            </w:r>
            <w:r w:rsidRPr="002F1D15">
              <w:rPr>
                <w:rFonts w:ascii="Arial" w:eastAsia="Arial Unicode MS" w:hAnsi="Arial" w:cs="Arial"/>
                <w:i/>
                <w:color w:val="800000"/>
                <w:lang w:val="es-ES"/>
              </w:rPr>
              <w:t>Ver Requerimiento Especial [</w:t>
            </w:r>
            <w:proofErr w:type="spellStart"/>
            <w:r w:rsidRPr="002F1D15">
              <w:rPr>
                <w:rFonts w:ascii="Arial" w:eastAsia="Arial Unicode MS" w:hAnsi="Arial" w:cs="Arial"/>
                <w:i/>
                <w:color w:val="800000"/>
                <w:lang w:val="es-ES"/>
              </w:rPr>
              <w:t>Nro</w:t>
            </w:r>
            <w:proofErr w:type="spellEnd"/>
            <w:r w:rsidRPr="002F1D15">
              <w:rPr>
                <w:rFonts w:ascii="Arial" w:eastAsia="Arial Unicode MS" w:hAnsi="Arial" w:cs="Arial"/>
                <w:i/>
                <w:color w:val="800000"/>
                <w:lang w:val="es-ES"/>
              </w:rPr>
              <w:t>]</w:t>
            </w:r>
            <w:proofErr w:type="gramStart"/>
            <w:r w:rsidRPr="002F1D15">
              <w:rPr>
                <w:rFonts w:ascii="Arial" w:eastAsia="Arial Unicode MS" w:hAnsi="Arial" w:cs="Arial"/>
                <w:i/>
                <w:color w:val="800000"/>
                <w:lang w:val="es-ES"/>
              </w:rPr>
              <w:t>”</w:t>
            </w:r>
            <w:r>
              <w:rPr>
                <w:rFonts w:ascii="Arial" w:eastAsia="Arial Unicode MS" w:hAnsi="Arial" w:cs="Arial"/>
                <w:i/>
                <w:color w:val="800000"/>
                <w:lang w:val="es-ES"/>
              </w:rPr>
              <w:t>..</w:t>
            </w:r>
            <w:proofErr w:type="gramEnd"/>
          </w:p>
          <w:p w14:paraId="40EE1C3C" w14:textId="77777777" w:rsidR="00F97BD8"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Incluir un paso en el que se validen los datos registrados, cuando aplique.</w:t>
            </w:r>
          </w:p>
          <w:p w14:paraId="09BDF7E0" w14:textId="77777777" w:rsidR="00F97BD8" w:rsidRPr="00DE4ABE" w:rsidRDefault="00F97BD8" w:rsidP="00E647AD">
            <w:pPr>
              <w:numPr>
                <w:ilvl w:val="0"/>
                <w:numId w:val="3"/>
              </w:numPr>
              <w:jc w:val="both"/>
              <w:rPr>
                <w:rFonts w:ascii="Arial" w:eastAsia="Arial Unicode MS" w:hAnsi="Arial" w:cs="Arial"/>
                <w:color w:val="0000FF"/>
                <w:lang w:val="es-ES"/>
              </w:rPr>
            </w:pPr>
            <w:r w:rsidRPr="000463D8">
              <w:rPr>
                <w:rFonts w:ascii="Arial" w:eastAsia="Arial Unicode MS" w:hAnsi="Arial" w:cs="Arial"/>
                <w:color w:val="0000FF"/>
                <w:lang w:val="es-ES"/>
              </w:rPr>
              <w:t>Los Flujos Alternativos deben ir a un solo nivel; si se requiere un nivel adicional es necesario crear un nuevo caso de uso</w:t>
            </w:r>
            <w:r w:rsidRPr="00684CDA">
              <w:rPr>
                <w:rFonts w:ascii="Arial" w:eastAsia="Arial Unicode MS" w:hAnsi="Arial" w:cs="Arial"/>
                <w:color w:val="0000FF"/>
                <w:lang w:val="es-ES"/>
              </w:rPr>
              <w:t>]</w:t>
            </w: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14EA7A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71837CA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C50EBCD" w14:textId="77777777" w:rsidR="00F97BD8" w:rsidRPr="001E04CC" w:rsidRDefault="00F97BD8" w:rsidP="00F97BD8">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Pr>
                <w:rFonts w:ascii="Arial" w:hAnsi="Arial" w:cs="Arial"/>
                <w:color w:val="0000FF"/>
                <w:lang w:val="es-ES" w:eastAsia="es-ES"/>
              </w:rPr>
              <w:t xml:space="preserve"> presionando en el botón: Crear Componente</w:t>
            </w:r>
          </w:p>
          <w:p w14:paraId="2773040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26EFB68" w14:textId="77777777" w:rsidR="00F97BD8"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76AF7D5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Id_componente</w:t>
            </w:r>
            <w:proofErr w:type="spellEnd"/>
            <w:r>
              <w:rPr>
                <w:rFonts w:ascii="Arial" w:eastAsia="Arial Unicode MS" w:hAnsi="Arial" w:cs="Arial"/>
                <w:color w:val="0000FF"/>
                <w:lang w:val="es-ES"/>
              </w:rPr>
              <w:t xml:space="preserve"> (único)</w:t>
            </w:r>
          </w:p>
          <w:p w14:paraId="4568C4DB"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5F54EA56"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57AECAD8"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67A8A5F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4BF5063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11FB8ED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7AA3D6C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7A734FC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34C7999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85D4200"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CB9E0A6"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crear los componentes que crea convenientes, permitiéndole seleccionar entre una lista de componentes previamente definida y que se muestra en la interfaz actual, a continuación, se le otorgan los atributos al componente, los cuales algunos deberán ser únicos, pulsa el botón </w:t>
            </w:r>
            <w:r w:rsidRPr="0091052B">
              <w:rPr>
                <w:rFonts w:ascii="Arial" w:hAnsi="Arial" w:cs="Arial"/>
                <w:b/>
                <w:bCs/>
                <w:color w:val="0000FF"/>
                <w:lang w:val="es-ES" w:eastAsia="es-ES"/>
              </w:rPr>
              <w:t>crear componente</w:t>
            </w:r>
            <w:r>
              <w:rPr>
                <w:rFonts w:ascii="Arial" w:hAnsi="Arial" w:cs="Arial"/>
                <w:b/>
                <w:bCs/>
                <w:color w:val="0000FF"/>
                <w:lang w:val="es-ES" w:eastAsia="es-ES"/>
              </w:rPr>
              <w:t xml:space="preserve"> y</w:t>
            </w:r>
          </w:p>
          <w:p w14:paraId="61EC3AA9" w14:textId="77777777" w:rsidR="00F97BD8"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3E9356FC" w14:textId="77777777" w:rsidR="00F97BD8" w:rsidRDefault="00F97BD8" w:rsidP="00F97BD8">
            <w:pPr>
              <w:autoSpaceDE w:val="0"/>
              <w:autoSpaceDN w:val="0"/>
              <w:adjustRightInd w:val="0"/>
              <w:rPr>
                <w:rFonts w:ascii="Arial" w:hAnsi="Arial" w:cs="Arial"/>
                <w:color w:val="0000FF"/>
                <w:lang w:eastAsia="es-ES"/>
              </w:rPr>
            </w:pPr>
          </w:p>
          <w:p w14:paraId="357CE979"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14159E54"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1C67A80D" w14:textId="77777777" w:rsidR="00F97BD8" w:rsidRDefault="00F97BD8" w:rsidP="00F97BD8">
            <w:pPr>
              <w:autoSpaceDE w:val="0"/>
              <w:autoSpaceDN w:val="0"/>
              <w:adjustRightInd w:val="0"/>
              <w:rPr>
                <w:rFonts w:ascii="Arial" w:hAnsi="Arial" w:cs="Arial"/>
                <w:color w:val="0000FF"/>
                <w:lang w:eastAsia="es-ES"/>
              </w:rPr>
            </w:pPr>
          </w:p>
          <w:p w14:paraId="4FA6C2A7"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4B8668E5" w14:textId="77777777" w:rsidR="00F97BD8" w:rsidRPr="0091052B"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7E72E610" w14:textId="77777777" w:rsidR="00F97BD8" w:rsidRPr="0091052B" w:rsidRDefault="00F97BD8" w:rsidP="00F97BD8">
            <w:pPr>
              <w:autoSpaceDE w:val="0"/>
              <w:autoSpaceDN w:val="0"/>
              <w:adjustRightInd w:val="0"/>
              <w:rPr>
                <w:rFonts w:ascii="Arial" w:hAnsi="Arial" w:cs="Arial"/>
                <w:color w:val="0000FF"/>
                <w:lang w:eastAsia="es-ES"/>
              </w:rPr>
            </w:pPr>
          </w:p>
          <w:p w14:paraId="18F101F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4B72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52E78D"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6B79D195" w14:textId="77777777" w:rsidR="00F97BD8" w:rsidRPr="00E94CBD"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3B6A3E43" w14:textId="77777777" w:rsidR="00F97BD8" w:rsidRPr="00E94CBD" w:rsidRDefault="00F97BD8" w:rsidP="00F97BD8">
            <w:pPr>
              <w:widowControl/>
              <w:autoSpaceDE w:val="0"/>
              <w:autoSpaceDN w:val="0"/>
              <w:adjustRightInd w:val="0"/>
              <w:spacing w:line="240" w:lineRule="auto"/>
              <w:rPr>
                <w:rFonts w:ascii="Arial" w:hAnsi="Arial" w:cs="Arial"/>
                <w:color w:val="0000FF"/>
                <w:lang w:val="es-ES" w:eastAsia="es-ES"/>
              </w:rPr>
            </w:pPr>
          </w:p>
          <w:p w14:paraId="75E35100"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2CA763D6" w14:textId="77777777" w:rsidR="00F97BD8" w:rsidRDefault="00F97BD8" w:rsidP="00F97BD8">
            <w:pPr>
              <w:autoSpaceDE w:val="0"/>
              <w:autoSpaceDN w:val="0"/>
              <w:adjustRightInd w:val="0"/>
              <w:rPr>
                <w:rFonts w:ascii="Arial" w:hAnsi="Arial" w:cs="Arial"/>
                <w:color w:val="0000FF"/>
                <w:lang w:val="es-ES" w:eastAsia="es-ES"/>
              </w:rPr>
            </w:pPr>
          </w:p>
          <w:p w14:paraId="2CADE5E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 xml:space="preserve">se muestran los componentes disponibles en el instante (para esto se realiza una verificación de </w:t>
            </w:r>
            <w:r>
              <w:rPr>
                <w:rFonts w:ascii="Arial" w:hAnsi="Arial" w:cs="Arial"/>
                <w:color w:val="0000FF"/>
                <w:lang w:val="es-ES" w:eastAsia="es-ES"/>
              </w:rPr>
              <w:lastRenderedPageBreak/>
              <w:t>los componentes activos en la base de datos)</w:t>
            </w:r>
          </w:p>
          <w:p w14:paraId="2658BA1D"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editar, </w:t>
            </w:r>
          </w:p>
          <w:p w14:paraId="34E8A80D" w14:textId="77777777" w:rsidR="00F97BD8" w:rsidRDefault="00F97BD8" w:rsidP="00F97BD8">
            <w:pPr>
              <w:autoSpaceDE w:val="0"/>
              <w:autoSpaceDN w:val="0"/>
              <w:adjustRightInd w:val="0"/>
              <w:rPr>
                <w:rFonts w:ascii="Arial" w:hAnsi="Arial" w:cs="Arial"/>
                <w:color w:val="0000FF"/>
                <w:lang w:val="es-ES" w:eastAsia="es-ES"/>
              </w:rPr>
            </w:pPr>
          </w:p>
          <w:p w14:paraId="5C83D96E"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49394194" w14:textId="77777777" w:rsidR="00F97BD8" w:rsidRDefault="00F97BD8" w:rsidP="00F97BD8">
            <w:pPr>
              <w:autoSpaceDE w:val="0"/>
              <w:autoSpaceDN w:val="0"/>
              <w:adjustRightInd w:val="0"/>
              <w:rPr>
                <w:rFonts w:ascii="Arial" w:hAnsi="Arial" w:cs="Arial"/>
                <w:color w:val="0000FF"/>
                <w:lang w:val="es-ES" w:eastAsia="es-ES"/>
              </w:rPr>
            </w:pPr>
          </w:p>
          <w:p w14:paraId="3495A4D5" w14:textId="1FC3E94F"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6BE13F97"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3B51773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3F587B3C" w14:textId="77777777" w:rsidR="00F97BD8" w:rsidRPr="001E04CC" w:rsidRDefault="00F97BD8" w:rsidP="00F97BD8">
            <w:pPr>
              <w:autoSpaceDE w:val="0"/>
              <w:autoSpaceDN w:val="0"/>
              <w:adjustRightInd w:val="0"/>
              <w:rPr>
                <w:rFonts w:ascii="Arial" w:hAnsi="Arial" w:cs="Arial"/>
                <w:color w:val="0000FF"/>
                <w:lang w:eastAsia="es-ES"/>
              </w:rPr>
            </w:pP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2A6821CA"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77E4FA6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266822B5"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04083E04" w14:textId="77DD56DE"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4B3FE523"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D4646B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C13632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135D0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1BE59A4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5C9ED6"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configurar Componente</w:t>
            </w:r>
          </w:p>
          <w:p w14:paraId="46465A0C" w14:textId="77777777" w:rsidR="00F97BD8" w:rsidRDefault="00F97BD8" w:rsidP="00F97BD8">
            <w:pPr>
              <w:autoSpaceDE w:val="0"/>
              <w:autoSpaceDN w:val="0"/>
              <w:adjustRightInd w:val="0"/>
              <w:rPr>
                <w:rFonts w:ascii="Arial" w:hAnsi="Arial" w:cs="Arial"/>
                <w:color w:val="0000FF"/>
                <w:lang w:val="es-ES" w:eastAsia="es-ES"/>
              </w:rPr>
            </w:pPr>
          </w:p>
          <w:p w14:paraId="13F9643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61855981"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53C7A26C" w14:textId="77777777" w:rsidR="00F97BD8" w:rsidRDefault="00F97BD8" w:rsidP="00F97BD8">
            <w:pPr>
              <w:autoSpaceDE w:val="0"/>
              <w:autoSpaceDN w:val="0"/>
              <w:adjustRightInd w:val="0"/>
              <w:rPr>
                <w:rFonts w:ascii="Arial" w:hAnsi="Arial" w:cs="Arial"/>
                <w:color w:val="0000FF"/>
                <w:lang w:val="es-ES" w:eastAsia="es-ES"/>
              </w:rPr>
            </w:pPr>
          </w:p>
          <w:p w14:paraId="2CAEED0A"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configurar, se le mostrarán las siguientes opciones para el componente seleccionado:</w:t>
            </w:r>
          </w:p>
          <w:p w14:paraId="4DC87060" w14:textId="77777777" w:rsidR="00F97BD8" w:rsidRDefault="00F97BD8" w:rsidP="00F97BD8">
            <w:pPr>
              <w:autoSpaceDE w:val="0"/>
              <w:autoSpaceDN w:val="0"/>
              <w:adjustRightInd w:val="0"/>
              <w:rPr>
                <w:rFonts w:ascii="Arial" w:hAnsi="Arial" w:cs="Arial"/>
                <w:color w:val="0000FF"/>
                <w:lang w:val="es-ES" w:eastAsia="es-ES"/>
              </w:rPr>
            </w:pPr>
          </w:p>
          <w:p w14:paraId="1D8BE141"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administrar Acciones del componente</w:t>
            </w:r>
          </w:p>
          <w:p w14:paraId="1A4D2DF1" w14:textId="77777777" w:rsidR="00F97BD8" w:rsidRDefault="00F97BD8" w:rsidP="00F97BD8">
            <w:pPr>
              <w:autoSpaceDE w:val="0"/>
              <w:autoSpaceDN w:val="0"/>
              <w:adjustRightInd w:val="0"/>
              <w:rPr>
                <w:rFonts w:ascii="Arial" w:hAnsi="Arial" w:cs="Arial"/>
                <w:color w:val="0000FF"/>
                <w:lang w:val="es-ES" w:eastAsia="es-ES"/>
              </w:rPr>
            </w:pPr>
          </w:p>
          <w:tbl>
            <w:tblPr>
              <w:tblStyle w:val="Tablaconcuadrcula"/>
              <w:tblW w:w="0" w:type="auto"/>
              <w:tblLayout w:type="fixed"/>
              <w:tblLook w:val="04A0" w:firstRow="1" w:lastRow="0" w:firstColumn="1" w:lastColumn="0" w:noHBand="0" w:noVBand="1"/>
            </w:tblPr>
            <w:tblGrid>
              <w:gridCol w:w="1639"/>
              <w:gridCol w:w="1279"/>
              <w:gridCol w:w="1460"/>
            </w:tblGrid>
            <w:tr w:rsidR="00F97BD8" w14:paraId="100081E4" w14:textId="77777777" w:rsidTr="00F97BD8">
              <w:tc>
                <w:tcPr>
                  <w:tcW w:w="1639" w:type="dxa"/>
                </w:tcPr>
                <w:p w14:paraId="1DE83A4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279" w:type="dxa"/>
                </w:tcPr>
                <w:p w14:paraId="7110E426"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00D79A5"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D2FD041" w14:textId="77777777" w:rsidTr="00F97BD8">
              <w:tc>
                <w:tcPr>
                  <w:tcW w:w="1639" w:type="dxa"/>
                </w:tcPr>
                <w:p w14:paraId="7E83BE3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F258BF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7E7754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301EBE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BC3D4A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62C225C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EB16218" w14:textId="77777777" w:rsidTr="00F97BD8">
              <w:tc>
                <w:tcPr>
                  <w:tcW w:w="1639" w:type="dxa"/>
                </w:tcPr>
                <w:p w14:paraId="3E5537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664722B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520CED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F59CD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D8FBF7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E8460EA" w14:textId="77777777" w:rsidTr="00F97BD8">
              <w:tc>
                <w:tcPr>
                  <w:tcW w:w="1639" w:type="dxa"/>
                </w:tcPr>
                <w:p w14:paraId="360D042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C65AA1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533BA8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2B81BA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C0ADF1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81E53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50697B0" w14:textId="77777777" w:rsidTr="00F97BD8">
              <w:tc>
                <w:tcPr>
                  <w:tcW w:w="1639" w:type="dxa"/>
                </w:tcPr>
                <w:p w14:paraId="2786AEC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74EAC90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p>
              </w:tc>
              <w:tc>
                <w:tcPr>
                  <w:tcW w:w="1279" w:type="dxa"/>
                </w:tcPr>
                <w:p w14:paraId="6E2DE94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25A3DF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B077D4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5ECD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2B37473" w14:textId="77777777" w:rsidTr="00F97BD8">
              <w:tc>
                <w:tcPr>
                  <w:tcW w:w="1639" w:type="dxa"/>
                </w:tcPr>
                <w:p w14:paraId="68F5E2DF"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1279" w:type="dxa"/>
                </w:tcPr>
                <w:p w14:paraId="3C0D7E19"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CAB4CF0" w14:textId="77777777" w:rsidR="00F97BD8" w:rsidRDefault="00F97BD8" w:rsidP="00F97BD8">
                  <w:pPr>
                    <w:autoSpaceDE w:val="0"/>
                    <w:autoSpaceDN w:val="0"/>
                    <w:adjustRightInd w:val="0"/>
                    <w:rPr>
                      <w:rFonts w:ascii="Arial" w:hAnsi="Arial" w:cs="Arial"/>
                      <w:color w:val="0000FF"/>
                      <w:lang w:val="es-ES" w:eastAsia="es-ES"/>
                    </w:rPr>
                  </w:pPr>
                </w:p>
              </w:tc>
            </w:tr>
            <w:tr w:rsidR="00F97BD8" w14:paraId="6C4C84A5" w14:textId="77777777" w:rsidTr="00F97BD8">
              <w:tc>
                <w:tcPr>
                  <w:tcW w:w="1639" w:type="dxa"/>
                </w:tcPr>
                <w:p w14:paraId="39870A9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1279" w:type="dxa"/>
                </w:tcPr>
                <w:p w14:paraId="0CAD054B"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4B0C398" w14:textId="77777777" w:rsidR="00F97BD8" w:rsidRDefault="00F97BD8" w:rsidP="00F97BD8">
                  <w:pPr>
                    <w:autoSpaceDE w:val="0"/>
                    <w:autoSpaceDN w:val="0"/>
                    <w:adjustRightInd w:val="0"/>
                    <w:rPr>
                      <w:rFonts w:ascii="Arial" w:hAnsi="Arial" w:cs="Arial"/>
                      <w:color w:val="0000FF"/>
                      <w:lang w:val="es-ES" w:eastAsia="es-ES"/>
                    </w:rPr>
                  </w:pPr>
                </w:p>
              </w:tc>
            </w:tr>
            <w:tr w:rsidR="00F97BD8" w14:paraId="768A85B7" w14:textId="77777777" w:rsidTr="00F97BD8">
              <w:tc>
                <w:tcPr>
                  <w:tcW w:w="1639" w:type="dxa"/>
                </w:tcPr>
                <w:p w14:paraId="4E899365"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1279" w:type="dxa"/>
                </w:tcPr>
                <w:p w14:paraId="0EE86170"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3EEADB4" w14:textId="77777777" w:rsidR="00F97BD8" w:rsidRDefault="00F97BD8" w:rsidP="00F97BD8">
                  <w:pPr>
                    <w:autoSpaceDE w:val="0"/>
                    <w:autoSpaceDN w:val="0"/>
                    <w:adjustRightInd w:val="0"/>
                    <w:rPr>
                      <w:rFonts w:ascii="Arial" w:hAnsi="Arial" w:cs="Arial"/>
                      <w:color w:val="0000FF"/>
                      <w:lang w:val="es-ES" w:eastAsia="es-ES"/>
                    </w:rPr>
                  </w:pPr>
                </w:p>
              </w:tc>
            </w:tr>
            <w:tr w:rsidR="00F97BD8" w14:paraId="10C63C35" w14:textId="77777777" w:rsidTr="00F97BD8">
              <w:tc>
                <w:tcPr>
                  <w:tcW w:w="1639" w:type="dxa"/>
                </w:tcPr>
                <w:p w14:paraId="3B38A794"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1279" w:type="dxa"/>
                </w:tcPr>
                <w:p w14:paraId="0781BA67"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16D8A889" w14:textId="77777777" w:rsidR="00F97BD8" w:rsidRDefault="00F97BD8" w:rsidP="00F97BD8">
                  <w:pPr>
                    <w:autoSpaceDE w:val="0"/>
                    <w:autoSpaceDN w:val="0"/>
                    <w:adjustRightInd w:val="0"/>
                    <w:rPr>
                      <w:rFonts w:ascii="Arial" w:hAnsi="Arial" w:cs="Arial"/>
                      <w:color w:val="0000FF"/>
                      <w:lang w:val="es-ES" w:eastAsia="es-ES"/>
                    </w:rPr>
                  </w:pPr>
                </w:p>
              </w:tc>
            </w:tr>
            <w:tr w:rsidR="00F97BD8" w14:paraId="17907973" w14:textId="77777777" w:rsidTr="00F97BD8">
              <w:tc>
                <w:tcPr>
                  <w:tcW w:w="1639" w:type="dxa"/>
                </w:tcPr>
                <w:p w14:paraId="200065B8"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1279" w:type="dxa"/>
                </w:tcPr>
                <w:p w14:paraId="4A4AFA9E"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397D50C5" w14:textId="77777777" w:rsidR="00F97BD8" w:rsidRDefault="00F97BD8" w:rsidP="00F97BD8">
                  <w:pPr>
                    <w:autoSpaceDE w:val="0"/>
                    <w:autoSpaceDN w:val="0"/>
                    <w:adjustRightInd w:val="0"/>
                    <w:rPr>
                      <w:rFonts w:ascii="Arial" w:hAnsi="Arial" w:cs="Arial"/>
                      <w:color w:val="0000FF"/>
                      <w:lang w:val="es-ES" w:eastAsia="es-ES"/>
                    </w:rPr>
                  </w:pPr>
                </w:p>
              </w:tc>
            </w:tr>
            <w:tr w:rsidR="00F97BD8" w14:paraId="5342D60C" w14:textId="77777777" w:rsidTr="00F97BD8">
              <w:tc>
                <w:tcPr>
                  <w:tcW w:w="1639" w:type="dxa"/>
                </w:tcPr>
                <w:p w14:paraId="1C8FE92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1279" w:type="dxa"/>
                </w:tcPr>
                <w:p w14:paraId="57EF3AE1"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B2A3CE" w14:textId="77777777" w:rsidR="00F97BD8" w:rsidRDefault="00F97BD8" w:rsidP="00F97BD8">
                  <w:pPr>
                    <w:autoSpaceDE w:val="0"/>
                    <w:autoSpaceDN w:val="0"/>
                    <w:adjustRightInd w:val="0"/>
                    <w:rPr>
                      <w:rFonts w:ascii="Arial" w:hAnsi="Arial" w:cs="Arial"/>
                      <w:color w:val="0000FF"/>
                      <w:lang w:val="es-ES" w:eastAsia="es-ES"/>
                    </w:rPr>
                  </w:pPr>
                </w:p>
              </w:tc>
            </w:tr>
          </w:tbl>
          <w:p w14:paraId="461A7DC0" w14:textId="77777777" w:rsidR="00F97BD8" w:rsidRPr="00EC1C5A" w:rsidRDefault="00F97BD8" w:rsidP="00F97BD8">
            <w:pPr>
              <w:autoSpaceDE w:val="0"/>
              <w:autoSpaceDN w:val="0"/>
              <w:adjustRightInd w:val="0"/>
              <w:rPr>
                <w:rFonts w:ascii="Arial" w:hAnsi="Arial" w:cs="Arial"/>
                <w:color w:val="0000FF"/>
                <w:lang w:val="es-ES" w:eastAsia="es-ES"/>
              </w:rPr>
            </w:pPr>
          </w:p>
          <w:p w14:paraId="0156FE1A"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24FA7077" w14:textId="77777777" w:rsidTr="00F97BD8">
              <w:tc>
                <w:tcPr>
                  <w:tcW w:w="1459" w:type="dxa"/>
                </w:tcPr>
                <w:p w14:paraId="015EECA3"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1A8DDBE"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64F8DA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0F108A8" w14:textId="77777777" w:rsidTr="00F97BD8">
              <w:tc>
                <w:tcPr>
                  <w:tcW w:w="1459" w:type="dxa"/>
                </w:tcPr>
                <w:p w14:paraId="36B93BC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7B37241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D71A98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C80979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C44AB5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016DEB8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4CC527C" w14:textId="77777777" w:rsidTr="00F97BD8">
              <w:tc>
                <w:tcPr>
                  <w:tcW w:w="1459" w:type="dxa"/>
                </w:tcPr>
                <w:p w14:paraId="69E60FD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9FA85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ADC48C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4FE214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F2EC5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5D427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443DD04" w14:textId="77777777" w:rsidTr="00F97BD8">
              <w:tc>
                <w:tcPr>
                  <w:tcW w:w="1459" w:type="dxa"/>
                </w:tcPr>
                <w:p w14:paraId="2D8524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w:t>
                  </w:r>
                  <w:r w:rsidRPr="00A8098A">
                    <w:rPr>
                      <w:rFonts w:ascii="Arial" w:hAnsi="Arial" w:cs="Arial"/>
                      <w:color w:val="0000FF"/>
                      <w:sz w:val="14"/>
                      <w:szCs w:val="14"/>
                      <w:lang w:val="es-ES" w:eastAsia="es-ES"/>
                    </w:rPr>
                    <w:lastRenderedPageBreak/>
                    <w:t>ación)</w:t>
                  </w:r>
                </w:p>
                <w:p w14:paraId="67E1D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D13F36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616DB9B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9799E2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59B44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59D6061" w14:textId="77777777" w:rsidTr="00F97BD8">
              <w:tc>
                <w:tcPr>
                  <w:tcW w:w="1459" w:type="dxa"/>
                </w:tcPr>
                <w:p w14:paraId="6A82DDA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conexión/desconexión del servicio)</w:t>
                  </w:r>
                </w:p>
                <w:p w14:paraId="397D815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1ED8D41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F4DEB4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B48942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5A67A7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96845B3" w14:textId="77777777" w:rsidTr="00F97BD8">
              <w:tc>
                <w:tcPr>
                  <w:tcW w:w="1459" w:type="dxa"/>
                </w:tcPr>
                <w:p w14:paraId="11873B37"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BF75585"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2A988D0F" w14:textId="77777777" w:rsidR="00F97BD8" w:rsidRDefault="00F97BD8" w:rsidP="00F97BD8">
                  <w:pPr>
                    <w:autoSpaceDE w:val="0"/>
                    <w:autoSpaceDN w:val="0"/>
                    <w:adjustRightInd w:val="0"/>
                    <w:rPr>
                      <w:rFonts w:ascii="Arial" w:hAnsi="Arial" w:cs="Arial"/>
                      <w:color w:val="0000FF"/>
                      <w:lang w:val="es-ES" w:eastAsia="es-ES"/>
                    </w:rPr>
                  </w:pPr>
                </w:p>
              </w:tc>
            </w:tr>
          </w:tbl>
          <w:p w14:paraId="7046C847" w14:textId="77777777" w:rsidR="00F97BD8" w:rsidRPr="00EC1C5A" w:rsidRDefault="00F97BD8" w:rsidP="00F97BD8">
            <w:pPr>
              <w:autoSpaceDE w:val="0"/>
              <w:autoSpaceDN w:val="0"/>
              <w:adjustRightInd w:val="0"/>
              <w:rPr>
                <w:rFonts w:ascii="Arial" w:hAnsi="Arial" w:cs="Arial"/>
                <w:color w:val="0000FF"/>
                <w:lang w:val="es-ES" w:eastAsia="es-ES"/>
              </w:rPr>
            </w:pPr>
          </w:p>
          <w:p w14:paraId="667E4D58"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7FFF67CC" w14:textId="77777777" w:rsidTr="00F97BD8">
              <w:tc>
                <w:tcPr>
                  <w:tcW w:w="1459" w:type="dxa"/>
                </w:tcPr>
                <w:p w14:paraId="166A050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7C50CCFD"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42D4FD1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6918FA9" w14:textId="77777777" w:rsidTr="00F97BD8">
              <w:tc>
                <w:tcPr>
                  <w:tcW w:w="1459" w:type="dxa"/>
                </w:tcPr>
                <w:p w14:paraId="043DFF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984D3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7C1130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25043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DEE01D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ECA00E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35C58CB" w14:textId="77777777" w:rsidTr="00F97BD8">
              <w:tc>
                <w:tcPr>
                  <w:tcW w:w="1459" w:type="dxa"/>
                </w:tcPr>
                <w:p w14:paraId="594115E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F1C15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4592131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FF28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543AAC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FFACB7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472DAD06" w14:textId="77777777" w:rsidTr="00F97BD8">
              <w:tc>
                <w:tcPr>
                  <w:tcW w:w="1459" w:type="dxa"/>
                </w:tcPr>
                <w:p w14:paraId="08C71F0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FDA9E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36CE24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330CCC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22DB1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E037F0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748303E" w14:textId="77777777" w:rsidTr="00F97BD8">
              <w:tc>
                <w:tcPr>
                  <w:tcW w:w="1459" w:type="dxa"/>
                </w:tcPr>
                <w:p w14:paraId="3E53ABD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AF3A60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6035355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44CC39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FF8686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7C9E44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549973E" w14:textId="77777777" w:rsidTr="00F97BD8">
              <w:tc>
                <w:tcPr>
                  <w:tcW w:w="1459" w:type="dxa"/>
                </w:tcPr>
                <w:p w14:paraId="076FA54D"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6125283A"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9852E2E" w14:textId="77777777" w:rsidR="00F97BD8" w:rsidRDefault="00F97BD8" w:rsidP="00F97BD8">
                  <w:pPr>
                    <w:autoSpaceDE w:val="0"/>
                    <w:autoSpaceDN w:val="0"/>
                    <w:adjustRightInd w:val="0"/>
                    <w:rPr>
                      <w:rFonts w:ascii="Arial" w:hAnsi="Arial" w:cs="Arial"/>
                      <w:color w:val="0000FF"/>
                      <w:lang w:val="es-ES" w:eastAsia="es-ES"/>
                    </w:rPr>
                  </w:pPr>
                </w:p>
              </w:tc>
            </w:tr>
          </w:tbl>
          <w:p w14:paraId="633BFB04" w14:textId="77777777" w:rsidR="00F97BD8" w:rsidRPr="00EC1C5A" w:rsidRDefault="00F97BD8" w:rsidP="00F97BD8">
            <w:pPr>
              <w:autoSpaceDE w:val="0"/>
              <w:autoSpaceDN w:val="0"/>
              <w:adjustRightInd w:val="0"/>
              <w:rPr>
                <w:rFonts w:ascii="Arial" w:hAnsi="Arial" w:cs="Arial"/>
                <w:color w:val="0000FF"/>
                <w:lang w:val="es-ES" w:eastAsia="es-ES"/>
              </w:rPr>
            </w:pPr>
          </w:p>
          <w:p w14:paraId="0F19ABF6"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127A8188" w14:textId="77777777" w:rsidTr="00F97BD8">
              <w:tc>
                <w:tcPr>
                  <w:tcW w:w="1459" w:type="dxa"/>
                </w:tcPr>
                <w:p w14:paraId="66E6B83C"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C36B4A8"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19BD6939"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247AF2F" w14:textId="77777777" w:rsidTr="00F97BD8">
              <w:tc>
                <w:tcPr>
                  <w:tcW w:w="1459" w:type="dxa"/>
                </w:tcPr>
                <w:p w14:paraId="00C7FF6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39CA57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B85C5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5FBF50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DF360D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3CD5D4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A47F9C3" w14:textId="77777777" w:rsidTr="00F97BD8">
              <w:tc>
                <w:tcPr>
                  <w:tcW w:w="1459" w:type="dxa"/>
                </w:tcPr>
                <w:p w14:paraId="4318A45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2365B0F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F43BEC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4FA2B6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C603C8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12FFCC2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9F5B27A" w14:textId="77777777" w:rsidTr="00F97BD8">
              <w:tc>
                <w:tcPr>
                  <w:tcW w:w="1459" w:type="dxa"/>
                </w:tcPr>
                <w:p w14:paraId="3645A8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96C56B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3C4887C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458E6F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45C66A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D9CF6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29AAAE6" w14:textId="77777777" w:rsidTr="00F97BD8">
              <w:tc>
                <w:tcPr>
                  <w:tcW w:w="1459" w:type="dxa"/>
                </w:tcPr>
                <w:p w14:paraId="51CCBD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w:t>
                  </w:r>
                  <w:r w:rsidRPr="00A8098A">
                    <w:rPr>
                      <w:rFonts w:ascii="Arial" w:hAnsi="Arial" w:cs="Arial"/>
                      <w:color w:val="0000FF"/>
                      <w:sz w:val="14"/>
                      <w:szCs w:val="14"/>
                      <w:lang w:val="es-ES" w:eastAsia="es-ES"/>
                    </w:rPr>
                    <w:lastRenderedPageBreak/>
                    <w:t>ón del servicio)</w:t>
                  </w:r>
                </w:p>
                <w:p w14:paraId="369EEB2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9AF86D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2DD4B9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EBA30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6EDB6AB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03C9D95" w14:textId="77777777" w:rsidTr="00F97BD8">
              <w:tc>
                <w:tcPr>
                  <w:tcW w:w="1459" w:type="dxa"/>
                </w:tcPr>
                <w:p w14:paraId="329B3C75"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86B1492"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00E422" w14:textId="77777777" w:rsidR="00F97BD8" w:rsidRDefault="00F97BD8" w:rsidP="00F97BD8">
                  <w:pPr>
                    <w:autoSpaceDE w:val="0"/>
                    <w:autoSpaceDN w:val="0"/>
                    <w:adjustRightInd w:val="0"/>
                    <w:rPr>
                      <w:rFonts w:ascii="Arial" w:hAnsi="Arial" w:cs="Arial"/>
                      <w:color w:val="0000FF"/>
                      <w:lang w:val="es-ES" w:eastAsia="es-ES"/>
                    </w:rPr>
                  </w:pPr>
                </w:p>
              </w:tc>
            </w:tr>
          </w:tbl>
          <w:p w14:paraId="20761D92" w14:textId="77777777" w:rsidR="00F97BD8" w:rsidRPr="00EC1C5A" w:rsidRDefault="00F97BD8" w:rsidP="00F97BD8">
            <w:pPr>
              <w:autoSpaceDE w:val="0"/>
              <w:autoSpaceDN w:val="0"/>
              <w:adjustRightInd w:val="0"/>
              <w:rPr>
                <w:rFonts w:ascii="Arial" w:hAnsi="Arial" w:cs="Arial"/>
                <w:color w:val="0000FF"/>
                <w:lang w:val="es-ES" w:eastAsia="es-ES"/>
              </w:rPr>
            </w:pPr>
          </w:p>
          <w:p w14:paraId="6E59259B" w14:textId="77777777" w:rsidR="00F97BD8" w:rsidRDefault="00F97BD8" w:rsidP="00F97BD8">
            <w:pPr>
              <w:autoSpaceDE w:val="0"/>
              <w:autoSpaceDN w:val="0"/>
              <w:adjustRightInd w:val="0"/>
              <w:rPr>
                <w:rFonts w:ascii="Arial" w:hAnsi="Arial" w:cs="Arial"/>
                <w:color w:val="0000FF"/>
                <w:lang w:val="es-ES" w:eastAsia="es-ES"/>
              </w:rPr>
            </w:pPr>
          </w:p>
          <w:p w14:paraId="6D0494A8" w14:textId="77777777" w:rsidR="00F97BD8" w:rsidRDefault="00F97BD8" w:rsidP="00F97BD8">
            <w:pPr>
              <w:autoSpaceDE w:val="0"/>
              <w:autoSpaceDN w:val="0"/>
              <w:adjustRightInd w:val="0"/>
              <w:rPr>
                <w:rFonts w:ascii="Arial" w:hAnsi="Arial" w:cs="Arial"/>
                <w:color w:val="0000FF"/>
                <w:lang w:val="es-ES" w:eastAsia="es-ES"/>
              </w:rPr>
            </w:pPr>
          </w:p>
          <w:p w14:paraId="63C7D9DB" w14:textId="77777777" w:rsidR="00F97BD8" w:rsidRDefault="00F97BD8" w:rsidP="00F97BD8">
            <w:pPr>
              <w:autoSpaceDE w:val="0"/>
              <w:autoSpaceDN w:val="0"/>
              <w:adjustRightInd w:val="0"/>
              <w:rPr>
                <w:rFonts w:ascii="Arial" w:hAnsi="Arial" w:cs="Arial"/>
                <w:color w:val="0000FF"/>
                <w:lang w:val="es-ES" w:eastAsia="es-ES"/>
              </w:rPr>
            </w:pPr>
          </w:p>
          <w:p w14:paraId="04FD84E6" w14:textId="77777777" w:rsidR="00F97BD8" w:rsidRDefault="00F97BD8" w:rsidP="00F97BD8">
            <w:pPr>
              <w:autoSpaceDE w:val="0"/>
              <w:autoSpaceDN w:val="0"/>
              <w:adjustRightInd w:val="0"/>
              <w:rPr>
                <w:rFonts w:ascii="Arial" w:hAnsi="Arial" w:cs="Arial"/>
                <w:color w:val="0000FF"/>
                <w:lang w:val="es-ES" w:eastAsia="es-ES"/>
              </w:rPr>
            </w:pPr>
          </w:p>
          <w:p w14:paraId="0CE012F8" w14:textId="77777777" w:rsidR="00F97BD8" w:rsidRDefault="00F97BD8" w:rsidP="00F97BD8">
            <w:pPr>
              <w:autoSpaceDE w:val="0"/>
              <w:autoSpaceDN w:val="0"/>
              <w:adjustRightInd w:val="0"/>
              <w:rPr>
                <w:rFonts w:ascii="Arial" w:hAnsi="Arial" w:cs="Arial"/>
                <w:color w:val="0000FF"/>
                <w:lang w:val="es-ES" w:eastAsia="es-ES"/>
              </w:rPr>
            </w:pPr>
          </w:p>
          <w:p w14:paraId="0B447C67" w14:textId="77777777" w:rsidR="00F97BD8" w:rsidRDefault="00F97BD8" w:rsidP="00F97BD8">
            <w:pPr>
              <w:autoSpaceDE w:val="0"/>
              <w:autoSpaceDN w:val="0"/>
              <w:adjustRightInd w:val="0"/>
              <w:rPr>
                <w:rFonts w:ascii="Arial" w:hAnsi="Arial" w:cs="Arial"/>
                <w:color w:val="0000FF"/>
                <w:lang w:val="es-ES" w:eastAsia="es-ES"/>
              </w:rPr>
            </w:pPr>
          </w:p>
          <w:p w14:paraId="5D6539C2" w14:textId="77777777" w:rsidR="00F97BD8" w:rsidRDefault="00F97BD8" w:rsidP="00F97BD8">
            <w:pPr>
              <w:autoSpaceDE w:val="0"/>
              <w:autoSpaceDN w:val="0"/>
              <w:adjustRightInd w:val="0"/>
              <w:rPr>
                <w:rFonts w:ascii="Arial" w:hAnsi="Arial" w:cs="Arial"/>
                <w:color w:val="0000FF"/>
                <w:lang w:val="es-ES" w:eastAsia="es-ES"/>
              </w:rPr>
            </w:pPr>
          </w:p>
          <w:p w14:paraId="0F65A61D" w14:textId="74D5F03C"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configuración según desee.</w:t>
            </w:r>
          </w:p>
          <w:p w14:paraId="49A269D2"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6C27B79"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E07B729" w14:textId="77777777" w:rsidR="00F97BD8" w:rsidRDefault="00F97BD8" w:rsidP="00F97BD8">
            <w:pPr>
              <w:autoSpaceDE w:val="0"/>
              <w:autoSpaceDN w:val="0"/>
              <w:adjustRightInd w:val="0"/>
              <w:rPr>
                <w:rFonts w:ascii="Arial" w:hAnsi="Arial" w:cs="Arial"/>
                <w:color w:val="0000FF"/>
                <w:lang w:val="es-ES" w:eastAsia="es-ES"/>
              </w:rPr>
            </w:pPr>
          </w:p>
          <w:p w14:paraId="290A7072" w14:textId="77777777" w:rsidR="00F97BD8" w:rsidRPr="001E04CC" w:rsidRDefault="00F97BD8" w:rsidP="00F97BD8">
            <w:pPr>
              <w:autoSpaceDE w:val="0"/>
              <w:autoSpaceDN w:val="0"/>
              <w:adjustRightInd w:val="0"/>
              <w:rPr>
                <w:rFonts w:ascii="Arial" w:hAnsi="Arial" w:cs="Arial"/>
                <w:color w:val="0000FF"/>
                <w:lang w:eastAsia="es-ES"/>
              </w:rPr>
            </w:pPr>
          </w:p>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016A30A"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lastRenderedPageBreak/>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1F55316" w14:textId="77777777" w:rsidR="00F97BD8" w:rsidRDefault="00F97BD8" w:rsidP="00F97BD8">
            <w:pPr>
              <w:jc w:val="both"/>
              <w:rPr>
                <w:rFonts w:ascii="Arial" w:hAnsi="Arial" w:cs="Arial"/>
                <w:color w:val="800000"/>
              </w:rPr>
            </w:pPr>
          </w:p>
          <w:p w14:paraId="7B8142DD" w14:textId="77777777" w:rsidR="00F97BD8" w:rsidRPr="006C212A"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crearComponente</w:t>
            </w:r>
            <w:proofErr w:type="spellEnd"/>
            <w:r>
              <w:rPr>
                <w:rFonts w:ascii="Arial" w:hAnsi="Arial" w:cs="Arial"/>
                <w:color w:val="0000FF"/>
                <w:lang w:val="es-ES" w:eastAsia="es-ES"/>
              </w:rPr>
              <w:t xml:space="preserve"> </w:t>
            </w:r>
            <w:r w:rsidRPr="006C212A">
              <w:rPr>
                <w:rFonts w:ascii="Arial" w:hAnsi="Arial" w:cs="Arial"/>
                <w:color w:val="0000FF"/>
                <w:lang w:val="es-ES" w:eastAsia="es-ES"/>
              </w:rPr>
              <w:t>FN</w:t>
            </w:r>
          </w:p>
          <w:p w14:paraId="28EF0A41" w14:textId="77777777" w:rsidR="00F97BD8" w:rsidRPr="00ED4E9D" w:rsidRDefault="00F97BD8" w:rsidP="00F97BD8">
            <w:pPr>
              <w:rPr>
                <w:rFonts w:ascii="Arial" w:eastAsia="Arial Unicode MS" w:hAnsi="Arial" w:cs="Arial"/>
                <w:color w:val="0000FF"/>
                <w:lang w:val="es-ES"/>
              </w:rPr>
            </w:pPr>
          </w:p>
          <w:p w14:paraId="75691DBA"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5CA658A9"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74A44167" w14:textId="77777777" w:rsidR="00F97BD8" w:rsidRDefault="00F97BD8" w:rsidP="00F97BD8">
            <w:pPr>
              <w:jc w:val="both"/>
              <w:rPr>
                <w:rFonts w:ascii="Arial" w:hAnsi="Arial" w:cs="Arial"/>
                <w:color w:val="800000"/>
              </w:rPr>
            </w:pPr>
          </w:p>
          <w:p w14:paraId="5C6E0FD7" w14:textId="77777777" w:rsidR="00F97BD8" w:rsidRDefault="00F97BD8"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05629C07"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330861C1" w14:textId="77777777" w:rsidR="00F97BD8" w:rsidRPr="006C212A" w:rsidRDefault="00F97BD8" w:rsidP="00F97BD8">
            <w:pPr>
              <w:pStyle w:val="Prrafodelista"/>
              <w:jc w:val="both"/>
              <w:rPr>
                <w:rFonts w:ascii="Arial" w:hAnsi="Arial" w:cs="Arial"/>
                <w:color w:val="800000"/>
              </w:rPr>
            </w:pPr>
          </w:p>
          <w:p w14:paraId="639AFF3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editarComponente</w:t>
            </w:r>
            <w:proofErr w:type="spellEnd"/>
          </w:p>
          <w:p w14:paraId="4C3D62C7" w14:textId="77777777" w:rsidR="00F97BD8" w:rsidRPr="006C212A" w:rsidRDefault="00F97BD8" w:rsidP="00F97BD8">
            <w:pPr>
              <w:pStyle w:val="Prrafodelista"/>
              <w:rPr>
                <w:rFonts w:ascii="Arial" w:hAnsi="Arial" w:cs="Arial"/>
                <w:color w:val="0000FF"/>
                <w:lang w:val="es-ES" w:eastAsia="es-ES"/>
              </w:rPr>
            </w:pPr>
          </w:p>
          <w:p w14:paraId="6A0353EB" w14:textId="77777777" w:rsidR="00F97BD8" w:rsidRPr="00E94CBD"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
          <w:p w14:paraId="1CB7403B"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3D27D374"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proofErr w:type="spellStart"/>
            <w:r>
              <w:rPr>
                <w:rFonts w:ascii="Arial" w:hAnsi="Arial" w:cs="Arial"/>
                <w:color w:val="800000"/>
              </w:rPr>
              <w:t>edicion</w:t>
            </w:r>
            <w:proofErr w:type="spellEnd"/>
            <w:r>
              <w:rPr>
                <w:rFonts w:ascii="Arial" w:hAnsi="Arial" w:cs="Arial"/>
                <w:color w:val="800000"/>
              </w:rPr>
              <w:t xml:space="preserve"> del componente</w:t>
            </w:r>
            <w:r w:rsidRPr="001D0168">
              <w:rPr>
                <w:rFonts w:ascii="Arial" w:hAnsi="Arial" w:cs="Arial"/>
                <w:color w:val="800000"/>
              </w:rPr>
              <w:t>”</w:t>
            </w:r>
          </w:p>
          <w:p w14:paraId="3BE7CF93"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7130A5A" w14:textId="77777777" w:rsidR="00F97BD8" w:rsidRDefault="00F97BD8" w:rsidP="00F97BD8">
            <w:pPr>
              <w:jc w:val="both"/>
              <w:rPr>
                <w:rFonts w:ascii="Arial" w:hAnsi="Arial" w:cs="Arial"/>
                <w:b/>
              </w:rPr>
            </w:pPr>
          </w:p>
          <w:p w14:paraId="4080F14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2DB49DFD" w14:textId="77777777" w:rsidR="00F97BD8" w:rsidRPr="005B2C17" w:rsidRDefault="00F97BD8" w:rsidP="00F97BD8">
            <w:pPr>
              <w:jc w:val="both"/>
              <w:rPr>
                <w:rFonts w:ascii="Arial" w:hAnsi="Arial" w:cs="Arial"/>
                <w:b/>
              </w:rPr>
            </w:pPr>
          </w:p>
          <w:p w14:paraId="051DB60D" w14:textId="77777777" w:rsidR="00F97BD8" w:rsidRDefault="00F97BD8" w:rsidP="00F97BD8">
            <w:pPr>
              <w:ind w:left="720"/>
              <w:jc w:val="both"/>
              <w:rPr>
                <w:rFonts w:ascii="Arial" w:hAnsi="Arial" w:cs="Arial"/>
                <w:color w:val="800000"/>
              </w:rPr>
            </w:pPr>
          </w:p>
          <w:p w14:paraId="5FDDBA9B" w14:textId="77777777" w:rsidR="00F97BD8" w:rsidRDefault="00F97BD8" w:rsidP="00F97BD8">
            <w:pPr>
              <w:ind w:left="360"/>
              <w:jc w:val="both"/>
              <w:rPr>
                <w:rFonts w:ascii="Arial" w:hAnsi="Arial" w:cs="Arial"/>
                <w:color w:val="800000"/>
              </w:rPr>
            </w:pPr>
          </w:p>
          <w:p w14:paraId="584CBAC0" w14:textId="77777777" w:rsidR="00F97BD8" w:rsidRDefault="00F97BD8" w:rsidP="00F97BD8">
            <w:pPr>
              <w:ind w:left="360"/>
              <w:jc w:val="both"/>
              <w:rPr>
                <w:rFonts w:ascii="Arial" w:hAnsi="Arial" w:cs="Arial"/>
                <w:color w:val="800000"/>
              </w:rPr>
            </w:pPr>
            <w:r>
              <w:rPr>
                <w:rFonts w:ascii="Arial" w:hAnsi="Arial" w:cs="Arial"/>
                <w:color w:val="800000"/>
              </w:rPr>
              <w:t>____________________________________________________________________________</w:t>
            </w:r>
          </w:p>
          <w:p w14:paraId="12A54DEA" w14:textId="77777777" w:rsidR="00F97BD8" w:rsidRDefault="00F97BD8" w:rsidP="00F97BD8">
            <w:pPr>
              <w:ind w:left="360"/>
              <w:jc w:val="both"/>
              <w:rPr>
                <w:rFonts w:ascii="Arial" w:hAnsi="Arial" w:cs="Arial"/>
                <w:color w:val="800000"/>
              </w:rPr>
            </w:pPr>
          </w:p>
          <w:p w14:paraId="6AAACEA4" w14:textId="77777777" w:rsidR="00F97BD8" w:rsidRPr="001D0168" w:rsidRDefault="00F97BD8" w:rsidP="00F97BD8">
            <w:pPr>
              <w:ind w:left="360"/>
              <w:jc w:val="both"/>
              <w:rPr>
                <w:rFonts w:ascii="Arial" w:hAnsi="Arial" w:cs="Arial"/>
                <w:color w:val="800000"/>
              </w:rPr>
            </w:pPr>
            <w:r w:rsidRPr="001D0168">
              <w:rPr>
                <w:rFonts w:ascii="Arial" w:hAnsi="Arial" w:cs="Arial"/>
                <w:color w:val="800000"/>
              </w:rPr>
              <w:t>“Se ingresó una fecha Inicial mayo</w:t>
            </w:r>
            <w:r>
              <w:rPr>
                <w:rFonts w:ascii="Arial" w:hAnsi="Arial" w:cs="Arial"/>
                <w:color w:val="800000"/>
              </w:rPr>
              <w:t>r</w:t>
            </w:r>
            <w:r w:rsidRPr="001D0168">
              <w:rPr>
                <w:rFonts w:ascii="Arial" w:hAnsi="Arial" w:cs="Arial"/>
                <w:color w:val="800000"/>
              </w:rPr>
              <w:t xml:space="preserve"> que la fecha Final”, “Valor Ingresado se encuentra por fuera del rango permitido”.</w:t>
            </w:r>
          </w:p>
          <w:p w14:paraId="35C6521B" w14:textId="77777777" w:rsidR="00F97BD8" w:rsidRPr="002A4DEE" w:rsidRDefault="00F97BD8" w:rsidP="00E647AD">
            <w:pPr>
              <w:numPr>
                <w:ilvl w:val="0"/>
                <w:numId w:val="11"/>
              </w:numPr>
              <w:jc w:val="both"/>
              <w:rPr>
                <w:rFonts w:ascii="Arial" w:hAnsi="Arial" w:cs="Arial"/>
                <w:b/>
              </w:rPr>
            </w:pPr>
            <w:r w:rsidRPr="001D0168">
              <w:rPr>
                <w:rFonts w:ascii="Arial" w:eastAsia="Arial Unicode MS" w:hAnsi="Arial" w:cs="Arial"/>
                <w:color w:val="0000FF"/>
                <w:lang w:val="es-ES"/>
              </w:rPr>
              <w:t>Sistema: Los verbos utilizados deben ir en infinitivo (seleccionar, mostrar, etc.)</w:t>
            </w:r>
            <w:r>
              <w:rPr>
                <w:rFonts w:ascii="Arial" w:eastAsia="Arial Unicode MS" w:hAnsi="Arial" w:cs="Arial"/>
                <w:color w:val="0000FF"/>
                <w:lang w:val="es-ES"/>
              </w:rPr>
              <w:t xml:space="preserve">, </w:t>
            </w:r>
            <w:r w:rsidRPr="001D0168">
              <w:rPr>
                <w:rFonts w:ascii="Arial" w:eastAsia="Arial Unicode MS" w:hAnsi="Arial" w:cs="Arial"/>
                <w:color w:val="0000FF"/>
                <w:lang w:val="es-ES"/>
              </w:rPr>
              <w:t xml:space="preserve">Incluir </w:t>
            </w:r>
            <w:r>
              <w:rPr>
                <w:rFonts w:ascii="Arial" w:eastAsia="Arial Unicode MS" w:hAnsi="Arial" w:cs="Arial"/>
                <w:color w:val="0000FF"/>
                <w:lang w:val="es-ES"/>
              </w:rPr>
              <w:t xml:space="preserve">el mensaje a mostrar. </w:t>
            </w:r>
          </w:p>
          <w:p w14:paraId="14489833" w14:textId="77777777" w:rsidR="00F97BD8" w:rsidRPr="00557C9B" w:rsidRDefault="00F97BD8" w:rsidP="00E647AD">
            <w:pPr>
              <w:numPr>
                <w:ilvl w:val="0"/>
                <w:numId w:val="11"/>
              </w:numPr>
              <w:jc w:val="both"/>
              <w:rPr>
                <w:rFonts w:ascii="Arial" w:hAnsi="Arial" w:cs="Arial"/>
                <w:b/>
              </w:rPr>
            </w:pPr>
            <w:r>
              <w:rPr>
                <w:rFonts w:ascii="Arial" w:eastAsia="Arial Unicode MS" w:hAnsi="Arial" w:cs="Arial"/>
                <w:color w:val="0000FF"/>
                <w:lang w:val="es-ES"/>
              </w:rPr>
              <w:t>Si la excepción está relacionada con campos de entrada, incluir a que campos aplica.</w:t>
            </w:r>
          </w:p>
          <w:p w14:paraId="40038D75" w14:textId="77777777" w:rsidR="00F97BD8" w:rsidRPr="002F1D15" w:rsidRDefault="00F97BD8" w:rsidP="00E647AD">
            <w:pPr>
              <w:numPr>
                <w:ilvl w:val="0"/>
                <w:numId w:val="11"/>
              </w:numPr>
              <w:jc w:val="both"/>
              <w:rPr>
                <w:rFonts w:ascii="Arial" w:hAnsi="Arial" w:cs="Arial"/>
                <w:b/>
              </w:rPr>
            </w:pPr>
            <w:r>
              <w:rPr>
                <w:rFonts w:ascii="Arial" w:eastAsia="Arial Unicode MS" w:hAnsi="Arial" w:cs="Arial"/>
                <w:color w:val="0000FF"/>
                <w:lang w:val="es-ES"/>
              </w:rPr>
              <w:t>Especificar a que paso y flujo se debe regresar.</w:t>
            </w: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24CBA7EE" w14:textId="77777777" w:rsidR="00F97BD8" w:rsidRPr="00C1111C" w:rsidRDefault="00F97BD8" w:rsidP="00F97BD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3F61500" w14:textId="77777777" w:rsidR="00F97BD8" w:rsidRDefault="00F97BD8" w:rsidP="00F97BD8">
            <w:pPr>
              <w:jc w:val="both"/>
              <w:rPr>
                <w:rFonts w:ascii="Arial" w:hAnsi="Arial" w:cs="Arial"/>
              </w:rPr>
            </w:pPr>
          </w:p>
          <w:p w14:paraId="02907C0B" w14:textId="77777777" w:rsidR="00F97BD8" w:rsidRPr="000463D8" w:rsidRDefault="00F97BD8" w:rsidP="00F97BD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288BC270" w14:textId="77777777" w:rsidR="00F97BD8" w:rsidRDefault="00F97BD8" w:rsidP="00F97BD8">
            <w:pPr>
              <w:rPr>
                <w:rFonts w:ascii="Arial" w:hAnsi="Arial" w:cs="Arial"/>
                <w:b/>
              </w:rPr>
            </w:pPr>
          </w:p>
          <w:p w14:paraId="14AEFFFB" w14:textId="77777777" w:rsidR="00F97BD8" w:rsidRPr="008743D7" w:rsidRDefault="00F97BD8" w:rsidP="00F97BD8">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189F09FE" w14:textId="77777777" w:rsidR="00F97BD8" w:rsidRPr="008743D7" w:rsidRDefault="00F97BD8" w:rsidP="00F97BD8">
            <w:pPr>
              <w:rPr>
                <w:rFonts w:ascii="Arial" w:hAnsi="Arial" w:cs="Arial"/>
                <w:i/>
                <w:color w:val="800000"/>
              </w:rPr>
            </w:pPr>
            <w:r w:rsidRPr="008743D7">
              <w:rPr>
                <w:rFonts w:ascii="Arial" w:hAnsi="Arial" w:cs="Arial"/>
                <w:i/>
                <w:color w:val="800000"/>
              </w:rPr>
              <w:t>Ejemplo</w:t>
            </w:r>
          </w:p>
          <w:p w14:paraId="284F0587" w14:textId="77777777" w:rsidR="00F97BD8" w:rsidRPr="008743D7" w:rsidRDefault="00F97BD8"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A93E4FB" w14:textId="77777777" w:rsidR="00F97BD8" w:rsidRPr="000463D8" w:rsidRDefault="00F97BD8" w:rsidP="00E647AD">
            <w:pPr>
              <w:numPr>
                <w:ilvl w:val="0"/>
                <w:numId w:val="3"/>
              </w:numPr>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lastRenderedPageBreak/>
              <w:t>CRITERIOS DE ACEPTACIÓN:</w:t>
            </w:r>
          </w:p>
          <w:p w14:paraId="30614653" w14:textId="77777777" w:rsidR="00F97BD8" w:rsidRPr="00CB2208" w:rsidRDefault="00F97BD8"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ED3A590" w14:textId="77777777" w:rsidR="00F97BD8" w:rsidRDefault="00F97BD8" w:rsidP="00F97BD8">
            <w:pPr>
              <w:jc w:val="both"/>
              <w:rPr>
                <w:rFonts w:ascii="Arial" w:hAnsi="Arial" w:cs="Arial"/>
                <w:i/>
                <w:color w:val="800000"/>
              </w:rPr>
            </w:pPr>
          </w:p>
          <w:p w14:paraId="38833CC3" w14:textId="77777777" w:rsidR="00F97BD8" w:rsidRDefault="00F97BD8" w:rsidP="00F97BD8">
            <w:pPr>
              <w:jc w:val="both"/>
              <w:rPr>
                <w:rFonts w:ascii="Arial" w:hAnsi="Arial" w:cs="Arial"/>
                <w:i/>
                <w:color w:val="800000"/>
              </w:rPr>
            </w:pPr>
            <w:r>
              <w:rPr>
                <w:rFonts w:ascii="Arial" w:hAnsi="Arial" w:cs="Arial"/>
                <w:i/>
                <w:color w:val="800000"/>
              </w:rPr>
              <w:t>El administrador/usuario debe poder crear los componentes que requiera.</w:t>
            </w:r>
          </w:p>
          <w:p w14:paraId="1DBEC834" w14:textId="77777777" w:rsidR="00F97BD8" w:rsidRDefault="00F97BD8" w:rsidP="00F97BD8">
            <w:pPr>
              <w:jc w:val="both"/>
              <w:rPr>
                <w:rFonts w:ascii="Arial" w:hAnsi="Arial" w:cs="Arial"/>
                <w:i/>
                <w:color w:val="800000"/>
              </w:rPr>
            </w:pPr>
            <w:r>
              <w:rPr>
                <w:rFonts w:ascii="Arial" w:hAnsi="Arial" w:cs="Arial"/>
                <w:i/>
                <w:color w:val="800000"/>
              </w:rPr>
              <w:t>El administrador/usuario debe poder editar los componentes que requiera</w:t>
            </w:r>
          </w:p>
          <w:p w14:paraId="3B1331AE" w14:textId="77777777" w:rsidR="00F97BD8" w:rsidRDefault="00F97BD8" w:rsidP="00F97BD8">
            <w:pPr>
              <w:jc w:val="both"/>
              <w:rPr>
                <w:rFonts w:ascii="Arial" w:hAnsi="Arial" w:cs="Arial"/>
                <w:i/>
                <w:color w:val="800000"/>
              </w:rPr>
            </w:pPr>
            <w:r>
              <w:rPr>
                <w:rFonts w:ascii="Arial" w:hAnsi="Arial" w:cs="Arial"/>
                <w:i/>
                <w:color w:val="800000"/>
              </w:rPr>
              <w:t>El administrador/usuario debe poder registrar los componentes que requiera</w:t>
            </w:r>
          </w:p>
          <w:p w14:paraId="6A65C24A" w14:textId="77777777" w:rsidR="00F97BD8" w:rsidRDefault="00F97BD8" w:rsidP="00F97BD8">
            <w:pPr>
              <w:jc w:val="both"/>
              <w:rPr>
                <w:rFonts w:ascii="Arial" w:hAnsi="Arial" w:cs="Arial"/>
                <w:i/>
                <w:color w:val="800000"/>
              </w:rPr>
            </w:pPr>
            <w:r>
              <w:rPr>
                <w:rFonts w:ascii="Arial" w:hAnsi="Arial" w:cs="Arial"/>
                <w:i/>
                <w:color w:val="800000"/>
              </w:rPr>
              <w:t>El administrador/usuario debe poder configurarlos los componentes que requiera</w:t>
            </w:r>
          </w:p>
          <w:p w14:paraId="5CDB882B" w14:textId="77777777" w:rsidR="00F97BD8" w:rsidRDefault="00F97BD8" w:rsidP="00F97BD8">
            <w:pPr>
              <w:jc w:val="both"/>
              <w:rPr>
                <w:rFonts w:ascii="Arial" w:hAnsi="Arial" w:cs="Arial"/>
                <w:i/>
                <w:color w:val="800000"/>
              </w:rPr>
            </w:pPr>
          </w:p>
          <w:p w14:paraId="6D03BA0D" w14:textId="77777777" w:rsidR="00F97BD8" w:rsidRDefault="00F97BD8" w:rsidP="00F97BD8">
            <w:pPr>
              <w:jc w:val="both"/>
              <w:rPr>
                <w:rFonts w:ascii="Arial" w:hAnsi="Arial" w:cs="Arial"/>
                <w:i/>
                <w:color w:val="800000"/>
              </w:rPr>
            </w:pP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51"/>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13T14:05:00Z" w:initials="JHB">
    <w:p w14:paraId="424B4DFB" w14:textId="4331CFE8" w:rsidR="006F75C5" w:rsidRDefault="006F75C5">
      <w:pPr>
        <w:pStyle w:val="Textocomentario"/>
      </w:pPr>
      <w:r>
        <w:rPr>
          <w:rStyle w:val="Refdecomentario"/>
        </w:rPr>
        <w:annotationRef/>
      </w:r>
      <w:r>
        <w:t>Definir que opciones deben estar en este item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4B4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32B4" w16cex:dateUtc="2020-10-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4B4DFB" w16cid:durableId="233032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D73C9" w14:textId="77777777" w:rsidR="00F156E5" w:rsidRDefault="00F156E5">
      <w:r>
        <w:separator/>
      </w:r>
    </w:p>
  </w:endnote>
  <w:endnote w:type="continuationSeparator" w:id="0">
    <w:p w14:paraId="17F767A0" w14:textId="77777777" w:rsidR="00F156E5" w:rsidRDefault="00F15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1E767" w14:textId="77777777" w:rsidR="00F156E5" w:rsidRDefault="00F156E5">
      <w:r>
        <w:separator/>
      </w:r>
    </w:p>
  </w:footnote>
  <w:footnote w:type="continuationSeparator" w:id="0">
    <w:p w14:paraId="7DAE192F" w14:textId="77777777" w:rsidR="00F156E5" w:rsidRDefault="00F156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6F75C5" w:rsidRPr="00C419FB" w14:paraId="2F6338E5" w14:textId="77777777" w:rsidTr="00D03F51">
      <w:trPr>
        <w:trHeight w:val="274"/>
      </w:trPr>
      <w:tc>
        <w:tcPr>
          <w:tcW w:w="1044" w:type="pct"/>
          <w:vMerge w:val="restart"/>
          <w:shd w:val="clear" w:color="auto" w:fill="auto"/>
          <w:noWrap/>
          <w:vAlign w:val="center"/>
          <w:hideMark/>
        </w:tcPr>
        <w:p w14:paraId="08766B1D" w14:textId="77777777" w:rsidR="006F75C5" w:rsidRPr="00C419FB" w:rsidRDefault="006F75C5"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6F75C5" w:rsidRPr="00C236B2" w:rsidRDefault="006F75C5"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6F75C5" w:rsidRPr="00C419FB" w:rsidRDefault="006F75C5"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6F75C5" w:rsidRPr="00C419FB" w14:paraId="759E0844" w14:textId="77777777" w:rsidTr="00D03F51">
      <w:trPr>
        <w:trHeight w:val="281"/>
      </w:trPr>
      <w:tc>
        <w:tcPr>
          <w:tcW w:w="1044" w:type="pct"/>
          <w:vMerge/>
          <w:vAlign w:val="center"/>
          <w:hideMark/>
        </w:tcPr>
        <w:p w14:paraId="0C8A7060" w14:textId="77777777" w:rsidR="006F75C5" w:rsidRPr="00C419FB" w:rsidRDefault="006F75C5" w:rsidP="00BC7E4A">
          <w:pPr>
            <w:rPr>
              <w:rFonts w:ascii="Arial" w:hAnsi="Arial" w:cs="Arial"/>
              <w:sz w:val="18"/>
              <w:szCs w:val="18"/>
            </w:rPr>
          </w:pPr>
        </w:p>
      </w:tc>
      <w:tc>
        <w:tcPr>
          <w:tcW w:w="3019" w:type="pct"/>
          <w:vMerge/>
          <w:vAlign w:val="center"/>
          <w:hideMark/>
        </w:tcPr>
        <w:p w14:paraId="3605DBC8" w14:textId="77777777" w:rsidR="006F75C5" w:rsidRPr="00C419FB" w:rsidRDefault="006F75C5"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6F75C5" w:rsidRPr="00C419FB" w:rsidRDefault="006F75C5"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6F75C5" w:rsidRPr="00C419FB" w14:paraId="460A06FE" w14:textId="77777777" w:rsidTr="008E5E3C">
      <w:trPr>
        <w:trHeight w:val="450"/>
      </w:trPr>
      <w:tc>
        <w:tcPr>
          <w:tcW w:w="1044" w:type="pct"/>
          <w:vMerge/>
          <w:vAlign w:val="center"/>
          <w:hideMark/>
        </w:tcPr>
        <w:p w14:paraId="4AB00559" w14:textId="77777777" w:rsidR="006F75C5" w:rsidRPr="00C419FB" w:rsidRDefault="006F75C5" w:rsidP="00BC7E4A">
          <w:pPr>
            <w:rPr>
              <w:rFonts w:ascii="Arial" w:hAnsi="Arial" w:cs="Arial"/>
              <w:sz w:val="18"/>
              <w:szCs w:val="18"/>
            </w:rPr>
          </w:pPr>
        </w:p>
      </w:tc>
      <w:tc>
        <w:tcPr>
          <w:tcW w:w="3019" w:type="pct"/>
          <w:vMerge/>
          <w:shd w:val="clear" w:color="auto" w:fill="auto"/>
          <w:vAlign w:val="center"/>
        </w:tcPr>
        <w:p w14:paraId="5DCA0FDB" w14:textId="77777777" w:rsidR="006F75C5" w:rsidRPr="00C419FB" w:rsidRDefault="006F75C5"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6F75C5" w:rsidRPr="00C419FB" w:rsidRDefault="006F75C5"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6F75C5" w:rsidRPr="00C419FB" w14:paraId="5D4003D1" w14:textId="77777777" w:rsidTr="008E5E3C">
      <w:trPr>
        <w:trHeight w:val="480"/>
      </w:trPr>
      <w:tc>
        <w:tcPr>
          <w:tcW w:w="1044" w:type="pct"/>
          <w:vMerge/>
          <w:vAlign w:val="center"/>
          <w:hideMark/>
        </w:tcPr>
        <w:p w14:paraId="09BB0935" w14:textId="77777777" w:rsidR="006F75C5" w:rsidRPr="00C419FB" w:rsidRDefault="006F75C5" w:rsidP="00BC7E4A">
          <w:pPr>
            <w:rPr>
              <w:rFonts w:ascii="Arial" w:hAnsi="Arial" w:cs="Arial"/>
              <w:sz w:val="18"/>
              <w:szCs w:val="18"/>
            </w:rPr>
          </w:pPr>
        </w:p>
      </w:tc>
      <w:tc>
        <w:tcPr>
          <w:tcW w:w="3019" w:type="pct"/>
          <w:vMerge/>
          <w:shd w:val="clear" w:color="auto" w:fill="auto"/>
          <w:vAlign w:val="center"/>
        </w:tcPr>
        <w:p w14:paraId="675CDBF1" w14:textId="77777777" w:rsidR="006F75C5" w:rsidRPr="00C419FB" w:rsidRDefault="006F75C5"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6F75C5" w:rsidRPr="00C419FB" w:rsidRDefault="006F75C5"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6F75C5" w:rsidRDefault="006F75C5"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341783"/>
    <w:multiLevelType w:val="hybridMultilevel"/>
    <w:tmpl w:val="BFD02C6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5"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4"/>
  </w:num>
  <w:num w:numId="3">
    <w:abstractNumId w:val="28"/>
  </w:num>
  <w:num w:numId="4">
    <w:abstractNumId w:val="21"/>
  </w:num>
  <w:num w:numId="5">
    <w:abstractNumId w:val="25"/>
  </w:num>
  <w:num w:numId="6">
    <w:abstractNumId w:val="17"/>
  </w:num>
  <w:num w:numId="7">
    <w:abstractNumId w:val="2"/>
  </w:num>
  <w:num w:numId="8">
    <w:abstractNumId w:val="12"/>
  </w:num>
  <w:num w:numId="9">
    <w:abstractNumId w:val="18"/>
  </w:num>
  <w:num w:numId="10">
    <w:abstractNumId w:val="11"/>
  </w:num>
  <w:num w:numId="11">
    <w:abstractNumId w:val="7"/>
  </w:num>
  <w:num w:numId="12">
    <w:abstractNumId w:val="15"/>
  </w:num>
  <w:num w:numId="13">
    <w:abstractNumId w:val="0"/>
    <w:lvlOverride w:ilvl="0">
      <w:startOverride w:val="3"/>
    </w:lvlOverride>
  </w:num>
  <w:num w:numId="14">
    <w:abstractNumId w:val="4"/>
  </w:num>
  <w:num w:numId="15">
    <w:abstractNumId w:val="14"/>
  </w:num>
  <w:num w:numId="16">
    <w:abstractNumId w:val="26"/>
  </w:num>
  <w:num w:numId="17">
    <w:abstractNumId w:val="9"/>
  </w:num>
  <w:num w:numId="18">
    <w:abstractNumId w:val="6"/>
  </w:num>
  <w:num w:numId="19">
    <w:abstractNumId w:val="3"/>
  </w:num>
  <w:num w:numId="20">
    <w:abstractNumId w:val="16"/>
  </w:num>
  <w:num w:numId="21">
    <w:abstractNumId w:val="22"/>
  </w:num>
  <w:num w:numId="22">
    <w:abstractNumId w:val="10"/>
  </w:num>
  <w:num w:numId="23">
    <w:abstractNumId w:val="27"/>
  </w:num>
  <w:num w:numId="24">
    <w:abstractNumId w:val="5"/>
  </w:num>
  <w:num w:numId="25">
    <w:abstractNumId w:val="20"/>
  </w:num>
  <w:num w:numId="26">
    <w:abstractNumId w:val="23"/>
  </w:num>
  <w:num w:numId="27">
    <w:abstractNumId w:val="1"/>
  </w:num>
  <w:num w:numId="28">
    <w:abstractNumId w:val="8"/>
  </w:num>
  <w:num w:numId="29">
    <w:abstractNumId w:val="13"/>
  </w:num>
  <w:num w:numId="30">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4139"/>
    <w:rsid w:val="00195DC1"/>
    <w:rsid w:val="001C42F4"/>
    <w:rsid w:val="001C59D8"/>
    <w:rsid w:val="001D0168"/>
    <w:rsid w:val="001D7164"/>
    <w:rsid w:val="001E04CC"/>
    <w:rsid w:val="001E5259"/>
    <w:rsid w:val="0020268D"/>
    <w:rsid w:val="002049BE"/>
    <w:rsid w:val="00214CA5"/>
    <w:rsid w:val="00215489"/>
    <w:rsid w:val="0022248A"/>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6FAA"/>
    <w:rsid w:val="002C05ED"/>
    <w:rsid w:val="002C6572"/>
    <w:rsid w:val="002D7565"/>
    <w:rsid w:val="002F09E8"/>
    <w:rsid w:val="002F0FF0"/>
    <w:rsid w:val="002F12A6"/>
    <w:rsid w:val="002F16E2"/>
    <w:rsid w:val="002F1D15"/>
    <w:rsid w:val="00301F69"/>
    <w:rsid w:val="00303162"/>
    <w:rsid w:val="00304A57"/>
    <w:rsid w:val="0030698D"/>
    <w:rsid w:val="003106F8"/>
    <w:rsid w:val="00311C1C"/>
    <w:rsid w:val="0031247B"/>
    <w:rsid w:val="003136FF"/>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43843"/>
    <w:rsid w:val="00546679"/>
    <w:rsid w:val="005477EC"/>
    <w:rsid w:val="00551BE1"/>
    <w:rsid w:val="005530B5"/>
    <w:rsid w:val="005559AE"/>
    <w:rsid w:val="00557C9B"/>
    <w:rsid w:val="0056039A"/>
    <w:rsid w:val="0056345C"/>
    <w:rsid w:val="00576B40"/>
    <w:rsid w:val="0059549F"/>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6F75C5"/>
    <w:rsid w:val="00701370"/>
    <w:rsid w:val="007038A8"/>
    <w:rsid w:val="0071342C"/>
    <w:rsid w:val="00722359"/>
    <w:rsid w:val="00724B93"/>
    <w:rsid w:val="00727CA9"/>
    <w:rsid w:val="0076056C"/>
    <w:rsid w:val="00760DC3"/>
    <w:rsid w:val="007632BE"/>
    <w:rsid w:val="007730E3"/>
    <w:rsid w:val="00773938"/>
    <w:rsid w:val="00774B82"/>
    <w:rsid w:val="00782483"/>
    <w:rsid w:val="00795B35"/>
    <w:rsid w:val="007A55B6"/>
    <w:rsid w:val="007C309D"/>
    <w:rsid w:val="007C6B1F"/>
    <w:rsid w:val="007D7B08"/>
    <w:rsid w:val="007E1FFA"/>
    <w:rsid w:val="007E3DE0"/>
    <w:rsid w:val="007E4AB8"/>
    <w:rsid w:val="007E61B2"/>
    <w:rsid w:val="007F6B4A"/>
    <w:rsid w:val="00800CE6"/>
    <w:rsid w:val="00800E43"/>
    <w:rsid w:val="008040EA"/>
    <w:rsid w:val="0081303D"/>
    <w:rsid w:val="008140D0"/>
    <w:rsid w:val="00815F4B"/>
    <w:rsid w:val="008169C2"/>
    <w:rsid w:val="0081741E"/>
    <w:rsid w:val="00821163"/>
    <w:rsid w:val="0082635F"/>
    <w:rsid w:val="00835655"/>
    <w:rsid w:val="00841A28"/>
    <w:rsid w:val="008440C0"/>
    <w:rsid w:val="0087057E"/>
    <w:rsid w:val="00872B95"/>
    <w:rsid w:val="008743D7"/>
    <w:rsid w:val="00876E6E"/>
    <w:rsid w:val="00884CF1"/>
    <w:rsid w:val="0088542E"/>
    <w:rsid w:val="00887934"/>
    <w:rsid w:val="0089049C"/>
    <w:rsid w:val="0089302F"/>
    <w:rsid w:val="008952D4"/>
    <w:rsid w:val="008A099E"/>
    <w:rsid w:val="008A39C0"/>
    <w:rsid w:val="008A5954"/>
    <w:rsid w:val="008B6BAB"/>
    <w:rsid w:val="008C003D"/>
    <w:rsid w:val="008C3807"/>
    <w:rsid w:val="008C51A0"/>
    <w:rsid w:val="008D21F5"/>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5E3C"/>
    <w:rsid w:val="00BB1AF7"/>
    <w:rsid w:val="00BC1B8E"/>
    <w:rsid w:val="00BC1CDE"/>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7BAF"/>
    <w:rsid w:val="00E80DF7"/>
    <w:rsid w:val="00E81B29"/>
    <w:rsid w:val="00E81F82"/>
    <w:rsid w:val="00E82B39"/>
    <w:rsid w:val="00E83D51"/>
    <w:rsid w:val="00E8686B"/>
    <w:rsid w:val="00E94CBD"/>
    <w:rsid w:val="00E96703"/>
    <w:rsid w:val="00EA31D5"/>
    <w:rsid w:val="00EA78F6"/>
    <w:rsid w:val="00EB7BA6"/>
    <w:rsid w:val="00EC1C5A"/>
    <w:rsid w:val="00EC1D5B"/>
    <w:rsid w:val="00ED38C1"/>
    <w:rsid w:val="00ED4E9D"/>
    <w:rsid w:val="00EE0C12"/>
    <w:rsid w:val="00EE5567"/>
    <w:rsid w:val="00EE6836"/>
    <w:rsid w:val="00EF087D"/>
    <w:rsid w:val="00EF2515"/>
    <w:rsid w:val="00F02753"/>
    <w:rsid w:val="00F03960"/>
    <w:rsid w:val="00F13AE0"/>
    <w:rsid w:val="00F13EB5"/>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openxmlformats.org/officeDocument/2006/relationships/diagramQuickStyle" Target="diagrams/quickStyle23.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hyperlink" Target="https://docs.aws.amazon.com/es_es/waf/latest/developerguide/waf-dg.pdf" TargetMode="External"/><Relationship Id="rId149" Type="http://schemas.openxmlformats.org/officeDocument/2006/relationships/diagramColors" Target="diagrams/colors25.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Layout" Target="diagrams/layout19.xml"/><Relationship Id="rId118" Type="http://schemas.openxmlformats.org/officeDocument/2006/relationships/diagramLayout" Target="diagrams/layout20.xml"/><Relationship Id="rId134" Type="http://schemas.openxmlformats.org/officeDocument/2006/relationships/diagramColors" Target="diagrams/colors22.xml"/><Relationship Id="rId139" Type="http://schemas.openxmlformats.org/officeDocument/2006/relationships/diagramColors" Target="diagrams/colors23.xml"/><Relationship Id="rId80" Type="http://schemas.openxmlformats.org/officeDocument/2006/relationships/image" Target="media/image8.png"/><Relationship Id="rId85" Type="http://schemas.openxmlformats.org/officeDocument/2006/relationships/diagramColors" Target="diagrams/colors14.xml"/><Relationship Id="rId150" Type="http://schemas.microsoft.com/office/2007/relationships/diagramDrawing" Target="diagrams/drawing25.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microsoft.com/office/2011/relationships/commentsExtended" Target="commentsExtended.xml"/><Relationship Id="rId108" Type="http://schemas.openxmlformats.org/officeDocument/2006/relationships/diagramLayout" Target="diagrams/layout18.xml"/><Relationship Id="rId124" Type="http://schemas.openxmlformats.org/officeDocument/2006/relationships/diagramQuickStyle" Target="diagrams/quickStyle21.xml"/><Relationship Id="rId129" Type="http://schemas.openxmlformats.org/officeDocument/2006/relationships/hyperlink" Target="https://docs.aws.amazon.com/es_es/AmazonCloudFront/latest/DeveloperGuide/AmazonCloudFront_DevGuide.pdf" TargetMode="Externa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microsoft.com/office/2007/relationships/diagramDrawing" Target="diagrams/drawing23.xml"/><Relationship Id="rId145" Type="http://schemas.microsoft.com/office/2007/relationships/diagramDrawing" Target="diagrams/drawing2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QuickStyle" Target="diagrams/quickStyle19.xml"/><Relationship Id="rId119" Type="http://schemas.openxmlformats.org/officeDocument/2006/relationships/diagramQuickStyle" Target="diagrams/quickStyle20.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hyperlink" Target="https://docs.aws.amazon.com/es_es/AWSEC2/latest/UserGuide/ec2-ug.pdf" TargetMode="External"/><Relationship Id="rId135" Type="http://schemas.microsoft.com/office/2007/relationships/diagramDrawing" Target="diagrams/drawing22.xml"/><Relationship Id="rId151"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QuickStyle" Target="diagrams/quickStyle18.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microsoft.com/office/2016/09/relationships/commentsIds" Target="commentsIds.xml"/><Relationship Id="rId120" Type="http://schemas.openxmlformats.org/officeDocument/2006/relationships/diagramColors" Target="diagrams/colors20.xml"/><Relationship Id="rId125" Type="http://schemas.openxmlformats.org/officeDocument/2006/relationships/diagramColors" Target="diagrams/colors21.xml"/><Relationship Id="rId141" Type="http://schemas.openxmlformats.org/officeDocument/2006/relationships/diagramData" Target="diagrams/data24.xml"/><Relationship Id="rId146" Type="http://schemas.openxmlformats.org/officeDocument/2006/relationships/diagramData" Target="diagrams/data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diagramData" Target="diagrams/data22.xml"/><Relationship Id="rId136" Type="http://schemas.openxmlformats.org/officeDocument/2006/relationships/diagramData" Target="diagrams/data23.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openxmlformats.org/officeDocument/2006/relationships/fontTable" Target="fontTab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microsoft.com/office/2018/08/relationships/commentsExtensible" Target="commentsExtensible.xml"/><Relationship Id="rId126" Type="http://schemas.microsoft.com/office/2007/relationships/diagramDrawing" Target="diagrams/drawing21.xml"/><Relationship Id="rId147" Type="http://schemas.openxmlformats.org/officeDocument/2006/relationships/diagramLayout" Target="diagrams/layout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0.xml"/><Relationship Id="rId142" Type="http://schemas.openxmlformats.org/officeDocument/2006/relationships/diagramLayout" Target="diagrams/layout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microsoft.com/office/2007/relationships/diagramDrawing" Target="diagrams/drawing19.xml"/><Relationship Id="rId137" Type="http://schemas.openxmlformats.org/officeDocument/2006/relationships/diagramLayout" Target="diagrams/layout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8.xml"/><Relationship Id="rId132" Type="http://schemas.openxmlformats.org/officeDocument/2006/relationships/diagramLayout" Target="diagrams/layout22.xml"/><Relationship Id="rId153" Type="http://schemas.microsoft.com/office/2011/relationships/people" Target="people.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1.xml"/><Relationship Id="rId143" Type="http://schemas.openxmlformats.org/officeDocument/2006/relationships/diagramQuickStyle" Target="diagrams/quickStyle24.xml"/><Relationship Id="rId148" Type="http://schemas.openxmlformats.org/officeDocument/2006/relationships/diagramQuickStyle" Target="diagrams/quickStyle25.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openxmlformats.org/officeDocument/2006/relationships/diagramData" Target="diagrams/data19.xml"/><Relationship Id="rId133" Type="http://schemas.openxmlformats.org/officeDocument/2006/relationships/diagramQuickStyle" Target="diagrams/quickStyle22.xml"/><Relationship Id="rId154" Type="http://schemas.openxmlformats.org/officeDocument/2006/relationships/theme" Target="theme/theme1.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comments" Target="comments.xml"/><Relationship Id="rId123" Type="http://schemas.openxmlformats.org/officeDocument/2006/relationships/diagramLayout" Target="diagrams/layout21.xml"/><Relationship Id="rId144" Type="http://schemas.openxmlformats.org/officeDocument/2006/relationships/diagramColors" Target="diagrams/colors24.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s</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81499"/>
          <a:ext cx="1980471"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validarUsuario</a:t>
          </a:r>
          <a:endParaRPr lang="es-CO" sz="1300" kern="1200"/>
        </a:p>
      </dsp:txBody>
      <dsp:txXfrm>
        <a:off x="2307" y="181499"/>
        <a:ext cx="1980471" cy="374400"/>
      </dsp:txXfrm>
    </dsp:sp>
    <dsp:sp modelId="{3605D73C-7E3E-4818-B6BE-775942DAFC6D}">
      <dsp:nvSpPr>
        <dsp:cNvPr id="0" name=""/>
        <dsp:cNvSpPr/>
      </dsp:nvSpPr>
      <dsp:spPr>
        <a:xfrm>
          <a:off x="407945"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Font typeface="Symbol" panose="05050102010706020507" pitchFamily="18" charset="2"/>
            <a:buChar char=""/>
          </a:pPr>
          <a:r>
            <a:rPr lang="es-CO" sz="1300" kern="1200"/>
            <a:t>cuando el usuario ingrese al sistema se validará el ingreso </a:t>
          </a:r>
        </a:p>
      </dsp:txBody>
      <dsp:txXfrm>
        <a:off x="465951" y="613906"/>
        <a:ext cx="1864459" cy="2270788"/>
      </dsp:txXfrm>
    </dsp:sp>
    <dsp:sp modelId="{AE44CE3B-B5A6-433D-BDC1-30435E6648AC}">
      <dsp:nvSpPr>
        <dsp:cNvPr id="0" name=""/>
        <dsp:cNvSpPr/>
      </dsp:nvSpPr>
      <dsp:spPr>
        <a:xfrm>
          <a:off x="2283010" y="12215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220775"/>
        <a:ext cx="488568" cy="295848"/>
      </dsp:txXfrm>
    </dsp:sp>
    <dsp:sp modelId="{AFD828BF-13EA-4A30-82EF-94D3CE706000}">
      <dsp:nvSpPr>
        <dsp:cNvPr id="0" name=""/>
        <dsp:cNvSpPr/>
      </dsp:nvSpPr>
      <dsp:spPr>
        <a:xfrm>
          <a:off x="3183707" y="181499"/>
          <a:ext cx="1980471" cy="561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None/>
          </a:pPr>
          <a:r>
            <a:rPr lang="es-ES" sz="1300" kern="1200"/>
            <a:t>validarIntentosIngreso</a:t>
          </a:r>
          <a:endParaRPr lang="es-CO" sz="1300" kern="1200"/>
        </a:p>
      </dsp:txBody>
      <dsp:txXfrm>
        <a:off x="3183707" y="181499"/>
        <a:ext cx="1980471" cy="374400"/>
      </dsp:txXfrm>
    </dsp:sp>
    <dsp:sp modelId="{F30D5423-D3DC-4D84-9295-E80A71FDABE7}">
      <dsp:nvSpPr>
        <dsp:cNvPr id="0" name=""/>
        <dsp:cNvSpPr/>
      </dsp:nvSpPr>
      <dsp:spPr>
        <a:xfrm>
          <a:off x="3589346"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CO" sz="1300" kern="1200"/>
            <a:t>se validan los intentos de ingreso al sistema</a:t>
          </a:r>
        </a:p>
        <a:p>
          <a:pPr marL="114300" lvl="1" indent="-114300" algn="l" defTabSz="577850">
            <a:lnSpc>
              <a:spcPct val="90000"/>
            </a:lnSpc>
            <a:spcBef>
              <a:spcPct val="0"/>
            </a:spcBef>
            <a:spcAft>
              <a:spcPct val="15000"/>
            </a:spcAft>
            <a:buChar char="•"/>
          </a:pPr>
          <a:r>
            <a:rPr lang="es-CO" sz="1300" kern="1200"/>
            <a:t>accede: el usuario ingresará al sistema </a:t>
          </a:r>
        </a:p>
        <a:p>
          <a:pPr marL="114300" lvl="1" indent="-114300" algn="l" defTabSz="577850">
            <a:lnSpc>
              <a:spcPct val="90000"/>
            </a:lnSpc>
            <a:spcBef>
              <a:spcPct val="0"/>
            </a:spcBef>
            <a:spcAft>
              <a:spcPct val="15000"/>
            </a:spcAft>
            <a:buChar char="•"/>
          </a:pPr>
          <a:r>
            <a:rPr lang="es-CO" sz="1300" kern="1200"/>
            <a:t>intentos fallidos: si los intentos de ingreso son superiores a 3 veces, se genera una alerta al administrador del sistema y no se permiten mas intentos</a:t>
          </a:r>
        </a:p>
      </dsp:txBody>
      <dsp:txXfrm>
        <a:off x="3647352" y="613906"/>
        <a:ext cx="1864459" cy="22707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2287</TotalTime>
  <Pages>82</Pages>
  <Words>10549</Words>
  <Characters>58020</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28</cp:revision>
  <cp:lastPrinted>2007-12-04T21:07:00Z</cp:lastPrinted>
  <dcterms:created xsi:type="dcterms:W3CDTF">2020-10-13T16:38:00Z</dcterms:created>
  <dcterms:modified xsi:type="dcterms:W3CDTF">2020-10-16T14:06:00Z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