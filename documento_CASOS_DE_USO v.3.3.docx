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7908651" w14:textId="7A6FF449" w:rsidR="00E860CB" w:rsidRDefault="009363B6" w:rsidP="00632B15">
      <w:pPr>
        <w:pStyle w:val="Ttulo"/>
        <w:jc w:val="left"/>
        <w:rPr>
          <w:rFonts w:cs="Arial"/>
          <w:sz w:val="22"/>
          <w:szCs w:val="22"/>
        </w:rPr>
      </w:pPr>
      <w:r>
        <w:rPr>
          <w:rFonts w:cs="Arial"/>
          <w:sz w:val="22"/>
          <w:szCs w:val="22"/>
        </w:rPr>
        <w:fldChar w:fldCharType="end"/>
      </w:r>
      <w:r w:rsidR="00E860CB">
        <w:rPr>
          <w:rFonts w:cs="Arial"/>
          <w:sz w:val="22"/>
          <w:szCs w:val="22"/>
        </w:rPr>
        <w:t>Caso de uso 1</w:t>
      </w:r>
    </w:p>
    <w:p w14:paraId="33FB9493" w14:textId="0D4364CB"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2</w:t>
      </w:r>
    </w:p>
    <w:p w14:paraId="44F2FF52" w14:textId="34DC94C0"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3</w:t>
      </w:r>
    </w:p>
    <w:p w14:paraId="73DC11DA" w14:textId="056CAAAE"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4</w:t>
      </w:r>
    </w:p>
    <w:p w14:paraId="6F720F8D" w14:textId="094DB6DB"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5</w:t>
      </w:r>
    </w:p>
    <w:p w14:paraId="5AEC2298" w14:textId="3713AFD8"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6</w:t>
      </w:r>
    </w:p>
    <w:p w14:paraId="6F4C820A" w14:textId="1C4C52DD"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7</w:t>
      </w:r>
    </w:p>
    <w:p w14:paraId="387B07B8" w14:textId="4260F2B8"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8</w:t>
      </w:r>
    </w:p>
    <w:p w14:paraId="1EA66228" w14:textId="0537A27B"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9</w:t>
      </w:r>
    </w:p>
    <w:p w14:paraId="729D68D9" w14:textId="64A0BB20" w:rsidR="00E860CB" w:rsidRPr="00E860CB" w:rsidRDefault="00E860CB" w:rsidP="00E860CB">
      <w:pPr>
        <w:pStyle w:val="Ttulo"/>
        <w:jc w:val="left"/>
        <w:rPr>
          <w:rFonts w:cs="Arial"/>
          <w:sz w:val="22"/>
          <w:szCs w:val="22"/>
        </w:rPr>
      </w:pPr>
      <w:r>
        <w:rPr>
          <w:rFonts w:cs="Arial"/>
          <w:sz w:val="22"/>
          <w:szCs w:val="22"/>
        </w:rPr>
        <w:t xml:space="preserve">Caso de uso </w:t>
      </w:r>
      <w:r>
        <w:rPr>
          <w:rFonts w:cs="Arial"/>
          <w:sz w:val="22"/>
          <w:szCs w:val="22"/>
        </w:rPr>
        <w:t>10</w:t>
      </w:r>
    </w:p>
    <w:p w14:paraId="0575F41D" w14:textId="68AA342E" w:rsidR="00E860CB" w:rsidRPr="00E860CB" w:rsidRDefault="00E860CB" w:rsidP="00E860CB">
      <w:pPr>
        <w:pStyle w:val="Ttulo"/>
        <w:jc w:val="left"/>
        <w:rPr>
          <w:rFonts w:cs="Arial"/>
          <w:sz w:val="22"/>
          <w:szCs w:val="22"/>
        </w:rPr>
      </w:pPr>
      <w:r>
        <w:rPr>
          <w:rFonts w:cs="Arial"/>
          <w:sz w:val="22"/>
          <w:szCs w:val="22"/>
        </w:rPr>
        <w:t>Caso de uso 1</w:t>
      </w:r>
      <w:r>
        <w:rPr>
          <w:rFonts w:cs="Arial"/>
          <w:sz w:val="22"/>
          <w:szCs w:val="22"/>
        </w:rPr>
        <w:t>1</w:t>
      </w:r>
    </w:p>
    <w:p w14:paraId="159033F5" w14:textId="4600A713" w:rsidR="00E860CB" w:rsidRDefault="00E860CB" w:rsidP="00E860CB">
      <w:pPr>
        <w:pStyle w:val="Ttulo"/>
        <w:jc w:val="left"/>
        <w:rPr>
          <w:rFonts w:cs="Arial"/>
          <w:sz w:val="22"/>
          <w:szCs w:val="22"/>
        </w:rPr>
      </w:pPr>
      <w:r>
        <w:rPr>
          <w:rFonts w:cs="Arial"/>
          <w:sz w:val="22"/>
          <w:szCs w:val="22"/>
        </w:rPr>
        <w:t>Caso de uso 1</w:t>
      </w:r>
      <w:r>
        <w:rPr>
          <w:rFonts w:cs="Arial"/>
          <w:sz w:val="22"/>
          <w:szCs w:val="22"/>
        </w:rPr>
        <w:t>2</w:t>
      </w:r>
    </w:p>
    <w:p w14:paraId="5030C705" w14:textId="7A4FF656" w:rsidR="00E860CB" w:rsidRDefault="00E860CB" w:rsidP="00E860CB">
      <w:pPr>
        <w:pStyle w:val="Ttulo"/>
        <w:jc w:val="left"/>
        <w:rPr>
          <w:rFonts w:cs="Arial"/>
          <w:sz w:val="22"/>
          <w:szCs w:val="22"/>
        </w:rPr>
      </w:pPr>
      <w:r>
        <w:rPr>
          <w:rFonts w:cs="Arial"/>
          <w:sz w:val="22"/>
          <w:szCs w:val="22"/>
        </w:rPr>
        <w:t>Caso de uso 1</w:t>
      </w:r>
      <w:r>
        <w:rPr>
          <w:rFonts w:cs="Arial"/>
          <w:sz w:val="22"/>
          <w:szCs w:val="22"/>
        </w:rPr>
        <w:t>3</w:t>
      </w:r>
    </w:p>
    <w:p w14:paraId="22166516" w14:textId="77777777" w:rsidR="00E860CB" w:rsidRPr="00E860CB" w:rsidRDefault="00E860CB" w:rsidP="00E860CB"/>
    <w:p w14:paraId="605770D3" w14:textId="77777777" w:rsidR="00E860CB" w:rsidRPr="00E860CB" w:rsidRDefault="00E860CB" w:rsidP="00E860CB"/>
    <w:p w14:paraId="1CE0861C" w14:textId="77777777" w:rsidR="00E860CB" w:rsidRPr="00E860CB" w:rsidRDefault="00E860CB" w:rsidP="00E860CB"/>
    <w:p w14:paraId="2CB21C26" w14:textId="49F71940" w:rsidR="00632B15" w:rsidRDefault="00632B15" w:rsidP="00632B15">
      <w:pPr>
        <w:pStyle w:val="Ttulo"/>
        <w:jc w:val="left"/>
      </w:pPr>
      <w:r>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Identificar los casos de uso del sistema Inpetel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Inpetel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ED39B9" w:rsidRPr="008B07E9" w:rsidRDefault="00ED39B9" w:rsidP="007038A8">
                                  <w:pPr>
                                    <w:jc w:val="center"/>
                                  </w:pPr>
                                  <w:r>
                                    <w:rPr>
                                      <w:rFonts w:cs="Arial"/>
                                      <w:szCs w:val="22"/>
                                    </w:rPr>
                                    <w:t>sistema</w:t>
                                  </w:r>
                                </w:p>
                                <w:p w14:paraId="64D2DF48" w14:textId="77777777" w:rsidR="00ED39B9" w:rsidRPr="009E2EFC" w:rsidRDefault="00ED39B9"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ED39B9" w:rsidRPr="008B07E9" w:rsidRDefault="00ED39B9" w:rsidP="007038A8">
                            <w:pPr>
                              <w:jc w:val="center"/>
                            </w:pPr>
                            <w:r>
                              <w:rPr>
                                <w:rFonts w:cs="Arial"/>
                                <w:szCs w:val="22"/>
                              </w:rPr>
                              <w:t>sistema</w:t>
                            </w:r>
                          </w:p>
                          <w:p w14:paraId="64D2DF48" w14:textId="77777777" w:rsidR="00ED39B9" w:rsidRPr="009E2EFC" w:rsidRDefault="00ED39B9"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monitorear todo lo ocurrido en Inpetel cloud</w:t>
            </w:r>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r>
        <w:rPr>
          <w:rFonts w:cs="Arial"/>
          <w:szCs w:val="22"/>
        </w:rPr>
        <w:t>SuperAdministrador</w:t>
      </w:r>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ED39B9" w:rsidRPr="008B07E9" w:rsidRDefault="00ED39B9" w:rsidP="00B377BA">
                                  <w:pPr>
                                    <w:jc w:val="center"/>
                                  </w:pPr>
                                  <w:r>
                                    <w:rPr>
                                      <w:rFonts w:cs="Arial"/>
                                      <w:szCs w:val="22"/>
                                    </w:rPr>
                                    <w:t>SuperAdministrador</w:t>
                                  </w:r>
                                </w:p>
                                <w:p w14:paraId="0B765069" w14:textId="77777777" w:rsidR="00ED39B9" w:rsidRPr="009E2EFC" w:rsidRDefault="00ED39B9"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ED39B9" w:rsidRPr="008B07E9" w:rsidRDefault="00ED39B9" w:rsidP="00B377BA">
                            <w:pPr>
                              <w:jc w:val="center"/>
                            </w:pPr>
                            <w:r>
                              <w:rPr>
                                <w:rFonts w:cs="Arial"/>
                                <w:szCs w:val="22"/>
                              </w:rPr>
                              <w:t>SuperAdministrador</w:t>
                            </w:r>
                          </w:p>
                          <w:p w14:paraId="0B765069" w14:textId="77777777" w:rsidR="00ED39B9" w:rsidRPr="009E2EFC" w:rsidRDefault="00ED39B9"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r>
              <w:rPr>
                <w:rFonts w:cs="Arial"/>
                <w:szCs w:val="22"/>
              </w:rPr>
              <w:t>SuperAdministrador</w:t>
            </w:r>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Será el administrador del sistema Inpetel Cloud, cont</w:t>
            </w:r>
            <w:r w:rsidR="00357668">
              <w:rPr>
                <w:rFonts w:cs="Arial"/>
                <w:iCs/>
                <w:color w:val="0000FF"/>
                <w:szCs w:val="22"/>
              </w:rPr>
              <w:t>Rol</w:t>
            </w:r>
            <w:r>
              <w:rPr>
                <w:rFonts w:cs="Arial"/>
                <w:iCs/>
                <w:color w:val="0000FF"/>
                <w:szCs w:val="22"/>
              </w:rPr>
              <w:t>ado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ED39B9" w:rsidRPr="008B07E9" w:rsidRDefault="00ED39B9" w:rsidP="0030698D">
                                  <w:pPr>
                                    <w:jc w:val="center"/>
                                  </w:pPr>
                                  <w:r>
                                    <w:rPr>
                                      <w:rFonts w:cs="Arial"/>
                                      <w:szCs w:val="22"/>
                                    </w:rPr>
                                    <w:t>Administrador</w:t>
                                  </w:r>
                                </w:p>
                                <w:p w14:paraId="079AACA4" w14:textId="77777777" w:rsidR="00ED39B9" w:rsidRPr="009E2EFC" w:rsidRDefault="00ED39B9"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ED39B9" w:rsidRPr="008B07E9" w:rsidRDefault="00ED39B9" w:rsidP="0030698D">
                            <w:pPr>
                              <w:jc w:val="center"/>
                            </w:pPr>
                            <w:r>
                              <w:rPr>
                                <w:rFonts w:cs="Arial"/>
                                <w:szCs w:val="22"/>
                              </w:rPr>
                              <w:t>Administrador</w:t>
                            </w:r>
                          </w:p>
                          <w:p w14:paraId="079AACA4" w14:textId="77777777" w:rsidR="00ED39B9" w:rsidRPr="009E2EFC" w:rsidRDefault="00ED39B9"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Será el administrador del sistema externo en inpetel cloud,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ED39B9" w:rsidRPr="009E2EFC" w:rsidRDefault="00ED39B9"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ED39B9" w:rsidRPr="009E2EFC" w:rsidRDefault="00ED39B9"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Se encarga de registrar todos los datos, información, alertas, logs y demás aspectos gestionados en el sistema Inpetel cloud</w:t>
            </w:r>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Será capaz de almacenar la información que se gestiona en el sistema inpetel cloud</w:t>
            </w:r>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r w:rsidR="00357668">
              <w:rPr>
                <w:rFonts w:cs="Arial"/>
                <w:i/>
                <w:color w:val="0000FF"/>
                <w:szCs w:val="22"/>
              </w:rPr>
              <w:t>rol</w:t>
            </w:r>
            <w:r>
              <w:rPr>
                <w:rFonts w:cs="Arial"/>
                <w:i/>
                <w:color w:val="0000FF"/>
                <w:szCs w:val="22"/>
              </w:rPr>
              <w:t>s</w:t>
            </w:r>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ED39B9" w:rsidRPr="008B07E9" w:rsidRDefault="00ED39B9" w:rsidP="00A76BDC">
                                  <w:pPr>
                                    <w:jc w:val="center"/>
                                  </w:pPr>
                                  <w:r>
                                    <w:rPr>
                                      <w:rFonts w:cs="Arial"/>
                                      <w:szCs w:val="22"/>
                                    </w:rPr>
                                    <w:t>Cliente</w:t>
                                  </w:r>
                                </w:p>
                                <w:p w14:paraId="00A645AB" w14:textId="77777777" w:rsidR="00ED39B9" w:rsidRPr="009E2EFC" w:rsidRDefault="00ED39B9"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ED39B9" w:rsidRPr="008B07E9" w:rsidRDefault="00ED39B9" w:rsidP="00A76BDC">
                            <w:pPr>
                              <w:jc w:val="center"/>
                            </w:pPr>
                            <w:r>
                              <w:rPr>
                                <w:rFonts w:cs="Arial"/>
                                <w:szCs w:val="22"/>
                              </w:rPr>
                              <w:t>Cliente</w:t>
                            </w:r>
                          </w:p>
                          <w:p w14:paraId="00A645AB" w14:textId="77777777" w:rsidR="00ED39B9" w:rsidRPr="009E2EFC" w:rsidRDefault="00ED39B9"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r>
              <w:rPr>
                <w:rFonts w:cs="Arial"/>
                <w:i/>
                <w:color w:val="0000FF"/>
                <w:szCs w:val="22"/>
              </w:rPr>
              <w:t>vpn</w:t>
            </w:r>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1E4427A0" w:rsidR="00AD2D68" w:rsidRDefault="00012B60" w:rsidP="00DC0E94">
      <w:pPr>
        <w:rPr>
          <w:rFonts w:ascii="Arial" w:hAnsi="Arial" w:cs="Arial"/>
          <w:color w:val="0000FF"/>
          <w:sz w:val="22"/>
          <w:szCs w:val="22"/>
        </w:rPr>
      </w:pPr>
      <w:r>
        <w:rPr>
          <w:noProof/>
        </w:rPr>
        <w:drawing>
          <wp:inline distT="0" distB="0" distL="0" distR="0" wp14:anchorId="5A6EDED9" wp14:editId="5630CD79">
            <wp:extent cx="5943600" cy="476504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Gestionar_sistema_externo</w:t>
      </w:r>
    </w:p>
    <w:p w14:paraId="79C08FA3" w14:textId="77777777" w:rsidR="0004359A" w:rsidRDefault="0004359A" w:rsidP="00FA4470"/>
    <w:p w14:paraId="29049FAB" w14:textId="30D71966" w:rsidR="00FA4470" w:rsidRPr="00FA4470" w:rsidRDefault="00FA4470" w:rsidP="00FA4470">
      <w:r w:rsidRPr="008C315A">
        <w:rPr>
          <w:noProof/>
        </w:rPr>
        <w:lastRenderedPageBreak/>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r>
              <w:rPr>
                <w:rFonts w:ascii="Arial" w:eastAsia="Arial Unicode MS" w:hAnsi="Arial" w:cs="Arial"/>
                <w:iCs/>
                <w:color w:val="0000FF"/>
                <w:lang w:val="es-ES"/>
              </w:rPr>
              <w:t>Gestionar_sistema_externo</w:t>
            </w:r>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ID_sistema_externo</w:t>
                  </w:r>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Nit_sistema_externo</w:t>
                  </w:r>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Nombre_sistema_externo</w:t>
                  </w:r>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Teléfono_sistema_externo</w:t>
                  </w:r>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Dirección_sistema_externo</w:t>
                  </w:r>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r>
                    <w:rPr>
                      <w:rFonts w:ascii="Arial" w:hAnsi="Arial" w:cs="Arial"/>
                      <w:color w:val="0000FF"/>
                      <w:lang w:val="es-ES" w:eastAsia="es-ES"/>
                    </w:rPr>
                    <w:t>Tipo_sistema_externo</w:t>
                  </w:r>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ID_sistema_externo</w:t>
                  </w:r>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Nit_sistema_externo</w:t>
                  </w:r>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Nombre_sistema_externo</w:t>
                  </w:r>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Teléfono_sistema_externo</w:t>
                  </w:r>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Dirección_sistema_externo</w:t>
                  </w:r>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r>
                    <w:rPr>
                      <w:rFonts w:ascii="Arial" w:hAnsi="Arial" w:cs="Arial"/>
                      <w:color w:val="0000FF"/>
                      <w:lang w:val="es-ES" w:eastAsia="es-ES"/>
                    </w:rPr>
                    <w:t>Tipo_sistema_externo</w:t>
                  </w:r>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El sistema externo no debe estar previamente creado en inpetel cloud,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lastRenderedPageBreak/>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ID_sistema_externo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Nit_sistema_externo</w:t>
            </w:r>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Nombre_sistema_externo</w:t>
            </w:r>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Teléfono_sistema_externo</w:t>
            </w:r>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Dirección_sistema_externo</w:t>
            </w:r>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Tipo_sistema_externo</w:t>
            </w:r>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r>
              <w:rPr>
                <w:rFonts w:ascii="Arial" w:hAnsi="Arial" w:cs="Arial"/>
                <w:color w:val="0000FF"/>
                <w:lang w:val="es-ES" w:eastAsia="es-ES"/>
              </w:rPr>
              <w:t>superAdministrador</w:t>
            </w:r>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Consultar_sistema_externo</w:t>
            </w:r>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tendrá la opción de buscar por ID_sistema_externo, Nit_sistema_externo, nombre_sistema_externo,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Editar_sistema_externo</w:t>
            </w:r>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se encuentran resultados en la consulta anterior el superadministrador podrá seleccionar </w:t>
            </w:r>
            <w:r>
              <w:rPr>
                <w:rFonts w:ascii="Arial" w:hAnsi="Arial" w:cs="Arial"/>
                <w:color w:val="0000FF"/>
                <w:lang w:val="es-ES" w:eastAsia="es-ES"/>
              </w:rPr>
              <w:lastRenderedPageBreak/>
              <w:t>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superadministrador debe estar previamente logeado en el sistema inpetel cloud</w:t>
            </w:r>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lastRenderedPageBreak/>
              <w:t xml:space="preserve">Paso: </w:t>
            </w:r>
            <w:r w:rsidR="00B90814" w:rsidRPr="00B90814">
              <w:rPr>
                <w:rFonts w:ascii="Arial" w:eastAsia="Arial Unicode MS" w:hAnsi="Arial" w:cs="Arial"/>
                <w:color w:val="0000FF"/>
                <w:lang w:val="es-ES"/>
              </w:rPr>
              <w:t>Crear_sistema_externo</w:t>
            </w:r>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consultar_sistema_externo</w:t>
            </w:r>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editar_sistema_externo</w:t>
            </w:r>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lastRenderedPageBreak/>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Clave_Rol</w:t>
                  </w:r>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Correo_Rol</w:t>
                  </w:r>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Clave_Rol</w:t>
                  </w:r>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Correo_Rol</w:t>
                  </w:r>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w:t>
            </w:r>
            <w:r w:rsidR="007A55B6">
              <w:rPr>
                <w:rFonts w:ascii="Arial" w:hAnsi="Arial" w:cs="Arial"/>
                <w:color w:val="0000FF"/>
                <w:lang w:eastAsia="es-ES"/>
              </w:rPr>
              <w:lastRenderedPageBreak/>
              <w:t>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lee datos?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Crear_</w:t>
            </w:r>
            <w:r w:rsidR="00357668">
              <w:rPr>
                <w:rFonts w:ascii="Arial" w:hAnsi="Arial" w:cs="Arial"/>
                <w:color w:val="0000FF"/>
                <w:lang w:val="es-ES" w:eastAsia="es-ES"/>
              </w:rPr>
              <w:t>Rol</w:t>
            </w:r>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ID_Rol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Nombre_Rol</w:t>
            </w:r>
          </w:p>
          <w:p w14:paraId="28C6A5AB" w14:textId="77777777" w:rsid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Descripción_Rol</w:t>
            </w:r>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Estado_Rol</w:t>
            </w:r>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Consultar_</w:t>
            </w:r>
            <w:r w:rsidR="00357668">
              <w:rPr>
                <w:rFonts w:ascii="Arial" w:hAnsi="Arial" w:cs="Arial"/>
                <w:color w:val="0000FF"/>
                <w:lang w:val="es-ES" w:eastAsia="es-ES"/>
              </w:rPr>
              <w:t>Rol</w:t>
            </w:r>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ID_</w:t>
            </w:r>
            <w:r w:rsidR="00357668">
              <w:rPr>
                <w:rFonts w:ascii="Arial" w:hAnsi="Arial" w:cs="Arial"/>
                <w:color w:val="0000FF"/>
                <w:lang w:val="es-ES" w:eastAsia="es-ES"/>
              </w:rPr>
              <w:t>Rol</w:t>
            </w:r>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Editar_</w:t>
            </w:r>
            <w:r w:rsidR="00357668">
              <w:rPr>
                <w:rFonts w:ascii="Arial" w:hAnsi="Arial" w:cs="Arial"/>
                <w:color w:val="0000FF"/>
                <w:lang w:val="es-ES" w:eastAsia="es-ES"/>
              </w:rPr>
              <w:t>Rol</w:t>
            </w:r>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Paso: Crear_</w:t>
            </w:r>
            <w:r w:rsidR="00357668">
              <w:rPr>
                <w:rFonts w:ascii="Arial" w:eastAsia="Arial Unicode MS" w:hAnsi="Arial" w:cs="Arial"/>
                <w:color w:val="0000FF"/>
                <w:lang w:val="es-ES"/>
              </w:rPr>
              <w:t>rol</w:t>
            </w:r>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lastRenderedPageBreak/>
              <w:t>Paso: consultar_</w:t>
            </w:r>
            <w:r w:rsidR="00357668">
              <w:rPr>
                <w:rFonts w:ascii="Arial" w:eastAsia="Arial Unicode MS" w:hAnsi="Arial" w:cs="Arial"/>
                <w:color w:val="0000FF"/>
                <w:lang w:val="es-ES"/>
              </w:rPr>
              <w:t>rol</w:t>
            </w:r>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editar_</w:t>
            </w:r>
            <w:r w:rsidR="00357668">
              <w:rPr>
                <w:rFonts w:ascii="Arial" w:eastAsia="Arial Unicode MS" w:hAnsi="Arial" w:cs="Arial"/>
                <w:color w:val="0000FF"/>
                <w:lang w:val="es-ES"/>
              </w:rPr>
              <w:t>rol</w:t>
            </w:r>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eliminar_</w:t>
            </w:r>
            <w:r w:rsidR="00357668">
              <w:rPr>
                <w:rFonts w:ascii="Arial" w:eastAsia="Arial Unicode MS" w:hAnsi="Arial" w:cs="Arial"/>
                <w:color w:val="0000FF"/>
                <w:lang w:val="es-ES"/>
              </w:rPr>
              <w:t>rol</w:t>
            </w:r>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r w:rsidR="00357668">
              <w:rPr>
                <w:rFonts w:ascii="Arial" w:hAnsi="Arial" w:cs="Arial"/>
                <w:i/>
                <w:color w:val="800000"/>
              </w:rPr>
              <w:t>rol</w:t>
            </w:r>
            <w:r>
              <w:rPr>
                <w:rFonts w:ascii="Arial" w:hAnsi="Arial" w:cs="Arial"/>
                <w:i/>
                <w:color w:val="800000"/>
              </w:rPr>
              <w:t>s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r w:rsidR="00357668">
              <w:rPr>
                <w:rFonts w:ascii="Arial" w:hAnsi="Arial" w:cs="Arial"/>
                <w:i/>
                <w:color w:val="800000"/>
              </w:rPr>
              <w:t>rol</w:t>
            </w:r>
            <w:r>
              <w:rPr>
                <w:rFonts w:ascii="Arial" w:hAnsi="Arial" w:cs="Arial"/>
                <w:i/>
                <w:color w:val="800000"/>
              </w:rPr>
              <w:t>s</w:t>
            </w:r>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r w:rsidR="00357668">
              <w:rPr>
                <w:rFonts w:ascii="Arial" w:hAnsi="Arial" w:cs="Arial"/>
                <w:i/>
                <w:color w:val="800000"/>
              </w:rPr>
              <w:t>rol</w:t>
            </w:r>
            <w:r>
              <w:rPr>
                <w:rFonts w:ascii="Arial" w:hAnsi="Arial" w:cs="Arial"/>
                <w:i/>
                <w:color w:val="800000"/>
              </w:rPr>
              <w:t>s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r w:rsidR="00357668">
              <w:rPr>
                <w:rFonts w:ascii="Arial" w:hAnsi="Arial" w:cs="Arial"/>
                <w:i/>
                <w:color w:val="800000"/>
              </w:rPr>
              <w:t>rol</w:t>
            </w:r>
            <w:r>
              <w:rPr>
                <w:rFonts w:ascii="Arial" w:hAnsi="Arial" w:cs="Arial"/>
                <w:i/>
                <w:color w:val="800000"/>
              </w:rPr>
              <w:t>s</w:t>
            </w:r>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r w:rsidR="00357668">
              <w:rPr>
                <w:rFonts w:ascii="Arial" w:hAnsi="Arial" w:cs="Arial"/>
                <w:i/>
                <w:color w:val="800000"/>
              </w:rPr>
              <w:t>rol</w:t>
            </w:r>
            <w:r>
              <w:rPr>
                <w:rFonts w:ascii="Arial" w:hAnsi="Arial" w:cs="Arial"/>
                <w:i/>
                <w:color w:val="800000"/>
              </w:rPr>
              <w:t>s</w:t>
            </w:r>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r w:rsidR="00357668">
              <w:rPr>
                <w:rFonts w:ascii="Arial" w:hAnsi="Arial" w:cs="Arial"/>
                <w:i/>
                <w:color w:val="800000"/>
              </w:rPr>
              <w:t>rol</w:t>
            </w:r>
            <w:r>
              <w:rPr>
                <w:rFonts w:ascii="Arial" w:hAnsi="Arial" w:cs="Arial"/>
                <w:i/>
                <w:color w:val="800000"/>
              </w:rPr>
              <w:t>s</w:t>
            </w:r>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lastRenderedPageBreak/>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r>
              <w:rPr>
                <w:rFonts w:ascii="Arial" w:eastAsia="Arial Unicode MS" w:hAnsi="Arial" w:cs="Arial"/>
                <w:iCs/>
                <w:color w:val="0000FF"/>
                <w:lang w:val="es-ES"/>
              </w:rPr>
              <w:t>Administrar_datos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lastRenderedPageBreak/>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administrarDatos</w:t>
            </w:r>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6746ED">
                    <w:rPr>
                      <w:rFonts w:ascii="Arial" w:eastAsia="Arial Unicode MS" w:hAnsi="Arial" w:cs="Arial"/>
                      <w:color w:val="0000FF"/>
                      <w:lang w:val="es-ES"/>
                    </w:rPr>
                    <w:t>_dato</w:t>
                  </w:r>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5D58AF">
                    <w:rPr>
                      <w:rFonts w:ascii="Arial" w:eastAsia="Arial Unicode MS" w:hAnsi="Arial" w:cs="Arial"/>
                      <w:color w:val="0000FF"/>
                      <w:lang w:val="es-ES"/>
                    </w:rPr>
                    <w:t>_dato</w:t>
                  </w:r>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lastRenderedPageBreak/>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LeerDatos</w:t>
            </w:r>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leerá los datos generados, enviándolos al sistema inpetel cloud.</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crc_dato</w:t>
                  </w:r>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backupDatos</w:t>
            </w:r>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generará un backup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almacenarDatos</w:t>
            </w:r>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lastRenderedPageBreak/>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ED4E9D">
              <w:rPr>
                <w:rFonts w:ascii="Arial" w:hAnsi="Arial" w:cs="Arial"/>
                <w:color w:val="0000FF"/>
                <w:lang w:val="es-ES" w:eastAsia="es-ES"/>
              </w:rPr>
              <w:t>LeerDatos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ED4E9D">
              <w:rPr>
                <w:rFonts w:ascii="Arial" w:hAnsi="Arial" w:cs="Arial"/>
                <w:color w:val="0000FF"/>
                <w:lang w:val="es-ES" w:eastAsia="es-ES"/>
              </w:rPr>
              <w:t>almacenarDatos</w:t>
            </w:r>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r>
              <w:rPr>
                <w:rFonts w:ascii="Arial" w:hAnsi="Arial" w:cs="Arial"/>
                <w:color w:val="800000"/>
              </w:rPr>
              <w:t>Gestionar_alarmas</w:t>
            </w:r>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lastRenderedPageBreak/>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gestionar_componentes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w:t>
                  </w:r>
                  <w:r w:rsidR="00465779">
                    <w:rPr>
                      <w:rFonts w:ascii="Arial" w:eastAsia="Arial Unicode MS" w:hAnsi="Arial" w:cs="Arial"/>
                      <w:color w:val="0000FF"/>
                      <w:lang w:val="es-ES"/>
                    </w:rPr>
                    <w:t>reporte</w:t>
                  </w:r>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w:t>
                  </w:r>
                  <w:r w:rsidR="003725A0">
                    <w:rPr>
                      <w:rFonts w:ascii="Arial" w:eastAsia="Arial Unicode MS" w:hAnsi="Arial" w:cs="Arial"/>
                      <w:color w:val="0000FF"/>
                      <w:lang w:val="es-ES"/>
                    </w:rPr>
                    <w:t>sistema_externo</w:t>
                  </w:r>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lastRenderedPageBreak/>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ED39B9" w:rsidRPr="00E83D51" w:rsidRDefault="00ED39B9" w:rsidP="004E28CF">
                                  <w:pPr>
                                    <w:jc w:val="center"/>
                                    <w:rPr>
                                      <w:b/>
                                      <w:bCs/>
                                    </w:rPr>
                                  </w:pPr>
                                  <w:r w:rsidRPr="00E83D51">
                                    <w:rPr>
                                      <w:b/>
                                      <w:bCs/>
                                    </w:rPr>
                                    <w:t>leerEventosAlarmas</w:t>
                                  </w:r>
                                </w:p>
                                <w:p w14:paraId="766B13BA" w14:textId="1E801306" w:rsidR="00ED39B9" w:rsidRDefault="00ED39B9" w:rsidP="004E28CF">
                                  <w:pPr>
                                    <w:jc w:val="center"/>
                                  </w:pPr>
                                </w:p>
                                <w:p w14:paraId="32669723" w14:textId="7A9B55B7" w:rsidR="00ED39B9" w:rsidRDefault="00ED39B9" w:rsidP="004E28CF">
                                  <w:pPr>
                                    <w:jc w:val="center"/>
                                  </w:pPr>
                                  <w:r>
                                    <w:t>el administrador/usuario podrá visualizar los eventos y/o alarmas generadas por los clientes/componentes del sistema externo.</w:t>
                                  </w:r>
                                </w:p>
                                <w:p w14:paraId="3D985E41" w14:textId="77777777" w:rsidR="00ED39B9" w:rsidRDefault="00ED39B9"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ED39B9" w:rsidRPr="00E83D51" w:rsidRDefault="00ED39B9" w:rsidP="004E28CF">
                            <w:pPr>
                              <w:jc w:val="center"/>
                              <w:rPr>
                                <w:b/>
                                <w:bCs/>
                              </w:rPr>
                            </w:pPr>
                            <w:r w:rsidRPr="00E83D51">
                              <w:rPr>
                                <w:b/>
                                <w:bCs/>
                              </w:rPr>
                              <w:t>leerEventosAlarmas</w:t>
                            </w:r>
                          </w:p>
                          <w:p w14:paraId="766B13BA" w14:textId="1E801306" w:rsidR="00ED39B9" w:rsidRDefault="00ED39B9" w:rsidP="004E28CF">
                            <w:pPr>
                              <w:jc w:val="center"/>
                            </w:pPr>
                          </w:p>
                          <w:p w14:paraId="32669723" w14:textId="7A9B55B7" w:rsidR="00ED39B9" w:rsidRDefault="00ED39B9" w:rsidP="004E28CF">
                            <w:pPr>
                              <w:jc w:val="center"/>
                            </w:pPr>
                            <w:r>
                              <w:t>el administrador/usuario podrá visualizar los eventos y/o alarmas generadas por los clientes/componentes del sistema externo.</w:t>
                            </w:r>
                          </w:p>
                          <w:p w14:paraId="3D985E41" w14:textId="77777777" w:rsidR="00ED39B9" w:rsidRDefault="00ED39B9"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ED39B9" w:rsidRPr="00E83D51" w:rsidRDefault="00ED39B9" w:rsidP="004E28CF">
                                  <w:pPr>
                                    <w:jc w:val="center"/>
                                    <w:rPr>
                                      <w:b/>
                                      <w:bCs/>
                                    </w:rPr>
                                  </w:pPr>
                                  <w:r w:rsidRPr="00E83D51">
                                    <w:rPr>
                                      <w:b/>
                                      <w:bCs/>
                                    </w:rPr>
                                    <w:t>leerMedidas</w:t>
                                  </w:r>
                                </w:p>
                                <w:p w14:paraId="74F6BF72" w14:textId="77777777" w:rsidR="00ED39B9" w:rsidRDefault="00ED39B9" w:rsidP="004E28CF">
                                  <w:pPr>
                                    <w:jc w:val="center"/>
                                  </w:pPr>
                                </w:p>
                                <w:p w14:paraId="391B6CC7" w14:textId="56A3382A" w:rsidR="00ED39B9" w:rsidRDefault="00ED39B9" w:rsidP="004E28CF">
                                  <w:pPr>
                                    <w:jc w:val="center"/>
                                  </w:pPr>
                                  <w:r>
                                    <w:t>el administrador/usuario podrá visualizar las medidas generadas por los clientes/componentes del sistema externo.</w:t>
                                  </w:r>
                                </w:p>
                                <w:p w14:paraId="6C28EB94" w14:textId="77777777" w:rsidR="00ED39B9" w:rsidRDefault="00ED39B9"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ED39B9" w:rsidRPr="00E83D51" w:rsidRDefault="00ED39B9" w:rsidP="004E28CF">
                            <w:pPr>
                              <w:jc w:val="center"/>
                              <w:rPr>
                                <w:b/>
                                <w:bCs/>
                              </w:rPr>
                            </w:pPr>
                            <w:r w:rsidRPr="00E83D51">
                              <w:rPr>
                                <w:b/>
                                <w:bCs/>
                              </w:rPr>
                              <w:t>leerMedidas</w:t>
                            </w:r>
                          </w:p>
                          <w:p w14:paraId="74F6BF72" w14:textId="77777777" w:rsidR="00ED39B9" w:rsidRDefault="00ED39B9" w:rsidP="004E28CF">
                            <w:pPr>
                              <w:jc w:val="center"/>
                            </w:pPr>
                          </w:p>
                          <w:p w14:paraId="391B6CC7" w14:textId="56A3382A" w:rsidR="00ED39B9" w:rsidRDefault="00ED39B9" w:rsidP="004E28CF">
                            <w:pPr>
                              <w:jc w:val="center"/>
                            </w:pPr>
                            <w:r>
                              <w:t>el administrador/usuario podrá visualizar las medidas generadas por los clientes/componentes del sistema externo.</w:t>
                            </w:r>
                          </w:p>
                          <w:p w14:paraId="6C28EB94" w14:textId="77777777" w:rsidR="00ED39B9" w:rsidRDefault="00ED39B9"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ED39B9" w:rsidRPr="00E83D51" w:rsidRDefault="00ED39B9" w:rsidP="004E28CF">
                                  <w:pPr>
                                    <w:jc w:val="center"/>
                                    <w:rPr>
                                      <w:b/>
                                      <w:bCs/>
                                    </w:rPr>
                                  </w:pPr>
                                  <w:r w:rsidRPr="00E83D51">
                                    <w:rPr>
                                      <w:b/>
                                      <w:bCs/>
                                    </w:rPr>
                                    <w:t>generarReportes</w:t>
                                  </w:r>
                                </w:p>
                                <w:p w14:paraId="56351939" w14:textId="77777777" w:rsidR="00ED39B9" w:rsidRDefault="00ED39B9" w:rsidP="004E28CF">
                                  <w:pPr>
                                    <w:jc w:val="center"/>
                                  </w:pPr>
                                </w:p>
                                <w:p w14:paraId="4E1593C5" w14:textId="176C54F9" w:rsidR="00ED39B9" w:rsidRDefault="00ED39B9" w:rsidP="004E28CF">
                                  <w:pPr>
                                    <w:jc w:val="center"/>
                                  </w:pPr>
                                  <w:r>
                                    <w:t>el administrador/usuario podrá generar cualquier tipo de reporte que requiera, permitiéndole guardarlo en formato pdf o enviar por correo</w:t>
                                  </w:r>
                                </w:p>
                                <w:p w14:paraId="2CD2D445" w14:textId="77777777" w:rsidR="00ED39B9" w:rsidRDefault="00ED39B9"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ED39B9" w:rsidRPr="00E83D51" w:rsidRDefault="00ED39B9" w:rsidP="004E28CF">
                            <w:pPr>
                              <w:jc w:val="center"/>
                              <w:rPr>
                                <w:b/>
                                <w:bCs/>
                              </w:rPr>
                            </w:pPr>
                            <w:r w:rsidRPr="00E83D51">
                              <w:rPr>
                                <w:b/>
                                <w:bCs/>
                              </w:rPr>
                              <w:t>generarReportes</w:t>
                            </w:r>
                          </w:p>
                          <w:p w14:paraId="56351939" w14:textId="77777777" w:rsidR="00ED39B9" w:rsidRDefault="00ED39B9" w:rsidP="004E28CF">
                            <w:pPr>
                              <w:jc w:val="center"/>
                            </w:pPr>
                          </w:p>
                          <w:p w14:paraId="4E1593C5" w14:textId="176C54F9" w:rsidR="00ED39B9" w:rsidRDefault="00ED39B9" w:rsidP="004E28CF">
                            <w:pPr>
                              <w:jc w:val="center"/>
                            </w:pPr>
                            <w:r>
                              <w:t>el administrador/usuario podrá generar cualquier tipo de reporte que requiera, permitiéndole guardarlo en formato pdf o enviar por correo</w:t>
                            </w:r>
                          </w:p>
                          <w:p w14:paraId="2CD2D445" w14:textId="77777777" w:rsidR="00ED39B9" w:rsidRDefault="00ED39B9"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w:lastRenderedPageBreak/>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ED39B9" w:rsidRDefault="00ED39B9" w:rsidP="009911B1">
                                  <w:pPr>
                                    <w:jc w:val="center"/>
                                  </w:pPr>
                                  <w:r>
                                    <w:t>GenerarReporte</w:t>
                                  </w:r>
                                </w:p>
                                <w:p w14:paraId="4180FDC7" w14:textId="0C948BB2" w:rsidR="00ED39B9" w:rsidRDefault="00ED39B9" w:rsidP="009911B1">
                                  <w:pPr>
                                    <w:jc w:val="center"/>
                                  </w:pPr>
                                </w:p>
                                <w:p w14:paraId="39BFDB52" w14:textId="67FFEF29" w:rsidR="00ED39B9" w:rsidRDefault="00ED39B9"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ED39B9" w:rsidRDefault="00ED39B9" w:rsidP="009911B1">
                            <w:pPr>
                              <w:jc w:val="center"/>
                            </w:pPr>
                            <w:r>
                              <w:t>GenerarReporte</w:t>
                            </w:r>
                          </w:p>
                          <w:p w14:paraId="4180FDC7" w14:textId="0C948BB2" w:rsidR="00ED39B9" w:rsidRDefault="00ED39B9" w:rsidP="009911B1">
                            <w:pPr>
                              <w:jc w:val="center"/>
                            </w:pPr>
                          </w:p>
                          <w:p w14:paraId="39BFDB52" w14:textId="67FFEF29" w:rsidR="00ED39B9" w:rsidRDefault="00ED39B9"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ED39B9" w:rsidRDefault="00ED39B9" w:rsidP="009911B1">
                                  <w:pPr>
                                    <w:jc w:val="center"/>
                                  </w:pPr>
                                  <w:r>
                                    <w:t>Consultar factura periodo actual</w:t>
                                  </w:r>
                                </w:p>
                                <w:p w14:paraId="6788B744" w14:textId="02EB9090" w:rsidR="00ED39B9" w:rsidRDefault="00ED39B9" w:rsidP="009911B1">
                                  <w:pPr>
                                    <w:jc w:val="center"/>
                                  </w:pPr>
                                </w:p>
                                <w:p w14:paraId="22158429" w14:textId="72F3CC97" w:rsidR="00ED39B9" w:rsidRDefault="00ED39B9"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ED39B9" w:rsidRDefault="00ED39B9" w:rsidP="009911B1">
                            <w:pPr>
                              <w:jc w:val="center"/>
                            </w:pPr>
                            <w:r>
                              <w:t>Consultar factura periodo actual</w:t>
                            </w:r>
                          </w:p>
                          <w:p w14:paraId="6788B744" w14:textId="02EB9090" w:rsidR="00ED39B9" w:rsidRDefault="00ED39B9" w:rsidP="009911B1">
                            <w:pPr>
                              <w:jc w:val="center"/>
                            </w:pPr>
                          </w:p>
                          <w:p w14:paraId="22158429" w14:textId="72F3CC97" w:rsidR="00ED39B9" w:rsidRDefault="00ED39B9"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ED39B9" w:rsidRDefault="00ED39B9" w:rsidP="009911B1">
                                  <w:pPr>
                                    <w:jc w:val="center"/>
                                  </w:pPr>
                                  <w:r>
                                    <w:t>Facturación por periodo</w:t>
                                  </w:r>
                                </w:p>
                                <w:p w14:paraId="63490336" w14:textId="030D1C51" w:rsidR="00ED39B9" w:rsidRDefault="00ED39B9" w:rsidP="009911B1">
                                  <w:pPr>
                                    <w:jc w:val="center"/>
                                  </w:pPr>
                                </w:p>
                                <w:p w14:paraId="2903FFE8" w14:textId="09CE31A9" w:rsidR="00ED39B9" w:rsidRDefault="00ED39B9"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ED39B9" w:rsidRDefault="00ED39B9" w:rsidP="009911B1">
                            <w:pPr>
                              <w:jc w:val="center"/>
                            </w:pPr>
                            <w:r>
                              <w:t>Facturación por periodo</w:t>
                            </w:r>
                          </w:p>
                          <w:p w14:paraId="63490336" w14:textId="030D1C51" w:rsidR="00ED39B9" w:rsidRDefault="00ED39B9" w:rsidP="009911B1">
                            <w:pPr>
                              <w:jc w:val="center"/>
                            </w:pPr>
                          </w:p>
                          <w:p w14:paraId="2903FFE8" w14:textId="09CE31A9" w:rsidR="00ED39B9" w:rsidRDefault="00ED39B9"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 xml:space="preserve">al ingresar a esta opción se le </w:t>
            </w:r>
            <w:r w:rsidRPr="0082635F">
              <w:rPr>
                <w:rFonts w:ascii="Arial" w:hAnsi="Arial" w:cs="Arial"/>
                <w:color w:val="0000FF"/>
                <w:lang w:val="es-ES" w:eastAsia="es-ES"/>
              </w:rPr>
              <w:lastRenderedPageBreak/>
              <w:t>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lastRenderedPageBreak/>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pdf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interfaz del sistema externo y le permitirá guardar como PDF, y/o enviar por </w:t>
            </w:r>
            <w:r>
              <w:rPr>
                <w:rFonts w:ascii="Arial" w:hAnsi="Arial" w:cs="Arial"/>
                <w:color w:val="0000FF"/>
                <w:lang w:val="es-ES" w:eastAsia="es-ES"/>
              </w:rPr>
              <w:lastRenderedPageBreak/>
              <w:t>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B94A7F">
              <w:rPr>
                <w:rFonts w:ascii="Arial" w:hAnsi="Arial" w:cs="Arial"/>
                <w:color w:val="0000FF"/>
                <w:lang w:val="es-ES" w:eastAsia="es-ES"/>
              </w:rPr>
              <w:t>generarReporte</w:t>
            </w:r>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Pr>
                <w:rFonts w:ascii="Arial" w:hAnsi="Arial" w:cs="Arial"/>
                <w:color w:val="0000FF"/>
                <w:lang w:val="es-ES" w:eastAsia="es-ES"/>
              </w:rPr>
              <w:t>generarFactura</w:t>
            </w:r>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r>
              <w:rPr>
                <w:rFonts w:ascii="Arial" w:hAnsi="Arial" w:cs="Arial"/>
                <w:color w:val="800000"/>
              </w:rPr>
              <w:t>Gestionar_alarmas</w:t>
            </w:r>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poder generar el pdf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t>Caso de uso 5</w:t>
      </w:r>
    </w:p>
    <w:p w14:paraId="34A0B3B8" w14:textId="65C0BF52" w:rsidR="00A660B6" w:rsidRDefault="00A660B6" w:rsidP="00E647AD">
      <w:pPr>
        <w:pStyle w:val="Ttulo1"/>
        <w:numPr>
          <w:ilvl w:val="0"/>
          <w:numId w:val="14"/>
        </w:numPr>
        <w:rPr>
          <w:szCs w:val="22"/>
        </w:rPr>
      </w:pPr>
      <w:r>
        <w:rPr>
          <w:szCs w:val="22"/>
        </w:rPr>
        <w:lastRenderedPageBreak/>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r>
              <w:rPr>
                <w:rFonts w:ascii="Arial" w:eastAsia="Arial Unicode MS" w:hAnsi="Arial" w:cs="Arial"/>
                <w:iCs/>
                <w:color w:val="0000FF"/>
                <w:lang w:val="es-ES"/>
              </w:rPr>
              <w:t>Administrar_Componentes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lastRenderedPageBreak/>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lastRenderedPageBreak/>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lastRenderedPageBreak/>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Editar_componente</w:t>
            </w:r>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Registrar_componente</w:t>
            </w:r>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Configurar_componente</w:t>
            </w:r>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Id_componente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Ip_componente</w:t>
                  </w:r>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Marca_componente</w:t>
                  </w:r>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Tipo_componente</w:t>
                  </w:r>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Handheld</w:t>
                  </w:r>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Tecnología_componente</w:t>
                  </w:r>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Serie_componente</w:t>
                  </w:r>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Modelo_componente</w:t>
                  </w:r>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Estado_componente</w:t>
                  </w:r>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Ip_concentrador</w:t>
                  </w:r>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Power line comunication</w:t>
                  </w:r>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Estado_tiemporeal_concentrador</w:t>
                  </w:r>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IMEI_concentrador</w:t>
                  </w:r>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Sn_modem</w:t>
                  </w:r>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Entradas_salidas_concentrador</w:t>
                  </w:r>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Tiempo_conectado</w:t>
                  </w:r>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Tf</w:t>
                  </w:r>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pf</w:t>
                  </w:r>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parametros</w:t>
                  </w:r>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Estadísticas de conmunicacion plc</w:t>
                  </w:r>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w:t>
                  </w:r>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Id_modem</w:t>
                  </w:r>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unico</w:t>
                  </w:r>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lastRenderedPageBreak/>
                    <w:t>Marca_modem</w:t>
                  </w:r>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Tecnología_modem</w:t>
                  </w:r>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imei_modem</w:t>
                  </w:r>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Serial_modem</w:t>
                  </w:r>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Handheld</w:t>
            </w:r>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Id_handheld</w:t>
                  </w:r>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Tipo_puerto</w:t>
                  </w:r>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Usb</w:t>
                  </w:r>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Bluethooth</w:t>
                  </w:r>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rf</w:t>
                  </w:r>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Id_transformador</w:t>
                  </w:r>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 (código_tr)</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Dirección_transformador</w:t>
                  </w:r>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Capacidad_transformador</w:t>
                  </w:r>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Nodo_transformador</w:t>
                  </w:r>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Carga_aforada</w:t>
                  </w:r>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Cargas que no están 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Tipo_transformador</w:t>
                  </w:r>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Trifasico</w:t>
                  </w:r>
                </w:p>
                <w:p w14:paraId="03CC217C" w14:textId="28A7146E"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Monofasico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Id_macro</w:t>
                  </w:r>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Serie_medidor</w:t>
                  </w:r>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crearComponente</w:t>
            </w:r>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Id_componente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Nombre_componente</w:t>
            </w:r>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Marca_componente</w:t>
            </w:r>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Tecnología_componente</w:t>
            </w:r>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Serie_componente</w:t>
            </w:r>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Modelo_componente</w:t>
            </w:r>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Estado_componente</w:t>
            </w:r>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Referencia_componente</w:t>
            </w:r>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Si: muestra mensaje donde se informa que el componente con id_componente, marca_componente y tipo_componente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editarComponente</w:t>
            </w:r>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MODIFICAR Perido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Deacuerdo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parámetros ftp (enviar parámetros ej: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registrarComponente</w:t>
            </w:r>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configurarComponente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Monitorear_conexion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Petición bd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r w:rsidRPr="00296114">
                    <w:rPr>
                      <w:rFonts w:ascii="Arial" w:hAnsi="Arial" w:cs="Arial"/>
                      <w:b/>
                      <w:bCs/>
                      <w:color w:val="0000FF"/>
                      <w:sz w:val="14"/>
                      <w:szCs w:val="14"/>
                      <w:lang w:val="es-ES" w:eastAsia="es-ES"/>
                    </w:rPr>
                    <w:t>Circutor</w:t>
                  </w:r>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r w:rsidRPr="00296114">
                    <w:rPr>
                      <w:rFonts w:ascii="Arial" w:hAnsi="Arial" w:cs="Arial"/>
                      <w:b/>
                      <w:bCs/>
                      <w:color w:val="0000FF"/>
                      <w:sz w:val="14"/>
                      <w:szCs w:val="14"/>
                      <w:lang w:val="es-ES" w:eastAsia="es-ES"/>
                    </w:rPr>
                    <w:t xml:space="preserve">M&amp;c: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b/>
                      <w:bCs/>
                      <w:color w:val="0000FF"/>
                      <w:sz w:val="14"/>
                      <w:szCs w:val="14"/>
                      <w:lang w:val="es-ES" w:eastAsia="es-ES"/>
                    </w:rPr>
                    <w:t>Reset saldo (circutor)</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0B56A1ED" w14:textId="2CB119C4" w:rsidR="00D4357D" w:rsidRDefault="00D4357D" w:rsidP="00AD0E2A">
                  <w:pPr>
                    <w:pStyle w:val="Prrafodelista"/>
                    <w:numPr>
                      <w:ilvl w:val="0"/>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Datos instantáneos </w:t>
                  </w:r>
                </w:p>
                <w:p w14:paraId="213637FA" w14:textId="4CBF16C4"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Tensión</w:t>
                  </w:r>
                </w:p>
                <w:p w14:paraId="36E19E1E" w14:textId="03FE45FA"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Corriente</w:t>
                  </w:r>
                </w:p>
                <w:p w14:paraId="59D71561" w14:textId="3E760297"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Potencia</w:t>
                  </w:r>
                </w:p>
                <w:p w14:paraId="3ECF1BB4" w14:textId="10A875E1" w:rsidR="00D4357D" w:rsidRDefault="00D4357D" w:rsidP="00D4357D">
                  <w:pPr>
                    <w:pStyle w:val="Prrafodelista"/>
                    <w:numPr>
                      <w:ilvl w:val="1"/>
                      <w:numId w:val="21"/>
                    </w:num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Estado relee</w:t>
                  </w:r>
                </w:p>
                <w:p w14:paraId="2CC14F3E" w14:textId="329B4FF1"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35D82CF1" w:rsidR="00A04CD6"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Limitación corriente</w:t>
                  </w:r>
                </w:p>
                <w:p w14:paraId="4140E3E1" w14:textId="74338F25" w:rsidR="00D4357D" w:rsidRPr="003C5EC1" w:rsidRDefault="00D4357D" w:rsidP="00AD0E2A">
                  <w:pPr>
                    <w:pStyle w:val="Prrafodelista"/>
                    <w:numPr>
                      <w:ilvl w:val="1"/>
                      <w:numId w:val="21"/>
                    </w:numPr>
                    <w:spacing w:line="240" w:lineRule="auto"/>
                    <w:rPr>
                      <w:rFonts w:ascii="Arial" w:hAnsi="Arial" w:cs="Arial"/>
                      <w:color w:val="0000FF"/>
                      <w:sz w:val="14"/>
                      <w:szCs w:val="14"/>
                      <w:highlight w:val="yellow"/>
                      <w:lang w:val="es-ES" w:eastAsia="es-ES"/>
                    </w:rPr>
                  </w:pPr>
                  <w:r>
                    <w:rPr>
                      <w:rFonts w:ascii="Arial" w:hAnsi="Arial" w:cs="Arial"/>
                      <w:color w:val="0000FF"/>
                      <w:sz w:val="14"/>
                      <w:szCs w:val="14"/>
                      <w:highlight w:val="yellow"/>
                      <w:lang w:val="es-ES" w:eastAsia="es-ES"/>
                    </w:rPr>
                    <w:t>Tipo medidor</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Estadísticas de comunicación plc</w:t>
                  </w:r>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reloj-mtp</w:t>
                  </w:r>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Vpn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Formato xml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xml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NOTA : para cada marca se debe realizar un xml</w:t>
                  </w:r>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2 se arma el xml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xml</w:t>
                  </w:r>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scroll</w:t>
                  </w:r>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 lo que muestra en el display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Tiempo scroll</w:t>
                  </w:r>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relación tc</w:t>
                  </w:r>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solo para macro del medidor circutor</w:t>
                  </w:r>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xml</w:t>
                  </w:r>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lastRenderedPageBreak/>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(ip_concentrador)</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6C212A">
              <w:rPr>
                <w:rFonts w:ascii="Arial" w:hAnsi="Arial" w:cs="Arial"/>
                <w:color w:val="0000FF"/>
                <w:lang w:val="es-ES" w:eastAsia="es-ES"/>
              </w:rPr>
              <w:t xml:space="preserve">crearComponente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6C212A">
              <w:rPr>
                <w:rFonts w:ascii="Arial" w:hAnsi="Arial" w:cs="Arial"/>
                <w:color w:val="0000FF"/>
                <w:lang w:val="es-ES" w:eastAsia="es-ES"/>
              </w:rPr>
              <w:t>editarComponente</w:t>
            </w:r>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configurarComponente</w:t>
            </w:r>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3909624B" w14:textId="380CB37C" w:rsidR="002E25D6" w:rsidRDefault="002E25D6" w:rsidP="00632B15">
      <w:pPr>
        <w:rPr>
          <w:szCs w:val="22"/>
        </w:rPr>
      </w:pPr>
    </w:p>
    <w:p w14:paraId="5A4E6686" w14:textId="0CC011A7" w:rsidR="002E25D6" w:rsidRDefault="002E25D6" w:rsidP="00632B15">
      <w:pPr>
        <w:rPr>
          <w:szCs w:val="22"/>
        </w:rPr>
      </w:pPr>
    </w:p>
    <w:p w14:paraId="3F71E785" w14:textId="0FCBA778"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lastRenderedPageBreak/>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lastRenderedPageBreak/>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lastRenderedPageBreak/>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registrarEventosAlarmas</w:t>
            </w:r>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gestionarEventosAlarmas</w:t>
            </w:r>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ConfigurarEventosAlarmas</w:t>
            </w:r>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lastRenderedPageBreak/>
                    <w:t>fecha_evento</w:t>
                  </w:r>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lastRenderedPageBreak/>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ED39B9" w:rsidRDefault="00ED39B9"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ED39B9" w:rsidRDefault="00ED39B9"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ED39B9" w:rsidRDefault="00ED39B9"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ED39B9" w:rsidRDefault="00ED39B9"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ED39B9" w:rsidRPr="00195DC1" w:rsidRDefault="00ED39B9" w:rsidP="00195DC1">
                                  <w:r w:rsidRPr="00195DC1">
                                    <w:rPr>
                                      <w:lang w:val="es-ES"/>
                                    </w:rPr>
                                    <w:t>configurarEventosAlarmas</w:t>
                                  </w:r>
                                </w:p>
                                <w:p w14:paraId="11C635AE" w14:textId="22C38A3D" w:rsidR="00ED39B9" w:rsidRDefault="00ED39B9"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ED39B9" w:rsidRPr="00195DC1" w:rsidRDefault="00ED39B9" w:rsidP="00195DC1">
                            <w:r w:rsidRPr="00195DC1">
                              <w:rPr>
                                <w:lang w:val="es-ES"/>
                              </w:rPr>
                              <w:t>configurarEventosAlarmas</w:t>
                            </w:r>
                          </w:p>
                          <w:p w14:paraId="11C635AE" w14:textId="22C38A3D" w:rsidR="00ED39B9" w:rsidRDefault="00ED39B9"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LeerE</w:t>
            </w:r>
            <w:r>
              <w:rPr>
                <w:rFonts w:ascii="Arial" w:hAnsi="Arial" w:cs="Arial"/>
                <w:b/>
                <w:bCs/>
                <w:color w:val="0000FF"/>
                <w:lang w:val="es-ES" w:eastAsia="es-ES"/>
              </w:rPr>
              <w:t>ventos</w:t>
            </w:r>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LeerA</w:t>
            </w:r>
            <w:r>
              <w:rPr>
                <w:rFonts w:ascii="Arial" w:hAnsi="Arial" w:cs="Arial"/>
                <w:b/>
                <w:bCs/>
                <w:color w:val="0000FF"/>
                <w:lang w:val="es-ES" w:eastAsia="es-ES"/>
              </w:rPr>
              <w:t>larmas</w:t>
            </w:r>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 xml:space="preserve">rango </w:t>
            </w:r>
            <w:r>
              <w:rPr>
                <w:rFonts w:ascii="Arial" w:hAnsi="Arial" w:cs="Arial"/>
                <w:color w:val="0000FF"/>
                <w:lang w:val="es-ES" w:eastAsia="es-ES"/>
              </w:rPr>
              <w:lastRenderedPageBreak/>
              <w:t>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(csv, txt o pdf)</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la información requerida le mostrará un informe permitiéndole exportar a </w:t>
            </w:r>
            <w:r w:rsidR="00DC772B">
              <w:rPr>
                <w:rFonts w:ascii="Arial" w:hAnsi="Arial" w:cs="Arial"/>
                <w:color w:val="0000FF"/>
                <w:lang w:val="es-ES" w:eastAsia="es-ES"/>
              </w:rPr>
              <w:t xml:space="preserve">csv, txt o </w:t>
            </w:r>
            <w:r>
              <w:rPr>
                <w:rFonts w:ascii="Arial" w:hAnsi="Arial" w:cs="Arial"/>
                <w:color w:val="0000FF"/>
                <w:lang w:val="es-ES" w:eastAsia="es-ES"/>
              </w:rPr>
              <w:t>pdf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Timestamp_reporte</w:t>
                  </w:r>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Nombre_componente</w:t>
                  </w:r>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Fecha_evento</w:t>
                  </w:r>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Hora_evento</w:t>
                  </w:r>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Fecha_alarma</w:t>
                  </w:r>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Hora_alarma</w:t>
                  </w:r>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r w:rsidRPr="00195DC1">
              <w:rPr>
                <w:rFonts w:ascii="Arial" w:hAnsi="Arial" w:cs="Arial"/>
                <w:b/>
                <w:bCs/>
                <w:color w:val="0000FF"/>
                <w:lang w:val="es-ES" w:eastAsia="es-ES"/>
              </w:rPr>
              <w:t>configurarEventosAlarmas</w:t>
            </w:r>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 xml:space="preserve">el administrador/usuario podrá configurar su sistema externo para establecer una parametrización de los eventos y alarmas que </w:t>
            </w:r>
            <w:r w:rsidRPr="00E96703">
              <w:rPr>
                <w:rFonts w:ascii="Arial" w:hAnsi="Arial" w:cs="Arial"/>
                <w:color w:val="0000FF"/>
                <w:lang w:val="es-ES" w:eastAsia="es-ES"/>
              </w:rPr>
              <w:lastRenderedPageBreak/>
              <w:t>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consultar con javier</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923B31">
              <w:rPr>
                <w:rFonts w:ascii="Arial" w:hAnsi="Arial" w:cs="Arial"/>
                <w:color w:val="0000FF"/>
                <w:lang w:val="es-ES" w:eastAsia="es-ES"/>
              </w:rPr>
              <w:t xml:space="preserve">leerEventosAlarmas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lastRenderedPageBreak/>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r w:rsidRPr="00195DC1">
              <w:rPr>
                <w:rFonts w:ascii="Arial" w:hAnsi="Arial" w:cs="Arial"/>
                <w:b/>
                <w:bCs/>
                <w:color w:val="0000FF"/>
                <w:lang w:val="es-ES" w:eastAsia="es-ES"/>
              </w:rPr>
              <w:t>configurarEventosAlarmas</w:t>
            </w:r>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r w:rsidRPr="00A41316">
              <w:rPr>
                <w:rFonts w:ascii="Arial" w:eastAsia="Arial Unicode MS" w:hAnsi="Arial" w:cs="Arial"/>
                <w:b/>
                <w:bCs/>
                <w:color w:val="0000FF"/>
                <w:lang w:val="es-ES"/>
              </w:rPr>
              <w:t>monitorearSeguridad</w:t>
            </w:r>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Id_registro_acceso</w:t>
                  </w:r>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Id_registro_actividad</w:t>
                  </w:r>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Id_registro_modificaciones</w:t>
                  </w:r>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Pr>
                      <w:rFonts w:ascii="Arial" w:eastAsia="Arial Unicode MS" w:hAnsi="Arial" w:cs="Arial"/>
                      <w:color w:val="0000FF"/>
                      <w:lang w:val="es-ES"/>
                    </w:rPr>
                    <w:t>_rol</w:t>
                  </w:r>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Tipo_modificacion</w:t>
                  </w:r>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lastRenderedPageBreak/>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ED39B9" w:rsidRDefault="00ED39B9" w:rsidP="00063A65">
                                  <w:pPr>
                                    <w:jc w:val="center"/>
                                  </w:pPr>
                                  <w:r>
                                    <w:t>GenerarRegistroAcceso</w:t>
                                  </w:r>
                                </w:p>
                                <w:p w14:paraId="73AA38B0" w14:textId="77777777" w:rsidR="00ED39B9" w:rsidRDefault="00ED39B9" w:rsidP="00063A65">
                                  <w:pPr>
                                    <w:jc w:val="center"/>
                                  </w:pPr>
                                </w:p>
                                <w:p w14:paraId="644D9C44" w14:textId="77777777" w:rsidR="00ED39B9" w:rsidRDefault="00ED39B9"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ED39B9" w:rsidRDefault="00ED39B9" w:rsidP="00063A65">
                            <w:pPr>
                              <w:jc w:val="center"/>
                            </w:pPr>
                            <w:r>
                              <w:t>GenerarRegistroAcceso</w:t>
                            </w:r>
                          </w:p>
                          <w:p w14:paraId="73AA38B0" w14:textId="77777777" w:rsidR="00ED39B9" w:rsidRDefault="00ED39B9" w:rsidP="00063A65">
                            <w:pPr>
                              <w:jc w:val="center"/>
                            </w:pPr>
                          </w:p>
                          <w:p w14:paraId="644D9C44" w14:textId="77777777" w:rsidR="00ED39B9" w:rsidRDefault="00ED39B9"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ED39B9" w:rsidRDefault="00ED39B9" w:rsidP="00F97BD8">
                                  <w:pPr>
                                    <w:jc w:val="center"/>
                                  </w:pPr>
                                  <w:r>
                                    <w:t>GenerarReporte</w:t>
                                  </w:r>
                                </w:p>
                                <w:p w14:paraId="3C7B81F2" w14:textId="77777777" w:rsidR="00ED39B9" w:rsidRDefault="00ED39B9"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ED39B9" w:rsidRDefault="00ED39B9" w:rsidP="00F97BD8">
                            <w:pPr>
                              <w:jc w:val="center"/>
                            </w:pPr>
                            <w:r>
                              <w:t>GenerarReporte</w:t>
                            </w:r>
                          </w:p>
                          <w:p w14:paraId="3C7B81F2" w14:textId="77777777" w:rsidR="00ED39B9" w:rsidRDefault="00ED39B9"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ED39B9" w:rsidRDefault="00ED39B9" w:rsidP="00063A65">
                                  <w:pPr>
                                    <w:jc w:val="center"/>
                                  </w:pPr>
                                  <w:r>
                                    <w:t>GenerarRegistroActividad</w:t>
                                  </w:r>
                                </w:p>
                                <w:p w14:paraId="4BCFD85D" w14:textId="77777777" w:rsidR="00ED39B9" w:rsidRDefault="00ED39B9" w:rsidP="00063A65">
                                  <w:pPr>
                                    <w:jc w:val="center"/>
                                  </w:pPr>
                                </w:p>
                                <w:p w14:paraId="7FAC53C1" w14:textId="567E4ABE" w:rsidR="00ED39B9" w:rsidRDefault="00ED39B9"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ED39B9" w:rsidRDefault="00ED39B9" w:rsidP="00063A65">
                            <w:pPr>
                              <w:jc w:val="center"/>
                            </w:pPr>
                            <w:r>
                              <w:t>GenerarRegistroActividad</w:t>
                            </w:r>
                          </w:p>
                          <w:p w14:paraId="4BCFD85D" w14:textId="77777777" w:rsidR="00ED39B9" w:rsidRDefault="00ED39B9" w:rsidP="00063A65">
                            <w:pPr>
                              <w:jc w:val="center"/>
                            </w:pPr>
                          </w:p>
                          <w:p w14:paraId="7FAC53C1" w14:textId="567E4ABE" w:rsidR="00ED39B9" w:rsidRDefault="00ED39B9"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ED39B9" w:rsidRDefault="00ED39B9" w:rsidP="00F97BD8">
                                  <w:pPr>
                                    <w:jc w:val="center"/>
                                  </w:pPr>
                                  <w:r>
                                    <w:t>GenerarRegistroModificaciones</w:t>
                                  </w:r>
                                </w:p>
                                <w:p w14:paraId="3DA3397C" w14:textId="00082F0A" w:rsidR="00ED39B9" w:rsidRDefault="00ED39B9"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ED39B9" w:rsidRDefault="00ED39B9" w:rsidP="00F97BD8">
                            <w:pPr>
                              <w:jc w:val="center"/>
                            </w:pPr>
                            <w:r>
                              <w:t>GenerarRegistroModificaciones</w:t>
                            </w:r>
                          </w:p>
                          <w:p w14:paraId="3DA3397C" w14:textId="00082F0A" w:rsidR="00ED39B9" w:rsidRDefault="00ED39B9"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r w:rsidRPr="00361E68">
              <w:rPr>
                <w:rFonts w:ascii="Arial" w:hAnsi="Arial" w:cs="Arial"/>
                <w:color w:val="0000FF"/>
                <w:lang w:val="es-ES" w:eastAsia="es-ES"/>
              </w:rPr>
              <w:t>monitorearSeguridad</w:t>
            </w:r>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r>
              <w:t>GenerarRegistroAcceso</w:t>
            </w:r>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w:t>
            </w:r>
            <w:r>
              <w:rPr>
                <w:rFonts w:ascii="Arial" w:eastAsia="Arial Unicode MS" w:hAnsi="Arial" w:cs="Arial"/>
                <w:color w:val="0000FF"/>
                <w:lang w:val="es-ES"/>
              </w:rPr>
              <w:lastRenderedPageBreak/>
              <w:t>uridad</w:t>
            </w:r>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lastRenderedPageBreak/>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1 administrador/usuario ingresa a la plataforma login inpetel cloud</w:t>
            </w:r>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3" w:tgtFrame="_blank" w:history="1">
              <w:r w:rsidRPr="00A13917">
                <w:rPr>
                  <w:rFonts w:ascii="Arial" w:hAnsi="Arial" w:cs="Arial"/>
                  <w:bCs/>
                  <w:sz w:val="20"/>
                  <w:szCs w:val="20"/>
                  <w:lang w:eastAsia="en-US"/>
                </w:rPr>
                <w:t>AWS Organization</w:t>
              </w:r>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lastRenderedPageBreak/>
              <w:t>Mediante el uso de AWS Firewall Manager, puede implementar fácilmente reglas de AWS WAF para sus balanceadores de carga de aplicaciones, gateways de API y distribuciones de Amazon CloudFront. Del mismo modo, puede crear protecciones de AWS Shield Advanced para sus balanceadores de carga de aplicaciones y balanceadores de carga clásicos de ELB, direcciones IP elásticas y distribuciones de CloudFront.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AWS Shield</w:t>
            </w:r>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(DDoS). Para protección adicional frente a los ataques DDoS, AWS también proporciona AWS Shield Standard y AWS Shield Advanced. AWS Shield Standard se incluye automáticamente sin costo adicional alguno, aparte de lo que ya haya pagado por AWS WAF y los demás servicios de AWS. AWS Shield Advanced proporciona una mayor protección contra ataques DDoS para las instancias de Amazon EC2, balanceadores de carga de Elastic Load Balancing, distribuciones de CloudFront, zonas hospedadas de Route 53 y aceleradores de AWS Global Accelerator. AWS Shield Advanced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AWS Firewall Manager simplifica las tareas de administración y mantenimiento en varias cuentas y recursos de las reglas de AWS WAF, las protecciones de AWS Shield Advanced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2E25D6" w:rsidP="001860F4">
            <w:pPr>
              <w:pStyle w:val="Sinespaciado"/>
              <w:jc w:val="both"/>
            </w:pPr>
            <w:hyperlink r:id="rId124"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con medidas de criptografía y métodos de encriptación como Secure Sockets Layer (SSL) o TLS (Transport Layer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Usar HTTPS con CloudFront</w:t>
            </w:r>
          </w:p>
          <w:p w14:paraId="30E777CF" w14:textId="77777777" w:rsidR="0097532C" w:rsidRPr="0097532C" w:rsidRDefault="0097532C" w:rsidP="0097532C"/>
          <w:p w14:paraId="344ADC0D" w14:textId="14855A3E" w:rsidR="00A82949" w:rsidRPr="00A82949" w:rsidRDefault="00A82949" w:rsidP="00A82949">
            <w:pPr>
              <w:jc w:val="both"/>
            </w:pPr>
            <w:r>
              <w:t>e</w:t>
            </w:r>
            <w:r w:rsidRPr="00A82949">
              <w:t>n el caso de distribuciones web, puede configurar CloudFront para exigir a los espectadores que utilicen HTTPS al solicitar sus objetos, de modo que las conexiones se cifren cuando CloudFront se comunique con los espectadores. También puede configurar CloudFront con el fin de usar HTTPS para obtener objetos del origen, de modo que las conexiones se cifren cuando CloudFront se comunique con su origen.</w:t>
            </w:r>
          </w:p>
          <w:p w14:paraId="36E8AE4C" w14:textId="77777777" w:rsidR="00A82949" w:rsidRPr="00A82949" w:rsidRDefault="00A82949" w:rsidP="00A82949">
            <w:pPr>
              <w:jc w:val="both"/>
            </w:pPr>
            <w:r w:rsidRPr="00A82949">
              <w:t>Si configura CloudFront para exigir HTTPS al comunicarse con los espectadores y con su origen, esto es lo que ocurre cuando CloudFront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Un espectador envía una solicitud HTTPS a CloudFront. Hay una negociación SSL/TLS entre el espectador y CloudFront.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se encuentra en la caché perimetral de CloudFront, CloudFront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no se encuentra en la caché de CloudFront, CloudFront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Su origen descifra la solicitud, cifra el objeto solicitado y lo devuelve a CloudFront.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CloudFront descifra la respuesta, vuelve a cifrarla y reenvía el objeto al espectador. CloudFront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2E25D6" w:rsidP="001860F4">
            <w:pPr>
              <w:pStyle w:val="NormalWeb"/>
              <w:shd w:val="clear" w:color="auto" w:fill="FFFFFF"/>
              <w:jc w:val="both"/>
              <w:rPr>
                <w:sz w:val="20"/>
                <w:szCs w:val="20"/>
                <w:lang w:eastAsia="en-US"/>
              </w:rPr>
            </w:pPr>
            <w:hyperlink r:id="rId125"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Amazon Elastic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recomiendaa</w:t>
            </w:r>
            <w:r w:rsidRPr="0056039A">
              <w:rPr>
                <w:sz w:val="20"/>
                <w:szCs w:val="20"/>
                <w:lang w:eastAsia="en-US"/>
              </w:rPr>
              <w:t xml:space="preserve"> proteger las credenciales de la cuenta de AWS y configurar cuentas de usuario individuales con AWS Identity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multifactor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CloudTrail.</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Macie,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2E25D6" w:rsidP="00B3356A">
            <w:pPr>
              <w:pStyle w:val="NormalWeb"/>
              <w:shd w:val="clear" w:color="auto" w:fill="FFFFFF"/>
              <w:jc w:val="both"/>
              <w:rPr>
                <w:sz w:val="20"/>
                <w:szCs w:val="20"/>
                <w:lang w:eastAsia="en-US"/>
              </w:rPr>
            </w:pPr>
            <w:hyperlink r:id="rId126"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el sistema tendrá una alta disponibilidad soportada en aws</w:t>
            </w:r>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4B3FF3E3" w:rsidR="00167436" w:rsidRDefault="00167436" w:rsidP="00F97BD8">
            <w:pPr>
              <w:rPr>
                <w:rFonts w:ascii="Arial" w:eastAsia="Arial Unicode MS" w:hAnsi="Arial" w:cs="Arial"/>
                <w:color w:val="0000FF"/>
                <w:lang w:val="es-ES"/>
              </w:rPr>
            </w:pP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lastRenderedPageBreak/>
              <w:t>Intrusión al sistema</w:t>
            </w:r>
          </w:p>
          <w:p w14:paraId="268155FA" w14:textId="6A789520" w:rsidR="0089564E" w:rsidRPr="0089564E" w:rsidRDefault="0089564E" w:rsidP="00E647AD">
            <w:pPr>
              <w:numPr>
                <w:ilvl w:val="0"/>
                <w:numId w:val="11"/>
              </w:numPr>
              <w:jc w:val="both"/>
              <w:rPr>
                <w:rFonts w:ascii="Arial" w:hAnsi="Arial" w:cs="Arial"/>
                <w:bCs/>
              </w:rPr>
            </w:pPr>
            <w:r w:rsidRPr="0089564E">
              <w:rPr>
                <w:rFonts w:ascii="Arial" w:hAnsi="Arial" w:cs="Arial"/>
                <w:bCs/>
              </w:rPr>
              <w:t>“se ha detectado una intrusión al sistema, verificar”</w:t>
            </w:r>
          </w:p>
          <w:p w14:paraId="2EFDE722" w14:textId="77777777" w:rsidR="0089564E" w:rsidRDefault="0089564E" w:rsidP="00E647AD">
            <w:pPr>
              <w:numPr>
                <w:ilvl w:val="0"/>
                <w:numId w:val="11"/>
              </w:numPr>
              <w:jc w:val="both"/>
              <w:rPr>
                <w:rFonts w:ascii="Arial" w:hAnsi="Arial" w:cs="Arial"/>
                <w:b/>
              </w:rPr>
            </w:pPr>
          </w:p>
          <w:p w14:paraId="3F34B3E0" w14:textId="77777777" w:rsidR="0089564E" w:rsidRDefault="0089564E" w:rsidP="00E647AD">
            <w:pPr>
              <w:numPr>
                <w:ilvl w:val="0"/>
                <w:numId w:val="11"/>
              </w:numPr>
              <w:jc w:val="both"/>
              <w:rPr>
                <w:rFonts w:ascii="Arial" w:hAnsi="Arial" w:cs="Arial"/>
                <w:b/>
              </w:rPr>
            </w:pPr>
          </w:p>
          <w:p w14:paraId="7FE33A49" w14:textId="77777777" w:rsidR="0089564E" w:rsidRDefault="0089564E" w:rsidP="0089564E">
            <w:pPr>
              <w:jc w:val="both"/>
              <w:rPr>
                <w:rFonts w:ascii="Arial" w:hAnsi="Arial" w:cs="Arial"/>
                <w:b/>
              </w:rPr>
            </w:pPr>
          </w:p>
          <w:p w14:paraId="59DE4D08" w14:textId="77777777" w:rsidR="0089564E" w:rsidRDefault="0089564E" w:rsidP="0089564E">
            <w:pPr>
              <w:jc w:val="both"/>
              <w:rPr>
                <w:rFonts w:ascii="Arial" w:hAnsi="Arial" w:cs="Arial"/>
                <w:b/>
              </w:rPr>
            </w:pP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052750DE" w14:textId="32C3C7F0" w:rsidR="0089564E" w:rsidRPr="003350EC" w:rsidRDefault="00167436" w:rsidP="003350EC">
            <w:pPr>
              <w:rPr>
                <w:rFonts w:ascii="Arial" w:hAnsi="Arial" w:cs="Arial"/>
                <w:b/>
              </w:rPr>
            </w:pPr>
            <w:r w:rsidRPr="000463D8">
              <w:rPr>
                <w:rFonts w:ascii="Arial" w:hAnsi="Arial" w:cs="Arial"/>
                <w:b/>
              </w:rPr>
              <w:t>RIESGOS:</w:t>
            </w: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2AED9A6D" w:rsidR="00F97BD8" w:rsidRDefault="00F97BD8" w:rsidP="00632B15">
      <w:pPr>
        <w:rPr>
          <w:szCs w:val="22"/>
        </w:rPr>
      </w:pPr>
    </w:p>
    <w:p w14:paraId="784A16F2" w14:textId="4D5F2977" w:rsidR="00851210" w:rsidRDefault="00851210" w:rsidP="00632B15">
      <w:pPr>
        <w:rPr>
          <w:szCs w:val="22"/>
        </w:rPr>
      </w:pPr>
    </w:p>
    <w:p w14:paraId="56C69544" w14:textId="1B594625" w:rsidR="00851210" w:rsidRDefault="00851210" w:rsidP="00632B15">
      <w:pPr>
        <w:rPr>
          <w:szCs w:val="22"/>
        </w:rPr>
      </w:pPr>
    </w:p>
    <w:p w14:paraId="4AE4B742" w14:textId="43573332" w:rsidR="00851210" w:rsidRDefault="00851210" w:rsidP="00632B15">
      <w:pPr>
        <w:rPr>
          <w:szCs w:val="22"/>
        </w:rPr>
      </w:pPr>
    </w:p>
    <w:p w14:paraId="0353E54D" w14:textId="4490702C" w:rsidR="00851210" w:rsidRDefault="00851210" w:rsidP="00632B15">
      <w:pPr>
        <w:rPr>
          <w:szCs w:val="22"/>
        </w:rPr>
      </w:pPr>
    </w:p>
    <w:p w14:paraId="742C2079" w14:textId="5BE6C6A7" w:rsidR="00851210" w:rsidRDefault="00851210" w:rsidP="00632B15">
      <w:pPr>
        <w:rPr>
          <w:szCs w:val="22"/>
        </w:rPr>
      </w:pPr>
    </w:p>
    <w:p w14:paraId="3F5FE8E2" w14:textId="5D75F560" w:rsidR="00851210" w:rsidRDefault="00851210" w:rsidP="00632B15">
      <w:pPr>
        <w:rPr>
          <w:szCs w:val="22"/>
        </w:rPr>
      </w:pPr>
    </w:p>
    <w:p w14:paraId="11534476" w14:textId="42761B83" w:rsidR="00851210" w:rsidRDefault="00851210" w:rsidP="00632B15">
      <w:pPr>
        <w:rPr>
          <w:szCs w:val="22"/>
        </w:rPr>
      </w:pPr>
    </w:p>
    <w:p w14:paraId="480A56B8" w14:textId="4FAD9A6C" w:rsidR="00851210" w:rsidRDefault="00851210" w:rsidP="00632B15">
      <w:pPr>
        <w:rPr>
          <w:szCs w:val="22"/>
        </w:rPr>
      </w:pPr>
    </w:p>
    <w:p w14:paraId="520A094F" w14:textId="66140100" w:rsidR="00851210" w:rsidRDefault="00851210" w:rsidP="00632B15">
      <w:pPr>
        <w:rPr>
          <w:szCs w:val="22"/>
        </w:rPr>
      </w:pPr>
    </w:p>
    <w:p w14:paraId="28774D05" w14:textId="03D28180" w:rsidR="00851210" w:rsidRDefault="00851210" w:rsidP="00632B15">
      <w:pPr>
        <w:rPr>
          <w:szCs w:val="22"/>
        </w:rPr>
      </w:pPr>
    </w:p>
    <w:p w14:paraId="3DBEC652" w14:textId="5ACB01D1" w:rsidR="00851210" w:rsidRDefault="00851210" w:rsidP="00632B15">
      <w:pPr>
        <w:rPr>
          <w:szCs w:val="22"/>
        </w:rPr>
      </w:pPr>
    </w:p>
    <w:p w14:paraId="39119A73" w14:textId="735EFA5A" w:rsidR="00851210" w:rsidRDefault="00851210" w:rsidP="00632B15">
      <w:pPr>
        <w:rPr>
          <w:szCs w:val="22"/>
        </w:rPr>
      </w:pPr>
    </w:p>
    <w:p w14:paraId="1DB740F7" w14:textId="1A43F75C" w:rsidR="00851210" w:rsidRDefault="00851210"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rPr>
        <w:drawing>
          <wp:inline distT="0" distB="0" distL="0" distR="0" wp14:anchorId="1ED7D639" wp14:editId="70CB6F96">
            <wp:extent cx="594360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Gestionar_sistema_externo</w:t>
            </w:r>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id_factura</w:t>
                  </w:r>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Perido_factura</w:t>
                  </w:r>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r>
              <w:rPr>
                <w:rFonts w:ascii="Arial" w:hAnsi="Arial" w:cs="Arial"/>
                <w:b/>
              </w:rPr>
              <w:t>GestionarFactura</w:t>
            </w:r>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6 el superadministrador tendrá la opción de generar el reporte de la facturación en formato csv. Txt o pdf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logeado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1EC69E87" w14:textId="77777777"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4BC71E4" w14:textId="77777777" w:rsidR="00851210" w:rsidRDefault="00851210" w:rsidP="00ED39B9">
            <w:pPr>
              <w:rPr>
                <w:rFonts w:ascii="Arial" w:hAnsi="Arial" w:cs="Arial"/>
                <w:b/>
              </w:rPr>
            </w:pP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Pr="006E5F74" w:rsidRDefault="003350EC" w:rsidP="00632B15">
      <w:pPr>
        <w:rPr>
          <w:szCs w:val="22"/>
          <w:highlight w:val="yellow"/>
        </w:rPr>
      </w:pPr>
      <w:r w:rsidRPr="006E5F74">
        <w:rPr>
          <w:szCs w:val="22"/>
          <w:highlight w:val="yellow"/>
        </w:rPr>
        <w:t xml:space="preserve">CASO DE USO </w:t>
      </w:r>
      <w:r w:rsidR="002538B6" w:rsidRPr="006E5F74">
        <w:rPr>
          <w:szCs w:val="22"/>
          <w:highlight w:val="yellow"/>
        </w:rPr>
        <w:t>9</w:t>
      </w:r>
    </w:p>
    <w:p w14:paraId="38AD630D" w14:textId="0314FACD" w:rsidR="003350EC" w:rsidRDefault="003350EC" w:rsidP="00632B15">
      <w:pPr>
        <w:rPr>
          <w:szCs w:val="22"/>
        </w:rPr>
      </w:pPr>
      <w:r w:rsidRPr="006E5F74">
        <w:rPr>
          <w:szCs w:val="22"/>
          <w:highlight w:val="yellow"/>
        </w:rPr>
        <w:t>GESTIONAR COMUNICACION</w:t>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leerCanalComnicacion</w:t>
            </w:r>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configurarCanalComunicacion</w:t>
            </w:r>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MonitorearComunicacion</w:t>
            </w:r>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416"/>
              <w:gridCol w:w="1688"/>
            </w:tblGrid>
            <w:tr w:rsidR="003350EC" w14:paraId="59A51A96" w14:textId="77777777" w:rsidTr="00946062">
              <w:trPr>
                <w:trHeight w:val="213"/>
              </w:trPr>
              <w:tc>
                <w:tcPr>
                  <w:tcW w:w="2416" w:type="dxa"/>
                </w:tcPr>
                <w:p w14:paraId="16DC1540" w14:textId="6BE05869" w:rsidR="003350EC" w:rsidRDefault="003350EC"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id_comunicacion</w:t>
                  </w:r>
                </w:p>
              </w:tc>
              <w:tc>
                <w:tcPr>
                  <w:tcW w:w="1688" w:type="dxa"/>
                </w:tcPr>
                <w:p w14:paraId="1427E5BC" w14:textId="68FE5B34" w:rsidR="003350EC" w:rsidRDefault="003350EC"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946062">
              <w:trPr>
                <w:trHeight w:val="652"/>
              </w:trPr>
              <w:tc>
                <w:tcPr>
                  <w:tcW w:w="2416" w:type="dxa"/>
                </w:tcPr>
                <w:p w14:paraId="22E57A76" w14:textId="77777777" w:rsidR="003350EC" w:rsidRDefault="00FD6084"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estado</w:t>
                  </w:r>
                  <w:r w:rsidR="003350EC">
                    <w:rPr>
                      <w:rFonts w:ascii="Arial" w:eastAsia="Arial Unicode MS" w:hAnsi="Arial" w:cs="Arial"/>
                      <w:color w:val="0000FF"/>
                      <w:lang w:val="es-ES"/>
                    </w:rPr>
                    <w:t>_comunicacion</w:t>
                  </w:r>
                </w:p>
                <w:p w14:paraId="5107ED75" w14:textId="77777777" w:rsidR="00946062" w:rsidRDefault="00946062" w:rsidP="003350EC">
                  <w:pPr>
                    <w:spacing w:line="240" w:lineRule="auto"/>
                    <w:rPr>
                      <w:rFonts w:ascii="Arial" w:eastAsia="Arial Unicode MS" w:hAnsi="Arial" w:cs="Arial"/>
                      <w:color w:val="0000FF"/>
                      <w:lang w:val="es-ES"/>
                    </w:rPr>
                  </w:pPr>
                </w:p>
                <w:p w14:paraId="2DF9DCA9" w14:textId="1B5E3F5C" w:rsidR="00946062"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activo/incactivo</w:t>
                  </w:r>
                </w:p>
              </w:tc>
              <w:tc>
                <w:tcPr>
                  <w:tcW w:w="1688" w:type="dxa"/>
                </w:tcPr>
                <w:p w14:paraId="65931602" w14:textId="4E405BE6" w:rsidR="003350EC" w:rsidRDefault="003350EC"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946062">
              <w:trPr>
                <w:trHeight w:val="213"/>
              </w:trPr>
              <w:tc>
                <w:tcPr>
                  <w:tcW w:w="2416" w:type="dxa"/>
                </w:tcPr>
                <w:p w14:paraId="29E4DFB0" w14:textId="37EC14EA" w:rsidR="003350EC" w:rsidRDefault="00FD6084"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tc>
              <w:tc>
                <w:tcPr>
                  <w:tcW w:w="1688" w:type="dxa"/>
                </w:tcPr>
                <w:p w14:paraId="4C66210D" w14:textId="41A7A1EC" w:rsidR="003350EC"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FD6084" w14:paraId="6194927D" w14:textId="77777777" w:rsidTr="00946062">
              <w:trPr>
                <w:trHeight w:val="213"/>
              </w:trPr>
              <w:tc>
                <w:tcPr>
                  <w:tcW w:w="2416" w:type="dxa"/>
                </w:tcPr>
                <w:p w14:paraId="5BEF1708" w14:textId="779FC431" w:rsidR="00FD6084"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Protocolo_comunicacion</w:t>
                  </w:r>
                </w:p>
              </w:tc>
              <w:tc>
                <w:tcPr>
                  <w:tcW w:w="1688" w:type="dxa"/>
                </w:tcPr>
                <w:p w14:paraId="7E536D49" w14:textId="5096CB33" w:rsidR="00FD6084"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946062" w14:paraId="40D00018" w14:textId="77777777" w:rsidTr="00946062">
              <w:trPr>
                <w:trHeight w:val="213"/>
              </w:trPr>
              <w:tc>
                <w:tcPr>
                  <w:tcW w:w="2416" w:type="dxa"/>
                </w:tcPr>
                <w:p w14:paraId="6341530E" w14:textId="77777777" w:rsidR="00946062" w:rsidRDefault="00946062" w:rsidP="003350EC">
                  <w:pPr>
                    <w:spacing w:line="240" w:lineRule="auto"/>
                    <w:rPr>
                      <w:rFonts w:ascii="Arial" w:eastAsia="Arial Unicode MS" w:hAnsi="Arial" w:cs="Arial"/>
                      <w:color w:val="0000FF"/>
                      <w:lang w:val="es-ES"/>
                    </w:rPr>
                  </w:pPr>
                </w:p>
              </w:tc>
              <w:tc>
                <w:tcPr>
                  <w:tcW w:w="1688" w:type="dxa"/>
                </w:tcPr>
                <w:p w14:paraId="5C1C32A6" w14:textId="77777777" w:rsidR="00946062" w:rsidRDefault="00946062" w:rsidP="003350EC">
                  <w:pPr>
                    <w:spacing w:line="240" w:lineRule="auto"/>
                    <w:rPr>
                      <w:rFonts w:ascii="Arial" w:eastAsia="Arial Unicode MS" w:hAnsi="Arial" w:cs="Arial"/>
                      <w:color w:val="0000FF"/>
                      <w:lang w:val="es-ES"/>
                    </w:rPr>
                  </w:pPr>
                </w:p>
              </w:tc>
            </w:tr>
          </w:tbl>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40550109"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24D2E2D3">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DA61FC" wp14:editId="28BB43EE">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r>
              <w:rPr>
                <w:rFonts w:ascii="Arial" w:hAnsi="Arial" w:cs="Arial"/>
                <w:b/>
              </w:rPr>
              <w:t>leerCanalComunicacion</w:t>
            </w:r>
          </w:p>
          <w:p w14:paraId="5C3AAB88" w14:textId="77777777" w:rsidR="002538B6" w:rsidRDefault="002538B6" w:rsidP="00F97BD8">
            <w:pPr>
              <w:jc w:val="both"/>
              <w:rPr>
                <w:rFonts w:ascii="Arial" w:hAnsi="Arial" w:cs="Arial"/>
                <w:b/>
              </w:rPr>
            </w:pPr>
          </w:p>
          <w:p w14:paraId="7F89E121" w14:textId="4893E453" w:rsidR="002538B6" w:rsidRPr="002538B6" w:rsidRDefault="002538B6" w:rsidP="002538B6">
            <w:pPr>
              <w:numPr>
                <w:ilvl w:val="0"/>
                <w:numId w:val="32"/>
              </w:numPr>
              <w:jc w:val="both"/>
              <w:rPr>
                <w:rFonts w:ascii="Arial" w:hAnsi="Arial" w:cs="Arial"/>
                <w:bCs/>
              </w:rPr>
            </w:pPr>
            <w:r w:rsidRPr="002538B6">
              <w:rPr>
                <w:rFonts w:ascii="Arial" w:hAnsi="Arial" w:cs="Arial"/>
                <w:bCs/>
                <w:lang w:val="es-ES"/>
              </w:rPr>
              <w:t>permite leer el canal de comunicación del componente, verificando el estado del mismo</w:t>
            </w:r>
          </w:p>
          <w:p w14:paraId="6CAB1705" w14:textId="7A9F16F8" w:rsidR="002538B6" w:rsidRDefault="002538B6" w:rsidP="002538B6">
            <w:pPr>
              <w:jc w:val="both"/>
              <w:rPr>
                <w:rFonts w:ascii="Arial" w:hAnsi="Arial" w:cs="Arial"/>
                <w:bCs/>
                <w:lang w:val="es-ES"/>
              </w:rPr>
            </w:pPr>
          </w:p>
          <w:p w14:paraId="4441278C" w14:textId="15173AB4" w:rsidR="002538B6" w:rsidRPr="002538B6" w:rsidRDefault="002538B6" w:rsidP="002538B6">
            <w:pPr>
              <w:jc w:val="both"/>
              <w:rPr>
                <w:rFonts w:ascii="Arial" w:hAnsi="Arial" w:cs="Arial"/>
                <w:bCs/>
              </w:rPr>
            </w:pPr>
            <w:r w:rsidRPr="002538B6">
              <w:rPr>
                <w:rFonts w:ascii="Arial" w:hAnsi="Arial" w:cs="Arial"/>
                <w:bCs/>
                <w:highlight w:val="yellow"/>
                <w:lang w:val="es-ES"/>
              </w:rPr>
              <w:t>(confirmar si este canal de comunicación se refiere a el estado de los componentes y su comunicación esta activa o interrumpida</w:t>
            </w:r>
            <w:r>
              <w:rPr>
                <w:rFonts w:ascii="Arial" w:hAnsi="Arial" w:cs="Arial"/>
                <w:bCs/>
                <w:highlight w:val="yellow"/>
                <w:lang w:val="es-ES"/>
              </w:rPr>
              <w:t xml:space="preserve"> para así completar el caso de uso</w:t>
            </w:r>
            <w:r w:rsidRPr="002538B6">
              <w:rPr>
                <w:rFonts w:ascii="Arial" w:hAnsi="Arial" w:cs="Arial"/>
                <w:bCs/>
                <w:highlight w:val="yellow"/>
                <w:lang w:val="es-ES"/>
              </w:rPr>
              <w:t>)</w:t>
            </w:r>
          </w:p>
          <w:p w14:paraId="43E5239C" w14:textId="77777777" w:rsidR="002538B6" w:rsidRPr="002538B6" w:rsidRDefault="002538B6"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0F569D0E" w14:textId="08D3CB3A" w:rsidR="00863B2D" w:rsidRDefault="00863B2D" w:rsidP="00632B15">
      <w:pPr>
        <w:rPr>
          <w:szCs w:val="22"/>
        </w:rPr>
      </w:pPr>
    </w:p>
    <w:p w14:paraId="402818D5" w14:textId="44E284E6" w:rsidR="00863B2D" w:rsidRDefault="00863B2D" w:rsidP="00632B15">
      <w:pPr>
        <w:rPr>
          <w:szCs w:val="22"/>
        </w:rPr>
      </w:pPr>
      <w:r>
        <w:rPr>
          <w:noProof/>
        </w:rPr>
        <w:drawing>
          <wp:inline distT="0" distB="0" distL="0" distR="0" wp14:anchorId="5C72F0C2" wp14:editId="0F93E16B">
            <wp:extent cx="1582310" cy="9007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596604" cy="908836"/>
                    </a:xfrm>
                    <a:prstGeom prst="rect">
                      <a:avLst/>
                    </a:prstGeom>
                    <a:noFill/>
                    <a:ln>
                      <a:noFill/>
                    </a:ln>
                  </pic:spPr>
                </pic:pic>
              </a:graphicData>
            </a:graphic>
          </wp:inline>
        </w:drawing>
      </w:r>
    </w:p>
    <w:p w14:paraId="41113A28" w14:textId="12BE6C78" w:rsidR="00BD02B1" w:rsidRDefault="00441DD2" w:rsidP="00632B15">
      <w:pPr>
        <w:rPr>
          <w:szCs w:val="22"/>
        </w:rPr>
      </w:pPr>
      <w:r>
        <w:rPr>
          <w:noProof/>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A80A1A">
            <w:pPr>
              <w:pStyle w:val="Prrafodelista"/>
              <w:numPr>
                <w:ilvl w:val="0"/>
                <w:numId w:val="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lastRenderedPageBreak/>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Ip_concentrador</w:t>
                  </w:r>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A80A1A"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Tipo_comunicacion</w:t>
                  </w:r>
                </w:p>
              </w:tc>
              <w:tc>
                <w:tcPr>
                  <w:tcW w:w="1190" w:type="dxa"/>
                </w:tcPr>
                <w:p w14:paraId="2A6D097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Power line comunication</w:t>
                  </w:r>
                </w:p>
                <w:p w14:paraId="3411029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0B9DCF2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RF</w:t>
                  </w:r>
                </w:p>
                <w:p w14:paraId="401FB7C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1BDAD7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RS232</w:t>
                  </w:r>
                </w:p>
                <w:p w14:paraId="358204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Estado_tiemporeal_concentrador</w:t>
                  </w:r>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IMEI_concentrador</w:t>
                  </w:r>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Sn_modem</w:t>
                  </w:r>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Entradas_salidas_concentrador</w:t>
                  </w:r>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Tiempo_conectado</w:t>
                  </w:r>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Tf</w:t>
                  </w:r>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pf</w:t>
                  </w:r>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parametros</w:t>
                  </w:r>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Estadísticas de conmunicacion plc</w:t>
                  </w:r>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Bandas_abiertas</w:t>
                  </w:r>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34029168" wp14:editId="4A17C8B1">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r>
              <w:rPr>
                <w:rFonts w:ascii="Arial" w:hAnsi="Arial" w:cs="Arial"/>
                <w:b/>
              </w:rPr>
              <w:t>retirarComponente</w:t>
            </w:r>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retirar el componente 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r w:rsidRPr="00ED39B9">
              <w:rPr>
                <w:rFonts w:ascii="Arial" w:hAnsi="Arial" w:cs="Arial"/>
                <w:color w:val="0000FF"/>
                <w:lang w:val="es-ES" w:eastAsia="es-ES"/>
              </w:rPr>
              <w:t>reutilizarComponentes</w:t>
            </w:r>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4 muestra mensaje de confirmación de activación del componente serie_componente_ nombre_componente tipo_componente</w:t>
            </w:r>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“desea reutilizar el componente nombre_componente, serie_componente tipo_componente?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4B0E5A4E" w14:textId="6529ACD5"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GESTIONAR BALANCE</w:t>
      </w:r>
    </w:p>
    <w:p w14:paraId="1EAFE551" w14:textId="5CFD214D" w:rsidR="00A61E3F" w:rsidRDefault="00A61E3F" w:rsidP="00632B15">
      <w:pPr>
        <w:rPr>
          <w:szCs w:val="22"/>
        </w:rPr>
      </w:pPr>
    </w:p>
    <w:p w14:paraId="75F36EBF" w14:textId="1F88AAD7" w:rsidR="00A61E3F" w:rsidRDefault="00FA67B2" w:rsidP="00632B15">
      <w:pPr>
        <w:rPr>
          <w:szCs w:val="22"/>
        </w:rPr>
      </w:pPr>
      <w:r>
        <w:rPr>
          <w:noProof/>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A26B6F">
        <w:trPr>
          <w:tblHeader/>
        </w:trPr>
        <w:tc>
          <w:tcPr>
            <w:tcW w:w="4903" w:type="dxa"/>
            <w:gridSpan w:val="5"/>
            <w:shd w:val="clear" w:color="auto" w:fill="D9D9D9"/>
          </w:tcPr>
          <w:p w14:paraId="34CE4B91" w14:textId="77777777" w:rsidR="00A61E3F" w:rsidRPr="000463D8" w:rsidRDefault="00A61E3F" w:rsidP="00A26B6F">
            <w:pPr>
              <w:rPr>
                <w:rFonts w:ascii="Arial" w:hAnsi="Arial" w:cs="Arial"/>
                <w:b/>
              </w:rPr>
            </w:pPr>
            <w:r w:rsidRPr="000463D8">
              <w:rPr>
                <w:rFonts w:ascii="Arial" w:hAnsi="Arial" w:cs="Arial"/>
                <w:b/>
              </w:rPr>
              <w:t>IDENTIFICADOR CASO DE USO:</w:t>
            </w:r>
          </w:p>
          <w:p w14:paraId="6935D1DD" w14:textId="451DCB9A" w:rsidR="00A61E3F" w:rsidRPr="000463D8" w:rsidRDefault="00A61E3F" w:rsidP="00A26B6F">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w:t>
            </w:r>
            <w:r>
              <w:rPr>
                <w:rFonts w:ascii="Arial" w:hAnsi="Arial" w:cs="Arial"/>
                <w:color w:val="0000FF"/>
              </w:rPr>
              <w:t>1</w:t>
            </w:r>
          </w:p>
        </w:tc>
        <w:tc>
          <w:tcPr>
            <w:tcW w:w="4755" w:type="dxa"/>
            <w:gridSpan w:val="4"/>
            <w:shd w:val="clear" w:color="auto" w:fill="D9D9D9"/>
          </w:tcPr>
          <w:p w14:paraId="50C10378" w14:textId="77777777" w:rsidR="00A61E3F" w:rsidRPr="000463D8" w:rsidRDefault="00A61E3F" w:rsidP="00A26B6F">
            <w:pPr>
              <w:rPr>
                <w:rFonts w:ascii="Arial" w:hAnsi="Arial" w:cs="Arial"/>
                <w:b/>
              </w:rPr>
            </w:pPr>
            <w:r w:rsidRPr="000463D8">
              <w:rPr>
                <w:rFonts w:ascii="Arial" w:hAnsi="Arial" w:cs="Arial"/>
                <w:b/>
              </w:rPr>
              <w:t>NOMBRE:</w:t>
            </w:r>
          </w:p>
          <w:p w14:paraId="17AEF9EC" w14:textId="40AF0719" w:rsidR="00A61E3F" w:rsidRDefault="00A61E3F" w:rsidP="00A26B6F">
            <w:pPr>
              <w:rPr>
                <w:szCs w:val="22"/>
              </w:rPr>
            </w:pPr>
            <w:r>
              <w:rPr>
                <w:szCs w:val="22"/>
              </w:rPr>
              <w:t>GESTIONAR BALANCE</w:t>
            </w:r>
          </w:p>
          <w:p w14:paraId="2EB698B8" w14:textId="77777777" w:rsidR="00A61E3F" w:rsidRPr="000463D8" w:rsidRDefault="00A61E3F" w:rsidP="00A26B6F">
            <w:pPr>
              <w:rPr>
                <w:rFonts w:ascii="Arial" w:hAnsi="Arial" w:cs="Arial"/>
                <w:b/>
              </w:rPr>
            </w:pPr>
          </w:p>
        </w:tc>
      </w:tr>
      <w:tr w:rsidR="00A61E3F" w:rsidRPr="000463D8" w14:paraId="0BC569AC" w14:textId="77777777" w:rsidTr="00A26B6F">
        <w:tc>
          <w:tcPr>
            <w:tcW w:w="6485" w:type="dxa"/>
            <w:gridSpan w:val="8"/>
          </w:tcPr>
          <w:p w14:paraId="5A73F644" w14:textId="77777777" w:rsidR="00A61E3F" w:rsidRDefault="00A61E3F" w:rsidP="00A26B6F">
            <w:pPr>
              <w:rPr>
                <w:rFonts w:ascii="Arial" w:hAnsi="Arial" w:cs="Arial"/>
                <w:b/>
              </w:rPr>
            </w:pPr>
            <w:r w:rsidRPr="000463D8">
              <w:rPr>
                <w:rFonts w:ascii="Arial" w:hAnsi="Arial" w:cs="Arial"/>
                <w:b/>
              </w:rPr>
              <w:t>COMPLEJIDAD:</w:t>
            </w:r>
          </w:p>
          <w:p w14:paraId="2DBB6CBD" w14:textId="77777777" w:rsidR="00A61E3F" w:rsidRPr="00FA4470" w:rsidRDefault="00A61E3F" w:rsidP="00A26B6F">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A26B6F">
            <w:pPr>
              <w:rPr>
                <w:rFonts w:ascii="Arial" w:hAnsi="Arial" w:cs="Arial"/>
                <w:b/>
              </w:rPr>
            </w:pPr>
            <w:r w:rsidRPr="000463D8">
              <w:rPr>
                <w:rFonts w:ascii="Arial" w:hAnsi="Arial" w:cs="Arial"/>
                <w:b/>
              </w:rPr>
              <w:t>PRIORIDAD:</w:t>
            </w:r>
          </w:p>
          <w:p w14:paraId="70446AE3" w14:textId="77777777" w:rsidR="00A61E3F" w:rsidRPr="000463D8" w:rsidRDefault="00A61E3F" w:rsidP="00A26B6F">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A26B6F">
        <w:tc>
          <w:tcPr>
            <w:tcW w:w="9658" w:type="dxa"/>
            <w:gridSpan w:val="9"/>
          </w:tcPr>
          <w:p w14:paraId="2F73B1D8" w14:textId="77777777" w:rsidR="00A61E3F" w:rsidRPr="000463D8" w:rsidRDefault="00A61E3F" w:rsidP="00A26B6F">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A26B6F">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A26B6F">
        <w:tc>
          <w:tcPr>
            <w:tcW w:w="9658" w:type="dxa"/>
            <w:gridSpan w:val="9"/>
          </w:tcPr>
          <w:p w14:paraId="63807980" w14:textId="77777777" w:rsidR="00A61E3F" w:rsidRPr="000463D8" w:rsidRDefault="00A61E3F" w:rsidP="00A26B6F">
            <w:pPr>
              <w:rPr>
                <w:rFonts w:ascii="Arial" w:hAnsi="Arial" w:cs="Arial"/>
                <w:b/>
              </w:rPr>
            </w:pPr>
            <w:r w:rsidRPr="000463D8">
              <w:rPr>
                <w:rFonts w:ascii="Arial" w:hAnsi="Arial" w:cs="Arial"/>
                <w:b/>
              </w:rPr>
              <w:t>ACTORES:</w:t>
            </w:r>
          </w:p>
          <w:p w14:paraId="52C21085" w14:textId="77777777" w:rsidR="00A61E3F" w:rsidRPr="00A80A1A" w:rsidRDefault="00A61E3F" w:rsidP="00A26B6F">
            <w:pPr>
              <w:pStyle w:val="Prrafodelista"/>
              <w:numPr>
                <w:ilvl w:val="0"/>
                <w:numId w:val="9"/>
              </w:numPr>
              <w:rPr>
                <w:rFonts w:ascii="Arial" w:hAnsi="Arial" w:cs="Arial"/>
                <w:color w:val="0000FF"/>
              </w:rPr>
            </w:pPr>
            <w:r>
              <w:rPr>
                <w:rFonts w:ascii="Arial" w:hAnsi="Arial" w:cs="Arial"/>
                <w:color w:val="0000FF"/>
              </w:rPr>
              <w:t>Administrador</w:t>
            </w:r>
          </w:p>
        </w:tc>
      </w:tr>
      <w:tr w:rsidR="00A61E3F" w:rsidRPr="000463D8" w14:paraId="5CDC620F" w14:textId="77777777" w:rsidTr="00A26B6F">
        <w:tc>
          <w:tcPr>
            <w:tcW w:w="9658" w:type="dxa"/>
            <w:gridSpan w:val="9"/>
          </w:tcPr>
          <w:p w14:paraId="05809532" w14:textId="77777777" w:rsidR="00A61E3F" w:rsidRPr="00A80A1A" w:rsidRDefault="00A61E3F" w:rsidP="00A26B6F">
            <w:pPr>
              <w:rPr>
                <w:rFonts w:ascii="Arial" w:hAnsi="Arial" w:cs="Arial"/>
                <w:b/>
              </w:rPr>
            </w:pPr>
            <w:r w:rsidRPr="000463D8">
              <w:rPr>
                <w:rFonts w:ascii="Arial" w:hAnsi="Arial" w:cs="Arial"/>
                <w:b/>
              </w:rPr>
              <w:t>CASOS DE USO ASOCIADOS:</w:t>
            </w:r>
          </w:p>
          <w:p w14:paraId="30E85A49" w14:textId="77777777" w:rsidR="00A61E3F" w:rsidRPr="00A80A1A" w:rsidRDefault="00A61E3F" w:rsidP="00A26B6F">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A26B6F">
        <w:tc>
          <w:tcPr>
            <w:tcW w:w="9658" w:type="dxa"/>
            <w:gridSpan w:val="9"/>
          </w:tcPr>
          <w:p w14:paraId="0DAAB47E" w14:textId="77777777" w:rsidR="00A61E3F" w:rsidRPr="00A80A1A" w:rsidRDefault="00A61E3F" w:rsidP="00A26B6F">
            <w:pPr>
              <w:rPr>
                <w:rFonts w:ascii="Arial" w:hAnsi="Arial" w:cs="Arial"/>
                <w:b/>
              </w:rPr>
            </w:pPr>
            <w:r w:rsidRPr="000463D8">
              <w:rPr>
                <w:rFonts w:ascii="Arial" w:hAnsi="Arial" w:cs="Arial"/>
                <w:b/>
              </w:rPr>
              <w:t>PROPÓSITO:</w:t>
            </w:r>
          </w:p>
          <w:p w14:paraId="68DAED7C" w14:textId="6D87F840" w:rsidR="00A61E3F" w:rsidRPr="003D1FAD" w:rsidRDefault="00A61E3F" w:rsidP="00A26B6F">
            <w:pPr>
              <w:rPr>
                <w:rFonts w:ascii="Arial" w:hAnsi="Arial" w:cs="Arial"/>
                <w:b/>
                <w:color w:val="0000FF"/>
                <w:lang w:val="es-ES"/>
              </w:rPr>
            </w:pPr>
            <w:r>
              <w:rPr>
                <w:rFonts w:ascii="Arial" w:hAnsi="Arial" w:cs="Arial"/>
                <w:color w:val="0000FF"/>
                <w:lang w:eastAsia="es-ES"/>
              </w:rPr>
              <w:t xml:space="preserve">Gestionar </w:t>
            </w:r>
            <w:r>
              <w:rPr>
                <w:rFonts w:ascii="Arial" w:hAnsi="Arial" w:cs="Arial"/>
                <w:color w:val="0000FF"/>
                <w:lang w:eastAsia="es-ES"/>
              </w:rPr>
              <w:t>el balance de las cargas de los componentes del sistema</w:t>
            </w:r>
          </w:p>
        </w:tc>
      </w:tr>
      <w:tr w:rsidR="00A61E3F" w:rsidRPr="000463D8" w14:paraId="0CBE7705" w14:textId="77777777" w:rsidTr="00A26B6F">
        <w:tc>
          <w:tcPr>
            <w:tcW w:w="9658" w:type="dxa"/>
            <w:gridSpan w:val="9"/>
            <w:tcBorders>
              <w:bottom w:val="single" w:sz="4" w:space="0" w:color="auto"/>
            </w:tcBorders>
          </w:tcPr>
          <w:p w14:paraId="69578F4A" w14:textId="77777777" w:rsidR="00A61E3F" w:rsidRDefault="00A61E3F" w:rsidP="00A26B6F">
            <w:pPr>
              <w:rPr>
                <w:rFonts w:ascii="Arial" w:hAnsi="Arial" w:cs="Arial"/>
                <w:b/>
              </w:rPr>
            </w:pPr>
            <w:r w:rsidRPr="000463D8">
              <w:rPr>
                <w:rFonts w:ascii="Arial" w:hAnsi="Arial" w:cs="Arial"/>
                <w:b/>
              </w:rPr>
              <w:t>DATOS DE ENTRADA:</w:t>
            </w:r>
          </w:p>
          <w:p w14:paraId="5F20EA04" w14:textId="77777777" w:rsidR="00A61E3F" w:rsidRPr="00A80A1A" w:rsidRDefault="00A61E3F" w:rsidP="00A26B6F">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A26B6F">
        <w:tc>
          <w:tcPr>
            <w:tcW w:w="559" w:type="dxa"/>
            <w:tcBorders>
              <w:bottom w:val="single" w:sz="4" w:space="0" w:color="auto"/>
            </w:tcBorders>
            <w:shd w:val="clear" w:color="auto" w:fill="D9D9D9"/>
          </w:tcPr>
          <w:p w14:paraId="01E8ACF3" w14:textId="77777777" w:rsidR="00A61E3F" w:rsidRPr="009B2573" w:rsidRDefault="00A61E3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A26B6F">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A26B6F">
        <w:tc>
          <w:tcPr>
            <w:tcW w:w="559" w:type="dxa"/>
            <w:tcBorders>
              <w:bottom w:val="single" w:sz="4" w:space="0" w:color="auto"/>
            </w:tcBorders>
            <w:vAlign w:val="center"/>
          </w:tcPr>
          <w:p w14:paraId="506E1A95" w14:textId="77777777" w:rsidR="00A61E3F" w:rsidRPr="00F4293F" w:rsidRDefault="00A61E3F" w:rsidP="00A26B6F">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A26B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61E3F" w:rsidRPr="00A80A1A" w14:paraId="3D9CBD82" w14:textId="77777777" w:rsidTr="00A26B6F">
              <w:trPr>
                <w:trHeight w:val="472"/>
              </w:trPr>
              <w:tc>
                <w:tcPr>
                  <w:tcW w:w="2972" w:type="dxa"/>
                </w:tcPr>
                <w:p w14:paraId="072EA90B" w14:textId="073FB6E2" w:rsidR="00A61E3F" w:rsidRPr="00A80A1A" w:rsidRDefault="00802545" w:rsidP="00A26B6F">
                  <w:pPr>
                    <w:spacing w:line="240" w:lineRule="auto"/>
                    <w:jc w:val="center"/>
                    <w:rPr>
                      <w:rFonts w:ascii="Arial" w:eastAsia="Arial Unicode MS" w:hAnsi="Arial" w:cs="Arial"/>
                      <w:b/>
                      <w:bCs/>
                      <w:color w:val="0000FF"/>
                      <w:sz w:val="18"/>
                      <w:szCs w:val="18"/>
                      <w:lang w:val="es-ES"/>
                    </w:rPr>
                  </w:pPr>
                  <w:r>
                    <w:rPr>
                      <w:rFonts w:ascii="Arial" w:eastAsia="Arial Unicode MS" w:hAnsi="Arial" w:cs="Arial"/>
                      <w:b/>
                      <w:bCs/>
                      <w:color w:val="0000FF"/>
                      <w:sz w:val="18"/>
                      <w:szCs w:val="18"/>
                      <w:lang w:val="es-ES"/>
                    </w:rPr>
                    <w:lastRenderedPageBreak/>
                    <w:t>BALANCE_CARGAS</w:t>
                  </w:r>
                </w:p>
              </w:tc>
              <w:tc>
                <w:tcPr>
                  <w:tcW w:w="1190" w:type="dxa"/>
                </w:tcPr>
                <w:p w14:paraId="2417BC3A" w14:textId="77777777" w:rsidR="00A61E3F" w:rsidRPr="00A80A1A" w:rsidRDefault="00A61E3F" w:rsidP="00A26B6F">
                  <w:pPr>
                    <w:spacing w:line="240" w:lineRule="auto"/>
                    <w:jc w:val="center"/>
                    <w:rPr>
                      <w:rFonts w:ascii="Arial" w:eastAsia="Arial Unicode MS" w:hAnsi="Arial" w:cs="Arial"/>
                      <w:color w:val="0000FF"/>
                      <w:sz w:val="18"/>
                      <w:szCs w:val="18"/>
                      <w:lang w:val="es-ES"/>
                    </w:rPr>
                  </w:pPr>
                </w:p>
              </w:tc>
            </w:tr>
            <w:tr w:rsidR="00A61E3F" w:rsidRPr="00A80A1A" w14:paraId="6A7A4FD4" w14:textId="77777777" w:rsidTr="00A26B6F">
              <w:trPr>
                <w:trHeight w:val="472"/>
              </w:trPr>
              <w:tc>
                <w:tcPr>
                  <w:tcW w:w="2972" w:type="dxa"/>
                </w:tcPr>
                <w:p w14:paraId="411F0628" w14:textId="6CC2C74F" w:rsidR="00A61E3F" w:rsidRPr="00A80A1A" w:rsidRDefault="00A61E3F" w:rsidP="00A26B6F">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Id_ </w:t>
                  </w:r>
                  <w:r w:rsidR="00802545">
                    <w:rPr>
                      <w:rFonts w:ascii="Arial" w:eastAsia="Arial Unicode MS" w:hAnsi="Arial" w:cs="Arial"/>
                      <w:color w:val="0000FF"/>
                      <w:sz w:val="18"/>
                      <w:szCs w:val="18"/>
                      <w:lang w:val="es-ES"/>
                    </w:rPr>
                    <w:t>balance</w:t>
                  </w:r>
                  <w:r w:rsidRPr="00A80A1A">
                    <w:rPr>
                      <w:rFonts w:ascii="Arial" w:eastAsia="Arial Unicode MS" w:hAnsi="Arial" w:cs="Arial"/>
                      <w:color w:val="0000FF"/>
                      <w:sz w:val="18"/>
                      <w:szCs w:val="18"/>
                      <w:lang w:val="es-ES"/>
                    </w:rPr>
                    <w:t xml:space="preserve"> (único)</w:t>
                  </w:r>
                </w:p>
                <w:p w14:paraId="5E3C15E1" w14:textId="77777777" w:rsidR="00A61E3F" w:rsidRPr="00A80A1A" w:rsidRDefault="00A61E3F" w:rsidP="00A26B6F">
                  <w:pPr>
                    <w:spacing w:line="240" w:lineRule="auto"/>
                    <w:jc w:val="center"/>
                    <w:rPr>
                      <w:rFonts w:ascii="Arial" w:eastAsia="Arial Unicode MS" w:hAnsi="Arial" w:cs="Arial"/>
                      <w:color w:val="0000FF"/>
                      <w:sz w:val="18"/>
                      <w:szCs w:val="18"/>
                      <w:lang w:val="es-ES"/>
                    </w:rPr>
                  </w:pPr>
                </w:p>
              </w:tc>
              <w:tc>
                <w:tcPr>
                  <w:tcW w:w="1190" w:type="dxa"/>
                </w:tcPr>
                <w:p w14:paraId="4220416A" w14:textId="77777777" w:rsidR="00A61E3F" w:rsidRPr="00A80A1A" w:rsidRDefault="00A61E3F" w:rsidP="00A26B6F">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61E3F" w:rsidRPr="00A80A1A" w14:paraId="2E04F750" w14:textId="77777777" w:rsidTr="0008682D">
              <w:trPr>
                <w:trHeight w:val="162"/>
              </w:trPr>
              <w:tc>
                <w:tcPr>
                  <w:tcW w:w="2972" w:type="dxa"/>
                </w:tcPr>
                <w:p w14:paraId="7553E0A3" w14:textId="7ABC4FB4"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Fecha_inicio</w:t>
                  </w:r>
                </w:p>
              </w:tc>
              <w:tc>
                <w:tcPr>
                  <w:tcW w:w="1190" w:type="dxa"/>
                </w:tcPr>
                <w:p w14:paraId="2DDDB8BD" w14:textId="7CDEAE7F"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date</w:t>
                  </w:r>
                </w:p>
              </w:tc>
            </w:tr>
            <w:tr w:rsidR="00A61E3F" w:rsidRPr="00A80A1A" w14:paraId="18D32E6A" w14:textId="77777777" w:rsidTr="00A26B6F">
              <w:trPr>
                <w:trHeight w:val="229"/>
              </w:trPr>
              <w:tc>
                <w:tcPr>
                  <w:tcW w:w="2972" w:type="dxa"/>
                </w:tcPr>
                <w:p w14:paraId="0F908AF0" w14:textId="67F7EA19"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Fecha_fin</w:t>
                  </w:r>
                </w:p>
              </w:tc>
              <w:tc>
                <w:tcPr>
                  <w:tcW w:w="1190" w:type="dxa"/>
                </w:tcPr>
                <w:p w14:paraId="372EC89E" w14:textId="43EAA700"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date</w:t>
                  </w:r>
                </w:p>
              </w:tc>
            </w:tr>
            <w:tr w:rsidR="00A61E3F" w:rsidRPr="00A80A1A" w14:paraId="0FA222C4" w14:textId="77777777" w:rsidTr="00A26B6F">
              <w:trPr>
                <w:trHeight w:val="229"/>
              </w:trPr>
              <w:tc>
                <w:tcPr>
                  <w:tcW w:w="2972" w:type="dxa"/>
                </w:tcPr>
                <w:p w14:paraId="7D4C0420" w14:textId="2F5ECCCD" w:rsidR="00A61E3F"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Hora_inicio</w:t>
                  </w:r>
                </w:p>
              </w:tc>
              <w:tc>
                <w:tcPr>
                  <w:tcW w:w="1190" w:type="dxa"/>
                </w:tcPr>
                <w:p w14:paraId="68473AA8" w14:textId="7634540C" w:rsidR="00A61E3F"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time</w:t>
                  </w:r>
                </w:p>
              </w:tc>
            </w:tr>
            <w:tr w:rsidR="00802545" w:rsidRPr="00A80A1A" w14:paraId="68056BCE" w14:textId="77777777" w:rsidTr="00A26B6F">
              <w:trPr>
                <w:trHeight w:val="229"/>
              </w:trPr>
              <w:tc>
                <w:tcPr>
                  <w:tcW w:w="2972" w:type="dxa"/>
                </w:tcPr>
                <w:p w14:paraId="3C1D80B6" w14:textId="72242224" w:rsidR="00802545"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Hora_fin</w:t>
                  </w:r>
                </w:p>
              </w:tc>
              <w:tc>
                <w:tcPr>
                  <w:tcW w:w="1190" w:type="dxa"/>
                </w:tcPr>
                <w:p w14:paraId="52DF9FE1" w14:textId="00A06C9E" w:rsidR="00802545"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time</w:t>
                  </w:r>
                </w:p>
              </w:tc>
            </w:tr>
            <w:tr w:rsidR="00802545" w:rsidRPr="00A80A1A" w14:paraId="1C86C4C3" w14:textId="77777777" w:rsidTr="00A26B6F">
              <w:trPr>
                <w:trHeight w:val="229"/>
              </w:trPr>
              <w:tc>
                <w:tcPr>
                  <w:tcW w:w="2972" w:type="dxa"/>
                </w:tcPr>
                <w:p w14:paraId="0E7A6B36" w14:textId="2540EC34" w:rsidR="00802545"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Tipo_componente</w:t>
                  </w:r>
                </w:p>
              </w:tc>
              <w:tc>
                <w:tcPr>
                  <w:tcW w:w="1190" w:type="dxa"/>
                </w:tcPr>
                <w:p w14:paraId="096FAE84" w14:textId="0F1CC1F7" w:rsidR="00802545"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String</w:t>
                  </w:r>
                </w:p>
              </w:tc>
            </w:tr>
            <w:tr w:rsidR="0008682D" w:rsidRPr="00A80A1A" w14:paraId="12FBB7FB" w14:textId="77777777" w:rsidTr="00A26B6F">
              <w:trPr>
                <w:trHeight w:val="229"/>
              </w:trPr>
              <w:tc>
                <w:tcPr>
                  <w:tcW w:w="2972" w:type="dxa"/>
                </w:tcPr>
                <w:p w14:paraId="528D5497" w14:textId="09986636" w:rsidR="0008682D"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Serie_componente</w:t>
                  </w:r>
                </w:p>
              </w:tc>
              <w:tc>
                <w:tcPr>
                  <w:tcW w:w="1190" w:type="dxa"/>
                </w:tcPr>
                <w:p w14:paraId="12F31866" w14:textId="6BC29B7E" w:rsidR="0008682D"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string</w:t>
                  </w:r>
                </w:p>
              </w:tc>
            </w:tr>
          </w:tbl>
          <w:p w14:paraId="5A1C639C" w14:textId="77777777" w:rsidR="00A61E3F" w:rsidRDefault="00A61E3F" w:rsidP="00A26B6F">
            <w:pPr>
              <w:spacing w:line="240" w:lineRule="auto"/>
              <w:rPr>
                <w:rFonts w:ascii="Arial" w:eastAsia="Arial Unicode MS" w:hAnsi="Arial" w:cs="Arial"/>
                <w:color w:val="0000FF"/>
                <w:lang w:val="es-ES"/>
              </w:rPr>
            </w:pPr>
          </w:p>
          <w:p w14:paraId="3BFD3F2E" w14:textId="77777777" w:rsidR="00A61E3F" w:rsidRPr="006F75C5" w:rsidRDefault="00A61E3F" w:rsidP="00A26B6F">
            <w:pPr>
              <w:spacing w:line="240" w:lineRule="auto"/>
              <w:rPr>
                <w:rFonts w:ascii="Arial" w:eastAsia="Arial Unicode MS" w:hAnsi="Arial" w:cs="Arial"/>
                <w:color w:val="0000FF"/>
                <w:lang w:val="es-ES"/>
              </w:rPr>
            </w:pPr>
          </w:p>
          <w:p w14:paraId="450D4577" w14:textId="77777777" w:rsidR="00A61E3F" w:rsidRPr="00D03F51" w:rsidRDefault="00A61E3F" w:rsidP="00A26B6F">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A26B6F">
            <w:pPr>
              <w:spacing w:line="240" w:lineRule="auto"/>
              <w:jc w:val="both"/>
              <w:rPr>
                <w:rFonts w:ascii="Arial" w:eastAsia="Arial Unicode MS" w:hAnsi="Arial" w:cs="Arial"/>
                <w:color w:val="0000FF"/>
                <w:lang w:val="es-ES"/>
              </w:rPr>
            </w:pPr>
          </w:p>
        </w:tc>
      </w:tr>
      <w:tr w:rsidR="00A61E3F" w:rsidRPr="000463D8" w14:paraId="5CEBDCF2" w14:textId="77777777" w:rsidTr="00A26B6F">
        <w:tc>
          <w:tcPr>
            <w:tcW w:w="9658" w:type="dxa"/>
            <w:gridSpan w:val="9"/>
            <w:tcBorders>
              <w:top w:val="nil"/>
              <w:bottom w:val="single" w:sz="4" w:space="0" w:color="auto"/>
            </w:tcBorders>
          </w:tcPr>
          <w:p w14:paraId="766A0918" w14:textId="77777777" w:rsidR="00A61E3F" w:rsidRPr="00F4293F" w:rsidRDefault="00A61E3F" w:rsidP="00A26B6F">
            <w:pPr>
              <w:rPr>
                <w:rFonts w:ascii="Arial" w:hAnsi="Arial" w:cs="Arial"/>
                <w:b/>
              </w:rPr>
            </w:pPr>
            <w:r w:rsidRPr="000463D8">
              <w:rPr>
                <w:rFonts w:ascii="Arial" w:hAnsi="Arial" w:cs="Arial"/>
                <w:b/>
              </w:rPr>
              <w:t>DATOS DE SALIDA:</w:t>
            </w:r>
          </w:p>
        </w:tc>
      </w:tr>
      <w:tr w:rsidR="00A61E3F" w:rsidRPr="009B2573" w14:paraId="5C6BBFCC" w14:textId="77777777" w:rsidTr="00A26B6F">
        <w:tc>
          <w:tcPr>
            <w:tcW w:w="559" w:type="dxa"/>
            <w:tcBorders>
              <w:bottom w:val="single" w:sz="4" w:space="0" w:color="auto"/>
            </w:tcBorders>
            <w:shd w:val="clear" w:color="auto" w:fill="D9D9D9"/>
          </w:tcPr>
          <w:p w14:paraId="5F8825A0" w14:textId="77777777" w:rsidR="00A61E3F" w:rsidRPr="009B2573" w:rsidRDefault="00A61E3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A26B6F">
            <w:pPr>
              <w:jc w:val="center"/>
              <w:rPr>
                <w:rFonts w:ascii="Arial" w:hAnsi="Arial" w:cs="Arial"/>
                <w:b/>
              </w:rPr>
            </w:pPr>
            <w:r w:rsidRPr="009B2573">
              <w:rPr>
                <w:rFonts w:ascii="Arial" w:hAnsi="Arial" w:cs="Arial"/>
                <w:b/>
              </w:rPr>
              <w:t>Validaciones</w:t>
            </w:r>
          </w:p>
        </w:tc>
      </w:tr>
      <w:tr w:rsidR="00A61E3F" w:rsidRPr="009B2573" w14:paraId="0762D0A3" w14:textId="77777777" w:rsidTr="00A26B6F">
        <w:tc>
          <w:tcPr>
            <w:tcW w:w="559" w:type="dxa"/>
            <w:tcBorders>
              <w:bottom w:val="single" w:sz="4" w:space="0" w:color="auto"/>
            </w:tcBorders>
            <w:vAlign w:val="center"/>
          </w:tcPr>
          <w:p w14:paraId="2CA9E188" w14:textId="77777777" w:rsidR="00A61E3F" w:rsidRPr="009B2573" w:rsidRDefault="00A61E3F" w:rsidP="00A26B6F">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A26B6F">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A26B6F">
            <w:pPr>
              <w:spacing w:line="240" w:lineRule="auto"/>
              <w:rPr>
                <w:rFonts w:ascii="Arial" w:hAnsi="Arial" w:cs="Arial"/>
                <w:i/>
                <w:color w:val="800000"/>
              </w:rPr>
            </w:pPr>
          </w:p>
        </w:tc>
      </w:tr>
      <w:tr w:rsidR="00A61E3F" w:rsidRPr="000463D8" w14:paraId="69C5D0C4" w14:textId="77777777" w:rsidTr="00A26B6F">
        <w:tc>
          <w:tcPr>
            <w:tcW w:w="9658" w:type="dxa"/>
            <w:gridSpan w:val="9"/>
          </w:tcPr>
          <w:p w14:paraId="74EAAB98" w14:textId="77777777" w:rsidR="00A61E3F" w:rsidRPr="0075343E" w:rsidRDefault="00A61E3F" w:rsidP="00A26B6F">
            <w:pPr>
              <w:rPr>
                <w:rFonts w:ascii="Arial" w:hAnsi="Arial" w:cs="Arial"/>
                <w:b/>
              </w:rPr>
            </w:pPr>
            <w:r w:rsidRPr="000463D8">
              <w:rPr>
                <w:rFonts w:ascii="Arial" w:hAnsi="Arial" w:cs="Arial"/>
                <w:b/>
              </w:rPr>
              <w:t>PRECONDICIÓN:</w:t>
            </w:r>
          </w:p>
        </w:tc>
      </w:tr>
      <w:tr w:rsidR="00A61E3F" w:rsidRPr="000463D8" w14:paraId="772AF0B1" w14:textId="77777777" w:rsidTr="00A26B6F">
        <w:tc>
          <w:tcPr>
            <w:tcW w:w="9658" w:type="dxa"/>
            <w:gridSpan w:val="9"/>
            <w:tcBorders>
              <w:bottom w:val="single" w:sz="4" w:space="0" w:color="auto"/>
            </w:tcBorders>
          </w:tcPr>
          <w:p w14:paraId="64E6D46E" w14:textId="77777777" w:rsidR="00A61E3F" w:rsidRDefault="00A61E3F" w:rsidP="00A26B6F">
            <w:pPr>
              <w:rPr>
                <w:rFonts w:ascii="Arial" w:hAnsi="Arial" w:cs="Arial"/>
                <w:b/>
              </w:rPr>
            </w:pPr>
            <w:r w:rsidRPr="000463D8">
              <w:rPr>
                <w:rFonts w:ascii="Arial" w:hAnsi="Arial" w:cs="Arial"/>
                <w:b/>
              </w:rPr>
              <w:t>FLUJO NORMAL DE TRABAJO:</w:t>
            </w:r>
          </w:p>
          <w:p w14:paraId="06706904" w14:textId="77777777" w:rsidR="00A61E3F" w:rsidRPr="00946062" w:rsidRDefault="00A61E3F" w:rsidP="00A26B6F">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7A01BDC3" w14:textId="65E2E8B1" w:rsidR="00A61E3F" w:rsidRDefault="00892F85"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modulo 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51693D1" wp14:editId="70D6A0D7">
                  <wp:extent cx="3366715" cy="2034926"/>
                  <wp:effectExtent l="76200" t="19050" r="81915" b="6096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14:paraId="54BEB1F2"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32BD7C5D"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43BFCCC" wp14:editId="0F8AE67E">
                  <wp:extent cx="3613205" cy="1743654"/>
                  <wp:effectExtent l="76200" t="0" r="82550" b="9525"/>
                  <wp:docPr id="108" name="Diagrama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inline>
              </w:drawing>
            </w:r>
          </w:p>
          <w:p w14:paraId="2A58C165"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A26B6F">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A26B6F">
            <w:pPr>
              <w:jc w:val="both"/>
              <w:rPr>
                <w:rFonts w:ascii="Arial" w:eastAsia="Arial Unicode MS" w:hAnsi="Arial" w:cs="Arial"/>
                <w:color w:val="0000FF"/>
                <w:lang w:val="es-ES"/>
              </w:rPr>
            </w:pPr>
          </w:p>
        </w:tc>
      </w:tr>
      <w:tr w:rsidR="00A61E3F" w:rsidRPr="000463D8" w14:paraId="76CDC0A2" w14:textId="77777777" w:rsidTr="00A26B6F">
        <w:tc>
          <w:tcPr>
            <w:tcW w:w="804" w:type="dxa"/>
            <w:gridSpan w:val="2"/>
            <w:shd w:val="clear" w:color="auto" w:fill="D9D9D9"/>
          </w:tcPr>
          <w:p w14:paraId="4560A964" w14:textId="77777777" w:rsidR="00A61E3F" w:rsidRPr="000463D8" w:rsidRDefault="00A61E3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284F3B2B" w14:textId="77777777" w:rsidR="00A61E3F" w:rsidRPr="000463D8" w:rsidRDefault="00A61E3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A26B6F">
            <w:pPr>
              <w:jc w:val="center"/>
              <w:rPr>
                <w:rFonts w:ascii="Arial" w:hAnsi="Arial" w:cs="Arial"/>
                <w:b/>
              </w:rPr>
            </w:pPr>
            <w:r w:rsidRPr="000463D8">
              <w:rPr>
                <w:rFonts w:ascii="Arial" w:hAnsi="Arial" w:cs="Arial"/>
                <w:b/>
              </w:rPr>
              <w:t>Sistema</w:t>
            </w:r>
          </w:p>
        </w:tc>
      </w:tr>
      <w:tr w:rsidR="00A61E3F" w:rsidRPr="000463D8" w14:paraId="5E23254F" w14:textId="77777777" w:rsidTr="00A26B6F">
        <w:tc>
          <w:tcPr>
            <w:tcW w:w="804" w:type="dxa"/>
            <w:gridSpan w:val="2"/>
          </w:tcPr>
          <w:p w14:paraId="4E63FB71" w14:textId="77777777" w:rsidR="00A61E3F" w:rsidRPr="006779C3" w:rsidRDefault="00A61E3F" w:rsidP="00A26B6F">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A26B6F">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A26B6F">
            <w:pPr>
              <w:jc w:val="both"/>
              <w:rPr>
                <w:rFonts w:ascii="Arial" w:hAnsi="Arial" w:cs="Arial"/>
                <w:b/>
              </w:rPr>
            </w:pPr>
            <w:r>
              <w:rPr>
                <w:rFonts w:ascii="Arial" w:hAnsi="Arial" w:cs="Arial"/>
                <w:b/>
              </w:rPr>
              <w:t>gestionarBalance</w:t>
            </w:r>
          </w:p>
          <w:p w14:paraId="2D0A51C2" w14:textId="7FEF4348" w:rsidR="00CF67FA" w:rsidRDefault="00CF67FA" w:rsidP="00A26B6F">
            <w:pPr>
              <w:jc w:val="both"/>
              <w:rPr>
                <w:rFonts w:ascii="Arial" w:hAnsi="Arial" w:cs="Arial"/>
                <w:b/>
              </w:rPr>
            </w:pPr>
          </w:p>
          <w:p w14:paraId="18F5301F" w14:textId="7F2BCB9E" w:rsidR="00CF67FA" w:rsidRPr="00CF67FA" w:rsidRDefault="00CF67FA" w:rsidP="00A26B6F">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A26B6F">
            <w:pPr>
              <w:jc w:val="both"/>
              <w:rPr>
                <w:rFonts w:ascii="Arial" w:hAnsi="Arial" w:cs="Arial"/>
                <w:bCs/>
              </w:rPr>
            </w:pPr>
          </w:p>
          <w:p w14:paraId="31777D15" w14:textId="7BD4AB0F" w:rsidR="00CF67FA" w:rsidRPr="00CF67FA" w:rsidRDefault="00CF67FA" w:rsidP="00A26B6F">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A26B6F">
            <w:pPr>
              <w:jc w:val="both"/>
              <w:rPr>
                <w:rFonts w:ascii="Arial" w:hAnsi="Arial" w:cs="Arial"/>
                <w:b/>
              </w:rPr>
            </w:pPr>
          </w:p>
          <w:p w14:paraId="39ADDD01" w14:textId="28B357FC" w:rsidR="00CF67FA" w:rsidRDefault="00CF67FA" w:rsidP="00CF67FA">
            <w:pPr>
              <w:pStyle w:val="Prrafodelista"/>
              <w:numPr>
                <w:ilvl w:val="0"/>
                <w:numId w:val="9"/>
              </w:numPr>
              <w:jc w:val="both"/>
              <w:rPr>
                <w:rFonts w:ascii="Arial" w:hAnsi="Arial" w:cs="Arial"/>
                <w:b/>
              </w:rPr>
            </w:pPr>
            <w:r w:rsidRPr="00CF67FA">
              <w:rPr>
                <w:rFonts w:ascii="Arial" w:hAnsi="Arial" w:cs="Arial"/>
                <w:b/>
              </w:rPr>
              <w:t>Balance de cargas</w:t>
            </w:r>
          </w:p>
          <w:p w14:paraId="03432A01" w14:textId="6DDD9DE5" w:rsidR="00CF67FA" w:rsidRPr="00CF67FA" w:rsidRDefault="00CF67FA" w:rsidP="00CF67FA">
            <w:pPr>
              <w:pStyle w:val="Prrafodelista"/>
              <w:jc w:val="both"/>
              <w:rPr>
                <w:rFonts w:ascii="Arial" w:hAnsi="Arial" w:cs="Arial"/>
                <w:bCs/>
              </w:rPr>
            </w:pPr>
            <w:r w:rsidRPr="00CF67FA">
              <w:rPr>
                <w:rFonts w:ascii="Arial" w:hAnsi="Arial" w:cs="Arial"/>
                <w:bCs/>
              </w:rPr>
              <w:t>Al seleccionar esta opción el administrador/usuario podrá contar con campos parametrizables donde le permitirán escoger el componente, fecha inicio, fecha fin, hora inicio, hora fin, y seleccionar el tipo de grafica que desea para generar el balance de cargas en el módulo.</w:t>
            </w:r>
          </w:p>
          <w:p w14:paraId="3C6B752A" w14:textId="017A9312" w:rsidR="00CF67FA" w:rsidRDefault="00CF67FA" w:rsidP="00A26B6F">
            <w:pPr>
              <w:jc w:val="both"/>
              <w:rPr>
                <w:rFonts w:ascii="Arial" w:hAnsi="Arial" w:cs="Arial"/>
                <w:b/>
              </w:rPr>
            </w:pPr>
          </w:p>
          <w:p w14:paraId="5668BF9A" w14:textId="69FF4D94" w:rsidR="00CF67FA" w:rsidRDefault="00CF67FA" w:rsidP="00CF67FA">
            <w:pPr>
              <w:pStyle w:val="Prrafodelista"/>
              <w:numPr>
                <w:ilvl w:val="0"/>
                <w:numId w:val="9"/>
              </w:numPr>
              <w:jc w:val="both"/>
              <w:rPr>
                <w:rFonts w:ascii="Arial" w:hAnsi="Arial" w:cs="Arial"/>
                <w:b/>
              </w:rPr>
            </w:pPr>
            <w:r w:rsidRPr="00CF67FA">
              <w:rPr>
                <w:rFonts w:ascii="Arial" w:hAnsi="Arial" w:cs="Arial"/>
                <w:b/>
              </w:rPr>
              <w:t>Estimar cargas aforadas</w:t>
            </w:r>
          </w:p>
          <w:p w14:paraId="41EE97E1" w14:textId="52862AD4"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grafica que desea para </w:t>
            </w:r>
            <w:r>
              <w:rPr>
                <w:rFonts w:ascii="Arial" w:hAnsi="Arial" w:cs="Arial"/>
                <w:bCs/>
              </w:rPr>
              <w:t>estimar las cargas aforadas</w:t>
            </w:r>
            <w:r w:rsidRPr="00CF67FA">
              <w:rPr>
                <w:rFonts w:ascii="Arial" w:hAnsi="Arial" w:cs="Arial"/>
                <w:bCs/>
              </w:rPr>
              <w:t xml:space="preserve"> en el módulo.</w:t>
            </w:r>
          </w:p>
          <w:p w14:paraId="79456E13" w14:textId="77777777" w:rsidR="00CF67FA" w:rsidRDefault="00CF67FA" w:rsidP="00CF67FA">
            <w:pPr>
              <w:jc w:val="both"/>
              <w:rPr>
                <w:rFonts w:ascii="Arial" w:hAnsi="Arial" w:cs="Arial"/>
                <w:b/>
              </w:rPr>
            </w:pPr>
          </w:p>
          <w:p w14:paraId="314FD174" w14:textId="77777777" w:rsidR="00A61E3F" w:rsidRPr="002538B6" w:rsidRDefault="00A61E3F" w:rsidP="00A26B6F">
            <w:pPr>
              <w:jc w:val="both"/>
              <w:rPr>
                <w:rFonts w:ascii="Arial" w:hAnsi="Arial" w:cs="Arial"/>
                <w:bCs/>
              </w:rPr>
            </w:pPr>
          </w:p>
        </w:tc>
      </w:tr>
      <w:tr w:rsidR="00A61E3F" w:rsidRPr="000463D8" w14:paraId="781D288F" w14:textId="77777777" w:rsidTr="00A26B6F">
        <w:tc>
          <w:tcPr>
            <w:tcW w:w="804" w:type="dxa"/>
            <w:gridSpan w:val="2"/>
          </w:tcPr>
          <w:p w14:paraId="055B1D32" w14:textId="77777777" w:rsidR="00A61E3F" w:rsidRPr="000463D8" w:rsidRDefault="00A61E3F" w:rsidP="00A26B6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A26B6F">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A26B6F">
            <w:pPr>
              <w:jc w:val="both"/>
              <w:rPr>
                <w:rFonts w:ascii="Arial" w:hAnsi="Arial" w:cs="Arial"/>
                <w:b/>
              </w:rPr>
            </w:pPr>
          </w:p>
        </w:tc>
      </w:tr>
      <w:tr w:rsidR="00A61E3F" w:rsidRPr="000463D8" w14:paraId="4951446A" w14:textId="77777777" w:rsidTr="00A26B6F">
        <w:tc>
          <w:tcPr>
            <w:tcW w:w="9658" w:type="dxa"/>
            <w:gridSpan w:val="9"/>
          </w:tcPr>
          <w:p w14:paraId="11A9EB4A" w14:textId="77777777" w:rsidR="00A61E3F" w:rsidRPr="00CC2F74" w:rsidRDefault="00A61E3F" w:rsidP="00A26B6F">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A26B6F">
            <w:pPr>
              <w:rPr>
                <w:rFonts w:ascii="Arial" w:hAnsi="Arial" w:cs="Arial"/>
                <w:color w:val="0000FF"/>
                <w:lang w:val="es-ES" w:eastAsia="es-ES"/>
              </w:rPr>
            </w:pPr>
          </w:p>
        </w:tc>
      </w:tr>
      <w:tr w:rsidR="00A61E3F" w:rsidRPr="000463D8" w14:paraId="3ECA52FF" w14:textId="77777777" w:rsidTr="00A26B6F">
        <w:tc>
          <w:tcPr>
            <w:tcW w:w="9658" w:type="dxa"/>
            <w:gridSpan w:val="9"/>
            <w:tcBorders>
              <w:bottom w:val="single" w:sz="4" w:space="0" w:color="auto"/>
            </w:tcBorders>
          </w:tcPr>
          <w:p w14:paraId="4DBA7178" w14:textId="77777777" w:rsidR="00A61E3F" w:rsidRPr="000463D8" w:rsidRDefault="00A61E3F" w:rsidP="00A26B6F">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A26B6F">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A26B6F">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A26B6F">
        <w:tc>
          <w:tcPr>
            <w:tcW w:w="804" w:type="dxa"/>
            <w:gridSpan w:val="2"/>
            <w:shd w:val="clear" w:color="auto" w:fill="D9D9D9"/>
          </w:tcPr>
          <w:p w14:paraId="72DED17B" w14:textId="77777777" w:rsidR="00A61E3F" w:rsidRPr="000463D8" w:rsidRDefault="00A61E3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A26B6F">
            <w:pPr>
              <w:jc w:val="center"/>
              <w:rPr>
                <w:rFonts w:ascii="Arial" w:hAnsi="Arial" w:cs="Arial"/>
                <w:b/>
              </w:rPr>
            </w:pPr>
            <w:r w:rsidRPr="000463D8">
              <w:rPr>
                <w:rFonts w:ascii="Arial" w:hAnsi="Arial" w:cs="Arial"/>
                <w:b/>
              </w:rPr>
              <w:t>Sistema</w:t>
            </w:r>
          </w:p>
        </w:tc>
      </w:tr>
      <w:tr w:rsidR="00A61E3F" w:rsidRPr="000463D8" w14:paraId="225DA059" w14:textId="77777777" w:rsidTr="00A26B6F">
        <w:tc>
          <w:tcPr>
            <w:tcW w:w="804" w:type="dxa"/>
            <w:gridSpan w:val="2"/>
          </w:tcPr>
          <w:p w14:paraId="4F93A1CD" w14:textId="77777777" w:rsidR="00A61E3F" w:rsidRPr="000463D8" w:rsidRDefault="00A61E3F" w:rsidP="00A26B6F">
            <w:pPr>
              <w:jc w:val="center"/>
              <w:rPr>
                <w:rFonts w:ascii="Arial" w:hAnsi="Arial" w:cs="Arial"/>
                <w:b/>
              </w:rPr>
            </w:pPr>
          </w:p>
        </w:tc>
        <w:tc>
          <w:tcPr>
            <w:tcW w:w="4250" w:type="dxa"/>
            <w:gridSpan w:val="5"/>
          </w:tcPr>
          <w:p w14:paraId="6DB313A8" w14:textId="77777777" w:rsidR="00A61E3F" w:rsidRPr="000463D8" w:rsidRDefault="00A61E3F" w:rsidP="00A26B6F">
            <w:pPr>
              <w:jc w:val="both"/>
              <w:rPr>
                <w:rFonts w:ascii="Arial" w:hAnsi="Arial" w:cs="Arial"/>
                <w:b/>
              </w:rPr>
            </w:pPr>
          </w:p>
        </w:tc>
        <w:tc>
          <w:tcPr>
            <w:tcW w:w="4604" w:type="dxa"/>
            <w:gridSpan w:val="2"/>
          </w:tcPr>
          <w:p w14:paraId="0A05FA3D" w14:textId="77777777" w:rsidR="00A61E3F" w:rsidRPr="000463D8" w:rsidRDefault="00A61E3F" w:rsidP="00A26B6F">
            <w:pPr>
              <w:jc w:val="both"/>
              <w:rPr>
                <w:rFonts w:ascii="Arial" w:hAnsi="Arial" w:cs="Arial"/>
                <w:b/>
              </w:rPr>
            </w:pPr>
          </w:p>
        </w:tc>
      </w:tr>
      <w:tr w:rsidR="00A61E3F" w:rsidRPr="000463D8" w14:paraId="7606EFE2" w14:textId="77777777" w:rsidTr="00A26B6F">
        <w:tc>
          <w:tcPr>
            <w:tcW w:w="804" w:type="dxa"/>
            <w:gridSpan w:val="2"/>
          </w:tcPr>
          <w:p w14:paraId="7CDD33EB" w14:textId="77777777" w:rsidR="00A61E3F" w:rsidRPr="000463D8" w:rsidRDefault="00A61E3F" w:rsidP="00A26B6F">
            <w:pPr>
              <w:jc w:val="center"/>
              <w:rPr>
                <w:rFonts w:ascii="Arial" w:hAnsi="Arial" w:cs="Arial"/>
                <w:b/>
              </w:rPr>
            </w:pPr>
          </w:p>
        </w:tc>
        <w:tc>
          <w:tcPr>
            <w:tcW w:w="4250" w:type="dxa"/>
            <w:gridSpan w:val="5"/>
          </w:tcPr>
          <w:p w14:paraId="4D1DCA69" w14:textId="77777777" w:rsidR="00A61E3F" w:rsidRPr="000463D8" w:rsidRDefault="00A61E3F" w:rsidP="00A26B6F">
            <w:pPr>
              <w:jc w:val="both"/>
              <w:rPr>
                <w:rFonts w:ascii="Arial" w:hAnsi="Arial" w:cs="Arial"/>
                <w:b/>
              </w:rPr>
            </w:pPr>
          </w:p>
        </w:tc>
        <w:tc>
          <w:tcPr>
            <w:tcW w:w="4604" w:type="dxa"/>
            <w:gridSpan w:val="2"/>
          </w:tcPr>
          <w:p w14:paraId="0AEB0AB8" w14:textId="77777777" w:rsidR="00A61E3F" w:rsidRPr="000463D8" w:rsidRDefault="00A61E3F" w:rsidP="00A26B6F">
            <w:pPr>
              <w:jc w:val="both"/>
              <w:rPr>
                <w:rFonts w:ascii="Arial" w:hAnsi="Arial" w:cs="Arial"/>
                <w:b/>
              </w:rPr>
            </w:pPr>
          </w:p>
        </w:tc>
      </w:tr>
      <w:tr w:rsidR="00A61E3F" w:rsidRPr="000463D8" w14:paraId="2A84598E" w14:textId="77777777" w:rsidTr="00A26B6F">
        <w:tc>
          <w:tcPr>
            <w:tcW w:w="9658" w:type="dxa"/>
            <w:gridSpan w:val="9"/>
          </w:tcPr>
          <w:p w14:paraId="032DB667" w14:textId="77777777" w:rsidR="00A61E3F" w:rsidRPr="000463D8" w:rsidRDefault="00A61E3F" w:rsidP="00A26B6F">
            <w:pPr>
              <w:rPr>
                <w:rFonts w:ascii="Arial" w:hAnsi="Arial" w:cs="Arial"/>
                <w:b/>
              </w:rPr>
            </w:pPr>
            <w:r w:rsidRPr="000463D8">
              <w:rPr>
                <w:rFonts w:ascii="Arial" w:hAnsi="Arial" w:cs="Arial"/>
                <w:b/>
              </w:rPr>
              <w:t>POSCONDICION:</w:t>
            </w:r>
          </w:p>
          <w:p w14:paraId="0BBB464B" w14:textId="77777777" w:rsidR="00A61E3F" w:rsidRPr="000463D8" w:rsidRDefault="00A61E3F" w:rsidP="00A26B6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A26B6F">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A26B6F">
        <w:tc>
          <w:tcPr>
            <w:tcW w:w="815" w:type="dxa"/>
            <w:gridSpan w:val="3"/>
            <w:shd w:val="clear" w:color="auto" w:fill="D9D9D9"/>
          </w:tcPr>
          <w:p w14:paraId="1A4D33D9" w14:textId="77777777" w:rsidR="00A61E3F" w:rsidRPr="000463D8" w:rsidRDefault="00A61E3F" w:rsidP="00A26B6F">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A26B6F">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A26B6F">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A26B6F">
        <w:tc>
          <w:tcPr>
            <w:tcW w:w="815" w:type="dxa"/>
            <w:gridSpan w:val="3"/>
          </w:tcPr>
          <w:p w14:paraId="0DEAD4AA" w14:textId="77777777" w:rsidR="00A61E3F" w:rsidRPr="000463D8" w:rsidRDefault="00A61E3F" w:rsidP="00A26B6F">
            <w:pPr>
              <w:jc w:val="center"/>
              <w:rPr>
                <w:rFonts w:ascii="Arial" w:hAnsi="Arial" w:cs="Arial"/>
                <w:b/>
              </w:rPr>
            </w:pPr>
          </w:p>
        </w:tc>
        <w:tc>
          <w:tcPr>
            <w:tcW w:w="3262" w:type="dxa"/>
          </w:tcPr>
          <w:p w14:paraId="04ED2BC5" w14:textId="77777777" w:rsidR="00A61E3F" w:rsidRPr="001D0168" w:rsidRDefault="00A61E3F" w:rsidP="00A26B6F">
            <w:pPr>
              <w:jc w:val="both"/>
              <w:rPr>
                <w:rFonts w:ascii="Arial" w:hAnsi="Arial" w:cs="Arial"/>
              </w:rPr>
            </w:pPr>
          </w:p>
        </w:tc>
        <w:tc>
          <w:tcPr>
            <w:tcW w:w="5581" w:type="dxa"/>
            <w:gridSpan w:val="5"/>
          </w:tcPr>
          <w:p w14:paraId="19B4C5EA" w14:textId="77777777" w:rsidR="00A61E3F" w:rsidRPr="000463D8" w:rsidRDefault="00A61E3F" w:rsidP="00A26B6F">
            <w:pPr>
              <w:jc w:val="both"/>
              <w:rPr>
                <w:rFonts w:ascii="Arial" w:hAnsi="Arial" w:cs="Arial"/>
                <w:b/>
              </w:rPr>
            </w:pPr>
          </w:p>
        </w:tc>
      </w:tr>
      <w:tr w:rsidR="00A61E3F" w:rsidRPr="000463D8" w14:paraId="2A3ECBD5" w14:textId="77777777" w:rsidTr="00A26B6F">
        <w:tc>
          <w:tcPr>
            <w:tcW w:w="815" w:type="dxa"/>
            <w:gridSpan w:val="3"/>
          </w:tcPr>
          <w:p w14:paraId="30F732F9" w14:textId="77777777" w:rsidR="00A61E3F" w:rsidRPr="000463D8" w:rsidRDefault="00A61E3F" w:rsidP="00A26B6F">
            <w:pPr>
              <w:jc w:val="center"/>
              <w:rPr>
                <w:rFonts w:ascii="Arial" w:hAnsi="Arial" w:cs="Arial"/>
                <w:b/>
              </w:rPr>
            </w:pPr>
          </w:p>
        </w:tc>
        <w:tc>
          <w:tcPr>
            <w:tcW w:w="3262" w:type="dxa"/>
          </w:tcPr>
          <w:p w14:paraId="166B3AC0" w14:textId="77777777" w:rsidR="00A61E3F" w:rsidRPr="001D0168" w:rsidRDefault="00A61E3F" w:rsidP="00A26B6F">
            <w:pPr>
              <w:jc w:val="both"/>
              <w:rPr>
                <w:rFonts w:ascii="Arial" w:hAnsi="Arial" w:cs="Arial"/>
              </w:rPr>
            </w:pPr>
          </w:p>
        </w:tc>
        <w:tc>
          <w:tcPr>
            <w:tcW w:w="5581" w:type="dxa"/>
            <w:gridSpan w:val="5"/>
          </w:tcPr>
          <w:p w14:paraId="2AB98562" w14:textId="77777777" w:rsidR="00A61E3F" w:rsidRPr="00C1111C" w:rsidRDefault="00A61E3F" w:rsidP="00A26B6F">
            <w:pPr>
              <w:jc w:val="both"/>
              <w:rPr>
                <w:rFonts w:ascii="Arial" w:hAnsi="Arial" w:cs="Arial"/>
              </w:rPr>
            </w:pPr>
          </w:p>
        </w:tc>
      </w:tr>
      <w:tr w:rsidR="00A61E3F" w:rsidRPr="000463D8" w14:paraId="79A40EFF" w14:textId="77777777" w:rsidTr="00A26B6F">
        <w:tc>
          <w:tcPr>
            <w:tcW w:w="9658" w:type="dxa"/>
            <w:gridSpan w:val="9"/>
          </w:tcPr>
          <w:p w14:paraId="461E6BF1" w14:textId="77777777" w:rsidR="00A61E3F" w:rsidRDefault="00A61E3F" w:rsidP="00A26B6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A26B6F">
            <w:pPr>
              <w:rPr>
                <w:rFonts w:ascii="Arial" w:hAnsi="Arial" w:cs="Arial"/>
                <w:b/>
              </w:rPr>
            </w:pPr>
          </w:p>
          <w:p w14:paraId="1811B045" w14:textId="77777777" w:rsidR="00A61E3F" w:rsidRPr="006C4B76" w:rsidRDefault="00A61E3F" w:rsidP="00A26B6F">
            <w:pPr>
              <w:pStyle w:val="listparagraph"/>
              <w:snapToGrid w:val="0"/>
              <w:jc w:val="both"/>
              <w:rPr>
                <w:rFonts w:ascii="Arial" w:hAnsi="Arial" w:cs="Arial"/>
                <w:i/>
                <w:color w:val="800000"/>
                <w:lang w:val="es-CO" w:eastAsia="en-US"/>
              </w:rPr>
            </w:pPr>
          </w:p>
        </w:tc>
      </w:tr>
      <w:tr w:rsidR="00A61E3F" w:rsidRPr="000463D8" w14:paraId="7E60315A" w14:textId="77777777" w:rsidTr="00A26B6F">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A26B6F">
        <w:trPr>
          <w:trHeight w:val="744"/>
        </w:trPr>
        <w:tc>
          <w:tcPr>
            <w:tcW w:w="9658" w:type="dxa"/>
            <w:gridSpan w:val="9"/>
          </w:tcPr>
          <w:p w14:paraId="4B524AB9" w14:textId="77777777" w:rsidR="00A61E3F" w:rsidRDefault="00A61E3F" w:rsidP="00A26B6F">
            <w:pPr>
              <w:rPr>
                <w:rFonts w:ascii="Arial" w:hAnsi="Arial" w:cs="Arial"/>
                <w:b/>
              </w:rPr>
            </w:pPr>
            <w:r w:rsidRPr="000463D8">
              <w:rPr>
                <w:rFonts w:ascii="Arial" w:hAnsi="Arial" w:cs="Arial"/>
                <w:b/>
              </w:rPr>
              <w:t>CRITERIOS DE ACEPTACIÓN:</w:t>
            </w:r>
          </w:p>
          <w:p w14:paraId="2F096CF5" w14:textId="77777777" w:rsidR="00A61E3F" w:rsidRDefault="00A61E3F" w:rsidP="00A26B6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A26B6F">
            <w:pPr>
              <w:rPr>
                <w:rFonts w:ascii="Arial" w:eastAsia="Arial Unicode MS" w:hAnsi="Arial" w:cs="Arial"/>
                <w:color w:val="0000FF"/>
                <w:lang w:val="es-ES"/>
              </w:rPr>
            </w:pPr>
          </w:p>
          <w:p w14:paraId="49EAA31B" w14:textId="10B9D33A" w:rsidR="00A61E3F" w:rsidRDefault="00A61E3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A26B6F">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A26B6F">
            <w:pPr>
              <w:jc w:val="both"/>
              <w:rPr>
                <w:rFonts w:ascii="Arial" w:hAnsi="Arial" w:cs="Arial"/>
                <w:i/>
                <w:color w:val="800000"/>
              </w:rPr>
            </w:pPr>
          </w:p>
        </w:tc>
      </w:tr>
      <w:tr w:rsidR="00A61E3F" w:rsidRPr="000463D8" w14:paraId="2B152419" w14:textId="77777777" w:rsidTr="00A26B6F">
        <w:trPr>
          <w:trHeight w:val="609"/>
        </w:trPr>
        <w:tc>
          <w:tcPr>
            <w:tcW w:w="9658" w:type="dxa"/>
            <w:gridSpan w:val="9"/>
          </w:tcPr>
          <w:p w14:paraId="5BBA8ECE" w14:textId="77777777" w:rsidR="00A61E3F" w:rsidRDefault="00A61E3F" w:rsidP="00A26B6F">
            <w:pPr>
              <w:rPr>
                <w:rFonts w:ascii="Arial" w:hAnsi="Arial" w:cs="Arial"/>
                <w:b/>
              </w:rPr>
            </w:pPr>
            <w:r>
              <w:rPr>
                <w:rFonts w:ascii="Arial" w:hAnsi="Arial" w:cs="Arial"/>
                <w:b/>
              </w:rPr>
              <w:t>PROTOTIPO EXPLORATORIO</w:t>
            </w:r>
          </w:p>
          <w:p w14:paraId="1F055831" w14:textId="77777777" w:rsidR="00A61E3F" w:rsidRPr="00AD2D68" w:rsidRDefault="00A61E3F" w:rsidP="00A26B6F">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lastRenderedPageBreak/>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A26B6F">
        <w:trPr>
          <w:tblHeader/>
        </w:trPr>
        <w:tc>
          <w:tcPr>
            <w:tcW w:w="4903" w:type="dxa"/>
            <w:gridSpan w:val="5"/>
            <w:shd w:val="clear" w:color="auto" w:fill="D9D9D9"/>
          </w:tcPr>
          <w:p w14:paraId="0699E209" w14:textId="77777777" w:rsidR="00E759FF" w:rsidRPr="000463D8" w:rsidRDefault="00E759FF" w:rsidP="00A26B6F">
            <w:pPr>
              <w:rPr>
                <w:rFonts w:ascii="Arial" w:hAnsi="Arial" w:cs="Arial"/>
                <w:b/>
              </w:rPr>
            </w:pPr>
            <w:r w:rsidRPr="000463D8">
              <w:rPr>
                <w:rFonts w:ascii="Arial" w:hAnsi="Arial" w:cs="Arial"/>
                <w:b/>
              </w:rPr>
              <w:t>IDENTIFICADOR CASO DE USO:</w:t>
            </w:r>
          </w:p>
          <w:p w14:paraId="588119DB" w14:textId="78EBD1C4" w:rsidR="00E759FF" w:rsidRPr="000463D8" w:rsidRDefault="00E759FF" w:rsidP="00A26B6F">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w:t>
            </w:r>
            <w:r>
              <w:rPr>
                <w:rFonts w:ascii="Arial" w:hAnsi="Arial" w:cs="Arial"/>
                <w:color w:val="0000FF"/>
              </w:rPr>
              <w:t>2</w:t>
            </w:r>
          </w:p>
        </w:tc>
        <w:tc>
          <w:tcPr>
            <w:tcW w:w="4755" w:type="dxa"/>
            <w:gridSpan w:val="4"/>
            <w:shd w:val="clear" w:color="auto" w:fill="D9D9D9"/>
          </w:tcPr>
          <w:p w14:paraId="6BC9D54D" w14:textId="77777777" w:rsidR="00E759FF" w:rsidRPr="000463D8" w:rsidRDefault="00E759FF" w:rsidP="00A26B6F">
            <w:pPr>
              <w:rPr>
                <w:rFonts w:ascii="Arial" w:hAnsi="Arial" w:cs="Arial"/>
                <w:b/>
              </w:rPr>
            </w:pPr>
            <w:r w:rsidRPr="000463D8">
              <w:rPr>
                <w:rFonts w:ascii="Arial" w:hAnsi="Arial" w:cs="Arial"/>
                <w:b/>
              </w:rPr>
              <w:t>NOMBRE:</w:t>
            </w:r>
          </w:p>
          <w:p w14:paraId="3908D6A5" w14:textId="01EA2E63" w:rsidR="00E759FF" w:rsidRDefault="00E759FF" w:rsidP="00A26B6F">
            <w:pPr>
              <w:rPr>
                <w:szCs w:val="22"/>
              </w:rPr>
            </w:pPr>
            <w:r>
              <w:rPr>
                <w:szCs w:val="22"/>
              </w:rPr>
              <w:t>MODALIDAD PREPAGO</w:t>
            </w:r>
          </w:p>
          <w:p w14:paraId="231F5288" w14:textId="77777777" w:rsidR="00E759FF" w:rsidRPr="000463D8" w:rsidRDefault="00E759FF" w:rsidP="00A26B6F">
            <w:pPr>
              <w:rPr>
                <w:rFonts w:ascii="Arial" w:hAnsi="Arial" w:cs="Arial"/>
                <w:b/>
              </w:rPr>
            </w:pPr>
          </w:p>
        </w:tc>
      </w:tr>
      <w:tr w:rsidR="00E759FF" w:rsidRPr="000463D8" w14:paraId="380C0652" w14:textId="77777777" w:rsidTr="00A26B6F">
        <w:tc>
          <w:tcPr>
            <w:tcW w:w="6485" w:type="dxa"/>
            <w:gridSpan w:val="8"/>
          </w:tcPr>
          <w:p w14:paraId="43C48DD0" w14:textId="77777777" w:rsidR="00E759FF" w:rsidRDefault="00E759FF" w:rsidP="00A26B6F">
            <w:pPr>
              <w:rPr>
                <w:rFonts w:ascii="Arial" w:hAnsi="Arial" w:cs="Arial"/>
                <w:b/>
              </w:rPr>
            </w:pPr>
            <w:r w:rsidRPr="000463D8">
              <w:rPr>
                <w:rFonts w:ascii="Arial" w:hAnsi="Arial" w:cs="Arial"/>
                <w:b/>
              </w:rPr>
              <w:t>COMPLEJIDAD:</w:t>
            </w:r>
          </w:p>
          <w:p w14:paraId="66813688" w14:textId="73D465E8" w:rsidR="00E759FF" w:rsidRPr="00FA4470" w:rsidRDefault="00E759FF" w:rsidP="00A26B6F">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A26B6F">
            <w:pPr>
              <w:rPr>
                <w:rFonts w:ascii="Arial" w:hAnsi="Arial" w:cs="Arial"/>
                <w:b/>
              </w:rPr>
            </w:pPr>
            <w:r w:rsidRPr="000463D8">
              <w:rPr>
                <w:rFonts w:ascii="Arial" w:hAnsi="Arial" w:cs="Arial"/>
                <w:b/>
              </w:rPr>
              <w:t>PRIORIDAD:</w:t>
            </w:r>
          </w:p>
          <w:p w14:paraId="1358283A" w14:textId="77777777" w:rsidR="00E759FF" w:rsidRPr="000463D8" w:rsidRDefault="00E759FF" w:rsidP="00A26B6F">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A26B6F">
        <w:tc>
          <w:tcPr>
            <w:tcW w:w="9658" w:type="dxa"/>
            <w:gridSpan w:val="9"/>
          </w:tcPr>
          <w:p w14:paraId="405B5C0B" w14:textId="77777777" w:rsidR="00E759FF" w:rsidRPr="000463D8" w:rsidRDefault="00E759FF" w:rsidP="00A26B6F">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A26B6F">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A26B6F">
        <w:tc>
          <w:tcPr>
            <w:tcW w:w="9658" w:type="dxa"/>
            <w:gridSpan w:val="9"/>
          </w:tcPr>
          <w:p w14:paraId="0DDE27EF" w14:textId="77777777" w:rsidR="00E759FF" w:rsidRPr="000463D8" w:rsidRDefault="00E759FF" w:rsidP="00A26B6F">
            <w:pPr>
              <w:rPr>
                <w:rFonts w:ascii="Arial" w:hAnsi="Arial" w:cs="Arial"/>
                <w:b/>
              </w:rPr>
            </w:pPr>
            <w:r w:rsidRPr="000463D8">
              <w:rPr>
                <w:rFonts w:ascii="Arial" w:hAnsi="Arial" w:cs="Arial"/>
                <w:b/>
              </w:rPr>
              <w:t>ACTORES:</w:t>
            </w:r>
          </w:p>
          <w:p w14:paraId="1EAEAA6F" w14:textId="77777777" w:rsidR="00E759FF" w:rsidRPr="00A80A1A" w:rsidRDefault="00E759FF" w:rsidP="00A26B6F">
            <w:pPr>
              <w:pStyle w:val="Prrafodelista"/>
              <w:numPr>
                <w:ilvl w:val="0"/>
                <w:numId w:val="9"/>
              </w:numPr>
              <w:rPr>
                <w:rFonts w:ascii="Arial" w:hAnsi="Arial" w:cs="Arial"/>
                <w:color w:val="0000FF"/>
              </w:rPr>
            </w:pPr>
            <w:r>
              <w:rPr>
                <w:rFonts w:ascii="Arial" w:hAnsi="Arial" w:cs="Arial"/>
                <w:color w:val="0000FF"/>
              </w:rPr>
              <w:t>Administrador</w:t>
            </w:r>
          </w:p>
        </w:tc>
      </w:tr>
      <w:tr w:rsidR="00E759FF" w:rsidRPr="000463D8" w14:paraId="0EC2B894" w14:textId="77777777" w:rsidTr="00A26B6F">
        <w:tc>
          <w:tcPr>
            <w:tcW w:w="9658" w:type="dxa"/>
            <w:gridSpan w:val="9"/>
          </w:tcPr>
          <w:p w14:paraId="2FFA2670" w14:textId="77777777" w:rsidR="00E759FF" w:rsidRPr="00A80A1A" w:rsidRDefault="00E759FF" w:rsidP="00A26B6F">
            <w:pPr>
              <w:rPr>
                <w:rFonts w:ascii="Arial" w:hAnsi="Arial" w:cs="Arial"/>
                <w:b/>
              </w:rPr>
            </w:pPr>
            <w:r w:rsidRPr="000463D8">
              <w:rPr>
                <w:rFonts w:ascii="Arial" w:hAnsi="Arial" w:cs="Arial"/>
                <w:b/>
              </w:rPr>
              <w:t>CASOS DE USO ASOCIADOS:</w:t>
            </w:r>
          </w:p>
          <w:p w14:paraId="2AA172ED" w14:textId="77777777" w:rsidR="00E759FF" w:rsidRPr="00A80A1A" w:rsidRDefault="00E759FF" w:rsidP="00A26B6F">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A26B6F">
        <w:tc>
          <w:tcPr>
            <w:tcW w:w="9658" w:type="dxa"/>
            <w:gridSpan w:val="9"/>
          </w:tcPr>
          <w:p w14:paraId="5F2FCE5F" w14:textId="77777777" w:rsidR="00E759FF" w:rsidRPr="00A80A1A" w:rsidRDefault="00E759FF" w:rsidP="00A26B6F">
            <w:pPr>
              <w:rPr>
                <w:rFonts w:ascii="Arial" w:hAnsi="Arial" w:cs="Arial"/>
                <w:b/>
              </w:rPr>
            </w:pPr>
            <w:r w:rsidRPr="000463D8">
              <w:rPr>
                <w:rFonts w:ascii="Arial" w:hAnsi="Arial" w:cs="Arial"/>
                <w:b/>
              </w:rPr>
              <w:t>PROPÓSITO:</w:t>
            </w:r>
          </w:p>
          <w:p w14:paraId="480CECBA" w14:textId="601C2EEC" w:rsidR="00E759FF" w:rsidRPr="003D1FAD" w:rsidRDefault="00E759FF" w:rsidP="00A26B6F">
            <w:pPr>
              <w:rPr>
                <w:rFonts w:ascii="Arial" w:hAnsi="Arial" w:cs="Arial"/>
                <w:b/>
                <w:color w:val="0000FF"/>
                <w:lang w:val="es-ES"/>
              </w:rPr>
            </w:pPr>
            <w:r>
              <w:rPr>
                <w:rFonts w:ascii="Arial" w:hAnsi="Arial" w:cs="Arial"/>
                <w:color w:val="0000FF"/>
                <w:lang w:eastAsia="es-ES"/>
              </w:rPr>
              <w:t xml:space="preserve">Gestionar </w:t>
            </w:r>
            <w:r>
              <w:rPr>
                <w:rFonts w:ascii="Arial" w:hAnsi="Arial" w:cs="Arial"/>
                <w:color w:val="0000FF"/>
                <w:lang w:eastAsia="es-ES"/>
              </w:rPr>
              <w:t>la modalidad del medidor</w:t>
            </w:r>
          </w:p>
        </w:tc>
      </w:tr>
      <w:tr w:rsidR="00E759FF" w:rsidRPr="000463D8" w14:paraId="6F5DAF04" w14:textId="77777777" w:rsidTr="00A26B6F">
        <w:tc>
          <w:tcPr>
            <w:tcW w:w="9658" w:type="dxa"/>
            <w:gridSpan w:val="9"/>
            <w:tcBorders>
              <w:bottom w:val="single" w:sz="4" w:space="0" w:color="auto"/>
            </w:tcBorders>
          </w:tcPr>
          <w:p w14:paraId="32FEA2FE" w14:textId="77777777" w:rsidR="00E759FF" w:rsidRDefault="00E759FF" w:rsidP="00A26B6F">
            <w:pPr>
              <w:rPr>
                <w:rFonts w:ascii="Arial" w:hAnsi="Arial" w:cs="Arial"/>
                <w:b/>
              </w:rPr>
            </w:pPr>
            <w:r w:rsidRPr="000463D8">
              <w:rPr>
                <w:rFonts w:ascii="Arial" w:hAnsi="Arial" w:cs="Arial"/>
                <w:b/>
              </w:rPr>
              <w:t>DATOS DE ENTRADA:</w:t>
            </w:r>
          </w:p>
          <w:p w14:paraId="6DBFBA5F" w14:textId="77777777" w:rsidR="00E759FF" w:rsidRPr="00A80A1A" w:rsidRDefault="00E759FF" w:rsidP="00A26B6F">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A26B6F">
        <w:tc>
          <w:tcPr>
            <w:tcW w:w="559" w:type="dxa"/>
            <w:tcBorders>
              <w:bottom w:val="single" w:sz="4" w:space="0" w:color="auto"/>
            </w:tcBorders>
            <w:shd w:val="clear" w:color="auto" w:fill="D9D9D9"/>
          </w:tcPr>
          <w:p w14:paraId="78102ADB" w14:textId="77777777" w:rsidR="00E759FF" w:rsidRPr="009B2573" w:rsidRDefault="00E759F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A26B6F">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A26B6F">
        <w:tc>
          <w:tcPr>
            <w:tcW w:w="559" w:type="dxa"/>
            <w:tcBorders>
              <w:bottom w:val="single" w:sz="4" w:space="0" w:color="auto"/>
            </w:tcBorders>
            <w:vAlign w:val="center"/>
          </w:tcPr>
          <w:p w14:paraId="22FEE518" w14:textId="77777777" w:rsidR="00E759FF" w:rsidRPr="00F4293F" w:rsidRDefault="00E759FF" w:rsidP="00A26B6F">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A26B6F">
            <w:pPr>
              <w:spacing w:line="240" w:lineRule="auto"/>
              <w:rPr>
                <w:rFonts w:ascii="Arial" w:eastAsia="Arial Unicode MS" w:hAnsi="Arial" w:cs="Arial"/>
                <w:color w:val="0000FF"/>
                <w:lang w:val="es-ES"/>
              </w:rPr>
            </w:pPr>
          </w:p>
          <w:p w14:paraId="354BEF68" w14:textId="3D2C27CC" w:rsidR="00E759FF" w:rsidRDefault="00E759FF" w:rsidP="00A26B6F">
            <w:pPr>
              <w:spacing w:line="240" w:lineRule="auto"/>
              <w:rPr>
                <w:rFonts w:ascii="Arial" w:eastAsia="Arial Unicode MS" w:hAnsi="Arial" w:cs="Arial"/>
                <w:color w:val="0000FF"/>
                <w:lang w:val="es-ES"/>
              </w:rPr>
            </w:pPr>
          </w:p>
          <w:p w14:paraId="61FF8DBB" w14:textId="23ED29DC" w:rsidR="00E759FF" w:rsidRDefault="00E759FF" w:rsidP="00A26B6F">
            <w:pPr>
              <w:spacing w:line="240" w:lineRule="auto"/>
              <w:rPr>
                <w:rFonts w:ascii="Arial" w:eastAsia="Arial Unicode MS" w:hAnsi="Arial" w:cs="Arial"/>
                <w:color w:val="0000FF"/>
                <w:lang w:val="es-ES"/>
              </w:rPr>
            </w:pPr>
          </w:p>
          <w:p w14:paraId="5C6B981D" w14:textId="26B77D68" w:rsidR="00E759FF" w:rsidRDefault="00E759FF" w:rsidP="00A26B6F">
            <w:pPr>
              <w:spacing w:line="240" w:lineRule="auto"/>
              <w:rPr>
                <w:rFonts w:ascii="Arial" w:eastAsia="Arial Unicode MS" w:hAnsi="Arial" w:cs="Arial"/>
                <w:color w:val="0000FF"/>
                <w:lang w:val="es-ES"/>
              </w:rPr>
            </w:pPr>
          </w:p>
          <w:p w14:paraId="6852D5B2" w14:textId="4CDD027A" w:rsidR="00E759FF" w:rsidRDefault="00E759FF" w:rsidP="00A26B6F">
            <w:pPr>
              <w:spacing w:line="240" w:lineRule="auto"/>
              <w:rPr>
                <w:rFonts w:ascii="Arial" w:eastAsia="Arial Unicode MS" w:hAnsi="Arial" w:cs="Arial"/>
                <w:color w:val="0000FF"/>
                <w:lang w:val="es-ES"/>
              </w:rPr>
            </w:pPr>
          </w:p>
          <w:p w14:paraId="55B4E2FA" w14:textId="177476CD" w:rsidR="00E759FF" w:rsidRDefault="00E759FF" w:rsidP="00A26B6F">
            <w:pPr>
              <w:spacing w:line="240" w:lineRule="auto"/>
              <w:rPr>
                <w:rFonts w:ascii="Arial" w:eastAsia="Arial Unicode MS" w:hAnsi="Arial" w:cs="Arial"/>
                <w:color w:val="0000FF"/>
                <w:lang w:val="es-ES"/>
              </w:rPr>
            </w:pPr>
          </w:p>
          <w:p w14:paraId="69FE521D" w14:textId="5CA112DA" w:rsidR="00E759FF" w:rsidRDefault="00E759FF" w:rsidP="00A26B6F">
            <w:pPr>
              <w:spacing w:line="240" w:lineRule="auto"/>
              <w:rPr>
                <w:rFonts w:ascii="Arial" w:eastAsia="Arial Unicode MS" w:hAnsi="Arial" w:cs="Arial"/>
                <w:color w:val="0000FF"/>
                <w:lang w:val="es-ES"/>
              </w:rPr>
            </w:pPr>
          </w:p>
          <w:p w14:paraId="2A5D19C0" w14:textId="50B1AB72" w:rsidR="00E759FF" w:rsidRDefault="00E759FF" w:rsidP="00A26B6F">
            <w:pPr>
              <w:spacing w:line="240" w:lineRule="auto"/>
              <w:rPr>
                <w:rFonts w:ascii="Arial" w:eastAsia="Arial Unicode MS" w:hAnsi="Arial" w:cs="Arial"/>
                <w:color w:val="0000FF"/>
                <w:lang w:val="es-ES"/>
              </w:rPr>
            </w:pPr>
          </w:p>
          <w:p w14:paraId="4B0B264E" w14:textId="77777777" w:rsidR="00E759FF" w:rsidRPr="00A80A1A" w:rsidRDefault="00E759FF" w:rsidP="00A26B6F">
            <w:pPr>
              <w:spacing w:line="240" w:lineRule="auto"/>
              <w:rPr>
                <w:rFonts w:ascii="Arial" w:eastAsia="Arial Unicode MS" w:hAnsi="Arial" w:cs="Arial"/>
                <w:color w:val="0000FF"/>
                <w:lang w:val="es-ES"/>
              </w:rPr>
            </w:pPr>
          </w:p>
          <w:p w14:paraId="32E6852B" w14:textId="04C7E418" w:rsidR="00E759FF" w:rsidRDefault="00E759FF"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MEDIDOR</w:t>
            </w:r>
          </w:p>
          <w:p w14:paraId="038631BB" w14:textId="4E2E9193" w:rsidR="00E759FF" w:rsidRDefault="00E759FF" w:rsidP="00A26B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A26B6F">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A26B6F">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Tipo_medidor</w:t>
                  </w:r>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Trifasico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A26B6F">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Magnitud_medidor</w:t>
                  </w:r>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A26B6F">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numero_cuadrantes</w:t>
                  </w:r>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A26B6F">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Tipo_puerto</w:t>
                  </w:r>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77812DDB" w14:textId="77777777" w:rsidTr="00A26B6F">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Cuenta_prepago</w:t>
                  </w:r>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65ADF8A" w14:textId="77777777" w:rsidTr="00A26B6F">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Saldo_prepago</w:t>
                  </w:r>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A26B6F">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Recarga_prepago</w:t>
                  </w:r>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A26B6F">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Sincronización_reloj</w:t>
                  </w:r>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230CF73" w14:textId="77777777" w:rsidTr="00A26B6F">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Dispositivo_corte</w:t>
                  </w:r>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1C6257EF" w14:textId="77777777" w:rsidTr="00A26B6F">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Modelo_fabricante</w:t>
                  </w:r>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366299ED" w14:textId="77777777" w:rsidTr="00A26B6F">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Serial_fabricante</w:t>
                  </w:r>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A26B6F">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Tipo_comunicacion</w:t>
                  </w:r>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Plc</w:t>
                  </w:r>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6476B994" w14:textId="77777777" w:rsidTr="00A26B6F">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F6335AB" w14:textId="77777777" w:rsidTr="00A26B6F">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Direcciones_registro</w:t>
                  </w:r>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restriccion</w:t>
                  </w:r>
                </w:p>
              </w:tc>
            </w:tr>
            <w:tr w:rsidR="00E759FF" w:rsidRPr="006F75C5" w14:paraId="6D3855DF" w14:textId="77777777" w:rsidTr="00A26B6F">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Técnica_medida</w:t>
                  </w:r>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2BECFDFF" w14:textId="77777777" w:rsidTr="00A26B6F">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Relación_tc</w:t>
                  </w:r>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0D67D60" w14:textId="77777777" w:rsidTr="00A26B6F">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Periodo curva_carga</w:t>
                  </w:r>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A26B6F">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A26B6F">
            <w:pPr>
              <w:spacing w:line="240" w:lineRule="auto"/>
              <w:rPr>
                <w:rFonts w:ascii="Arial" w:eastAsia="Arial Unicode MS" w:hAnsi="Arial" w:cs="Arial"/>
                <w:color w:val="0000FF"/>
                <w:lang w:val="es-ES"/>
              </w:rPr>
            </w:pPr>
          </w:p>
          <w:p w14:paraId="508F8BD3" w14:textId="77777777" w:rsidR="00E759FF" w:rsidRPr="006F75C5" w:rsidRDefault="00E759FF" w:rsidP="00A26B6F">
            <w:pPr>
              <w:spacing w:line="240" w:lineRule="auto"/>
              <w:rPr>
                <w:rFonts w:ascii="Arial" w:eastAsia="Arial Unicode MS" w:hAnsi="Arial" w:cs="Arial"/>
                <w:color w:val="0000FF"/>
                <w:lang w:val="es-ES"/>
              </w:rPr>
            </w:pPr>
          </w:p>
          <w:p w14:paraId="2DF40940" w14:textId="77777777" w:rsidR="00E759FF" w:rsidRPr="00D03F51" w:rsidRDefault="00E759FF" w:rsidP="00A26B6F">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A26B6F">
            <w:pPr>
              <w:spacing w:line="240" w:lineRule="auto"/>
              <w:jc w:val="both"/>
              <w:rPr>
                <w:rFonts w:ascii="Arial" w:eastAsia="Arial Unicode MS" w:hAnsi="Arial" w:cs="Arial"/>
                <w:color w:val="0000FF"/>
                <w:lang w:val="es-ES"/>
              </w:rPr>
            </w:pPr>
          </w:p>
        </w:tc>
      </w:tr>
      <w:tr w:rsidR="00E759FF" w:rsidRPr="000463D8" w14:paraId="6EBC7104" w14:textId="77777777" w:rsidTr="00A26B6F">
        <w:tc>
          <w:tcPr>
            <w:tcW w:w="9658" w:type="dxa"/>
            <w:gridSpan w:val="9"/>
            <w:tcBorders>
              <w:top w:val="nil"/>
              <w:bottom w:val="single" w:sz="4" w:space="0" w:color="auto"/>
            </w:tcBorders>
          </w:tcPr>
          <w:p w14:paraId="47CBC11E" w14:textId="77777777" w:rsidR="00E759FF" w:rsidRPr="00F4293F" w:rsidRDefault="00E759FF" w:rsidP="00A26B6F">
            <w:pPr>
              <w:rPr>
                <w:rFonts w:ascii="Arial" w:hAnsi="Arial" w:cs="Arial"/>
                <w:b/>
              </w:rPr>
            </w:pPr>
            <w:r w:rsidRPr="000463D8">
              <w:rPr>
                <w:rFonts w:ascii="Arial" w:hAnsi="Arial" w:cs="Arial"/>
                <w:b/>
              </w:rPr>
              <w:t>DATOS DE SALIDA:</w:t>
            </w:r>
          </w:p>
        </w:tc>
      </w:tr>
      <w:tr w:rsidR="00E759FF" w:rsidRPr="009B2573" w14:paraId="7660E2A4" w14:textId="77777777" w:rsidTr="00A26B6F">
        <w:tc>
          <w:tcPr>
            <w:tcW w:w="559" w:type="dxa"/>
            <w:tcBorders>
              <w:bottom w:val="single" w:sz="4" w:space="0" w:color="auto"/>
            </w:tcBorders>
            <w:shd w:val="clear" w:color="auto" w:fill="D9D9D9"/>
          </w:tcPr>
          <w:p w14:paraId="4E488D7B" w14:textId="77777777" w:rsidR="00E759FF" w:rsidRPr="009B2573" w:rsidRDefault="00E759F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A26B6F">
            <w:pPr>
              <w:jc w:val="center"/>
              <w:rPr>
                <w:rFonts w:ascii="Arial" w:hAnsi="Arial" w:cs="Arial"/>
                <w:b/>
              </w:rPr>
            </w:pPr>
            <w:r w:rsidRPr="009B2573">
              <w:rPr>
                <w:rFonts w:ascii="Arial" w:hAnsi="Arial" w:cs="Arial"/>
                <w:b/>
              </w:rPr>
              <w:t>Validaciones</w:t>
            </w:r>
          </w:p>
        </w:tc>
      </w:tr>
      <w:tr w:rsidR="00E759FF" w:rsidRPr="009B2573" w14:paraId="63D85B0C" w14:textId="77777777" w:rsidTr="00A26B6F">
        <w:tc>
          <w:tcPr>
            <w:tcW w:w="559" w:type="dxa"/>
            <w:tcBorders>
              <w:bottom w:val="single" w:sz="4" w:space="0" w:color="auto"/>
            </w:tcBorders>
            <w:vAlign w:val="center"/>
          </w:tcPr>
          <w:p w14:paraId="7DE39A12" w14:textId="77777777" w:rsidR="00E759FF" w:rsidRPr="009B2573" w:rsidRDefault="00E759FF" w:rsidP="00A26B6F">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A26B6F">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A26B6F">
            <w:pPr>
              <w:spacing w:line="240" w:lineRule="auto"/>
              <w:rPr>
                <w:rFonts w:ascii="Arial" w:hAnsi="Arial" w:cs="Arial"/>
                <w:i/>
                <w:color w:val="800000"/>
              </w:rPr>
            </w:pPr>
          </w:p>
        </w:tc>
      </w:tr>
      <w:tr w:rsidR="00E759FF" w:rsidRPr="000463D8" w14:paraId="24F04AF9" w14:textId="77777777" w:rsidTr="00A26B6F">
        <w:tc>
          <w:tcPr>
            <w:tcW w:w="9658" w:type="dxa"/>
            <w:gridSpan w:val="9"/>
          </w:tcPr>
          <w:p w14:paraId="7E29CED2" w14:textId="77777777" w:rsidR="00E759FF" w:rsidRPr="0075343E" w:rsidRDefault="00E759FF" w:rsidP="00A26B6F">
            <w:pPr>
              <w:rPr>
                <w:rFonts w:ascii="Arial" w:hAnsi="Arial" w:cs="Arial"/>
                <w:b/>
              </w:rPr>
            </w:pPr>
            <w:r w:rsidRPr="000463D8">
              <w:rPr>
                <w:rFonts w:ascii="Arial" w:hAnsi="Arial" w:cs="Arial"/>
                <w:b/>
              </w:rPr>
              <w:lastRenderedPageBreak/>
              <w:t>PRECONDICIÓN:</w:t>
            </w:r>
          </w:p>
        </w:tc>
      </w:tr>
      <w:tr w:rsidR="00E759FF" w:rsidRPr="000463D8" w14:paraId="07E2EE66" w14:textId="77777777" w:rsidTr="00A26B6F">
        <w:tc>
          <w:tcPr>
            <w:tcW w:w="9658" w:type="dxa"/>
            <w:gridSpan w:val="9"/>
            <w:tcBorders>
              <w:bottom w:val="single" w:sz="4" w:space="0" w:color="auto"/>
            </w:tcBorders>
          </w:tcPr>
          <w:p w14:paraId="3178EF86" w14:textId="77777777" w:rsidR="00E759FF" w:rsidRDefault="00E759FF" w:rsidP="00A26B6F">
            <w:pPr>
              <w:rPr>
                <w:rFonts w:ascii="Arial" w:hAnsi="Arial" w:cs="Arial"/>
                <w:b/>
              </w:rPr>
            </w:pPr>
            <w:r w:rsidRPr="000463D8">
              <w:rPr>
                <w:rFonts w:ascii="Arial" w:hAnsi="Arial" w:cs="Arial"/>
                <w:b/>
              </w:rPr>
              <w:t>FLUJO NORMAL DE TRABAJO:</w:t>
            </w:r>
          </w:p>
          <w:p w14:paraId="0789C2F2" w14:textId="77777777" w:rsidR="00E759FF" w:rsidRPr="00946062" w:rsidRDefault="00E759FF" w:rsidP="00A26B6F">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w:t>
            </w:r>
            <w:r>
              <w:rPr>
                <w:rFonts w:ascii="Arial" w:hAnsi="Arial" w:cs="Arial"/>
                <w:color w:val="0000FF"/>
                <w:lang w:val="es-ES" w:eastAsia="es-ES"/>
              </w:rPr>
              <w:t>modificar el medidor</w:t>
            </w:r>
            <w:r w:rsidR="000C1175">
              <w:rPr>
                <w:rFonts w:ascii="Arial" w:hAnsi="Arial" w:cs="Arial"/>
                <w:color w:val="0000FF"/>
                <w:lang w:val="es-ES" w:eastAsia="es-ES"/>
              </w:rPr>
              <w:t>, definiéndolo como prepago o no prepago.</w:t>
            </w:r>
          </w:p>
          <w:p w14:paraId="1B482E12" w14:textId="77777777" w:rsidR="000C1175" w:rsidRDefault="000C1175" w:rsidP="00A26B6F">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A26B6F">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0C1175" w:rsidRDefault="000C1175" w:rsidP="000C1175">
                                  <w:pPr>
                                    <w:jc w:val="center"/>
                                  </w:pPr>
                                  <w:r>
                                    <w:t>verificarSaldoMedidor</w:t>
                                  </w:r>
                                </w:p>
                                <w:p w14:paraId="03AB1E87" w14:textId="56BECC20" w:rsidR="000C1175" w:rsidRDefault="000C1175" w:rsidP="000C1175">
                                  <w:pPr>
                                    <w:jc w:val="center"/>
                                  </w:pPr>
                                </w:p>
                                <w:p w14:paraId="70A9D278" w14:textId="3AFB6469" w:rsidR="000C1175" w:rsidRDefault="000C1175"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0C1175" w:rsidRDefault="000C1175" w:rsidP="000C1175">
                            <w:pPr>
                              <w:jc w:val="center"/>
                            </w:pPr>
                            <w:r>
                              <w:t>verificarSaldoMedidor</w:t>
                            </w:r>
                          </w:p>
                          <w:p w14:paraId="03AB1E87" w14:textId="56BECC20" w:rsidR="000C1175" w:rsidRDefault="000C1175" w:rsidP="000C1175">
                            <w:pPr>
                              <w:jc w:val="center"/>
                            </w:pPr>
                          </w:p>
                          <w:p w14:paraId="70A9D278" w14:textId="3AFB6469" w:rsidR="000C1175" w:rsidRDefault="000C1175" w:rsidP="000C1175">
                            <w:pPr>
                              <w:jc w:val="center"/>
                            </w:pPr>
                            <w:r>
                              <w:t>si el medidor es prepago permite mostrar que saldo posee</w:t>
                            </w:r>
                          </w:p>
                        </w:txbxContent>
                      </v:textbox>
                    </v:roundrect>
                  </w:pict>
                </mc:Fallback>
              </mc:AlternateContent>
            </w:r>
            <w:r w:rsidR="00E759FF">
              <w:rPr>
                <w:noProof/>
                <w:lang w:val="es-ES" w:eastAsia="es-ES"/>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14:paraId="1DB7CB4B" w14:textId="1AE8FDBC"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A26B6F">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0C1175" w:rsidRDefault="000C1175" w:rsidP="000C1175">
                                  <w:pPr>
                                    <w:jc w:val="center"/>
                                  </w:pPr>
                                  <w:r>
                                    <w:t>cargarSaldoMedidor</w:t>
                                  </w:r>
                                </w:p>
                                <w:p w14:paraId="08EC0343" w14:textId="6145D976" w:rsidR="000C1175" w:rsidRDefault="000C1175" w:rsidP="000C1175">
                                  <w:pPr>
                                    <w:jc w:val="center"/>
                                  </w:pPr>
                                </w:p>
                                <w:p w14:paraId="4FB45F94" w14:textId="61CBF9BA" w:rsidR="000C1175" w:rsidRDefault="000C1175"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0C1175" w:rsidRDefault="000C1175" w:rsidP="000C1175">
                            <w:pPr>
                              <w:jc w:val="center"/>
                            </w:pPr>
                            <w:r>
                              <w:t>cargarSaldoMedidor</w:t>
                            </w:r>
                          </w:p>
                          <w:p w14:paraId="08EC0343" w14:textId="6145D976" w:rsidR="000C1175" w:rsidRDefault="000C1175" w:rsidP="000C1175">
                            <w:pPr>
                              <w:jc w:val="center"/>
                            </w:pPr>
                          </w:p>
                          <w:p w14:paraId="4FB45F94" w14:textId="61CBF9BA" w:rsidR="000C1175" w:rsidRDefault="000C1175" w:rsidP="000C1175">
                            <w:pPr>
                              <w:jc w:val="center"/>
                            </w:pPr>
                            <w:r>
                              <w:t xml:space="preserve">el administrador/usuario podrá cargar saldo que desee al medidor </w:t>
                            </w:r>
                          </w:p>
                        </w:txbxContent>
                      </v:textbox>
                    </v:roundrect>
                  </w:pict>
                </mc:Fallback>
              </mc:AlternateContent>
            </w:r>
            <w:r w:rsidR="00E759FF">
              <w:rPr>
                <w:noProof/>
                <w:lang w:val="es-ES" w:eastAsia="es-ES"/>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14:paraId="7E26412A"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A26B6F">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A26B6F">
            <w:pPr>
              <w:jc w:val="both"/>
              <w:rPr>
                <w:rFonts w:ascii="Arial" w:eastAsia="Arial Unicode MS" w:hAnsi="Arial" w:cs="Arial"/>
                <w:color w:val="0000FF"/>
                <w:lang w:val="es-ES"/>
              </w:rPr>
            </w:pPr>
          </w:p>
        </w:tc>
      </w:tr>
      <w:tr w:rsidR="00E759FF" w:rsidRPr="000463D8" w14:paraId="75330BB3" w14:textId="77777777" w:rsidTr="00A26B6F">
        <w:tc>
          <w:tcPr>
            <w:tcW w:w="804" w:type="dxa"/>
            <w:gridSpan w:val="2"/>
            <w:shd w:val="clear" w:color="auto" w:fill="D9D9D9"/>
          </w:tcPr>
          <w:p w14:paraId="27E073CE" w14:textId="77777777" w:rsidR="00E759FF" w:rsidRPr="000463D8" w:rsidRDefault="00E759F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A26B6F">
            <w:pPr>
              <w:jc w:val="center"/>
              <w:rPr>
                <w:rFonts w:ascii="Arial" w:hAnsi="Arial" w:cs="Arial"/>
                <w:b/>
              </w:rPr>
            </w:pPr>
            <w:r w:rsidRPr="000463D8">
              <w:rPr>
                <w:rFonts w:ascii="Arial" w:hAnsi="Arial" w:cs="Arial"/>
                <w:b/>
              </w:rPr>
              <w:t>Sistema</w:t>
            </w:r>
          </w:p>
        </w:tc>
      </w:tr>
      <w:tr w:rsidR="00E759FF" w:rsidRPr="000463D8" w14:paraId="48D563B7" w14:textId="77777777" w:rsidTr="00A26B6F">
        <w:tc>
          <w:tcPr>
            <w:tcW w:w="804" w:type="dxa"/>
            <w:gridSpan w:val="2"/>
          </w:tcPr>
          <w:p w14:paraId="4254D501" w14:textId="77777777" w:rsidR="00E759FF" w:rsidRPr="006779C3" w:rsidRDefault="00E759FF" w:rsidP="00A26B6F">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A26B6F">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A26B6F">
            <w:pPr>
              <w:jc w:val="both"/>
              <w:rPr>
                <w:rFonts w:ascii="Arial" w:hAnsi="Arial" w:cs="Arial"/>
                <w:b/>
              </w:rPr>
            </w:pPr>
            <w:r>
              <w:rPr>
                <w:rFonts w:ascii="Arial" w:hAnsi="Arial" w:cs="Arial"/>
                <w:b/>
              </w:rPr>
              <w:t>determinarModalidadMedidor</w:t>
            </w:r>
          </w:p>
          <w:p w14:paraId="6ABC0641" w14:textId="77777777" w:rsidR="00E759FF" w:rsidRDefault="00E759FF" w:rsidP="00A26B6F">
            <w:pPr>
              <w:jc w:val="both"/>
              <w:rPr>
                <w:rFonts w:ascii="Arial" w:hAnsi="Arial" w:cs="Arial"/>
                <w:b/>
              </w:rPr>
            </w:pPr>
          </w:p>
          <w:p w14:paraId="4A48CE98" w14:textId="267A2360" w:rsidR="00E759FF" w:rsidRPr="00CF67FA" w:rsidRDefault="00E759FF" w:rsidP="00A26B6F">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A26B6F">
            <w:pPr>
              <w:jc w:val="both"/>
              <w:rPr>
                <w:rFonts w:ascii="Arial" w:hAnsi="Arial" w:cs="Arial"/>
                <w:bCs/>
              </w:rPr>
            </w:pPr>
          </w:p>
          <w:p w14:paraId="05D8AF9E" w14:textId="77777777" w:rsidR="00E759FF" w:rsidRPr="00CF67FA" w:rsidRDefault="00E759FF" w:rsidP="00A26B6F">
            <w:pPr>
              <w:jc w:val="both"/>
              <w:rPr>
                <w:rFonts w:ascii="Arial" w:hAnsi="Arial" w:cs="Arial"/>
                <w:bCs/>
              </w:rPr>
            </w:pPr>
            <w:r w:rsidRPr="00CF67FA">
              <w:rPr>
                <w:rFonts w:ascii="Arial" w:hAnsi="Arial" w:cs="Arial"/>
                <w:bCs/>
              </w:rPr>
              <w:lastRenderedPageBreak/>
              <w:t>2 allí tendrá la opción de escoger diferentes opciones:</w:t>
            </w:r>
          </w:p>
          <w:p w14:paraId="64D5EF9A" w14:textId="77777777" w:rsidR="00E759FF" w:rsidRDefault="00E759FF" w:rsidP="00A26B6F">
            <w:pPr>
              <w:jc w:val="both"/>
              <w:rPr>
                <w:rFonts w:ascii="Arial" w:hAnsi="Arial" w:cs="Arial"/>
                <w:b/>
              </w:rPr>
            </w:pPr>
          </w:p>
          <w:p w14:paraId="7E55D16A" w14:textId="651D7D99" w:rsidR="00E759FF" w:rsidRDefault="000C1175" w:rsidP="00A26B6F">
            <w:pPr>
              <w:pStyle w:val="Prrafodelista"/>
              <w:numPr>
                <w:ilvl w:val="0"/>
                <w:numId w:val="9"/>
              </w:numPr>
              <w:jc w:val="both"/>
              <w:rPr>
                <w:rFonts w:ascii="Arial" w:hAnsi="Arial" w:cs="Arial"/>
                <w:b/>
              </w:rPr>
            </w:pPr>
            <w:r>
              <w:rPr>
                <w:rFonts w:ascii="Arial" w:hAnsi="Arial" w:cs="Arial"/>
                <w:b/>
              </w:rPr>
              <w:t>determinarModalidadMedidor</w:t>
            </w:r>
          </w:p>
          <w:p w14:paraId="77774262" w14:textId="77777777" w:rsidR="000C1175" w:rsidRDefault="000C1175" w:rsidP="000C1175">
            <w:pPr>
              <w:jc w:val="both"/>
              <w:rPr>
                <w:rFonts w:ascii="Arial" w:hAnsi="Arial" w:cs="Arial"/>
                <w:bCs/>
              </w:rPr>
            </w:pPr>
          </w:p>
          <w:p w14:paraId="3D4FD3FB" w14:textId="71E83043" w:rsidR="00E759FF" w:rsidRPr="000C1175" w:rsidRDefault="00E759FF" w:rsidP="000C1175">
            <w:pPr>
              <w:pStyle w:val="Prrafodelista"/>
              <w:numPr>
                <w:ilvl w:val="1"/>
                <w:numId w:val="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0C1175">
            <w:pPr>
              <w:pStyle w:val="Prrafodelista"/>
              <w:numPr>
                <w:ilvl w:val="1"/>
                <w:numId w:val="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0C1175">
            <w:pPr>
              <w:pStyle w:val="Prrafodelista"/>
              <w:numPr>
                <w:ilvl w:val="1"/>
                <w:numId w:val="9"/>
              </w:numPr>
              <w:jc w:val="both"/>
              <w:rPr>
                <w:rFonts w:ascii="Arial" w:hAnsi="Arial" w:cs="Arial"/>
                <w:bCs/>
              </w:rPr>
            </w:pPr>
            <w:r>
              <w:rPr>
                <w:rFonts w:ascii="Arial" w:hAnsi="Arial" w:cs="Arial"/>
                <w:bCs/>
              </w:rPr>
              <w:t xml:space="preserve">Al ser modalidad prepago se le permitirá </w:t>
            </w:r>
            <w:r w:rsidRPr="00611E95">
              <w:rPr>
                <w:rFonts w:ascii="Arial" w:hAnsi="Arial" w:cs="Arial"/>
                <w:b/>
              </w:rPr>
              <w:t>editarModalidadMedidor</w:t>
            </w:r>
          </w:p>
          <w:p w14:paraId="4A3ECA1A" w14:textId="77777777" w:rsidR="000C1175" w:rsidRPr="00CF67FA" w:rsidRDefault="000C1175" w:rsidP="00A26B6F">
            <w:pPr>
              <w:pStyle w:val="Prrafodelista"/>
              <w:jc w:val="both"/>
              <w:rPr>
                <w:rFonts w:ascii="Arial" w:hAnsi="Arial" w:cs="Arial"/>
                <w:bCs/>
              </w:rPr>
            </w:pPr>
          </w:p>
          <w:p w14:paraId="3A84236B" w14:textId="77777777" w:rsidR="00E759FF" w:rsidRDefault="00E759FF" w:rsidP="00A26B6F">
            <w:pPr>
              <w:jc w:val="both"/>
              <w:rPr>
                <w:rFonts w:ascii="Arial" w:hAnsi="Arial" w:cs="Arial"/>
                <w:b/>
              </w:rPr>
            </w:pPr>
          </w:p>
          <w:p w14:paraId="792A4E43" w14:textId="77777777" w:rsidR="00611E95" w:rsidRDefault="00611E95" w:rsidP="00611E95">
            <w:pPr>
              <w:pStyle w:val="Prrafodelista"/>
              <w:numPr>
                <w:ilvl w:val="0"/>
                <w:numId w:val="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1E95">
            <w:pPr>
              <w:pStyle w:val="Prrafodelista"/>
              <w:numPr>
                <w:ilvl w:val="1"/>
                <w:numId w:val="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r w:rsidRPr="00611E95">
              <w:rPr>
                <w:rFonts w:ascii="Arial" w:hAnsi="Arial" w:cs="Arial"/>
                <w:b/>
              </w:rPr>
              <w:t>verificarSaldoMedidor</w:t>
            </w:r>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r>
              <w:rPr>
                <w:rFonts w:ascii="Arial" w:hAnsi="Arial" w:cs="Arial"/>
                <w:b/>
              </w:rPr>
              <w:t>resetearSaldoMedidor</w:t>
            </w:r>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r>
              <w:rPr>
                <w:rFonts w:ascii="Arial" w:hAnsi="Arial" w:cs="Arial"/>
                <w:b/>
              </w:rPr>
              <w:t>cargarSaldoMedidor</w:t>
            </w:r>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w:t>
            </w:r>
            <w:r>
              <w:rPr>
                <w:rFonts w:ascii="Arial" w:hAnsi="Arial" w:cs="Arial"/>
                <w:bCs/>
              </w:rPr>
              <w:t>carga</w:t>
            </w:r>
            <w:r>
              <w:rPr>
                <w:rFonts w:ascii="Arial" w:hAnsi="Arial" w:cs="Arial"/>
                <w:bCs/>
              </w:rPr>
              <w:t xml:space="preserve"> de saldo satisfactorio</w:t>
            </w:r>
            <w:r>
              <w:rPr>
                <w:rFonts w:ascii="Arial" w:hAnsi="Arial" w:cs="Arial"/>
                <w:bCs/>
              </w:rPr>
              <w:t xml:space="preserve">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A26B6F">
            <w:pPr>
              <w:jc w:val="both"/>
              <w:rPr>
                <w:rFonts w:ascii="Arial" w:hAnsi="Arial" w:cs="Arial"/>
                <w:b/>
              </w:rPr>
            </w:pPr>
          </w:p>
          <w:p w14:paraId="3F44AE09" w14:textId="77777777" w:rsidR="00E759FF" w:rsidRPr="002538B6" w:rsidRDefault="00E759FF" w:rsidP="00A26B6F">
            <w:pPr>
              <w:jc w:val="both"/>
              <w:rPr>
                <w:rFonts w:ascii="Arial" w:hAnsi="Arial" w:cs="Arial"/>
                <w:bCs/>
              </w:rPr>
            </w:pPr>
          </w:p>
        </w:tc>
      </w:tr>
      <w:tr w:rsidR="00E759FF" w:rsidRPr="000463D8" w14:paraId="681CCFFD" w14:textId="77777777" w:rsidTr="00A26B6F">
        <w:tc>
          <w:tcPr>
            <w:tcW w:w="804" w:type="dxa"/>
            <w:gridSpan w:val="2"/>
          </w:tcPr>
          <w:p w14:paraId="3D5F3228" w14:textId="77777777" w:rsidR="00E759FF" w:rsidRPr="000463D8" w:rsidRDefault="00E759FF" w:rsidP="00A26B6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A26B6F">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A26B6F">
            <w:pPr>
              <w:jc w:val="both"/>
              <w:rPr>
                <w:rFonts w:ascii="Arial" w:hAnsi="Arial" w:cs="Arial"/>
                <w:b/>
              </w:rPr>
            </w:pPr>
          </w:p>
        </w:tc>
      </w:tr>
      <w:tr w:rsidR="00E759FF" w:rsidRPr="000463D8" w14:paraId="1E309A74" w14:textId="77777777" w:rsidTr="00A26B6F">
        <w:tc>
          <w:tcPr>
            <w:tcW w:w="9658" w:type="dxa"/>
            <w:gridSpan w:val="9"/>
          </w:tcPr>
          <w:p w14:paraId="346402AA" w14:textId="77777777" w:rsidR="00E759FF" w:rsidRPr="00CC2F74" w:rsidRDefault="00E759FF" w:rsidP="00A26B6F">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A26B6F">
            <w:pPr>
              <w:rPr>
                <w:rFonts w:ascii="Arial" w:hAnsi="Arial" w:cs="Arial"/>
                <w:color w:val="0000FF"/>
                <w:lang w:val="es-ES" w:eastAsia="es-ES"/>
              </w:rPr>
            </w:pPr>
          </w:p>
        </w:tc>
      </w:tr>
      <w:tr w:rsidR="00E759FF" w:rsidRPr="000463D8" w14:paraId="5B1FF72E" w14:textId="77777777" w:rsidTr="00A26B6F">
        <w:tc>
          <w:tcPr>
            <w:tcW w:w="9658" w:type="dxa"/>
            <w:gridSpan w:val="9"/>
            <w:tcBorders>
              <w:bottom w:val="single" w:sz="4" w:space="0" w:color="auto"/>
            </w:tcBorders>
          </w:tcPr>
          <w:p w14:paraId="49A226F0" w14:textId="77777777" w:rsidR="00E759FF" w:rsidRPr="000463D8" w:rsidRDefault="00E759FF" w:rsidP="00A26B6F">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A26B6F">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A26B6F">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A26B6F">
        <w:tc>
          <w:tcPr>
            <w:tcW w:w="804" w:type="dxa"/>
            <w:gridSpan w:val="2"/>
            <w:shd w:val="clear" w:color="auto" w:fill="D9D9D9"/>
          </w:tcPr>
          <w:p w14:paraId="745A9485" w14:textId="77777777" w:rsidR="00E759FF" w:rsidRPr="000463D8" w:rsidRDefault="00E759F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A26B6F">
            <w:pPr>
              <w:jc w:val="center"/>
              <w:rPr>
                <w:rFonts w:ascii="Arial" w:hAnsi="Arial" w:cs="Arial"/>
                <w:b/>
              </w:rPr>
            </w:pPr>
            <w:r w:rsidRPr="000463D8">
              <w:rPr>
                <w:rFonts w:ascii="Arial" w:hAnsi="Arial" w:cs="Arial"/>
                <w:b/>
              </w:rPr>
              <w:t>Sistema</w:t>
            </w:r>
          </w:p>
        </w:tc>
      </w:tr>
      <w:tr w:rsidR="00E759FF" w:rsidRPr="000463D8" w14:paraId="334BA460" w14:textId="77777777" w:rsidTr="00A26B6F">
        <w:tc>
          <w:tcPr>
            <w:tcW w:w="804" w:type="dxa"/>
            <w:gridSpan w:val="2"/>
          </w:tcPr>
          <w:p w14:paraId="63F4F66E" w14:textId="77777777" w:rsidR="00E759FF" w:rsidRPr="000463D8" w:rsidRDefault="00E759FF" w:rsidP="00A26B6F">
            <w:pPr>
              <w:jc w:val="center"/>
              <w:rPr>
                <w:rFonts w:ascii="Arial" w:hAnsi="Arial" w:cs="Arial"/>
                <w:b/>
              </w:rPr>
            </w:pPr>
          </w:p>
        </w:tc>
        <w:tc>
          <w:tcPr>
            <w:tcW w:w="4250" w:type="dxa"/>
            <w:gridSpan w:val="5"/>
          </w:tcPr>
          <w:p w14:paraId="479ECABA" w14:textId="77777777" w:rsidR="00E759FF" w:rsidRPr="000463D8" w:rsidRDefault="00E759FF" w:rsidP="00A26B6F">
            <w:pPr>
              <w:jc w:val="both"/>
              <w:rPr>
                <w:rFonts w:ascii="Arial" w:hAnsi="Arial" w:cs="Arial"/>
                <w:b/>
              </w:rPr>
            </w:pPr>
          </w:p>
        </w:tc>
        <w:tc>
          <w:tcPr>
            <w:tcW w:w="4604" w:type="dxa"/>
            <w:gridSpan w:val="2"/>
          </w:tcPr>
          <w:p w14:paraId="31D42992" w14:textId="77777777" w:rsidR="00E759FF" w:rsidRPr="000463D8" w:rsidRDefault="00E759FF" w:rsidP="00A26B6F">
            <w:pPr>
              <w:jc w:val="both"/>
              <w:rPr>
                <w:rFonts w:ascii="Arial" w:hAnsi="Arial" w:cs="Arial"/>
                <w:b/>
              </w:rPr>
            </w:pPr>
          </w:p>
        </w:tc>
      </w:tr>
      <w:tr w:rsidR="00E759FF" w:rsidRPr="000463D8" w14:paraId="00BAB67B" w14:textId="77777777" w:rsidTr="00A26B6F">
        <w:tc>
          <w:tcPr>
            <w:tcW w:w="804" w:type="dxa"/>
            <w:gridSpan w:val="2"/>
          </w:tcPr>
          <w:p w14:paraId="77EDC4A6" w14:textId="77777777" w:rsidR="00E759FF" w:rsidRPr="000463D8" w:rsidRDefault="00E759FF" w:rsidP="00A26B6F">
            <w:pPr>
              <w:jc w:val="center"/>
              <w:rPr>
                <w:rFonts w:ascii="Arial" w:hAnsi="Arial" w:cs="Arial"/>
                <w:b/>
              </w:rPr>
            </w:pPr>
          </w:p>
        </w:tc>
        <w:tc>
          <w:tcPr>
            <w:tcW w:w="4250" w:type="dxa"/>
            <w:gridSpan w:val="5"/>
          </w:tcPr>
          <w:p w14:paraId="779E02F9" w14:textId="77777777" w:rsidR="00E759FF" w:rsidRPr="000463D8" w:rsidRDefault="00E759FF" w:rsidP="00A26B6F">
            <w:pPr>
              <w:jc w:val="both"/>
              <w:rPr>
                <w:rFonts w:ascii="Arial" w:hAnsi="Arial" w:cs="Arial"/>
                <w:b/>
              </w:rPr>
            </w:pPr>
          </w:p>
        </w:tc>
        <w:tc>
          <w:tcPr>
            <w:tcW w:w="4604" w:type="dxa"/>
            <w:gridSpan w:val="2"/>
          </w:tcPr>
          <w:p w14:paraId="03E4EF3D" w14:textId="77777777" w:rsidR="00E759FF" w:rsidRPr="000463D8" w:rsidRDefault="00E759FF" w:rsidP="00A26B6F">
            <w:pPr>
              <w:jc w:val="both"/>
              <w:rPr>
                <w:rFonts w:ascii="Arial" w:hAnsi="Arial" w:cs="Arial"/>
                <w:b/>
              </w:rPr>
            </w:pPr>
          </w:p>
        </w:tc>
      </w:tr>
      <w:tr w:rsidR="00E759FF" w:rsidRPr="000463D8" w14:paraId="00947454" w14:textId="77777777" w:rsidTr="00A26B6F">
        <w:tc>
          <w:tcPr>
            <w:tcW w:w="9658" w:type="dxa"/>
            <w:gridSpan w:val="9"/>
          </w:tcPr>
          <w:p w14:paraId="15F72C75" w14:textId="77777777" w:rsidR="00E759FF" w:rsidRPr="000463D8" w:rsidRDefault="00E759FF" w:rsidP="00A26B6F">
            <w:pPr>
              <w:rPr>
                <w:rFonts w:ascii="Arial" w:hAnsi="Arial" w:cs="Arial"/>
                <w:b/>
              </w:rPr>
            </w:pPr>
            <w:r w:rsidRPr="000463D8">
              <w:rPr>
                <w:rFonts w:ascii="Arial" w:hAnsi="Arial" w:cs="Arial"/>
                <w:b/>
              </w:rPr>
              <w:t>POSCONDICION:</w:t>
            </w:r>
          </w:p>
          <w:p w14:paraId="46713895" w14:textId="77777777" w:rsidR="00E759FF" w:rsidRPr="000463D8" w:rsidRDefault="00E759FF" w:rsidP="00A26B6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A26B6F">
        <w:tc>
          <w:tcPr>
            <w:tcW w:w="9658" w:type="dxa"/>
            <w:gridSpan w:val="9"/>
            <w:tcBorders>
              <w:bottom w:val="single" w:sz="4" w:space="0" w:color="auto"/>
            </w:tcBorders>
          </w:tcPr>
          <w:p w14:paraId="5A3F5B2F" w14:textId="77777777" w:rsidR="00E759FF" w:rsidRDefault="00E759FF" w:rsidP="00A26B6F">
            <w:pPr>
              <w:rPr>
                <w:rFonts w:ascii="Arial" w:hAnsi="Arial" w:cs="Arial"/>
                <w:b/>
              </w:rPr>
            </w:pPr>
            <w:r w:rsidRPr="000463D8">
              <w:rPr>
                <w:rFonts w:ascii="Arial" w:hAnsi="Arial" w:cs="Arial"/>
                <w:b/>
              </w:rPr>
              <w:t>EXCEPCIONES</w:t>
            </w:r>
          </w:p>
          <w:p w14:paraId="34017185" w14:textId="77777777" w:rsidR="001B5652" w:rsidRDefault="001B5652"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A26B6F">
            <w:pPr>
              <w:rPr>
                <w:rFonts w:ascii="Arial" w:hAnsi="Arial" w:cs="Arial"/>
                <w:b/>
              </w:rPr>
            </w:pPr>
          </w:p>
          <w:p w14:paraId="37B12A64" w14:textId="77777777" w:rsidR="00E759FF" w:rsidRPr="002F1D15" w:rsidRDefault="00E759FF" w:rsidP="00A26B6F">
            <w:pPr>
              <w:rPr>
                <w:rFonts w:ascii="Arial" w:hAnsi="Arial" w:cs="Arial"/>
                <w:b/>
              </w:rPr>
            </w:pPr>
          </w:p>
        </w:tc>
      </w:tr>
      <w:tr w:rsidR="00E759FF" w:rsidRPr="000463D8" w14:paraId="69E2671C" w14:textId="77777777" w:rsidTr="00A26B6F">
        <w:tc>
          <w:tcPr>
            <w:tcW w:w="815" w:type="dxa"/>
            <w:gridSpan w:val="3"/>
            <w:shd w:val="clear" w:color="auto" w:fill="D9D9D9"/>
          </w:tcPr>
          <w:p w14:paraId="70EAC87B" w14:textId="77777777" w:rsidR="00E759FF" w:rsidRPr="000463D8" w:rsidRDefault="00E759FF" w:rsidP="00A26B6F">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A26B6F">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A26B6F">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A26B6F">
        <w:tc>
          <w:tcPr>
            <w:tcW w:w="815" w:type="dxa"/>
            <w:gridSpan w:val="3"/>
          </w:tcPr>
          <w:p w14:paraId="2D9A8A1E" w14:textId="77777777" w:rsidR="00E759FF" w:rsidRPr="000463D8" w:rsidRDefault="00E759FF" w:rsidP="00A26B6F">
            <w:pPr>
              <w:jc w:val="center"/>
              <w:rPr>
                <w:rFonts w:ascii="Arial" w:hAnsi="Arial" w:cs="Arial"/>
                <w:b/>
              </w:rPr>
            </w:pPr>
          </w:p>
        </w:tc>
        <w:tc>
          <w:tcPr>
            <w:tcW w:w="3262" w:type="dxa"/>
          </w:tcPr>
          <w:p w14:paraId="1CB17EC9" w14:textId="77777777" w:rsidR="00E759FF" w:rsidRPr="001D0168" w:rsidRDefault="00E759FF" w:rsidP="00A26B6F">
            <w:pPr>
              <w:jc w:val="both"/>
              <w:rPr>
                <w:rFonts w:ascii="Arial" w:hAnsi="Arial" w:cs="Arial"/>
              </w:rPr>
            </w:pPr>
          </w:p>
        </w:tc>
        <w:tc>
          <w:tcPr>
            <w:tcW w:w="5581" w:type="dxa"/>
            <w:gridSpan w:val="5"/>
          </w:tcPr>
          <w:p w14:paraId="6059AF59" w14:textId="77777777" w:rsidR="00E759FF" w:rsidRPr="000463D8" w:rsidRDefault="00E759FF" w:rsidP="00A26B6F">
            <w:pPr>
              <w:jc w:val="both"/>
              <w:rPr>
                <w:rFonts w:ascii="Arial" w:hAnsi="Arial" w:cs="Arial"/>
                <w:b/>
              </w:rPr>
            </w:pPr>
          </w:p>
        </w:tc>
      </w:tr>
      <w:tr w:rsidR="00E759FF" w:rsidRPr="000463D8" w14:paraId="5FFFF0D3" w14:textId="77777777" w:rsidTr="00A26B6F">
        <w:tc>
          <w:tcPr>
            <w:tcW w:w="815" w:type="dxa"/>
            <w:gridSpan w:val="3"/>
          </w:tcPr>
          <w:p w14:paraId="4568343E" w14:textId="77777777" w:rsidR="00E759FF" w:rsidRPr="000463D8" w:rsidRDefault="00E759FF" w:rsidP="00A26B6F">
            <w:pPr>
              <w:jc w:val="center"/>
              <w:rPr>
                <w:rFonts w:ascii="Arial" w:hAnsi="Arial" w:cs="Arial"/>
                <w:b/>
              </w:rPr>
            </w:pPr>
          </w:p>
        </w:tc>
        <w:tc>
          <w:tcPr>
            <w:tcW w:w="3262" w:type="dxa"/>
          </w:tcPr>
          <w:p w14:paraId="49A8FC13" w14:textId="77777777" w:rsidR="00E759FF" w:rsidRPr="001D0168" w:rsidRDefault="00E759FF" w:rsidP="00A26B6F">
            <w:pPr>
              <w:jc w:val="both"/>
              <w:rPr>
                <w:rFonts w:ascii="Arial" w:hAnsi="Arial" w:cs="Arial"/>
              </w:rPr>
            </w:pPr>
          </w:p>
        </w:tc>
        <w:tc>
          <w:tcPr>
            <w:tcW w:w="5581" w:type="dxa"/>
            <w:gridSpan w:val="5"/>
          </w:tcPr>
          <w:p w14:paraId="72DB3EAA" w14:textId="77777777" w:rsidR="00E759FF" w:rsidRPr="00C1111C" w:rsidRDefault="00E759FF" w:rsidP="00A26B6F">
            <w:pPr>
              <w:jc w:val="both"/>
              <w:rPr>
                <w:rFonts w:ascii="Arial" w:hAnsi="Arial" w:cs="Arial"/>
              </w:rPr>
            </w:pPr>
          </w:p>
        </w:tc>
      </w:tr>
      <w:tr w:rsidR="00E759FF" w:rsidRPr="000463D8" w14:paraId="5272A046" w14:textId="77777777" w:rsidTr="00A26B6F">
        <w:tc>
          <w:tcPr>
            <w:tcW w:w="9658" w:type="dxa"/>
            <w:gridSpan w:val="9"/>
          </w:tcPr>
          <w:p w14:paraId="78C6AC3C" w14:textId="77777777" w:rsidR="00E759FF" w:rsidRDefault="00E759FF" w:rsidP="00A26B6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A26B6F">
            <w:pPr>
              <w:rPr>
                <w:rFonts w:ascii="Arial" w:hAnsi="Arial" w:cs="Arial"/>
                <w:b/>
              </w:rPr>
            </w:pPr>
          </w:p>
          <w:p w14:paraId="09F68C57" w14:textId="77777777" w:rsidR="00E759FF" w:rsidRPr="006C4B76" w:rsidRDefault="00E759FF" w:rsidP="00A26B6F">
            <w:pPr>
              <w:pStyle w:val="listparagraph"/>
              <w:snapToGrid w:val="0"/>
              <w:jc w:val="both"/>
              <w:rPr>
                <w:rFonts w:ascii="Arial" w:hAnsi="Arial" w:cs="Arial"/>
                <w:i/>
                <w:color w:val="800000"/>
                <w:lang w:val="es-CO" w:eastAsia="en-US"/>
              </w:rPr>
            </w:pPr>
          </w:p>
        </w:tc>
      </w:tr>
      <w:tr w:rsidR="00E759FF" w:rsidRPr="000463D8" w14:paraId="26E5F4DE" w14:textId="77777777" w:rsidTr="00A26B6F">
        <w:trPr>
          <w:trHeight w:val="637"/>
        </w:trPr>
        <w:tc>
          <w:tcPr>
            <w:tcW w:w="9658" w:type="dxa"/>
            <w:gridSpan w:val="9"/>
          </w:tcPr>
          <w:p w14:paraId="127B7FE3" w14:textId="77777777" w:rsidR="00E759FF" w:rsidRPr="0019297C" w:rsidRDefault="00E759FF" w:rsidP="00A26B6F">
            <w:pPr>
              <w:rPr>
                <w:rFonts w:ascii="Arial" w:hAnsi="Arial" w:cs="Arial"/>
                <w:b/>
              </w:rPr>
            </w:pPr>
            <w:r w:rsidRPr="000463D8">
              <w:rPr>
                <w:rFonts w:ascii="Arial" w:hAnsi="Arial" w:cs="Arial"/>
                <w:b/>
              </w:rPr>
              <w:t>RIESGOS:</w:t>
            </w:r>
          </w:p>
        </w:tc>
      </w:tr>
      <w:tr w:rsidR="00E759FF" w:rsidRPr="000463D8" w14:paraId="6386B0EB" w14:textId="77777777" w:rsidTr="00A26B6F">
        <w:trPr>
          <w:trHeight w:val="744"/>
        </w:trPr>
        <w:tc>
          <w:tcPr>
            <w:tcW w:w="9658" w:type="dxa"/>
            <w:gridSpan w:val="9"/>
          </w:tcPr>
          <w:p w14:paraId="5EEFB479" w14:textId="77777777" w:rsidR="00E759FF" w:rsidRDefault="00E759FF" w:rsidP="00A26B6F">
            <w:pPr>
              <w:rPr>
                <w:rFonts w:ascii="Arial" w:hAnsi="Arial" w:cs="Arial"/>
                <w:b/>
              </w:rPr>
            </w:pPr>
            <w:r w:rsidRPr="000463D8">
              <w:rPr>
                <w:rFonts w:ascii="Arial" w:hAnsi="Arial" w:cs="Arial"/>
                <w:b/>
              </w:rPr>
              <w:lastRenderedPageBreak/>
              <w:t>CRITERIOS DE ACEPTACIÓN:</w:t>
            </w:r>
          </w:p>
          <w:p w14:paraId="2CEB7F44" w14:textId="77777777" w:rsidR="00E759FF" w:rsidRDefault="00E759FF" w:rsidP="00A26B6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A26B6F">
            <w:pPr>
              <w:rPr>
                <w:rFonts w:ascii="Arial" w:eastAsia="Arial Unicode MS" w:hAnsi="Arial" w:cs="Arial"/>
                <w:color w:val="0000FF"/>
                <w:lang w:val="es-ES"/>
              </w:rPr>
            </w:pPr>
          </w:p>
          <w:p w14:paraId="41161A20" w14:textId="1CD27978" w:rsidR="00E759FF"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leer si el medidor esta disponible en modalidad prepago</w:t>
            </w:r>
          </w:p>
          <w:p w14:paraId="07F50FC0" w14:textId="4A659120" w:rsidR="00E759FF"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A26B6F">
            <w:pPr>
              <w:jc w:val="both"/>
              <w:rPr>
                <w:rFonts w:ascii="Arial" w:hAnsi="Arial" w:cs="Arial"/>
                <w:i/>
                <w:color w:val="800000"/>
              </w:rPr>
            </w:pPr>
          </w:p>
        </w:tc>
      </w:tr>
      <w:tr w:rsidR="00E759FF" w:rsidRPr="000463D8" w14:paraId="3DC6904B" w14:textId="77777777" w:rsidTr="00A26B6F">
        <w:trPr>
          <w:trHeight w:val="609"/>
        </w:trPr>
        <w:tc>
          <w:tcPr>
            <w:tcW w:w="9658" w:type="dxa"/>
            <w:gridSpan w:val="9"/>
          </w:tcPr>
          <w:p w14:paraId="413E06AE" w14:textId="77777777" w:rsidR="00E759FF" w:rsidRDefault="00E759FF" w:rsidP="00A26B6F">
            <w:pPr>
              <w:rPr>
                <w:rFonts w:ascii="Arial" w:hAnsi="Arial" w:cs="Arial"/>
                <w:b/>
              </w:rPr>
            </w:pPr>
            <w:r>
              <w:rPr>
                <w:rFonts w:ascii="Arial" w:hAnsi="Arial" w:cs="Arial"/>
                <w:b/>
              </w:rPr>
              <w:t>PROTOTIPO EXPLORATORIO</w:t>
            </w:r>
          </w:p>
          <w:p w14:paraId="03931CDA" w14:textId="77777777" w:rsidR="00E759FF" w:rsidRPr="00AD2D68" w:rsidRDefault="00E759FF" w:rsidP="00A26B6F">
            <w:pPr>
              <w:jc w:val="both"/>
              <w:rPr>
                <w:rFonts w:ascii="Arial" w:hAnsi="Arial" w:cs="Arial"/>
                <w:b/>
                <w:lang w:val="es-ES"/>
              </w:rPr>
            </w:pPr>
          </w:p>
        </w:tc>
      </w:tr>
    </w:tbl>
    <w:p w14:paraId="1CC9D916" w14:textId="60E2C7E1" w:rsidR="00E759FF" w:rsidRDefault="00E759FF" w:rsidP="00632B15">
      <w:pPr>
        <w:rPr>
          <w:szCs w:val="22"/>
        </w:rPr>
      </w:pPr>
    </w:p>
    <w:p w14:paraId="771ADE13" w14:textId="0F117E79" w:rsidR="00E759FF" w:rsidRPr="00324DE7" w:rsidRDefault="00324DE7" w:rsidP="00632B15">
      <w:pPr>
        <w:rPr>
          <w:b/>
          <w:bCs/>
          <w:szCs w:val="22"/>
        </w:rPr>
      </w:pPr>
      <w:r w:rsidRPr="00324DE7">
        <w:rPr>
          <w:b/>
          <w:bCs/>
          <w:szCs w:val="22"/>
        </w:rPr>
        <w:t>Caso de uso 13</w:t>
      </w:r>
    </w:p>
    <w:p w14:paraId="2D2DAC11" w14:textId="5AA1A7A6" w:rsidR="00324DE7" w:rsidRDefault="00324DE7" w:rsidP="00632B15">
      <w:pPr>
        <w:rPr>
          <w:b/>
          <w:bCs/>
          <w:szCs w:val="22"/>
        </w:rPr>
      </w:pPr>
      <w:r w:rsidRPr="00324DE7">
        <w:rPr>
          <w:b/>
          <w:bCs/>
          <w:szCs w:val="22"/>
        </w:rPr>
        <w:t>CREAR USUARIO</w:t>
      </w:r>
    </w:p>
    <w:p w14:paraId="06A9794E" w14:textId="2E9F4B53" w:rsidR="00553288" w:rsidRDefault="00553288" w:rsidP="00632B15">
      <w:pPr>
        <w:rPr>
          <w:b/>
          <w:bCs/>
          <w:szCs w:val="22"/>
        </w:rPr>
      </w:pPr>
    </w:p>
    <w:p w14:paraId="30198C84" w14:textId="411047F9" w:rsidR="00553288" w:rsidRPr="00324DE7" w:rsidRDefault="00553288" w:rsidP="00632B15">
      <w:pPr>
        <w:rPr>
          <w:b/>
          <w:bCs/>
          <w:szCs w:val="22"/>
        </w:rPr>
      </w:pPr>
      <w:r>
        <w:rPr>
          <w:noProof/>
        </w:rPr>
        <w:drawing>
          <wp:inline distT="0" distB="0" distL="0" distR="0" wp14:anchorId="26101218" wp14:editId="786D02CD">
            <wp:extent cx="6843389" cy="3742661"/>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849428" cy="3745964"/>
                    </a:xfrm>
                    <a:prstGeom prst="rect">
                      <a:avLst/>
                    </a:prstGeom>
                    <a:noFill/>
                    <a:ln>
                      <a:noFill/>
                    </a:ln>
                  </pic:spPr>
                </pic:pic>
              </a:graphicData>
            </a:graphic>
          </wp:inline>
        </w:drawing>
      </w:r>
    </w:p>
    <w:p w14:paraId="3E455DC1" w14:textId="0911765A" w:rsidR="00324DE7" w:rsidRDefault="00324DE7" w:rsidP="00632B15">
      <w:pPr>
        <w:rPr>
          <w:szCs w:val="22"/>
        </w:rPr>
      </w:pPr>
    </w:p>
    <w:p w14:paraId="7DF6022E" w14:textId="61BE9459" w:rsidR="00553288" w:rsidRDefault="00553288" w:rsidP="00632B15">
      <w:pPr>
        <w:rPr>
          <w:szCs w:val="22"/>
        </w:rPr>
      </w:pPr>
    </w:p>
    <w:p w14:paraId="674DFB10" w14:textId="35A581C2" w:rsidR="00553288" w:rsidRDefault="00553288" w:rsidP="00632B15">
      <w:pPr>
        <w:rPr>
          <w:szCs w:val="22"/>
        </w:rPr>
      </w:pPr>
    </w:p>
    <w:p w14:paraId="296FCD5D" w14:textId="4126331D" w:rsidR="00553288" w:rsidRDefault="00553288" w:rsidP="00632B15">
      <w:pPr>
        <w:rPr>
          <w:szCs w:val="22"/>
        </w:rPr>
      </w:pPr>
    </w:p>
    <w:p w14:paraId="7183C091" w14:textId="77777777" w:rsidR="00553288" w:rsidRDefault="0055328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324DE7" w:rsidRPr="000463D8" w14:paraId="2DCA561A" w14:textId="77777777" w:rsidTr="00A26B6F">
        <w:trPr>
          <w:tblHeader/>
        </w:trPr>
        <w:tc>
          <w:tcPr>
            <w:tcW w:w="4903" w:type="dxa"/>
            <w:gridSpan w:val="5"/>
            <w:shd w:val="clear" w:color="auto" w:fill="D9D9D9"/>
          </w:tcPr>
          <w:p w14:paraId="65369BD3" w14:textId="77777777" w:rsidR="00324DE7" w:rsidRPr="000463D8" w:rsidRDefault="00324DE7" w:rsidP="00A26B6F">
            <w:pPr>
              <w:rPr>
                <w:rFonts w:ascii="Arial" w:hAnsi="Arial" w:cs="Arial"/>
                <w:b/>
              </w:rPr>
            </w:pPr>
            <w:r w:rsidRPr="000463D8">
              <w:rPr>
                <w:rFonts w:ascii="Arial" w:hAnsi="Arial" w:cs="Arial"/>
                <w:b/>
              </w:rPr>
              <w:lastRenderedPageBreak/>
              <w:t>IDENTIFICADOR CASO DE USO:</w:t>
            </w:r>
          </w:p>
          <w:p w14:paraId="7B04E503" w14:textId="3840BD75" w:rsidR="00324DE7" w:rsidRPr="000463D8" w:rsidRDefault="00324DE7" w:rsidP="00A26B6F">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w:t>
            </w:r>
            <w:r>
              <w:rPr>
                <w:rFonts w:ascii="Arial" w:hAnsi="Arial" w:cs="Arial"/>
                <w:color w:val="0000FF"/>
              </w:rPr>
              <w:t>3</w:t>
            </w:r>
          </w:p>
        </w:tc>
        <w:tc>
          <w:tcPr>
            <w:tcW w:w="4755" w:type="dxa"/>
            <w:gridSpan w:val="4"/>
            <w:shd w:val="clear" w:color="auto" w:fill="D9D9D9"/>
          </w:tcPr>
          <w:p w14:paraId="05D28B7F" w14:textId="77777777" w:rsidR="00324DE7" w:rsidRPr="000463D8" w:rsidRDefault="00324DE7" w:rsidP="00A26B6F">
            <w:pPr>
              <w:rPr>
                <w:rFonts w:ascii="Arial" w:hAnsi="Arial" w:cs="Arial"/>
                <w:b/>
              </w:rPr>
            </w:pPr>
            <w:r w:rsidRPr="000463D8">
              <w:rPr>
                <w:rFonts w:ascii="Arial" w:hAnsi="Arial" w:cs="Arial"/>
                <w:b/>
              </w:rPr>
              <w:t>NOMBRE:</w:t>
            </w:r>
          </w:p>
          <w:p w14:paraId="793E2DB9" w14:textId="16C92403" w:rsidR="00324DE7" w:rsidRDefault="00324DE7" w:rsidP="00A26B6F">
            <w:pPr>
              <w:rPr>
                <w:szCs w:val="22"/>
              </w:rPr>
            </w:pPr>
            <w:r>
              <w:rPr>
                <w:szCs w:val="22"/>
              </w:rPr>
              <w:t>CREAR USUARIO</w:t>
            </w:r>
          </w:p>
          <w:p w14:paraId="616D00F3" w14:textId="77777777" w:rsidR="00324DE7" w:rsidRPr="000463D8" w:rsidRDefault="00324DE7" w:rsidP="00A26B6F">
            <w:pPr>
              <w:rPr>
                <w:rFonts w:ascii="Arial" w:hAnsi="Arial" w:cs="Arial"/>
                <w:b/>
              </w:rPr>
            </w:pPr>
          </w:p>
        </w:tc>
      </w:tr>
      <w:tr w:rsidR="00324DE7" w:rsidRPr="000463D8" w14:paraId="15E5C654" w14:textId="77777777" w:rsidTr="00A26B6F">
        <w:tc>
          <w:tcPr>
            <w:tcW w:w="6485" w:type="dxa"/>
            <w:gridSpan w:val="8"/>
          </w:tcPr>
          <w:p w14:paraId="4655E588" w14:textId="77777777" w:rsidR="00324DE7" w:rsidRDefault="00324DE7" w:rsidP="00A26B6F">
            <w:pPr>
              <w:rPr>
                <w:rFonts w:ascii="Arial" w:hAnsi="Arial" w:cs="Arial"/>
                <w:b/>
              </w:rPr>
            </w:pPr>
            <w:r w:rsidRPr="000463D8">
              <w:rPr>
                <w:rFonts w:ascii="Arial" w:hAnsi="Arial" w:cs="Arial"/>
                <w:b/>
              </w:rPr>
              <w:t>COMPLEJIDAD:</w:t>
            </w:r>
          </w:p>
          <w:p w14:paraId="6853742F" w14:textId="77777777" w:rsidR="00324DE7" w:rsidRPr="00FA4470" w:rsidRDefault="00324DE7" w:rsidP="00A26B6F">
            <w:pPr>
              <w:rPr>
                <w:rFonts w:ascii="Arial" w:hAnsi="Arial" w:cs="Arial"/>
                <w:b/>
              </w:rPr>
            </w:pPr>
            <w:r>
              <w:rPr>
                <w:rFonts w:ascii="Arial" w:eastAsia="Arial Unicode MS" w:hAnsi="Arial" w:cs="Arial"/>
                <w:iCs/>
                <w:color w:val="0000FF"/>
                <w:lang w:val="es-ES"/>
              </w:rPr>
              <w:t>Media</w:t>
            </w:r>
          </w:p>
        </w:tc>
        <w:tc>
          <w:tcPr>
            <w:tcW w:w="3173" w:type="dxa"/>
          </w:tcPr>
          <w:p w14:paraId="649D30D9" w14:textId="77777777" w:rsidR="00324DE7" w:rsidRPr="000463D8" w:rsidRDefault="00324DE7" w:rsidP="00A26B6F">
            <w:pPr>
              <w:rPr>
                <w:rFonts w:ascii="Arial" w:hAnsi="Arial" w:cs="Arial"/>
                <w:b/>
              </w:rPr>
            </w:pPr>
            <w:r w:rsidRPr="000463D8">
              <w:rPr>
                <w:rFonts w:ascii="Arial" w:hAnsi="Arial" w:cs="Arial"/>
                <w:b/>
              </w:rPr>
              <w:t>PRIORIDAD:</w:t>
            </w:r>
          </w:p>
          <w:p w14:paraId="7D67E5BF" w14:textId="77777777" w:rsidR="00324DE7" w:rsidRPr="000463D8" w:rsidRDefault="00324DE7" w:rsidP="00A26B6F">
            <w:pPr>
              <w:rPr>
                <w:rFonts w:ascii="Arial" w:hAnsi="Arial" w:cs="Arial"/>
                <w:b/>
                <w:color w:val="0000FF"/>
              </w:rPr>
            </w:pPr>
            <w:r w:rsidRPr="000463D8">
              <w:rPr>
                <w:rFonts w:ascii="Arial" w:eastAsia="Arial Unicode MS" w:hAnsi="Arial" w:cs="Arial"/>
                <w:iCs/>
                <w:color w:val="0000FF"/>
                <w:lang w:val="es-ES"/>
              </w:rPr>
              <w:t>Alta</w:t>
            </w:r>
          </w:p>
        </w:tc>
      </w:tr>
      <w:tr w:rsidR="00324DE7" w:rsidRPr="000463D8" w14:paraId="67CB2E8D" w14:textId="77777777" w:rsidTr="00A26B6F">
        <w:tc>
          <w:tcPr>
            <w:tcW w:w="9658" w:type="dxa"/>
            <w:gridSpan w:val="9"/>
          </w:tcPr>
          <w:p w14:paraId="2AF63465" w14:textId="77777777" w:rsidR="00324DE7" w:rsidRPr="000463D8" w:rsidRDefault="00324DE7" w:rsidP="00A26B6F">
            <w:pPr>
              <w:rPr>
                <w:rFonts w:ascii="Arial" w:hAnsi="Arial" w:cs="Arial"/>
                <w:b/>
              </w:rPr>
            </w:pPr>
            <w:r w:rsidRPr="000463D8">
              <w:rPr>
                <w:rFonts w:ascii="Arial" w:hAnsi="Arial" w:cs="Arial"/>
                <w:b/>
              </w:rPr>
              <w:t>REQUERIMIENTO FUNCIONAL ASOCIADO:</w:t>
            </w:r>
          </w:p>
          <w:p w14:paraId="4244E327" w14:textId="77777777" w:rsidR="00324DE7" w:rsidRPr="00A80A1A" w:rsidRDefault="00324DE7" w:rsidP="00A26B6F">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324DE7" w:rsidRPr="000463D8" w14:paraId="6DE3C7B7" w14:textId="77777777" w:rsidTr="00A26B6F">
        <w:tc>
          <w:tcPr>
            <w:tcW w:w="9658" w:type="dxa"/>
            <w:gridSpan w:val="9"/>
          </w:tcPr>
          <w:p w14:paraId="78C5B9D3" w14:textId="77777777" w:rsidR="00324DE7" w:rsidRPr="000463D8" w:rsidRDefault="00324DE7" w:rsidP="00A26B6F">
            <w:pPr>
              <w:rPr>
                <w:rFonts w:ascii="Arial" w:hAnsi="Arial" w:cs="Arial"/>
                <w:b/>
              </w:rPr>
            </w:pPr>
            <w:r w:rsidRPr="000463D8">
              <w:rPr>
                <w:rFonts w:ascii="Arial" w:hAnsi="Arial" w:cs="Arial"/>
                <w:b/>
              </w:rPr>
              <w:t>ACTORES:</w:t>
            </w:r>
          </w:p>
          <w:p w14:paraId="5476D55A" w14:textId="77777777" w:rsidR="00324DE7" w:rsidRPr="00A80A1A" w:rsidRDefault="00324DE7" w:rsidP="00A26B6F">
            <w:pPr>
              <w:pStyle w:val="Prrafodelista"/>
              <w:numPr>
                <w:ilvl w:val="0"/>
                <w:numId w:val="9"/>
              </w:numPr>
              <w:rPr>
                <w:rFonts w:ascii="Arial" w:hAnsi="Arial" w:cs="Arial"/>
                <w:color w:val="0000FF"/>
              </w:rPr>
            </w:pPr>
            <w:r>
              <w:rPr>
                <w:rFonts w:ascii="Arial" w:hAnsi="Arial" w:cs="Arial"/>
                <w:color w:val="0000FF"/>
              </w:rPr>
              <w:t>Administrador</w:t>
            </w:r>
          </w:p>
        </w:tc>
      </w:tr>
      <w:tr w:rsidR="00324DE7" w:rsidRPr="000463D8" w14:paraId="5D5744D0" w14:textId="77777777" w:rsidTr="00A26B6F">
        <w:tc>
          <w:tcPr>
            <w:tcW w:w="9658" w:type="dxa"/>
            <w:gridSpan w:val="9"/>
          </w:tcPr>
          <w:p w14:paraId="5671B882" w14:textId="77777777" w:rsidR="00324DE7" w:rsidRPr="00A80A1A" w:rsidRDefault="00324DE7" w:rsidP="00A26B6F">
            <w:pPr>
              <w:rPr>
                <w:rFonts w:ascii="Arial" w:hAnsi="Arial" w:cs="Arial"/>
                <w:b/>
              </w:rPr>
            </w:pPr>
            <w:r w:rsidRPr="000463D8">
              <w:rPr>
                <w:rFonts w:ascii="Arial" w:hAnsi="Arial" w:cs="Arial"/>
                <w:b/>
              </w:rPr>
              <w:t>CASOS DE USO ASOCIADOS:</w:t>
            </w:r>
          </w:p>
          <w:p w14:paraId="63C024F9" w14:textId="3D7749DA" w:rsidR="00324DE7" w:rsidRPr="00A80A1A" w:rsidRDefault="00324DE7" w:rsidP="00A26B6F">
            <w:pPr>
              <w:numPr>
                <w:ilvl w:val="0"/>
                <w:numId w:val="2"/>
              </w:numPr>
              <w:rPr>
                <w:rFonts w:ascii="Arial" w:eastAsia="Arial Unicode MS" w:hAnsi="Arial" w:cs="Arial"/>
                <w:iCs/>
                <w:color w:val="0000FF"/>
                <w:lang w:val="es-ES"/>
              </w:rPr>
            </w:pPr>
          </w:p>
        </w:tc>
      </w:tr>
      <w:tr w:rsidR="00324DE7" w:rsidRPr="000463D8" w14:paraId="592014B9" w14:textId="77777777" w:rsidTr="00A26B6F">
        <w:tc>
          <w:tcPr>
            <w:tcW w:w="9658" w:type="dxa"/>
            <w:gridSpan w:val="9"/>
          </w:tcPr>
          <w:p w14:paraId="77F7D007" w14:textId="77777777" w:rsidR="00324DE7" w:rsidRPr="00A80A1A" w:rsidRDefault="00324DE7" w:rsidP="00A26B6F">
            <w:pPr>
              <w:rPr>
                <w:rFonts w:ascii="Arial" w:hAnsi="Arial" w:cs="Arial"/>
                <w:b/>
              </w:rPr>
            </w:pPr>
            <w:r w:rsidRPr="000463D8">
              <w:rPr>
                <w:rFonts w:ascii="Arial" w:hAnsi="Arial" w:cs="Arial"/>
                <w:b/>
              </w:rPr>
              <w:t>PROPÓSITO:</w:t>
            </w:r>
          </w:p>
          <w:p w14:paraId="1E563822" w14:textId="77777777" w:rsidR="00324DE7" w:rsidRDefault="00324DE7" w:rsidP="00A26B6F">
            <w:pPr>
              <w:rPr>
                <w:rFonts w:ascii="Arial" w:hAnsi="Arial" w:cs="Arial"/>
                <w:color w:val="0000FF"/>
                <w:lang w:eastAsia="es-ES"/>
              </w:rPr>
            </w:pPr>
            <w:r>
              <w:rPr>
                <w:rFonts w:ascii="Arial" w:hAnsi="Arial" w:cs="Arial"/>
                <w:color w:val="0000FF"/>
                <w:lang w:eastAsia="es-ES"/>
              </w:rPr>
              <w:t>Creación de usuarios del sistema</w:t>
            </w:r>
          </w:p>
          <w:p w14:paraId="78F48F08" w14:textId="52F50F3B" w:rsidR="00324DE7" w:rsidRPr="003D1FAD" w:rsidRDefault="00324DE7" w:rsidP="00A26B6F">
            <w:pPr>
              <w:rPr>
                <w:rFonts w:ascii="Arial" w:hAnsi="Arial" w:cs="Arial"/>
                <w:b/>
                <w:color w:val="0000FF"/>
                <w:lang w:val="es-ES"/>
              </w:rPr>
            </w:pPr>
          </w:p>
        </w:tc>
      </w:tr>
      <w:tr w:rsidR="00324DE7" w:rsidRPr="000463D8" w14:paraId="5BC594FF" w14:textId="77777777" w:rsidTr="00A26B6F">
        <w:tc>
          <w:tcPr>
            <w:tcW w:w="9658" w:type="dxa"/>
            <w:gridSpan w:val="9"/>
            <w:tcBorders>
              <w:bottom w:val="single" w:sz="4" w:space="0" w:color="auto"/>
            </w:tcBorders>
          </w:tcPr>
          <w:p w14:paraId="3EC7EFEC" w14:textId="77777777" w:rsidR="00324DE7" w:rsidRDefault="00324DE7" w:rsidP="00A26B6F">
            <w:pPr>
              <w:rPr>
                <w:rFonts w:ascii="Arial" w:hAnsi="Arial" w:cs="Arial"/>
                <w:b/>
              </w:rPr>
            </w:pPr>
            <w:r w:rsidRPr="000463D8">
              <w:rPr>
                <w:rFonts w:ascii="Arial" w:hAnsi="Arial" w:cs="Arial"/>
                <w:b/>
              </w:rPr>
              <w:t>DATOS DE ENTRADA:</w:t>
            </w:r>
          </w:p>
          <w:p w14:paraId="174C0E19" w14:textId="77777777" w:rsidR="00324DE7" w:rsidRPr="00A80A1A" w:rsidRDefault="00324DE7" w:rsidP="00A26B6F">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324DE7" w:rsidRPr="009B2573" w14:paraId="1435FBB3" w14:textId="77777777" w:rsidTr="00A26B6F">
        <w:tc>
          <w:tcPr>
            <w:tcW w:w="559" w:type="dxa"/>
            <w:tcBorders>
              <w:bottom w:val="single" w:sz="4" w:space="0" w:color="auto"/>
            </w:tcBorders>
            <w:shd w:val="clear" w:color="auto" w:fill="D9D9D9"/>
          </w:tcPr>
          <w:p w14:paraId="45F1D227" w14:textId="77777777" w:rsidR="00324DE7" w:rsidRPr="009B2573" w:rsidRDefault="00324DE7"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69180200" w14:textId="77777777" w:rsidR="00324DE7" w:rsidRPr="009B2573" w:rsidRDefault="00324DE7"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911A00D" w14:textId="77777777" w:rsidR="00324DE7" w:rsidRPr="009B2573" w:rsidRDefault="00324DE7" w:rsidP="00A26B6F">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324DE7" w:rsidRPr="009B2573" w14:paraId="13CA671A" w14:textId="77777777" w:rsidTr="00A26B6F">
        <w:tc>
          <w:tcPr>
            <w:tcW w:w="559" w:type="dxa"/>
            <w:tcBorders>
              <w:bottom w:val="single" w:sz="4" w:space="0" w:color="auto"/>
            </w:tcBorders>
            <w:vAlign w:val="center"/>
          </w:tcPr>
          <w:p w14:paraId="7605C7DC" w14:textId="77777777" w:rsidR="00324DE7" w:rsidRPr="00F4293F" w:rsidRDefault="00324DE7" w:rsidP="00A26B6F">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D9C6F2C" w14:textId="77777777" w:rsidR="00324DE7" w:rsidRDefault="00324DE7" w:rsidP="00A26B6F">
            <w:pPr>
              <w:spacing w:line="240" w:lineRule="auto"/>
              <w:rPr>
                <w:rFonts w:ascii="Arial" w:eastAsia="Arial Unicode MS" w:hAnsi="Arial" w:cs="Arial"/>
                <w:color w:val="0000FF"/>
                <w:lang w:val="es-ES"/>
              </w:rPr>
            </w:pPr>
          </w:p>
          <w:p w14:paraId="7561EA0F" w14:textId="77777777" w:rsidR="00324DE7" w:rsidRPr="00A80A1A" w:rsidRDefault="00324DE7" w:rsidP="00A26B6F">
            <w:pPr>
              <w:spacing w:line="240" w:lineRule="auto"/>
              <w:rPr>
                <w:rFonts w:ascii="Arial" w:eastAsia="Arial Unicode MS" w:hAnsi="Arial" w:cs="Arial"/>
                <w:color w:val="0000FF"/>
                <w:lang w:val="es-ES"/>
              </w:rPr>
            </w:pPr>
          </w:p>
          <w:p w14:paraId="485D440D" w14:textId="503D1A05"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USUARIOS</w:t>
            </w:r>
          </w:p>
          <w:p w14:paraId="531C1C24" w14:textId="78706140" w:rsidR="00324DE7" w:rsidRDefault="00324DE7" w:rsidP="00A26B6F">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324DE7" w14:paraId="59B19D0C" w14:textId="77777777" w:rsidTr="00324DE7">
              <w:tc>
                <w:tcPr>
                  <w:tcW w:w="2071" w:type="dxa"/>
                </w:tcPr>
                <w:p w14:paraId="6D96419D" w14:textId="5A213032"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ID_usuario</w:t>
                  </w:r>
                </w:p>
              </w:tc>
              <w:tc>
                <w:tcPr>
                  <w:tcW w:w="2071" w:type="dxa"/>
                </w:tcPr>
                <w:p w14:paraId="38601926" w14:textId="58861416"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24DE7" w14:paraId="61D63D17" w14:textId="77777777" w:rsidTr="00324DE7">
              <w:tc>
                <w:tcPr>
                  <w:tcW w:w="2071" w:type="dxa"/>
                </w:tcPr>
                <w:p w14:paraId="0DE2B1D3" w14:textId="2165EFAB"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Nombre_usuario</w:t>
                  </w:r>
                </w:p>
              </w:tc>
              <w:tc>
                <w:tcPr>
                  <w:tcW w:w="2071" w:type="dxa"/>
                </w:tcPr>
                <w:p w14:paraId="4CCCA4AC" w14:textId="14CB616A"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1E86C119" w14:textId="77777777" w:rsidTr="00324DE7">
              <w:tc>
                <w:tcPr>
                  <w:tcW w:w="2071" w:type="dxa"/>
                </w:tcPr>
                <w:p w14:paraId="72F276B1" w14:textId="223A381D"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Cedula_usuario</w:t>
                  </w:r>
                </w:p>
              </w:tc>
              <w:tc>
                <w:tcPr>
                  <w:tcW w:w="2071" w:type="dxa"/>
                </w:tcPr>
                <w:p w14:paraId="5AC04E40" w14:textId="07725FFC"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324DE7" w14:paraId="5E7506D4" w14:textId="77777777" w:rsidTr="00324DE7">
              <w:tc>
                <w:tcPr>
                  <w:tcW w:w="2071" w:type="dxa"/>
                </w:tcPr>
                <w:p w14:paraId="32AA9960" w14:textId="4CDB84F5"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Rol_usuario</w:t>
                  </w:r>
                </w:p>
              </w:tc>
              <w:tc>
                <w:tcPr>
                  <w:tcW w:w="2071" w:type="dxa"/>
                </w:tcPr>
                <w:p w14:paraId="55CAC1AE" w14:textId="756C220A" w:rsidR="00324DE7" w:rsidRDefault="00324DE7"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24DE7" w14:paraId="43C9426A" w14:textId="77777777" w:rsidTr="00324DE7">
              <w:tc>
                <w:tcPr>
                  <w:tcW w:w="2071" w:type="dxa"/>
                </w:tcPr>
                <w:p w14:paraId="7FDE7EBD" w14:textId="7416C458" w:rsidR="00324DE7" w:rsidRDefault="0076421F"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Estado_usuario</w:t>
                  </w:r>
                </w:p>
              </w:tc>
              <w:tc>
                <w:tcPr>
                  <w:tcW w:w="2071" w:type="dxa"/>
                </w:tcPr>
                <w:p w14:paraId="15B10994" w14:textId="7AEAA55F" w:rsidR="00324DE7" w:rsidRDefault="0076421F"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76421F" w14:paraId="69F031E5" w14:textId="77777777" w:rsidTr="00324DE7">
              <w:tc>
                <w:tcPr>
                  <w:tcW w:w="2071" w:type="dxa"/>
                </w:tcPr>
                <w:p w14:paraId="69A3ED22" w14:textId="77777777" w:rsidR="0076421F" w:rsidRDefault="0076421F" w:rsidP="00A26B6F">
                  <w:pPr>
                    <w:spacing w:line="240" w:lineRule="auto"/>
                    <w:rPr>
                      <w:rFonts w:ascii="Arial" w:eastAsia="Arial Unicode MS" w:hAnsi="Arial" w:cs="Arial"/>
                      <w:color w:val="0000FF"/>
                      <w:lang w:val="es-ES"/>
                    </w:rPr>
                  </w:pPr>
                </w:p>
              </w:tc>
              <w:tc>
                <w:tcPr>
                  <w:tcW w:w="2071" w:type="dxa"/>
                </w:tcPr>
                <w:p w14:paraId="50CD2ACF" w14:textId="77777777" w:rsidR="0076421F" w:rsidRDefault="0076421F" w:rsidP="00A26B6F">
                  <w:pPr>
                    <w:spacing w:line="240" w:lineRule="auto"/>
                    <w:rPr>
                      <w:rFonts w:ascii="Arial" w:eastAsia="Arial Unicode MS" w:hAnsi="Arial" w:cs="Arial"/>
                      <w:color w:val="0000FF"/>
                      <w:lang w:val="es-ES"/>
                    </w:rPr>
                  </w:pPr>
                </w:p>
              </w:tc>
            </w:tr>
          </w:tbl>
          <w:p w14:paraId="0A4FBBBB" w14:textId="77777777" w:rsidR="00324DE7" w:rsidRDefault="00324DE7" w:rsidP="00A26B6F">
            <w:pPr>
              <w:spacing w:line="240" w:lineRule="auto"/>
              <w:rPr>
                <w:rFonts w:ascii="Arial" w:eastAsia="Arial Unicode MS" w:hAnsi="Arial" w:cs="Arial"/>
                <w:color w:val="0000FF"/>
                <w:lang w:val="es-ES"/>
              </w:rPr>
            </w:pPr>
          </w:p>
          <w:p w14:paraId="3D087147" w14:textId="77777777" w:rsidR="00324DE7" w:rsidRDefault="00324DE7" w:rsidP="00A26B6F">
            <w:pPr>
              <w:spacing w:line="240" w:lineRule="auto"/>
              <w:rPr>
                <w:rFonts w:ascii="Arial" w:eastAsia="Arial Unicode MS" w:hAnsi="Arial" w:cs="Arial"/>
                <w:color w:val="0000FF"/>
                <w:lang w:val="es-ES"/>
              </w:rPr>
            </w:pPr>
          </w:p>
          <w:p w14:paraId="53C7F013" w14:textId="77777777" w:rsidR="00324DE7" w:rsidRDefault="00324DE7" w:rsidP="00A26B6F">
            <w:pPr>
              <w:spacing w:line="240" w:lineRule="auto"/>
              <w:rPr>
                <w:rFonts w:ascii="Arial" w:eastAsia="Arial Unicode MS" w:hAnsi="Arial" w:cs="Arial"/>
                <w:color w:val="0000FF"/>
                <w:lang w:val="es-ES"/>
              </w:rPr>
            </w:pPr>
          </w:p>
          <w:p w14:paraId="3851E7D6" w14:textId="77777777" w:rsidR="00324DE7" w:rsidRPr="006F75C5" w:rsidRDefault="00324DE7" w:rsidP="00A26B6F">
            <w:pPr>
              <w:spacing w:line="240" w:lineRule="auto"/>
              <w:rPr>
                <w:rFonts w:ascii="Arial" w:eastAsia="Arial Unicode MS" w:hAnsi="Arial" w:cs="Arial"/>
                <w:color w:val="0000FF"/>
                <w:lang w:val="es-ES"/>
              </w:rPr>
            </w:pPr>
          </w:p>
          <w:p w14:paraId="3937DBE7" w14:textId="77777777" w:rsidR="00324DE7" w:rsidRPr="00D03F51" w:rsidRDefault="00324DE7" w:rsidP="00A26B6F">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EFBFA9F" w14:textId="77777777" w:rsidR="00324DE7" w:rsidRPr="00214CA5" w:rsidRDefault="00324DE7" w:rsidP="00A26B6F">
            <w:pPr>
              <w:spacing w:line="240" w:lineRule="auto"/>
              <w:jc w:val="both"/>
              <w:rPr>
                <w:rFonts w:ascii="Arial" w:eastAsia="Arial Unicode MS" w:hAnsi="Arial" w:cs="Arial"/>
                <w:color w:val="0000FF"/>
                <w:lang w:val="es-ES"/>
              </w:rPr>
            </w:pPr>
          </w:p>
        </w:tc>
      </w:tr>
      <w:tr w:rsidR="00324DE7" w:rsidRPr="000463D8" w14:paraId="39FC2C8B" w14:textId="77777777" w:rsidTr="00A26B6F">
        <w:tc>
          <w:tcPr>
            <w:tcW w:w="9658" w:type="dxa"/>
            <w:gridSpan w:val="9"/>
            <w:tcBorders>
              <w:top w:val="nil"/>
              <w:bottom w:val="single" w:sz="4" w:space="0" w:color="auto"/>
            </w:tcBorders>
          </w:tcPr>
          <w:p w14:paraId="56E212E8" w14:textId="77777777" w:rsidR="00324DE7" w:rsidRPr="00F4293F" w:rsidRDefault="00324DE7" w:rsidP="00A26B6F">
            <w:pPr>
              <w:rPr>
                <w:rFonts w:ascii="Arial" w:hAnsi="Arial" w:cs="Arial"/>
                <w:b/>
              </w:rPr>
            </w:pPr>
            <w:r w:rsidRPr="000463D8">
              <w:rPr>
                <w:rFonts w:ascii="Arial" w:hAnsi="Arial" w:cs="Arial"/>
                <w:b/>
              </w:rPr>
              <w:t>DATOS DE SALIDA:</w:t>
            </w:r>
          </w:p>
        </w:tc>
      </w:tr>
      <w:tr w:rsidR="00324DE7" w:rsidRPr="009B2573" w14:paraId="6DC72BDA" w14:textId="77777777" w:rsidTr="00A26B6F">
        <w:tc>
          <w:tcPr>
            <w:tcW w:w="559" w:type="dxa"/>
            <w:tcBorders>
              <w:bottom w:val="single" w:sz="4" w:space="0" w:color="auto"/>
            </w:tcBorders>
            <w:shd w:val="clear" w:color="auto" w:fill="D9D9D9"/>
          </w:tcPr>
          <w:p w14:paraId="1A45974E" w14:textId="77777777" w:rsidR="00324DE7" w:rsidRPr="009B2573" w:rsidRDefault="00324DE7"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ACA57C2" w14:textId="77777777" w:rsidR="00324DE7" w:rsidRPr="009B2573" w:rsidRDefault="00324DE7"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F95B82B" w14:textId="77777777" w:rsidR="00324DE7" w:rsidRPr="009B2573" w:rsidRDefault="00324DE7" w:rsidP="00A26B6F">
            <w:pPr>
              <w:jc w:val="center"/>
              <w:rPr>
                <w:rFonts w:ascii="Arial" w:hAnsi="Arial" w:cs="Arial"/>
                <w:b/>
              </w:rPr>
            </w:pPr>
            <w:r w:rsidRPr="009B2573">
              <w:rPr>
                <w:rFonts w:ascii="Arial" w:hAnsi="Arial" w:cs="Arial"/>
                <w:b/>
              </w:rPr>
              <w:t>Validaciones</w:t>
            </w:r>
          </w:p>
        </w:tc>
      </w:tr>
      <w:tr w:rsidR="00324DE7" w:rsidRPr="009B2573" w14:paraId="5BD7C924" w14:textId="77777777" w:rsidTr="00A26B6F">
        <w:tc>
          <w:tcPr>
            <w:tcW w:w="559" w:type="dxa"/>
            <w:tcBorders>
              <w:bottom w:val="single" w:sz="4" w:space="0" w:color="auto"/>
            </w:tcBorders>
            <w:vAlign w:val="center"/>
          </w:tcPr>
          <w:p w14:paraId="0CEA290F" w14:textId="77777777" w:rsidR="00324DE7" w:rsidRPr="009B2573" w:rsidRDefault="00324DE7" w:rsidP="00A26B6F">
            <w:pPr>
              <w:spacing w:line="240" w:lineRule="auto"/>
              <w:rPr>
                <w:rFonts w:ascii="Arial" w:hAnsi="Arial" w:cs="Arial"/>
              </w:rPr>
            </w:pPr>
          </w:p>
        </w:tc>
        <w:tc>
          <w:tcPr>
            <w:tcW w:w="4368" w:type="dxa"/>
            <w:gridSpan w:val="5"/>
            <w:tcBorders>
              <w:bottom w:val="single" w:sz="4" w:space="0" w:color="auto"/>
            </w:tcBorders>
            <w:vAlign w:val="center"/>
          </w:tcPr>
          <w:p w14:paraId="0E35D66E" w14:textId="77777777" w:rsidR="00324DE7" w:rsidRPr="009B2573" w:rsidRDefault="00324DE7" w:rsidP="00A26B6F">
            <w:pPr>
              <w:spacing w:line="240" w:lineRule="auto"/>
              <w:rPr>
                <w:rFonts w:ascii="Arial" w:hAnsi="Arial" w:cs="Arial"/>
              </w:rPr>
            </w:pPr>
          </w:p>
        </w:tc>
        <w:tc>
          <w:tcPr>
            <w:tcW w:w="4731" w:type="dxa"/>
            <w:gridSpan w:val="3"/>
            <w:tcBorders>
              <w:bottom w:val="single" w:sz="4" w:space="0" w:color="auto"/>
            </w:tcBorders>
            <w:vAlign w:val="center"/>
          </w:tcPr>
          <w:p w14:paraId="426FF35B" w14:textId="77777777" w:rsidR="00324DE7" w:rsidRPr="00236317" w:rsidRDefault="00324DE7" w:rsidP="00A26B6F">
            <w:pPr>
              <w:spacing w:line="240" w:lineRule="auto"/>
              <w:rPr>
                <w:rFonts w:ascii="Arial" w:hAnsi="Arial" w:cs="Arial"/>
                <w:i/>
                <w:color w:val="800000"/>
              </w:rPr>
            </w:pPr>
          </w:p>
        </w:tc>
      </w:tr>
      <w:tr w:rsidR="00324DE7" w:rsidRPr="000463D8" w14:paraId="0BB91ECF" w14:textId="77777777" w:rsidTr="00A26B6F">
        <w:tc>
          <w:tcPr>
            <w:tcW w:w="9658" w:type="dxa"/>
            <w:gridSpan w:val="9"/>
          </w:tcPr>
          <w:p w14:paraId="004C572E" w14:textId="77777777" w:rsidR="00324DE7" w:rsidRPr="0075343E" w:rsidRDefault="00324DE7" w:rsidP="00A26B6F">
            <w:pPr>
              <w:rPr>
                <w:rFonts w:ascii="Arial" w:hAnsi="Arial" w:cs="Arial"/>
                <w:b/>
              </w:rPr>
            </w:pPr>
            <w:r w:rsidRPr="000463D8">
              <w:rPr>
                <w:rFonts w:ascii="Arial" w:hAnsi="Arial" w:cs="Arial"/>
                <w:b/>
              </w:rPr>
              <w:t>PRECONDICIÓN:</w:t>
            </w:r>
          </w:p>
        </w:tc>
      </w:tr>
      <w:tr w:rsidR="00324DE7" w:rsidRPr="000463D8" w14:paraId="5EF5FEEF" w14:textId="77777777" w:rsidTr="00A26B6F">
        <w:tc>
          <w:tcPr>
            <w:tcW w:w="9658" w:type="dxa"/>
            <w:gridSpan w:val="9"/>
            <w:tcBorders>
              <w:bottom w:val="single" w:sz="4" w:space="0" w:color="auto"/>
            </w:tcBorders>
          </w:tcPr>
          <w:p w14:paraId="57DFAD49" w14:textId="77777777" w:rsidR="00324DE7" w:rsidRDefault="00324DE7" w:rsidP="00A26B6F">
            <w:pPr>
              <w:rPr>
                <w:rFonts w:ascii="Arial" w:hAnsi="Arial" w:cs="Arial"/>
                <w:b/>
              </w:rPr>
            </w:pPr>
            <w:r w:rsidRPr="000463D8">
              <w:rPr>
                <w:rFonts w:ascii="Arial" w:hAnsi="Arial" w:cs="Arial"/>
                <w:b/>
              </w:rPr>
              <w:t>FLUJO NORMAL DE TRABAJO:</w:t>
            </w:r>
          </w:p>
          <w:p w14:paraId="3B07B9AE" w14:textId="77777777" w:rsidR="00324DE7" w:rsidRPr="00946062" w:rsidRDefault="00324DE7" w:rsidP="00A26B6F">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26B0F8B"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p>
          <w:p w14:paraId="50401E56" w14:textId="24F5CC0D" w:rsidR="00324DE7" w:rsidRDefault="00553288"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permitirá crear usuarios para los sistemas externos propios de INPETEL CLOUD</w:t>
            </w:r>
          </w:p>
          <w:p w14:paraId="46D8B716"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p>
          <w:p w14:paraId="02F4ABC6" w14:textId="47E238C7" w:rsidR="00324DE7" w:rsidRDefault="00324DE7"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50346E5" wp14:editId="4CA8FCDE">
                  <wp:extent cx="3366715" cy="2034926"/>
                  <wp:effectExtent l="76200" t="0" r="81915" b="0"/>
                  <wp:docPr id="121" name="Diagrama 1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14:paraId="7F6E8A2A"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p>
          <w:p w14:paraId="4EB77927" w14:textId="4FAB302E" w:rsidR="00324DE7" w:rsidRDefault="00324DE7"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A994DD3" wp14:editId="3EB813E2">
                  <wp:extent cx="4710485" cy="2227663"/>
                  <wp:effectExtent l="76200" t="0" r="71120" b="0"/>
                  <wp:docPr id="122" name="Diagrama 1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r w:rsidR="00553288">
              <w:rPr>
                <w:noProof/>
                <w:lang w:val="es-ES" w:eastAsia="es-ES"/>
              </w:rPr>
              <w:drawing>
                <wp:inline distT="0" distB="0" distL="0" distR="0" wp14:anchorId="75642FE5" wp14:editId="563C9E3E">
                  <wp:extent cx="4710485" cy="2227663"/>
                  <wp:effectExtent l="76200" t="0" r="71120" b="3937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14:paraId="6FAF9C5D"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p>
          <w:p w14:paraId="3F0E9BC3"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p>
          <w:p w14:paraId="2E7A6AF9" w14:textId="77777777" w:rsidR="00324DE7" w:rsidRPr="00BB1AF7" w:rsidRDefault="00324DE7" w:rsidP="00A26B6F">
            <w:pPr>
              <w:widowControl/>
              <w:autoSpaceDE w:val="0"/>
              <w:autoSpaceDN w:val="0"/>
              <w:adjustRightInd w:val="0"/>
              <w:spacing w:line="240" w:lineRule="auto"/>
              <w:rPr>
                <w:rFonts w:ascii="Arial" w:hAnsi="Arial" w:cs="Arial"/>
                <w:color w:val="0000FF"/>
                <w:lang w:val="es-ES" w:eastAsia="es-ES"/>
              </w:rPr>
            </w:pPr>
          </w:p>
          <w:p w14:paraId="296691D9" w14:textId="77777777" w:rsidR="00324DE7" w:rsidRPr="00DE4ABE" w:rsidRDefault="00324DE7" w:rsidP="00A26B6F">
            <w:pPr>
              <w:jc w:val="both"/>
              <w:rPr>
                <w:rFonts w:ascii="Arial" w:eastAsia="Arial Unicode MS" w:hAnsi="Arial" w:cs="Arial"/>
                <w:color w:val="0000FF"/>
                <w:lang w:val="es-ES"/>
              </w:rPr>
            </w:pPr>
          </w:p>
        </w:tc>
      </w:tr>
      <w:tr w:rsidR="00324DE7" w:rsidRPr="000463D8" w14:paraId="2A970564" w14:textId="77777777" w:rsidTr="00A26B6F">
        <w:tc>
          <w:tcPr>
            <w:tcW w:w="804" w:type="dxa"/>
            <w:gridSpan w:val="2"/>
            <w:shd w:val="clear" w:color="auto" w:fill="D9D9D9"/>
          </w:tcPr>
          <w:p w14:paraId="1E41ED25" w14:textId="77777777" w:rsidR="00324DE7" w:rsidRPr="000463D8" w:rsidRDefault="00324DE7" w:rsidP="00A26B6F">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62336182" w14:textId="77777777" w:rsidR="00324DE7" w:rsidRPr="000463D8" w:rsidRDefault="00324DE7"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6830937D" w14:textId="77777777" w:rsidR="00324DE7" w:rsidRPr="000463D8" w:rsidRDefault="00324DE7" w:rsidP="00A26B6F">
            <w:pPr>
              <w:jc w:val="center"/>
              <w:rPr>
                <w:rFonts w:ascii="Arial" w:hAnsi="Arial" w:cs="Arial"/>
                <w:b/>
              </w:rPr>
            </w:pPr>
            <w:r w:rsidRPr="000463D8">
              <w:rPr>
                <w:rFonts w:ascii="Arial" w:hAnsi="Arial" w:cs="Arial"/>
                <w:b/>
              </w:rPr>
              <w:t>Sistema</w:t>
            </w:r>
          </w:p>
        </w:tc>
      </w:tr>
      <w:tr w:rsidR="00324DE7" w:rsidRPr="000463D8" w14:paraId="1949AA98" w14:textId="77777777" w:rsidTr="00A26B6F">
        <w:tc>
          <w:tcPr>
            <w:tcW w:w="804" w:type="dxa"/>
            <w:gridSpan w:val="2"/>
          </w:tcPr>
          <w:p w14:paraId="7EB6A524" w14:textId="77777777" w:rsidR="00324DE7" w:rsidRPr="006779C3" w:rsidRDefault="00324DE7" w:rsidP="00A26B6F">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FEA51C9" w14:textId="77777777" w:rsidR="00324DE7" w:rsidRPr="006779C3" w:rsidRDefault="00324DE7" w:rsidP="00A26B6F">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B5061AA" w14:textId="77777777" w:rsidR="00324DE7" w:rsidRDefault="00324DE7" w:rsidP="00A26B6F">
            <w:pPr>
              <w:jc w:val="both"/>
              <w:rPr>
                <w:rFonts w:ascii="Arial" w:hAnsi="Arial" w:cs="Arial"/>
                <w:b/>
              </w:rPr>
            </w:pPr>
            <w:r>
              <w:rPr>
                <w:rFonts w:ascii="Arial" w:hAnsi="Arial" w:cs="Arial"/>
                <w:b/>
              </w:rPr>
              <w:t>determinarModalidadMedidor</w:t>
            </w:r>
          </w:p>
          <w:p w14:paraId="75BF81D5" w14:textId="77777777" w:rsidR="00324DE7" w:rsidRDefault="00324DE7" w:rsidP="00A26B6F">
            <w:pPr>
              <w:jc w:val="both"/>
              <w:rPr>
                <w:rFonts w:ascii="Arial" w:hAnsi="Arial" w:cs="Arial"/>
                <w:b/>
              </w:rPr>
            </w:pPr>
          </w:p>
          <w:p w14:paraId="4EE4C8BB" w14:textId="77777777" w:rsidR="00324DE7" w:rsidRPr="00CF67FA" w:rsidRDefault="00324DE7" w:rsidP="00A26B6F">
            <w:pPr>
              <w:jc w:val="both"/>
              <w:rPr>
                <w:rFonts w:ascii="Arial" w:hAnsi="Arial" w:cs="Arial"/>
                <w:bCs/>
              </w:rPr>
            </w:pPr>
            <w:r w:rsidRPr="00CF67FA">
              <w:rPr>
                <w:rFonts w:ascii="Arial" w:hAnsi="Arial" w:cs="Arial"/>
                <w:bCs/>
              </w:rPr>
              <w:t xml:space="preserve">1 el administrador/usuario ingresará al módulo de </w:t>
            </w:r>
            <w:r>
              <w:rPr>
                <w:rFonts w:ascii="Arial" w:hAnsi="Arial" w:cs="Arial"/>
                <w:bCs/>
              </w:rPr>
              <w:t>modalidad del medidor</w:t>
            </w:r>
          </w:p>
          <w:p w14:paraId="39F58D9E" w14:textId="77777777" w:rsidR="00324DE7" w:rsidRPr="00CF67FA" w:rsidRDefault="00324DE7" w:rsidP="00A26B6F">
            <w:pPr>
              <w:jc w:val="both"/>
              <w:rPr>
                <w:rFonts w:ascii="Arial" w:hAnsi="Arial" w:cs="Arial"/>
                <w:bCs/>
              </w:rPr>
            </w:pPr>
          </w:p>
          <w:p w14:paraId="1C46BE84" w14:textId="77777777" w:rsidR="00324DE7" w:rsidRPr="00CF67FA" w:rsidRDefault="00324DE7" w:rsidP="00A26B6F">
            <w:pPr>
              <w:jc w:val="both"/>
              <w:rPr>
                <w:rFonts w:ascii="Arial" w:hAnsi="Arial" w:cs="Arial"/>
                <w:bCs/>
              </w:rPr>
            </w:pPr>
            <w:r w:rsidRPr="00CF67FA">
              <w:rPr>
                <w:rFonts w:ascii="Arial" w:hAnsi="Arial" w:cs="Arial"/>
                <w:bCs/>
              </w:rPr>
              <w:t>2 allí tendrá la opción de escoger diferentes opciones:</w:t>
            </w:r>
          </w:p>
          <w:p w14:paraId="610798CE" w14:textId="77777777" w:rsidR="00324DE7" w:rsidRDefault="00324DE7" w:rsidP="00A26B6F">
            <w:pPr>
              <w:jc w:val="both"/>
              <w:rPr>
                <w:rFonts w:ascii="Arial" w:hAnsi="Arial" w:cs="Arial"/>
                <w:b/>
              </w:rPr>
            </w:pPr>
          </w:p>
          <w:p w14:paraId="7B7E0248" w14:textId="77777777" w:rsidR="00324DE7" w:rsidRDefault="00324DE7" w:rsidP="00A26B6F">
            <w:pPr>
              <w:pStyle w:val="Prrafodelista"/>
              <w:numPr>
                <w:ilvl w:val="0"/>
                <w:numId w:val="9"/>
              </w:numPr>
              <w:jc w:val="both"/>
              <w:rPr>
                <w:rFonts w:ascii="Arial" w:hAnsi="Arial" w:cs="Arial"/>
                <w:b/>
              </w:rPr>
            </w:pPr>
            <w:r>
              <w:rPr>
                <w:rFonts w:ascii="Arial" w:hAnsi="Arial" w:cs="Arial"/>
                <w:b/>
              </w:rPr>
              <w:t>determinarModalidadMedidor</w:t>
            </w:r>
          </w:p>
          <w:p w14:paraId="2C2A7021" w14:textId="77777777" w:rsidR="00324DE7" w:rsidRDefault="00324DE7" w:rsidP="00A26B6F">
            <w:pPr>
              <w:jc w:val="both"/>
              <w:rPr>
                <w:rFonts w:ascii="Arial" w:hAnsi="Arial" w:cs="Arial"/>
                <w:bCs/>
              </w:rPr>
            </w:pPr>
          </w:p>
          <w:p w14:paraId="731C7215" w14:textId="77777777" w:rsidR="00324DE7" w:rsidRPr="000C1175" w:rsidRDefault="00324DE7" w:rsidP="00A26B6F">
            <w:pPr>
              <w:pStyle w:val="Prrafodelista"/>
              <w:numPr>
                <w:ilvl w:val="1"/>
                <w:numId w:val="9"/>
              </w:numPr>
              <w:jc w:val="both"/>
              <w:rPr>
                <w:rFonts w:ascii="Arial" w:hAnsi="Arial" w:cs="Arial"/>
                <w:bCs/>
              </w:rPr>
            </w:pPr>
            <w:r w:rsidRPr="000C1175">
              <w:rPr>
                <w:rFonts w:ascii="Arial" w:hAnsi="Arial" w:cs="Arial"/>
                <w:bCs/>
              </w:rPr>
              <w:t>Al seleccionar esta opción el administrador/usuario podrá seleccionar el medidor que desee</w:t>
            </w:r>
          </w:p>
          <w:p w14:paraId="25519680" w14:textId="77777777" w:rsidR="00324DE7" w:rsidRDefault="00324DE7" w:rsidP="00A26B6F">
            <w:pPr>
              <w:pStyle w:val="Prrafodelista"/>
              <w:numPr>
                <w:ilvl w:val="1"/>
                <w:numId w:val="9"/>
              </w:numPr>
              <w:jc w:val="both"/>
              <w:rPr>
                <w:rFonts w:ascii="Arial" w:hAnsi="Arial" w:cs="Arial"/>
                <w:bCs/>
              </w:rPr>
            </w:pPr>
            <w:r>
              <w:rPr>
                <w:rFonts w:ascii="Arial" w:hAnsi="Arial" w:cs="Arial"/>
                <w:bCs/>
              </w:rPr>
              <w:t>Se le mostrara si el medidor es modalidad prepago o no.</w:t>
            </w:r>
          </w:p>
          <w:p w14:paraId="4607848A" w14:textId="77777777" w:rsidR="00324DE7" w:rsidRDefault="00324DE7" w:rsidP="00A26B6F">
            <w:pPr>
              <w:pStyle w:val="Prrafodelista"/>
              <w:numPr>
                <w:ilvl w:val="1"/>
                <w:numId w:val="9"/>
              </w:numPr>
              <w:jc w:val="both"/>
              <w:rPr>
                <w:rFonts w:ascii="Arial" w:hAnsi="Arial" w:cs="Arial"/>
                <w:bCs/>
              </w:rPr>
            </w:pPr>
            <w:r>
              <w:rPr>
                <w:rFonts w:ascii="Arial" w:hAnsi="Arial" w:cs="Arial"/>
                <w:bCs/>
              </w:rPr>
              <w:t xml:space="preserve">Al ser modalidad prepago se le permitirá </w:t>
            </w:r>
            <w:r w:rsidRPr="00611E95">
              <w:rPr>
                <w:rFonts w:ascii="Arial" w:hAnsi="Arial" w:cs="Arial"/>
                <w:b/>
              </w:rPr>
              <w:t>editarModalidadMedidor</w:t>
            </w:r>
          </w:p>
          <w:p w14:paraId="29748C62" w14:textId="77777777" w:rsidR="00324DE7" w:rsidRPr="00CF67FA" w:rsidRDefault="00324DE7" w:rsidP="00A26B6F">
            <w:pPr>
              <w:pStyle w:val="Prrafodelista"/>
              <w:jc w:val="both"/>
              <w:rPr>
                <w:rFonts w:ascii="Arial" w:hAnsi="Arial" w:cs="Arial"/>
                <w:bCs/>
              </w:rPr>
            </w:pPr>
          </w:p>
          <w:p w14:paraId="773A54CE" w14:textId="77777777" w:rsidR="00324DE7" w:rsidRDefault="00324DE7" w:rsidP="00A26B6F">
            <w:pPr>
              <w:jc w:val="both"/>
              <w:rPr>
                <w:rFonts w:ascii="Arial" w:hAnsi="Arial" w:cs="Arial"/>
                <w:b/>
              </w:rPr>
            </w:pPr>
          </w:p>
          <w:p w14:paraId="13D44E70" w14:textId="77777777" w:rsidR="00324DE7" w:rsidRDefault="00324DE7" w:rsidP="00A26B6F">
            <w:pPr>
              <w:pStyle w:val="Prrafodelista"/>
              <w:numPr>
                <w:ilvl w:val="0"/>
                <w:numId w:val="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52D1CBDE" w14:textId="77777777" w:rsidR="00324DE7" w:rsidRDefault="00324DE7" w:rsidP="00A26B6F">
            <w:pPr>
              <w:ind w:left="360"/>
              <w:jc w:val="both"/>
              <w:rPr>
                <w:rFonts w:ascii="Arial" w:hAnsi="Arial" w:cs="Arial"/>
                <w:bCs/>
              </w:rPr>
            </w:pPr>
          </w:p>
          <w:p w14:paraId="5586F1CB" w14:textId="77777777" w:rsidR="00324DE7" w:rsidRDefault="00324DE7" w:rsidP="00A26B6F">
            <w:pPr>
              <w:pStyle w:val="Prrafodelista"/>
              <w:numPr>
                <w:ilvl w:val="1"/>
                <w:numId w:val="9"/>
              </w:numPr>
              <w:jc w:val="both"/>
              <w:rPr>
                <w:rFonts w:ascii="Arial" w:hAnsi="Arial" w:cs="Arial"/>
                <w:bCs/>
              </w:rPr>
            </w:pPr>
            <w:r w:rsidRPr="00611E95">
              <w:rPr>
                <w:rFonts w:ascii="Arial" w:hAnsi="Arial" w:cs="Arial"/>
                <w:bCs/>
              </w:rPr>
              <w:t xml:space="preserve">Al seleccionar esta opción el administrador/usuario podrá </w:t>
            </w:r>
            <w:r>
              <w:rPr>
                <w:rFonts w:ascii="Arial" w:hAnsi="Arial" w:cs="Arial"/>
                <w:bCs/>
              </w:rPr>
              <w:t>escoger cualquiera de las siguientes opciones:</w:t>
            </w:r>
          </w:p>
          <w:p w14:paraId="34F6D309" w14:textId="77777777" w:rsidR="00324DE7" w:rsidRDefault="00324DE7" w:rsidP="00A26B6F">
            <w:pPr>
              <w:pStyle w:val="Prrafodelista"/>
              <w:ind w:left="1440"/>
              <w:jc w:val="both"/>
              <w:rPr>
                <w:rFonts w:ascii="Arial" w:hAnsi="Arial" w:cs="Arial"/>
                <w:bCs/>
              </w:rPr>
            </w:pPr>
          </w:p>
          <w:p w14:paraId="7C0AD562" w14:textId="77777777" w:rsidR="00324DE7" w:rsidRDefault="00324DE7" w:rsidP="00A26B6F">
            <w:pPr>
              <w:ind w:left="1080"/>
              <w:jc w:val="both"/>
              <w:rPr>
                <w:rFonts w:ascii="Arial" w:hAnsi="Arial" w:cs="Arial"/>
                <w:b/>
              </w:rPr>
            </w:pPr>
            <w:r w:rsidRPr="00611E95">
              <w:rPr>
                <w:rFonts w:ascii="Arial" w:hAnsi="Arial" w:cs="Arial"/>
                <w:b/>
              </w:rPr>
              <w:t>verificarSaldoMedidor</w:t>
            </w:r>
          </w:p>
          <w:p w14:paraId="46A91DFE" w14:textId="77777777" w:rsidR="00324DE7" w:rsidRDefault="00324DE7" w:rsidP="00A26B6F">
            <w:pPr>
              <w:ind w:left="1080"/>
              <w:jc w:val="both"/>
              <w:rPr>
                <w:rFonts w:ascii="Arial" w:hAnsi="Arial" w:cs="Arial"/>
                <w:b/>
              </w:rPr>
            </w:pPr>
          </w:p>
          <w:p w14:paraId="60F069D2" w14:textId="77777777" w:rsidR="00324DE7" w:rsidRPr="00611E95" w:rsidRDefault="00324DE7" w:rsidP="00A26B6F">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0218813F" w14:textId="77777777" w:rsidR="00324DE7" w:rsidRDefault="00324DE7" w:rsidP="00A26B6F">
            <w:pPr>
              <w:ind w:left="1080"/>
              <w:jc w:val="both"/>
              <w:rPr>
                <w:rFonts w:ascii="Arial" w:hAnsi="Arial" w:cs="Arial"/>
                <w:b/>
              </w:rPr>
            </w:pPr>
          </w:p>
          <w:p w14:paraId="01230D35" w14:textId="77777777" w:rsidR="00324DE7" w:rsidRDefault="00324DE7" w:rsidP="00A26B6F">
            <w:pPr>
              <w:ind w:left="1080"/>
              <w:jc w:val="both"/>
              <w:rPr>
                <w:rFonts w:ascii="Arial" w:hAnsi="Arial" w:cs="Arial"/>
                <w:b/>
              </w:rPr>
            </w:pPr>
            <w:r>
              <w:rPr>
                <w:rFonts w:ascii="Arial" w:hAnsi="Arial" w:cs="Arial"/>
                <w:b/>
              </w:rPr>
              <w:t>resetearSaldoMedidor</w:t>
            </w:r>
          </w:p>
          <w:p w14:paraId="38BE4A07" w14:textId="77777777" w:rsidR="00324DE7" w:rsidRDefault="00324DE7" w:rsidP="00A26B6F">
            <w:pPr>
              <w:ind w:left="1080"/>
              <w:jc w:val="both"/>
              <w:rPr>
                <w:rFonts w:ascii="Arial" w:hAnsi="Arial" w:cs="Arial"/>
                <w:b/>
              </w:rPr>
            </w:pPr>
          </w:p>
          <w:p w14:paraId="772AB99D" w14:textId="77777777" w:rsidR="00324DE7" w:rsidRPr="00611E95" w:rsidRDefault="00324DE7" w:rsidP="00A26B6F">
            <w:pPr>
              <w:pStyle w:val="Prrafodelista"/>
              <w:numPr>
                <w:ilvl w:val="0"/>
                <w:numId w:val="35"/>
              </w:numPr>
              <w:jc w:val="both"/>
              <w:rPr>
                <w:rFonts w:ascii="Arial" w:hAnsi="Arial" w:cs="Arial"/>
                <w:bCs/>
              </w:rPr>
            </w:pPr>
            <w:r w:rsidRPr="00611E95">
              <w:rPr>
                <w:rFonts w:ascii="Arial" w:hAnsi="Arial" w:cs="Arial"/>
                <w:bCs/>
              </w:rPr>
              <w:t>selecciona esta opción</w:t>
            </w:r>
          </w:p>
          <w:p w14:paraId="3D1FA948" w14:textId="77777777" w:rsidR="00324DE7" w:rsidRPr="00611E95" w:rsidRDefault="00324DE7" w:rsidP="00A26B6F">
            <w:pPr>
              <w:pStyle w:val="Prrafodelista"/>
              <w:numPr>
                <w:ilvl w:val="0"/>
                <w:numId w:val="35"/>
              </w:numPr>
              <w:jc w:val="both"/>
              <w:rPr>
                <w:rFonts w:ascii="Arial" w:hAnsi="Arial" w:cs="Arial"/>
                <w:bCs/>
              </w:rPr>
            </w:pPr>
            <w:r w:rsidRPr="00611E95">
              <w:rPr>
                <w:rFonts w:ascii="Arial" w:hAnsi="Arial" w:cs="Arial"/>
                <w:bCs/>
              </w:rPr>
              <w:t>selecciona el medidor</w:t>
            </w:r>
          </w:p>
          <w:p w14:paraId="02AE02B5" w14:textId="77777777" w:rsidR="00324DE7" w:rsidRPr="00611E95" w:rsidRDefault="00324DE7" w:rsidP="00A26B6F">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68AA7B2B" w14:textId="77777777" w:rsidR="00324DE7" w:rsidRPr="00611E95" w:rsidRDefault="00324DE7" w:rsidP="00A26B6F">
            <w:pPr>
              <w:pStyle w:val="Prrafodelista"/>
              <w:ind w:left="1800"/>
              <w:jc w:val="both"/>
              <w:rPr>
                <w:rFonts w:ascii="Arial" w:hAnsi="Arial" w:cs="Arial"/>
                <w:bCs/>
              </w:rPr>
            </w:pPr>
            <w:r w:rsidRPr="00611E95">
              <w:rPr>
                <w:rFonts w:ascii="Arial" w:hAnsi="Arial" w:cs="Arial"/>
                <w:bCs/>
              </w:rPr>
              <w:t>“está seguro de realizar esta acción?”</w:t>
            </w:r>
          </w:p>
          <w:p w14:paraId="6F442146" w14:textId="77777777" w:rsidR="00324DE7" w:rsidRDefault="00324DE7" w:rsidP="00A26B6F">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el reseteo del saldo del medidor </w:t>
            </w:r>
            <w:r w:rsidRPr="00611E95">
              <w:rPr>
                <w:rFonts w:ascii="Arial" w:hAnsi="Arial" w:cs="Arial"/>
                <w:bCs/>
              </w:rPr>
              <w:lastRenderedPageBreak/>
              <w:t>seleccionado</w:t>
            </w:r>
          </w:p>
          <w:p w14:paraId="23BD668E" w14:textId="77777777" w:rsidR="00324DE7" w:rsidRDefault="00324DE7" w:rsidP="00A26B6F">
            <w:pPr>
              <w:pStyle w:val="Prrafodelista"/>
              <w:ind w:left="1800"/>
              <w:jc w:val="both"/>
              <w:rPr>
                <w:rFonts w:ascii="Arial" w:hAnsi="Arial" w:cs="Arial"/>
                <w:bCs/>
              </w:rPr>
            </w:pPr>
            <w:r>
              <w:rPr>
                <w:rFonts w:ascii="Arial" w:hAnsi="Arial" w:cs="Arial"/>
                <w:bCs/>
              </w:rPr>
              <w:t>NO: se cancela la acción</w:t>
            </w:r>
          </w:p>
          <w:p w14:paraId="34140D42" w14:textId="77777777" w:rsidR="00324DE7" w:rsidRPr="00611E95" w:rsidRDefault="00324DE7" w:rsidP="00A26B6F">
            <w:pPr>
              <w:pStyle w:val="Prrafodelista"/>
              <w:numPr>
                <w:ilvl w:val="0"/>
                <w:numId w:val="35"/>
              </w:numPr>
              <w:jc w:val="both"/>
              <w:rPr>
                <w:rFonts w:ascii="Arial" w:hAnsi="Arial" w:cs="Arial"/>
                <w:bCs/>
              </w:rPr>
            </w:pPr>
            <w:r>
              <w:rPr>
                <w:rFonts w:ascii="Arial" w:hAnsi="Arial" w:cs="Arial"/>
                <w:bCs/>
              </w:rPr>
              <w:t>muestra mensaje de reseteo de saldo satisfactorio</w:t>
            </w:r>
          </w:p>
          <w:p w14:paraId="004D753F" w14:textId="77777777" w:rsidR="00324DE7" w:rsidRDefault="00324DE7" w:rsidP="00A26B6F">
            <w:pPr>
              <w:ind w:left="1080"/>
              <w:jc w:val="both"/>
              <w:rPr>
                <w:rFonts w:ascii="Arial" w:hAnsi="Arial" w:cs="Arial"/>
                <w:b/>
              </w:rPr>
            </w:pPr>
          </w:p>
          <w:p w14:paraId="3697A450" w14:textId="77777777" w:rsidR="00324DE7" w:rsidRDefault="00324DE7" w:rsidP="00A26B6F">
            <w:pPr>
              <w:ind w:left="1080"/>
              <w:jc w:val="both"/>
              <w:rPr>
                <w:rFonts w:ascii="Arial" w:hAnsi="Arial" w:cs="Arial"/>
                <w:b/>
              </w:rPr>
            </w:pPr>
            <w:r>
              <w:rPr>
                <w:rFonts w:ascii="Arial" w:hAnsi="Arial" w:cs="Arial"/>
                <w:b/>
              </w:rPr>
              <w:t>cargarSaldoMedidor</w:t>
            </w:r>
          </w:p>
          <w:p w14:paraId="72877444" w14:textId="77777777" w:rsidR="00324DE7" w:rsidRDefault="00324DE7" w:rsidP="00A26B6F">
            <w:pPr>
              <w:ind w:left="1080"/>
              <w:jc w:val="both"/>
              <w:rPr>
                <w:rFonts w:ascii="Arial" w:hAnsi="Arial" w:cs="Arial"/>
                <w:b/>
              </w:rPr>
            </w:pPr>
          </w:p>
          <w:p w14:paraId="51844FCF" w14:textId="77777777" w:rsidR="00324DE7" w:rsidRPr="00611E95" w:rsidRDefault="00324DE7" w:rsidP="00A26B6F">
            <w:pPr>
              <w:pStyle w:val="Prrafodelista"/>
              <w:numPr>
                <w:ilvl w:val="0"/>
                <w:numId w:val="35"/>
              </w:numPr>
              <w:jc w:val="both"/>
              <w:rPr>
                <w:rFonts w:ascii="Arial" w:hAnsi="Arial" w:cs="Arial"/>
                <w:bCs/>
              </w:rPr>
            </w:pPr>
            <w:r w:rsidRPr="00611E95">
              <w:rPr>
                <w:rFonts w:ascii="Arial" w:hAnsi="Arial" w:cs="Arial"/>
                <w:bCs/>
              </w:rPr>
              <w:t>selecciona esta opción</w:t>
            </w:r>
          </w:p>
          <w:p w14:paraId="5BF6A2D2" w14:textId="77777777" w:rsidR="00324DE7" w:rsidRPr="00611E95" w:rsidRDefault="00324DE7" w:rsidP="00A26B6F">
            <w:pPr>
              <w:pStyle w:val="Prrafodelista"/>
              <w:numPr>
                <w:ilvl w:val="0"/>
                <w:numId w:val="35"/>
              </w:numPr>
              <w:jc w:val="both"/>
              <w:rPr>
                <w:rFonts w:ascii="Arial" w:hAnsi="Arial" w:cs="Arial"/>
                <w:bCs/>
              </w:rPr>
            </w:pPr>
            <w:r w:rsidRPr="00611E95">
              <w:rPr>
                <w:rFonts w:ascii="Arial" w:hAnsi="Arial" w:cs="Arial"/>
                <w:bCs/>
              </w:rPr>
              <w:t>selecciona el medidor</w:t>
            </w:r>
          </w:p>
          <w:p w14:paraId="1FD13E57" w14:textId="77777777" w:rsidR="00324DE7" w:rsidRDefault="00324DE7" w:rsidP="00A26B6F">
            <w:pPr>
              <w:pStyle w:val="Prrafodelista"/>
              <w:numPr>
                <w:ilvl w:val="0"/>
                <w:numId w:val="35"/>
              </w:numPr>
              <w:jc w:val="both"/>
              <w:rPr>
                <w:rFonts w:ascii="Arial" w:hAnsi="Arial" w:cs="Arial"/>
                <w:bCs/>
              </w:rPr>
            </w:pPr>
            <w:r>
              <w:rPr>
                <w:rFonts w:ascii="Arial" w:hAnsi="Arial" w:cs="Arial"/>
                <w:bCs/>
              </w:rPr>
              <w:t>ingresa el valor a cargar</w:t>
            </w:r>
          </w:p>
          <w:p w14:paraId="3951403C" w14:textId="77777777" w:rsidR="00324DE7" w:rsidRPr="00611E95" w:rsidRDefault="00324DE7" w:rsidP="00A26B6F">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D1A1336" w14:textId="77777777" w:rsidR="00324DE7" w:rsidRPr="00611E95" w:rsidRDefault="00324DE7" w:rsidP="00A26B6F">
            <w:pPr>
              <w:pStyle w:val="Prrafodelista"/>
              <w:ind w:left="1800"/>
              <w:jc w:val="both"/>
              <w:rPr>
                <w:rFonts w:ascii="Arial" w:hAnsi="Arial" w:cs="Arial"/>
                <w:bCs/>
              </w:rPr>
            </w:pPr>
            <w:r w:rsidRPr="00611E95">
              <w:rPr>
                <w:rFonts w:ascii="Arial" w:hAnsi="Arial" w:cs="Arial"/>
                <w:bCs/>
              </w:rPr>
              <w:t>“está seguro de realizar esta acción?”</w:t>
            </w:r>
          </w:p>
          <w:p w14:paraId="6C600184" w14:textId="77777777" w:rsidR="00324DE7" w:rsidRDefault="00324DE7" w:rsidP="00A26B6F">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3A270B61" w14:textId="77777777" w:rsidR="00324DE7" w:rsidRDefault="00324DE7" w:rsidP="00A26B6F">
            <w:pPr>
              <w:pStyle w:val="Prrafodelista"/>
              <w:ind w:left="1800"/>
              <w:jc w:val="both"/>
              <w:rPr>
                <w:rFonts w:ascii="Arial" w:hAnsi="Arial" w:cs="Arial"/>
                <w:bCs/>
              </w:rPr>
            </w:pPr>
            <w:r>
              <w:rPr>
                <w:rFonts w:ascii="Arial" w:hAnsi="Arial" w:cs="Arial"/>
                <w:bCs/>
              </w:rPr>
              <w:t>NO: se cancela la acción</w:t>
            </w:r>
          </w:p>
          <w:p w14:paraId="06EC6DC5" w14:textId="77777777" w:rsidR="00324DE7" w:rsidRPr="00611E95" w:rsidRDefault="00324DE7" w:rsidP="00A26B6F">
            <w:pPr>
              <w:pStyle w:val="Prrafodelista"/>
              <w:numPr>
                <w:ilvl w:val="0"/>
                <w:numId w:val="35"/>
              </w:numPr>
              <w:jc w:val="both"/>
              <w:rPr>
                <w:rFonts w:ascii="Arial" w:hAnsi="Arial" w:cs="Arial"/>
                <w:bCs/>
              </w:rPr>
            </w:pPr>
            <w:r>
              <w:rPr>
                <w:rFonts w:ascii="Arial" w:hAnsi="Arial" w:cs="Arial"/>
                <w:bCs/>
              </w:rPr>
              <w:t xml:space="preserve">muestra mensaje de carga de saldo satisfactorio @valor </w:t>
            </w:r>
          </w:p>
          <w:p w14:paraId="373BD6C3" w14:textId="77777777" w:rsidR="00324DE7" w:rsidRPr="00611E95" w:rsidRDefault="00324DE7" w:rsidP="00A26B6F">
            <w:pPr>
              <w:ind w:left="1080"/>
              <w:jc w:val="both"/>
              <w:rPr>
                <w:rFonts w:ascii="Arial" w:hAnsi="Arial" w:cs="Arial"/>
                <w:b/>
              </w:rPr>
            </w:pPr>
          </w:p>
          <w:p w14:paraId="0DAAD986" w14:textId="77777777" w:rsidR="00324DE7" w:rsidRDefault="00324DE7" w:rsidP="00A26B6F">
            <w:pPr>
              <w:jc w:val="both"/>
              <w:rPr>
                <w:rFonts w:ascii="Arial" w:hAnsi="Arial" w:cs="Arial"/>
                <w:b/>
              </w:rPr>
            </w:pPr>
          </w:p>
          <w:p w14:paraId="6E67A59F" w14:textId="77777777" w:rsidR="00324DE7" w:rsidRPr="002538B6" w:rsidRDefault="00324DE7" w:rsidP="00A26B6F">
            <w:pPr>
              <w:jc w:val="both"/>
              <w:rPr>
                <w:rFonts w:ascii="Arial" w:hAnsi="Arial" w:cs="Arial"/>
                <w:bCs/>
              </w:rPr>
            </w:pPr>
          </w:p>
        </w:tc>
      </w:tr>
      <w:tr w:rsidR="00324DE7" w:rsidRPr="000463D8" w14:paraId="1C51ABAB" w14:textId="77777777" w:rsidTr="00A26B6F">
        <w:tc>
          <w:tcPr>
            <w:tcW w:w="804" w:type="dxa"/>
            <w:gridSpan w:val="2"/>
          </w:tcPr>
          <w:p w14:paraId="3A223700" w14:textId="77777777" w:rsidR="00324DE7" w:rsidRPr="000463D8" w:rsidRDefault="00324DE7" w:rsidP="00A26B6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DA4D42A" w14:textId="77777777" w:rsidR="00324DE7" w:rsidRPr="000463D8" w:rsidRDefault="00324DE7" w:rsidP="00A26B6F">
            <w:pPr>
              <w:jc w:val="both"/>
              <w:rPr>
                <w:rFonts w:ascii="Arial" w:hAnsi="Arial" w:cs="Arial"/>
                <w:b/>
              </w:rPr>
            </w:pPr>
            <w:r>
              <w:rPr>
                <w:rFonts w:ascii="Arial" w:hAnsi="Arial" w:cs="Arial"/>
                <w:color w:val="0000FF"/>
                <w:lang w:val="es-ES" w:eastAsia="es-ES"/>
              </w:rPr>
              <w:t>Administrador/usuario</w:t>
            </w:r>
          </w:p>
        </w:tc>
        <w:tc>
          <w:tcPr>
            <w:tcW w:w="4604" w:type="dxa"/>
            <w:gridSpan w:val="2"/>
          </w:tcPr>
          <w:p w14:paraId="476C2EF1" w14:textId="77777777" w:rsidR="00324DE7" w:rsidRPr="000463D8" w:rsidRDefault="00324DE7" w:rsidP="00A26B6F">
            <w:pPr>
              <w:jc w:val="both"/>
              <w:rPr>
                <w:rFonts w:ascii="Arial" w:hAnsi="Arial" w:cs="Arial"/>
                <w:b/>
              </w:rPr>
            </w:pPr>
          </w:p>
        </w:tc>
      </w:tr>
      <w:tr w:rsidR="00324DE7" w:rsidRPr="000463D8" w14:paraId="00CC89E5" w14:textId="77777777" w:rsidTr="00A26B6F">
        <w:tc>
          <w:tcPr>
            <w:tcW w:w="9658" w:type="dxa"/>
            <w:gridSpan w:val="9"/>
          </w:tcPr>
          <w:p w14:paraId="043389FA" w14:textId="77777777" w:rsidR="00324DE7" w:rsidRPr="00CC2F74" w:rsidRDefault="00324DE7" w:rsidP="00A26B6F">
            <w:pPr>
              <w:rPr>
                <w:rFonts w:ascii="Arial" w:hAnsi="Arial" w:cs="Arial"/>
                <w:color w:val="0000FF"/>
                <w:lang w:val="es-ES" w:eastAsia="es-ES"/>
              </w:rPr>
            </w:pPr>
            <w:r w:rsidRPr="000463D8">
              <w:rPr>
                <w:rFonts w:ascii="Arial" w:hAnsi="Arial" w:cs="Arial"/>
                <w:b/>
              </w:rPr>
              <w:t>POSCONDICION:</w:t>
            </w:r>
          </w:p>
          <w:p w14:paraId="484100E7" w14:textId="77777777" w:rsidR="00324DE7" w:rsidRPr="00684CDA" w:rsidRDefault="00324DE7" w:rsidP="00A26B6F">
            <w:pPr>
              <w:rPr>
                <w:rFonts w:ascii="Arial" w:hAnsi="Arial" w:cs="Arial"/>
                <w:color w:val="0000FF"/>
                <w:lang w:val="es-ES" w:eastAsia="es-ES"/>
              </w:rPr>
            </w:pPr>
          </w:p>
        </w:tc>
      </w:tr>
      <w:tr w:rsidR="00324DE7" w:rsidRPr="000463D8" w14:paraId="650F8576" w14:textId="77777777" w:rsidTr="00A26B6F">
        <w:tc>
          <w:tcPr>
            <w:tcW w:w="9658" w:type="dxa"/>
            <w:gridSpan w:val="9"/>
            <w:tcBorders>
              <w:bottom w:val="single" w:sz="4" w:space="0" w:color="auto"/>
            </w:tcBorders>
          </w:tcPr>
          <w:p w14:paraId="41D2BFDA" w14:textId="77777777" w:rsidR="00324DE7" w:rsidRPr="000463D8" w:rsidRDefault="00324DE7" w:rsidP="00A26B6F">
            <w:pPr>
              <w:rPr>
                <w:rFonts w:ascii="Arial" w:eastAsia="Arial Unicode MS" w:hAnsi="Arial" w:cs="Arial"/>
                <w:b/>
                <w:lang w:val="es-ES"/>
              </w:rPr>
            </w:pPr>
            <w:r w:rsidRPr="000463D8">
              <w:rPr>
                <w:rFonts w:ascii="Arial" w:eastAsia="Arial Unicode MS" w:hAnsi="Arial" w:cs="Arial"/>
                <w:b/>
                <w:lang w:val="es-ES"/>
              </w:rPr>
              <w:t>FLUJO ALTERNATIVO:</w:t>
            </w:r>
          </w:p>
          <w:p w14:paraId="4D16E7BC" w14:textId="77777777" w:rsidR="00324DE7" w:rsidRPr="000463D8" w:rsidRDefault="00324DE7" w:rsidP="00A26B6F">
            <w:pPr>
              <w:rPr>
                <w:rFonts w:ascii="Arial" w:eastAsia="Arial Unicode MS" w:hAnsi="Arial" w:cs="Arial"/>
                <w:lang w:val="es-ES"/>
              </w:rPr>
            </w:pPr>
            <w:r w:rsidRPr="000463D8">
              <w:rPr>
                <w:rFonts w:ascii="Arial" w:eastAsia="Arial Unicode MS" w:hAnsi="Arial" w:cs="Arial"/>
                <w:lang w:val="es-ES"/>
              </w:rPr>
              <w:t>FA01 Nombre Flujo Alternativo</w:t>
            </w:r>
          </w:p>
          <w:p w14:paraId="02C4FEED"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A748597"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p>
          <w:p w14:paraId="4335D43D" w14:textId="77777777" w:rsidR="00324DE7" w:rsidRDefault="00324DE7"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31C059A" w14:textId="77777777" w:rsidR="00324DE7" w:rsidRPr="00684CDA" w:rsidRDefault="00324DE7" w:rsidP="00A26B6F">
            <w:pPr>
              <w:widowControl/>
              <w:autoSpaceDE w:val="0"/>
              <w:autoSpaceDN w:val="0"/>
              <w:adjustRightInd w:val="0"/>
              <w:spacing w:line="240" w:lineRule="auto"/>
              <w:rPr>
                <w:rFonts w:ascii="Arial" w:eastAsia="Arial Unicode MS" w:hAnsi="Arial" w:cs="Arial"/>
                <w:color w:val="0000FF"/>
                <w:lang w:val="es-ES"/>
              </w:rPr>
            </w:pPr>
          </w:p>
        </w:tc>
      </w:tr>
      <w:tr w:rsidR="00324DE7" w:rsidRPr="000463D8" w14:paraId="7D5F56F2" w14:textId="77777777" w:rsidTr="00A26B6F">
        <w:tc>
          <w:tcPr>
            <w:tcW w:w="804" w:type="dxa"/>
            <w:gridSpan w:val="2"/>
            <w:shd w:val="clear" w:color="auto" w:fill="D9D9D9"/>
          </w:tcPr>
          <w:p w14:paraId="1F7FF9A1" w14:textId="77777777" w:rsidR="00324DE7" w:rsidRPr="000463D8" w:rsidRDefault="00324DE7"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0B986657" w14:textId="77777777" w:rsidR="00324DE7" w:rsidRPr="000463D8" w:rsidRDefault="00324DE7"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709ACAB4" w14:textId="77777777" w:rsidR="00324DE7" w:rsidRPr="000463D8" w:rsidRDefault="00324DE7" w:rsidP="00A26B6F">
            <w:pPr>
              <w:jc w:val="center"/>
              <w:rPr>
                <w:rFonts w:ascii="Arial" w:hAnsi="Arial" w:cs="Arial"/>
                <w:b/>
              </w:rPr>
            </w:pPr>
            <w:r w:rsidRPr="000463D8">
              <w:rPr>
                <w:rFonts w:ascii="Arial" w:hAnsi="Arial" w:cs="Arial"/>
                <w:b/>
              </w:rPr>
              <w:t>Sistema</w:t>
            </w:r>
          </w:p>
        </w:tc>
      </w:tr>
      <w:tr w:rsidR="00324DE7" w:rsidRPr="000463D8" w14:paraId="2EA6CF02" w14:textId="77777777" w:rsidTr="00A26B6F">
        <w:tc>
          <w:tcPr>
            <w:tcW w:w="804" w:type="dxa"/>
            <w:gridSpan w:val="2"/>
          </w:tcPr>
          <w:p w14:paraId="4D976FFC" w14:textId="77777777" w:rsidR="00324DE7" w:rsidRPr="000463D8" w:rsidRDefault="00324DE7" w:rsidP="00A26B6F">
            <w:pPr>
              <w:jc w:val="center"/>
              <w:rPr>
                <w:rFonts w:ascii="Arial" w:hAnsi="Arial" w:cs="Arial"/>
                <w:b/>
              </w:rPr>
            </w:pPr>
          </w:p>
        </w:tc>
        <w:tc>
          <w:tcPr>
            <w:tcW w:w="4250" w:type="dxa"/>
            <w:gridSpan w:val="5"/>
          </w:tcPr>
          <w:p w14:paraId="45AFE9F1" w14:textId="77777777" w:rsidR="00324DE7" w:rsidRPr="000463D8" w:rsidRDefault="00324DE7" w:rsidP="00A26B6F">
            <w:pPr>
              <w:jc w:val="both"/>
              <w:rPr>
                <w:rFonts w:ascii="Arial" w:hAnsi="Arial" w:cs="Arial"/>
                <w:b/>
              </w:rPr>
            </w:pPr>
          </w:p>
        </w:tc>
        <w:tc>
          <w:tcPr>
            <w:tcW w:w="4604" w:type="dxa"/>
            <w:gridSpan w:val="2"/>
          </w:tcPr>
          <w:p w14:paraId="08AEA2C3" w14:textId="77777777" w:rsidR="00324DE7" w:rsidRPr="000463D8" w:rsidRDefault="00324DE7" w:rsidP="00A26B6F">
            <w:pPr>
              <w:jc w:val="both"/>
              <w:rPr>
                <w:rFonts w:ascii="Arial" w:hAnsi="Arial" w:cs="Arial"/>
                <w:b/>
              </w:rPr>
            </w:pPr>
          </w:p>
        </w:tc>
      </w:tr>
      <w:tr w:rsidR="00324DE7" w:rsidRPr="000463D8" w14:paraId="5BC864A1" w14:textId="77777777" w:rsidTr="00A26B6F">
        <w:tc>
          <w:tcPr>
            <w:tcW w:w="804" w:type="dxa"/>
            <w:gridSpan w:val="2"/>
          </w:tcPr>
          <w:p w14:paraId="50605418" w14:textId="77777777" w:rsidR="00324DE7" w:rsidRPr="000463D8" w:rsidRDefault="00324DE7" w:rsidP="00A26B6F">
            <w:pPr>
              <w:jc w:val="center"/>
              <w:rPr>
                <w:rFonts w:ascii="Arial" w:hAnsi="Arial" w:cs="Arial"/>
                <w:b/>
              </w:rPr>
            </w:pPr>
          </w:p>
        </w:tc>
        <w:tc>
          <w:tcPr>
            <w:tcW w:w="4250" w:type="dxa"/>
            <w:gridSpan w:val="5"/>
          </w:tcPr>
          <w:p w14:paraId="1A870ACB" w14:textId="77777777" w:rsidR="00324DE7" w:rsidRPr="000463D8" w:rsidRDefault="00324DE7" w:rsidP="00A26B6F">
            <w:pPr>
              <w:jc w:val="both"/>
              <w:rPr>
                <w:rFonts w:ascii="Arial" w:hAnsi="Arial" w:cs="Arial"/>
                <w:b/>
              </w:rPr>
            </w:pPr>
          </w:p>
        </w:tc>
        <w:tc>
          <w:tcPr>
            <w:tcW w:w="4604" w:type="dxa"/>
            <w:gridSpan w:val="2"/>
          </w:tcPr>
          <w:p w14:paraId="49B5BAB4" w14:textId="77777777" w:rsidR="00324DE7" w:rsidRPr="000463D8" w:rsidRDefault="00324DE7" w:rsidP="00A26B6F">
            <w:pPr>
              <w:jc w:val="both"/>
              <w:rPr>
                <w:rFonts w:ascii="Arial" w:hAnsi="Arial" w:cs="Arial"/>
                <w:b/>
              </w:rPr>
            </w:pPr>
          </w:p>
        </w:tc>
      </w:tr>
      <w:tr w:rsidR="00324DE7" w:rsidRPr="000463D8" w14:paraId="496BCC21" w14:textId="77777777" w:rsidTr="00A26B6F">
        <w:tc>
          <w:tcPr>
            <w:tcW w:w="9658" w:type="dxa"/>
            <w:gridSpan w:val="9"/>
          </w:tcPr>
          <w:p w14:paraId="31C95B24" w14:textId="77777777" w:rsidR="00324DE7" w:rsidRPr="000463D8" w:rsidRDefault="00324DE7" w:rsidP="00A26B6F">
            <w:pPr>
              <w:rPr>
                <w:rFonts w:ascii="Arial" w:hAnsi="Arial" w:cs="Arial"/>
                <w:b/>
              </w:rPr>
            </w:pPr>
            <w:r w:rsidRPr="000463D8">
              <w:rPr>
                <w:rFonts w:ascii="Arial" w:hAnsi="Arial" w:cs="Arial"/>
                <w:b/>
              </w:rPr>
              <w:t>POSCONDICION:</w:t>
            </w:r>
          </w:p>
          <w:p w14:paraId="14BA4813" w14:textId="77777777" w:rsidR="00324DE7" w:rsidRPr="000463D8" w:rsidRDefault="00324DE7" w:rsidP="00A26B6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324DE7" w:rsidRPr="000463D8" w14:paraId="073282F3" w14:textId="77777777" w:rsidTr="00A26B6F">
        <w:tc>
          <w:tcPr>
            <w:tcW w:w="9658" w:type="dxa"/>
            <w:gridSpan w:val="9"/>
            <w:tcBorders>
              <w:bottom w:val="single" w:sz="4" w:space="0" w:color="auto"/>
            </w:tcBorders>
          </w:tcPr>
          <w:p w14:paraId="4782F5EA" w14:textId="77777777" w:rsidR="00324DE7" w:rsidRDefault="00324DE7" w:rsidP="00A26B6F">
            <w:pPr>
              <w:rPr>
                <w:rFonts w:ascii="Arial" w:hAnsi="Arial" w:cs="Arial"/>
                <w:b/>
              </w:rPr>
            </w:pPr>
            <w:r w:rsidRPr="000463D8">
              <w:rPr>
                <w:rFonts w:ascii="Arial" w:hAnsi="Arial" w:cs="Arial"/>
                <w:b/>
              </w:rPr>
              <w:t>EXCEPCIONES</w:t>
            </w:r>
          </w:p>
          <w:p w14:paraId="0620E961" w14:textId="77777777" w:rsidR="00324DE7" w:rsidRDefault="00324DE7" w:rsidP="00A26B6F">
            <w:pPr>
              <w:jc w:val="both"/>
              <w:rPr>
                <w:rFonts w:ascii="Arial" w:hAnsi="Arial" w:cs="Arial"/>
                <w:bCs/>
              </w:rPr>
            </w:pPr>
          </w:p>
          <w:p w14:paraId="37A5D9C6" w14:textId="77777777" w:rsidR="00324DE7" w:rsidRPr="001B5652" w:rsidRDefault="00324DE7" w:rsidP="00A26B6F">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70A048DC" w14:textId="77777777" w:rsidR="00324DE7" w:rsidRDefault="00324DE7" w:rsidP="00A26B6F">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50180825" w14:textId="77777777" w:rsidR="00324DE7" w:rsidRDefault="00324DE7" w:rsidP="00A26B6F">
            <w:pPr>
              <w:pStyle w:val="Prrafodelista"/>
              <w:ind w:left="1800"/>
              <w:jc w:val="both"/>
              <w:rPr>
                <w:rFonts w:ascii="Arial" w:hAnsi="Arial" w:cs="Arial"/>
                <w:bCs/>
              </w:rPr>
            </w:pPr>
          </w:p>
          <w:p w14:paraId="44FD66C2" w14:textId="77777777" w:rsidR="00324DE7" w:rsidRPr="001B5652" w:rsidRDefault="00324DE7" w:rsidP="00A26B6F">
            <w:pPr>
              <w:jc w:val="both"/>
              <w:rPr>
                <w:rFonts w:ascii="Arial" w:hAnsi="Arial" w:cs="Arial"/>
                <w:bCs/>
              </w:rPr>
            </w:pPr>
          </w:p>
          <w:p w14:paraId="485BE8DB" w14:textId="77777777" w:rsidR="00324DE7" w:rsidRDefault="00324DE7" w:rsidP="00A26B6F">
            <w:pPr>
              <w:rPr>
                <w:rFonts w:ascii="Arial" w:hAnsi="Arial" w:cs="Arial"/>
                <w:b/>
              </w:rPr>
            </w:pPr>
          </w:p>
          <w:p w14:paraId="0901053C" w14:textId="77777777" w:rsidR="00324DE7" w:rsidRPr="002F1D15" w:rsidRDefault="00324DE7" w:rsidP="00A26B6F">
            <w:pPr>
              <w:rPr>
                <w:rFonts w:ascii="Arial" w:hAnsi="Arial" w:cs="Arial"/>
                <w:b/>
              </w:rPr>
            </w:pPr>
          </w:p>
        </w:tc>
      </w:tr>
      <w:tr w:rsidR="00324DE7" w:rsidRPr="000463D8" w14:paraId="0A62662C" w14:textId="77777777" w:rsidTr="00A26B6F">
        <w:tc>
          <w:tcPr>
            <w:tcW w:w="815" w:type="dxa"/>
            <w:gridSpan w:val="3"/>
            <w:shd w:val="clear" w:color="auto" w:fill="D9D9D9"/>
          </w:tcPr>
          <w:p w14:paraId="37D667F0" w14:textId="77777777" w:rsidR="00324DE7" w:rsidRPr="000463D8" w:rsidRDefault="00324DE7" w:rsidP="00A26B6F">
            <w:pPr>
              <w:jc w:val="center"/>
              <w:rPr>
                <w:rFonts w:ascii="Arial" w:hAnsi="Arial" w:cs="Arial"/>
                <w:b/>
              </w:rPr>
            </w:pPr>
            <w:r w:rsidRPr="000463D8">
              <w:rPr>
                <w:rFonts w:ascii="Arial" w:hAnsi="Arial" w:cs="Arial"/>
                <w:b/>
              </w:rPr>
              <w:t>Paso</w:t>
            </w:r>
          </w:p>
        </w:tc>
        <w:tc>
          <w:tcPr>
            <w:tcW w:w="3262" w:type="dxa"/>
            <w:shd w:val="clear" w:color="auto" w:fill="D9D9D9"/>
          </w:tcPr>
          <w:p w14:paraId="375E3CDA" w14:textId="77777777" w:rsidR="00324DE7" w:rsidRPr="000463D8" w:rsidRDefault="00324DE7" w:rsidP="00A26B6F">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55148CB" w14:textId="77777777" w:rsidR="00324DE7" w:rsidRPr="000463D8" w:rsidRDefault="00324DE7" w:rsidP="00A26B6F">
            <w:pPr>
              <w:jc w:val="center"/>
              <w:rPr>
                <w:rFonts w:ascii="Arial" w:hAnsi="Arial" w:cs="Arial"/>
                <w:b/>
              </w:rPr>
            </w:pPr>
            <w:r w:rsidRPr="000463D8">
              <w:rPr>
                <w:rFonts w:ascii="Arial" w:hAnsi="Arial" w:cs="Arial"/>
                <w:b/>
              </w:rPr>
              <w:t>Sistema</w:t>
            </w:r>
            <w:r>
              <w:rPr>
                <w:rFonts w:ascii="Arial" w:hAnsi="Arial" w:cs="Arial"/>
                <w:b/>
              </w:rPr>
              <w:t xml:space="preserve"> </w:t>
            </w:r>
          </w:p>
        </w:tc>
      </w:tr>
      <w:tr w:rsidR="00324DE7" w:rsidRPr="000463D8" w14:paraId="3259965F" w14:textId="77777777" w:rsidTr="00A26B6F">
        <w:tc>
          <w:tcPr>
            <w:tcW w:w="815" w:type="dxa"/>
            <w:gridSpan w:val="3"/>
          </w:tcPr>
          <w:p w14:paraId="7BF651F7" w14:textId="77777777" w:rsidR="00324DE7" w:rsidRPr="000463D8" w:rsidRDefault="00324DE7" w:rsidP="00A26B6F">
            <w:pPr>
              <w:jc w:val="center"/>
              <w:rPr>
                <w:rFonts w:ascii="Arial" w:hAnsi="Arial" w:cs="Arial"/>
                <w:b/>
              </w:rPr>
            </w:pPr>
          </w:p>
        </w:tc>
        <w:tc>
          <w:tcPr>
            <w:tcW w:w="3262" w:type="dxa"/>
          </w:tcPr>
          <w:p w14:paraId="33B36279" w14:textId="77777777" w:rsidR="00324DE7" w:rsidRPr="001D0168" w:rsidRDefault="00324DE7" w:rsidP="00A26B6F">
            <w:pPr>
              <w:jc w:val="both"/>
              <w:rPr>
                <w:rFonts w:ascii="Arial" w:hAnsi="Arial" w:cs="Arial"/>
              </w:rPr>
            </w:pPr>
          </w:p>
        </w:tc>
        <w:tc>
          <w:tcPr>
            <w:tcW w:w="5581" w:type="dxa"/>
            <w:gridSpan w:val="5"/>
          </w:tcPr>
          <w:p w14:paraId="03D58B9C" w14:textId="77777777" w:rsidR="00324DE7" w:rsidRPr="000463D8" w:rsidRDefault="00324DE7" w:rsidP="00A26B6F">
            <w:pPr>
              <w:jc w:val="both"/>
              <w:rPr>
                <w:rFonts w:ascii="Arial" w:hAnsi="Arial" w:cs="Arial"/>
                <w:b/>
              </w:rPr>
            </w:pPr>
          </w:p>
        </w:tc>
      </w:tr>
      <w:tr w:rsidR="00324DE7" w:rsidRPr="000463D8" w14:paraId="6A6DE796" w14:textId="77777777" w:rsidTr="00A26B6F">
        <w:tc>
          <w:tcPr>
            <w:tcW w:w="815" w:type="dxa"/>
            <w:gridSpan w:val="3"/>
          </w:tcPr>
          <w:p w14:paraId="31EA84EB" w14:textId="77777777" w:rsidR="00324DE7" w:rsidRPr="000463D8" w:rsidRDefault="00324DE7" w:rsidP="00A26B6F">
            <w:pPr>
              <w:jc w:val="center"/>
              <w:rPr>
                <w:rFonts w:ascii="Arial" w:hAnsi="Arial" w:cs="Arial"/>
                <w:b/>
              </w:rPr>
            </w:pPr>
          </w:p>
        </w:tc>
        <w:tc>
          <w:tcPr>
            <w:tcW w:w="3262" w:type="dxa"/>
          </w:tcPr>
          <w:p w14:paraId="0CF9ED03" w14:textId="77777777" w:rsidR="00324DE7" w:rsidRPr="001D0168" w:rsidRDefault="00324DE7" w:rsidP="00A26B6F">
            <w:pPr>
              <w:jc w:val="both"/>
              <w:rPr>
                <w:rFonts w:ascii="Arial" w:hAnsi="Arial" w:cs="Arial"/>
              </w:rPr>
            </w:pPr>
          </w:p>
        </w:tc>
        <w:tc>
          <w:tcPr>
            <w:tcW w:w="5581" w:type="dxa"/>
            <w:gridSpan w:val="5"/>
          </w:tcPr>
          <w:p w14:paraId="6B06440F" w14:textId="77777777" w:rsidR="00324DE7" w:rsidRPr="00C1111C" w:rsidRDefault="00324DE7" w:rsidP="00A26B6F">
            <w:pPr>
              <w:jc w:val="both"/>
              <w:rPr>
                <w:rFonts w:ascii="Arial" w:hAnsi="Arial" w:cs="Arial"/>
              </w:rPr>
            </w:pPr>
          </w:p>
        </w:tc>
      </w:tr>
      <w:tr w:rsidR="00324DE7" w:rsidRPr="000463D8" w14:paraId="0CF1990A" w14:textId="77777777" w:rsidTr="00A26B6F">
        <w:tc>
          <w:tcPr>
            <w:tcW w:w="9658" w:type="dxa"/>
            <w:gridSpan w:val="9"/>
          </w:tcPr>
          <w:p w14:paraId="155A5450" w14:textId="77777777" w:rsidR="00324DE7" w:rsidRDefault="00324DE7" w:rsidP="00A26B6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5614D57" w14:textId="77777777" w:rsidR="00324DE7" w:rsidRDefault="00324DE7" w:rsidP="00A26B6F">
            <w:pPr>
              <w:rPr>
                <w:rFonts w:ascii="Arial" w:hAnsi="Arial" w:cs="Arial"/>
                <w:b/>
              </w:rPr>
            </w:pPr>
          </w:p>
          <w:p w14:paraId="40E0D900" w14:textId="77777777" w:rsidR="00324DE7" w:rsidRPr="006C4B76" w:rsidRDefault="00324DE7" w:rsidP="00A26B6F">
            <w:pPr>
              <w:pStyle w:val="listparagraph"/>
              <w:snapToGrid w:val="0"/>
              <w:jc w:val="both"/>
              <w:rPr>
                <w:rFonts w:ascii="Arial" w:hAnsi="Arial" w:cs="Arial"/>
                <w:i/>
                <w:color w:val="800000"/>
                <w:lang w:val="es-CO" w:eastAsia="en-US"/>
              </w:rPr>
            </w:pPr>
          </w:p>
        </w:tc>
      </w:tr>
      <w:tr w:rsidR="00324DE7" w:rsidRPr="000463D8" w14:paraId="390A3080" w14:textId="77777777" w:rsidTr="00A26B6F">
        <w:trPr>
          <w:trHeight w:val="637"/>
        </w:trPr>
        <w:tc>
          <w:tcPr>
            <w:tcW w:w="9658" w:type="dxa"/>
            <w:gridSpan w:val="9"/>
          </w:tcPr>
          <w:p w14:paraId="2B88C56A" w14:textId="77777777" w:rsidR="00324DE7" w:rsidRPr="0019297C" w:rsidRDefault="00324DE7" w:rsidP="00A26B6F">
            <w:pPr>
              <w:rPr>
                <w:rFonts w:ascii="Arial" w:hAnsi="Arial" w:cs="Arial"/>
                <w:b/>
              </w:rPr>
            </w:pPr>
            <w:r w:rsidRPr="000463D8">
              <w:rPr>
                <w:rFonts w:ascii="Arial" w:hAnsi="Arial" w:cs="Arial"/>
                <w:b/>
              </w:rPr>
              <w:t>RIESGOS:</w:t>
            </w:r>
          </w:p>
        </w:tc>
      </w:tr>
      <w:tr w:rsidR="00324DE7" w:rsidRPr="000463D8" w14:paraId="6C591CD6" w14:textId="77777777" w:rsidTr="00A26B6F">
        <w:trPr>
          <w:trHeight w:val="744"/>
        </w:trPr>
        <w:tc>
          <w:tcPr>
            <w:tcW w:w="9658" w:type="dxa"/>
            <w:gridSpan w:val="9"/>
          </w:tcPr>
          <w:p w14:paraId="56F372CB" w14:textId="77777777" w:rsidR="00324DE7" w:rsidRDefault="00324DE7" w:rsidP="00A26B6F">
            <w:pPr>
              <w:rPr>
                <w:rFonts w:ascii="Arial" w:hAnsi="Arial" w:cs="Arial"/>
                <w:b/>
              </w:rPr>
            </w:pPr>
            <w:r w:rsidRPr="000463D8">
              <w:rPr>
                <w:rFonts w:ascii="Arial" w:hAnsi="Arial" w:cs="Arial"/>
                <w:b/>
              </w:rPr>
              <w:t>CRITERIOS DE ACEPTACIÓN:</w:t>
            </w:r>
          </w:p>
          <w:p w14:paraId="5487BCD9" w14:textId="77777777" w:rsidR="00324DE7" w:rsidRDefault="00324DE7" w:rsidP="00A26B6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664A845" w14:textId="77777777" w:rsidR="00324DE7" w:rsidRDefault="00324DE7" w:rsidP="00A26B6F">
            <w:pPr>
              <w:rPr>
                <w:rFonts w:ascii="Arial" w:eastAsia="Arial Unicode MS" w:hAnsi="Arial" w:cs="Arial"/>
                <w:color w:val="0000FF"/>
                <w:lang w:val="es-ES"/>
              </w:rPr>
            </w:pPr>
          </w:p>
          <w:p w14:paraId="0E985E4C" w14:textId="77777777" w:rsidR="00324DE7" w:rsidRDefault="00324DE7" w:rsidP="00A26B6F">
            <w:pPr>
              <w:rPr>
                <w:rFonts w:ascii="Arial" w:eastAsia="Arial Unicode MS" w:hAnsi="Arial" w:cs="Arial"/>
                <w:color w:val="0000FF"/>
                <w:lang w:val="es-ES"/>
              </w:rPr>
            </w:pPr>
            <w:r>
              <w:rPr>
                <w:rFonts w:ascii="Arial" w:eastAsia="Arial Unicode MS" w:hAnsi="Arial" w:cs="Arial"/>
                <w:color w:val="0000FF"/>
                <w:lang w:val="es-ES"/>
              </w:rPr>
              <w:t>El sistema debe permitir leer si el medidor esta disponible en modalidad prepago</w:t>
            </w:r>
          </w:p>
          <w:p w14:paraId="06664D93" w14:textId="77777777" w:rsidR="00324DE7" w:rsidRDefault="00324DE7" w:rsidP="00A26B6F">
            <w:pPr>
              <w:rPr>
                <w:rFonts w:ascii="Arial" w:eastAsia="Arial Unicode MS" w:hAnsi="Arial" w:cs="Arial"/>
                <w:color w:val="0000FF"/>
                <w:lang w:val="es-ES"/>
              </w:rPr>
            </w:pPr>
            <w:r>
              <w:rPr>
                <w:rFonts w:ascii="Arial" w:eastAsia="Arial Unicode MS" w:hAnsi="Arial" w:cs="Arial"/>
                <w:color w:val="0000FF"/>
                <w:lang w:val="es-ES"/>
              </w:rPr>
              <w:t>El sistema debe permitir resetear saldo del medidor</w:t>
            </w:r>
          </w:p>
          <w:p w14:paraId="1DBAAA37" w14:textId="77777777" w:rsidR="00324DE7" w:rsidRDefault="00324DE7" w:rsidP="00A26B6F">
            <w:pPr>
              <w:rPr>
                <w:rFonts w:ascii="Arial" w:eastAsia="Arial Unicode MS" w:hAnsi="Arial" w:cs="Arial"/>
                <w:color w:val="0000FF"/>
                <w:lang w:val="es-ES"/>
              </w:rPr>
            </w:pPr>
            <w:r>
              <w:rPr>
                <w:rFonts w:ascii="Arial" w:eastAsia="Arial Unicode MS" w:hAnsi="Arial" w:cs="Arial"/>
                <w:color w:val="0000FF"/>
                <w:lang w:val="es-ES"/>
              </w:rPr>
              <w:t>El sistema debe permitir cargar saldo del medidor</w:t>
            </w:r>
          </w:p>
          <w:p w14:paraId="1D20C118" w14:textId="77777777" w:rsidR="00324DE7" w:rsidRPr="00851210" w:rsidRDefault="00324DE7" w:rsidP="00A26B6F">
            <w:pPr>
              <w:rPr>
                <w:rFonts w:ascii="Arial" w:eastAsia="Arial Unicode MS" w:hAnsi="Arial" w:cs="Arial"/>
                <w:color w:val="0000FF"/>
                <w:lang w:val="es-ES"/>
              </w:rPr>
            </w:pPr>
            <w:r>
              <w:rPr>
                <w:rFonts w:ascii="Arial" w:eastAsia="Arial Unicode MS" w:hAnsi="Arial" w:cs="Arial"/>
                <w:color w:val="0000FF"/>
                <w:lang w:val="es-ES"/>
              </w:rPr>
              <w:t>El sistema debe generar leer saldo del medidor</w:t>
            </w:r>
          </w:p>
          <w:p w14:paraId="0C9C89A4" w14:textId="77777777" w:rsidR="00324DE7" w:rsidRPr="002B6FAA" w:rsidRDefault="00324DE7" w:rsidP="00A26B6F">
            <w:pPr>
              <w:jc w:val="both"/>
              <w:rPr>
                <w:rFonts w:ascii="Arial" w:hAnsi="Arial" w:cs="Arial"/>
                <w:i/>
                <w:color w:val="800000"/>
              </w:rPr>
            </w:pPr>
          </w:p>
        </w:tc>
      </w:tr>
      <w:tr w:rsidR="00324DE7" w:rsidRPr="000463D8" w14:paraId="7FAB5508" w14:textId="77777777" w:rsidTr="00A26B6F">
        <w:trPr>
          <w:trHeight w:val="609"/>
        </w:trPr>
        <w:tc>
          <w:tcPr>
            <w:tcW w:w="9658" w:type="dxa"/>
            <w:gridSpan w:val="9"/>
          </w:tcPr>
          <w:p w14:paraId="31B429CA" w14:textId="77777777" w:rsidR="00324DE7" w:rsidRDefault="00324DE7" w:rsidP="00A26B6F">
            <w:pPr>
              <w:rPr>
                <w:rFonts w:ascii="Arial" w:hAnsi="Arial" w:cs="Arial"/>
                <w:b/>
              </w:rPr>
            </w:pPr>
            <w:r>
              <w:rPr>
                <w:rFonts w:ascii="Arial" w:hAnsi="Arial" w:cs="Arial"/>
                <w:b/>
              </w:rPr>
              <w:t>PROTOTIPO EXPLORATORIO</w:t>
            </w:r>
          </w:p>
          <w:p w14:paraId="67B40186" w14:textId="77777777" w:rsidR="00324DE7" w:rsidRPr="00AD2D68" w:rsidRDefault="00324DE7" w:rsidP="00A26B6F">
            <w:pPr>
              <w:jc w:val="both"/>
              <w:rPr>
                <w:rFonts w:ascii="Arial" w:hAnsi="Arial" w:cs="Arial"/>
                <w:b/>
                <w:lang w:val="es-ES"/>
              </w:rPr>
            </w:pPr>
          </w:p>
        </w:tc>
      </w:tr>
    </w:tbl>
    <w:p w14:paraId="28F4A13D" w14:textId="77777777" w:rsidR="00324DE7" w:rsidRDefault="00324DE7"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r w:rsidRPr="00E259A4">
              <w:rPr>
                <w:rFonts w:ascii="Arial" w:hAnsi="Arial" w:cs="Arial"/>
                <w:color w:val="538ED5"/>
                <w:lang w:eastAsia="es-CO"/>
              </w:rPr>
              <w:t>xxxx</w:t>
            </w:r>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r w:rsidRPr="00E259A4">
              <w:rPr>
                <w:rFonts w:ascii="Arial" w:hAnsi="Arial" w:cs="Arial"/>
                <w:color w:val="538ED5"/>
                <w:lang w:eastAsia="es-CO"/>
              </w:rPr>
              <w:t>dd-mm-yyyy</w:t>
            </w:r>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Ingeniero de desar</w:t>
            </w:r>
            <w:r w:rsidR="00357668">
              <w:rPr>
                <w:rFonts w:cs="Arial"/>
                <w:iCs/>
                <w:color w:val="0000FF"/>
                <w:szCs w:val="22"/>
              </w:rPr>
              <w:t>Rol</w:t>
            </w:r>
            <w:r w:rsidRPr="002C6572">
              <w:rPr>
                <w:rFonts w:cs="Arial"/>
                <w:iCs/>
                <w:color w:val="0000FF"/>
                <w:szCs w:val="22"/>
              </w:rPr>
              <w:t>lo</w:t>
            </w:r>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9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0156A" w14:textId="77777777" w:rsidR="00017B4F" w:rsidRDefault="00017B4F">
      <w:r>
        <w:separator/>
      </w:r>
    </w:p>
  </w:endnote>
  <w:endnote w:type="continuationSeparator" w:id="0">
    <w:p w14:paraId="58388213" w14:textId="77777777" w:rsidR="00017B4F" w:rsidRDefault="00017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0C7EE" w14:textId="77777777" w:rsidR="00017B4F" w:rsidRDefault="00017B4F">
      <w:r>
        <w:separator/>
      </w:r>
    </w:p>
  </w:footnote>
  <w:footnote w:type="continuationSeparator" w:id="0">
    <w:p w14:paraId="3D1876D9" w14:textId="77777777" w:rsidR="00017B4F" w:rsidRDefault="00017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ED39B9" w:rsidRPr="00C419FB" w14:paraId="2F6338E5" w14:textId="77777777" w:rsidTr="00D03F51">
      <w:trPr>
        <w:trHeight w:val="274"/>
      </w:trPr>
      <w:tc>
        <w:tcPr>
          <w:tcW w:w="1044" w:type="pct"/>
          <w:vMerge w:val="restart"/>
          <w:shd w:val="clear" w:color="auto" w:fill="auto"/>
          <w:noWrap/>
          <w:vAlign w:val="center"/>
          <w:hideMark/>
        </w:tcPr>
        <w:p w14:paraId="08766B1D" w14:textId="77777777" w:rsidR="00ED39B9" w:rsidRPr="00C419FB" w:rsidRDefault="00ED39B9"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ED39B9" w:rsidRPr="00C236B2" w:rsidRDefault="00ED39B9"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ED39B9" w:rsidRPr="00C419FB" w:rsidRDefault="00ED39B9"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ED39B9" w:rsidRPr="00C419FB" w14:paraId="759E0844" w14:textId="77777777" w:rsidTr="00D03F51">
      <w:trPr>
        <w:trHeight w:val="281"/>
      </w:trPr>
      <w:tc>
        <w:tcPr>
          <w:tcW w:w="1044" w:type="pct"/>
          <w:vMerge/>
          <w:vAlign w:val="center"/>
          <w:hideMark/>
        </w:tcPr>
        <w:p w14:paraId="0C8A7060" w14:textId="77777777" w:rsidR="00ED39B9" w:rsidRPr="00C419FB" w:rsidRDefault="00ED39B9" w:rsidP="00BC7E4A">
          <w:pPr>
            <w:rPr>
              <w:rFonts w:ascii="Arial" w:hAnsi="Arial" w:cs="Arial"/>
              <w:sz w:val="18"/>
              <w:szCs w:val="18"/>
            </w:rPr>
          </w:pPr>
        </w:p>
      </w:tc>
      <w:tc>
        <w:tcPr>
          <w:tcW w:w="3019" w:type="pct"/>
          <w:vMerge/>
          <w:vAlign w:val="center"/>
          <w:hideMark/>
        </w:tcPr>
        <w:p w14:paraId="3605DBC8" w14:textId="77777777" w:rsidR="00ED39B9" w:rsidRPr="00C419FB" w:rsidRDefault="00ED39B9"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ED39B9" w:rsidRPr="00C419FB" w:rsidRDefault="00ED39B9"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ED39B9" w:rsidRPr="00C419FB" w14:paraId="460A06FE" w14:textId="77777777" w:rsidTr="008E5E3C">
      <w:trPr>
        <w:trHeight w:val="450"/>
      </w:trPr>
      <w:tc>
        <w:tcPr>
          <w:tcW w:w="1044" w:type="pct"/>
          <w:vMerge/>
          <w:vAlign w:val="center"/>
          <w:hideMark/>
        </w:tcPr>
        <w:p w14:paraId="4AB00559" w14:textId="77777777" w:rsidR="00ED39B9" w:rsidRPr="00C419FB" w:rsidRDefault="00ED39B9" w:rsidP="00BC7E4A">
          <w:pPr>
            <w:rPr>
              <w:rFonts w:ascii="Arial" w:hAnsi="Arial" w:cs="Arial"/>
              <w:sz w:val="18"/>
              <w:szCs w:val="18"/>
            </w:rPr>
          </w:pPr>
        </w:p>
      </w:tc>
      <w:tc>
        <w:tcPr>
          <w:tcW w:w="3019" w:type="pct"/>
          <w:vMerge/>
          <w:shd w:val="clear" w:color="auto" w:fill="auto"/>
          <w:vAlign w:val="center"/>
        </w:tcPr>
        <w:p w14:paraId="5DCA0FDB" w14:textId="77777777" w:rsidR="00ED39B9" w:rsidRPr="00C419FB" w:rsidRDefault="00ED39B9"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ED39B9" w:rsidRPr="00C419FB" w:rsidRDefault="00ED39B9"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ED39B9" w:rsidRPr="00C419FB" w14:paraId="5D4003D1" w14:textId="77777777" w:rsidTr="008E5E3C">
      <w:trPr>
        <w:trHeight w:val="480"/>
      </w:trPr>
      <w:tc>
        <w:tcPr>
          <w:tcW w:w="1044" w:type="pct"/>
          <w:vMerge/>
          <w:vAlign w:val="center"/>
          <w:hideMark/>
        </w:tcPr>
        <w:p w14:paraId="09BB0935" w14:textId="77777777" w:rsidR="00ED39B9" w:rsidRPr="00C419FB" w:rsidRDefault="00ED39B9" w:rsidP="00BC7E4A">
          <w:pPr>
            <w:rPr>
              <w:rFonts w:ascii="Arial" w:hAnsi="Arial" w:cs="Arial"/>
              <w:sz w:val="18"/>
              <w:szCs w:val="18"/>
            </w:rPr>
          </w:pPr>
        </w:p>
      </w:tc>
      <w:tc>
        <w:tcPr>
          <w:tcW w:w="3019" w:type="pct"/>
          <w:vMerge/>
          <w:shd w:val="clear" w:color="auto" w:fill="auto"/>
          <w:vAlign w:val="center"/>
        </w:tcPr>
        <w:p w14:paraId="675CDBF1" w14:textId="77777777" w:rsidR="00ED39B9" w:rsidRPr="00C419FB" w:rsidRDefault="00ED39B9"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ED39B9" w:rsidRPr="00C419FB" w:rsidRDefault="00ED39B9"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ED39B9" w:rsidRDefault="00ED39B9"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9"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8"/>
  </w:num>
  <w:num w:numId="3">
    <w:abstractNumId w:val="33"/>
  </w:num>
  <w:num w:numId="4">
    <w:abstractNumId w:val="25"/>
  </w:num>
  <w:num w:numId="5">
    <w:abstractNumId w:val="30"/>
  </w:num>
  <w:num w:numId="6">
    <w:abstractNumId w:val="20"/>
  </w:num>
  <w:num w:numId="7">
    <w:abstractNumId w:val="2"/>
  </w:num>
  <w:num w:numId="8">
    <w:abstractNumId w:val="15"/>
  </w:num>
  <w:num w:numId="9">
    <w:abstractNumId w:val="21"/>
  </w:num>
  <w:num w:numId="10">
    <w:abstractNumId w:val="14"/>
  </w:num>
  <w:num w:numId="11">
    <w:abstractNumId w:val="9"/>
  </w:num>
  <w:num w:numId="12">
    <w:abstractNumId w:val="18"/>
  </w:num>
  <w:num w:numId="13">
    <w:abstractNumId w:val="0"/>
    <w:lvlOverride w:ilvl="0">
      <w:startOverride w:val="3"/>
    </w:lvlOverride>
  </w:num>
  <w:num w:numId="14">
    <w:abstractNumId w:val="6"/>
  </w:num>
  <w:num w:numId="15">
    <w:abstractNumId w:val="17"/>
  </w:num>
  <w:num w:numId="16">
    <w:abstractNumId w:val="31"/>
  </w:num>
  <w:num w:numId="17">
    <w:abstractNumId w:val="12"/>
  </w:num>
  <w:num w:numId="18">
    <w:abstractNumId w:val="8"/>
  </w:num>
  <w:num w:numId="19">
    <w:abstractNumId w:val="5"/>
  </w:num>
  <w:num w:numId="20">
    <w:abstractNumId w:val="19"/>
  </w:num>
  <w:num w:numId="21">
    <w:abstractNumId w:val="26"/>
  </w:num>
  <w:num w:numId="22">
    <w:abstractNumId w:val="13"/>
  </w:num>
  <w:num w:numId="23">
    <w:abstractNumId w:val="32"/>
  </w:num>
  <w:num w:numId="24">
    <w:abstractNumId w:val="7"/>
  </w:num>
  <w:num w:numId="25">
    <w:abstractNumId w:val="24"/>
  </w:num>
  <w:num w:numId="26">
    <w:abstractNumId w:val="27"/>
  </w:num>
  <w:num w:numId="27">
    <w:abstractNumId w:val="1"/>
  </w:num>
  <w:num w:numId="28">
    <w:abstractNumId w:val="10"/>
  </w:num>
  <w:num w:numId="29">
    <w:abstractNumId w:val="16"/>
  </w:num>
  <w:num w:numId="30">
    <w:abstractNumId w:val="23"/>
  </w:num>
  <w:num w:numId="31">
    <w:abstractNumId w:val="29"/>
  </w:num>
  <w:num w:numId="32">
    <w:abstractNumId w:val="22"/>
  </w:num>
  <w:num w:numId="33">
    <w:abstractNumId w:val="3"/>
  </w:num>
  <w:num w:numId="34">
    <w:abstractNumId w:val="11"/>
  </w:num>
  <w:num w:numId="3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12B60"/>
    <w:rsid w:val="00017B4F"/>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F09E8"/>
    <w:rsid w:val="002F0FF0"/>
    <w:rsid w:val="002F12A6"/>
    <w:rsid w:val="002F16E2"/>
    <w:rsid w:val="002F1D15"/>
    <w:rsid w:val="00301F69"/>
    <w:rsid w:val="00303162"/>
    <w:rsid w:val="00304A57"/>
    <w:rsid w:val="0030698D"/>
    <w:rsid w:val="003106F8"/>
    <w:rsid w:val="00311C1C"/>
    <w:rsid w:val="0031247B"/>
    <w:rsid w:val="003136FF"/>
    <w:rsid w:val="00324DE7"/>
    <w:rsid w:val="003350EC"/>
    <w:rsid w:val="003356BB"/>
    <w:rsid w:val="00336D10"/>
    <w:rsid w:val="00344EEA"/>
    <w:rsid w:val="00345652"/>
    <w:rsid w:val="00353BB6"/>
    <w:rsid w:val="00354CFA"/>
    <w:rsid w:val="00357668"/>
    <w:rsid w:val="00357BF9"/>
    <w:rsid w:val="00361E68"/>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300AD"/>
    <w:rsid w:val="00543843"/>
    <w:rsid w:val="00546679"/>
    <w:rsid w:val="005477EC"/>
    <w:rsid w:val="00551BE1"/>
    <w:rsid w:val="005530B5"/>
    <w:rsid w:val="00553288"/>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1E95"/>
    <w:rsid w:val="00613569"/>
    <w:rsid w:val="00621A0C"/>
    <w:rsid w:val="00632B15"/>
    <w:rsid w:val="00644E32"/>
    <w:rsid w:val="006616F4"/>
    <w:rsid w:val="0066191F"/>
    <w:rsid w:val="00666DCB"/>
    <w:rsid w:val="00667960"/>
    <w:rsid w:val="00670A59"/>
    <w:rsid w:val="00670FC7"/>
    <w:rsid w:val="006746ED"/>
    <w:rsid w:val="006779C3"/>
    <w:rsid w:val="00683E7C"/>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E5F74"/>
    <w:rsid w:val="006F63BA"/>
    <w:rsid w:val="006F75C5"/>
    <w:rsid w:val="00701370"/>
    <w:rsid w:val="007038A8"/>
    <w:rsid w:val="0071342C"/>
    <w:rsid w:val="00722359"/>
    <w:rsid w:val="00724B93"/>
    <w:rsid w:val="00727CA9"/>
    <w:rsid w:val="0075343E"/>
    <w:rsid w:val="0076056C"/>
    <w:rsid w:val="00760DC3"/>
    <w:rsid w:val="007632BE"/>
    <w:rsid w:val="0076421F"/>
    <w:rsid w:val="007730E3"/>
    <w:rsid w:val="00773938"/>
    <w:rsid w:val="00774B82"/>
    <w:rsid w:val="007774FC"/>
    <w:rsid w:val="00782483"/>
    <w:rsid w:val="00795B35"/>
    <w:rsid w:val="007A55B6"/>
    <w:rsid w:val="007C309D"/>
    <w:rsid w:val="007C3A2C"/>
    <w:rsid w:val="007C6B1F"/>
    <w:rsid w:val="007D7739"/>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1163"/>
    <w:rsid w:val="0082635F"/>
    <w:rsid w:val="00835655"/>
    <w:rsid w:val="00841A28"/>
    <w:rsid w:val="008440C0"/>
    <w:rsid w:val="00851210"/>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CF67FA"/>
    <w:rsid w:val="00D00CCF"/>
    <w:rsid w:val="00D03F51"/>
    <w:rsid w:val="00D045AE"/>
    <w:rsid w:val="00D210F3"/>
    <w:rsid w:val="00D3004A"/>
    <w:rsid w:val="00D31683"/>
    <w:rsid w:val="00D4357D"/>
    <w:rsid w:val="00D44639"/>
    <w:rsid w:val="00D50EAB"/>
    <w:rsid w:val="00D60D89"/>
    <w:rsid w:val="00D62D2E"/>
    <w:rsid w:val="00D76A3D"/>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54A44"/>
    <w:rsid w:val="00E55FC7"/>
    <w:rsid w:val="00E6210D"/>
    <w:rsid w:val="00E647AD"/>
    <w:rsid w:val="00E64F35"/>
    <w:rsid w:val="00E709DA"/>
    <w:rsid w:val="00E759FF"/>
    <w:rsid w:val="00E77BAF"/>
    <w:rsid w:val="00E80DF7"/>
    <w:rsid w:val="00E81B29"/>
    <w:rsid w:val="00E81F82"/>
    <w:rsid w:val="00E82B39"/>
    <w:rsid w:val="00E83D51"/>
    <w:rsid w:val="00E860CB"/>
    <w:rsid w:val="00E8686B"/>
    <w:rsid w:val="00E94CBD"/>
    <w:rsid w:val="00E96703"/>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69EF"/>
    <w:rsid w:val="00F02753"/>
    <w:rsid w:val="00F03960"/>
    <w:rsid w:val="00F13AE0"/>
    <w:rsid w:val="00F13EB5"/>
    <w:rsid w:val="00F14BCA"/>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microsoft.com/office/2007/relationships/diagramDrawing" Target="diagrams/drawing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microsoft.com/office/2007/relationships/diagramDrawing" Target="diagrams/drawing23.xml"/><Relationship Id="rId159" Type="http://schemas.openxmlformats.org/officeDocument/2006/relationships/diagramColors" Target="diagrams/colors27.xml"/><Relationship Id="rId170" Type="http://schemas.openxmlformats.org/officeDocument/2006/relationships/diagramColors" Target="diagrams/colors29.xml"/><Relationship Id="rId191" Type="http://schemas.openxmlformats.org/officeDocument/2006/relationships/diagramQuickStyle" Target="diagrams/quickStyle33.xml"/><Relationship Id="rId107" Type="http://schemas.microsoft.com/office/2007/relationships/diagramDrawing" Target="diagrams/drawing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diagramData" Target="diagrams/data22.xml"/><Relationship Id="rId149" Type="http://schemas.openxmlformats.org/officeDocument/2006/relationships/image" Target="media/image13.jpeg"/><Relationship Id="rId5" Type="http://schemas.openxmlformats.org/officeDocument/2006/relationships/webSettings" Target="webSettings.xml"/><Relationship Id="rId95" Type="http://schemas.openxmlformats.org/officeDocument/2006/relationships/diagramColors" Target="diagrams/colors16.xml"/><Relationship Id="rId160" Type="http://schemas.microsoft.com/office/2007/relationships/diagramDrawing" Target="diagrams/drawing27.xml"/><Relationship Id="rId181" Type="http://schemas.openxmlformats.org/officeDocument/2006/relationships/diagramColors" Target="diagrams/colors31.xml"/><Relationship Id="rId22" Type="http://schemas.openxmlformats.org/officeDocument/2006/relationships/diagramData" Target="diagrams/data3.xml"/><Relationship Id="rId43" Type="http://schemas.openxmlformats.org/officeDocument/2006/relationships/diagramData" Target="diagrams/data7.xml"/><Relationship Id="rId64" Type="http://schemas.microsoft.com/office/2007/relationships/diagramDrawing" Target="diagrams/drawing10.xml"/><Relationship Id="rId118" Type="http://schemas.openxmlformats.org/officeDocument/2006/relationships/diagramData" Target="diagrams/data21.xml"/><Relationship Id="rId139" Type="http://schemas.openxmlformats.org/officeDocument/2006/relationships/diagramData" Target="diagrams/data24.xml"/><Relationship Id="rId85" Type="http://schemas.openxmlformats.org/officeDocument/2006/relationships/diagramColors" Target="diagrams/colors14.xml"/><Relationship Id="rId150" Type="http://schemas.openxmlformats.org/officeDocument/2006/relationships/image" Target="media/image14.jpeg"/><Relationship Id="rId171" Type="http://schemas.microsoft.com/office/2007/relationships/diagramDrawing" Target="diagrams/drawing29.xml"/><Relationship Id="rId192" Type="http://schemas.openxmlformats.org/officeDocument/2006/relationships/diagramColors" Target="diagrams/colors33.xml"/><Relationship Id="rId12" Type="http://schemas.openxmlformats.org/officeDocument/2006/relationships/diagramLayout" Target="diagrams/layout1.xml"/><Relationship Id="rId33" Type="http://schemas.openxmlformats.org/officeDocument/2006/relationships/diagramData" Target="diagrams/data5.xml"/><Relationship Id="rId108" Type="http://schemas.openxmlformats.org/officeDocument/2006/relationships/diagramData" Target="diagrams/data19.xml"/><Relationship Id="rId129" Type="http://schemas.openxmlformats.org/officeDocument/2006/relationships/diagramLayout" Target="diagrams/layout22.xml"/><Relationship Id="rId54" Type="http://schemas.openxmlformats.org/officeDocument/2006/relationships/diagramData" Target="diagrams/data9.xml"/><Relationship Id="rId75" Type="http://schemas.openxmlformats.org/officeDocument/2006/relationships/diagramData" Target="diagrams/data13.xml"/><Relationship Id="rId96" Type="http://schemas.microsoft.com/office/2007/relationships/diagramDrawing" Target="diagrams/drawing16.xml"/><Relationship Id="rId140" Type="http://schemas.openxmlformats.org/officeDocument/2006/relationships/diagramLayout" Target="diagrams/layout24.xml"/><Relationship Id="rId161" Type="http://schemas.openxmlformats.org/officeDocument/2006/relationships/image" Target="media/image15.jpeg"/><Relationship Id="rId182" Type="http://schemas.microsoft.com/office/2007/relationships/diagramDrawing" Target="diagrams/drawing31.xml"/><Relationship Id="rId6" Type="http://schemas.openxmlformats.org/officeDocument/2006/relationships/footnotes" Target="footnotes.xml"/><Relationship Id="rId23" Type="http://schemas.openxmlformats.org/officeDocument/2006/relationships/diagramLayout" Target="diagrams/layout3.xml"/><Relationship Id="rId119" Type="http://schemas.openxmlformats.org/officeDocument/2006/relationships/diagramLayout" Target="diagrams/layout21.xml"/><Relationship Id="rId44" Type="http://schemas.openxmlformats.org/officeDocument/2006/relationships/diagramLayout" Target="diagrams/layout7.xml"/><Relationship Id="rId65" Type="http://schemas.openxmlformats.org/officeDocument/2006/relationships/diagramData" Target="diagrams/data11.xml"/><Relationship Id="rId86" Type="http://schemas.microsoft.com/office/2007/relationships/diagramDrawing" Target="diagrams/drawing14.xml"/><Relationship Id="rId130" Type="http://schemas.openxmlformats.org/officeDocument/2006/relationships/diagramQuickStyle" Target="diagrams/quickStyle22.xml"/><Relationship Id="rId151" Type="http://schemas.openxmlformats.org/officeDocument/2006/relationships/diagramData" Target="diagrams/data26.xml"/><Relationship Id="rId172" Type="http://schemas.openxmlformats.org/officeDocument/2006/relationships/image" Target="media/image16.jpeg"/><Relationship Id="rId193" Type="http://schemas.microsoft.com/office/2007/relationships/diagramDrawing" Target="diagrams/drawing33.xml"/><Relationship Id="rId13" Type="http://schemas.openxmlformats.org/officeDocument/2006/relationships/diagramQuickStyle" Target="diagrams/quickStyle1.xml"/><Relationship Id="rId109" Type="http://schemas.openxmlformats.org/officeDocument/2006/relationships/diagramLayout" Target="diagrams/layout19.xml"/><Relationship Id="rId34" Type="http://schemas.openxmlformats.org/officeDocument/2006/relationships/diagramLayout" Target="diagrams/layout5.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20" Type="http://schemas.openxmlformats.org/officeDocument/2006/relationships/diagramQuickStyle" Target="diagrams/quickStyle21.xml"/><Relationship Id="rId141" Type="http://schemas.openxmlformats.org/officeDocument/2006/relationships/diagramQuickStyle" Target="diagrams/quickStyle24.xml"/><Relationship Id="rId7" Type="http://schemas.openxmlformats.org/officeDocument/2006/relationships/endnotes" Target="endnotes.xml"/><Relationship Id="rId162" Type="http://schemas.openxmlformats.org/officeDocument/2006/relationships/diagramData" Target="diagrams/data28.xml"/><Relationship Id="rId183" Type="http://schemas.openxmlformats.org/officeDocument/2006/relationships/image" Target="media/image17.jpeg"/><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QuickStyle" Target="diagrams/quickStyle19.xml"/><Relationship Id="rId115" Type="http://schemas.openxmlformats.org/officeDocument/2006/relationships/diagramQuickStyle" Target="diagrams/quickStyle20.xml"/><Relationship Id="rId131" Type="http://schemas.openxmlformats.org/officeDocument/2006/relationships/diagramColors" Target="diagrams/colors22.xml"/><Relationship Id="rId136" Type="http://schemas.openxmlformats.org/officeDocument/2006/relationships/diagramQuickStyle" Target="diagrams/quickStyle23.xml"/><Relationship Id="rId157" Type="http://schemas.openxmlformats.org/officeDocument/2006/relationships/diagramLayout" Target="diagrams/layout27.xml"/><Relationship Id="rId178" Type="http://schemas.openxmlformats.org/officeDocument/2006/relationships/diagramData" Target="diagrams/data31.xml"/><Relationship Id="rId61" Type="http://schemas.openxmlformats.org/officeDocument/2006/relationships/diagramLayout" Target="diagrams/layout10.xml"/><Relationship Id="rId82" Type="http://schemas.openxmlformats.org/officeDocument/2006/relationships/diagramData" Target="diagrams/data14.xml"/><Relationship Id="rId152" Type="http://schemas.openxmlformats.org/officeDocument/2006/relationships/diagramLayout" Target="diagrams/layout26.xml"/><Relationship Id="rId173" Type="http://schemas.openxmlformats.org/officeDocument/2006/relationships/diagramData" Target="diagrams/data30.xml"/><Relationship Id="rId194" Type="http://schemas.openxmlformats.org/officeDocument/2006/relationships/diagramData" Target="diagrams/data34.xml"/><Relationship Id="rId199" Type="http://schemas.openxmlformats.org/officeDocument/2006/relationships/header" Target="header1.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openxmlformats.org/officeDocument/2006/relationships/diagramQuickStyle" Target="diagrams/quickStyle18.xml"/><Relationship Id="rId126" Type="http://schemas.openxmlformats.org/officeDocument/2006/relationships/hyperlink" Target="https://docs.aws.amazon.com/es_es/AWSEC2/latest/UserGuide/ec2-ug.pdf" TargetMode="External"/><Relationship Id="rId147" Type="http://schemas.openxmlformats.org/officeDocument/2006/relationships/diagramColors" Target="diagrams/colors25.xml"/><Relationship Id="rId168" Type="http://schemas.openxmlformats.org/officeDocument/2006/relationships/diagramLayout" Target="diagrams/layout29.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openxmlformats.org/officeDocument/2006/relationships/diagramColors" Target="diagrams/colors21.xml"/><Relationship Id="rId142" Type="http://schemas.openxmlformats.org/officeDocument/2006/relationships/diagramColors" Target="diagrams/colors24.xml"/><Relationship Id="rId163" Type="http://schemas.openxmlformats.org/officeDocument/2006/relationships/diagramLayout" Target="diagrams/layout28.xml"/><Relationship Id="rId184" Type="http://schemas.openxmlformats.org/officeDocument/2006/relationships/diagramData" Target="diagrams/data32.xml"/><Relationship Id="rId189" Type="http://schemas.openxmlformats.org/officeDocument/2006/relationships/diagramData" Target="diagrams/data33.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openxmlformats.org/officeDocument/2006/relationships/diagramColors" Target="diagrams/colors20.xml"/><Relationship Id="rId137" Type="http://schemas.openxmlformats.org/officeDocument/2006/relationships/diagramColors" Target="diagrams/colors23.xml"/><Relationship Id="rId158" Type="http://schemas.openxmlformats.org/officeDocument/2006/relationships/diagramQuickStyle" Target="diagrams/quickStyle27.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openxmlformats.org/officeDocument/2006/relationships/diagramColors" Target="diagrams/colors19.xml"/><Relationship Id="rId132" Type="http://schemas.microsoft.com/office/2007/relationships/diagramDrawing" Target="diagrams/drawing22.xml"/><Relationship Id="rId153" Type="http://schemas.openxmlformats.org/officeDocument/2006/relationships/diagramQuickStyle" Target="diagrams/quickStyle26.xml"/><Relationship Id="rId174" Type="http://schemas.openxmlformats.org/officeDocument/2006/relationships/diagramLayout" Target="diagrams/layout30.xml"/><Relationship Id="rId179" Type="http://schemas.openxmlformats.org/officeDocument/2006/relationships/diagramLayout" Target="diagrams/layout31.xml"/><Relationship Id="rId195" Type="http://schemas.openxmlformats.org/officeDocument/2006/relationships/diagramLayout" Target="diagrams/layout34.xml"/><Relationship Id="rId190" Type="http://schemas.openxmlformats.org/officeDocument/2006/relationships/diagramLayout" Target="diagrams/layout33.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Colors" Target="diagrams/colors18.xml"/><Relationship Id="rId127" Type="http://schemas.openxmlformats.org/officeDocument/2006/relationships/image" Target="media/image11.jpeg"/><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microsoft.com/office/2007/relationships/diagramDrawing" Target="diagrams/drawing21.xml"/><Relationship Id="rId143" Type="http://schemas.microsoft.com/office/2007/relationships/diagramDrawing" Target="diagrams/drawing24.xml"/><Relationship Id="rId148" Type="http://schemas.microsoft.com/office/2007/relationships/diagramDrawing" Target="diagrams/drawing25.xml"/><Relationship Id="rId164" Type="http://schemas.openxmlformats.org/officeDocument/2006/relationships/diagramQuickStyle" Target="diagrams/quickStyle28.xml"/><Relationship Id="rId169" Type="http://schemas.openxmlformats.org/officeDocument/2006/relationships/diagramQuickStyle" Target="diagrams/quickStyle29.xml"/><Relationship Id="rId185" Type="http://schemas.openxmlformats.org/officeDocument/2006/relationships/diagramLayout" Target="diagrams/layout32.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diagramQuickStyle" Target="diagrams/quickStyle31.xml"/><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microsoft.com/office/2007/relationships/diagramDrawing" Target="diagrams/drawing19.xml"/><Relationship Id="rId133" Type="http://schemas.openxmlformats.org/officeDocument/2006/relationships/image" Target="media/image12.jpeg"/><Relationship Id="rId154" Type="http://schemas.openxmlformats.org/officeDocument/2006/relationships/diagramColors" Target="diagrams/colors26.xml"/><Relationship Id="rId175" Type="http://schemas.openxmlformats.org/officeDocument/2006/relationships/diagramQuickStyle" Target="diagrams/quickStyle30.xml"/><Relationship Id="rId196" Type="http://schemas.openxmlformats.org/officeDocument/2006/relationships/diagramQuickStyle" Target="diagrams/quickStyle34.xml"/><Relationship Id="rId200" Type="http://schemas.openxmlformats.org/officeDocument/2006/relationships/fontTable" Target="fontTable.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image" Target="media/image10.jpeg"/><Relationship Id="rId123" Type="http://schemas.openxmlformats.org/officeDocument/2006/relationships/hyperlink" Target="https://aws.amazon.com/es/organizations/" TargetMode="External"/><Relationship Id="rId144" Type="http://schemas.openxmlformats.org/officeDocument/2006/relationships/diagramData" Target="diagrams/data25.xml"/><Relationship Id="rId90" Type="http://schemas.openxmlformats.org/officeDocument/2006/relationships/diagramColors" Target="diagrams/colors15.xml"/><Relationship Id="rId165" Type="http://schemas.openxmlformats.org/officeDocument/2006/relationships/diagramColors" Target="diagrams/colors28.xml"/><Relationship Id="rId186" Type="http://schemas.openxmlformats.org/officeDocument/2006/relationships/diagramQuickStyle" Target="diagrams/quickStyle32.xml"/><Relationship Id="rId27" Type="http://schemas.openxmlformats.org/officeDocument/2006/relationships/diagramData" Target="diagrams/data4.xml"/><Relationship Id="rId48" Type="http://schemas.openxmlformats.org/officeDocument/2006/relationships/image" Target="media/image6.jpeg"/><Relationship Id="rId69" Type="http://schemas.microsoft.com/office/2007/relationships/diagramDrawing" Target="diagrams/drawing11.xml"/><Relationship Id="rId113" Type="http://schemas.openxmlformats.org/officeDocument/2006/relationships/diagramData" Target="diagrams/data20.xml"/><Relationship Id="rId134" Type="http://schemas.openxmlformats.org/officeDocument/2006/relationships/diagramData" Target="diagrams/data23.xml"/><Relationship Id="rId80" Type="http://schemas.openxmlformats.org/officeDocument/2006/relationships/image" Target="media/image8.png"/><Relationship Id="rId155" Type="http://schemas.microsoft.com/office/2007/relationships/diagramDrawing" Target="diagrams/drawing26.xml"/><Relationship Id="rId176" Type="http://schemas.openxmlformats.org/officeDocument/2006/relationships/diagramColors" Target="diagrams/colors30.xml"/><Relationship Id="rId197" Type="http://schemas.openxmlformats.org/officeDocument/2006/relationships/diagramColors" Target="diagrams/colors34.xml"/><Relationship Id="rId201" Type="http://schemas.openxmlformats.org/officeDocument/2006/relationships/theme" Target="theme/theme1.xml"/><Relationship Id="rId17" Type="http://schemas.openxmlformats.org/officeDocument/2006/relationships/diagramLayout" Target="diagrams/layout2.xml"/><Relationship Id="rId38" Type="http://schemas.openxmlformats.org/officeDocument/2006/relationships/diagramData" Target="diagrams/data6.xml"/><Relationship Id="rId59" Type="http://schemas.openxmlformats.org/officeDocument/2006/relationships/image" Target="media/image7.png"/><Relationship Id="rId103" Type="http://schemas.openxmlformats.org/officeDocument/2006/relationships/diagramData" Target="diagrams/data18.xml"/><Relationship Id="rId124" Type="http://schemas.openxmlformats.org/officeDocument/2006/relationships/hyperlink" Target="https://docs.aws.amazon.com/es_es/waf/latest/developerguide/waf-dg.pdf" TargetMode="External"/><Relationship Id="rId70" Type="http://schemas.openxmlformats.org/officeDocument/2006/relationships/diagramData" Target="diagrams/data12.xml"/><Relationship Id="rId91" Type="http://schemas.microsoft.com/office/2007/relationships/diagramDrawing" Target="diagrams/drawing15.xml"/><Relationship Id="rId145" Type="http://schemas.openxmlformats.org/officeDocument/2006/relationships/diagramLayout" Target="diagrams/layout25.xml"/><Relationship Id="rId166" Type="http://schemas.microsoft.com/office/2007/relationships/diagramDrawing" Target="diagrams/drawing28.xml"/><Relationship Id="rId187" Type="http://schemas.openxmlformats.org/officeDocument/2006/relationships/diagramColors" Target="diagrams/colors32.xml"/><Relationship Id="rId1" Type="http://schemas.openxmlformats.org/officeDocument/2006/relationships/customXml" Target="../customXml/item1.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Layout" Target="diagrams/layout20.xml"/><Relationship Id="rId60" Type="http://schemas.openxmlformats.org/officeDocument/2006/relationships/diagramData" Target="diagrams/data10.xml"/><Relationship Id="rId81" Type="http://schemas.openxmlformats.org/officeDocument/2006/relationships/image" Target="media/image9.jpeg"/><Relationship Id="rId135" Type="http://schemas.openxmlformats.org/officeDocument/2006/relationships/diagramLayout" Target="diagrams/layout23.xml"/><Relationship Id="rId156" Type="http://schemas.openxmlformats.org/officeDocument/2006/relationships/diagramData" Target="diagrams/data27.xml"/><Relationship Id="rId177" Type="http://schemas.microsoft.com/office/2007/relationships/diagramDrawing" Target="diagrams/drawing30.xml"/><Relationship Id="rId198" Type="http://schemas.microsoft.com/office/2007/relationships/diagramDrawing" Target="diagrams/drawing34.xml"/><Relationship Id="rId18" Type="http://schemas.openxmlformats.org/officeDocument/2006/relationships/diagramQuickStyle" Target="diagrams/quickStyle2.xml"/><Relationship Id="rId39" Type="http://schemas.openxmlformats.org/officeDocument/2006/relationships/diagramLayout" Target="diagrams/layout6.xml"/><Relationship Id="rId50" Type="http://schemas.openxmlformats.org/officeDocument/2006/relationships/diagramLayout" Target="diagrams/layout8.xml"/><Relationship Id="rId104" Type="http://schemas.openxmlformats.org/officeDocument/2006/relationships/diagramLayout" Target="diagrams/layout18.xml"/><Relationship Id="rId125" Type="http://schemas.openxmlformats.org/officeDocument/2006/relationships/hyperlink" Target="https://docs.aws.amazon.com/es_es/AmazonCloudFront/latest/DeveloperGuide/AmazonCloudFront_DevGuide.pdf" TargetMode="External"/><Relationship Id="rId146" Type="http://schemas.openxmlformats.org/officeDocument/2006/relationships/diagramQuickStyle" Target="diagrams/quickStyle25.xml"/><Relationship Id="rId167" Type="http://schemas.openxmlformats.org/officeDocument/2006/relationships/diagramData" Target="diagrams/data29.xml"/><Relationship Id="rId188" Type="http://schemas.microsoft.com/office/2007/relationships/diagramDrawing" Target="diagrams/drawing32.xml"/><Relationship Id="rId71" Type="http://schemas.openxmlformats.org/officeDocument/2006/relationships/diagramLayout" Target="diagrams/layout12.xml"/><Relationship Id="rId92" Type="http://schemas.openxmlformats.org/officeDocument/2006/relationships/diagramData" Target="diagrams/data16.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estado de las comunicaciones entre componentes del sistema</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0" presStyleCnt="2">
        <dgm:presLayoutVars>
          <dgm:chMax val="0"/>
          <dgm:chPref val="0"/>
          <dgm:bulletEnabled val="1"/>
        </dgm:presLayoutVars>
      </dgm:prSet>
      <dgm:spPr/>
    </dgm:pt>
    <dgm:pt modelId="{4BA115B4-484D-4ED8-986E-AFE27D4643C7}" type="pres">
      <dgm:prSet presAssocID="{F521B3C0-F467-4B41-ADDE-18218D4C5020}" presName="parSh" presStyleLbl="node1" presStyleIdx="1" presStyleCnt="2"/>
      <dgm:spPr/>
    </dgm:pt>
    <dgm:pt modelId="{0CAB5DBB-D30C-4A5C-858C-9BB780988079}" type="pres">
      <dgm:prSet presAssocID="{F521B3C0-F467-4B41-ADDE-18218D4C5020}" presName="desTx" presStyleLbl="fgAcc1" presStyleIdx="1" presStyleCnt="2">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7416E567-D112-498C-8F05-0E05014DB7DB}" type="presParOf" srcId="{71330616-7E8A-4D92-AB6F-1FB7488A3B15}" destId="{A27A9E20-3DDE-459B-B4E0-4C7E56CC218D}" srcOrd="2"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AB5FD515-3E56-48E8-AB1A-C559F67C1C1D}" type="presOf" srcId="{33BACFD0-B294-49C3-9249-6D9EA7741B02}" destId="{2FADAA7B-CC90-439B-A365-639004E35D49}" srcOrd="0" destOrd="0" presId="urn:microsoft.com/office/officeart/2005/8/layout/process3"/>
    <dgm:cxn modelId="{8733C822-25E2-4A41-A158-D8C10AA0F58A}" type="presOf" srcId="{33BACFD0-B294-49C3-9249-6D9EA7741B02}" destId="{99968C1D-5FAB-4D00-B8C8-A40F68E4EF59}"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28849B4C-39E2-4331-9BF9-23A9578DC62C}" type="presOf" srcId="{2F995CD4-0EFB-47A1-80F1-F11077EF0BA6}" destId="{3B9CB014-7597-4C8A-84B9-A87DC39BF801}" srcOrd="0" destOrd="0" presId="urn:microsoft.com/office/officeart/2005/8/layout/process3"/>
    <dgm:cxn modelId="{A5FDF357-A2C0-4BC2-AE0E-EE89AD7E6C48}" type="presOf" srcId="{563ED568-3905-4152-94A7-F24E62332A7E}" destId="{B1AFF508-3011-488D-85E5-C649C0D02B96}"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3857C2C0-8262-48EA-AC4E-676A689B527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587ED33F-BBFF-4505-BB59-897A8D8A29ED}" type="presParOf" srcId="{71330616-7E8A-4D92-AB6F-1FB7488A3B15}" destId="{B1AFF508-3011-488D-85E5-C649C0D02B96}" srcOrd="1" destOrd="0" presId="urn:microsoft.com/office/officeart/2005/8/layout/process3"/>
    <dgm:cxn modelId="{15E6CD6E-A348-4F12-BC9F-A4AD2C00B67E}" type="presParOf" srcId="{B1AFF508-3011-488D-85E5-C649C0D02B96}" destId="{872AD36F-D15D-479C-831F-6B50AF498853}" srcOrd="0" destOrd="0" presId="urn:microsoft.com/office/officeart/2005/8/layout/process3"/>
    <dgm:cxn modelId="{6A6C0B50-00D4-454D-B158-7E901FBF1E54}" type="presParOf" srcId="{71330616-7E8A-4D92-AB6F-1FB7488A3B15}" destId="{183AED22-A787-4DF6-B15F-639521A746F5}" srcOrd="2" destOrd="0" presId="urn:microsoft.com/office/officeart/2005/8/layout/process3"/>
    <dgm:cxn modelId="{4CCCB896-66A0-4510-BBC7-047FCA9A25F0}" type="presParOf" srcId="{183AED22-A787-4DF6-B15F-639521A746F5}" destId="{2FADAA7B-CC90-439B-A365-639004E35D49}" srcOrd="0" destOrd="0" presId="urn:microsoft.com/office/officeart/2005/8/layout/process3"/>
    <dgm:cxn modelId="{28DB219C-AC8C-4366-A26C-12333825FD90}" type="presParOf" srcId="{183AED22-A787-4DF6-B15F-639521A746F5}" destId="{99968C1D-5FAB-4D00-B8C8-A40F68E4EF59}" srcOrd="1" destOrd="0" presId="urn:microsoft.com/office/officeart/2005/8/layout/process3"/>
    <dgm:cxn modelId="{2CA50EFA-1176-4115-8D88-321B8112B141}"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6"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estimarCargasAforadas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estimar las cargas aforadas de los componentes seleccionados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7"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CA0BE420-AAA5-4A1A-8A83-D9B4CA0F8946}" type="presOf" srcId="{3619C3B4-C0FE-44F7-9DB8-678BD5CBDF0F}" destId="{447C915D-6470-451C-94B4-CFD4E77713DA}" srcOrd="0" destOrd="0" presId="urn:microsoft.com/office/officeart/2005/8/layout/process3"/>
    <dgm:cxn modelId="{86C73F33-2B5F-475D-9FAA-BE411C961247}" type="presOf" srcId="{563ED568-3905-4152-94A7-F24E62332A7E}" destId="{EC7985C0-B8A1-48A2-B65D-B27BDA8E6136}"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40C7A961-78BA-4C47-B3EA-924EF12234C7}" type="presOf" srcId="{4818E956-E3D2-4850-B16B-7A070F8FD60A}" destId="{CE247746-01C8-467D-9902-C63D35E35527}" srcOrd="0" destOrd="2" presId="urn:microsoft.com/office/officeart/2005/8/layout/process3"/>
    <dgm:cxn modelId="{C9D6A448-D614-4593-8195-DC8F3E03BB49}" type="presOf" srcId="{3619C3B4-C0FE-44F7-9DB8-678BD5CBDF0F}" destId="{7882EF87-75E7-4CB4-B58D-9448DC1D7B96}" srcOrd="1"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D48FB68A-6174-4FD6-9C30-90718E1C112F}" type="presOf" srcId="{0D99C598-F911-48D6-9D47-0C5DD836F7F7}" destId="{CE247746-01C8-467D-9902-C63D35E3552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0BC1B9A3-BE72-46D6-B781-8D4F5BEDE554}" type="presOf" srcId="{EE99270D-A60C-41EC-A875-649B55C4FD5B}" destId="{CE247746-01C8-467D-9902-C63D35E35527}" srcOrd="0" destOrd="1"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2FBADCCB-7A8E-44E8-8049-93FE2CA6C31B}" type="presOf" srcId="{563ED568-3905-4152-94A7-F24E62332A7E}" destId="{8B1BC2E1-B40A-4103-8CF9-167BBD62556B}"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27F33AEE-A32E-468A-AE2F-D6BFB175B47A}" type="presParOf" srcId="{71330616-7E8A-4D92-AB6F-1FB7488A3B15}" destId="{8B1BC2E1-B40A-4103-8CF9-167BBD62556B}" srcOrd="1" destOrd="0" presId="urn:microsoft.com/office/officeart/2005/8/layout/process3"/>
    <dgm:cxn modelId="{A5FB8484-EFA6-4EB8-8D2C-DB12F6E8B46A}" type="presParOf" srcId="{8B1BC2E1-B40A-4103-8CF9-167BBD62556B}" destId="{EC7985C0-B8A1-48A2-B65D-B27BDA8E6136}" srcOrd="0" destOrd="0" presId="urn:microsoft.com/office/officeart/2005/8/layout/process3"/>
    <dgm:cxn modelId="{38501C65-7CF2-48E3-81F0-4C6E40C3903E}" type="presParOf" srcId="{71330616-7E8A-4D92-AB6F-1FB7488A3B15}" destId="{EA2CA0DA-EFA1-4903-9146-81554E84280F}" srcOrd="2" destOrd="0" presId="urn:microsoft.com/office/officeart/2005/8/layout/process3"/>
    <dgm:cxn modelId="{65B0FC15-9842-499A-B3D4-9971065FFD4C}" type="presParOf" srcId="{EA2CA0DA-EFA1-4903-9146-81554E84280F}" destId="{447C915D-6470-451C-94B4-CFD4E77713DA}" srcOrd="0" destOrd="0" presId="urn:microsoft.com/office/officeart/2005/8/layout/process3"/>
    <dgm:cxn modelId="{BB8D741A-602C-4580-8F69-BA3303AC514A}" type="presParOf" srcId="{EA2CA0DA-EFA1-4903-9146-81554E84280F}" destId="{7882EF87-75E7-4CB4-B58D-9448DC1D7B96}" srcOrd="1" destOrd="0" presId="urn:microsoft.com/office/officeart/2005/8/layout/process3"/>
    <dgm:cxn modelId="{E6BFCD5E-1862-4BE8-B895-FBE95A8798A3}"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82"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crearUsuario</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administrador/superadministrador podrá crear usuarios para el sistema segun se requiera, asignandoles un rol.</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consultarUsuario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visualizar los usuarios propios del sistema externo y sus atributos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editarUsuario</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el usuario eliminandolo o dejandolo inactivo.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4F6EE4AC-7625-41C9-AE5C-502D563CC77D}">
      <dgm:prSet phldrT="[Texto]"/>
      <dgm:spPr/>
      <dgm:t>
        <a:bodyPr/>
        <a:lstStyle/>
        <a:p>
          <a:pPr algn="l"/>
          <a:r>
            <a:rPr lang="es-CO" b="0"/>
            <a:t>eliminarUsuario</a:t>
          </a:r>
        </a:p>
      </dgm:t>
    </dgm:pt>
    <dgm:pt modelId="{0A0BCF55-110C-4238-9A5E-681BCBD073E8}" type="parTrans" cxnId="{0F3B3ED1-F317-4B62-AB02-22E20AC207D3}">
      <dgm:prSet/>
      <dgm:spPr/>
    </dgm:pt>
    <dgm:pt modelId="{67652357-22C3-4AF9-820A-4FEE24A67338}" type="sibTrans" cxnId="{0F3B3ED1-F317-4B62-AB02-22E20AC207D3}">
      <dgm:prSet/>
      <dgm:spPr/>
      <dgm:t>
        <a:bodyPr/>
        <a:lstStyle/>
        <a:p>
          <a:endParaRPr lang="es-CO"/>
        </a:p>
      </dgm:t>
    </dgm:pt>
    <dgm:pt modelId="{10FB783C-1E93-416C-87C3-985D57DC5840}">
      <dgm:prSet phldrT="[Texto]"/>
      <dgm:spPr/>
      <dgm:t>
        <a:bodyPr/>
        <a:lstStyle/>
        <a:p>
          <a:pPr algn="l"/>
          <a:r>
            <a:rPr lang="es-CO" b="0"/>
            <a:t>se podrá eliminar el usuario </a:t>
          </a:r>
        </a:p>
      </dgm:t>
    </dgm:pt>
    <dgm:pt modelId="{1D1C08EB-D67C-4814-8516-2856CADAF48A}" type="parTrans" cxnId="{3B8F7641-3371-49BE-9C82-B6C1C57A223A}">
      <dgm:prSet/>
      <dgm:spPr/>
    </dgm:pt>
    <dgm:pt modelId="{60DB2512-B52B-4C7D-AB7D-7E5953D58F29}" type="sibTrans" cxnId="{3B8F7641-3371-49BE-9C82-B6C1C57A223A}">
      <dgm:prSet/>
      <dgm:spPr/>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70D31685-4DF9-430E-850F-8910210FF3C1}" type="pres">
      <dgm:prSet presAssocID="{563ED568-3905-4152-94A7-F24E62332A7E}" presName="sibTrans" presStyleLbl="sibTrans2D1" presStyleIdx="0" presStyleCnt="1"/>
      <dgm:spPr/>
    </dgm:pt>
    <dgm:pt modelId="{885064CE-4FFB-4DC8-8636-15E1D4544FBA}" type="pres">
      <dgm:prSet presAssocID="{563ED568-3905-4152-94A7-F24E62332A7E}" presName="connTx" presStyleLbl="sibTrans2D1" presStyleIdx="0" presStyleCnt="1"/>
      <dgm:spPr/>
    </dgm:pt>
    <dgm:pt modelId="{68BC708F-326D-4FAF-B22B-BC2F6BBB0287}" type="pres">
      <dgm:prSet presAssocID="{4F6EE4AC-7625-41C9-AE5C-502D563CC77D}" presName="composite" presStyleCnt="0"/>
      <dgm:spPr/>
    </dgm:pt>
    <dgm:pt modelId="{9575D65E-5371-4813-AB13-1D174E36B79B}" type="pres">
      <dgm:prSet presAssocID="{4F6EE4AC-7625-41C9-AE5C-502D563CC77D}" presName="parTx" presStyleLbl="node1" presStyleIdx="0" presStyleCnt="2">
        <dgm:presLayoutVars>
          <dgm:chMax val="0"/>
          <dgm:chPref val="0"/>
          <dgm:bulletEnabled val="1"/>
        </dgm:presLayoutVars>
      </dgm:prSet>
      <dgm:spPr/>
    </dgm:pt>
    <dgm:pt modelId="{CDF990C5-E2F7-4D2C-BF22-621C407A7EA7}" type="pres">
      <dgm:prSet presAssocID="{4F6EE4AC-7625-41C9-AE5C-502D563CC77D}" presName="parSh" presStyleLbl="node1" presStyleIdx="1" presStyleCnt="2"/>
      <dgm:spPr/>
    </dgm:pt>
    <dgm:pt modelId="{0E7737CA-7B82-4DCD-92A9-634119EBF55F}" type="pres">
      <dgm:prSet presAssocID="{4F6EE4AC-7625-41C9-AE5C-502D563CC77D}" presName="desTx" presStyleLbl="fgAcc1" presStyleIdx="1" presStyleCnt="2">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3B8F7641-3371-49BE-9C82-B6C1C57A223A}" srcId="{4F6EE4AC-7625-41C9-AE5C-502D563CC77D}" destId="{10FB783C-1E93-416C-87C3-985D57DC5840}" srcOrd="0" destOrd="0" parTransId="{1D1C08EB-D67C-4814-8516-2856CADAF48A}" sibTransId="{60DB2512-B52B-4C7D-AB7D-7E5953D58F29}"/>
    <dgm:cxn modelId="{03243842-A118-4A5E-90D6-0A9FE2206F8D}" type="presOf" srcId="{4F6EE4AC-7625-41C9-AE5C-502D563CC77D}" destId="{9575D65E-5371-4813-AB13-1D174E36B79B}" srcOrd="0" destOrd="0" presId="urn:microsoft.com/office/officeart/2005/8/layout/process3"/>
    <dgm:cxn modelId="{5859DD56-B1DF-4ADF-BC98-F714442B0D3C}" type="presOf" srcId="{563ED568-3905-4152-94A7-F24E62332A7E}" destId="{70D31685-4DF9-430E-850F-8910210FF3C1}"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E330B98-FC8B-4D42-A488-662681F22873}" type="presOf" srcId="{10FB783C-1E93-416C-87C3-985D57DC5840}" destId="{0E7737CA-7B82-4DCD-92A9-634119EBF55F}"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16C869C5-3F66-476B-80FF-69311C4B65BB}" type="presOf" srcId="{563ED568-3905-4152-94A7-F24E62332A7E}" destId="{885064CE-4FFB-4DC8-8636-15E1D4544FBA}"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0F3B3ED1-F317-4B62-AB02-22E20AC207D3}" srcId="{4735F9FC-99D9-4170-AB49-BF68E9128479}" destId="{4F6EE4AC-7625-41C9-AE5C-502D563CC77D}" srcOrd="1" destOrd="0" parTransId="{0A0BCF55-110C-4238-9A5E-681BCBD073E8}" sibTransId="{67652357-22C3-4AF9-820A-4FEE24A67338}"/>
    <dgm:cxn modelId="{80BDA6D5-5B5E-4725-AFF8-0591BDC3E912}" type="presOf" srcId="{4F6EE4AC-7625-41C9-AE5C-502D563CC77D}" destId="{CDF990C5-E2F7-4D2C-BF22-621C407A7EA7}" srcOrd="1"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E038D2D6-E1C8-4F11-B35A-41CFABF4F12E}" type="presParOf" srcId="{71330616-7E8A-4D92-AB6F-1FB7488A3B15}" destId="{70D31685-4DF9-430E-850F-8910210FF3C1}" srcOrd="1" destOrd="0" presId="urn:microsoft.com/office/officeart/2005/8/layout/process3"/>
    <dgm:cxn modelId="{75551D35-2A6A-4544-BAB9-D78B1B0F252F}" type="presParOf" srcId="{70D31685-4DF9-430E-850F-8910210FF3C1}" destId="{885064CE-4FFB-4DC8-8636-15E1D4544FBA}" srcOrd="0" destOrd="0" presId="urn:microsoft.com/office/officeart/2005/8/layout/process3"/>
    <dgm:cxn modelId="{CD6850F1-F5BD-4B1E-A31C-83149FA27DBC}" type="presParOf" srcId="{71330616-7E8A-4D92-AB6F-1FB7488A3B15}" destId="{68BC708F-326D-4FAF-B22B-BC2F6BBB0287}" srcOrd="2" destOrd="0" presId="urn:microsoft.com/office/officeart/2005/8/layout/process3"/>
    <dgm:cxn modelId="{E2092968-1EFB-4C0C-9963-63656D18D5EC}" type="presParOf" srcId="{68BC708F-326D-4FAF-B22B-BC2F6BBB0287}" destId="{9575D65E-5371-4813-AB13-1D174E36B79B}" srcOrd="0" destOrd="0" presId="urn:microsoft.com/office/officeart/2005/8/layout/process3"/>
    <dgm:cxn modelId="{1D32535A-42AF-48B8-A419-83A2994FCE54}" type="presParOf" srcId="{68BC708F-326D-4FAF-B22B-BC2F6BBB0287}" destId="{CDF990C5-E2F7-4D2C-BF22-621C407A7EA7}" srcOrd="1" destOrd="0" presId="urn:microsoft.com/office/officeart/2005/8/layout/process3"/>
    <dgm:cxn modelId="{4314D823-0EE4-4D9C-9DAA-37FEF9EC77AF}" type="presParOf" srcId="{68BC708F-326D-4FAF-B22B-BC2F6BBB0287}" destId="{0E7737CA-7B82-4DCD-92A9-634119EBF55F}" srcOrd="2" destOrd="0" presId="urn:microsoft.com/office/officeart/2005/8/layout/process3"/>
  </dgm:cxnLst>
  <dgm:bg/>
  <dgm:whole/>
  <dgm:extLst>
    <a:ext uri="http://schemas.microsoft.com/office/drawing/2008/diagram">
      <dsp:dataModelExt xmlns:dsp="http://schemas.microsoft.com/office/drawing/2008/diagram" relId="rId1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377"/>
          <a:ext cx="1650280" cy="67619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377"/>
        <a:ext cx="1650280" cy="450799"/>
      </dsp:txXfrm>
    </dsp:sp>
    <dsp:sp modelId="{3605D73C-7E3E-4818-B6BE-775942DAFC6D}">
      <dsp:nvSpPr>
        <dsp:cNvPr id="0" name=""/>
        <dsp:cNvSpPr/>
      </dsp:nvSpPr>
      <dsp:spPr>
        <a:xfrm>
          <a:off x="339931" y="916177"/>
          <a:ext cx="1650280"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291" y="942537"/>
        <a:ext cx="1597560" cy="847280"/>
      </dsp:txXfrm>
    </dsp:sp>
    <dsp:sp modelId="{AE44CE3B-B5A6-433D-BDC1-30435E6648AC}">
      <dsp:nvSpPr>
        <dsp:cNvPr id="0" name=""/>
        <dsp:cNvSpPr/>
      </dsp:nvSpPr>
      <dsp:spPr>
        <a:xfrm>
          <a:off x="1902378" y="485341"/>
          <a:ext cx="530374" cy="41087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378" y="567515"/>
        <a:ext cx="407112" cy="246524"/>
      </dsp:txXfrm>
    </dsp:sp>
    <dsp:sp modelId="{AFD828BF-13EA-4A30-82EF-94D3CE706000}">
      <dsp:nvSpPr>
        <dsp:cNvPr id="0" name=""/>
        <dsp:cNvSpPr/>
      </dsp:nvSpPr>
      <dsp:spPr>
        <a:xfrm>
          <a:off x="2652908" y="465377"/>
          <a:ext cx="1650280" cy="676198"/>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2908" y="465377"/>
        <a:ext cx="1650280" cy="450799"/>
      </dsp:txXfrm>
    </dsp:sp>
    <dsp:sp modelId="{F30D5423-D3DC-4D84-9295-E80A71FDABE7}">
      <dsp:nvSpPr>
        <dsp:cNvPr id="0" name=""/>
        <dsp:cNvSpPr/>
      </dsp:nvSpPr>
      <dsp:spPr>
        <a:xfrm>
          <a:off x="2990917" y="916177"/>
          <a:ext cx="1650280"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277" y="942537"/>
        <a:ext cx="1597560"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28212"/>
          <a:ext cx="1650495"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CO" sz="1200" kern="1200"/>
            <a:t>leerCanalComunicacion</a:t>
          </a:r>
        </a:p>
      </dsp:txBody>
      <dsp:txXfrm>
        <a:off x="1922" y="428212"/>
        <a:ext cx="1650495" cy="345600"/>
      </dsp:txXfrm>
    </dsp:sp>
    <dsp:sp modelId="{3605D73C-7E3E-4818-B6BE-775942DAFC6D}">
      <dsp:nvSpPr>
        <dsp:cNvPr id="0" name=""/>
        <dsp:cNvSpPr/>
      </dsp:nvSpPr>
      <dsp:spPr>
        <a:xfrm>
          <a:off x="339976"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leer el canal de comunicacion del componente, verificanco el estado del mismo</a:t>
          </a:r>
          <a:endParaRPr lang="es-CO" sz="1200" b="0" kern="1200"/>
        </a:p>
      </dsp:txBody>
      <dsp:txXfrm>
        <a:off x="371608" y="805444"/>
        <a:ext cx="1587231" cy="1016736"/>
      </dsp:txXfrm>
    </dsp:sp>
    <dsp:sp modelId="{AE44CE3B-B5A6-433D-BDC1-30435E6648AC}">
      <dsp:nvSpPr>
        <dsp:cNvPr id="0" name=""/>
        <dsp:cNvSpPr/>
      </dsp:nvSpPr>
      <dsp:spPr>
        <a:xfrm>
          <a:off x="1902627" y="39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902627" y="477734"/>
        <a:ext cx="407166" cy="246555"/>
      </dsp:txXfrm>
    </dsp:sp>
    <dsp:sp modelId="{AFD828BF-13EA-4A30-82EF-94D3CE706000}">
      <dsp:nvSpPr>
        <dsp:cNvPr id="0" name=""/>
        <dsp:cNvSpPr/>
      </dsp:nvSpPr>
      <dsp:spPr>
        <a:xfrm>
          <a:off x="2653255" y="428212"/>
          <a:ext cx="1650495"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generarReporteCanal</a:t>
          </a:r>
          <a:endParaRPr lang="es-CO" sz="1200" kern="1200"/>
        </a:p>
      </dsp:txBody>
      <dsp:txXfrm>
        <a:off x="2653255" y="428212"/>
        <a:ext cx="1650495" cy="345600"/>
      </dsp:txXfrm>
    </dsp:sp>
    <dsp:sp modelId="{F30D5423-D3DC-4D84-9295-E80A71FDABE7}">
      <dsp:nvSpPr>
        <dsp:cNvPr id="0" name=""/>
        <dsp:cNvSpPr/>
      </dsp:nvSpPr>
      <dsp:spPr>
        <a:xfrm>
          <a:off x="2991308"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podrá generar un reporte del canal de comunicacion del componente</a:t>
          </a:r>
        </a:p>
      </dsp:txBody>
      <dsp:txXfrm>
        <a:off x="3022940" y="805444"/>
        <a:ext cx="1587231" cy="101673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092300"/>
          <a:ext cx="1980471" cy="3887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MonitorearComiunicacion</a:t>
          </a:r>
          <a:endParaRPr lang="es-CO" sz="900" kern="1200"/>
        </a:p>
      </dsp:txBody>
      <dsp:txXfrm>
        <a:off x="2307" y="1092300"/>
        <a:ext cx="1980471" cy="259200"/>
      </dsp:txXfrm>
    </dsp:sp>
    <dsp:sp modelId="{3605D73C-7E3E-4818-B6BE-775942DAFC6D}">
      <dsp:nvSpPr>
        <dsp:cNvPr id="0" name=""/>
        <dsp:cNvSpPr/>
      </dsp:nvSpPr>
      <dsp:spPr>
        <a:xfrm>
          <a:off x="407945"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el administrador/usuario y el cliente/componente podrán monitorear la comunicacion entre los componentes del sistema</a:t>
          </a:r>
          <a:endParaRPr lang="es-CO" sz="900" b="0" kern="1200"/>
        </a:p>
      </dsp:txBody>
      <dsp:txXfrm>
        <a:off x="427873" y="1371427"/>
        <a:ext cx="1940615" cy="640544"/>
      </dsp:txXfrm>
    </dsp:sp>
    <dsp:sp modelId="{AE44CE3B-B5A6-433D-BDC1-30435E6648AC}">
      <dsp:nvSpPr>
        <dsp:cNvPr id="0" name=""/>
        <dsp:cNvSpPr/>
      </dsp:nvSpPr>
      <dsp:spPr>
        <a:xfrm>
          <a:off x="2283010" y="975359"/>
          <a:ext cx="636492" cy="49308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2283010" y="1073975"/>
        <a:ext cx="488568" cy="295848"/>
      </dsp:txXfrm>
    </dsp:sp>
    <dsp:sp modelId="{4BA115B4-484D-4ED8-986E-AFE27D4643C7}">
      <dsp:nvSpPr>
        <dsp:cNvPr id="0" name=""/>
        <dsp:cNvSpPr/>
      </dsp:nvSpPr>
      <dsp:spPr>
        <a:xfrm>
          <a:off x="3183707" y="1092300"/>
          <a:ext cx="1980471" cy="3887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generarReporteEstadoComunicacion</a:t>
          </a:r>
        </a:p>
      </dsp:txBody>
      <dsp:txXfrm>
        <a:off x="3183707" y="1092300"/>
        <a:ext cx="1980471" cy="259200"/>
      </dsp:txXfrm>
    </dsp:sp>
    <dsp:sp modelId="{0CAB5DBB-D30C-4A5C-858C-9BB780988079}">
      <dsp:nvSpPr>
        <dsp:cNvPr id="0" name=""/>
        <dsp:cNvSpPr/>
      </dsp:nvSpPr>
      <dsp:spPr>
        <a:xfrm>
          <a:off x="3589346"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estado de las comunicaciones entre componentes del sistema</a:t>
          </a:r>
        </a:p>
      </dsp:txBody>
      <dsp:txXfrm>
        <a:off x="3609274" y="1371427"/>
        <a:ext cx="1940615" cy="64054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8686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868648"/>
        <a:ext cx="1982267" cy="316800"/>
      </dsp:txXfrm>
    </dsp:sp>
    <dsp:sp modelId="{3605D73C-7E3E-4818-B6BE-775942DAFC6D}">
      <dsp:nvSpPr>
        <dsp:cNvPr id="0" name=""/>
        <dsp:cNvSpPr/>
      </dsp:nvSpPr>
      <dsp:spPr>
        <a:xfrm>
          <a:off x="408315" y="1185448"/>
          <a:ext cx="1982267" cy="673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28032" y="1205165"/>
        <a:ext cx="1942833" cy="633766"/>
      </dsp:txXfrm>
    </dsp:sp>
    <dsp:sp modelId="{AE44CE3B-B5A6-433D-BDC1-30435E6648AC}">
      <dsp:nvSpPr>
        <dsp:cNvPr id="0" name=""/>
        <dsp:cNvSpPr/>
      </dsp:nvSpPr>
      <dsp:spPr>
        <a:xfrm>
          <a:off x="2285080" y="7802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878989"/>
        <a:ext cx="489011" cy="296117"/>
      </dsp:txXfrm>
    </dsp:sp>
    <dsp:sp modelId="{AFD828BF-13EA-4A30-82EF-94D3CE706000}">
      <dsp:nvSpPr>
        <dsp:cNvPr id="0" name=""/>
        <dsp:cNvSpPr/>
      </dsp:nvSpPr>
      <dsp:spPr>
        <a:xfrm>
          <a:off x="3186594" y="8686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868648"/>
        <a:ext cx="1982267" cy="316800"/>
      </dsp:txXfrm>
    </dsp:sp>
    <dsp:sp modelId="{F30D5423-D3DC-4D84-9295-E80A71FDABE7}">
      <dsp:nvSpPr>
        <dsp:cNvPr id="0" name=""/>
        <dsp:cNvSpPr/>
      </dsp:nvSpPr>
      <dsp:spPr>
        <a:xfrm>
          <a:off x="3592600" y="1185448"/>
          <a:ext cx="1982267" cy="673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dsp:txBody>
      <dsp:txXfrm>
        <a:off x="3612317" y="1205165"/>
        <a:ext cx="1942833" cy="633766"/>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5662"/>
          <a:ext cx="2794373" cy="820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72390" numCol="1" spcCol="1270" anchor="t" anchorCtr="0">
          <a:noAutofit/>
        </a:bodyPr>
        <a:lstStyle/>
        <a:p>
          <a:pPr marL="0" lvl="0" indent="0" algn="l" defTabSz="844550">
            <a:lnSpc>
              <a:spcPct val="90000"/>
            </a:lnSpc>
            <a:spcBef>
              <a:spcPct val="0"/>
            </a:spcBef>
            <a:spcAft>
              <a:spcPct val="35000"/>
            </a:spcAft>
            <a:buFont typeface="Symbol" panose="05050102010706020507" pitchFamily="18" charset="2"/>
            <a:buNone/>
          </a:pPr>
          <a:r>
            <a:rPr lang="es-CO" sz="1900" kern="1200"/>
            <a:t>BALANCE DE CARGAS</a:t>
          </a:r>
        </a:p>
      </dsp:txBody>
      <dsp:txXfrm>
        <a:off x="0" y="25662"/>
        <a:ext cx="2794373" cy="547200"/>
      </dsp:txXfrm>
    </dsp:sp>
    <dsp:sp modelId="{3605D73C-7E3E-4818-B6BE-775942DAFC6D}">
      <dsp:nvSpPr>
        <dsp:cNvPr id="0" name=""/>
        <dsp:cNvSpPr/>
      </dsp:nvSpPr>
      <dsp:spPr>
        <a:xfrm>
          <a:off x="572341" y="572862"/>
          <a:ext cx="2794373" cy="143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35128" tIns="135128" rIns="135128" bIns="135128" numCol="1" spcCol="1270" anchor="t" anchorCtr="0">
          <a:noAutofit/>
        </a:bodyPr>
        <a:lstStyle/>
        <a:p>
          <a:pPr marL="171450" lvl="1" indent="-171450" algn="l" defTabSz="844550">
            <a:lnSpc>
              <a:spcPct val="90000"/>
            </a:lnSpc>
            <a:spcBef>
              <a:spcPct val="0"/>
            </a:spcBef>
            <a:spcAft>
              <a:spcPct val="15000"/>
            </a:spcAft>
            <a:buChar char="•"/>
          </a:pPr>
          <a:r>
            <a:rPr lang="es-ES" sz="1900" kern="1200"/>
            <a:t>permite generar el balance de cargas para el componente seleccionado</a:t>
          </a:r>
          <a:endParaRPr lang="es-CO" sz="1900" b="0" kern="1200"/>
        </a:p>
      </dsp:txBody>
      <dsp:txXfrm>
        <a:off x="614412" y="614933"/>
        <a:ext cx="2710231" cy="1352258"/>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06826"/>
          <a:ext cx="2998960" cy="734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64770" numCol="1" spcCol="1270" anchor="t" anchorCtr="0">
          <a:noAutofit/>
        </a:bodyPr>
        <a:lstStyle/>
        <a:p>
          <a:pPr marL="0" lvl="0" indent="0" algn="l" defTabSz="755650">
            <a:lnSpc>
              <a:spcPct val="90000"/>
            </a:lnSpc>
            <a:spcBef>
              <a:spcPct val="0"/>
            </a:spcBef>
            <a:spcAft>
              <a:spcPct val="35000"/>
            </a:spcAft>
            <a:buFont typeface="Symbol" panose="05050102010706020507" pitchFamily="18" charset="2"/>
            <a:buNone/>
          </a:pPr>
          <a:r>
            <a:rPr lang="es-ES" sz="1700" kern="1200"/>
            <a:t>estimarCargasAforadas</a:t>
          </a:r>
          <a:endParaRPr lang="es-CO" sz="1700" kern="1200"/>
        </a:p>
      </dsp:txBody>
      <dsp:txXfrm>
        <a:off x="0" y="106826"/>
        <a:ext cx="2998960" cy="489600"/>
      </dsp:txXfrm>
    </dsp:sp>
    <dsp:sp modelId="{3605D73C-7E3E-4818-B6BE-775942DAFC6D}">
      <dsp:nvSpPr>
        <dsp:cNvPr id="0" name=""/>
        <dsp:cNvSpPr/>
      </dsp:nvSpPr>
      <dsp:spPr>
        <a:xfrm>
          <a:off x="614244" y="596426"/>
          <a:ext cx="2998960" cy="1040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20904" tIns="120904" rIns="120904" bIns="120904" numCol="1" spcCol="1270" anchor="t" anchorCtr="0">
          <a:noAutofit/>
        </a:bodyPr>
        <a:lstStyle/>
        <a:p>
          <a:pPr marL="171450" lvl="1" indent="-171450" algn="l" defTabSz="755650">
            <a:lnSpc>
              <a:spcPct val="90000"/>
            </a:lnSpc>
            <a:spcBef>
              <a:spcPct val="0"/>
            </a:spcBef>
            <a:spcAft>
              <a:spcPct val="15000"/>
            </a:spcAft>
            <a:buChar char="•"/>
          </a:pPr>
          <a:r>
            <a:rPr lang="es-ES" sz="1700" kern="1200"/>
            <a:t>permite estimar las cargas aforadas de los componentes seleccionados</a:t>
          </a:r>
          <a:endParaRPr lang="es-CO" sz="1700" b="0" kern="1200"/>
        </a:p>
      </dsp:txBody>
      <dsp:txXfrm>
        <a:off x="644716" y="626898"/>
        <a:ext cx="2938016" cy="9794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269"/>
          <a:ext cx="2793892"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269"/>
        <a:ext cx="2793892" cy="460800"/>
      </dsp:txXfrm>
    </dsp:sp>
    <dsp:sp modelId="{3605D73C-7E3E-4818-B6BE-775942DAFC6D}">
      <dsp:nvSpPr>
        <dsp:cNvPr id="0" name=""/>
        <dsp:cNvSpPr/>
      </dsp:nvSpPr>
      <dsp:spPr>
        <a:xfrm>
          <a:off x="572242" y="758070"/>
          <a:ext cx="2793892"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0922" y="786750"/>
        <a:ext cx="2736532" cy="921840"/>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45069"/>
          <a:ext cx="2793892"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CO" sz="1300" kern="1200"/>
            <a:t>crearUsuario</a:t>
          </a:r>
        </a:p>
      </dsp:txBody>
      <dsp:txXfrm>
        <a:off x="0" y="245069"/>
        <a:ext cx="2793892" cy="374400"/>
      </dsp:txXfrm>
    </dsp:sp>
    <dsp:sp modelId="{3605D73C-7E3E-4818-B6BE-775942DAFC6D}">
      <dsp:nvSpPr>
        <dsp:cNvPr id="0" name=""/>
        <dsp:cNvSpPr/>
      </dsp:nvSpPr>
      <dsp:spPr>
        <a:xfrm>
          <a:off x="572242" y="619470"/>
          <a:ext cx="2793892" cy="117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administrador/superadministrador podrá crear usuarios para el sistema segun se requiera, asignandoles un rol.</a:t>
          </a:r>
          <a:endParaRPr lang="es-CO" sz="1300" b="0" kern="1200"/>
        </a:p>
      </dsp:txBody>
      <dsp:txXfrm>
        <a:off x="606510" y="653738"/>
        <a:ext cx="2725356" cy="1101464"/>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23831"/>
          <a:ext cx="3909702" cy="9504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6464" tIns="156464" rIns="156464" bIns="83820" numCol="1" spcCol="1270" anchor="t" anchorCtr="0">
          <a:noAutofit/>
        </a:bodyPr>
        <a:lstStyle/>
        <a:p>
          <a:pPr marL="0" lvl="0" indent="0" algn="l" defTabSz="977900">
            <a:lnSpc>
              <a:spcPct val="90000"/>
            </a:lnSpc>
            <a:spcBef>
              <a:spcPct val="0"/>
            </a:spcBef>
            <a:spcAft>
              <a:spcPct val="35000"/>
            </a:spcAft>
            <a:buFont typeface="Symbol" panose="05050102010706020507" pitchFamily="18" charset="2"/>
            <a:buNone/>
          </a:pPr>
          <a:r>
            <a:rPr lang="es-ES" sz="2200" kern="1200"/>
            <a:t>consultarUsuario</a:t>
          </a:r>
          <a:endParaRPr lang="es-CO" sz="2200" kern="1200"/>
        </a:p>
      </dsp:txBody>
      <dsp:txXfrm>
        <a:off x="0" y="123831"/>
        <a:ext cx="3909702" cy="633600"/>
      </dsp:txXfrm>
    </dsp:sp>
    <dsp:sp modelId="{3605D73C-7E3E-4818-B6BE-775942DAFC6D}">
      <dsp:nvSpPr>
        <dsp:cNvPr id="0" name=""/>
        <dsp:cNvSpPr/>
      </dsp:nvSpPr>
      <dsp:spPr>
        <a:xfrm>
          <a:off x="800782" y="757431"/>
          <a:ext cx="3909702" cy="134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56464" tIns="156464" rIns="156464" bIns="156464" numCol="1" spcCol="1270" anchor="t" anchorCtr="0">
          <a:noAutofit/>
        </a:bodyPr>
        <a:lstStyle/>
        <a:p>
          <a:pPr marL="228600" lvl="1" indent="-228600" algn="l" defTabSz="977900">
            <a:lnSpc>
              <a:spcPct val="90000"/>
            </a:lnSpc>
            <a:spcBef>
              <a:spcPct val="0"/>
            </a:spcBef>
            <a:spcAft>
              <a:spcPct val="15000"/>
            </a:spcAft>
            <a:buChar char="•"/>
          </a:pPr>
          <a:r>
            <a:rPr lang="es-ES" sz="2200" kern="1200"/>
            <a:t>permite visualizar los usuarios propios del sistema externo y sus atributos</a:t>
          </a:r>
          <a:endParaRPr lang="es-CO" sz="2200" b="0" kern="1200"/>
        </a:p>
      </dsp:txBody>
      <dsp:txXfrm>
        <a:off x="840217" y="796866"/>
        <a:ext cx="3830832" cy="1267530"/>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50" y="48189"/>
          <a:ext cx="1674203"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ES" sz="1600" kern="1200"/>
            <a:t>editarUsuario</a:t>
          </a:r>
          <a:endParaRPr lang="es-CO" sz="1600" kern="1200"/>
        </a:p>
      </dsp:txBody>
      <dsp:txXfrm>
        <a:off x="1950" y="48189"/>
        <a:ext cx="1674203" cy="460800"/>
      </dsp:txXfrm>
    </dsp:sp>
    <dsp:sp modelId="{3605D73C-7E3E-4818-B6BE-775942DAFC6D}">
      <dsp:nvSpPr>
        <dsp:cNvPr id="0" name=""/>
        <dsp:cNvSpPr/>
      </dsp:nvSpPr>
      <dsp:spPr>
        <a:xfrm>
          <a:off x="344859" y="508989"/>
          <a:ext cx="1674203" cy="1670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permite editar el usuario eliminandolo o dejandolo inactivo.</a:t>
          </a:r>
          <a:endParaRPr lang="es-CO" sz="1600" b="0" kern="1200"/>
        </a:p>
      </dsp:txBody>
      <dsp:txXfrm>
        <a:off x="393783" y="557913"/>
        <a:ext cx="1576355" cy="1572552"/>
      </dsp:txXfrm>
    </dsp:sp>
    <dsp:sp modelId="{70D31685-4DF9-430E-850F-8910210FF3C1}">
      <dsp:nvSpPr>
        <dsp:cNvPr id="0" name=""/>
        <dsp:cNvSpPr/>
      </dsp:nvSpPr>
      <dsp:spPr>
        <a:xfrm>
          <a:off x="1929957" y="70175"/>
          <a:ext cx="538062" cy="41682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577850">
            <a:lnSpc>
              <a:spcPct val="90000"/>
            </a:lnSpc>
            <a:spcBef>
              <a:spcPct val="0"/>
            </a:spcBef>
            <a:spcAft>
              <a:spcPct val="35000"/>
            </a:spcAft>
            <a:buNone/>
          </a:pPr>
          <a:endParaRPr lang="es-CO" sz="1300" kern="1200"/>
        </a:p>
      </dsp:txBody>
      <dsp:txXfrm>
        <a:off x="1929957" y="153541"/>
        <a:ext cx="413014" cy="250096"/>
      </dsp:txXfrm>
    </dsp:sp>
    <dsp:sp modelId="{CDF990C5-E2F7-4D2C-BF22-621C407A7EA7}">
      <dsp:nvSpPr>
        <dsp:cNvPr id="0" name=""/>
        <dsp:cNvSpPr/>
      </dsp:nvSpPr>
      <dsp:spPr>
        <a:xfrm>
          <a:off x="2691366" y="48189"/>
          <a:ext cx="1674203" cy="691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None/>
          </a:pPr>
          <a:r>
            <a:rPr lang="es-CO" sz="1600" b="0" kern="1200"/>
            <a:t>eliminarUsuario</a:t>
          </a:r>
        </a:p>
      </dsp:txBody>
      <dsp:txXfrm>
        <a:off x="2691366" y="48189"/>
        <a:ext cx="1674203" cy="460800"/>
      </dsp:txXfrm>
    </dsp:sp>
    <dsp:sp modelId="{0E7737CA-7B82-4DCD-92A9-634119EBF55F}">
      <dsp:nvSpPr>
        <dsp:cNvPr id="0" name=""/>
        <dsp:cNvSpPr/>
      </dsp:nvSpPr>
      <dsp:spPr>
        <a:xfrm>
          <a:off x="3034276" y="508989"/>
          <a:ext cx="1674203" cy="1670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CO" sz="1600" b="0" kern="1200"/>
            <a:t>se podrá eliminar el usuario </a:t>
          </a:r>
        </a:p>
      </dsp:txBody>
      <dsp:txXfrm>
        <a:off x="3083200" y="557913"/>
        <a:ext cx="1576355" cy="157255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4237</TotalTime>
  <Pages>102</Pages>
  <Words>11936</Words>
  <Characters>65648</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41</cp:revision>
  <cp:lastPrinted>2007-12-04T21:07:00Z</cp:lastPrinted>
  <dcterms:created xsi:type="dcterms:W3CDTF">2020-10-13T16:38:00Z</dcterms:created>
  <dcterms:modified xsi:type="dcterms:W3CDTF">2020-10-19T22:36:00Z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