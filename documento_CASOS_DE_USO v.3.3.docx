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Caso de uso 2</w:t>
      </w:r>
    </w:p>
    <w:p w14:paraId="44F2FF52" w14:textId="34DC94C0" w:rsidR="00E860CB" w:rsidRPr="00E860CB" w:rsidRDefault="00E860CB" w:rsidP="00E860CB">
      <w:pPr>
        <w:pStyle w:val="Ttulo"/>
        <w:jc w:val="left"/>
        <w:rPr>
          <w:rFonts w:cs="Arial"/>
          <w:sz w:val="22"/>
          <w:szCs w:val="22"/>
        </w:rPr>
      </w:pPr>
      <w:r>
        <w:rPr>
          <w:rFonts w:cs="Arial"/>
          <w:sz w:val="22"/>
          <w:szCs w:val="22"/>
        </w:rPr>
        <w:t>Caso de uso 3</w:t>
      </w:r>
    </w:p>
    <w:p w14:paraId="73DC11DA" w14:textId="056CAAAE" w:rsidR="00E860CB" w:rsidRPr="00E860CB" w:rsidRDefault="00E860CB" w:rsidP="00E860CB">
      <w:pPr>
        <w:pStyle w:val="Ttulo"/>
        <w:jc w:val="left"/>
        <w:rPr>
          <w:rFonts w:cs="Arial"/>
          <w:sz w:val="22"/>
          <w:szCs w:val="22"/>
        </w:rPr>
      </w:pPr>
      <w:r>
        <w:rPr>
          <w:rFonts w:cs="Arial"/>
          <w:sz w:val="22"/>
          <w:szCs w:val="22"/>
        </w:rPr>
        <w:t>Caso de uso 4</w:t>
      </w:r>
    </w:p>
    <w:p w14:paraId="6F720F8D" w14:textId="094DB6DB" w:rsidR="00E860CB" w:rsidRPr="00E860CB" w:rsidRDefault="00E860CB" w:rsidP="00E860CB">
      <w:pPr>
        <w:pStyle w:val="Ttulo"/>
        <w:jc w:val="left"/>
        <w:rPr>
          <w:rFonts w:cs="Arial"/>
          <w:sz w:val="22"/>
          <w:szCs w:val="22"/>
        </w:rPr>
      </w:pPr>
      <w:r>
        <w:rPr>
          <w:rFonts w:cs="Arial"/>
          <w:sz w:val="22"/>
          <w:szCs w:val="22"/>
        </w:rPr>
        <w:t>Caso de uso 5</w:t>
      </w:r>
    </w:p>
    <w:p w14:paraId="5AEC2298" w14:textId="3713AFD8" w:rsidR="00E860CB" w:rsidRPr="00E860CB" w:rsidRDefault="00E860CB" w:rsidP="00E860CB">
      <w:pPr>
        <w:pStyle w:val="Ttulo"/>
        <w:jc w:val="left"/>
        <w:rPr>
          <w:rFonts w:cs="Arial"/>
          <w:sz w:val="22"/>
          <w:szCs w:val="22"/>
        </w:rPr>
      </w:pPr>
      <w:r>
        <w:rPr>
          <w:rFonts w:cs="Arial"/>
          <w:sz w:val="22"/>
          <w:szCs w:val="22"/>
        </w:rPr>
        <w:t>Caso de uso 6</w:t>
      </w:r>
    </w:p>
    <w:p w14:paraId="6F4C820A" w14:textId="1C4C52DD" w:rsidR="00E860CB" w:rsidRPr="00E860CB" w:rsidRDefault="00E860CB" w:rsidP="00E860CB">
      <w:pPr>
        <w:pStyle w:val="Ttulo"/>
        <w:jc w:val="left"/>
        <w:rPr>
          <w:rFonts w:cs="Arial"/>
          <w:sz w:val="22"/>
          <w:szCs w:val="22"/>
        </w:rPr>
      </w:pPr>
      <w:r>
        <w:rPr>
          <w:rFonts w:cs="Arial"/>
          <w:sz w:val="22"/>
          <w:szCs w:val="22"/>
        </w:rPr>
        <w:t>Caso de uso 7</w:t>
      </w:r>
    </w:p>
    <w:p w14:paraId="387B07B8" w14:textId="4260F2B8" w:rsidR="00E860CB" w:rsidRPr="00E860CB" w:rsidRDefault="00E860CB" w:rsidP="00E860CB">
      <w:pPr>
        <w:pStyle w:val="Ttulo"/>
        <w:jc w:val="left"/>
        <w:rPr>
          <w:rFonts w:cs="Arial"/>
          <w:sz w:val="22"/>
          <w:szCs w:val="22"/>
        </w:rPr>
      </w:pPr>
      <w:r>
        <w:rPr>
          <w:rFonts w:cs="Arial"/>
          <w:sz w:val="22"/>
          <w:szCs w:val="22"/>
        </w:rPr>
        <w:t>Caso de uso 8</w:t>
      </w:r>
    </w:p>
    <w:p w14:paraId="1EA66228" w14:textId="0537A27B" w:rsidR="00E860CB" w:rsidRPr="00E860CB" w:rsidRDefault="00E860CB" w:rsidP="00E860CB">
      <w:pPr>
        <w:pStyle w:val="Ttulo"/>
        <w:jc w:val="left"/>
        <w:rPr>
          <w:rFonts w:cs="Arial"/>
          <w:sz w:val="22"/>
          <w:szCs w:val="22"/>
        </w:rPr>
      </w:pPr>
      <w:r>
        <w:rPr>
          <w:rFonts w:cs="Arial"/>
          <w:sz w:val="22"/>
          <w:szCs w:val="22"/>
        </w:rPr>
        <w:t>Caso de uso 9</w:t>
      </w:r>
    </w:p>
    <w:p w14:paraId="729D68D9" w14:textId="64A0BB20" w:rsidR="00E860CB" w:rsidRPr="00E860CB" w:rsidRDefault="00E860CB" w:rsidP="00E860CB">
      <w:pPr>
        <w:pStyle w:val="Ttulo"/>
        <w:jc w:val="left"/>
        <w:rPr>
          <w:rFonts w:cs="Arial"/>
          <w:sz w:val="22"/>
          <w:szCs w:val="22"/>
        </w:rPr>
      </w:pPr>
      <w:r>
        <w:rPr>
          <w:rFonts w:cs="Arial"/>
          <w:sz w:val="22"/>
          <w:szCs w:val="22"/>
        </w:rPr>
        <w:t>Caso de uso 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11</w:t>
      </w:r>
    </w:p>
    <w:p w14:paraId="159033F5" w14:textId="4600A713" w:rsidR="00E860CB" w:rsidRDefault="00E860CB" w:rsidP="00E860CB">
      <w:pPr>
        <w:pStyle w:val="Ttulo"/>
        <w:jc w:val="left"/>
        <w:rPr>
          <w:rFonts w:cs="Arial"/>
          <w:sz w:val="22"/>
          <w:szCs w:val="22"/>
        </w:rPr>
      </w:pPr>
      <w:r>
        <w:rPr>
          <w:rFonts w:cs="Arial"/>
          <w:sz w:val="22"/>
          <w:szCs w:val="22"/>
        </w:rPr>
        <w:t>Caso de uso 12</w:t>
      </w:r>
    </w:p>
    <w:p w14:paraId="5030C705" w14:textId="7A4FF656" w:rsidR="00E860CB" w:rsidRDefault="00E860CB" w:rsidP="00E860CB">
      <w:pPr>
        <w:pStyle w:val="Ttulo"/>
        <w:jc w:val="left"/>
        <w:rPr>
          <w:rFonts w:cs="Arial"/>
          <w:sz w:val="22"/>
          <w:szCs w:val="22"/>
        </w:rPr>
      </w:pPr>
      <w:r>
        <w:rPr>
          <w:rFonts w:cs="Arial"/>
          <w:sz w:val="22"/>
          <w:szCs w:val="22"/>
        </w:rPr>
        <w:t>Caso de uso 13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762BD4" w:rsidRPr="008B07E9" w:rsidRDefault="00762BD4" w:rsidP="007038A8">
                                  <w:pPr>
                                    <w:jc w:val="center"/>
                                  </w:pPr>
                                  <w:r>
                                    <w:rPr>
                                      <w:rFonts w:cs="Arial"/>
                                      <w:szCs w:val="22"/>
                                    </w:rPr>
                                    <w:t>sistema</w:t>
                                  </w:r>
                                </w:p>
                                <w:p w14:paraId="64D2DF48" w14:textId="77777777" w:rsidR="00762BD4" w:rsidRPr="009E2EFC" w:rsidRDefault="00762BD4"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762BD4" w:rsidRPr="008B07E9" w:rsidRDefault="00762BD4" w:rsidP="007038A8">
                            <w:pPr>
                              <w:jc w:val="center"/>
                            </w:pPr>
                            <w:r>
                              <w:rPr>
                                <w:rFonts w:cs="Arial"/>
                                <w:szCs w:val="22"/>
                              </w:rPr>
                              <w:t>sistema</w:t>
                            </w:r>
                          </w:p>
                          <w:p w14:paraId="64D2DF48" w14:textId="77777777" w:rsidR="00762BD4" w:rsidRPr="009E2EFC" w:rsidRDefault="00762BD4"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762BD4" w:rsidRPr="008B07E9" w:rsidRDefault="00762BD4" w:rsidP="00B377BA">
                                  <w:pPr>
                                    <w:jc w:val="center"/>
                                  </w:pPr>
                                  <w:proofErr w:type="spellStart"/>
                                  <w:r>
                                    <w:rPr>
                                      <w:rFonts w:cs="Arial"/>
                                      <w:szCs w:val="22"/>
                                    </w:rPr>
                                    <w:t>SuperAdministrador</w:t>
                                  </w:r>
                                  <w:proofErr w:type="spellEnd"/>
                                </w:p>
                                <w:p w14:paraId="0B765069" w14:textId="77777777" w:rsidR="00762BD4" w:rsidRPr="009E2EFC" w:rsidRDefault="00762BD4"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762BD4" w:rsidRPr="008B07E9" w:rsidRDefault="00762BD4" w:rsidP="00B377BA">
                            <w:pPr>
                              <w:jc w:val="center"/>
                            </w:pPr>
                            <w:proofErr w:type="spellStart"/>
                            <w:r>
                              <w:rPr>
                                <w:rFonts w:cs="Arial"/>
                                <w:szCs w:val="22"/>
                              </w:rPr>
                              <w:t>SuperAdministrador</w:t>
                            </w:r>
                            <w:proofErr w:type="spellEnd"/>
                          </w:p>
                          <w:p w14:paraId="0B765069" w14:textId="77777777" w:rsidR="00762BD4" w:rsidRPr="009E2EFC" w:rsidRDefault="00762BD4"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762BD4" w:rsidRPr="008B07E9" w:rsidRDefault="00762BD4" w:rsidP="0030698D">
                                  <w:pPr>
                                    <w:jc w:val="center"/>
                                  </w:pPr>
                                  <w:r>
                                    <w:rPr>
                                      <w:rFonts w:cs="Arial"/>
                                      <w:szCs w:val="22"/>
                                    </w:rPr>
                                    <w:t>Administrador</w:t>
                                  </w:r>
                                </w:p>
                                <w:p w14:paraId="079AACA4" w14:textId="77777777" w:rsidR="00762BD4" w:rsidRPr="009E2EFC" w:rsidRDefault="00762BD4"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762BD4" w:rsidRPr="008B07E9" w:rsidRDefault="00762BD4" w:rsidP="0030698D">
                            <w:pPr>
                              <w:jc w:val="center"/>
                            </w:pPr>
                            <w:r>
                              <w:rPr>
                                <w:rFonts w:cs="Arial"/>
                                <w:szCs w:val="22"/>
                              </w:rPr>
                              <w:t>Administrador</w:t>
                            </w:r>
                          </w:p>
                          <w:p w14:paraId="079AACA4" w14:textId="77777777" w:rsidR="00762BD4" w:rsidRPr="009E2EFC" w:rsidRDefault="00762BD4"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762BD4" w:rsidRPr="009E2EFC" w:rsidRDefault="00762BD4"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762BD4" w:rsidRPr="009E2EFC" w:rsidRDefault="00762BD4"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762BD4" w:rsidRPr="008B07E9" w:rsidRDefault="00762BD4" w:rsidP="00A76BDC">
                                  <w:pPr>
                                    <w:jc w:val="center"/>
                                  </w:pPr>
                                  <w:r>
                                    <w:rPr>
                                      <w:rFonts w:cs="Arial"/>
                                      <w:szCs w:val="22"/>
                                    </w:rPr>
                                    <w:t>Cliente</w:t>
                                  </w:r>
                                </w:p>
                                <w:p w14:paraId="00A645AB" w14:textId="77777777" w:rsidR="00762BD4" w:rsidRPr="009E2EFC" w:rsidRDefault="00762BD4"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762BD4" w:rsidRPr="008B07E9" w:rsidRDefault="00762BD4" w:rsidP="00A76BDC">
                            <w:pPr>
                              <w:jc w:val="center"/>
                            </w:pPr>
                            <w:r>
                              <w:rPr>
                                <w:rFonts w:cs="Arial"/>
                                <w:szCs w:val="22"/>
                              </w:rPr>
                              <w:t>Cliente</w:t>
                            </w:r>
                          </w:p>
                          <w:p w14:paraId="00A645AB" w14:textId="77777777" w:rsidR="00762BD4" w:rsidRPr="009E2EFC" w:rsidRDefault="00762BD4"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3A3135CC" w:rsidR="0004359A" w:rsidRDefault="0004359A" w:rsidP="00FA4470"/>
    <w:p w14:paraId="0CE9A8C1" w14:textId="7AFBBF30" w:rsidR="006F45B0" w:rsidRDefault="006F45B0" w:rsidP="00FA4470"/>
    <w:p w14:paraId="26E294CB" w14:textId="5D72E911" w:rsidR="006F45B0" w:rsidRDefault="006F45B0" w:rsidP="00FA4470"/>
    <w:p w14:paraId="1C64094B" w14:textId="44C54D19" w:rsidR="006F45B0" w:rsidRDefault="006F45B0" w:rsidP="00FA4470"/>
    <w:p w14:paraId="602BA387" w14:textId="052D5E05" w:rsidR="006F45B0" w:rsidRDefault="006F45B0" w:rsidP="00FA4470"/>
    <w:p w14:paraId="387C8F7A" w14:textId="1D9914DD" w:rsidR="006F45B0" w:rsidRDefault="006F45B0" w:rsidP="00FA4470"/>
    <w:p w14:paraId="14C21816" w14:textId="7522C780" w:rsidR="006F45B0" w:rsidRDefault="006F45B0" w:rsidP="00FA4470"/>
    <w:p w14:paraId="524C6C97" w14:textId="58EEB6B1" w:rsidR="006F45B0" w:rsidRDefault="006F45B0" w:rsidP="00FA4470"/>
    <w:p w14:paraId="58E39C56" w14:textId="2EF168A2" w:rsidR="006F45B0" w:rsidRDefault="006F45B0" w:rsidP="00FA4470"/>
    <w:p w14:paraId="7E47DD13" w14:textId="25F91405" w:rsidR="006F45B0" w:rsidRDefault="006F45B0" w:rsidP="00FA4470"/>
    <w:p w14:paraId="5F81CFDE" w14:textId="12105F81" w:rsidR="006F45B0" w:rsidRDefault="006F45B0" w:rsidP="00FA4470"/>
    <w:p w14:paraId="192C81E7" w14:textId="2F7DF0DE" w:rsidR="006F45B0" w:rsidRDefault="006F45B0" w:rsidP="00FA4470">
      <w:r>
        <w:lastRenderedPageBreak/>
        <w:t>CASO DE USO 1</w:t>
      </w:r>
    </w:p>
    <w:p w14:paraId="0D8E4234" w14:textId="08F3B456" w:rsidR="006F45B0" w:rsidRDefault="006F45B0" w:rsidP="00FA4470">
      <w:r>
        <w:t>GESTIONAR SISTEMA EXTERNO</w:t>
      </w:r>
    </w:p>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lastRenderedPageBreak/>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lastRenderedPageBreak/>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xml:space="preserve">, si ya </w:t>
            </w:r>
            <w:proofErr w:type="spellStart"/>
            <w:r>
              <w:rPr>
                <w:rFonts w:ascii="Arial" w:hAnsi="Arial" w:cs="Arial"/>
                <w:color w:val="0000FF"/>
                <w:lang w:eastAsia="es-ES"/>
              </w:rPr>
              <w:t>esta</w:t>
            </w:r>
            <w:proofErr w:type="spellEnd"/>
            <w:r>
              <w:rPr>
                <w:rFonts w:ascii="Arial" w:hAnsi="Arial" w:cs="Arial"/>
                <w:color w:val="0000FF"/>
                <w:lang w:eastAsia="es-ES"/>
              </w:rPr>
              <w:t xml:space="preserve">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lastRenderedPageBreak/>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se encuentran resultados en la consulta anterior el superadministrador podrá seleccionar </w:t>
            </w:r>
            <w:r>
              <w:rPr>
                <w:rFonts w:ascii="Arial" w:hAnsi="Arial" w:cs="Arial"/>
                <w:color w:val="0000FF"/>
                <w:lang w:val="es-ES" w:eastAsia="es-ES"/>
              </w:rPr>
              <w:lastRenderedPageBreak/>
              <w:t>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lastRenderedPageBreak/>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lastRenderedPageBreak/>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lastRenderedPageBreak/>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6DD3916F" w14:textId="1E89AFC4"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2328B052" w:rsidR="000B0B27" w:rsidRDefault="000B0B27" w:rsidP="00632B15">
      <w:pPr>
        <w:rPr>
          <w:rFonts w:ascii="Arial" w:hAnsi="Arial" w:cs="Arial"/>
          <w:b/>
          <w:bCs/>
          <w:lang w:val="es-ES"/>
        </w:rPr>
      </w:pPr>
      <w:r w:rsidRPr="008C315A">
        <w:rPr>
          <w:noProof/>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6B010384" w14:textId="20F0D4F8" w:rsidR="006F45B0" w:rsidRDefault="006F45B0" w:rsidP="00632B15">
      <w:pPr>
        <w:rPr>
          <w:rFonts w:ascii="Arial" w:hAnsi="Arial" w:cs="Arial"/>
          <w:b/>
          <w:bCs/>
          <w:lang w:val="es-ES"/>
        </w:rPr>
      </w:pPr>
    </w:p>
    <w:p w14:paraId="5226E4DE" w14:textId="3926EA05" w:rsidR="006F45B0" w:rsidRDefault="006F45B0" w:rsidP="00632B15">
      <w:pPr>
        <w:rPr>
          <w:rFonts w:ascii="Arial" w:hAnsi="Arial" w:cs="Arial"/>
          <w:b/>
          <w:bCs/>
          <w:lang w:val="es-ES"/>
        </w:rPr>
      </w:pPr>
    </w:p>
    <w:p w14:paraId="24ECA5B3" w14:textId="259D7C60" w:rsidR="006F45B0" w:rsidRDefault="006F45B0" w:rsidP="00632B15">
      <w:pPr>
        <w:rPr>
          <w:rFonts w:ascii="Arial" w:hAnsi="Arial" w:cs="Arial"/>
          <w:b/>
          <w:bCs/>
          <w:lang w:val="es-ES"/>
        </w:rPr>
      </w:pPr>
    </w:p>
    <w:p w14:paraId="25B93922" w14:textId="77777777" w:rsidR="006F45B0" w:rsidRDefault="006F45B0" w:rsidP="00632B15">
      <w:pPr>
        <w:rPr>
          <w:rFonts w:ascii="Arial" w:hAnsi="Arial" w:cs="Arial"/>
          <w:b/>
          <w:bCs/>
          <w:lang w:val="es-ES"/>
        </w:rPr>
      </w:pP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lastRenderedPageBreak/>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6F777F37" w:rsidR="004762D8" w:rsidRPr="004762D8" w:rsidRDefault="004762D8" w:rsidP="004762D8">
                  <w:pPr>
                    <w:spacing w:line="240" w:lineRule="auto"/>
                    <w:jc w:val="center"/>
                    <w:rPr>
                      <w:rFonts w:ascii="Arial" w:eastAsia="Arial Unicode MS" w:hAnsi="Arial" w:cs="Arial"/>
                      <w:color w:val="0000FF"/>
                      <w:lang w:val="es-ES"/>
                    </w:rPr>
                  </w:pPr>
                </w:p>
              </w:tc>
              <w:tc>
                <w:tcPr>
                  <w:tcW w:w="1701" w:type="dxa"/>
                </w:tcPr>
                <w:p w14:paraId="2B60C93A" w14:textId="6BE29B94" w:rsidR="004762D8" w:rsidRDefault="004762D8" w:rsidP="004762D8">
                  <w:pPr>
                    <w:spacing w:line="240" w:lineRule="auto"/>
                    <w:jc w:val="center"/>
                    <w:rPr>
                      <w:rFonts w:ascii="Arial" w:eastAsia="Arial Unicode MS" w:hAnsi="Arial" w:cs="Arial"/>
                      <w:color w:val="0000FF"/>
                      <w:lang w:val="es-ES"/>
                    </w:rPr>
                  </w:pPr>
                </w:p>
              </w:tc>
            </w:tr>
            <w:tr w:rsidR="004762D8" w14:paraId="34721E65" w14:textId="77777777" w:rsidTr="004762D8">
              <w:tc>
                <w:tcPr>
                  <w:tcW w:w="2689" w:type="dxa"/>
                </w:tcPr>
                <w:p w14:paraId="1A302561" w14:textId="13340C43" w:rsidR="004762D8" w:rsidRPr="004762D8" w:rsidRDefault="004762D8" w:rsidP="004762D8">
                  <w:pPr>
                    <w:spacing w:line="240" w:lineRule="auto"/>
                    <w:jc w:val="center"/>
                    <w:rPr>
                      <w:rFonts w:ascii="Arial" w:eastAsia="Arial Unicode MS" w:hAnsi="Arial" w:cs="Arial"/>
                      <w:color w:val="0000FF"/>
                      <w:lang w:val="es-ES"/>
                    </w:rPr>
                  </w:pPr>
                </w:p>
              </w:tc>
              <w:tc>
                <w:tcPr>
                  <w:tcW w:w="1701" w:type="dxa"/>
                </w:tcPr>
                <w:p w14:paraId="4416A985" w14:textId="565843F6" w:rsidR="004762D8" w:rsidRDefault="004762D8" w:rsidP="004762D8">
                  <w:pPr>
                    <w:spacing w:line="240" w:lineRule="auto"/>
                    <w:jc w:val="center"/>
                    <w:rPr>
                      <w:rFonts w:ascii="Arial" w:eastAsia="Arial Unicode MS" w:hAnsi="Arial" w:cs="Arial"/>
                      <w:color w:val="0000FF"/>
                      <w:lang w:val="es-ES"/>
                    </w:rPr>
                  </w:pP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66BA0E6A" w14:textId="2D7CBD50" w:rsidR="00273214" w:rsidRPr="00762BD4" w:rsidRDefault="00273214" w:rsidP="00357668">
            <w:pPr>
              <w:ind w:left="720"/>
              <w:jc w:val="both"/>
              <w:rPr>
                <w:rFonts w:ascii="Arial" w:hAnsi="Arial" w:cs="Arial"/>
                <w:color w:val="0000FF"/>
                <w:lang w:eastAsia="es-ES"/>
              </w:rPr>
            </w:pPr>
            <w:r w:rsidRPr="00762BD4">
              <w:rPr>
                <w:rFonts w:ascii="Arial" w:hAnsi="Arial" w:cs="Arial"/>
                <w:color w:val="0000FF"/>
                <w:lang w:eastAsia="es-ES"/>
              </w:rPr>
              <w:t>Administrador</w:t>
            </w:r>
          </w:p>
          <w:p w14:paraId="76079527" w14:textId="77300AF0" w:rsidR="00273214" w:rsidRPr="00762BD4" w:rsidRDefault="00273214" w:rsidP="00357668">
            <w:pPr>
              <w:ind w:left="720"/>
              <w:jc w:val="both"/>
              <w:rPr>
                <w:rFonts w:ascii="Arial" w:hAnsi="Arial" w:cs="Arial"/>
                <w:color w:val="0000FF"/>
                <w:lang w:eastAsia="es-ES"/>
              </w:rPr>
            </w:pPr>
            <w:r w:rsidRPr="00762BD4">
              <w:rPr>
                <w:rFonts w:ascii="Arial" w:hAnsi="Arial" w:cs="Arial"/>
                <w:color w:val="0000FF"/>
                <w:lang w:eastAsia="es-ES"/>
              </w:rPr>
              <w:t>Analista</w:t>
            </w:r>
            <w:r w:rsidR="00ED38C1" w:rsidRPr="00762BD4">
              <w:rPr>
                <w:rFonts w:ascii="Arial" w:hAnsi="Arial" w:cs="Arial"/>
                <w:color w:val="0000FF"/>
                <w:lang w:eastAsia="es-ES"/>
              </w:rPr>
              <w:t xml:space="preserve"> </w:t>
            </w:r>
          </w:p>
          <w:p w14:paraId="7CE394CC" w14:textId="593563E0" w:rsidR="007A55B6" w:rsidRDefault="00941483" w:rsidP="00762BD4">
            <w:pPr>
              <w:ind w:left="720"/>
              <w:jc w:val="both"/>
              <w:rPr>
                <w:rFonts w:ascii="Arial" w:hAnsi="Arial" w:cs="Arial"/>
                <w:color w:val="0000FF"/>
                <w:lang w:eastAsia="es-ES"/>
              </w:rPr>
            </w:pPr>
            <w:r w:rsidRPr="00762BD4">
              <w:rPr>
                <w:rFonts w:ascii="Arial" w:hAnsi="Arial" w:cs="Arial"/>
                <w:color w:val="0000FF"/>
                <w:lang w:eastAsia="es-ES"/>
              </w:rPr>
              <w:t>superadministrador</w:t>
            </w: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lastRenderedPageBreak/>
              <w:t>FLUJO NORMAL DE TRABAJO:</w:t>
            </w:r>
          </w:p>
          <w:p w14:paraId="179F5246" w14:textId="51FFB0FB" w:rsidR="0031247B" w:rsidRPr="00762BD4" w:rsidRDefault="00B90814" w:rsidP="00762BD4">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0456848" w:rsidR="0031247B"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lastRenderedPageBreak/>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lastRenderedPageBreak/>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un </w:t>
            </w:r>
            <w:proofErr w:type="spellStart"/>
            <w:r>
              <w:rPr>
                <w:rFonts w:ascii="Arial" w:hAnsi="Arial" w:cs="Arial"/>
                <w:color w:val="0000FF"/>
                <w:lang w:val="es-ES" w:eastAsia="es-ES"/>
              </w:rPr>
              <w:t>backup</w:t>
            </w:r>
            <w:proofErr w:type="spell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BF3B05">
        <w:trPr>
          <w:trHeight w:val="1129"/>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BF3B05">
        <w:trPr>
          <w:trHeight w:val="157"/>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63E2D8F4" w14:textId="2072A8F2" w:rsidR="00A71A78" w:rsidRPr="00BF3B05" w:rsidRDefault="006A4CAA" w:rsidP="00A71A78">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tc>
      </w:tr>
      <w:tr w:rsidR="00A71A78" w:rsidRPr="000463D8" w14:paraId="6B43A3A3" w14:textId="77777777" w:rsidTr="00A71A78">
        <w:trPr>
          <w:trHeight w:val="609"/>
        </w:trPr>
        <w:tc>
          <w:tcPr>
            <w:tcW w:w="9658" w:type="dxa"/>
            <w:gridSpan w:val="9"/>
          </w:tcPr>
          <w:p w14:paraId="2B25FC0F" w14:textId="2BE8C3E3" w:rsidR="00A71A78" w:rsidRPr="00BF3B05" w:rsidRDefault="00A71A78" w:rsidP="00BF3B05">
            <w:pPr>
              <w:rPr>
                <w:rFonts w:ascii="Arial" w:hAnsi="Arial" w:cs="Arial"/>
                <w:b/>
              </w:rPr>
            </w:pPr>
            <w:r>
              <w:rPr>
                <w:rFonts w:ascii="Arial" w:hAnsi="Arial" w:cs="Arial"/>
                <w:b/>
              </w:rPr>
              <w:t>PROTOTIPO EXPLORATORIO</w:t>
            </w:r>
          </w:p>
        </w:tc>
      </w:tr>
    </w:tbl>
    <w:p w14:paraId="42E50902" w14:textId="081AA4CB" w:rsidR="000837D6" w:rsidRDefault="000837D6" w:rsidP="00632B15">
      <w:pPr>
        <w:rPr>
          <w:rFonts w:ascii="Arial" w:hAnsi="Arial" w:cs="Arial"/>
          <w:b/>
          <w:bCs/>
          <w:lang w:val="es-ES"/>
        </w:rPr>
      </w:pPr>
      <w:r>
        <w:rPr>
          <w:rFonts w:ascii="Arial" w:hAnsi="Arial" w:cs="Arial"/>
          <w:b/>
          <w:bCs/>
          <w:lang w:val="es-ES"/>
        </w:rPr>
        <w:lastRenderedPageBreak/>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lastRenderedPageBreak/>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lastRenderedPageBreak/>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762BD4" w:rsidRPr="00E83D51" w:rsidRDefault="00762BD4" w:rsidP="004E28CF">
                                  <w:pPr>
                                    <w:jc w:val="center"/>
                                    <w:rPr>
                                      <w:b/>
                                      <w:bCs/>
                                    </w:rPr>
                                  </w:pPr>
                                  <w:proofErr w:type="spellStart"/>
                                  <w:r w:rsidRPr="00E83D51">
                                    <w:rPr>
                                      <w:b/>
                                      <w:bCs/>
                                    </w:rPr>
                                    <w:t>leerEventosAlarmas</w:t>
                                  </w:r>
                                  <w:proofErr w:type="spellEnd"/>
                                </w:p>
                                <w:p w14:paraId="766B13BA" w14:textId="1E801306" w:rsidR="00762BD4" w:rsidRDefault="00762BD4" w:rsidP="004E28CF">
                                  <w:pPr>
                                    <w:jc w:val="center"/>
                                  </w:pPr>
                                </w:p>
                                <w:p w14:paraId="32669723" w14:textId="7A9B55B7" w:rsidR="00762BD4" w:rsidRDefault="00762BD4" w:rsidP="004E28CF">
                                  <w:pPr>
                                    <w:jc w:val="center"/>
                                  </w:pPr>
                                  <w:r>
                                    <w:t>el administrador/usuario podrá visualizar los eventos y/o alarmas generadas por los clientes/componentes del sistema externo.</w:t>
                                  </w:r>
                                </w:p>
                                <w:p w14:paraId="3D985E41" w14:textId="77777777" w:rsidR="00762BD4" w:rsidRDefault="00762BD4"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762BD4" w:rsidRPr="00E83D51" w:rsidRDefault="00762BD4" w:rsidP="004E28CF">
                            <w:pPr>
                              <w:jc w:val="center"/>
                              <w:rPr>
                                <w:b/>
                                <w:bCs/>
                              </w:rPr>
                            </w:pPr>
                            <w:proofErr w:type="spellStart"/>
                            <w:r w:rsidRPr="00E83D51">
                              <w:rPr>
                                <w:b/>
                                <w:bCs/>
                              </w:rPr>
                              <w:t>leerEventosAlarmas</w:t>
                            </w:r>
                            <w:proofErr w:type="spellEnd"/>
                          </w:p>
                          <w:p w14:paraId="766B13BA" w14:textId="1E801306" w:rsidR="00762BD4" w:rsidRDefault="00762BD4" w:rsidP="004E28CF">
                            <w:pPr>
                              <w:jc w:val="center"/>
                            </w:pPr>
                          </w:p>
                          <w:p w14:paraId="32669723" w14:textId="7A9B55B7" w:rsidR="00762BD4" w:rsidRDefault="00762BD4" w:rsidP="004E28CF">
                            <w:pPr>
                              <w:jc w:val="center"/>
                            </w:pPr>
                            <w:r>
                              <w:t>el administrador/usuario podrá visualizar los eventos y/o alarmas generadas por los clientes/componentes del sistema externo.</w:t>
                            </w:r>
                          </w:p>
                          <w:p w14:paraId="3D985E41" w14:textId="77777777" w:rsidR="00762BD4" w:rsidRDefault="00762BD4"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762BD4" w:rsidRPr="00E83D51" w:rsidRDefault="00762BD4" w:rsidP="004E28CF">
                                  <w:pPr>
                                    <w:jc w:val="center"/>
                                    <w:rPr>
                                      <w:b/>
                                      <w:bCs/>
                                    </w:rPr>
                                  </w:pPr>
                                  <w:proofErr w:type="spellStart"/>
                                  <w:r w:rsidRPr="00E83D51">
                                    <w:rPr>
                                      <w:b/>
                                      <w:bCs/>
                                    </w:rPr>
                                    <w:t>leerMedidas</w:t>
                                  </w:r>
                                  <w:proofErr w:type="spellEnd"/>
                                </w:p>
                                <w:p w14:paraId="74F6BF72" w14:textId="77777777" w:rsidR="00762BD4" w:rsidRDefault="00762BD4" w:rsidP="004E28CF">
                                  <w:pPr>
                                    <w:jc w:val="center"/>
                                  </w:pPr>
                                </w:p>
                                <w:p w14:paraId="391B6CC7" w14:textId="56A3382A" w:rsidR="00762BD4" w:rsidRDefault="00762BD4" w:rsidP="004E28CF">
                                  <w:pPr>
                                    <w:jc w:val="center"/>
                                  </w:pPr>
                                  <w:r>
                                    <w:t>el administrador/usuario podrá visualizar las medidas generadas por los clientes/componentes del sistema externo.</w:t>
                                  </w:r>
                                </w:p>
                                <w:p w14:paraId="6C28EB94" w14:textId="77777777" w:rsidR="00762BD4" w:rsidRDefault="00762BD4"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762BD4" w:rsidRPr="00E83D51" w:rsidRDefault="00762BD4" w:rsidP="004E28CF">
                            <w:pPr>
                              <w:jc w:val="center"/>
                              <w:rPr>
                                <w:b/>
                                <w:bCs/>
                              </w:rPr>
                            </w:pPr>
                            <w:proofErr w:type="spellStart"/>
                            <w:r w:rsidRPr="00E83D51">
                              <w:rPr>
                                <w:b/>
                                <w:bCs/>
                              </w:rPr>
                              <w:t>leerMedidas</w:t>
                            </w:r>
                            <w:proofErr w:type="spellEnd"/>
                          </w:p>
                          <w:p w14:paraId="74F6BF72" w14:textId="77777777" w:rsidR="00762BD4" w:rsidRDefault="00762BD4" w:rsidP="004E28CF">
                            <w:pPr>
                              <w:jc w:val="center"/>
                            </w:pPr>
                          </w:p>
                          <w:p w14:paraId="391B6CC7" w14:textId="56A3382A" w:rsidR="00762BD4" w:rsidRDefault="00762BD4" w:rsidP="004E28CF">
                            <w:pPr>
                              <w:jc w:val="center"/>
                            </w:pPr>
                            <w:r>
                              <w:t>el administrador/usuario podrá visualizar las medidas generadas por los clientes/componentes del sistema externo.</w:t>
                            </w:r>
                          </w:p>
                          <w:p w14:paraId="6C28EB94" w14:textId="77777777" w:rsidR="00762BD4" w:rsidRDefault="00762BD4"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762BD4" w:rsidRPr="00E83D51" w:rsidRDefault="00762BD4" w:rsidP="004E28CF">
                                  <w:pPr>
                                    <w:jc w:val="center"/>
                                    <w:rPr>
                                      <w:b/>
                                      <w:bCs/>
                                    </w:rPr>
                                  </w:pPr>
                                  <w:proofErr w:type="spellStart"/>
                                  <w:r w:rsidRPr="00E83D51">
                                    <w:rPr>
                                      <w:b/>
                                      <w:bCs/>
                                    </w:rPr>
                                    <w:t>generarReportes</w:t>
                                  </w:r>
                                  <w:proofErr w:type="spellEnd"/>
                                </w:p>
                                <w:p w14:paraId="56351939" w14:textId="77777777" w:rsidR="00762BD4" w:rsidRDefault="00762BD4" w:rsidP="004E28CF">
                                  <w:pPr>
                                    <w:jc w:val="center"/>
                                  </w:pPr>
                                </w:p>
                                <w:p w14:paraId="4E1593C5" w14:textId="176C54F9" w:rsidR="00762BD4" w:rsidRDefault="00762BD4"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762BD4" w:rsidRDefault="00762BD4"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762BD4" w:rsidRPr="00E83D51" w:rsidRDefault="00762BD4" w:rsidP="004E28CF">
                            <w:pPr>
                              <w:jc w:val="center"/>
                              <w:rPr>
                                <w:b/>
                                <w:bCs/>
                              </w:rPr>
                            </w:pPr>
                            <w:proofErr w:type="spellStart"/>
                            <w:r w:rsidRPr="00E83D51">
                              <w:rPr>
                                <w:b/>
                                <w:bCs/>
                              </w:rPr>
                              <w:t>generarReportes</w:t>
                            </w:r>
                            <w:proofErr w:type="spellEnd"/>
                          </w:p>
                          <w:p w14:paraId="56351939" w14:textId="77777777" w:rsidR="00762BD4" w:rsidRDefault="00762BD4" w:rsidP="004E28CF">
                            <w:pPr>
                              <w:jc w:val="center"/>
                            </w:pPr>
                          </w:p>
                          <w:p w14:paraId="4E1593C5" w14:textId="176C54F9" w:rsidR="00762BD4" w:rsidRDefault="00762BD4" w:rsidP="004E28CF">
                            <w:pPr>
                              <w:jc w:val="center"/>
                            </w:pPr>
                            <w:r>
                              <w:t xml:space="preserve">el administrador/usuario podrá generar cualquier tipo de reporte que requiera, permitiéndole guardarlo en formato </w:t>
                            </w:r>
                            <w:proofErr w:type="spellStart"/>
                            <w:r>
                              <w:t>pdf</w:t>
                            </w:r>
                            <w:proofErr w:type="spellEnd"/>
                            <w:r>
                              <w:t xml:space="preserve"> o enviar por correo</w:t>
                            </w:r>
                          </w:p>
                          <w:p w14:paraId="2CD2D445" w14:textId="77777777" w:rsidR="00762BD4" w:rsidRDefault="00762BD4"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762BD4" w:rsidRDefault="00762BD4" w:rsidP="009911B1">
                                  <w:pPr>
                                    <w:jc w:val="center"/>
                                  </w:pPr>
                                  <w:proofErr w:type="spellStart"/>
                                  <w:r>
                                    <w:t>GenerarReporte</w:t>
                                  </w:r>
                                  <w:proofErr w:type="spellEnd"/>
                                </w:p>
                                <w:p w14:paraId="4180FDC7" w14:textId="0C948BB2" w:rsidR="00762BD4" w:rsidRDefault="00762BD4" w:rsidP="009911B1">
                                  <w:pPr>
                                    <w:jc w:val="center"/>
                                  </w:pPr>
                                </w:p>
                                <w:p w14:paraId="39BFDB52" w14:textId="67FFEF29" w:rsidR="00762BD4" w:rsidRDefault="00762BD4"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762BD4" w:rsidRDefault="00762BD4" w:rsidP="009911B1">
                            <w:pPr>
                              <w:jc w:val="center"/>
                            </w:pPr>
                            <w:proofErr w:type="spellStart"/>
                            <w:r>
                              <w:t>GenerarReporte</w:t>
                            </w:r>
                            <w:proofErr w:type="spellEnd"/>
                          </w:p>
                          <w:p w14:paraId="4180FDC7" w14:textId="0C948BB2" w:rsidR="00762BD4" w:rsidRDefault="00762BD4" w:rsidP="009911B1">
                            <w:pPr>
                              <w:jc w:val="center"/>
                            </w:pPr>
                          </w:p>
                          <w:p w14:paraId="39BFDB52" w14:textId="67FFEF29" w:rsidR="00762BD4" w:rsidRDefault="00762BD4" w:rsidP="009911B1">
                            <w:pPr>
                              <w:jc w:val="center"/>
                            </w:pPr>
                            <w:r>
                              <w:t xml:space="preserve">El administrador/cliente podrá generar un reporte de esa facturación permitiéndole exportarla en formato </w:t>
                            </w:r>
                            <w:proofErr w:type="spellStart"/>
                            <w:r>
                              <w:t>pdf</w:t>
                            </w:r>
                            <w:proofErr w:type="spellEnd"/>
                            <w:r>
                              <w:t xml:space="preserve">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762BD4" w:rsidRDefault="00762BD4" w:rsidP="009911B1">
                                  <w:pPr>
                                    <w:jc w:val="center"/>
                                  </w:pPr>
                                  <w:r>
                                    <w:t>Consultar factura periodo actual</w:t>
                                  </w:r>
                                </w:p>
                                <w:p w14:paraId="6788B744" w14:textId="02EB9090" w:rsidR="00762BD4" w:rsidRDefault="00762BD4" w:rsidP="009911B1">
                                  <w:pPr>
                                    <w:jc w:val="center"/>
                                  </w:pPr>
                                </w:p>
                                <w:p w14:paraId="22158429" w14:textId="72F3CC97" w:rsidR="00762BD4" w:rsidRDefault="00762BD4"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762BD4" w:rsidRDefault="00762BD4" w:rsidP="009911B1">
                            <w:pPr>
                              <w:jc w:val="center"/>
                            </w:pPr>
                            <w:r>
                              <w:t>Consultar factura periodo actual</w:t>
                            </w:r>
                          </w:p>
                          <w:p w14:paraId="6788B744" w14:textId="02EB9090" w:rsidR="00762BD4" w:rsidRDefault="00762BD4" w:rsidP="009911B1">
                            <w:pPr>
                              <w:jc w:val="center"/>
                            </w:pPr>
                          </w:p>
                          <w:p w14:paraId="22158429" w14:textId="72F3CC97" w:rsidR="00762BD4" w:rsidRDefault="00762BD4"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762BD4" w:rsidRDefault="00762BD4" w:rsidP="009911B1">
                                  <w:pPr>
                                    <w:jc w:val="center"/>
                                  </w:pPr>
                                  <w:r>
                                    <w:t>Facturación por periodo</w:t>
                                  </w:r>
                                </w:p>
                                <w:p w14:paraId="63490336" w14:textId="030D1C51" w:rsidR="00762BD4" w:rsidRDefault="00762BD4" w:rsidP="009911B1">
                                  <w:pPr>
                                    <w:jc w:val="center"/>
                                  </w:pPr>
                                </w:p>
                                <w:p w14:paraId="2903FFE8" w14:textId="09CE31A9" w:rsidR="00762BD4" w:rsidRDefault="00762BD4"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762BD4" w:rsidRDefault="00762BD4" w:rsidP="009911B1">
                            <w:pPr>
                              <w:jc w:val="center"/>
                            </w:pPr>
                            <w:r>
                              <w:t>Facturación por periodo</w:t>
                            </w:r>
                          </w:p>
                          <w:p w14:paraId="63490336" w14:textId="030D1C51" w:rsidR="00762BD4" w:rsidRDefault="00762BD4" w:rsidP="009911B1">
                            <w:pPr>
                              <w:jc w:val="center"/>
                            </w:pPr>
                          </w:p>
                          <w:p w14:paraId="2903FFE8" w14:textId="09CE31A9" w:rsidR="00762BD4" w:rsidRDefault="00762BD4"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seleccionar el periodo se </w:t>
            </w:r>
            <w:proofErr w:type="spellStart"/>
            <w:r>
              <w:rPr>
                <w:rFonts w:ascii="Arial" w:hAnsi="Arial" w:cs="Arial"/>
                <w:color w:val="0000FF"/>
                <w:lang w:val="es-ES" w:eastAsia="es-ES"/>
              </w:rPr>
              <w:t>el</w:t>
            </w:r>
            <w:proofErr w:type="spellEnd"/>
            <w:r>
              <w:rPr>
                <w:rFonts w:ascii="Arial" w:hAnsi="Arial" w:cs="Arial"/>
                <w:color w:val="0000FF"/>
                <w:lang w:val="es-ES" w:eastAsia="es-ES"/>
              </w:rPr>
              <w:t xml:space="preserve">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32D0B9EE" w14:textId="32D35A77" w:rsidR="000837D6" w:rsidRPr="00BF3B05" w:rsidRDefault="000837D6" w:rsidP="00BF3B05">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BF3B05">
        <w:trPr>
          <w:trHeight w:val="1369"/>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lastRenderedPageBreak/>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BF3B05">
        <w:trPr>
          <w:trHeight w:val="418"/>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bookmarkEnd w:id="8"/>
      <w:bookmarkEnd w:id="9"/>
    </w:tbl>
    <w:p w14:paraId="42CDE2E2" w14:textId="77777777" w:rsidR="00BF3B05" w:rsidRDefault="00BF3B05" w:rsidP="00632B15">
      <w:pPr>
        <w:rPr>
          <w:rFonts w:ascii="Arial" w:hAnsi="Arial" w:cs="Arial"/>
          <w:b/>
          <w:bCs/>
          <w:lang w:val="es-ES"/>
        </w:rPr>
      </w:pPr>
    </w:p>
    <w:p w14:paraId="2437C843" w14:textId="16A7EA22" w:rsidR="008F56CC" w:rsidRPr="00BF3A73" w:rsidRDefault="00BF3A73" w:rsidP="00632B15">
      <w:pPr>
        <w:rPr>
          <w:b/>
          <w:bCs/>
          <w:sz w:val="32"/>
          <w:szCs w:val="36"/>
        </w:rPr>
      </w:pPr>
      <w:r w:rsidRPr="00BF3A73">
        <w:rPr>
          <w:b/>
          <w:bCs/>
          <w:sz w:val="32"/>
          <w:szCs w:val="36"/>
        </w:rPr>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lastRenderedPageBreak/>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lastRenderedPageBreak/>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lastRenderedPageBreak/>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lastRenderedPageBreak/>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Cargas que no están 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6BD09920" w14:textId="77777777" w:rsidR="00A660B6" w:rsidRPr="00BF3B05" w:rsidRDefault="00A660B6" w:rsidP="00BF3B05">
            <w:pPr>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5A29A1DF" w14:textId="24F3827E" w:rsidR="00A660B6" w:rsidRDefault="003356BB" w:rsidP="00BF3B05">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4232F96B" w14:textId="6E1424AA" w:rsidR="00A04CD6" w:rsidRPr="00BF3B05" w:rsidRDefault="00A04CD6" w:rsidP="00BF3B05">
                  <w:pPr>
                    <w:spacing w:line="240" w:lineRule="auto"/>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lastRenderedPageBreak/>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51731C66" w14:textId="4B444BE9" w:rsidR="00A04CD6" w:rsidRDefault="00A04CD6" w:rsidP="00BF3B05">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 xml:space="preserve">NOTA :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1 seleccionar la petición </w:t>
                  </w:r>
                  <w:r>
                    <w:rPr>
                      <w:rFonts w:ascii="Arial" w:hAnsi="Arial" w:cs="Arial"/>
                      <w:color w:val="0000FF"/>
                      <w:lang w:val="es-ES" w:eastAsia="es-ES"/>
                    </w:rPr>
                    <w:lastRenderedPageBreak/>
                    <w:t>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4FEFB40" w14:textId="453F354E" w:rsidR="00D210F3" w:rsidRDefault="00487842" w:rsidP="00BF3B05">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65D27BE" w14:textId="4431CAD5" w:rsidR="00A660B6"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lastRenderedPageBreak/>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1E57A8C" w14:textId="77777777" w:rsidR="00A660B6" w:rsidRPr="006C4B76" w:rsidRDefault="00A660B6" w:rsidP="00BF3B05">
            <w:pPr>
              <w:pStyle w:val="listparagraph"/>
              <w:snapToGrid w:val="0"/>
              <w:ind w:left="0"/>
              <w:jc w:val="both"/>
              <w:rPr>
                <w:rFonts w:ascii="Arial" w:hAnsi="Arial" w:cs="Arial"/>
                <w:i/>
                <w:color w:val="800000"/>
                <w:lang w:val="es-CO" w:eastAsia="en-US"/>
              </w:rPr>
            </w:pPr>
          </w:p>
        </w:tc>
      </w:tr>
      <w:tr w:rsidR="00A660B6" w:rsidRPr="000463D8" w14:paraId="19AA9A76" w14:textId="77777777" w:rsidTr="00BF3B05">
        <w:trPr>
          <w:trHeight w:val="1022"/>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lastRenderedPageBreak/>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2838AAB" w14:textId="394C6E57" w:rsidR="006C212A" w:rsidRPr="002B6FAA" w:rsidRDefault="002E25D6" w:rsidP="00A660B6">
            <w:pPr>
              <w:jc w:val="both"/>
              <w:rPr>
                <w:rFonts w:ascii="Arial" w:hAnsi="Arial" w:cs="Arial"/>
                <w:i/>
                <w:color w:val="800000"/>
              </w:rPr>
            </w:pPr>
            <w:r>
              <w:rPr>
                <w:rFonts w:ascii="Arial" w:hAnsi="Arial" w:cs="Arial"/>
                <w:i/>
                <w:color w:val="800000"/>
              </w:rPr>
              <w:t>El administrador/usuario debe poder gestionar los atributos de los componentes</w:t>
            </w: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12E46B62" w14:textId="77777777" w:rsidR="002E25D6" w:rsidRDefault="002E25D6"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05C64498" w:rsidR="00195DC1" w:rsidRDefault="00195DC1" w:rsidP="00632B15">
      <w:pPr>
        <w:rPr>
          <w:szCs w:val="22"/>
        </w:rPr>
      </w:pPr>
    </w:p>
    <w:p w14:paraId="287C70EC" w14:textId="7715435D" w:rsidR="006C212A" w:rsidRDefault="00195DC1" w:rsidP="00632B15">
      <w:pPr>
        <w:rPr>
          <w:szCs w:val="22"/>
        </w:rPr>
      </w:pPr>
      <w:r>
        <w:rPr>
          <w:szCs w:val="22"/>
        </w:rPr>
        <w:br w:type="textWrapping" w:clear="all"/>
      </w:r>
    </w:p>
    <w:p w14:paraId="7EFE5A07" w14:textId="38E1E905" w:rsidR="00195DC1" w:rsidRDefault="00A92BE2" w:rsidP="00632B15">
      <w:pPr>
        <w:rPr>
          <w:szCs w:val="22"/>
        </w:rPr>
      </w:pPr>
      <w:r>
        <w:rPr>
          <w:noProof/>
        </w:rPr>
        <w:drawing>
          <wp:inline distT="0" distB="0" distL="0" distR="0" wp14:anchorId="4F1433A3" wp14:editId="3C24D810">
            <wp:extent cx="5457825" cy="413943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64536" cy="4144523"/>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762BD4" w:rsidRDefault="00762BD4" w:rsidP="00195DC1">
                                  <w:pPr>
                                    <w:jc w:val="center"/>
                                  </w:pPr>
                                  <w:proofErr w:type="spellStart"/>
                                  <w:r>
                                    <w:t>GestionarEventosAlarmas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762BD4" w:rsidRDefault="00762BD4" w:rsidP="00195DC1">
                            <w:pPr>
                              <w:jc w:val="center"/>
                            </w:pPr>
                            <w:proofErr w:type="spellStart"/>
                            <w:r>
                              <w:t>GestionarEventosAlarmas</w:t>
                            </w:r>
                            <w:proofErr w:type="spellEnd"/>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762BD4" w:rsidRDefault="00762BD4"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762BD4" w:rsidRDefault="00762BD4"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762BD4" w:rsidRPr="00195DC1" w:rsidRDefault="00762BD4" w:rsidP="00195DC1">
                                  <w:proofErr w:type="spellStart"/>
                                  <w:r w:rsidRPr="00195DC1">
                                    <w:rPr>
                                      <w:lang w:val="es-ES"/>
                                    </w:rPr>
                                    <w:t>configurarEventosAlarmas</w:t>
                                  </w:r>
                                  <w:proofErr w:type="spellEnd"/>
                                </w:p>
                                <w:p w14:paraId="11C635AE" w14:textId="22C38A3D" w:rsidR="00762BD4" w:rsidRDefault="00762BD4"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762BD4" w:rsidRPr="00195DC1" w:rsidRDefault="00762BD4" w:rsidP="00195DC1">
                            <w:proofErr w:type="spellStart"/>
                            <w:r w:rsidRPr="00195DC1">
                              <w:rPr>
                                <w:lang w:val="es-ES"/>
                              </w:rPr>
                              <w:t>configurarEventosAlarmas</w:t>
                            </w:r>
                            <w:proofErr w:type="spellEnd"/>
                          </w:p>
                          <w:p w14:paraId="11C635AE" w14:textId="22C38A3D" w:rsidR="00762BD4" w:rsidRDefault="00762BD4"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w:t>
            </w:r>
            <w:commentRangeStart w:id="27"/>
            <w:r w:rsidRPr="005300AD">
              <w:rPr>
                <w:rFonts w:ascii="Arial" w:hAnsi="Arial" w:cs="Arial"/>
                <w:color w:val="0000FF"/>
                <w:highlight w:val="yellow"/>
                <w:lang w:eastAsia="es-ES"/>
              </w:rPr>
              <w:t>con</w:t>
            </w:r>
            <w:commentRangeEnd w:id="27"/>
            <w:r w:rsidR="006F45B0">
              <w:rPr>
                <w:rStyle w:val="Refdecomentario"/>
              </w:rPr>
              <w:commentReference w:id="27"/>
            </w:r>
            <w:r w:rsidRPr="005300AD">
              <w:rPr>
                <w:rFonts w:ascii="Arial" w:hAnsi="Arial" w:cs="Arial"/>
                <w:color w:val="0000FF"/>
                <w:highlight w:val="yellow"/>
                <w:lang w:eastAsia="es-ES"/>
              </w:rPr>
              <w:t xml:space="preserve"> </w:t>
            </w:r>
            <w:proofErr w:type="spellStart"/>
            <w:r w:rsidRPr="005300AD">
              <w:rPr>
                <w:rFonts w:ascii="Arial" w:hAnsi="Arial" w:cs="Arial"/>
                <w:color w:val="0000FF"/>
                <w:highlight w:val="yellow"/>
                <w:lang w:eastAsia="es-ES"/>
              </w:rPr>
              <w:t>javier</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3F37DEAC" w14:textId="6E351CA4" w:rsidR="008C3807" w:rsidRPr="006F45B0"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42B0B852" w14:textId="69A173E6" w:rsidR="006C212A" w:rsidRPr="006F45B0" w:rsidRDefault="006C212A" w:rsidP="006F45B0">
            <w:pPr>
              <w:rPr>
                <w:rFonts w:ascii="Arial" w:hAnsi="Arial" w:cs="Arial"/>
                <w:b/>
              </w:rPr>
            </w:pPr>
            <w:r>
              <w:rPr>
                <w:rFonts w:ascii="Arial" w:hAnsi="Arial" w:cs="Arial"/>
                <w:b/>
              </w:rPr>
              <w:t>REQUERIMIENTOS ESPECIALES - REGLAS DEL NEGOCIO Y DEL SISTEMA</w:t>
            </w:r>
            <w:r w:rsidRPr="000463D8">
              <w:rPr>
                <w:rFonts w:ascii="Arial" w:hAnsi="Arial" w:cs="Arial"/>
                <w:b/>
              </w:rPr>
              <w:t>:</w:t>
            </w:r>
          </w:p>
        </w:tc>
      </w:tr>
      <w:tr w:rsidR="006C212A" w:rsidRPr="000463D8" w14:paraId="0D7C30A8" w14:textId="77777777" w:rsidTr="006F45B0">
        <w:trPr>
          <w:trHeight w:val="1163"/>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63CEC4C6" w14:textId="4F4A2779"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6F45B0">
        <w:trPr>
          <w:trHeight w:val="369"/>
        </w:trPr>
        <w:tc>
          <w:tcPr>
            <w:tcW w:w="9658" w:type="dxa"/>
            <w:gridSpan w:val="9"/>
          </w:tcPr>
          <w:p w14:paraId="682086E1" w14:textId="6AD934E1" w:rsidR="006C212A" w:rsidRPr="006F45B0" w:rsidRDefault="006C212A" w:rsidP="006F45B0">
            <w:pPr>
              <w:rPr>
                <w:rFonts w:ascii="Arial" w:hAnsi="Arial" w:cs="Arial"/>
                <w:b/>
              </w:rPr>
            </w:pPr>
            <w:r>
              <w:rPr>
                <w:rFonts w:ascii="Arial" w:hAnsi="Arial" w:cs="Arial"/>
                <w:b/>
              </w:rPr>
              <w:t>PROTOTIPO EXPLORATORIO</w:t>
            </w:r>
          </w:p>
        </w:tc>
      </w:tr>
    </w:tbl>
    <w:p w14:paraId="7B21F572" w14:textId="77777777" w:rsidR="006F45B0" w:rsidRDefault="006F45B0"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lastRenderedPageBreak/>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Pr>
                      <w:rFonts w:ascii="Arial" w:eastAsia="Arial Unicode MS" w:hAnsi="Arial" w:cs="Arial"/>
                      <w:color w:val="0000FF"/>
                      <w:lang w:val="es-ES"/>
                    </w:rPr>
                    <w:t>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762BD4" w:rsidRDefault="00762BD4" w:rsidP="00063A65">
                                  <w:pPr>
                                    <w:jc w:val="center"/>
                                  </w:pPr>
                                  <w:proofErr w:type="spellStart"/>
                                  <w:r>
                                    <w:t>GenerarRegistroAcceso</w:t>
                                  </w:r>
                                  <w:proofErr w:type="spellEnd"/>
                                </w:p>
                                <w:p w14:paraId="73AA38B0" w14:textId="77777777" w:rsidR="00762BD4" w:rsidRDefault="00762BD4" w:rsidP="00063A65">
                                  <w:pPr>
                                    <w:jc w:val="center"/>
                                  </w:pPr>
                                </w:p>
                                <w:p w14:paraId="644D9C44" w14:textId="77777777" w:rsidR="00762BD4" w:rsidRDefault="00762BD4"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762BD4" w:rsidRDefault="00762BD4" w:rsidP="00063A65">
                            <w:pPr>
                              <w:jc w:val="center"/>
                            </w:pPr>
                            <w:proofErr w:type="spellStart"/>
                            <w:r>
                              <w:t>GenerarRegistroAcceso</w:t>
                            </w:r>
                            <w:proofErr w:type="spellEnd"/>
                          </w:p>
                          <w:p w14:paraId="73AA38B0" w14:textId="77777777" w:rsidR="00762BD4" w:rsidRDefault="00762BD4" w:rsidP="00063A65">
                            <w:pPr>
                              <w:jc w:val="center"/>
                            </w:pPr>
                          </w:p>
                          <w:p w14:paraId="644D9C44" w14:textId="77777777" w:rsidR="00762BD4" w:rsidRDefault="00762BD4"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762BD4" w:rsidRDefault="00762BD4" w:rsidP="00F97BD8">
                                  <w:pPr>
                                    <w:jc w:val="center"/>
                                  </w:pPr>
                                  <w:proofErr w:type="spellStart"/>
                                  <w:r>
                                    <w:t>GenerarReporte</w:t>
                                  </w:r>
                                  <w:proofErr w:type="spellEnd"/>
                                </w:p>
                                <w:p w14:paraId="3C7B81F2" w14:textId="77777777" w:rsidR="00762BD4" w:rsidRDefault="00762BD4"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762BD4" w:rsidRDefault="00762BD4" w:rsidP="00F97BD8">
                            <w:pPr>
                              <w:jc w:val="center"/>
                            </w:pPr>
                            <w:proofErr w:type="spellStart"/>
                            <w:r>
                              <w:t>GenerarReporte</w:t>
                            </w:r>
                            <w:proofErr w:type="spellEnd"/>
                          </w:p>
                          <w:p w14:paraId="3C7B81F2" w14:textId="77777777" w:rsidR="00762BD4" w:rsidRDefault="00762BD4"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762BD4" w:rsidRDefault="00762BD4" w:rsidP="00063A65">
                                  <w:pPr>
                                    <w:jc w:val="center"/>
                                  </w:pPr>
                                  <w:proofErr w:type="spellStart"/>
                                  <w:r>
                                    <w:t>GenerarRegistroActividad</w:t>
                                  </w:r>
                                  <w:proofErr w:type="spellEnd"/>
                                </w:p>
                                <w:p w14:paraId="4BCFD85D" w14:textId="77777777" w:rsidR="00762BD4" w:rsidRDefault="00762BD4" w:rsidP="00063A65">
                                  <w:pPr>
                                    <w:jc w:val="center"/>
                                  </w:pPr>
                                </w:p>
                                <w:p w14:paraId="7FAC53C1" w14:textId="567E4ABE" w:rsidR="00762BD4" w:rsidRDefault="00762BD4"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762BD4" w:rsidRDefault="00762BD4" w:rsidP="00063A65">
                            <w:pPr>
                              <w:jc w:val="center"/>
                            </w:pPr>
                            <w:proofErr w:type="spellStart"/>
                            <w:r>
                              <w:t>GenerarRegistroActividad</w:t>
                            </w:r>
                            <w:proofErr w:type="spellEnd"/>
                          </w:p>
                          <w:p w14:paraId="4BCFD85D" w14:textId="77777777" w:rsidR="00762BD4" w:rsidRDefault="00762BD4" w:rsidP="00063A65">
                            <w:pPr>
                              <w:jc w:val="center"/>
                            </w:pPr>
                          </w:p>
                          <w:p w14:paraId="7FAC53C1" w14:textId="567E4ABE" w:rsidR="00762BD4" w:rsidRDefault="00762BD4"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762BD4" w:rsidRDefault="00762BD4" w:rsidP="00F97BD8">
                                  <w:pPr>
                                    <w:jc w:val="center"/>
                                  </w:pPr>
                                  <w:proofErr w:type="spellStart"/>
                                  <w:r>
                                    <w:t>GenerarRegistroModificaciones</w:t>
                                  </w:r>
                                  <w:proofErr w:type="spellEnd"/>
                                </w:p>
                                <w:p w14:paraId="3DA3397C" w14:textId="00082F0A" w:rsidR="00762BD4" w:rsidRDefault="00762BD4"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762BD4" w:rsidRDefault="00762BD4" w:rsidP="00F97BD8">
                            <w:pPr>
                              <w:jc w:val="center"/>
                            </w:pPr>
                            <w:proofErr w:type="spellStart"/>
                            <w:r>
                              <w:t>GenerarRegistroModificaciones</w:t>
                            </w:r>
                            <w:proofErr w:type="spellEnd"/>
                          </w:p>
                          <w:p w14:paraId="3DA3397C" w14:textId="00082F0A" w:rsidR="00762BD4" w:rsidRDefault="00762BD4"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lastRenderedPageBreak/>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lastRenderedPageBreak/>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 xml:space="preserve">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w:t>
            </w:r>
            <w:r w:rsidRPr="00A13917">
              <w:rPr>
                <w:rFonts w:ascii="Arial" w:hAnsi="Arial" w:cs="Arial"/>
                <w:bCs/>
                <w:sz w:val="20"/>
                <w:szCs w:val="20"/>
                <w:lang w:eastAsia="en-US"/>
              </w:rPr>
              <w:lastRenderedPageBreak/>
              <w:t>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6"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762BD4" w:rsidP="001860F4">
            <w:pPr>
              <w:pStyle w:val="Sinespaciado"/>
              <w:jc w:val="both"/>
            </w:pPr>
            <w:hyperlink r:id="rId127"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762BD4" w:rsidP="001860F4">
            <w:pPr>
              <w:pStyle w:val="NormalWeb"/>
              <w:shd w:val="clear" w:color="auto" w:fill="FFFFFF"/>
              <w:jc w:val="both"/>
              <w:rPr>
                <w:sz w:val="20"/>
                <w:szCs w:val="20"/>
                <w:lang w:eastAsia="en-US"/>
              </w:rPr>
            </w:pPr>
            <w:hyperlink r:id="rId128"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 xml:space="preserve">Mas información, </w:t>
            </w:r>
            <w:proofErr w:type="spellStart"/>
            <w:r>
              <w:rPr>
                <w:sz w:val="20"/>
                <w:szCs w:val="20"/>
                <w:lang w:eastAsia="en-US"/>
              </w:rPr>
              <w:t>pagina</w:t>
            </w:r>
            <w:proofErr w:type="spellEnd"/>
            <w:r>
              <w:rPr>
                <w:sz w:val="20"/>
                <w:szCs w:val="20"/>
                <w:lang w:eastAsia="en-US"/>
              </w:rPr>
              <w:t xml:space="preserve"> 960 del siguiente documento:</w:t>
            </w:r>
          </w:p>
          <w:p w14:paraId="7FE65559" w14:textId="6FB2C56E" w:rsidR="00A13917" w:rsidRPr="00B3356A" w:rsidRDefault="00762BD4" w:rsidP="00B3356A">
            <w:pPr>
              <w:pStyle w:val="NormalWeb"/>
              <w:shd w:val="clear" w:color="auto" w:fill="FFFFFF"/>
              <w:jc w:val="both"/>
              <w:rPr>
                <w:sz w:val="20"/>
                <w:szCs w:val="20"/>
                <w:lang w:eastAsia="en-US"/>
              </w:rPr>
            </w:pPr>
            <w:hyperlink r:id="rId129"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443098B7"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las bases de datos tendrán un espejo para que en caso de que fallen el respaldo </w:t>
            </w:r>
            <w:r w:rsidR="00BF3B05">
              <w:rPr>
                <w:rFonts w:ascii="Arial" w:hAnsi="Arial" w:cs="Arial"/>
                <w:color w:val="0000FF"/>
                <w:lang w:val="es-ES" w:eastAsia="es-ES"/>
              </w:rPr>
              <w:t>esté</w:t>
            </w:r>
            <w:r>
              <w:rPr>
                <w:rFonts w:ascii="Arial" w:hAnsi="Arial" w:cs="Arial"/>
                <w:color w:val="0000FF"/>
                <w:lang w:val="es-ES" w:eastAsia="es-ES"/>
              </w:rPr>
              <w:t xml:space="preserv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2A42AF59" w14:textId="5D54AF5C" w:rsidR="00167436" w:rsidRPr="006F45B0" w:rsidRDefault="00167436" w:rsidP="00F97BD8">
            <w:pPr>
              <w:rPr>
                <w:rFonts w:ascii="Arial" w:hAnsi="Arial" w:cs="Arial"/>
                <w:b/>
              </w:rPr>
            </w:pPr>
            <w:r w:rsidRPr="000463D8">
              <w:rPr>
                <w:rFonts w:ascii="Arial" w:hAnsi="Arial" w:cs="Arial"/>
                <w:b/>
              </w:rPr>
              <w:t>EXCEPCIONES</w:t>
            </w: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t>Intrusión al sistema</w:t>
            </w:r>
          </w:p>
          <w:p w14:paraId="59DE4D08" w14:textId="22A6353A" w:rsidR="0089564E" w:rsidRPr="006F45B0" w:rsidRDefault="0089564E" w:rsidP="006F45B0">
            <w:pPr>
              <w:numPr>
                <w:ilvl w:val="0"/>
                <w:numId w:val="11"/>
              </w:numPr>
              <w:jc w:val="both"/>
              <w:rPr>
                <w:rFonts w:ascii="Arial" w:hAnsi="Arial" w:cs="Arial"/>
                <w:bCs/>
              </w:rPr>
            </w:pPr>
            <w:r w:rsidRPr="0089564E">
              <w:rPr>
                <w:rFonts w:ascii="Arial" w:hAnsi="Arial" w:cs="Arial"/>
                <w:bCs/>
              </w:rPr>
              <w:t>“se ha detectado una intrusión al sistema, verificar”</w:t>
            </w: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4A71B2">
        <w:trPr>
          <w:trHeight w:val="627"/>
        </w:trPr>
        <w:tc>
          <w:tcPr>
            <w:tcW w:w="9658" w:type="dxa"/>
            <w:gridSpan w:val="9"/>
          </w:tcPr>
          <w:p w14:paraId="5266F1AC" w14:textId="77777777" w:rsidR="0089564E" w:rsidRDefault="00167436" w:rsidP="003350EC">
            <w:pPr>
              <w:rPr>
                <w:rFonts w:ascii="Arial" w:hAnsi="Arial" w:cs="Arial"/>
                <w:b/>
              </w:rPr>
            </w:pPr>
            <w:r w:rsidRPr="000463D8">
              <w:rPr>
                <w:rFonts w:ascii="Arial" w:hAnsi="Arial" w:cs="Arial"/>
                <w:b/>
              </w:rPr>
              <w:t>RIESGOS:</w:t>
            </w:r>
          </w:p>
          <w:p w14:paraId="350C218D" w14:textId="77777777" w:rsidR="00C15E7F" w:rsidRDefault="00C15E7F" w:rsidP="003350EC">
            <w:pPr>
              <w:rPr>
                <w:rFonts w:ascii="Arial" w:hAnsi="Arial" w:cs="Arial"/>
                <w:b/>
              </w:rPr>
            </w:pPr>
          </w:p>
          <w:p w14:paraId="22B074A1" w14:textId="7D02512D" w:rsidR="00C15E7F" w:rsidRDefault="00C15E7F" w:rsidP="003350EC">
            <w:pPr>
              <w:rPr>
                <w:rFonts w:ascii="Arial" w:hAnsi="Arial" w:cs="Arial"/>
                <w:b/>
              </w:rPr>
            </w:pPr>
            <w:r>
              <w:rPr>
                <w:rFonts w:ascii="Arial" w:hAnsi="Arial" w:cs="Arial"/>
                <w:b/>
              </w:rPr>
              <w:t>Ataques informáticos</w:t>
            </w:r>
          </w:p>
          <w:p w14:paraId="13BE0EF1" w14:textId="7F027654" w:rsidR="00C15E7F" w:rsidRDefault="00C15E7F" w:rsidP="003350EC">
            <w:pPr>
              <w:rPr>
                <w:rFonts w:ascii="Arial" w:hAnsi="Arial" w:cs="Arial"/>
                <w:b/>
              </w:rPr>
            </w:pPr>
            <w:r>
              <w:rPr>
                <w:rFonts w:ascii="Arial" w:hAnsi="Arial" w:cs="Arial"/>
                <w:b/>
              </w:rPr>
              <w:t>Fuga de la información</w:t>
            </w:r>
          </w:p>
          <w:p w14:paraId="6F710AE1" w14:textId="77777777" w:rsidR="00C15E7F" w:rsidRDefault="00C15E7F" w:rsidP="003350EC">
            <w:pPr>
              <w:rPr>
                <w:rFonts w:ascii="Arial" w:hAnsi="Arial" w:cs="Arial"/>
                <w:b/>
              </w:rPr>
            </w:pPr>
            <w:r>
              <w:rPr>
                <w:rFonts w:ascii="Arial" w:hAnsi="Arial" w:cs="Arial"/>
                <w:b/>
              </w:rPr>
              <w:t>Acceso no autorizado</w:t>
            </w:r>
          </w:p>
          <w:p w14:paraId="052750DE" w14:textId="7A74D735" w:rsidR="00C15E7F" w:rsidRPr="003350EC" w:rsidRDefault="00C15E7F" w:rsidP="003350EC">
            <w:pPr>
              <w:rPr>
                <w:rFonts w:ascii="Arial" w:hAnsi="Arial" w:cs="Arial"/>
                <w:b/>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1DB740F7" w14:textId="4A4494B3" w:rsidR="00851210" w:rsidRDefault="00851210" w:rsidP="00632B15">
      <w:pPr>
        <w:rPr>
          <w:szCs w:val="22"/>
        </w:rPr>
      </w:pPr>
    </w:p>
    <w:p w14:paraId="4409859F" w14:textId="3C58027F" w:rsidR="00C15E7F" w:rsidRDefault="00C15E7F" w:rsidP="00632B15">
      <w:pPr>
        <w:rPr>
          <w:szCs w:val="22"/>
        </w:rPr>
      </w:pPr>
    </w:p>
    <w:p w14:paraId="1764A4E5" w14:textId="77777777" w:rsidR="00C15E7F" w:rsidRDefault="00C15E7F"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lastRenderedPageBreak/>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rPr>
        <w:drawing>
          <wp:inline distT="0" distB="0" distL="0" distR="0" wp14:anchorId="1ED7D639" wp14:editId="613F08E1">
            <wp:extent cx="6519530" cy="300901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529028" cy="3013398"/>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Gestionar_sistema_externo</w:t>
            </w:r>
            <w:proofErr w:type="spellEnd"/>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id_factura</w:t>
                  </w:r>
                  <w:proofErr w:type="spellEnd"/>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Perido_factura</w:t>
                  </w:r>
                  <w:proofErr w:type="spellEnd"/>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proofErr w:type="spellStart"/>
            <w:r>
              <w:rPr>
                <w:rFonts w:ascii="Arial" w:hAnsi="Arial" w:cs="Arial"/>
                <w:b/>
              </w:rPr>
              <w:t>GestionarFactura</w:t>
            </w:r>
            <w:proofErr w:type="spellEnd"/>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 xml:space="preserve">6 el superadministrador tendrá la opción de generar el reporte de la facturación en formato </w:t>
            </w:r>
            <w:proofErr w:type="spellStart"/>
            <w:r w:rsidRPr="0055737A">
              <w:rPr>
                <w:rFonts w:ascii="Arial" w:hAnsi="Arial" w:cs="Arial"/>
                <w:bCs/>
              </w:rPr>
              <w:t>csv</w:t>
            </w:r>
            <w:proofErr w:type="spellEnd"/>
            <w:r w:rsidRPr="0055737A">
              <w:rPr>
                <w:rFonts w:ascii="Arial" w:hAnsi="Arial" w:cs="Arial"/>
                <w:bCs/>
              </w:rPr>
              <w:t xml:space="preserve">. </w:t>
            </w:r>
            <w:proofErr w:type="spellStart"/>
            <w:r w:rsidRPr="0055737A">
              <w:rPr>
                <w:rFonts w:ascii="Arial" w:hAnsi="Arial" w:cs="Arial"/>
                <w:bCs/>
              </w:rPr>
              <w:t>Txt</w:t>
            </w:r>
            <w:proofErr w:type="spellEnd"/>
            <w:r w:rsidRPr="0055737A">
              <w:rPr>
                <w:rFonts w:ascii="Arial" w:hAnsi="Arial" w:cs="Arial"/>
                <w:bCs/>
              </w:rPr>
              <w:t xml:space="preserve"> o </w:t>
            </w:r>
            <w:proofErr w:type="spellStart"/>
            <w:r w:rsidRPr="0055737A">
              <w:rPr>
                <w:rFonts w:ascii="Arial" w:hAnsi="Arial" w:cs="Arial"/>
                <w:bCs/>
              </w:rPr>
              <w:t>pdf</w:t>
            </w:r>
            <w:proofErr w:type="spellEnd"/>
            <w:r w:rsidRPr="0055737A">
              <w:rPr>
                <w:rFonts w:ascii="Arial" w:hAnsi="Arial" w:cs="Arial"/>
                <w:bCs/>
              </w:rPr>
              <w:t xml:space="preserve">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626C8ED7" w14:textId="2DF6FF1B" w:rsidR="00851210" w:rsidRPr="0057191B"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6C4B76" w14:paraId="5C263F70" w14:textId="77777777" w:rsidTr="00ED39B9">
        <w:tc>
          <w:tcPr>
            <w:tcW w:w="9658" w:type="dxa"/>
            <w:gridSpan w:val="9"/>
          </w:tcPr>
          <w:p w14:paraId="44BC71E4" w14:textId="0B16A81B"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7191B">
        <w:trPr>
          <w:trHeight w:val="473"/>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lastRenderedPageBreak/>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3C8181D3" w14:textId="544D4DCE"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A3DA3C2" w14:textId="34AEB8DE" w:rsidR="00851210" w:rsidRPr="0057191B" w:rsidRDefault="00851210" w:rsidP="0057191B">
            <w:pPr>
              <w:rPr>
                <w:rFonts w:ascii="Arial" w:hAnsi="Arial" w:cs="Arial"/>
                <w:b/>
              </w:rPr>
            </w:pPr>
            <w:r>
              <w:rPr>
                <w:rFonts w:ascii="Arial" w:hAnsi="Arial" w:cs="Arial"/>
                <w:b/>
              </w:rPr>
              <w:t>PROTOTIPO EXPLORATORIO</w:t>
            </w:r>
          </w:p>
        </w:tc>
      </w:tr>
    </w:tbl>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AC6606" w:rsidRDefault="003350EC" w:rsidP="00632B15">
      <w:pPr>
        <w:rPr>
          <w:szCs w:val="22"/>
        </w:rPr>
      </w:pPr>
      <w:r w:rsidRPr="00AC6606">
        <w:rPr>
          <w:szCs w:val="22"/>
        </w:rPr>
        <w:t xml:space="preserve">CASO DE USO </w:t>
      </w:r>
      <w:r w:rsidR="002538B6" w:rsidRPr="00AC6606">
        <w:rPr>
          <w:szCs w:val="22"/>
        </w:rPr>
        <w:t>9</w:t>
      </w:r>
    </w:p>
    <w:p w14:paraId="38AD630D" w14:textId="0314FACD" w:rsidR="003350EC" w:rsidRDefault="003350EC" w:rsidP="00632B15">
      <w:pPr>
        <w:rPr>
          <w:szCs w:val="22"/>
        </w:rPr>
      </w:pPr>
      <w:r w:rsidRPr="00AC6606">
        <w:rPr>
          <w:szCs w:val="22"/>
        </w:rPr>
        <w:t>GESTIONAR COMUNICACION</w:t>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lastRenderedPageBreak/>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6C41A5">
        <w:trPr>
          <w:trHeight w:val="3413"/>
        </w:trPr>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leerCanalComnicacion</w:t>
            </w:r>
            <w:proofErr w:type="spellEnd"/>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configurarCanalComunicacion</w:t>
            </w:r>
            <w:proofErr w:type="spellEnd"/>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MonitorearComunicacion</w:t>
            </w:r>
            <w:proofErr w:type="spellEnd"/>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729"/>
              <w:gridCol w:w="1375"/>
            </w:tblGrid>
            <w:tr w:rsidR="003350EC" w14:paraId="59A51A96" w14:textId="77777777" w:rsidTr="006C41A5">
              <w:trPr>
                <w:trHeight w:val="213"/>
              </w:trPr>
              <w:tc>
                <w:tcPr>
                  <w:tcW w:w="2729" w:type="dxa"/>
                </w:tcPr>
                <w:p w14:paraId="16DC1540" w14:textId="5FDC25E6"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id_comunicacio</w:t>
                  </w:r>
                  <w:r w:rsidR="006C41A5">
                    <w:rPr>
                      <w:rFonts w:ascii="Arial" w:eastAsia="Arial Unicode MS" w:hAnsi="Arial" w:cs="Arial"/>
                      <w:color w:val="0000FF"/>
                      <w:lang w:val="es-ES"/>
                    </w:rPr>
                    <w:t>n</w:t>
                  </w:r>
                  <w:proofErr w:type="spellEnd"/>
                </w:p>
              </w:tc>
              <w:tc>
                <w:tcPr>
                  <w:tcW w:w="1375" w:type="dxa"/>
                </w:tcPr>
                <w:p w14:paraId="1427E5BC" w14:textId="68FE5B34"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350EC" w14:paraId="56C04A07" w14:textId="77777777" w:rsidTr="006C41A5">
              <w:trPr>
                <w:trHeight w:val="652"/>
              </w:trPr>
              <w:tc>
                <w:tcPr>
                  <w:tcW w:w="2729" w:type="dxa"/>
                </w:tcPr>
                <w:p w14:paraId="22E57A76" w14:textId="67097389" w:rsidR="003350EC" w:rsidRDefault="00FD6084"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w:t>
                  </w:r>
                  <w:r w:rsidR="003350EC">
                    <w:rPr>
                      <w:rFonts w:ascii="Arial" w:eastAsia="Arial Unicode MS" w:hAnsi="Arial" w:cs="Arial"/>
                      <w:color w:val="0000FF"/>
                      <w:lang w:val="es-ES"/>
                    </w:rPr>
                    <w:t>_comunicacion</w:t>
                  </w:r>
                  <w:proofErr w:type="spellEnd"/>
                </w:p>
                <w:p w14:paraId="5107ED75" w14:textId="77777777" w:rsidR="00946062" w:rsidRDefault="00946062" w:rsidP="006C41A5">
                  <w:pPr>
                    <w:spacing w:line="240" w:lineRule="auto"/>
                    <w:jc w:val="center"/>
                    <w:rPr>
                      <w:rFonts w:ascii="Arial" w:eastAsia="Arial Unicode MS" w:hAnsi="Arial" w:cs="Arial"/>
                      <w:color w:val="0000FF"/>
                      <w:lang w:val="es-ES"/>
                    </w:rPr>
                  </w:pPr>
                </w:p>
                <w:p w14:paraId="2DF9DCA9" w14:textId="390988B5" w:rsidR="00946062" w:rsidRDefault="00946062"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activo/inactivo</w:t>
                  </w:r>
                </w:p>
              </w:tc>
              <w:tc>
                <w:tcPr>
                  <w:tcW w:w="1375" w:type="dxa"/>
                </w:tcPr>
                <w:p w14:paraId="65931602" w14:textId="4E405BE6" w:rsidR="003350EC" w:rsidRDefault="003350EC"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350EC" w14:paraId="050EDFD2" w14:textId="77777777" w:rsidTr="006C41A5">
              <w:trPr>
                <w:trHeight w:val="213"/>
              </w:trPr>
              <w:tc>
                <w:tcPr>
                  <w:tcW w:w="2729" w:type="dxa"/>
                </w:tcPr>
                <w:p w14:paraId="29E4DFB0" w14:textId="37EC14EA" w:rsidR="003350EC" w:rsidRDefault="00FD6084"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tc>
              <w:tc>
                <w:tcPr>
                  <w:tcW w:w="1375" w:type="dxa"/>
                </w:tcPr>
                <w:p w14:paraId="4C66210D" w14:textId="41A7A1EC" w:rsidR="003350EC"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FD6084" w14:paraId="6194927D" w14:textId="77777777" w:rsidTr="006C41A5">
              <w:trPr>
                <w:trHeight w:val="213"/>
              </w:trPr>
              <w:tc>
                <w:tcPr>
                  <w:tcW w:w="2729" w:type="dxa"/>
                </w:tcPr>
                <w:p w14:paraId="5BEF1708" w14:textId="779FC431" w:rsidR="00FD6084"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Protocolo_comunicacion</w:t>
                  </w:r>
                  <w:proofErr w:type="spellEnd"/>
                </w:p>
              </w:tc>
              <w:tc>
                <w:tcPr>
                  <w:tcW w:w="1375" w:type="dxa"/>
                </w:tcPr>
                <w:p w14:paraId="7E536D49" w14:textId="5096CB33" w:rsidR="00FD6084" w:rsidRDefault="00946062"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946062" w14:paraId="40D00018" w14:textId="77777777" w:rsidTr="006C41A5">
              <w:trPr>
                <w:trHeight w:val="213"/>
              </w:trPr>
              <w:tc>
                <w:tcPr>
                  <w:tcW w:w="2729" w:type="dxa"/>
                </w:tcPr>
                <w:p w14:paraId="6341530E" w14:textId="78463C43" w:rsidR="00946062" w:rsidRDefault="006C41A5"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fecha_comunicacion</w:t>
                  </w:r>
                  <w:proofErr w:type="spellEnd"/>
                </w:p>
              </w:tc>
              <w:tc>
                <w:tcPr>
                  <w:tcW w:w="1375" w:type="dxa"/>
                </w:tcPr>
                <w:p w14:paraId="5C1C32A6" w14:textId="5179C441" w:rsidR="00946062" w:rsidRDefault="006C41A5" w:rsidP="006C41A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6C41A5" w14:paraId="1AEC234D" w14:textId="77777777" w:rsidTr="006C41A5">
              <w:trPr>
                <w:trHeight w:val="213"/>
              </w:trPr>
              <w:tc>
                <w:tcPr>
                  <w:tcW w:w="2729" w:type="dxa"/>
                </w:tcPr>
                <w:p w14:paraId="3CAC46FF" w14:textId="0B1DD6FD"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Tiempo actividad </w:t>
                  </w:r>
                  <w:proofErr w:type="spellStart"/>
                  <w:r>
                    <w:rPr>
                      <w:rFonts w:ascii="Arial" w:eastAsia="Arial Unicode MS" w:hAnsi="Arial" w:cs="Arial"/>
                      <w:color w:val="0000FF"/>
                      <w:lang w:val="es-ES"/>
                    </w:rPr>
                    <w:t>comunicacion</w:t>
                  </w:r>
                  <w:proofErr w:type="spellEnd"/>
                </w:p>
              </w:tc>
              <w:tc>
                <w:tcPr>
                  <w:tcW w:w="1375" w:type="dxa"/>
                </w:tcPr>
                <w:p w14:paraId="382C6A05" w14:textId="0B917352" w:rsidR="006C41A5" w:rsidRDefault="006C41A5" w:rsidP="006C41A5">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w:t>
                  </w:r>
                </w:p>
              </w:tc>
            </w:tr>
            <w:tr w:rsidR="006C41A5" w14:paraId="5DDD56D1" w14:textId="77777777" w:rsidTr="006C41A5">
              <w:trPr>
                <w:trHeight w:val="213"/>
              </w:trPr>
              <w:tc>
                <w:tcPr>
                  <w:tcW w:w="2729" w:type="dxa"/>
                </w:tcPr>
                <w:p w14:paraId="3DBBE2FF" w14:textId="13B7FA2B" w:rsidR="006C41A5" w:rsidRDefault="006C41A5" w:rsidP="006C41A5">
                  <w:pPr>
                    <w:spacing w:line="240" w:lineRule="auto"/>
                    <w:jc w:val="center"/>
                    <w:rPr>
                      <w:rFonts w:ascii="Arial" w:eastAsia="Arial Unicode MS" w:hAnsi="Arial" w:cs="Arial"/>
                      <w:color w:val="0000FF"/>
                      <w:lang w:val="es-ES"/>
                    </w:rPr>
                  </w:pPr>
                </w:p>
              </w:tc>
              <w:tc>
                <w:tcPr>
                  <w:tcW w:w="1375" w:type="dxa"/>
                </w:tcPr>
                <w:p w14:paraId="6C002D78" w14:textId="77777777" w:rsidR="006C41A5" w:rsidRDefault="006C41A5" w:rsidP="006C41A5">
                  <w:pPr>
                    <w:spacing w:line="240" w:lineRule="auto"/>
                    <w:jc w:val="center"/>
                    <w:rPr>
                      <w:rFonts w:ascii="Arial" w:eastAsia="Arial Unicode MS" w:hAnsi="Arial" w:cs="Arial"/>
                      <w:color w:val="0000FF"/>
                      <w:lang w:val="es-ES"/>
                    </w:rPr>
                  </w:pPr>
                </w:p>
              </w:tc>
            </w:tr>
          </w:tbl>
          <w:p w14:paraId="413B3B81" w14:textId="77777777" w:rsidR="00F97BD8" w:rsidRDefault="00F97BD8" w:rsidP="00F97BD8">
            <w:pPr>
              <w:spacing w:line="240" w:lineRule="auto"/>
              <w:rPr>
                <w:rFonts w:ascii="Arial" w:eastAsia="Arial Unicode MS" w:hAnsi="Arial" w:cs="Arial"/>
                <w:color w:val="0000FF"/>
                <w:lang w:val="es-ES"/>
              </w:rPr>
            </w:pPr>
          </w:p>
          <w:p w14:paraId="0D8359AD" w14:textId="3D45FE58" w:rsidR="006C41A5" w:rsidRPr="00D03F51" w:rsidRDefault="006C41A5"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2B1E0098"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gestionar </w:t>
            </w:r>
            <w:r w:rsidR="006C41A5">
              <w:rPr>
                <w:rFonts w:ascii="Arial" w:hAnsi="Arial" w:cs="Arial"/>
                <w:color w:val="0000FF"/>
                <w:lang w:val="es-ES" w:eastAsia="es-ES"/>
              </w:rPr>
              <w:t xml:space="preserve">y monitorear </w:t>
            </w:r>
            <w:r>
              <w:rPr>
                <w:rFonts w:ascii="Arial" w:hAnsi="Arial" w:cs="Arial"/>
                <w:color w:val="0000FF"/>
                <w:lang w:val="es-ES" w:eastAsia="es-ES"/>
              </w:rPr>
              <w:t>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1FFC8654">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66CBB08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commentRangeStart w:id="28"/>
            <w:r w:rsidR="007C422E">
              <w:rPr>
                <w:rFonts w:ascii="Arial" w:hAnsi="Arial" w:cs="Arial"/>
                <w:color w:val="0000FF"/>
                <w:lang w:val="es-ES" w:eastAsia="es-ES"/>
              </w:rPr>
              <w:t xml:space="preserve">Luis </w:t>
            </w:r>
            <w:proofErr w:type="spellStart"/>
            <w:r w:rsidR="007C422E">
              <w:rPr>
                <w:rFonts w:ascii="Arial" w:hAnsi="Arial" w:cs="Arial"/>
                <w:color w:val="0000FF"/>
                <w:lang w:val="es-ES" w:eastAsia="es-ES"/>
              </w:rPr>
              <w:t>zuluaga</w:t>
            </w:r>
            <w:commentRangeEnd w:id="28"/>
            <w:proofErr w:type="spellEnd"/>
            <w:r w:rsidR="007C422E">
              <w:rPr>
                <w:rStyle w:val="Refdecomentario"/>
              </w:rPr>
              <w:commentReference w:id="28"/>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7DA61FC" wp14:editId="2282CD1F">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proofErr w:type="spellStart"/>
            <w:r>
              <w:rPr>
                <w:rFonts w:ascii="Arial" w:hAnsi="Arial" w:cs="Arial"/>
                <w:b/>
              </w:rPr>
              <w:t>leerCanalComunicacion</w:t>
            </w:r>
            <w:proofErr w:type="spellEnd"/>
          </w:p>
          <w:p w14:paraId="5C3AAB88" w14:textId="77777777" w:rsidR="002538B6" w:rsidRDefault="002538B6" w:rsidP="00F97BD8">
            <w:pPr>
              <w:jc w:val="both"/>
              <w:rPr>
                <w:rFonts w:ascii="Arial" w:hAnsi="Arial" w:cs="Arial"/>
                <w:b/>
              </w:rPr>
            </w:pPr>
          </w:p>
          <w:p w14:paraId="5503A0E8" w14:textId="353B6A94" w:rsidR="00603042" w:rsidRPr="00603042" w:rsidRDefault="00603042" w:rsidP="00603042">
            <w:pPr>
              <w:numPr>
                <w:ilvl w:val="0"/>
                <w:numId w:val="32"/>
              </w:numPr>
              <w:jc w:val="both"/>
              <w:rPr>
                <w:rFonts w:ascii="Arial" w:hAnsi="Arial" w:cs="Arial"/>
                <w:bCs/>
              </w:rPr>
            </w:pPr>
            <w:r w:rsidRPr="00603042">
              <w:rPr>
                <w:rFonts w:ascii="Arial" w:hAnsi="Arial" w:cs="Arial"/>
                <w:bCs/>
                <w:lang w:val="es-ES"/>
              </w:rPr>
              <w:t>permite leer el canal de comunicación del componente, verificando el estado del mismo</w:t>
            </w:r>
          </w:p>
          <w:p w14:paraId="437472E7" w14:textId="77777777" w:rsidR="00603042" w:rsidRPr="00603042" w:rsidRDefault="00603042" w:rsidP="00603042">
            <w:pPr>
              <w:ind w:left="720"/>
              <w:jc w:val="both"/>
              <w:rPr>
                <w:rFonts w:ascii="Arial" w:hAnsi="Arial" w:cs="Arial"/>
                <w:bCs/>
              </w:rPr>
            </w:pPr>
          </w:p>
          <w:p w14:paraId="43E5239C" w14:textId="759512CD" w:rsidR="002538B6" w:rsidRDefault="00603042" w:rsidP="002538B6">
            <w:pPr>
              <w:jc w:val="both"/>
              <w:rPr>
                <w:rFonts w:ascii="Arial" w:hAnsi="Arial" w:cs="Arial"/>
                <w:bCs/>
              </w:rPr>
            </w:pPr>
            <w:r>
              <w:rPr>
                <w:rFonts w:ascii="Arial" w:hAnsi="Arial" w:cs="Arial"/>
                <w:bCs/>
              </w:rPr>
              <w:t>tiempo real</w:t>
            </w:r>
          </w:p>
          <w:p w14:paraId="72FF3B67" w14:textId="0E1AFD18" w:rsidR="00603042" w:rsidRDefault="00603042" w:rsidP="002538B6">
            <w:pPr>
              <w:jc w:val="both"/>
              <w:rPr>
                <w:rFonts w:ascii="Arial" w:hAnsi="Arial" w:cs="Arial"/>
                <w:bCs/>
              </w:rPr>
            </w:pPr>
          </w:p>
          <w:p w14:paraId="3C6C4501" w14:textId="18D818C8" w:rsidR="00603042" w:rsidRPr="00603042" w:rsidRDefault="00603042" w:rsidP="00603042">
            <w:pPr>
              <w:pStyle w:val="Prrafodelista"/>
              <w:numPr>
                <w:ilvl w:val="1"/>
                <w:numId w:val="9"/>
              </w:numPr>
              <w:jc w:val="both"/>
              <w:rPr>
                <w:rFonts w:ascii="Arial" w:hAnsi="Arial" w:cs="Arial"/>
                <w:bCs/>
              </w:rPr>
            </w:pPr>
            <w:r w:rsidRPr="00603042">
              <w:rPr>
                <w:rFonts w:ascii="Arial" w:hAnsi="Arial" w:cs="Arial"/>
                <w:bCs/>
              </w:rPr>
              <w:t xml:space="preserve">ingresar al módulo de gestionar </w:t>
            </w:r>
            <w:r>
              <w:rPr>
                <w:rFonts w:ascii="Arial" w:hAnsi="Arial" w:cs="Arial"/>
                <w:bCs/>
              </w:rPr>
              <w:t>comunicación</w:t>
            </w:r>
          </w:p>
          <w:p w14:paraId="177F2727" w14:textId="0113FB4C" w:rsidR="00603042" w:rsidRDefault="00603042" w:rsidP="00603042">
            <w:pPr>
              <w:pStyle w:val="Prrafodelista"/>
              <w:numPr>
                <w:ilvl w:val="1"/>
                <w:numId w:val="9"/>
              </w:numPr>
              <w:jc w:val="both"/>
              <w:rPr>
                <w:rFonts w:ascii="Arial" w:hAnsi="Arial" w:cs="Arial"/>
                <w:bCs/>
              </w:rPr>
            </w:pPr>
            <w:r>
              <w:rPr>
                <w:rFonts w:ascii="Arial" w:hAnsi="Arial" w:cs="Arial"/>
                <w:bCs/>
              </w:rPr>
              <w:t>escoger leer canal comunicación</w:t>
            </w:r>
          </w:p>
          <w:p w14:paraId="67F114B8" w14:textId="79447BDE" w:rsidR="00603042" w:rsidRDefault="00603042" w:rsidP="00603042">
            <w:pPr>
              <w:pStyle w:val="Prrafodelista"/>
              <w:numPr>
                <w:ilvl w:val="1"/>
                <w:numId w:val="9"/>
              </w:numPr>
              <w:jc w:val="both"/>
              <w:rPr>
                <w:rFonts w:ascii="Arial" w:hAnsi="Arial" w:cs="Arial"/>
                <w:bCs/>
              </w:rPr>
            </w:pPr>
            <w:r>
              <w:rPr>
                <w:rFonts w:ascii="Arial" w:hAnsi="Arial" w:cs="Arial"/>
                <w:bCs/>
              </w:rPr>
              <w:t xml:space="preserve">filtrar por: medidor asociado al concentrador, concentrador </w:t>
            </w:r>
          </w:p>
          <w:p w14:paraId="561A7031" w14:textId="77777777" w:rsidR="00603042" w:rsidRDefault="00603042" w:rsidP="00603042">
            <w:pPr>
              <w:pStyle w:val="Prrafodelista"/>
              <w:ind w:left="1440"/>
              <w:jc w:val="both"/>
              <w:rPr>
                <w:rFonts w:ascii="Arial" w:hAnsi="Arial" w:cs="Arial"/>
                <w:bCs/>
              </w:rPr>
            </w:pPr>
            <w:r>
              <w:rPr>
                <w:rFonts w:ascii="Arial" w:hAnsi="Arial" w:cs="Arial"/>
                <w:bCs/>
              </w:rPr>
              <w:t>(filtro multifuncional)</w:t>
            </w:r>
          </w:p>
          <w:p w14:paraId="5350DFB2" w14:textId="77777777" w:rsidR="00603042" w:rsidRDefault="00603042" w:rsidP="00603042">
            <w:pPr>
              <w:pStyle w:val="Prrafodelista"/>
              <w:ind w:left="1440"/>
              <w:jc w:val="both"/>
              <w:rPr>
                <w:rFonts w:ascii="Arial" w:hAnsi="Arial" w:cs="Arial"/>
                <w:bCs/>
              </w:rPr>
            </w:pPr>
          </w:p>
          <w:p w14:paraId="36CA63F9" w14:textId="2DB3A689" w:rsidR="00603042" w:rsidRDefault="00603042" w:rsidP="00762BD4">
            <w:pPr>
              <w:pStyle w:val="Prrafodelista"/>
              <w:numPr>
                <w:ilvl w:val="1"/>
                <w:numId w:val="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140FE7C8" w14:textId="5175C35A" w:rsidR="00603042" w:rsidRPr="00603042" w:rsidRDefault="00603042" w:rsidP="00603042">
            <w:pPr>
              <w:pStyle w:val="Prrafodelista"/>
              <w:numPr>
                <w:ilvl w:val="1"/>
                <w:numId w:val="9"/>
              </w:numPr>
              <w:jc w:val="both"/>
              <w:rPr>
                <w:rFonts w:ascii="Arial" w:hAnsi="Arial" w:cs="Arial"/>
                <w:bCs/>
              </w:rPr>
            </w:pPr>
            <w:r>
              <w:rPr>
                <w:rFonts w:ascii="Arial" w:hAnsi="Arial" w:cs="Arial"/>
                <w:bCs/>
              </w:rPr>
              <w:t xml:space="preserve">permite generar reporte </w:t>
            </w:r>
            <w:proofErr w:type="spellStart"/>
            <w:r>
              <w:rPr>
                <w:rFonts w:ascii="Arial" w:hAnsi="Arial" w:cs="Arial"/>
                <w:bCs/>
              </w:rPr>
              <w:t>csv</w:t>
            </w:r>
            <w:proofErr w:type="spellEnd"/>
            <w:r>
              <w:rPr>
                <w:rFonts w:ascii="Arial" w:hAnsi="Arial" w:cs="Arial"/>
                <w:bCs/>
              </w:rPr>
              <w:t xml:space="preserve">, </w:t>
            </w:r>
            <w:proofErr w:type="spellStart"/>
            <w:r>
              <w:rPr>
                <w:rFonts w:ascii="Arial" w:hAnsi="Arial" w:cs="Arial"/>
                <w:bCs/>
              </w:rPr>
              <w:t>pdf</w:t>
            </w:r>
            <w:proofErr w:type="spellEnd"/>
            <w:r>
              <w:rPr>
                <w:rFonts w:ascii="Arial" w:hAnsi="Arial" w:cs="Arial"/>
                <w:bCs/>
              </w:rPr>
              <w:t xml:space="preserve">, </w:t>
            </w:r>
            <w:proofErr w:type="spellStart"/>
            <w:r>
              <w:rPr>
                <w:rFonts w:ascii="Arial" w:hAnsi="Arial" w:cs="Arial"/>
                <w:bCs/>
              </w:rPr>
              <w:t>txt</w:t>
            </w:r>
            <w:proofErr w:type="spellEnd"/>
            <w:r>
              <w:rPr>
                <w:rFonts w:ascii="Arial" w:hAnsi="Arial" w:cs="Arial"/>
                <w:bCs/>
              </w:rPr>
              <w:t>.</w:t>
            </w:r>
          </w:p>
          <w:p w14:paraId="6BE44020" w14:textId="77777777" w:rsidR="00603042" w:rsidRDefault="00603042" w:rsidP="002538B6">
            <w:pPr>
              <w:jc w:val="both"/>
              <w:rPr>
                <w:rFonts w:ascii="Arial" w:hAnsi="Arial" w:cs="Arial"/>
                <w:bCs/>
              </w:rPr>
            </w:pPr>
          </w:p>
          <w:p w14:paraId="266147A8" w14:textId="7D06D158" w:rsidR="00603042" w:rsidRDefault="00603042" w:rsidP="002538B6">
            <w:pPr>
              <w:jc w:val="both"/>
              <w:rPr>
                <w:rFonts w:ascii="Arial" w:hAnsi="Arial" w:cs="Arial"/>
                <w:bCs/>
              </w:rPr>
            </w:pPr>
          </w:p>
          <w:p w14:paraId="099A0A98" w14:textId="77777777" w:rsidR="00603042" w:rsidRPr="002538B6" w:rsidRDefault="00603042"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E2815C2" w14:textId="77777777" w:rsidR="00612C47" w:rsidRPr="00612C47" w:rsidRDefault="00612C47" w:rsidP="00612C47">
            <w:pPr>
              <w:widowControl/>
              <w:numPr>
                <w:ilvl w:val="0"/>
                <w:numId w:val="38"/>
              </w:numPr>
              <w:autoSpaceDE w:val="0"/>
              <w:autoSpaceDN w:val="0"/>
              <w:adjustRightInd w:val="0"/>
              <w:spacing w:line="240" w:lineRule="auto"/>
              <w:rPr>
                <w:rFonts w:ascii="Arial" w:hAnsi="Arial" w:cs="Arial"/>
                <w:color w:val="0000FF"/>
                <w:lang w:eastAsia="es-ES"/>
              </w:rPr>
            </w:pPr>
            <w:proofErr w:type="spellStart"/>
            <w:r w:rsidRPr="00612C47">
              <w:rPr>
                <w:rFonts w:ascii="Arial" w:hAnsi="Arial" w:cs="Arial"/>
                <w:color w:val="0000FF"/>
                <w:lang w:val="es-ES" w:eastAsia="es-ES"/>
              </w:rPr>
              <w:t>configurarCanalComunicacion</w:t>
            </w:r>
            <w:proofErr w:type="spellEnd"/>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4730B8FF" w:rsidR="00F97BD8"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roofErr w:type="spellStart"/>
            <w:r>
              <w:rPr>
                <w:rFonts w:ascii="Arial" w:hAnsi="Arial" w:cs="Arial"/>
                <w:color w:val="0000FF"/>
                <w:lang w:val="es-ES" w:eastAsia="es-ES"/>
              </w:rPr>
              <w:t>monitorearComunicacion</w:t>
            </w:r>
            <w:proofErr w:type="spellEnd"/>
          </w:p>
          <w:p w14:paraId="3335D6A5" w14:textId="337840C6"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19F23" w14:textId="77777777" w:rsidR="00612C47" w:rsidRPr="00603042" w:rsidRDefault="00603042" w:rsidP="00612C47">
            <w:pPr>
              <w:numPr>
                <w:ilvl w:val="0"/>
                <w:numId w:val="32"/>
              </w:numPr>
              <w:jc w:val="both"/>
              <w:rPr>
                <w:rFonts w:ascii="Arial" w:hAnsi="Arial" w:cs="Arial"/>
                <w:bCs/>
              </w:rPr>
            </w:pPr>
            <w:r w:rsidRPr="00603042">
              <w:rPr>
                <w:rFonts w:ascii="Arial" w:hAnsi="Arial" w:cs="Arial"/>
                <w:bCs/>
                <w:lang w:val="es-ES"/>
              </w:rPr>
              <w:t xml:space="preserve">permite leer el canal de </w:t>
            </w:r>
            <w:r w:rsidR="00612C47" w:rsidRPr="00603042">
              <w:rPr>
                <w:rFonts w:ascii="Arial" w:hAnsi="Arial" w:cs="Arial"/>
                <w:bCs/>
                <w:lang w:val="es-ES"/>
              </w:rPr>
              <w:t>comunicación</w:t>
            </w:r>
            <w:r w:rsidRPr="00603042">
              <w:rPr>
                <w:rFonts w:ascii="Arial" w:hAnsi="Arial" w:cs="Arial"/>
                <w:bCs/>
                <w:lang w:val="es-ES"/>
              </w:rPr>
              <w:t xml:space="preserve"> del componente, </w:t>
            </w:r>
            <w:r w:rsidR="00612C47" w:rsidRPr="00603042">
              <w:rPr>
                <w:rFonts w:ascii="Arial" w:hAnsi="Arial" w:cs="Arial"/>
                <w:bCs/>
                <w:lang w:val="es-ES"/>
              </w:rPr>
              <w:t>verificando</w:t>
            </w:r>
            <w:r w:rsidRPr="00603042">
              <w:rPr>
                <w:rFonts w:ascii="Arial" w:hAnsi="Arial" w:cs="Arial"/>
                <w:bCs/>
                <w:lang w:val="es-ES"/>
              </w:rPr>
              <w:t xml:space="preserve"> el estado del mismo</w:t>
            </w:r>
          </w:p>
          <w:p w14:paraId="7C455F50" w14:textId="77777777" w:rsidR="00612C47" w:rsidRDefault="00612C47" w:rsidP="00612C47">
            <w:pPr>
              <w:jc w:val="both"/>
              <w:rPr>
                <w:rFonts w:ascii="Arial" w:hAnsi="Arial" w:cs="Arial"/>
                <w:bCs/>
              </w:rPr>
            </w:pPr>
          </w:p>
          <w:p w14:paraId="5CC1915C" w14:textId="77777777" w:rsidR="00612C47" w:rsidRDefault="00612C47" w:rsidP="00612C47">
            <w:pPr>
              <w:pStyle w:val="Prrafodelista"/>
              <w:numPr>
                <w:ilvl w:val="0"/>
                <w:numId w:val="39"/>
              </w:numPr>
              <w:jc w:val="both"/>
              <w:rPr>
                <w:rFonts w:ascii="Arial" w:hAnsi="Arial" w:cs="Arial"/>
                <w:bCs/>
              </w:rPr>
            </w:pPr>
            <w:r w:rsidRPr="00612C47">
              <w:rPr>
                <w:rFonts w:ascii="Arial" w:hAnsi="Arial" w:cs="Arial"/>
                <w:bCs/>
              </w:rPr>
              <w:t>ingresar al módulo de gestionar comunicación</w:t>
            </w:r>
          </w:p>
          <w:p w14:paraId="519316A0" w14:textId="1BA9A665" w:rsidR="00612C47" w:rsidRPr="00612C47" w:rsidRDefault="00612C47" w:rsidP="00612C47">
            <w:pPr>
              <w:pStyle w:val="Prrafodelista"/>
              <w:numPr>
                <w:ilvl w:val="0"/>
                <w:numId w:val="39"/>
              </w:numPr>
              <w:jc w:val="both"/>
              <w:rPr>
                <w:rFonts w:ascii="Arial" w:hAnsi="Arial" w:cs="Arial"/>
                <w:bCs/>
              </w:rPr>
            </w:pPr>
            <w:r w:rsidRPr="00612C47">
              <w:rPr>
                <w:rFonts w:ascii="Arial" w:hAnsi="Arial" w:cs="Arial"/>
                <w:bCs/>
              </w:rPr>
              <w:t xml:space="preserve">escoger </w:t>
            </w:r>
            <w:r>
              <w:rPr>
                <w:rFonts w:ascii="Arial" w:hAnsi="Arial" w:cs="Arial"/>
                <w:bCs/>
              </w:rPr>
              <w:t>monitorear</w:t>
            </w:r>
            <w:r w:rsidRPr="00612C47">
              <w:rPr>
                <w:rFonts w:ascii="Arial" w:hAnsi="Arial" w:cs="Arial"/>
                <w:bCs/>
              </w:rPr>
              <w:t xml:space="preserve"> canal comunicación</w:t>
            </w:r>
          </w:p>
          <w:p w14:paraId="6793738D" w14:textId="1EC4E56E" w:rsidR="00612C47" w:rsidRDefault="00612C47" w:rsidP="00612C47">
            <w:pPr>
              <w:pStyle w:val="Prrafodelista"/>
              <w:numPr>
                <w:ilvl w:val="0"/>
                <w:numId w:val="39"/>
              </w:numPr>
              <w:jc w:val="both"/>
              <w:rPr>
                <w:rFonts w:ascii="Arial" w:hAnsi="Arial" w:cs="Arial"/>
                <w:bCs/>
              </w:rPr>
            </w:pPr>
            <w:r>
              <w:rPr>
                <w:rFonts w:ascii="Arial" w:hAnsi="Arial" w:cs="Arial"/>
                <w:bCs/>
              </w:rPr>
              <w:t>filtrar por: medidor asociado al concentrador, concentrador</w:t>
            </w:r>
          </w:p>
          <w:p w14:paraId="2D59F7D5" w14:textId="77777777" w:rsidR="00612C47" w:rsidRPr="00612C47" w:rsidRDefault="00612C47" w:rsidP="00612C47">
            <w:pPr>
              <w:pStyle w:val="Prrafodelista"/>
              <w:ind w:left="1440"/>
              <w:jc w:val="both"/>
              <w:rPr>
                <w:rFonts w:ascii="Arial" w:hAnsi="Arial" w:cs="Arial"/>
                <w:bCs/>
              </w:rPr>
            </w:pPr>
            <w:r>
              <w:rPr>
                <w:rFonts w:ascii="Arial" w:hAnsi="Arial" w:cs="Arial"/>
                <w:bCs/>
              </w:rPr>
              <w:t>(filtro multifuncional)</w:t>
            </w:r>
          </w:p>
          <w:p w14:paraId="02A27472" w14:textId="77777777" w:rsidR="00612C47" w:rsidRDefault="00612C47" w:rsidP="00612C47">
            <w:pPr>
              <w:pStyle w:val="Prrafodelista"/>
              <w:jc w:val="both"/>
              <w:rPr>
                <w:rFonts w:ascii="Arial" w:hAnsi="Arial" w:cs="Arial"/>
                <w:bCs/>
              </w:rPr>
            </w:pPr>
          </w:p>
          <w:p w14:paraId="016774DB" w14:textId="2E257223" w:rsidR="00612C47" w:rsidRPr="00612C47" w:rsidRDefault="00612C47" w:rsidP="00612C47">
            <w:pPr>
              <w:pStyle w:val="Prrafodelista"/>
              <w:numPr>
                <w:ilvl w:val="0"/>
                <w:numId w:val="39"/>
              </w:numPr>
              <w:jc w:val="both"/>
              <w:rPr>
                <w:rFonts w:ascii="Arial" w:hAnsi="Arial" w:cs="Arial"/>
                <w:bCs/>
              </w:rPr>
            </w:pPr>
            <w:r>
              <w:rPr>
                <w:rFonts w:ascii="Arial" w:hAnsi="Arial" w:cs="Arial"/>
                <w:bCs/>
              </w:rPr>
              <w:t>selecciona la fecha/periodo en la que desea ver en estado de la comunicación</w:t>
            </w:r>
          </w:p>
          <w:p w14:paraId="78FAB5EB" w14:textId="77777777" w:rsidR="00612C47" w:rsidRDefault="00612C47" w:rsidP="00612C47">
            <w:pPr>
              <w:pStyle w:val="Prrafodelista"/>
              <w:numPr>
                <w:ilvl w:val="0"/>
                <w:numId w:val="39"/>
              </w:numPr>
              <w:jc w:val="both"/>
              <w:rPr>
                <w:rFonts w:ascii="Arial" w:hAnsi="Arial" w:cs="Arial"/>
                <w:bCs/>
              </w:rPr>
            </w:pPr>
            <w:r w:rsidRPr="00603042">
              <w:rPr>
                <w:rFonts w:ascii="Arial" w:hAnsi="Arial" w:cs="Arial"/>
                <w:bCs/>
              </w:rPr>
              <w:t xml:space="preserve">muestra la comunicación </w:t>
            </w:r>
            <w:r>
              <w:rPr>
                <w:rFonts w:ascii="Arial" w:hAnsi="Arial" w:cs="Arial"/>
                <w:bCs/>
              </w:rPr>
              <w:t>del componente seleccionado</w:t>
            </w:r>
          </w:p>
          <w:p w14:paraId="4521F9B3" w14:textId="77777777" w:rsidR="00612C47" w:rsidRPr="00603042" w:rsidRDefault="00612C47" w:rsidP="00612C47">
            <w:pPr>
              <w:pStyle w:val="Prrafodelista"/>
              <w:numPr>
                <w:ilvl w:val="0"/>
                <w:numId w:val="39"/>
              </w:numPr>
              <w:jc w:val="both"/>
              <w:rPr>
                <w:rFonts w:ascii="Arial" w:hAnsi="Arial" w:cs="Arial"/>
                <w:bCs/>
              </w:rPr>
            </w:pPr>
            <w:r>
              <w:rPr>
                <w:rFonts w:ascii="Arial" w:hAnsi="Arial" w:cs="Arial"/>
                <w:bCs/>
              </w:rPr>
              <w:t xml:space="preserve">permite generar reporte </w:t>
            </w:r>
            <w:proofErr w:type="spellStart"/>
            <w:r>
              <w:rPr>
                <w:rFonts w:ascii="Arial" w:hAnsi="Arial" w:cs="Arial"/>
                <w:bCs/>
              </w:rPr>
              <w:t>csv</w:t>
            </w:r>
            <w:proofErr w:type="spellEnd"/>
            <w:r>
              <w:rPr>
                <w:rFonts w:ascii="Arial" w:hAnsi="Arial" w:cs="Arial"/>
                <w:bCs/>
              </w:rPr>
              <w:t xml:space="preserve">, </w:t>
            </w:r>
            <w:proofErr w:type="spellStart"/>
            <w:r>
              <w:rPr>
                <w:rFonts w:ascii="Arial" w:hAnsi="Arial" w:cs="Arial"/>
                <w:bCs/>
              </w:rPr>
              <w:t>pdf</w:t>
            </w:r>
            <w:proofErr w:type="spellEnd"/>
            <w:r>
              <w:rPr>
                <w:rFonts w:ascii="Arial" w:hAnsi="Arial" w:cs="Arial"/>
                <w:bCs/>
              </w:rPr>
              <w:t xml:space="preserve">, </w:t>
            </w:r>
            <w:proofErr w:type="spellStart"/>
            <w:r>
              <w:rPr>
                <w:rFonts w:ascii="Arial" w:hAnsi="Arial" w:cs="Arial"/>
                <w:bCs/>
              </w:rPr>
              <w:t>txt</w:t>
            </w:r>
            <w:proofErr w:type="spellEnd"/>
            <w:r>
              <w:rPr>
                <w:rFonts w:ascii="Arial" w:hAnsi="Arial" w:cs="Arial"/>
                <w:bCs/>
              </w:rPr>
              <w:t>.</w:t>
            </w:r>
          </w:p>
          <w:p w14:paraId="2759B4B0" w14:textId="77777777" w:rsidR="00612C47" w:rsidRDefault="00612C47"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2464DD0B" w14:textId="77A57C35" w:rsidR="00F97BD8" w:rsidRDefault="00F97BD8" w:rsidP="00F97BD8">
            <w:pPr>
              <w:rPr>
                <w:rFonts w:ascii="Arial" w:hAnsi="Arial" w:cs="Arial"/>
                <w:color w:val="0000FF"/>
                <w:lang w:val="es-ES" w:eastAsia="es-ES"/>
              </w:rPr>
            </w:pPr>
            <w:r w:rsidRPr="000463D8">
              <w:rPr>
                <w:rFonts w:ascii="Arial" w:hAnsi="Arial" w:cs="Arial"/>
                <w:b/>
              </w:rPr>
              <w:t>POSCONDICION:</w:t>
            </w: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lastRenderedPageBreak/>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2A9E7D27" w14:textId="1D06BC5B" w:rsidR="006810FA" w:rsidRDefault="00441DD2" w:rsidP="00632B15">
      <w:pPr>
        <w:rPr>
          <w:szCs w:val="22"/>
        </w:rPr>
      </w:pPr>
      <w:r>
        <w:rPr>
          <w:noProof/>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lastRenderedPageBreak/>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lastRenderedPageBreak/>
              <w:t>ACTORES:</w:t>
            </w:r>
          </w:p>
          <w:p w14:paraId="3F58E930" w14:textId="7687E595" w:rsidR="00863B2D" w:rsidRPr="00A80A1A" w:rsidRDefault="00863B2D" w:rsidP="00612C47">
            <w:pPr>
              <w:pStyle w:val="Prrafodelista"/>
              <w:numPr>
                <w:ilvl w:val="0"/>
                <w:numId w:val="3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lastRenderedPageBreak/>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Ip_concentrador</w:t>
                  </w:r>
                  <w:proofErr w:type="spellEnd"/>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Ip</w:t>
                  </w:r>
                  <w:proofErr w:type="spellEnd"/>
                  <w:r w:rsidRPr="00A80A1A">
                    <w:rPr>
                      <w:rFonts w:ascii="Arial" w:eastAsia="Arial Unicode MS" w:hAnsi="Arial" w:cs="Arial"/>
                      <w:color w:val="0000FF"/>
                      <w:sz w:val="18"/>
                      <w:szCs w:val="18"/>
                      <w:lang w:val="es-ES"/>
                    </w:rPr>
                    <w:t xml:space="preserve">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A80A1A"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Tipo_comunicacion</w:t>
                  </w:r>
                  <w:proofErr w:type="spellEnd"/>
                </w:p>
              </w:tc>
              <w:tc>
                <w:tcPr>
                  <w:tcW w:w="1190" w:type="dxa"/>
                </w:tcPr>
                <w:p w14:paraId="2A6D097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Power</w:t>
                  </w:r>
                  <w:proofErr w:type="spellEnd"/>
                  <w:r w:rsidRPr="00A80A1A">
                    <w:rPr>
                      <w:rFonts w:ascii="Arial" w:eastAsia="Arial Unicode MS" w:hAnsi="Arial" w:cs="Arial"/>
                      <w:color w:val="0000FF"/>
                      <w:sz w:val="18"/>
                      <w:szCs w:val="18"/>
                      <w:lang w:val="es-ES"/>
                    </w:rPr>
                    <w:t xml:space="preserve"> line </w:t>
                  </w:r>
                  <w:proofErr w:type="spellStart"/>
                  <w:r w:rsidRPr="00A80A1A">
                    <w:rPr>
                      <w:rFonts w:ascii="Arial" w:eastAsia="Arial Unicode MS" w:hAnsi="Arial" w:cs="Arial"/>
                      <w:color w:val="0000FF"/>
                      <w:sz w:val="18"/>
                      <w:szCs w:val="18"/>
                      <w:lang w:val="es-ES"/>
                    </w:rPr>
                    <w:t>comunication</w:t>
                  </w:r>
                  <w:proofErr w:type="spellEnd"/>
                </w:p>
                <w:p w14:paraId="3411029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0B9DCF2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RF</w:t>
                  </w:r>
                </w:p>
                <w:p w14:paraId="401FB7C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1BDAD7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RS232</w:t>
                  </w:r>
                </w:p>
                <w:p w14:paraId="358204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Estado_tiemporeal_concentrador</w:t>
                  </w:r>
                  <w:proofErr w:type="spellEnd"/>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IMEI_concentrador</w:t>
                  </w:r>
                  <w:proofErr w:type="spellEnd"/>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Sn_modem</w:t>
                  </w:r>
                  <w:proofErr w:type="spellEnd"/>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Entradas_salidas_concentrador</w:t>
                  </w:r>
                  <w:proofErr w:type="spellEnd"/>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timestamp</w:t>
                  </w:r>
                  <w:proofErr w:type="spellEnd"/>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Tiempo_conectado</w:t>
                  </w:r>
                  <w:proofErr w:type="spellEnd"/>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Tf</w:t>
                  </w:r>
                  <w:proofErr w:type="spellEnd"/>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pf</w:t>
                  </w:r>
                  <w:proofErr w:type="spellEnd"/>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Informes </w:t>
                  </w:r>
                  <w:proofErr w:type="spellStart"/>
                  <w:r w:rsidRPr="00A80A1A">
                    <w:rPr>
                      <w:rFonts w:ascii="Arial" w:eastAsia="Arial Unicode MS" w:hAnsi="Arial" w:cs="Arial"/>
                      <w:color w:val="0000FF"/>
                      <w:sz w:val="18"/>
                      <w:szCs w:val="18"/>
                      <w:lang w:val="es-ES"/>
                    </w:rPr>
                    <w:t>parametros</w:t>
                  </w:r>
                  <w:proofErr w:type="spellEnd"/>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Estadísticas de </w:t>
                  </w:r>
                  <w:proofErr w:type="spellStart"/>
                  <w:r w:rsidRPr="00A80A1A">
                    <w:rPr>
                      <w:rFonts w:ascii="Arial" w:eastAsia="Arial Unicode MS" w:hAnsi="Arial" w:cs="Arial"/>
                      <w:color w:val="0000FF"/>
                      <w:sz w:val="18"/>
                      <w:szCs w:val="18"/>
                      <w:lang w:val="es-ES"/>
                    </w:rPr>
                    <w:t>conmunicacion</w:t>
                  </w:r>
                  <w:proofErr w:type="spellEnd"/>
                  <w:r w:rsidRPr="00A80A1A">
                    <w:rPr>
                      <w:rFonts w:ascii="Arial" w:eastAsia="Arial Unicode MS" w:hAnsi="Arial" w:cs="Arial"/>
                      <w:color w:val="0000FF"/>
                      <w:sz w:val="18"/>
                      <w:szCs w:val="18"/>
                      <w:lang w:val="es-ES"/>
                    </w:rPr>
                    <w:t xml:space="preserve"> </w:t>
                  </w:r>
                  <w:proofErr w:type="spellStart"/>
                  <w:r w:rsidRPr="00A80A1A">
                    <w:rPr>
                      <w:rFonts w:ascii="Arial" w:eastAsia="Arial Unicode MS" w:hAnsi="Arial" w:cs="Arial"/>
                      <w:color w:val="0000FF"/>
                      <w:sz w:val="18"/>
                      <w:szCs w:val="18"/>
                      <w:lang w:val="es-ES"/>
                    </w:rPr>
                    <w:t>plc</w:t>
                  </w:r>
                  <w:proofErr w:type="spellEnd"/>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Bandas_abiertas</w:t>
                  </w:r>
                  <w:proofErr w:type="spellEnd"/>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roofErr w:type="spellStart"/>
                  <w:r w:rsidRPr="00A80A1A">
                    <w:rPr>
                      <w:rFonts w:ascii="Arial" w:eastAsia="Arial Unicode MS" w:hAnsi="Arial" w:cs="Arial"/>
                      <w:color w:val="0000FF"/>
                      <w:sz w:val="18"/>
                      <w:szCs w:val="18"/>
                      <w:lang w:val="es-ES"/>
                    </w:rPr>
                    <w:t>string</w:t>
                  </w:r>
                  <w:proofErr w:type="spellEnd"/>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lastRenderedPageBreak/>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Trifasico</w:t>
                  </w:r>
                  <w:proofErr w:type="spellEnd"/>
                  <w:r w:rsidRPr="006F75C5">
                    <w:rPr>
                      <w:rFonts w:ascii="Arial" w:eastAsia="Arial Unicode MS" w:hAnsi="Arial" w:cs="Arial"/>
                      <w:color w:val="0000FF"/>
                      <w:sz w:val="18"/>
                      <w:szCs w:val="18"/>
                      <w:lang w:val="es-ES"/>
                    </w:rPr>
                    <w:t xml:space="preserve">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curva_carga</w:t>
                  </w:r>
                  <w:proofErr w:type="spellEnd"/>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lastRenderedPageBreak/>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lastRenderedPageBreak/>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34029168" wp14:editId="652739D5">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proofErr w:type="spellStart"/>
            <w:r>
              <w:rPr>
                <w:rFonts w:ascii="Arial" w:hAnsi="Arial" w:cs="Arial"/>
                <w:b/>
              </w:rPr>
              <w:t>retirarComponente</w:t>
            </w:r>
            <w:proofErr w:type="spellEnd"/>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 xml:space="preserve">retirar el componente </w:t>
            </w:r>
            <w:r w:rsidR="001E4027">
              <w:rPr>
                <w:rFonts w:ascii="Arial" w:hAnsi="Arial" w:cs="Arial"/>
                <w:bCs/>
                <w:lang w:val="es-ES"/>
              </w:rPr>
              <w:lastRenderedPageBreak/>
              <w:t>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proofErr w:type="spellStart"/>
            <w:r w:rsidRPr="00ED39B9">
              <w:rPr>
                <w:rFonts w:ascii="Arial" w:hAnsi="Arial" w:cs="Arial"/>
                <w:color w:val="0000FF"/>
                <w:lang w:val="es-ES" w:eastAsia="es-ES"/>
              </w:rPr>
              <w:t>reutilizarComponentes</w:t>
            </w:r>
            <w:proofErr w:type="spellEnd"/>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 xml:space="preserve">4 muestra mensaje de confirmación de activación del componente </w:t>
            </w:r>
            <w:proofErr w:type="spellStart"/>
            <w:r>
              <w:rPr>
                <w:rFonts w:ascii="Arial" w:hAnsi="Arial" w:cs="Arial"/>
                <w:bCs/>
                <w:lang w:val="es-ES"/>
              </w:rPr>
              <w:t>serie_componente</w:t>
            </w:r>
            <w:proofErr w:type="spellEnd"/>
            <w:r>
              <w:rPr>
                <w:rFonts w:ascii="Arial" w:hAnsi="Arial" w:cs="Arial"/>
                <w:bCs/>
                <w:lang w:val="es-ES"/>
              </w:rPr>
              <w:t xml:space="preserve">_ </w:t>
            </w:r>
            <w:proofErr w:type="spellStart"/>
            <w:r>
              <w:rPr>
                <w:rFonts w:ascii="Arial" w:hAnsi="Arial" w:cs="Arial"/>
                <w:bCs/>
                <w:lang w:val="es-ES"/>
              </w:rPr>
              <w:t>nombre_componente</w:t>
            </w:r>
            <w:proofErr w:type="spellEnd"/>
            <w:r>
              <w:rPr>
                <w:rFonts w:ascii="Arial" w:hAnsi="Arial" w:cs="Arial"/>
                <w:bCs/>
                <w:lang w:val="es-ES"/>
              </w:rPr>
              <w:t xml:space="preserve"> </w:t>
            </w:r>
            <w:proofErr w:type="spellStart"/>
            <w:r>
              <w:rPr>
                <w:rFonts w:ascii="Arial" w:hAnsi="Arial" w:cs="Arial"/>
                <w:bCs/>
                <w:lang w:val="es-ES"/>
              </w:rPr>
              <w:t>tipo_componente</w:t>
            </w:r>
            <w:proofErr w:type="spellEnd"/>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 xml:space="preserve">“desea reutilizar el componente </w:t>
            </w:r>
            <w:proofErr w:type="spellStart"/>
            <w:r>
              <w:rPr>
                <w:rFonts w:ascii="Arial" w:eastAsia="Arial Unicode MS" w:hAnsi="Arial" w:cs="Arial"/>
                <w:color w:val="0000FF"/>
                <w:lang w:val="es-ES"/>
              </w:rPr>
              <w:t>nombre_componente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serie_componente</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tipo_componente</w:t>
            </w:r>
            <w:proofErr w:type="spellEnd"/>
            <w:r>
              <w:rPr>
                <w:rFonts w:ascii="Arial" w:eastAsia="Arial Unicode MS" w:hAnsi="Arial" w:cs="Arial"/>
                <w:color w:val="0000FF"/>
                <w:lang w:val="es-ES"/>
              </w:rPr>
              <w:t>?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294937EF" w14:textId="77777777" w:rsidR="00FA79B2" w:rsidRDefault="00FA79B2" w:rsidP="00632B15">
      <w:pPr>
        <w:rPr>
          <w:szCs w:val="22"/>
        </w:rPr>
      </w:pPr>
    </w:p>
    <w:p w14:paraId="358EE349" w14:textId="77777777" w:rsidR="00FA79B2" w:rsidRDefault="00FA79B2" w:rsidP="00632B15">
      <w:pPr>
        <w:rPr>
          <w:szCs w:val="22"/>
        </w:rPr>
      </w:pPr>
    </w:p>
    <w:p w14:paraId="60B08D0B" w14:textId="229AEF72" w:rsidR="00FA79B2" w:rsidRDefault="00FA79B2" w:rsidP="00632B15">
      <w:pPr>
        <w:rPr>
          <w:szCs w:val="22"/>
        </w:rPr>
      </w:pPr>
    </w:p>
    <w:p w14:paraId="2CE0BB5C" w14:textId="4480952F" w:rsidR="0057191B" w:rsidRDefault="0057191B" w:rsidP="00632B15">
      <w:pPr>
        <w:rPr>
          <w:szCs w:val="22"/>
        </w:rPr>
      </w:pPr>
    </w:p>
    <w:p w14:paraId="13E800F9" w14:textId="4679FC37" w:rsidR="0057191B" w:rsidRDefault="0057191B" w:rsidP="00632B15">
      <w:pPr>
        <w:rPr>
          <w:szCs w:val="22"/>
        </w:rPr>
      </w:pPr>
    </w:p>
    <w:p w14:paraId="50CDA6D1" w14:textId="77777777" w:rsidR="0057191B" w:rsidRDefault="0057191B" w:rsidP="00632B15">
      <w:pPr>
        <w:rPr>
          <w:szCs w:val="22"/>
        </w:rPr>
      </w:pPr>
    </w:p>
    <w:p w14:paraId="0E41A18D" w14:textId="77777777" w:rsidR="00FA79B2" w:rsidRDefault="00FA79B2" w:rsidP="00632B15">
      <w:pPr>
        <w:rPr>
          <w:szCs w:val="22"/>
        </w:rPr>
      </w:pPr>
    </w:p>
    <w:p w14:paraId="4B0E5A4E" w14:textId="701FC7D1"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 xml:space="preserve">GESTIONAR </w:t>
      </w:r>
      <w:commentRangeStart w:id="29"/>
      <w:r>
        <w:rPr>
          <w:szCs w:val="22"/>
        </w:rPr>
        <w:t>BALANCE</w:t>
      </w:r>
      <w:commentRangeEnd w:id="29"/>
      <w:r w:rsidR="006F45B0">
        <w:rPr>
          <w:rStyle w:val="Refdecomentario"/>
        </w:rPr>
        <w:commentReference w:id="29"/>
      </w:r>
    </w:p>
    <w:p w14:paraId="1EAFE551" w14:textId="5CFD214D" w:rsidR="00A61E3F" w:rsidRDefault="00A61E3F" w:rsidP="00632B15">
      <w:pPr>
        <w:rPr>
          <w:szCs w:val="22"/>
        </w:rPr>
      </w:pPr>
    </w:p>
    <w:p w14:paraId="75F36EBF" w14:textId="1F88AAD7" w:rsidR="00A61E3F" w:rsidRDefault="00FA67B2" w:rsidP="00632B15">
      <w:pPr>
        <w:rPr>
          <w:szCs w:val="22"/>
        </w:rPr>
      </w:pPr>
      <w:r>
        <w:rPr>
          <w:noProof/>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D8174A">
        <w:trPr>
          <w:tblHeader/>
        </w:trPr>
        <w:tc>
          <w:tcPr>
            <w:tcW w:w="4903" w:type="dxa"/>
            <w:gridSpan w:val="5"/>
            <w:shd w:val="clear" w:color="auto" w:fill="D9D9D9"/>
          </w:tcPr>
          <w:p w14:paraId="34CE4B91" w14:textId="77777777" w:rsidR="00A61E3F" w:rsidRPr="000463D8" w:rsidRDefault="00A61E3F" w:rsidP="00D8174A">
            <w:pPr>
              <w:rPr>
                <w:rFonts w:ascii="Arial" w:hAnsi="Arial" w:cs="Arial"/>
                <w:b/>
              </w:rPr>
            </w:pPr>
            <w:r w:rsidRPr="000463D8">
              <w:rPr>
                <w:rFonts w:ascii="Arial" w:hAnsi="Arial" w:cs="Arial"/>
                <w:b/>
              </w:rPr>
              <w:t>IDENTIFICADOR CASO DE USO:</w:t>
            </w:r>
          </w:p>
          <w:p w14:paraId="6935D1DD" w14:textId="451DCB9A" w:rsidR="00A61E3F" w:rsidRPr="000463D8" w:rsidRDefault="00A61E3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11</w:t>
            </w:r>
          </w:p>
        </w:tc>
        <w:tc>
          <w:tcPr>
            <w:tcW w:w="4755" w:type="dxa"/>
            <w:gridSpan w:val="4"/>
            <w:shd w:val="clear" w:color="auto" w:fill="D9D9D9"/>
          </w:tcPr>
          <w:p w14:paraId="50C10378" w14:textId="77777777" w:rsidR="00A61E3F" w:rsidRPr="000463D8" w:rsidRDefault="00A61E3F" w:rsidP="00D8174A">
            <w:pPr>
              <w:rPr>
                <w:rFonts w:ascii="Arial" w:hAnsi="Arial" w:cs="Arial"/>
                <w:b/>
              </w:rPr>
            </w:pPr>
            <w:r w:rsidRPr="000463D8">
              <w:rPr>
                <w:rFonts w:ascii="Arial" w:hAnsi="Arial" w:cs="Arial"/>
                <w:b/>
              </w:rPr>
              <w:t>NOMBRE:</w:t>
            </w:r>
          </w:p>
          <w:p w14:paraId="17AEF9EC" w14:textId="40AF0719" w:rsidR="00A61E3F" w:rsidRDefault="00A61E3F" w:rsidP="00D8174A">
            <w:pPr>
              <w:rPr>
                <w:szCs w:val="22"/>
              </w:rPr>
            </w:pPr>
            <w:r>
              <w:rPr>
                <w:szCs w:val="22"/>
              </w:rPr>
              <w:t>GESTIONAR BALANCE</w:t>
            </w:r>
          </w:p>
          <w:p w14:paraId="2EB698B8" w14:textId="77777777" w:rsidR="00A61E3F" w:rsidRPr="000463D8" w:rsidRDefault="00A61E3F" w:rsidP="00D8174A">
            <w:pPr>
              <w:rPr>
                <w:rFonts w:ascii="Arial" w:hAnsi="Arial" w:cs="Arial"/>
                <w:b/>
              </w:rPr>
            </w:pPr>
          </w:p>
        </w:tc>
      </w:tr>
      <w:tr w:rsidR="00A61E3F" w:rsidRPr="000463D8" w14:paraId="0BC569AC" w14:textId="77777777" w:rsidTr="00D8174A">
        <w:tc>
          <w:tcPr>
            <w:tcW w:w="6485" w:type="dxa"/>
            <w:gridSpan w:val="8"/>
          </w:tcPr>
          <w:p w14:paraId="5A73F644" w14:textId="77777777" w:rsidR="00A61E3F" w:rsidRDefault="00A61E3F" w:rsidP="00D8174A">
            <w:pPr>
              <w:rPr>
                <w:rFonts w:ascii="Arial" w:hAnsi="Arial" w:cs="Arial"/>
                <w:b/>
              </w:rPr>
            </w:pPr>
            <w:r w:rsidRPr="000463D8">
              <w:rPr>
                <w:rFonts w:ascii="Arial" w:hAnsi="Arial" w:cs="Arial"/>
                <w:b/>
              </w:rPr>
              <w:t>COMPLEJIDAD:</w:t>
            </w:r>
          </w:p>
          <w:p w14:paraId="2DBB6CBD" w14:textId="77777777" w:rsidR="00A61E3F" w:rsidRPr="00FA4470" w:rsidRDefault="00A61E3F" w:rsidP="00D8174A">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D8174A">
            <w:pPr>
              <w:rPr>
                <w:rFonts w:ascii="Arial" w:hAnsi="Arial" w:cs="Arial"/>
                <w:b/>
              </w:rPr>
            </w:pPr>
            <w:r w:rsidRPr="000463D8">
              <w:rPr>
                <w:rFonts w:ascii="Arial" w:hAnsi="Arial" w:cs="Arial"/>
                <w:b/>
              </w:rPr>
              <w:t>PRIORIDAD:</w:t>
            </w:r>
          </w:p>
          <w:p w14:paraId="70446AE3" w14:textId="77777777" w:rsidR="00A61E3F" w:rsidRPr="000463D8" w:rsidRDefault="00A61E3F" w:rsidP="00D8174A">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D8174A">
        <w:tc>
          <w:tcPr>
            <w:tcW w:w="9658" w:type="dxa"/>
            <w:gridSpan w:val="9"/>
          </w:tcPr>
          <w:p w14:paraId="2F73B1D8" w14:textId="77777777" w:rsidR="00A61E3F" w:rsidRPr="000463D8" w:rsidRDefault="00A61E3F" w:rsidP="00D8174A">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D8174A">
        <w:tc>
          <w:tcPr>
            <w:tcW w:w="9658" w:type="dxa"/>
            <w:gridSpan w:val="9"/>
          </w:tcPr>
          <w:p w14:paraId="63807980" w14:textId="77777777" w:rsidR="00A61E3F" w:rsidRPr="000463D8" w:rsidRDefault="00A61E3F" w:rsidP="00D8174A">
            <w:pPr>
              <w:rPr>
                <w:rFonts w:ascii="Arial" w:hAnsi="Arial" w:cs="Arial"/>
                <w:b/>
              </w:rPr>
            </w:pPr>
            <w:r w:rsidRPr="000463D8">
              <w:rPr>
                <w:rFonts w:ascii="Arial" w:hAnsi="Arial" w:cs="Arial"/>
                <w:b/>
              </w:rPr>
              <w:t>ACTORES:</w:t>
            </w:r>
          </w:p>
          <w:p w14:paraId="52C21085" w14:textId="77777777" w:rsidR="00A61E3F" w:rsidRPr="00A80A1A" w:rsidRDefault="00A61E3F" w:rsidP="00612C47">
            <w:pPr>
              <w:pStyle w:val="Prrafodelista"/>
              <w:numPr>
                <w:ilvl w:val="0"/>
                <w:numId w:val="39"/>
              </w:numPr>
              <w:rPr>
                <w:rFonts w:ascii="Arial" w:hAnsi="Arial" w:cs="Arial"/>
                <w:color w:val="0000FF"/>
              </w:rPr>
            </w:pPr>
            <w:r>
              <w:rPr>
                <w:rFonts w:ascii="Arial" w:hAnsi="Arial" w:cs="Arial"/>
                <w:color w:val="0000FF"/>
              </w:rPr>
              <w:t>Administrador</w:t>
            </w:r>
          </w:p>
        </w:tc>
      </w:tr>
      <w:tr w:rsidR="00A61E3F" w:rsidRPr="000463D8" w14:paraId="5CDC620F" w14:textId="77777777" w:rsidTr="00D8174A">
        <w:tc>
          <w:tcPr>
            <w:tcW w:w="9658" w:type="dxa"/>
            <w:gridSpan w:val="9"/>
          </w:tcPr>
          <w:p w14:paraId="05809532" w14:textId="77777777" w:rsidR="00A61E3F" w:rsidRPr="00A80A1A" w:rsidRDefault="00A61E3F" w:rsidP="00D8174A">
            <w:pPr>
              <w:rPr>
                <w:rFonts w:ascii="Arial" w:hAnsi="Arial" w:cs="Arial"/>
                <w:b/>
              </w:rPr>
            </w:pPr>
            <w:r w:rsidRPr="000463D8">
              <w:rPr>
                <w:rFonts w:ascii="Arial" w:hAnsi="Arial" w:cs="Arial"/>
                <w:b/>
              </w:rPr>
              <w:t>CASOS DE USO ASOCIADOS:</w:t>
            </w:r>
          </w:p>
          <w:p w14:paraId="30E85A49" w14:textId="77777777" w:rsidR="00A61E3F" w:rsidRPr="00A80A1A" w:rsidRDefault="00A61E3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D8174A">
        <w:tc>
          <w:tcPr>
            <w:tcW w:w="9658" w:type="dxa"/>
            <w:gridSpan w:val="9"/>
          </w:tcPr>
          <w:p w14:paraId="0DAAB47E" w14:textId="77777777" w:rsidR="00A61E3F" w:rsidRPr="00A80A1A" w:rsidRDefault="00A61E3F" w:rsidP="00D8174A">
            <w:pPr>
              <w:rPr>
                <w:rFonts w:ascii="Arial" w:hAnsi="Arial" w:cs="Arial"/>
                <w:b/>
              </w:rPr>
            </w:pPr>
            <w:r w:rsidRPr="000463D8">
              <w:rPr>
                <w:rFonts w:ascii="Arial" w:hAnsi="Arial" w:cs="Arial"/>
                <w:b/>
              </w:rPr>
              <w:t>PROPÓSITO:</w:t>
            </w:r>
          </w:p>
          <w:p w14:paraId="68DAED7C" w14:textId="6D87F840" w:rsidR="00A61E3F" w:rsidRPr="003D1FAD" w:rsidRDefault="00A61E3F" w:rsidP="00D8174A">
            <w:pPr>
              <w:rPr>
                <w:rFonts w:ascii="Arial" w:hAnsi="Arial" w:cs="Arial"/>
                <w:b/>
                <w:color w:val="0000FF"/>
                <w:lang w:val="es-ES"/>
              </w:rPr>
            </w:pPr>
            <w:r>
              <w:rPr>
                <w:rFonts w:ascii="Arial" w:hAnsi="Arial" w:cs="Arial"/>
                <w:color w:val="0000FF"/>
                <w:lang w:eastAsia="es-ES"/>
              </w:rPr>
              <w:t>Gestionar el balance de las cargas de los componentes del sistema</w:t>
            </w:r>
          </w:p>
        </w:tc>
      </w:tr>
      <w:tr w:rsidR="00A61E3F" w:rsidRPr="000463D8" w14:paraId="0CBE7705" w14:textId="77777777" w:rsidTr="00D8174A">
        <w:tc>
          <w:tcPr>
            <w:tcW w:w="9658" w:type="dxa"/>
            <w:gridSpan w:val="9"/>
            <w:tcBorders>
              <w:bottom w:val="single" w:sz="4" w:space="0" w:color="auto"/>
            </w:tcBorders>
          </w:tcPr>
          <w:p w14:paraId="69578F4A" w14:textId="77777777" w:rsidR="00A61E3F" w:rsidRDefault="00A61E3F" w:rsidP="00D8174A">
            <w:pPr>
              <w:rPr>
                <w:rFonts w:ascii="Arial" w:hAnsi="Arial" w:cs="Arial"/>
                <w:b/>
              </w:rPr>
            </w:pPr>
            <w:r w:rsidRPr="000463D8">
              <w:rPr>
                <w:rFonts w:ascii="Arial" w:hAnsi="Arial" w:cs="Arial"/>
                <w:b/>
              </w:rPr>
              <w:t>DATOS DE ENTRADA:</w:t>
            </w:r>
          </w:p>
          <w:p w14:paraId="5F20EA04" w14:textId="77777777" w:rsidR="00A61E3F" w:rsidRPr="00A80A1A" w:rsidRDefault="00A61E3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D8174A">
        <w:tc>
          <w:tcPr>
            <w:tcW w:w="559" w:type="dxa"/>
            <w:tcBorders>
              <w:bottom w:val="single" w:sz="4" w:space="0" w:color="auto"/>
            </w:tcBorders>
            <w:shd w:val="clear" w:color="auto" w:fill="D9D9D9"/>
          </w:tcPr>
          <w:p w14:paraId="01E8ACF3" w14:textId="77777777" w:rsidR="00A61E3F" w:rsidRPr="009B2573" w:rsidRDefault="00A61E3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D8174A">
        <w:tc>
          <w:tcPr>
            <w:tcW w:w="559" w:type="dxa"/>
            <w:tcBorders>
              <w:bottom w:val="single" w:sz="4" w:space="0" w:color="auto"/>
            </w:tcBorders>
            <w:vAlign w:val="center"/>
          </w:tcPr>
          <w:p w14:paraId="506E1A95" w14:textId="77777777" w:rsidR="00A61E3F" w:rsidRPr="00F4293F" w:rsidRDefault="00A61E3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D8174A">
            <w:pPr>
              <w:spacing w:line="240" w:lineRule="auto"/>
              <w:rPr>
                <w:rFonts w:ascii="Arial" w:eastAsia="Arial Unicode MS" w:hAnsi="Arial" w:cs="Arial"/>
                <w:color w:val="0000FF"/>
                <w:lang w:val="es-ES"/>
              </w:rPr>
            </w:pPr>
          </w:p>
          <w:p w14:paraId="5A1C639C" w14:textId="77777777" w:rsidR="00A61E3F" w:rsidRDefault="00A61E3F" w:rsidP="00D8174A">
            <w:pPr>
              <w:spacing w:line="240" w:lineRule="auto"/>
              <w:rPr>
                <w:rFonts w:ascii="Arial" w:eastAsia="Arial Unicode MS" w:hAnsi="Arial" w:cs="Arial"/>
                <w:color w:val="0000FF"/>
                <w:lang w:val="es-ES"/>
              </w:rPr>
            </w:pPr>
          </w:p>
          <w:p w14:paraId="3BFD3F2E" w14:textId="77777777" w:rsidR="00A61E3F" w:rsidRPr="006F75C5" w:rsidRDefault="00A61E3F" w:rsidP="00D8174A">
            <w:pPr>
              <w:spacing w:line="240" w:lineRule="auto"/>
              <w:rPr>
                <w:rFonts w:ascii="Arial" w:eastAsia="Arial Unicode MS" w:hAnsi="Arial" w:cs="Arial"/>
                <w:color w:val="0000FF"/>
                <w:lang w:val="es-ES"/>
              </w:rPr>
            </w:pPr>
          </w:p>
          <w:p w14:paraId="450D4577" w14:textId="77777777" w:rsidR="00A61E3F" w:rsidRPr="00D03F51" w:rsidRDefault="00A61E3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D8174A">
            <w:pPr>
              <w:spacing w:line="240" w:lineRule="auto"/>
              <w:jc w:val="both"/>
              <w:rPr>
                <w:rFonts w:ascii="Arial" w:eastAsia="Arial Unicode MS" w:hAnsi="Arial" w:cs="Arial"/>
                <w:color w:val="0000FF"/>
                <w:lang w:val="es-ES"/>
              </w:rPr>
            </w:pPr>
          </w:p>
        </w:tc>
      </w:tr>
      <w:tr w:rsidR="00A61E3F" w:rsidRPr="000463D8" w14:paraId="5CEBDCF2" w14:textId="77777777" w:rsidTr="00D8174A">
        <w:tc>
          <w:tcPr>
            <w:tcW w:w="9658" w:type="dxa"/>
            <w:gridSpan w:val="9"/>
            <w:tcBorders>
              <w:top w:val="nil"/>
              <w:bottom w:val="single" w:sz="4" w:space="0" w:color="auto"/>
            </w:tcBorders>
          </w:tcPr>
          <w:p w14:paraId="766A0918" w14:textId="77777777" w:rsidR="00A61E3F" w:rsidRPr="00F4293F" w:rsidRDefault="00A61E3F" w:rsidP="00D8174A">
            <w:pPr>
              <w:rPr>
                <w:rFonts w:ascii="Arial" w:hAnsi="Arial" w:cs="Arial"/>
                <w:b/>
              </w:rPr>
            </w:pPr>
            <w:r w:rsidRPr="000463D8">
              <w:rPr>
                <w:rFonts w:ascii="Arial" w:hAnsi="Arial" w:cs="Arial"/>
                <w:b/>
              </w:rPr>
              <w:t>DATOS DE SALIDA:</w:t>
            </w:r>
          </w:p>
        </w:tc>
      </w:tr>
      <w:tr w:rsidR="00A61E3F" w:rsidRPr="009B2573" w14:paraId="5C6BBFCC" w14:textId="77777777" w:rsidTr="00D8174A">
        <w:tc>
          <w:tcPr>
            <w:tcW w:w="559" w:type="dxa"/>
            <w:tcBorders>
              <w:bottom w:val="single" w:sz="4" w:space="0" w:color="auto"/>
            </w:tcBorders>
            <w:shd w:val="clear" w:color="auto" w:fill="D9D9D9"/>
          </w:tcPr>
          <w:p w14:paraId="5F8825A0" w14:textId="77777777" w:rsidR="00A61E3F" w:rsidRPr="009B2573" w:rsidRDefault="00A61E3F" w:rsidP="00D8174A">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D8174A">
            <w:pPr>
              <w:jc w:val="center"/>
              <w:rPr>
                <w:rFonts w:ascii="Arial" w:hAnsi="Arial" w:cs="Arial"/>
                <w:b/>
              </w:rPr>
            </w:pPr>
            <w:r w:rsidRPr="009B2573">
              <w:rPr>
                <w:rFonts w:ascii="Arial" w:hAnsi="Arial" w:cs="Arial"/>
                <w:b/>
              </w:rPr>
              <w:t>Validaciones</w:t>
            </w:r>
          </w:p>
        </w:tc>
      </w:tr>
      <w:tr w:rsidR="00A61E3F" w:rsidRPr="009B2573" w14:paraId="0762D0A3" w14:textId="77777777" w:rsidTr="00D8174A">
        <w:tc>
          <w:tcPr>
            <w:tcW w:w="559" w:type="dxa"/>
            <w:tcBorders>
              <w:bottom w:val="single" w:sz="4" w:space="0" w:color="auto"/>
            </w:tcBorders>
            <w:vAlign w:val="center"/>
          </w:tcPr>
          <w:p w14:paraId="2CA9E188" w14:textId="77777777" w:rsidR="00A61E3F" w:rsidRPr="009B2573" w:rsidRDefault="00A61E3F" w:rsidP="00D8174A">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D8174A">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D8174A">
            <w:pPr>
              <w:spacing w:line="240" w:lineRule="auto"/>
              <w:rPr>
                <w:rFonts w:ascii="Arial" w:hAnsi="Arial" w:cs="Arial"/>
                <w:i/>
                <w:color w:val="800000"/>
              </w:rPr>
            </w:pPr>
          </w:p>
        </w:tc>
      </w:tr>
      <w:tr w:rsidR="00A61E3F" w:rsidRPr="000463D8" w14:paraId="69C5D0C4" w14:textId="77777777" w:rsidTr="00D8174A">
        <w:tc>
          <w:tcPr>
            <w:tcW w:w="9658" w:type="dxa"/>
            <w:gridSpan w:val="9"/>
          </w:tcPr>
          <w:p w14:paraId="74EAAB98" w14:textId="77777777" w:rsidR="00A61E3F" w:rsidRPr="0075343E" w:rsidRDefault="00A61E3F" w:rsidP="00D8174A">
            <w:pPr>
              <w:rPr>
                <w:rFonts w:ascii="Arial" w:hAnsi="Arial" w:cs="Arial"/>
                <w:b/>
              </w:rPr>
            </w:pPr>
            <w:r w:rsidRPr="000463D8">
              <w:rPr>
                <w:rFonts w:ascii="Arial" w:hAnsi="Arial" w:cs="Arial"/>
                <w:b/>
              </w:rPr>
              <w:t>PRECONDICIÓN:</w:t>
            </w:r>
          </w:p>
        </w:tc>
      </w:tr>
      <w:tr w:rsidR="00A61E3F" w:rsidRPr="000463D8" w14:paraId="772AF0B1" w14:textId="77777777" w:rsidTr="00D8174A">
        <w:tc>
          <w:tcPr>
            <w:tcW w:w="9658" w:type="dxa"/>
            <w:gridSpan w:val="9"/>
            <w:tcBorders>
              <w:bottom w:val="single" w:sz="4" w:space="0" w:color="auto"/>
            </w:tcBorders>
          </w:tcPr>
          <w:p w14:paraId="64E6D46E" w14:textId="77777777" w:rsidR="00A61E3F" w:rsidRDefault="00A61E3F" w:rsidP="00D8174A">
            <w:pPr>
              <w:rPr>
                <w:rFonts w:ascii="Arial" w:hAnsi="Arial" w:cs="Arial"/>
                <w:b/>
              </w:rPr>
            </w:pPr>
            <w:r w:rsidRPr="000463D8">
              <w:rPr>
                <w:rFonts w:ascii="Arial" w:hAnsi="Arial" w:cs="Arial"/>
                <w:b/>
              </w:rPr>
              <w:t>FLUJO NORMAL DE TRABAJO:</w:t>
            </w:r>
          </w:p>
          <w:p w14:paraId="06706904" w14:textId="77777777" w:rsidR="00A61E3F" w:rsidRPr="00946062" w:rsidRDefault="00A61E3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7A01BDC3" w14:textId="4E8CC5E1" w:rsidR="00A61E3F" w:rsidRDefault="00892F85"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w:t>
            </w:r>
            <w:r w:rsidR="004B3D01">
              <w:rPr>
                <w:rFonts w:ascii="Arial" w:hAnsi="Arial" w:cs="Arial"/>
                <w:color w:val="0000FF"/>
                <w:lang w:val="es-ES" w:eastAsia="es-ES"/>
              </w:rPr>
              <w:t>módulo</w:t>
            </w:r>
            <w:r>
              <w:rPr>
                <w:rFonts w:ascii="Arial" w:hAnsi="Arial" w:cs="Arial"/>
                <w:color w:val="0000FF"/>
                <w:lang w:val="es-ES" w:eastAsia="es-ES"/>
              </w:rPr>
              <w:t xml:space="preserve"> </w:t>
            </w:r>
            <w:r w:rsidR="004B3D01">
              <w:rPr>
                <w:rFonts w:ascii="Arial" w:hAnsi="Arial" w:cs="Arial"/>
                <w:color w:val="0000FF"/>
                <w:lang w:val="es-ES" w:eastAsia="es-ES"/>
              </w:rPr>
              <w:t xml:space="preserve"> </w:t>
            </w:r>
            <w:r>
              <w:rPr>
                <w:rFonts w:ascii="Arial" w:hAnsi="Arial" w:cs="Arial"/>
                <w:color w:val="0000FF"/>
                <w:lang w:val="es-ES" w:eastAsia="es-ES"/>
              </w:rPr>
              <w:t xml:space="preserve">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51693D1" wp14:editId="3D75A02B">
                  <wp:extent cx="2725522" cy="1473251"/>
                  <wp:effectExtent l="76200" t="38100" r="74930" b="8890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14:paraId="54BEB1F2"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32BD7C5D" w14:textId="2F54FBE5"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58C16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D8174A">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D8174A">
            <w:pPr>
              <w:jc w:val="both"/>
              <w:rPr>
                <w:rFonts w:ascii="Arial" w:eastAsia="Arial Unicode MS" w:hAnsi="Arial" w:cs="Arial"/>
                <w:color w:val="0000FF"/>
                <w:lang w:val="es-ES"/>
              </w:rPr>
            </w:pPr>
          </w:p>
        </w:tc>
      </w:tr>
      <w:tr w:rsidR="00A61E3F" w:rsidRPr="000463D8" w14:paraId="76CDC0A2" w14:textId="77777777" w:rsidTr="00D8174A">
        <w:tc>
          <w:tcPr>
            <w:tcW w:w="804" w:type="dxa"/>
            <w:gridSpan w:val="2"/>
            <w:shd w:val="clear" w:color="auto" w:fill="D9D9D9"/>
          </w:tcPr>
          <w:p w14:paraId="4560A964"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5E23254F" w14:textId="77777777" w:rsidTr="00D8174A">
        <w:tc>
          <w:tcPr>
            <w:tcW w:w="804" w:type="dxa"/>
            <w:gridSpan w:val="2"/>
          </w:tcPr>
          <w:p w14:paraId="4E63FB71" w14:textId="77777777" w:rsidR="00A61E3F" w:rsidRPr="006779C3" w:rsidRDefault="00A61E3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D8174A">
            <w:pPr>
              <w:jc w:val="both"/>
              <w:rPr>
                <w:rFonts w:ascii="Arial" w:hAnsi="Arial" w:cs="Arial"/>
                <w:b/>
              </w:rPr>
            </w:pPr>
            <w:proofErr w:type="spellStart"/>
            <w:r>
              <w:rPr>
                <w:rFonts w:ascii="Arial" w:hAnsi="Arial" w:cs="Arial"/>
                <w:b/>
              </w:rPr>
              <w:t>gestionarBalance</w:t>
            </w:r>
            <w:proofErr w:type="spellEnd"/>
          </w:p>
          <w:p w14:paraId="2D0A51C2" w14:textId="7FEF4348" w:rsidR="00CF67FA" w:rsidRDefault="00CF67FA" w:rsidP="00D8174A">
            <w:pPr>
              <w:jc w:val="both"/>
              <w:rPr>
                <w:rFonts w:ascii="Arial" w:hAnsi="Arial" w:cs="Arial"/>
                <w:b/>
              </w:rPr>
            </w:pPr>
          </w:p>
          <w:p w14:paraId="18F5301F" w14:textId="7F2BCB9E" w:rsidR="00CF67FA" w:rsidRPr="00CF67FA" w:rsidRDefault="00CF67FA" w:rsidP="00D8174A">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D8174A">
            <w:pPr>
              <w:jc w:val="both"/>
              <w:rPr>
                <w:rFonts w:ascii="Arial" w:hAnsi="Arial" w:cs="Arial"/>
                <w:bCs/>
              </w:rPr>
            </w:pPr>
          </w:p>
          <w:p w14:paraId="31777D15" w14:textId="7BD4AB0F" w:rsidR="00CF67FA" w:rsidRPr="00CF67FA" w:rsidRDefault="00CF67FA" w:rsidP="00D8174A">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D8174A">
            <w:pPr>
              <w:jc w:val="both"/>
              <w:rPr>
                <w:rFonts w:ascii="Arial" w:hAnsi="Arial" w:cs="Arial"/>
                <w:b/>
              </w:rPr>
            </w:pPr>
          </w:p>
          <w:p w14:paraId="39ADDD01" w14:textId="28B357FC" w:rsidR="00CF67FA" w:rsidRDefault="00CF67FA" w:rsidP="00612C47">
            <w:pPr>
              <w:pStyle w:val="Prrafodelista"/>
              <w:numPr>
                <w:ilvl w:val="0"/>
                <w:numId w:val="39"/>
              </w:numPr>
              <w:jc w:val="both"/>
              <w:rPr>
                <w:rFonts w:ascii="Arial" w:hAnsi="Arial" w:cs="Arial"/>
                <w:b/>
              </w:rPr>
            </w:pPr>
            <w:r w:rsidRPr="00CF67FA">
              <w:rPr>
                <w:rFonts w:ascii="Arial" w:hAnsi="Arial" w:cs="Arial"/>
                <w:b/>
              </w:rPr>
              <w:t>Balance de cargas</w:t>
            </w:r>
          </w:p>
          <w:p w14:paraId="03432A01" w14:textId="20B5E118"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w:t>
            </w:r>
            <w:r w:rsidR="005258D0">
              <w:rPr>
                <w:rFonts w:ascii="Arial" w:hAnsi="Arial" w:cs="Arial"/>
                <w:bCs/>
              </w:rPr>
              <w:t xml:space="preserve">datos (curva diaria, curva horaria </w:t>
            </w:r>
            <w:r w:rsidR="005258D0" w:rsidRPr="005258D0">
              <w:rPr>
                <w:rFonts w:ascii="Arial" w:hAnsi="Arial" w:cs="Arial"/>
                <w:b/>
              </w:rPr>
              <w:t>opcional</w:t>
            </w:r>
            <w:r w:rsidR="005258D0">
              <w:rPr>
                <w:rFonts w:ascii="Arial" w:hAnsi="Arial" w:cs="Arial"/>
                <w:bCs/>
              </w:rPr>
              <w:t>)</w:t>
            </w:r>
            <w:r w:rsidRPr="00CF67FA">
              <w:rPr>
                <w:rFonts w:ascii="Arial" w:hAnsi="Arial" w:cs="Arial"/>
                <w:bCs/>
              </w:rPr>
              <w:t xml:space="preserve"> que desea para generar el balance de cargas en el módulo.</w:t>
            </w:r>
          </w:p>
          <w:p w14:paraId="3C6B752A" w14:textId="017A9312" w:rsidR="00CF67FA" w:rsidRDefault="00CF67FA" w:rsidP="00D8174A">
            <w:pPr>
              <w:jc w:val="both"/>
              <w:rPr>
                <w:rFonts w:ascii="Arial" w:hAnsi="Arial" w:cs="Arial"/>
                <w:b/>
              </w:rPr>
            </w:pPr>
          </w:p>
          <w:p w14:paraId="79456E13" w14:textId="77777777" w:rsidR="00CF67FA" w:rsidRDefault="00CF67FA" w:rsidP="00CF67FA">
            <w:pPr>
              <w:jc w:val="both"/>
              <w:rPr>
                <w:rFonts w:ascii="Arial" w:hAnsi="Arial" w:cs="Arial"/>
                <w:b/>
              </w:rPr>
            </w:pPr>
          </w:p>
          <w:p w14:paraId="314FD174" w14:textId="77777777" w:rsidR="00A61E3F" w:rsidRPr="002538B6" w:rsidRDefault="00A61E3F" w:rsidP="00D8174A">
            <w:pPr>
              <w:jc w:val="both"/>
              <w:rPr>
                <w:rFonts w:ascii="Arial" w:hAnsi="Arial" w:cs="Arial"/>
                <w:bCs/>
              </w:rPr>
            </w:pPr>
          </w:p>
        </w:tc>
      </w:tr>
      <w:tr w:rsidR="00A61E3F" w:rsidRPr="000463D8" w14:paraId="781D288F" w14:textId="77777777" w:rsidTr="00D8174A">
        <w:tc>
          <w:tcPr>
            <w:tcW w:w="804" w:type="dxa"/>
            <w:gridSpan w:val="2"/>
          </w:tcPr>
          <w:p w14:paraId="055B1D32" w14:textId="77777777" w:rsidR="00A61E3F" w:rsidRPr="000463D8" w:rsidRDefault="00A61E3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D8174A">
            <w:pPr>
              <w:jc w:val="both"/>
              <w:rPr>
                <w:rFonts w:ascii="Arial" w:hAnsi="Arial" w:cs="Arial"/>
                <w:b/>
              </w:rPr>
            </w:pPr>
          </w:p>
        </w:tc>
      </w:tr>
      <w:tr w:rsidR="00A61E3F" w:rsidRPr="000463D8" w14:paraId="4951446A" w14:textId="77777777" w:rsidTr="00D8174A">
        <w:tc>
          <w:tcPr>
            <w:tcW w:w="9658" w:type="dxa"/>
            <w:gridSpan w:val="9"/>
          </w:tcPr>
          <w:p w14:paraId="11A9EB4A" w14:textId="77777777" w:rsidR="00A61E3F" w:rsidRPr="00CC2F74" w:rsidRDefault="00A61E3F" w:rsidP="00D8174A">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D8174A">
            <w:pPr>
              <w:rPr>
                <w:rFonts w:ascii="Arial" w:hAnsi="Arial" w:cs="Arial"/>
                <w:color w:val="0000FF"/>
                <w:lang w:val="es-ES" w:eastAsia="es-ES"/>
              </w:rPr>
            </w:pPr>
          </w:p>
        </w:tc>
      </w:tr>
      <w:tr w:rsidR="00A61E3F" w:rsidRPr="000463D8" w14:paraId="3ECA52FF" w14:textId="77777777" w:rsidTr="00D8174A">
        <w:tc>
          <w:tcPr>
            <w:tcW w:w="9658" w:type="dxa"/>
            <w:gridSpan w:val="9"/>
            <w:tcBorders>
              <w:bottom w:val="single" w:sz="4" w:space="0" w:color="auto"/>
            </w:tcBorders>
          </w:tcPr>
          <w:p w14:paraId="4DBA7178" w14:textId="77777777" w:rsidR="00A61E3F" w:rsidRPr="000463D8" w:rsidRDefault="00A61E3F" w:rsidP="00D8174A">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D8174A">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D8174A">
        <w:tc>
          <w:tcPr>
            <w:tcW w:w="804" w:type="dxa"/>
            <w:gridSpan w:val="2"/>
            <w:shd w:val="clear" w:color="auto" w:fill="D9D9D9"/>
          </w:tcPr>
          <w:p w14:paraId="72DED17B" w14:textId="77777777" w:rsidR="00A61E3F" w:rsidRPr="000463D8" w:rsidRDefault="00A61E3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D8174A">
            <w:pPr>
              <w:jc w:val="center"/>
              <w:rPr>
                <w:rFonts w:ascii="Arial" w:hAnsi="Arial" w:cs="Arial"/>
                <w:b/>
              </w:rPr>
            </w:pPr>
            <w:r w:rsidRPr="000463D8">
              <w:rPr>
                <w:rFonts w:ascii="Arial" w:hAnsi="Arial" w:cs="Arial"/>
                <w:b/>
              </w:rPr>
              <w:t>Sistema</w:t>
            </w:r>
          </w:p>
        </w:tc>
      </w:tr>
      <w:tr w:rsidR="00A61E3F" w:rsidRPr="000463D8" w14:paraId="225DA059" w14:textId="77777777" w:rsidTr="00D8174A">
        <w:tc>
          <w:tcPr>
            <w:tcW w:w="804" w:type="dxa"/>
            <w:gridSpan w:val="2"/>
          </w:tcPr>
          <w:p w14:paraId="4F93A1CD" w14:textId="77777777" w:rsidR="00A61E3F" w:rsidRPr="000463D8" w:rsidRDefault="00A61E3F" w:rsidP="00D8174A">
            <w:pPr>
              <w:jc w:val="center"/>
              <w:rPr>
                <w:rFonts w:ascii="Arial" w:hAnsi="Arial" w:cs="Arial"/>
                <w:b/>
              </w:rPr>
            </w:pPr>
          </w:p>
        </w:tc>
        <w:tc>
          <w:tcPr>
            <w:tcW w:w="4250" w:type="dxa"/>
            <w:gridSpan w:val="5"/>
          </w:tcPr>
          <w:p w14:paraId="6DB313A8" w14:textId="77777777" w:rsidR="00A61E3F" w:rsidRPr="000463D8" w:rsidRDefault="00A61E3F" w:rsidP="00D8174A">
            <w:pPr>
              <w:jc w:val="both"/>
              <w:rPr>
                <w:rFonts w:ascii="Arial" w:hAnsi="Arial" w:cs="Arial"/>
                <w:b/>
              </w:rPr>
            </w:pPr>
          </w:p>
        </w:tc>
        <w:tc>
          <w:tcPr>
            <w:tcW w:w="4604" w:type="dxa"/>
            <w:gridSpan w:val="2"/>
          </w:tcPr>
          <w:p w14:paraId="0A05FA3D" w14:textId="77777777" w:rsidR="00A61E3F" w:rsidRPr="000463D8" w:rsidRDefault="00A61E3F" w:rsidP="00D8174A">
            <w:pPr>
              <w:jc w:val="both"/>
              <w:rPr>
                <w:rFonts w:ascii="Arial" w:hAnsi="Arial" w:cs="Arial"/>
                <w:b/>
              </w:rPr>
            </w:pPr>
          </w:p>
        </w:tc>
      </w:tr>
      <w:tr w:rsidR="00A61E3F" w:rsidRPr="000463D8" w14:paraId="7606EFE2" w14:textId="77777777" w:rsidTr="00D8174A">
        <w:tc>
          <w:tcPr>
            <w:tcW w:w="804" w:type="dxa"/>
            <w:gridSpan w:val="2"/>
          </w:tcPr>
          <w:p w14:paraId="7CDD33EB" w14:textId="77777777" w:rsidR="00A61E3F" w:rsidRPr="000463D8" w:rsidRDefault="00A61E3F" w:rsidP="00D8174A">
            <w:pPr>
              <w:jc w:val="center"/>
              <w:rPr>
                <w:rFonts w:ascii="Arial" w:hAnsi="Arial" w:cs="Arial"/>
                <w:b/>
              </w:rPr>
            </w:pPr>
          </w:p>
        </w:tc>
        <w:tc>
          <w:tcPr>
            <w:tcW w:w="4250" w:type="dxa"/>
            <w:gridSpan w:val="5"/>
          </w:tcPr>
          <w:p w14:paraId="4D1DCA69" w14:textId="77777777" w:rsidR="00A61E3F" w:rsidRPr="000463D8" w:rsidRDefault="00A61E3F" w:rsidP="00D8174A">
            <w:pPr>
              <w:jc w:val="both"/>
              <w:rPr>
                <w:rFonts w:ascii="Arial" w:hAnsi="Arial" w:cs="Arial"/>
                <w:b/>
              </w:rPr>
            </w:pPr>
          </w:p>
        </w:tc>
        <w:tc>
          <w:tcPr>
            <w:tcW w:w="4604" w:type="dxa"/>
            <w:gridSpan w:val="2"/>
          </w:tcPr>
          <w:p w14:paraId="0AEB0AB8" w14:textId="77777777" w:rsidR="00A61E3F" w:rsidRPr="000463D8" w:rsidRDefault="00A61E3F" w:rsidP="00D8174A">
            <w:pPr>
              <w:jc w:val="both"/>
              <w:rPr>
                <w:rFonts w:ascii="Arial" w:hAnsi="Arial" w:cs="Arial"/>
                <w:b/>
              </w:rPr>
            </w:pPr>
          </w:p>
        </w:tc>
      </w:tr>
      <w:tr w:rsidR="00A61E3F" w:rsidRPr="000463D8" w14:paraId="2A84598E" w14:textId="77777777" w:rsidTr="00D8174A">
        <w:tc>
          <w:tcPr>
            <w:tcW w:w="9658" w:type="dxa"/>
            <w:gridSpan w:val="9"/>
          </w:tcPr>
          <w:p w14:paraId="032DB667" w14:textId="77777777" w:rsidR="00A61E3F" w:rsidRPr="000463D8" w:rsidRDefault="00A61E3F" w:rsidP="00D8174A">
            <w:pPr>
              <w:rPr>
                <w:rFonts w:ascii="Arial" w:hAnsi="Arial" w:cs="Arial"/>
                <w:b/>
              </w:rPr>
            </w:pPr>
            <w:r w:rsidRPr="000463D8">
              <w:rPr>
                <w:rFonts w:ascii="Arial" w:hAnsi="Arial" w:cs="Arial"/>
                <w:b/>
              </w:rPr>
              <w:t>POSCONDICION:</w:t>
            </w:r>
          </w:p>
          <w:p w14:paraId="0BBB464B" w14:textId="77777777" w:rsidR="00A61E3F" w:rsidRPr="000463D8" w:rsidRDefault="00A61E3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D8174A">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D8174A">
        <w:tc>
          <w:tcPr>
            <w:tcW w:w="815" w:type="dxa"/>
            <w:gridSpan w:val="3"/>
            <w:shd w:val="clear" w:color="auto" w:fill="D9D9D9"/>
          </w:tcPr>
          <w:p w14:paraId="1A4D33D9" w14:textId="77777777" w:rsidR="00A61E3F" w:rsidRPr="000463D8" w:rsidRDefault="00A61E3F" w:rsidP="00D8174A">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D8174A">
        <w:tc>
          <w:tcPr>
            <w:tcW w:w="815" w:type="dxa"/>
            <w:gridSpan w:val="3"/>
          </w:tcPr>
          <w:p w14:paraId="0DEAD4AA" w14:textId="77777777" w:rsidR="00A61E3F" w:rsidRPr="000463D8" w:rsidRDefault="00A61E3F" w:rsidP="00D8174A">
            <w:pPr>
              <w:jc w:val="center"/>
              <w:rPr>
                <w:rFonts w:ascii="Arial" w:hAnsi="Arial" w:cs="Arial"/>
                <w:b/>
              </w:rPr>
            </w:pPr>
          </w:p>
        </w:tc>
        <w:tc>
          <w:tcPr>
            <w:tcW w:w="3262" w:type="dxa"/>
          </w:tcPr>
          <w:p w14:paraId="04ED2BC5" w14:textId="77777777" w:rsidR="00A61E3F" w:rsidRPr="001D0168" w:rsidRDefault="00A61E3F" w:rsidP="00D8174A">
            <w:pPr>
              <w:jc w:val="both"/>
              <w:rPr>
                <w:rFonts w:ascii="Arial" w:hAnsi="Arial" w:cs="Arial"/>
              </w:rPr>
            </w:pPr>
          </w:p>
        </w:tc>
        <w:tc>
          <w:tcPr>
            <w:tcW w:w="5581" w:type="dxa"/>
            <w:gridSpan w:val="5"/>
          </w:tcPr>
          <w:p w14:paraId="19B4C5EA" w14:textId="77777777" w:rsidR="00A61E3F" w:rsidRPr="000463D8" w:rsidRDefault="00A61E3F" w:rsidP="00D8174A">
            <w:pPr>
              <w:jc w:val="both"/>
              <w:rPr>
                <w:rFonts w:ascii="Arial" w:hAnsi="Arial" w:cs="Arial"/>
                <w:b/>
              </w:rPr>
            </w:pPr>
          </w:p>
        </w:tc>
      </w:tr>
      <w:tr w:rsidR="00A61E3F" w:rsidRPr="000463D8" w14:paraId="2A3ECBD5" w14:textId="77777777" w:rsidTr="00D8174A">
        <w:tc>
          <w:tcPr>
            <w:tcW w:w="815" w:type="dxa"/>
            <w:gridSpan w:val="3"/>
          </w:tcPr>
          <w:p w14:paraId="30F732F9" w14:textId="77777777" w:rsidR="00A61E3F" w:rsidRPr="000463D8" w:rsidRDefault="00A61E3F" w:rsidP="00D8174A">
            <w:pPr>
              <w:jc w:val="center"/>
              <w:rPr>
                <w:rFonts w:ascii="Arial" w:hAnsi="Arial" w:cs="Arial"/>
                <w:b/>
              </w:rPr>
            </w:pPr>
          </w:p>
        </w:tc>
        <w:tc>
          <w:tcPr>
            <w:tcW w:w="3262" w:type="dxa"/>
          </w:tcPr>
          <w:p w14:paraId="166B3AC0" w14:textId="77777777" w:rsidR="00A61E3F" w:rsidRPr="001D0168" w:rsidRDefault="00A61E3F" w:rsidP="00D8174A">
            <w:pPr>
              <w:jc w:val="both"/>
              <w:rPr>
                <w:rFonts w:ascii="Arial" w:hAnsi="Arial" w:cs="Arial"/>
              </w:rPr>
            </w:pPr>
          </w:p>
        </w:tc>
        <w:tc>
          <w:tcPr>
            <w:tcW w:w="5581" w:type="dxa"/>
            <w:gridSpan w:val="5"/>
          </w:tcPr>
          <w:p w14:paraId="2AB98562" w14:textId="77777777" w:rsidR="00A61E3F" w:rsidRPr="00C1111C" w:rsidRDefault="00A61E3F" w:rsidP="00D8174A">
            <w:pPr>
              <w:jc w:val="both"/>
              <w:rPr>
                <w:rFonts w:ascii="Arial" w:hAnsi="Arial" w:cs="Arial"/>
              </w:rPr>
            </w:pPr>
          </w:p>
        </w:tc>
      </w:tr>
      <w:tr w:rsidR="00A61E3F" w:rsidRPr="000463D8" w14:paraId="79A40EFF" w14:textId="77777777" w:rsidTr="00D8174A">
        <w:tc>
          <w:tcPr>
            <w:tcW w:w="9658" w:type="dxa"/>
            <w:gridSpan w:val="9"/>
          </w:tcPr>
          <w:p w14:paraId="461E6BF1" w14:textId="77777777" w:rsidR="00A61E3F" w:rsidRDefault="00A61E3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D8174A">
            <w:pPr>
              <w:rPr>
                <w:rFonts w:ascii="Arial" w:hAnsi="Arial" w:cs="Arial"/>
                <w:b/>
              </w:rPr>
            </w:pPr>
          </w:p>
          <w:p w14:paraId="1811B045" w14:textId="77777777" w:rsidR="00A61E3F" w:rsidRPr="006C4B76" w:rsidRDefault="00A61E3F" w:rsidP="00D8174A">
            <w:pPr>
              <w:pStyle w:val="listparagraph"/>
              <w:snapToGrid w:val="0"/>
              <w:jc w:val="both"/>
              <w:rPr>
                <w:rFonts w:ascii="Arial" w:hAnsi="Arial" w:cs="Arial"/>
                <w:i/>
                <w:color w:val="800000"/>
                <w:lang w:val="es-CO" w:eastAsia="en-US"/>
              </w:rPr>
            </w:pPr>
          </w:p>
        </w:tc>
      </w:tr>
      <w:tr w:rsidR="00A61E3F" w:rsidRPr="000463D8" w14:paraId="7E60315A" w14:textId="77777777" w:rsidTr="00D8174A">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D8174A">
        <w:trPr>
          <w:trHeight w:val="744"/>
        </w:trPr>
        <w:tc>
          <w:tcPr>
            <w:tcW w:w="9658" w:type="dxa"/>
            <w:gridSpan w:val="9"/>
          </w:tcPr>
          <w:p w14:paraId="4B524AB9" w14:textId="77777777" w:rsidR="00A61E3F" w:rsidRDefault="00A61E3F" w:rsidP="00D8174A">
            <w:pPr>
              <w:rPr>
                <w:rFonts w:ascii="Arial" w:hAnsi="Arial" w:cs="Arial"/>
                <w:b/>
              </w:rPr>
            </w:pPr>
            <w:r w:rsidRPr="000463D8">
              <w:rPr>
                <w:rFonts w:ascii="Arial" w:hAnsi="Arial" w:cs="Arial"/>
                <w:b/>
              </w:rPr>
              <w:t>CRITERIOS DE ACEPTACIÓN:</w:t>
            </w:r>
          </w:p>
          <w:p w14:paraId="2F096CF5" w14:textId="77777777" w:rsidR="00A61E3F" w:rsidRDefault="00A61E3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D8174A">
            <w:pPr>
              <w:rPr>
                <w:rFonts w:ascii="Arial" w:eastAsia="Arial Unicode MS" w:hAnsi="Arial" w:cs="Arial"/>
                <w:color w:val="0000FF"/>
                <w:lang w:val="es-ES"/>
              </w:rPr>
            </w:pPr>
          </w:p>
          <w:p w14:paraId="49EAA31B" w14:textId="10B9D33A"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D8174A">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D8174A">
            <w:pPr>
              <w:jc w:val="both"/>
              <w:rPr>
                <w:rFonts w:ascii="Arial" w:hAnsi="Arial" w:cs="Arial"/>
                <w:i/>
                <w:color w:val="800000"/>
              </w:rPr>
            </w:pPr>
          </w:p>
        </w:tc>
      </w:tr>
      <w:tr w:rsidR="00A61E3F" w:rsidRPr="000463D8" w14:paraId="2B152419" w14:textId="77777777" w:rsidTr="00D8174A">
        <w:trPr>
          <w:trHeight w:val="609"/>
        </w:trPr>
        <w:tc>
          <w:tcPr>
            <w:tcW w:w="9658" w:type="dxa"/>
            <w:gridSpan w:val="9"/>
          </w:tcPr>
          <w:p w14:paraId="5BBA8ECE" w14:textId="77777777" w:rsidR="00A61E3F" w:rsidRDefault="00A61E3F" w:rsidP="00D8174A">
            <w:pPr>
              <w:rPr>
                <w:rFonts w:ascii="Arial" w:hAnsi="Arial" w:cs="Arial"/>
                <w:b/>
              </w:rPr>
            </w:pPr>
            <w:r>
              <w:rPr>
                <w:rFonts w:ascii="Arial" w:hAnsi="Arial" w:cs="Arial"/>
                <w:b/>
              </w:rPr>
              <w:t>PROTOTIPO EXPLORATORIO</w:t>
            </w:r>
          </w:p>
          <w:p w14:paraId="1F055831" w14:textId="77777777" w:rsidR="00A61E3F" w:rsidRPr="00AD2D68" w:rsidRDefault="00A61E3F" w:rsidP="00D8174A">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D8174A">
        <w:trPr>
          <w:tblHeader/>
        </w:trPr>
        <w:tc>
          <w:tcPr>
            <w:tcW w:w="4903" w:type="dxa"/>
            <w:gridSpan w:val="5"/>
            <w:shd w:val="clear" w:color="auto" w:fill="D9D9D9"/>
          </w:tcPr>
          <w:p w14:paraId="0699E209" w14:textId="77777777" w:rsidR="00E759FF" w:rsidRPr="000463D8" w:rsidRDefault="00E759FF" w:rsidP="00D8174A">
            <w:pPr>
              <w:rPr>
                <w:rFonts w:ascii="Arial" w:hAnsi="Arial" w:cs="Arial"/>
                <w:b/>
              </w:rPr>
            </w:pPr>
            <w:r w:rsidRPr="000463D8">
              <w:rPr>
                <w:rFonts w:ascii="Arial" w:hAnsi="Arial" w:cs="Arial"/>
                <w:b/>
              </w:rPr>
              <w:t>IDENTIFICADOR CASO DE USO:</w:t>
            </w:r>
          </w:p>
          <w:p w14:paraId="588119DB" w14:textId="78EBD1C4" w:rsidR="00E759FF" w:rsidRPr="000463D8" w:rsidRDefault="00E759FF"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12</w:t>
            </w:r>
          </w:p>
        </w:tc>
        <w:tc>
          <w:tcPr>
            <w:tcW w:w="4755" w:type="dxa"/>
            <w:gridSpan w:val="4"/>
            <w:shd w:val="clear" w:color="auto" w:fill="D9D9D9"/>
          </w:tcPr>
          <w:p w14:paraId="6BC9D54D" w14:textId="77777777" w:rsidR="00E759FF" w:rsidRPr="000463D8" w:rsidRDefault="00E759FF" w:rsidP="00D8174A">
            <w:pPr>
              <w:rPr>
                <w:rFonts w:ascii="Arial" w:hAnsi="Arial" w:cs="Arial"/>
                <w:b/>
              </w:rPr>
            </w:pPr>
            <w:r w:rsidRPr="000463D8">
              <w:rPr>
                <w:rFonts w:ascii="Arial" w:hAnsi="Arial" w:cs="Arial"/>
                <w:b/>
              </w:rPr>
              <w:t>NOMBRE:</w:t>
            </w:r>
          </w:p>
          <w:p w14:paraId="3908D6A5" w14:textId="01EA2E63" w:rsidR="00E759FF" w:rsidRDefault="00E759FF" w:rsidP="00D8174A">
            <w:pPr>
              <w:rPr>
                <w:szCs w:val="22"/>
              </w:rPr>
            </w:pPr>
            <w:r>
              <w:rPr>
                <w:szCs w:val="22"/>
              </w:rPr>
              <w:t>MODALIDAD PREPAGO</w:t>
            </w:r>
          </w:p>
          <w:p w14:paraId="231F5288" w14:textId="77777777" w:rsidR="00E759FF" w:rsidRPr="000463D8" w:rsidRDefault="00E759FF" w:rsidP="00D8174A">
            <w:pPr>
              <w:rPr>
                <w:rFonts w:ascii="Arial" w:hAnsi="Arial" w:cs="Arial"/>
                <w:b/>
              </w:rPr>
            </w:pPr>
          </w:p>
        </w:tc>
      </w:tr>
      <w:tr w:rsidR="00E759FF" w:rsidRPr="000463D8" w14:paraId="380C0652" w14:textId="77777777" w:rsidTr="00D8174A">
        <w:tc>
          <w:tcPr>
            <w:tcW w:w="6485" w:type="dxa"/>
            <w:gridSpan w:val="8"/>
          </w:tcPr>
          <w:p w14:paraId="43C48DD0" w14:textId="77777777" w:rsidR="00E759FF" w:rsidRDefault="00E759FF" w:rsidP="00D8174A">
            <w:pPr>
              <w:rPr>
                <w:rFonts w:ascii="Arial" w:hAnsi="Arial" w:cs="Arial"/>
                <w:b/>
              </w:rPr>
            </w:pPr>
            <w:r w:rsidRPr="000463D8">
              <w:rPr>
                <w:rFonts w:ascii="Arial" w:hAnsi="Arial" w:cs="Arial"/>
                <w:b/>
              </w:rPr>
              <w:t>COMPLEJIDAD:</w:t>
            </w:r>
          </w:p>
          <w:p w14:paraId="66813688" w14:textId="73D465E8" w:rsidR="00E759FF" w:rsidRPr="00FA4470" w:rsidRDefault="00E759FF" w:rsidP="00D8174A">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D8174A">
            <w:pPr>
              <w:rPr>
                <w:rFonts w:ascii="Arial" w:hAnsi="Arial" w:cs="Arial"/>
                <w:b/>
              </w:rPr>
            </w:pPr>
            <w:r w:rsidRPr="000463D8">
              <w:rPr>
                <w:rFonts w:ascii="Arial" w:hAnsi="Arial" w:cs="Arial"/>
                <w:b/>
              </w:rPr>
              <w:t>PRIORIDAD:</w:t>
            </w:r>
          </w:p>
          <w:p w14:paraId="1358283A" w14:textId="77777777" w:rsidR="00E759FF" w:rsidRPr="000463D8" w:rsidRDefault="00E759FF" w:rsidP="00D8174A">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D8174A">
        <w:tc>
          <w:tcPr>
            <w:tcW w:w="9658" w:type="dxa"/>
            <w:gridSpan w:val="9"/>
          </w:tcPr>
          <w:p w14:paraId="405B5C0B" w14:textId="77777777" w:rsidR="00E759FF" w:rsidRPr="000463D8" w:rsidRDefault="00E759FF" w:rsidP="00D8174A">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D8174A">
        <w:tc>
          <w:tcPr>
            <w:tcW w:w="9658" w:type="dxa"/>
            <w:gridSpan w:val="9"/>
          </w:tcPr>
          <w:p w14:paraId="0DDE27EF" w14:textId="77777777" w:rsidR="00E759FF" w:rsidRPr="000463D8" w:rsidRDefault="00E759FF" w:rsidP="00D8174A">
            <w:pPr>
              <w:rPr>
                <w:rFonts w:ascii="Arial" w:hAnsi="Arial" w:cs="Arial"/>
                <w:b/>
              </w:rPr>
            </w:pPr>
            <w:r w:rsidRPr="000463D8">
              <w:rPr>
                <w:rFonts w:ascii="Arial" w:hAnsi="Arial" w:cs="Arial"/>
                <w:b/>
              </w:rPr>
              <w:t>ACTORES:</w:t>
            </w:r>
          </w:p>
          <w:p w14:paraId="1EAEAA6F" w14:textId="77777777" w:rsidR="00E759FF" w:rsidRPr="00A80A1A" w:rsidRDefault="00E759FF" w:rsidP="00612C47">
            <w:pPr>
              <w:pStyle w:val="Prrafodelista"/>
              <w:numPr>
                <w:ilvl w:val="0"/>
                <w:numId w:val="39"/>
              </w:numPr>
              <w:rPr>
                <w:rFonts w:ascii="Arial" w:hAnsi="Arial" w:cs="Arial"/>
                <w:color w:val="0000FF"/>
              </w:rPr>
            </w:pPr>
            <w:r>
              <w:rPr>
                <w:rFonts w:ascii="Arial" w:hAnsi="Arial" w:cs="Arial"/>
                <w:color w:val="0000FF"/>
              </w:rPr>
              <w:t>Administrador</w:t>
            </w:r>
          </w:p>
        </w:tc>
      </w:tr>
      <w:tr w:rsidR="00E759FF" w:rsidRPr="000463D8" w14:paraId="0EC2B894" w14:textId="77777777" w:rsidTr="00D8174A">
        <w:tc>
          <w:tcPr>
            <w:tcW w:w="9658" w:type="dxa"/>
            <w:gridSpan w:val="9"/>
          </w:tcPr>
          <w:p w14:paraId="2FFA2670" w14:textId="77777777" w:rsidR="00E759FF" w:rsidRPr="00A80A1A" w:rsidRDefault="00E759FF" w:rsidP="00D8174A">
            <w:pPr>
              <w:rPr>
                <w:rFonts w:ascii="Arial" w:hAnsi="Arial" w:cs="Arial"/>
                <w:b/>
              </w:rPr>
            </w:pPr>
            <w:r w:rsidRPr="000463D8">
              <w:rPr>
                <w:rFonts w:ascii="Arial" w:hAnsi="Arial" w:cs="Arial"/>
                <w:b/>
              </w:rPr>
              <w:t>CASOS DE USO ASOCIADOS:</w:t>
            </w:r>
          </w:p>
          <w:p w14:paraId="2AA172ED" w14:textId="77777777" w:rsidR="00E759FF" w:rsidRPr="00A80A1A" w:rsidRDefault="00E759FF" w:rsidP="00D8174A">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D8174A">
        <w:tc>
          <w:tcPr>
            <w:tcW w:w="9658" w:type="dxa"/>
            <w:gridSpan w:val="9"/>
          </w:tcPr>
          <w:p w14:paraId="5F2FCE5F" w14:textId="77777777" w:rsidR="00E759FF" w:rsidRPr="00A80A1A" w:rsidRDefault="00E759FF" w:rsidP="00D8174A">
            <w:pPr>
              <w:rPr>
                <w:rFonts w:ascii="Arial" w:hAnsi="Arial" w:cs="Arial"/>
                <w:b/>
              </w:rPr>
            </w:pPr>
            <w:r w:rsidRPr="000463D8">
              <w:rPr>
                <w:rFonts w:ascii="Arial" w:hAnsi="Arial" w:cs="Arial"/>
                <w:b/>
              </w:rPr>
              <w:t>PROPÓSITO:</w:t>
            </w:r>
          </w:p>
          <w:p w14:paraId="480CECBA" w14:textId="601C2EEC" w:rsidR="00E759FF" w:rsidRPr="003D1FAD" w:rsidRDefault="00E759FF" w:rsidP="00D8174A">
            <w:pPr>
              <w:rPr>
                <w:rFonts w:ascii="Arial" w:hAnsi="Arial" w:cs="Arial"/>
                <w:b/>
                <w:color w:val="0000FF"/>
                <w:lang w:val="es-ES"/>
              </w:rPr>
            </w:pPr>
            <w:r>
              <w:rPr>
                <w:rFonts w:ascii="Arial" w:hAnsi="Arial" w:cs="Arial"/>
                <w:color w:val="0000FF"/>
                <w:lang w:eastAsia="es-ES"/>
              </w:rPr>
              <w:t>Gestionar la modalidad del medidor</w:t>
            </w:r>
          </w:p>
        </w:tc>
      </w:tr>
      <w:tr w:rsidR="00E759FF" w:rsidRPr="000463D8" w14:paraId="6F5DAF04" w14:textId="77777777" w:rsidTr="00D8174A">
        <w:tc>
          <w:tcPr>
            <w:tcW w:w="9658" w:type="dxa"/>
            <w:gridSpan w:val="9"/>
            <w:tcBorders>
              <w:bottom w:val="single" w:sz="4" w:space="0" w:color="auto"/>
            </w:tcBorders>
          </w:tcPr>
          <w:p w14:paraId="32FEA2FE" w14:textId="77777777" w:rsidR="00E759FF" w:rsidRDefault="00E759FF" w:rsidP="00D8174A">
            <w:pPr>
              <w:rPr>
                <w:rFonts w:ascii="Arial" w:hAnsi="Arial" w:cs="Arial"/>
                <w:b/>
              </w:rPr>
            </w:pPr>
            <w:r w:rsidRPr="000463D8">
              <w:rPr>
                <w:rFonts w:ascii="Arial" w:hAnsi="Arial" w:cs="Arial"/>
                <w:b/>
              </w:rPr>
              <w:t>DATOS DE ENTRADA:</w:t>
            </w:r>
          </w:p>
          <w:p w14:paraId="6DBFBA5F" w14:textId="77777777" w:rsidR="00E759FF" w:rsidRPr="00A80A1A" w:rsidRDefault="00E759FF"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D8174A">
        <w:tc>
          <w:tcPr>
            <w:tcW w:w="559" w:type="dxa"/>
            <w:tcBorders>
              <w:bottom w:val="single" w:sz="4" w:space="0" w:color="auto"/>
            </w:tcBorders>
            <w:shd w:val="clear" w:color="auto" w:fill="D9D9D9"/>
          </w:tcPr>
          <w:p w14:paraId="78102AD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D8174A">
        <w:tc>
          <w:tcPr>
            <w:tcW w:w="559" w:type="dxa"/>
            <w:tcBorders>
              <w:bottom w:val="single" w:sz="4" w:space="0" w:color="auto"/>
            </w:tcBorders>
            <w:vAlign w:val="center"/>
          </w:tcPr>
          <w:p w14:paraId="22FEE518" w14:textId="77777777" w:rsidR="00E759FF" w:rsidRPr="00F4293F" w:rsidRDefault="00E759FF"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D8174A">
            <w:pPr>
              <w:spacing w:line="240" w:lineRule="auto"/>
              <w:rPr>
                <w:rFonts w:ascii="Arial" w:eastAsia="Arial Unicode MS" w:hAnsi="Arial" w:cs="Arial"/>
                <w:color w:val="0000FF"/>
                <w:lang w:val="es-ES"/>
              </w:rPr>
            </w:pPr>
          </w:p>
          <w:p w14:paraId="354BEF68" w14:textId="3D2C27CC" w:rsidR="00E759FF" w:rsidRDefault="00E759FF" w:rsidP="00D8174A">
            <w:pPr>
              <w:spacing w:line="240" w:lineRule="auto"/>
              <w:rPr>
                <w:rFonts w:ascii="Arial" w:eastAsia="Arial Unicode MS" w:hAnsi="Arial" w:cs="Arial"/>
                <w:color w:val="0000FF"/>
                <w:lang w:val="es-ES"/>
              </w:rPr>
            </w:pPr>
          </w:p>
          <w:p w14:paraId="61FF8DBB" w14:textId="23ED29DC" w:rsidR="00E759FF" w:rsidRDefault="00E759FF" w:rsidP="00D8174A">
            <w:pPr>
              <w:spacing w:line="240" w:lineRule="auto"/>
              <w:rPr>
                <w:rFonts w:ascii="Arial" w:eastAsia="Arial Unicode MS" w:hAnsi="Arial" w:cs="Arial"/>
                <w:color w:val="0000FF"/>
                <w:lang w:val="es-ES"/>
              </w:rPr>
            </w:pPr>
          </w:p>
          <w:p w14:paraId="5C6B981D" w14:textId="26B77D68" w:rsidR="00E759FF" w:rsidRDefault="00E759FF" w:rsidP="00D8174A">
            <w:pPr>
              <w:spacing w:line="240" w:lineRule="auto"/>
              <w:rPr>
                <w:rFonts w:ascii="Arial" w:eastAsia="Arial Unicode MS" w:hAnsi="Arial" w:cs="Arial"/>
                <w:color w:val="0000FF"/>
                <w:lang w:val="es-ES"/>
              </w:rPr>
            </w:pPr>
          </w:p>
          <w:p w14:paraId="6852D5B2" w14:textId="4CDD027A" w:rsidR="00E759FF" w:rsidRDefault="00E759FF" w:rsidP="00D8174A">
            <w:pPr>
              <w:spacing w:line="240" w:lineRule="auto"/>
              <w:rPr>
                <w:rFonts w:ascii="Arial" w:eastAsia="Arial Unicode MS" w:hAnsi="Arial" w:cs="Arial"/>
                <w:color w:val="0000FF"/>
                <w:lang w:val="es-ES"/>
              </w:rPr>
            </w:pPr>
          </w:p>
          <w:p w14:paraId="55B4E2FA" w14:textId="177476CD" w:rsidR="00E759FF" w:rsidRDefault="00E759FF" w:rsidP="00D8174A">
            <w:pPr>
              <w:spacing w:line="240" w:lineRule="auto"/>
              <w:rPr>
                <w:rFonts w:ascii="Arial" w:eastAsia="Arial Unicode MS" w:hAnsi="Arial" w:cs="Arial"/>
                <w:color w:val="0000FF"/>
                <w:lang w:val="es-ES"/>
              </w:rPr>
            </w:pPr>
          </w:p>
          <w:p w14:paraId="69FE521D" w14:textId="5CA112DA" w:rsidR="00E759FF" w:rsidRDefault="00E759FF" w:rsidP="00D8174A">
            <w:pPr>
              <w:spacing w:line="240" w:lineRule="auto"/>
              <w:rPr>
                <w:rFonts w:ascii="Arial" w:eastAsia="Arial Unicode MS" w:hAnsi="Arial" w:cs="Arial"/>
                <w:color w:val="0000FF"/>
                <w:lang w:val="es-ES"/>
              </w:rPr>
            </w:pPr>
          </w:p>
          <w:p w14:paraId="2A5D19C0" w14:textId="50B1AB72" w:rsidR="00E759FF" w:rsidRDefault="00E759FF" w:rsidP="00D8174A">
            <w:pPr>
              <w:spacing w:line="240" w:lineRule="auto"/>
              <w:rPr>
                <w:rFonts w:ascii="Arial" w:eastAsia="Arial Unicode MS" w:hAnsi="Arial" w:cs="Arial"/>
                <w:color w:val="0000FF"/>
                <w:lang w:val="es-ES"/>
              </w:rPr>
            </w:pPr>
          </w:p>
          <w:p w14:paraId="4B0B264E" w14:textId="77777777" w:rsidR="00E759FF" w:rsidRPr="00A80A1A" w:rsidRDefault="00E759FF" w:rsidP="00D8174A">
            <w:pPr>
              <w:spacing w:line="240" w:lineRule="auto"/>
              <w:rPr>
                <w:rFonts w:ascii="Arial" w:eastAsia="Arial Unicode MS" w:hAnsi="Arial" w:cs="Arial"/>
                <w:color w:val="0000FF"/>
                <w:lang w:val="es-ES"/>
              </w:rPr>
            </w:pPr>
          </w:p>
          <w:p w14:paraId="32E6852B" w14:textId="04C7E418" w:rsidR="00E759FF" w:rsidRDefault="00E759FF"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MEDIDOR</w:t>
            </w:r>
          </w:p>
          <w:p w14:paraId="038631BB" w14:textId="4E2E9193" w:rsidR="00E759FF" w:rsidRDefault="00E759FF" w:rsidP="00D8174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D8174A">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D8174A">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Tipo_medidor</w:t>
                  </w:r>
                  <w:proofErr w:type="spellEnd"/>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Trifasico</w:t>
                  </w:r>
                  <w:proofErr w:type="spellEnd"/>
                  <w:r w:rsidRPr="00E759FF">
                    <w:rPr>
                      <w:rFonts w:ascii="Arial" w:eastAsia="Arial Unicode MS" w:hAnsi="Arial" w:cs="Arial"/>
                      <w:color w:val="0000FF"/>
                      <w:sz w:val="16"/>
                      <w:szCs w:val="16"/>
                      <w:lang w:val="es-ES"/>
                    </w:rPr>
                    <w:t xml:space="preserve">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D8174A">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Magnitud_medidor</w:t>
                  </w:r>
                  <w:proofErr w:type="spellEnd"/>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5BC884B" w14:textId="77777777" w:rsidTr="00D8174A">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numero_cuadrantes</w:t>
                  </w:r>
                  <w:proofErr w:type="spellEnd"/>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7D24AE2" w14:textId="77777777" w:rsidTr="00D8174A">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Tipo_puerto</w:t>
                  </w:r>
                  <w:proofErr w:type="spellEnd"/>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77812DDB" w14:textId="77777777" w:rsidTr="00D8174A">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proofErr w:type="spellStart"/>
                  <w:r w:rsidRPr="00E759FF">
                    <w:rPr>
                      <w:rFonts w:ascii="Arial" w:eastAsia="Arial Unicode MS" w:hAnsi="Arial" w:cs="Arial"/>
                      <w:b/>
                      <w:bCs/>
                      <w:color w:val="0000FF"/>
                      <w:sz w:val="16"/>
                      <w:szCs w:val="16"/>
                      <w:lang w:val="es-ES"/>
                    </w:rPr>
                    <w:t>Cuenta_prepago</w:t>
                  </w:r>
                  <w:proofErr w:type="spellEnd"/>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65ADF8A" w14:textId="77777777" w:rsidTr="00D8174A">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Saldo_prepago</w:t>
                  </w:r>
                  <w:proofErr w:type="spellEnd"/>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621A0DAC" w14:textId="77777777" w:rsidTr="00D8174A">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Recarga_prepago</w:t>
                  </w:r>
                  <w:proofErr w:type="spellEnd"/>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3F53F927" w14:textId="77777777" w:rsidTr="00D8174A">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Sincronización_reloj</w:t>
                  </w:r>
                  <w:proofErr w:type="spellEnd"/>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7230CF73" w14:textId="77777777" w:rsidTr="00D8174A">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Dispositivo_corte</w:t>
                  </w:r>
                  <w:proofErr w:type="spellEnd"/>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boolean</w:t>
                  </w:r>
                  <w:proofErr w:type="spellEnd"/>
                </w:p>
              </w:tc>
            </w:tr>
            <w:tr w:rsidR="00E759FF" w:rsidRPr="006F75C5" w14:paraId="1C6257EF" w14:textId="77777777" w:rsidTr="00D8174A">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Modelo_fabricante</w:t>
                  </w:r>
                  <w:proofErr w:type="spellEnd"/>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366299ED" w14:textId="77777777" w:rsidTr="00D8174A">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Serial_fabricante</w:t>
                  </w:r>
                  <w:proofErr w:type="spellEnd"/>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4D37CF43" w14:textId="77777777" w:rsidTr="00D8174A">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Tipo_comunicacion</w:t>
                  </w:r>
                  <w:proofErr w:type="spellEnd"/>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Plc</w:t>
                  </w:r>
                  <w:proofErr w:type="spellEnd"/>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6476B994" w14:textId="77777777" w:rsidTr="00D8174A">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F6335AB" w14:textId="77777777" w:rsidTr="00D8174A">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Direcciones_registro</w:t>
                  </w:r>
                  <w:proofErr w:type="spellEnd"/>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restriccion</w:t>
                  </w:r>
                  <w:proofErr w:type="spellEnd"/>
                </w:p>
              </w:tc>
            </w:tr>
            <w:tr w:rsidR="00E759FF" w:rsidRPr="006F75C5" w14:paraId="6D3855DF" w14:textId="77777777" w:rsidTr="00D8174A">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Técnica_medida</w:t>
                  </w:r>
                  <w:proofErr w:type="spellEnd"/>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2BECFDFF" w14:textId="77777777" w:rsidTr="00D8174A">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roofErr w:type="spellStart"/>
                  <w:r w:rsidRPr="00E759FF">
                    <w:rPr>
                      <w:rFonts w:ascii="Arial" w:eastAsia="Arial Unicode MS" w:hAnsi="Arial" w:cs="Arial"/>
                      <w:color w:val="0000FF"/>
                      <w:sz w:val="16"/>
                      <w:szCs w:val="16"/>
                      <w:lang w:val="es-ES"/>
                    </w:rPr>
                    <w:t>Relación_tc</w:t>
                  </w:r>
                  <w:proofErr w:type="spellEnd"/>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string</w:t>
                  </w:r>
                  <w:proofErr w:type="spellEnd"/>
                </w:p>
              </w:tc>
            </w:tr>
            <w:tr w:rsidR="00E759FF" w:rsidRPr="006F75C5" w14:paraId="50D67D60" w14:textId="77777777" w:rsidTr="00D8174A">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 xml:space="preserve">Periodo </w:t>
                  </w:r>
                  <w:proofErr w:type="spellStart"/>
                  <w:r w:rsidRPr="00E759FF">
                    <w:rPr>
                      <w:rFonts w:ascii="Arial" w:eastAsia="Arial Unicode MS" w:hAnsi="Arial" w:cs="Arial"/>
                      <w:color w:val="0000FF"/>
                      <w:sz w:val="16"/>
                      <w:szCs w:val="16"/>
                      <w:lang w:val="es-ES"/>
                    </w:rPr>
                    <w:t>curva_carga</w:t>
                  </w:r>
                  <w:proofErr w:type="spellEnd"/>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proofErr w:type="spellStart"/>
                  <w:r w:rsidRPr="00E759FF">
                    <w:rPr>
                      <w:rFonts w:ascii="Arial" w:eastAsia="Arial Unicode MS" w:hAnsi="Arial" w:cs="Arial"/>
                      <w:i/>
                      <w:iCs/>
                      <w:color w:val="0000FF"/>
                      <w:sz w:val="16"/>
                      <w:szCs w:val="16"/>
                      <w:lang w:val="es-ES"/>
                    </w:rPr>
                    <w:t>int</w:t>
                  </w:r>
                  <w:proofErr w:type="spellEnd"/>
                </w:p>
              </w:tc>
            </w:tr>
            <w:tr w:rsidR="00E759FF" w:rsidRPr="006F75C5" w14:paraId="71F6EC23" w14:textId="77777777" w:rsidTr="00D8174A">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D8174A">
            <w:pPr>
              <w:spacing w:line="240" w:lineRule="auto"/>
              <w:rPr>
                <w:rFonts w:ascii="Arial" w:eastAsia="Arial Unicode MS" w:hAnsi="Arial" w:cs="Arial"/>
                <w:color w:val="0000FF"/>
                <w:lang w:val="es-ES"/>
              </w:rPr>
            </w:pPr>
          </w:p>
          <w:p w14:paraId="508F8BD3" w14:textId="77777777" w:rsidR="00E759FF" w:rsidRPr="006F75C5" w:rsidRDefault="00E759FF" w:rsidP="00D8174A">
            <w:pPr>
              <w:spacing w:line="240" w:lineRule="auto"/>
              <w:rPr>
                <w:rFonts w:ascii="Arial" w:eastAsia="Arial Unicode MS" w:hAnsi="Arial" w:cs="Arial"/>
                <w:color w:val="0000FF"/>
                <w:lang w:val="es-ES"/>
              </w:rPr>
            </w:pPr>
          </w:p>
          <w:p w14:paraId="2DF40940" w14:textId="77777777" w:rsidR="00E759FF" w:rsidRPr="00D03F51" w:rsidRDefault="00E759FF"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D8174A">
            <w:pPr>
              <w:spacing w:line="240" w:lineRule="auto"/>
              <w:jc w:val="both"/>
              <w:rPr>
                <w:rFonts w:ascii="Arial" w:eastAsia="Arial Unicode MS" w:hAnsi="Arial" w:cs="Arial"/>
                <w:color w:val="0000FF"/>
                <w:lang w:val="es-ES"/>
              </w:rPr>
            </w:pPr>
          </w:p>
        </w:tc>
      </w:tr>
      <w:tr w:rsidR="00E759FF" w:rsidRPr="000463D8" w14:paraId="6EBC7104" w14:textId="77777777" w:rsidTr="00D8174A">
        <w:tc>
          <w:tcPr>
            <w:tcW w:w="9658" w:type="dxa"/>
            <w:gridSpan w:val="9"/>
            <w:tcBorders>
              <w:top w:val="nil"/>
              <w:bottom w:val="single" w:sz="4" w:space="0" w:color="auto"/>
            </w:tcBorders>
          </w:tcPr>
          <w:p w14:paraId="47CBC11E" w14:textId="77777777" w:rsidR="00E759FF" w:rsidRPr="00F4293F" w:rsidRDefault="00E759FF" w:rsidP="00D8174A">
            <w:pPr>
              <w:rPr>
                <w:rFonts w:ascii="Arial" w:hAnsi="Arial" w:cs="Arial"/>
                <w:b/>
              </w:rPr>
            </w:pPr>
            <w:r w:rsidRPr="000463D8">
              <w:rPr>
                <w:rFonts w:ascii="Arial" w:hAnsi="Arial" w:cs="Arial"/>
                <w:b/>
              </w:rPr>
              <w:t>DATOS DE SALIDA:</w:t>
            </w:r>
          </w:p>
        </w:tc>
      </w:tr>
      <w:tr w:rsidR="00E759FF" w:rsidRPr="009B2573" w14:paraId="7660E2A4" w14:textId="77777777" w:rsidTr="00D8174A">
        <w:tc>
          <w:tcPr>
            <w:tcW w:w="559" w:type="dxa"/>
            <w:tcBorders>
              <w:bottom w:val="single" w:sz="4" w:space="0" w:color="auto"/>
            </w:tcBorders>
            <w:shd w:val="clear" w:color="auto" w:fill="D9D9D9"/>
          </w:tcPr>
          <w:p w14:paraId="4E488D7B" w14:textId="77777777" w:rsidR="00E759FF" w:rsidRPr="009B2573" w:rsidRDefault="00E759FF"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D8174A">
            <w:pPr>
              <w:jc w:val="center"/>
              <w:rPr>
                <w:rFonts w:ascii="Arial" w:hAnsi="Arial" w:cs="Arial"/>
                <w:b/>
              </w:rPr>
            </w:pPr>
            <w:r w:rsidRPr="009B2573">
              <w:rPr>
                <w:rFonts w:ascii="Arial" w:hAnsi="Arial" w:cs="Arial"/>
                <w:b/>
              </w:rPr>
              <w:t>Validaciones</w:t>
            </w:r>
          </w:p>
        </w:tc>
      </w:tr>
      <w:tr w:rsidR="00E759FF" w:rsidRPr="009B2573" w14:paraId="63D85B0C" w14:textId="77777777" w:rsidTr="00D8174A">
        <w:tc>
          <w:tcPr>
            <w:tcW w:w="559" w:type="dxa"/>
            <w:tcBorders>
              <w:bottom w:val="single" w:sz="4" w:space="0" w:color="auto"/>
            </w:tcBorders>
            <w:vAlign w:val="center"/>
          </w:tcPr>
          <w:p w14:paraId="7DE39A12" w14:textId="77777777" w:rsidR="00E759FF" w:rsidRPr="009B2573" w:rsidRDefault="00E759FF" w:rsidP="00D8174A">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D8174A">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D8174A">
            <w:pPr>
              <w:spacing w:line="240" w:lineRule="auto"/>
              <w:rPr>
                <w:rFonts w:ascii="Arial" w:hAnsi="Arial" w:cs="Arial"/>
                <w:i/>
                <w:color w:val="800000"/>
              </w:rPr>
            </w:pPr>
          </w:p>
        </w:tc>
      </w:tr>
      <w:tr w:rsidR="00E759FF" w:rsidRPr="000463D8" w14:paraId="24F04AF9" w14:textId="77777777" w:rsidTr="00D8174A">
        <w:tc>
          <w:tcPr>
            <w:tcW w:w="9658" w:type="dxa"/>
            <w:gridSpan w:val="9"/>
          </w:tcPr>
          <w:p w14:paraId="7E29CED2" w14:textId="77777777" w:rsidR="00E759FF" w:rsidRPr="0075343E" w:rsidRDefault="00E759FF" w:rsidP="00D8174A">
            <w:pPr>
              <w:rPr>
                <w:rFonts w:ascii="Arial" w:hAnsi="Arial" w:cs="Arial"/>
                <w:b/>
              </w:rPr>
            </w:pPr>
            <w:r w:rsidRPr="000463D8">
              <w:rPr>
                <w:rFonts w:ascii="Arial" w:hAnsi="Arial" w:cs="Arial"/>
                <w:b/>
              </w:rPr>
              <w:t>PRECONDICIÓN:</w:t>
            </w:r>
          </w:p>
        </w:tc>
      </w:tr>
      <w:tr w:rsidR="00E759FF" w:rsidRPr="000463D8" w14:paraId="07E2EE66" w14:textId="77777777" w:rsidTr="00D8174A">
        <w:tc>
          <w:tcPr>
            <w:tcW w:w="9658" w:type="dxa"/>
            <w:gridSpan w:val="9"/>
            <w:tcBorders>
              <w:bottom w:val="single" w:sz="4" w:space="0" w:color="auto"/>
            </w:tcBorders>
          </w:tcPr>
          <w:p w14:paraId="3178EF86" w14:textId="77777777" w:rsidR="00E759FF" w:rsidRDefault="00E759FF" w:rsidP="00D8174A">
            <w:pPr>
              <w:rPr>
                <w:rFonts w:ascii="Arial" w:hAnsi="Arial" w:cs="Arial"/>
                <w:b/>
              </w:rPr>
            </w:pPr>
            <w:r w:rsidRPr="000463D8">
              <w:rPr>
                <w:rFonts w:ascii="Arial" w:hAnsi="Arial" w:cs="Arial"/>
                <w:b/>
              </w:rPr>
              <w:t>FLUJO NORMAL DE TRABAJO:</w:t>
            </w:r>
          </w:p>
          <w:p w14:paraId="0789C2F2" w14:textId="77777777" w:rsidR="00E759FF" w:rsidRPr="00946062" w:rsidRDefault="00E759FF"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administrador/usuario tendrá la posibilidad de modificar el medidor</w:t>
            </w:r>
            <w:r w:rsidR="000C1175">
              <w:rPr>
                <w:rFonts w:ascii="Arial" w:hAnsi="Arial" w:cs="Arial"/>
                <w:color w:val="0000FF"/>
                <w:lang w:val="es-ES" w:eastAsia="es-ES"/>
              </w:rPr>
              <w:t>, definiéndolo como prepago o no prepago.</w:t>
            </w:r>
          </w:p>
          <w:p w14:paraId="1B482E12" w14:textId="77777777" w:rsidR="000C1175" w:rsidRDefault="000C1175" w:rsidP="00D8174A">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762BD4" w:rsidRDefault="00762BD4" w:rsidP="000C1175">
                                  <w:pPr>
                                    <w:jc w:val="center"/>
                                  </w:pPr>
                                  <w:proofErr w:type="spellStart"/>
                                  <w:r>
                                    <w:t>verificarSaldoMedidor</w:t>
                                  </w:r>
                                  <w:proofErr w:type="spellEnd"/>
                                </w:p>
                                <w:p w14:paraId="03AB1E87" w14:textId="56BECC20" w:rsidR="00762BD4" w:rsidRDefault="00762BD4" w:rsidP="000C1175">
                                  <w:pPr>
                                    <w:jc w:val="center"/>
                                  </w:pPr>
                                </w:p>
                                <w:p w14:paraId="70A9D278" w14:textId="3AFB6469" w:rsidR="00762BD4" w:rsidRDefault="00762BD4"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762BD4" w:rsidRDefault="00762BD4" w:rsidP="000C1175">
                            <w:pPr>
                              <w:jc w:val="center"/>
                            </w:pPr>
                            <w:proofErr w:type="spellStart"/>
                            <w:r>
                              <w:t>verificarSaldoMedidor</w:t>
                            </w:r>
                            <w:proofErr w:type="spellEnd"/>
                          </w:p>
                          <w:p w14:paraId="03AB1E87" w14:textId="56BECC20" w:rsidR="00762BD4" w:rsidRDefault="00762BD4" w:rsidP="000C1175">
                            <w:pPr>
                              <w:jc w:val="center"/>
                            </w:pPr>
                          </w:p>
                          <w:p w14:paraId="70A9D278" w14:textId="3AFB6469" w:rsidR="00762BD4" w:rsidRDefault="00762BD4" w:rsidP="000C1175">
                            <w:pPr>
                              <w:jc w:val="center"/>
                            </w:pPr>
                            <w:r>
                              <w:t>si el medidor es prepago permite mostrar que saldo posee</w:t>
                            </w:r>
                          </w:p>
                        </w:txbxContent>
                      </v:textbox>
                    </v:roundrect>
                  </w:pict>
                </mc:Fallback>
              </mc:AlternateContent>
            </w:r>
            <w:r w:rsidR="00E759FF">
              <w:rPr>
                <w:noProof/>
                <w:lang w:val="es-ES" w:eastAsia="es-ES"/>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0" r:lo="rId171" r:qs="rId172" r:cs="rId173"/>
                    </a:graphicData>
                  </a:graphic>
                </wp:inline>
              </w:drawing>
            </w:r>
          </w:p>
          <w:p w14:paraId="1DB7CB4B" w14:textId="1AE8FDBC"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D8174A">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762BD4" w:rsidRDefault="00762BD4" w:rsidP="000C1175">
                                  <w:pPr>
                                    <w:jc w:val="center"/>
                                  </w:pPr>
                                  <w:proofErr w:type="spellStart"/>
                                  <w:r>
                                    <w:t>cargarSaldoMedidor</w:t>
                                  </w:r>
                                  <w:proofErr w:type="spellEnd"/>
                                </w:p>
                                <w:p w14:paraId="08EC0343" w14:textId="6145D976" w:rsidR="00762BD4" w:rsidRDefault="00762BD4" w:rsidP="000C1175">
                                  <w:pPr>
                                    <w:jc w:val="center"/>
                                  </w:pPr>
                                </w:p>
                                <w:p w14:paraId="4FB45F94" w14:textId="61CBF9BA" w:rsidR="00762BD4" w:rsidRDefault="00762BD4"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762BD4" w:rsidRDefault="00762BD4" w:rsidP="000C1175">
                            <w:pPr>
                              <w:jc w:val="center"/>
                            </w:pPr>
                            <w:proofErr w:type="spellStart"/>
                            <w:r>
                              <w:t>cargarSaldoMedidor</w:t>
                            </w:r>
                            <w:proofErr w:type="spellEnd"/>
                          </w:p>
                          <w:p w14:paraId="08EC0343" w14:textId="6145D976" w:rsidR="00762BD4" w:rsidRDefault="00762BD4" w:rsidP="000C1175">
                            <w:pPr>
                              <w:jc w:val="center"/>
                            </w:pPr>
                          </w:p>
                          <w:p w14:paraId="4FB45F94" w14:textId="61CBF9BA" w:rsidR="00762BD4" w:rsidRDefault="00762BD4" w:rsidP="000C1175">
                            <w:pPr>
                              <w:jc w:val="center"/>
                            </w:pPr>
                            <w:r>
                              <w:t xml:space="preserve">el administrador/usuario podrá cargar saldo que desee al medidor </w:t>
                            </w:r>
                          </w:p>
                        </w:txbxContent>
                      </v:textbox>
                    </v:roundrect>
                  </w:pict>
                </mc:Fallback>
              </mc:AlternateContent>
            </w:r>
            <w:r w:rsidR="00E759FF">
              <w:rPr>
                <w:noProof/>
                <w:lang w:val="es-ES" w:eastAsia="es-ES"/>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5" r:lo="rId176" r:qs="rId177" r:cs="rId178"/>
                    </a:graphicData>
                  </a:graphic>
                </wp:inline>
              </w:drawing>
            </w:r>
          </w:p>
          <w:p w14:paraId="7E26412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D8174A">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D8174A">
            <w:pPr>
              <w:jc w:val="both"/>
              <w:rPr>
                <w:rFonts w:ascii="Arial" w:eastAsia="Arial Unicode MS" w:hAnsi="Arial" w:cs="Arial"/>
                <w:color w:val="0000FF"/>
                <w:lang w:val="es-ES"/>
              </w:rPr>
            </w:pPr>
          </w:p>
        </w:tc>
      </w:tr>
      <w:tr w:rsidR="00E759FF" w:rsidRPr="000463D8" w14:paraId="75330BB3" w14:textId="77777777" w:rsidTr="00D8174A">
        <w:tc>
          <w:tcPr>
            <w:tcW w:w="804" w:type="dxa"/>
            <w:gridSpan w:val="2"/>
            <w:shd w:val="clear" w:color="auto" w:fill="D9D9D9"/>
          </w:tcPr>
          <w:p w14:paraId="27E073CE"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48D563B7" w14:textId="77777777" w:rsidTr="00D8174A">
        <w:tc>
          <w:tcPr>
            <w:tcW w:w="804" w:type="dxa"/>
            <w:gridSpan w:val="2"/>
          </w:tcPr>
          <w:p w14:paraId="4254D501" w14:textId="77777777" w:rsidR="00E759FF" w:rsidRPr="006779C3" w:rsidRDefault="00E759FF"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D8174A">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D8174A">
            <w:pPr>
              <w:jc w:val="both"/>
              <w:rPr>
                <w:rFonts w:ascii="Arial" w:hAnsi="Arial" w:cs="Arial"/>
                <w:b/>
              </w:rPr>
            </w:pPr>
            <w:proofErr w:type="spellStart"/>
            <w:r>
              <w:rPr>
                <w:rFonts w:ascii="Arial" w:hAnsi="Arial" w:cs="Arial"/>
                <w:b/>
              </w:rPr>
              <w:t>determinarModalidadMedidor</w:t>
            </w:r>
            <w:proofErr w:type="spellEnd"/>
          </w:p>
          <w:p w14:paraId="6ABC0641" w14:textId="77777777" w:rsidR="00E759FF" w:rsidRDefault="00E759FF" w:rsidP="00D8174A">
            <w:pPr>
              <w:jc w:val="both"/>
              <w:rPr>
                <w:rFonts w:ascii="Arial" w:hAnsi="Arial" w:cs="Arial"/>
                <w:b/>
              </w:rPr>
            </w:pPr>
          </w:p>
          <w:p w14:paraId="4A48CE98" w14:textId="267A2360" w:rsidR="00E759FF" w:rsidRPr="00CF67FA" w:rsidRDefault="00E759FF" w:rsidP="00D8174A">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D8174A">
            <w:pPr>
              <w:jc w:val="both"/>
              <w:rPr>
                <w:rFonts w:ascii="Arial" w:hAnsi="Arial" w:cs="Arial"/>
                <w:bCs/>
              </w:rPr>
            </w:pPr>
          </w:p>
          <w:p w14:paraId="05D8AF9E" w14:textId="77777777" w:rsidR="00E759FF" w:rsidRPr="00CF67FA" w:rsidRDefault="00E759FF" w:rsidP="00D8174A">
            <w:pPr>
              <w:jc w:val="both"/>
              <w:rPr>
                <w:rFonts w:ascii="Arial" w:hAnsi="Arial" w:cs="Arial"/>
                <w:bCs/>
              </w:rPr>
            </w:pPr>
            <w:r w:rsidRPr="00CF67FA">
              <w:rPr>
                <w:rFonts w:ascii="Arial" w:hAnsi="Arial" w:cs="Arial"/>
                <w:bCs/>
              </w:rPr>
              <w:t>2 allí tendrá la opción de escoger diferentes opciones:</w:t>
            </w:r>
          </w:p>
          <w:p w14:paraId="64D5EF9A" w14:textId="77777777" w:rsidR="00E759FF" w:rsidRDefault="00E759FF" w:rsidP="00D8174A">
            <w:pPr>
              <w:jc w:val="both"/>
              <w:rPr>
                <w:rFonts w:ascii="Arial" w:hAnsi="Arial" w:cs="Arial"/>
                <w:b/>
              </w:rPr>
            </w:pPr>
          </w:p>
          <w:p w14:paraId="7E55D16A" w14:textId="651D7D99" w:rsidR="00E759FF" w:rsidRDefault="000C1175" w:rsidP="00612C47">
            <w:pPr>
              <w:pStyle w:val="Prrafodelista"/>
              <w:numPr>
                <w:ilvl w:val="0"/>
                <w:numId w:val="39"/>
              </w:numPr>
              <w:jc w:val="both"/>
              <w:rPr>
                <w:rFonts w:ascii="Arial" w:hAnsi="Arial" w:cs="Arial"/>
                <w:b/>
              </w:rPr>
            </w:pPr>
            <w:proofErr w:type="spellStart"/>
            <w:r>
              <w:rPr>
                <w:rFonts w:ascii="Arial" w:hAnsi="Arial" w:cs="Arial"/>
                <w:b/>
              </w:rPr>
              <w:t>determinarModalidadMedidor</w:t>
            </w:r>
            <w:proofErr w:type="spellEnd"/>
          </w:p>
          <w:p w14:paraId="77774262" w14:textId="77777777" w:rsidR="000C1175" w:rsidRDefault="000C1175" w:rsidP="000C1175">
            <w:pPr>
              <w:jc w:val="both"/>
              <w:rPr>
                <w:rFonts w:ascii="Arial" w:hAnsi="Arial" w:cs="Arial"/>
                <w:bCs/>
              </w:rPr>
            </w:pPr>
          </w:p>
          <w:p w14:paraId="3D4FD3FB" w14:textId="71E83043" w:rsidR="00E759FF" w:rsidRPr="000C1175" w:rsidRDefault="00E759FF" w:rsidP="00612C47">
            <w:pPr>
              <w:pStyle w:val="Prrafodelista"/>
              <w:numPr>
                <w:ilvl w:val="1"/>
                <w:numId w:val="3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612C47">
            <w:pPr>
              <w:pStyle w:val="Prrafodelista"/>
              <w:numPr>
                <w:ilvl w:val="1"/>
                <w:numId w:val="3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612C47">
            <w:pPr>
              <w:pStyle w:val="Prrafodelista"/>
              <w:numPr>
                <w:ilvl w:val="1"/>
                <w:numId w:val="39"/>
              </w:numPr>
              <w:jc w:val="both"/>
              <w:rPr>
                <w:rFonts w:ascii="Arial" w:hAnsi="Arial" w:cs="Arial"/>
                <w:bCs/>
              </w:rPr>
            </w:pPr>
            <w:r>
              <w:rPr>
                <w:rFonts w:ascii="Arial" w:hAnsi="Arial" w:cs="Arial"/>
                <w:bCs/>
              </w:rPr>
              <w:t xml:space="preserve">Al ser modalidad prepago se le permitirá </w:t>
            </w:r>
            <w:proofErr w:type="spellStart"/>
            <w:r w:rsidRPr="00611E95">
              <w:rPr>
                <w:rFonts w:ascii="Arial" w:hAnsi="Arial" w:cs="Arial"/>
                <w:b/>
              </w:rPr>
              <w:t>editarModalidadMedidor</w:t>
            </w:r>
            <w:proofErr w:type="spellEnd"/>
          </w:p>
          <w:p w14:paraId="4A3ECA1A" w14:textId="77777777" w:rsidR="000C1175" w:rsidRPr="00CF67FA" w:rsidRDefault="000C1175" w:rsidP="00D8174A">
            <w:pPr>
              <w:pStyle w:val="Prrafodelista"/>
              <w:jc w:val="both"/>
              <w:rPr>
                <w:rFonts w:ascii="Arial" w:hAnsi="Arial" w:cs="Arial"/>
                <w:bCs/>
              </w:rPr>
            </w:pPr>
          </w:p>
          <w:p w14:paraId="3A84236B" w14:textId="77777777" w:rsidR="00E759FF" w:rsidRDefault="00E759FF" w:rsidP="00D8174A">
            <w:pPr>
              <w:jc w:val="both"/>
              <w:rPr>
                <w:rFonts w:ascii="Arial" w:hAnsi="Arial" w:cs="Arial"/>
                <w:b/>
              </w:rPr>
            </w:pPr>
          </w:p>
          <w:p w14:paraId="792A4E43" w14:textId="77777777" w:rsidR="00611E95" w:rsidRDefault="00611E95" w:rsidP="00612C47">
            <w:pPr>
              <w:pStyle w:val="Prrafodelista"/>
              <w:numPr>
                <w:ilvl w:val="0"/>
                <w:numId w:val="39"/>
              </w:numPr>
              <w:jc w:val="both"/>
              <w:rPr>
                <w:rFonts w:ascii="Arial" w:hAnsi="Arial" w:cs="Arial"/>
                <w:bCs/>
              </w:rPr>
            </w:pPr>
            <w:proofErr w:type="spellStart"/>
            <w:r w:rsidRPr="00611E95">
              <w:rPr>
                <w:rFonts w:ascii="Arial" w:hAnsi="Arial" w:cs="Arial"/>
                <w:b/>
              </w:rPr>
              <w:t>editarModalidadMedidor</w:t>
            </w:r>
            <w:proofErr w:type="spellEnd"/>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2C47">
            <w:pPr>
              <w:pStyle w:val="Prrafodelista"/>
              <w:numPr>
                <w:ilvl w:val="1"/>
                <w:numId w:val="3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proofErr w:type="spellStart"/>
            <w:r w:rsidRPr="00611E95">
              <w:rPr>
                <w:rFonts w:ascii="Arial" w:hAnsi="Arial" w:cs="Arial"/>
                <w:b/>
              </w:rPr>
              <w:t>verificarSaldoMedidor</w:t>
            </w:r>
            <w:proofErr w:type="spellEnd"/>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proofErr w:type="spellStart"/>
            <w:r>
              <w:rPr>
                <w:rFonts w:ascii="Arial" w:hAnsi="Arial" w:cs="Arial"/>
                <w:b/>
              </w:rPr>
              <w:t>resetearSaldoMedidor</w:t>
            </w:r>
            <w:proofErr w:type="spellEnd"/>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proofErr w:type="spellStart"/>
            <w:r>
              <w:rPr>
                <w:rFonts w:ascii="Arial" w:hAnsi="Arial" w:cs="Arial"/>
                <w:b/>
              </w:rPr>
              <w:t>cargarSaldoMedidor</w:t>
            </w:r>
            <w:proofErr w:type="spellEnd"/>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D8174A">
            <w:pPr>
              <w:jc w:val="both"/>
              <w:rPr>
                <w:rFonts w:ascii="Arial" w:hAnsi="Arial" w:cs="Arial"/>
                <w:b/>
              </w:rPr>
            </w:pPr>
          </w:p>
          <w:p w14:paraId="3F44AE09" w14:textId="77777777" w:rsidR="00E759FF" w:rsidRPr="002538B6" w:rsidRDefault="00E759FF" w:rsidP="00D8174A">
            <w:pPr>
              <w:jc w:val="both"/>
              <w:rPr>
                <w:rFonts w:ascii="Arial" w:hAnsi="Arial" w:cs="Arial"/>
                <w:bCs/>
              </w:rPr>
            </w:pPr>
          </w:p>
        </w:tc>
      </w:tr>
      <w:tr w:rsidR="00E759FF" w:rsidRPr="000463D8" w14:paraId="681CCFFD" w14:textId="77777777" w:rsidTr="00D8174A">
        <w:tc>
          <w:tcPr>
            <w:tcW w:w="804" w:type="dxa"/>
            <w:gridSpan w:val="2"/>
          </w:tcPr>
          <w:p w14:paraId="3D5F3228" w14:textId="77777777" w:rsidR="00E759FF" w:rsidRPr="000463D8" w:rsidRDefault="00E759FF" w:rsidP="00D8174A">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D8174A">
            <w:pPr>
              <w:jc w:val="both"/>
              <w:rPr>
                <w:rFonts w:ascii="Arial" w:hAnsi="Arial" w:cs="Arial"/>
                <w:b/>
              </w:rPr>
            </w:pPr>
          </w:p>
        </w:tc>
      </w:tr>
      <w:tr w:rsidR="00E759FF" w:rsidRPr="000463D8" w14:paraId="1E309A74" w14:textId="77777777" w:rsidTr="00D8174A">
        <w:tc>
          <w:tcPr>
            <w:tcW w:w="9658" w:type="dxa"/>
            <w:gridSpan w:val="9"/>
          </w:tcPr>
          <w:p w14:paraId="346402AA" w14:textId="77777777" w:rsidR="00E759FF" w:rsidRPr="00CC2F74" w:rsidRDefault="00E759FF" w:rsidP="00D8174A">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D8174A">
            <w:pPr>
              <w:rPr>
                <w:rFonts w:ascii="Arial" w:hAnsi="Arial" w:cs="Arial"/>
                <w:color w:val="0000FF"/>
                <w:lang w:val="es-ES" w:eastAsia="es-ES"/>
              </w:rPr>
            </w:pPr>
          </w:p>
        </w:tc>
      </w:tr>
      <w:tr w:rsidR="00E759FF" w:rsidRPr="000463D8" w14:paraId="5B1FF72E" w14:textId="77777777" w:rsidTr="00D8174A">
        <w:tc>
          <w:tcPr>
            <w:tcW w:w="9658" w:type="dxa"/>
            <w:gridSpan w:val="9"/>
            <w:tcBorders>
              <w:bottom w:val="single" w:sz="4" w:space="0" w:color="auto"/>
            </w:tcBorders>
          </w:tcPr>
          <w:p w14:paraId="49A226F0" w14:textId="77777777" w:rsidR="00E759FF" w:rsidRPr="000463D8" w:rsidRDefault="00E759FF" w:rsidP="00D8174A">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D8174A">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D8174A">
        <w:tc>
          <w:tcPr>
            <w:tcW w:w="804" w:type="dxa"/>
            <w:gridSpan w:val="2"/>
            <w:shd w:val="clear" w:color="auto" w:fill="D9D9D9"/>
          </w:tcPr>
          <w:p w14:paraId="745A9485" w14:textId="77777777" w:rsidR="00E759FF" w:rsidRPr="000463D8" w:rsidRDefault="00E759FF"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D8174A">
            <w:pPr>
              <w:jc w:val="center"/>
              <w:rPr>
                <w:rFonts w:ascii="Arial" w:hAnsi="Arial" w:cs="Arial"/>
                <w:b/>
              </w:rPr>
            </w:pPr>
            <w:r w:rsidRPr="000463D8">
              <w:rPr>
                <w:rFonts w:ascii="Arial" w:hAnsi="Arial" w:cs="Arial"/>
                <w:b/>
              </w:rPr>
              <w:t>Sistema</w:t>
            </w:r>
          </w:p>
        </w:tc>
      </w:tr>
      <w:tr w:rsidR="00E759FF" w:rsidRPr="000463D8" w14:paraId="334BA460" w14:textId="77777777" w:rsidTr="00D8174A">
        <w:tc>
          <w:tcPr>
            <w:tcW w:w="804" w:type="dxa"/>
            <w:gridSpan w:val="2"/>
          </w:tcPr>
          <w:p w14:paraId="63F4F66E" w14:textId="77777777" w:rsidR="00E759FF" w:rsidRPr="000463D8" w:rsidRDefault="00E759FF" w:rsidP="00D8174A">
            <w:pPr>
              <w:jc w:val="center"/>
              <w:rPr>
                <w:rFonts w:ascii="Arial" w:hAnsi="Arial" w:cs="Arial"/>
                <w:b/>
              </w:rPr>
            </w:pPr>
          </w:p>
        </w:tc>
        <w:tc>
          <w:tcPr>
            <w:tcW w:w="4250" w:type="dxa"/>
            <w:gridSpan w:val="5"/>
          </w:tcPr>
          <w:p w14:paraId="479ECABA" w14:textId="77777777" w:rsidR="00E759FF" w:rsidRPr="000463D8" w:rsidRDefault="00E759FF" w:rsidP="00D8174A">
            <w:pPr>
              <w:jc w:val="both"/>
              <w:rPr>
                <w:rFonts w:ascii="Arial" w:hAnsi="Arial" w:cs="Arial"/>
                <w:b/>
              </w:rPr>
            </w:pPr>
          </w:p>
        </w:tc>
        <w:tc>
          <w:tcPr>
            <w:tcW w:w="4604" w:type="dxa"/>
            <w:gridSpan w:val="2"/>
          </w:tcPr>
          <w:p w14:paraId="31D42992" w14:textId="77777777" w:rsidR="00E759FF" w:rsidRPr="000463D8" w:rsidRDefault="00E759FF" w:rsidP="00D8174A">
            <w:pPr>
              <w:jc w:val="both"/>
              <w:rPr>
                <w:rFonts w:ascii="Arial" w:hAnsi="Arial" w:cs="Arial"/>
                <w:b/>
              </w:rPr>
            </w:pPr>
          </w:p>
        </w:tc>
      </w:tr>
      <w:tr w:rsidR="00E759FF" w:rsidRPr="000463D8" w14:paraId="00BAB67B" w14:textId="77777777" w:rsidTr="00D8174A">
        <w:tc>
          <w:tcPr>
            <w:tcW w:w="804" w:type="dxa"/>
            <w:gridSpan w:val="2"/>
          </w:tcPr>
          <w:p w14:paraId="77EDC4A6" w14:textId="77777777" w:rsidR="00E759FF" w:rsidRPr="000463D8" w:rsidRDefault="00E759FF" w:rsidP="00D8174A">
            <w:pPr>
              <w:jc w:val="center"/>
              <w:rPr>
                <w:rFonts w:ascii="Arial" w:hAnsi="Arial" w:cs="Arial"/>
                <w:b/>
              </w:rPr>
            </w:pPr>
          </w:p>
        </w:tc>
        <w:tc>
          <w:tcPr>
            <w:tcW w:w="4250" w:type="dxa"/>
            <w:gridSpan w:val="5"/>
          </w:tcPr>
          <w:p w14:paraId="779E02F9" w14:textId="77777777" w:rsidR="00E759FF" w:rsidRPr="000463D8" w:rsidRDefault="00E759FF" w:rsidP="00D8174A">
            <w:pPr>
              <w:jc w:val="both"/>
              <w:rPr>
                <w:rFonts w:ascii="Arial" w:hAnsi="Arial" w:cs="Arial"/>
                <w:b/>
              </w:rPr>
            </w:pPr>
          </w:p>
        </w:tc>
        <w:tc>
          <w:tcPr>
            <w:tcW w:w="4604" w:type="dxa"/>
            <w:gridSpan w:val="2"/>
          </w:tcPr>
          <w:p w14:paraId="03E4EF3D" w14:textId="77777777" w:rsidR="00E759FF" w:rsidRPr="000463D8" w:rsidRDefault="00E759FF" w:rsidP="00D8174A">
            <w:pPr>
              <w:jc w:val="both"/>
              <w:rPr>
                <w:rFonts w:ascii="Arial" w:hAnsi="Arial" w:cs="Arial"/>
                <w:b/>
              </w:rPr>
            </w:pPr>
          </w:p>
        </w:tc>
      </w:tr>
      <w:tr w:rsidR="00E759FF" w:rsidRPr="000463D8" w14:paraId="00947454" w14:textId="77777777" w:rsidTr="00D8174A">
        <w:tc>
          <w:tcPr>
            <w:tcW w:w="9658" w:type="dxa"/>
            <w:gridSpan w:val="9"/>
          </w:tcPr>
          <w:p w14:paraId="15F72C75" w14:textId="77777777" w:rsidR="00E759FF" w:rsidRPr="000463D8" w:rsidRDefault="00E759FF" w:rsidP="00D8174A">
            <w:pPr>
              <w:rPr>
                <w:rFonts w:ascii="Arial" w:hAnsi="Arial" w:cs="Arial"/>
                <w:b/>
              </w:rPr>
            </w:pPr>
            <w:r w:rsidRPr="000463D8">
              <w:rPr>
                <w:rFonts w:ascii="Arial" w:hAnsi="Arial" w:cs="Arial"/>
                <w:b/>
              </w:rPr>
              <w:t>POSCONDICION:</w:t>
            </w:r>
          </w:p>
          <w:p w14:paraId="46713895" w14:textId="77777777" w:rsidR="00E759FF" w:rsidRPr="000463D8" w:rsidRDefault="00E759FF"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D8174A">
        <w:tc>
          <w:tcPr>
            <w:tcW w:w="9658" w:type="dxa"/>
            <w:gridSpan w:val="9"/>
            <w:tcBorders>
              <w:bottom w:val="single" w:sz="4" w:space="0" w:color="auto"/>
            </w:tcBorders>
          </w:tcPr>
          <w:p w14:paraId="5A3F5B2F" w14:textId="77777777" w:rsidR="00E759FF" w:rsidRDefault="00E759FF" w:rsidP="00D8174A">
            <w:pPr>
              <w:rPr>
                <w:rFonts w:ascii="Arial" w:hAnsi="Arial" w:cs="Arial"/>
                <w:b/>
              </w:rPr>
            </w:pPr>
            <w:r w:rsidRPr="000463D8">
              <w:rPr>
                <w:rFonts w:ascii="Arial" w:hAnsi="Arial" w:cs="Arial"/>
                <w:b/>
              </w:rPr>
              <w:t>EXCEPCIONES</w:t>
            </w:r>
          </w:p>
          <w:p w14:paraId="34017185" w14:textId="3968D1F7" w:rsidR="001B5652" w:rsidRDefault="001B5652" w:rsidP="001B5652">
            <w:pPr>
              <w:jc w:val="both"/>
              <w:rPr>
                <w:rFonts w:ascii="Arial" w:hAnsi="Arial" w:cs="Arial"/>
                <w:bCs/>
              </w:rPr>
            </w:pPr>
          </w:p>
          <w:p w14:paraId="054BC4E1" w14:textId="4D8DA1B7" w:rsidR="00D46FBF" w:rsidRDefault="00D46FBF" w:rsidP="001B5652">
            <w:pPr>
              <w:jc w:val="both"/>
              <w:rPr>
                <w:rFonts w:ascii="Arial" w:hAnsi="Arial" w:cs="Arial"/>
                <w:bCs/>
              </w:rPr>
            </w:pPr>
            <w:r>
              <w:rPr>
                <w:rFonts w:ascii="Arial" w:hAnsi="Arial" w:cs="Arial"/>
                <w:bCs/>
              </w:rPr>
              <w:t>Se debe activar el modo prepago para el medidor antes de configurar acciones prepago</w:t>
            </w:r>
          </w:p>
          <w:p w14:paraId="45357DD9" w14:textId="77777777" w:rsidR="00D46FBF" w:rsidRDefault="00D46FBF"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D8174A">
            <w:pPr>
              <w:rPr>
                <w:rFonts w:ascii="Arial" w:hAnsi="Arial" w:cs="Arial"/>
                <w:b/>
              </w:rPr>
            </w:pPr>
          </w:p>
          <w:p w14:paraId="37B12A64" w14:textId="77777777" w:rsidR="00E759FF" w:rsidRPr="002F1D15" w:rsidRDefault="00E759FF" w:rsidP="00D8174A">
            <w:pPr>
              <w:rPr>
                <w:rFonts w:ascii="Arial" w:hAnsi="Arial" w:cs="Arial"/>
                <w:b/>
              </w:rPr>
            </w:pPr>
          </w:p>
        </w:tc>
      </w:tr>
      <w:tr w:rsidR="00E759FF" w:rsidRPr="000463D8" w14:paraId="69E2671C" w14:textId="77777777" w:rsidTr="00D8174A">
        <w:tc>
          <w:tcPr>
            <w:tcW w:w="815" w:type="dxa"/>
            <w:gridSpan w:val="3"/>
            <w:shd w:val="clear" w:color="auto" w:fill="D9D9D9"/>
          </w:tcPr>
          <w:p w14:paraId="70EAC87B" w14:textId="77777777" w:rsidR="00E759FF" w:rsidRPr="000463D8" w:rsidRDefault="00E759FF" w:rsidP="00D8174A">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D8174A">
        <w:tc>
          <w:tcPr>
            <w:tcW w:w="815" w:type="dxa"/>
            <w:gridSpan w:val="3"/>
          </w:tcPr>
          <w:p w14:paraId="2D9A8A1E" w14:textId="77777777" w:rsidR="00E759FF" w:rsidRPr="000463D8" w:rsidRDefault="00E759FF" w:rsidP="00D8174A">
            <w:pPr>
              <w:jc w:val="center"/>
              <w:rPr>
                <w:rFonts w:ascii="Arial" w:hAnsi="Arial" w:cs="Arial"/>
                <w:b/>
              </w:rPr>
            </w:pPr>
          </w:p>
        </w:tc>
        <w:tc>
          <w:tcPr>
            <w:tcW w:w="3262" w:type="dxa"/>
          </w:tcPr>
          <w:p w14:paraId="1CB17EC9" w14:textId="77777777" w:rsidR="00E759FF" w:rsidRPr="001D0168" w:rsidRDefault="00E759FF" w:rsidP="00D8174A">
            <w:pPr>
              <w:jc w:val="both"/>
              <w:rPr>
                <w:rFonts w:ascii="Arial" w:hAnsi="Arial" w:cs="Arial"/>
              </w:rPr>
            </w:pPr>
          </w:p>
        </w:tc>
        <w:tc>
          <w:tcPr>
            <w:tcW w:w="5581" w:type="dxa"/>
            <w:gridSpan w:val="5"/>
          </w:tcPr>
          <w:p w14:paraId="6059AF59" w14:textId="77777777" w:rsidR="00E759FF" w:rsidRPr="000463D8" w:rsidRDefault="00E759FF" w:rsidP="00D8174A">
            <w:pPr>
              <w:jc w:val="both"/>
              <w:rPr>
                <w:rFonts w:ascii="Arial" w:hAnsi="Arial" w:cs="Arial"/>
                <w:b/>
              </w:rPr>
            </w:pPr>
          </w:p>
        </w:tc>
      </w:tr>
      <w:tr w:rsidR="00E759FF" w:rsidRPr="000463D8" w14:paraId="5FFFF0D3" w14:textId="77777777" w:rsidTr="00D8174A">
        <w:tc>
          <w:tcPr>
            <w:tcW w:w="815" w:type="dxa"/>
            <w:gridSpan w:val="3"/>
          </w:tcPr>
          <w:p w14:paraId="4568343E" w14:textId="77777777" w:rsidR="00E759FF" w:rsidRPr="000463D8" w:rsidRDefault="00E759FF" w:rsidP="00D8174A">
            <w:pPr>
              <w:jc w:val="center"/>
              <w:rPr>
                <w:rFonts w:ascii="Arial" w:hAnsi="Arial" w:cs="Arial"/>
                <w:b/>
              </w:rPr>
            </w:pPr>
          </w:p>
        </w:tc>
        <w:tc>
          <w:tcPr>
            <w:tcW w:w="3262" w:type="dxa"/>
          </w:tcPr>
          <w:p w14:paraId="49A8FC13" w14:textId="77777777" w:rsidR="00E759FF" w:rsidRPr="001D0168" w:rsidRDefault="00E759FF" w:rsidP="00D8174A">
            <w:pPr>
              <w:jc w:val="both"/>
              <w:rPr>
                <w:rFonts w:ascii="Arial" w:hAnsi="Arial" w:cs="Arial"/>
              </w:rPr>
            </w:pPr>
          </w:p>
        </w:tc>
        <w:tc>
          <w:tcPr>
            <w:tcW w:w="5581" w:type="dxa"/>
            <w:gridSpan w:val="5"/>
          </w:tcPr>
          <w:p w14:paraId="72DB3EAA" w14:textId="77777777" w:rsidR="00E759FF" w:rsidRPr="00C1111C" w:rsidRDefault="00E759FF" w:rsidP="00D8174A">
            <w:pPr>
              <w:jc w:val="both"/>
              <w:rPr>
                <w:rFonts w:ascii="Arial" w:hAnsi="Arial" w:cs="Arial"/>
              </w:rPr>
            </w:pPr>
          </w:p>
        </w:tc>
      </w:tr>
      <w:tr w:rsidR="00E759FF" w:rsidRPr="000463D8" w14:paraId="5272A046" w14:textId="77777777" w:rsidTr="00D8174A">
        <w:tc>
          <w:tcPr>
            <w:tcW w:w="9658" w:type="dxa"/>
            <w:gridSpan w:val="9"/>
          </w:tcPr>
          <w:p w14:paraId="78C6AC3C" w14:textId="77777777" w:rsidR="00E759FF" w:rsidRDefault="00E759FF"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D8174A">
            <w:pPr>
              <w:rPr>
                <w:rFonts w:ascii="Arial" w:hAnsi="Arial" w:cs="Arial"/>
                <w:b/>
              </w:rPr>
            </w:pPr>
          </w:p>
          <w:p w14:paraId="09F68C57" w14:textId="77777777" w:rsidR="00E759FF" w:rsidRPr="006C4B76" w:rsidRDefault="00E759FF" w:rsidP="00D8174A">
            <w:pPr>
              <w:pStyle w:val="listparagraph"/>
              <w:snapToGrid w:val="0"/>
              <w:jc w:val="both"/>
              <w:rPr>
                <w:rFonts w:ascii="Arial" w:hAnsi="Arial" w:cs="Arial"/>
                <w:i/>
                <w:color w:val="800000"/>
                <w:lang w:val="es-CO" w:eastAsia="en-US"/>
              </w:rPr>
            </w:pPr>
          </w:p>
        </w:tc>
      </w:tr>
      <w:tr w:rsidR="00E759FF" w:rsidRPr="000463D8" w14:paraId="26E5F4DE" w14:textId="77777777" w:rsidTr="00D8174A">
        <w:trPr>
          <w:trHeight w:val="637"/>
        </w:trPr>
        <w:tc>
          <w:tcPr>
            <w:tcW w:w="9658" w:type="dxa"/>
            <w:gridSpan w:val="9"/>
          </w:tcPr>
          <w:p w14:paraId="127B7FE3" w14:textId="77777777" w:rsidR="00E759FF" w:rsidRPr="0019297C" w:rsidRDefault="00E759FF" w:rsidP="00D8174A">
            <w:pPr>
              <w:rPr>
                <w:rFonts w:ascii="Arial" w:hAnsi="Arial" w:cs="Arial"/>
                <w:b/>
              </w:rPr>
            </w:pPr>
            <w:r w:rsidRPr="000463D8">
              <w:rPr>
                <w:rFonts w:ascii="Arial" w:hAnsi="Arial" w:cs="Arial"/>
                <w:b/>
              </w:rPr>
              <w:lastRenderedPageBreak/>
              <w:t>RIESGOS:</w:t>
            </w:r>
          </w:p>
        </w:tc>
      </w:tr>
      <w:tr w:rsidR="00E759FF" w:rsidRPr="000463D8" w14:paraId="6386B0EB" w14:textId="77777777" w:rsidTr="00D8174A">
        <w:trPr>
          <w:trHeight w:val="744"/>
        </w:trPr>
        <w:tc>
          <w:tcPr>
            <w:tcW w:w="9658" w:type="dxa"/>
            <w:gridSpan w:val="9"/>
          </w:tcPr>
          <w:p w14:paraId="5EEFB479" w14:textId="77777777" w:rsidR="00E759FF" w:rsidRDefault="00E759FF" w:rsidP="00D8174A">
            <w:pPr>
              <w:rPr>
                <w:rFonts w:ascii="Arial" w:hAnsi="Arial" w:cs="Arial"/>
                <w:b/>
              </w:rPr>
            </w:pPr>
            <w:r w:rsidRPr="000463D8">
              <w:rPr>
                <w:rFonts w:ascii="Arial" w:hAnsi="Arial" w:cs="Arial"/>
                <w:b/>
              </w:rPr>
              <w:t>CRITERIOS DE ACEPTACIÓN:</w:t>
            </w:r>
          </w:p>
          <w:p w14:paraId="2CEB7F44" w14:textId="77777777" w:rsidR="00E759FF" w:rsidRDefault="00E759FF"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D8174A">
            <w:pPr>
              <w:rPr>
                <w:rFonts w:ascii="Arial" w:eastAsia="Arial Unicode MS" w:hAnsi="Arial" w:cs="Arial"/>
                <w:color w:val="0000FF"/>
                <w:lang w:val="es-ES"/>
              </w:rPr>
            </w:pPr>
          </w:p>
          <w:p w14:paraId="41161A20" w14:textId="1CD27978"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 xml:space="preserve">leer si el medidor </w:t>
            </w:r>
            <w:proofErr w:type="spellStart"/>
            <w:r w:rsidR="001B5652">
              <w:rPr>
                <w:rFonts w:ascii="Arial" w:eastAsia="Arial Unicode MS" w:hAnsi="Arial" w:cs="Arial"/>
                <w:color w:val="0000FF"/>
                <w:lang w:val="es-ES"/>
              </w:rPr>
              <w:t>esta</w:t>
            </w:r>
            <w:proofErr w:type="spellEnd"/>
            <w:r w:rsidR="001B5652">
              <w:rPr>
                <w:rFonts w:ascii="Arial" w:eastAsia="Arial Unicode MS" w:hAnsi="Arial" w:cs="Arial"/>
                <w:color w:val="0000FF"/>
                <w:lang w:val="es-ES"/>
              </w:rPr>
              <w:t xml:space="preserve"> disponible en modalidad prepago</w:t>
            </w:r>
          </w:p>
          <w:p w14:paraId="07F50FC0" w14:textId="4A659120"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D8174A">
            <w:pPr>
              <w:jc w:val="both"/>
              <w:rPr>
                <w:rFonts w:ascii="Arial" w:hAnsi="Arial" w:cs="Arial"/>
                <w:i/>
                <w:color w:val="800000"/>
              </w:rPr>
            </w:pPr>
          </w:p>
        </w:tc>
      </w:tr>
      <w:tr w:rsidR="00E759FF" w:rsidRPr="000463D8" w14:paraId="3DC6904B" w14:textId="77777777" w:rsidTr="00D8174A">
        <w:trPr>
          <w:trHeight w:val="609"/>
        </w:trPr>
        <w:tc>
          <w:tcPr>
            <w:tcW w:w="9658" w:type="dxa"/>
            <w:gridSpan w:val="9"/>
          </w:tcPr>
          <w:p w14:paraId="413E06AE" w14:textId="77777777" w:rsidR="00E759FF" w:rsidRDefault="00E759FF" w:rsidP="00D8174A">
            <w:pPr>
              <w:rPr>
                <w:rFonts w:ascii="Arial" w:hAnsi="Arial" w:cs="Arial"/>
                <w:b/>
              </w:rPr>
            </w:pPr>
            <w:r>
              <w:rPr>
                <w:rFonts w:ascii="Arial" w:hAnsi="Arial" w:cs="Arial"/>
                <w:b/>
              </w:rPr>
              <w:t>PROTOTIPO EXPLORATORIO</w:t>
            </w:r>
          </w:p>
          <w:p w14:paraId="03931CDA" w14:textId="77777777" w:rsidR="00E759FF" w:rsidRPr="00AD2D68" w:rsidRDefault="00E759FF" w:rsidP="00D8174A">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589BE4A9" w:rsidR="00553288" w:rsidRPr="00324DE7" w:rsidRDefault="0036596E" w:rsidP="00632B15">
      <w:pPr>
        <w:rPr>
          <w:b/>
          <w:bCs/>
          <w:szCs w:val="22"/>
        </w:rPr>
      </w:pPr>
      <w:r>
        <w:rPr>
          <w:noProof/>
        </w:rPr>
        <w:drawing>
          <wp:inline distT="0" distB="0" distL="0" distR="0" wp14:anchorId="55382441" wp14:editId="7A00711D">
            <wp:extent cx="6726739" cy="36788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36206" cy="3684042"/>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D8174A">
        <w:trPr>
          <w:tblHeader/>
        </w:trPr>
        <w:tc>
          <w:tcPr>
            <w:tcW w:w="4903" w:type="dxa"/>
            <w:gridSpan w:val="5"/>
            <w:shd w:val="clear" w:color="auto" w:fill="D9D9D9"/>
          </w:tcPr>
          <w:p w14:paraId="65369BD3" w14:textId="77777777" w:rsidR="00324DE7" w:rsidRPr="000463D8" w:rsidRDefault="00324DE7" w:rsidP="00D8174A">
            <w:pPr>
              <w:rPr>
                <w:rFonts w:ascii="Arial" w:hAnsi="Arial" w:cs="Arial"/>
                <w:b/>
              </w:rPr>
            </w:pPr>
            <w:r w:rsidRPr="000463D8">
              <w:rPr>
                <w:rFonts w:ascii="Arial" w:hAnsi="Arial" w:cs="Arial"/>
                <w:b/>
              </w:rPr>
              <w:t>IDENTIFICADOR CASO DE USO:</w:t>
            </w:r>
          </w:p>
          <w:p w14:paraId="7B04E503" w14:textId="3840BD75" w:rsidR="00324DE7" w:rsidRPr="000463D8" w:rsidRDefault="00324DE7" w:rsidP="00D8174A">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13</w:t>
            </w:r>
          </w:p>
        </w:tc>
        <w:tc>
          <w:tcPr>
            <w:tcW w:w="4755" w:type="dxa"/>
            <w:gridSpan w:val="4"/>
            <w:shd w:val="clear" w:color="auto" w:fill="D9D9D9"/>
          </w:tcPr>
          <w:p w14:paraId="05D28B7F" w14:textId="77777777" w:rsidR="00324DE7" w:rsidRPr="000463D8" w:rsidRDefault="00324DE7" w:rsidP="00D8174A">
            <w:pPr>
              <w:rPr>
                <w:rFonts w:ascii="Arial" w:hAnsi="Arial" w:cs="Arial"/>
                <w:b/>
              </w:rPr>
            </w:pPr>
            <w:r w:rsidRPr="000463D8">
              <w:rPr>
                <w:rFonts w:ascii="Arial" w:hAnsi="Arial" w:cs="Arial"/>
                <w:b/>
              </w:rPr>
              <w:t>NOMBRE:</w:t>
            </w:r>
          </w:p>
          <w:p w14:paraId="793E2DB9" w14:textId="16C92403" w:rsidR="00324DE7" w:rsidRDefault="00324DE7" w:rsidP="00D8174A">
            <w:pPr>
              <w:rPr>
                <w:szCs w:val="22"/>
              </w:rPr>
            </w:pPr>
            <w:r>
              <w:rPr>
                <w:szCs w:val="22"/>
              </w:rPr>
              <w:t>CREAR USUARIO</w:t>
            </w:r>
          </w:p>
          <w:p w14:paraId="616D00F3" w14:textId="77777777" w:rsidR="00324DE7" w:rsidRPr="000463D8" w:rsidRDefault="00324DE7" w:rsidP="00D8174A">
            <w:pPr>
              <w:rPr>
                <w:rFonts w:ascii="Arial" w:hAnsi="Arial" w:cs="Arial"/>
                <w:b/>
              </w:rPr>
            </w:pPr>
          </w:p>
        </w:tc>
      </w:tr>
      <w:tr w:rsidR="00324DE7" w:rsidRPr="000463D8" w14:paraId="15E5C654" w14:textId="77777777" w:rsidTr="00D8174A">
        <w:tc>
          <w:tcPr>
            <w:tcW w:w="6485" w:type="dxa"/>
            <w:gridSpan w:val="8"/>
          </w:tcPr>
          <w:p w14:paraId="4655E588" w14:textId="77777777" w:rsidR="00324DE7" w:rsidRDefault="00324DE7" w:rsidP="00D8174A">
            <w:pPr>
              <w:rPr>
                <w:rFonts w:ascii="Arial" w:hAnsi="Arial" w:cs="Arial"/>
                <w:b/>
              </w:rPr>
            </w:pPr>
            <w:r w:rsidRPr="000463D8">
              <w:rPr>
                <w:rFonts w:ascii="Arial" w:hAnsi="Arial" w:cs="Arial"/>
                <w:b/>
              </w:rPr>
              <w:t>COMPLEJIDAD:</w:t>
            </w:r>
          </w:p>
          <w:p w14:paraId="6853742F" w14:textId="77777777" w:rsidR="00324DE7" w:rsidRPr="00FA4470" w:rsidRDefault="00324DE7" w:rsidP="00D8174A">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D8174A">
            <w:pPr>
              <w:rPr>
                <w:rFonts w:ascii="Arial" w:hAnsi="Arial" w:cs="Arial"/>
                <w:b/>
              </w:rPr>
            </w:pPr>
            <w:r w:rsidRPr="000463D8">
              <w:rPr>
                <w:rFonts w:ascii="Arial" w:hAnsi="Arial" w:cs="Arial"/>
                <w:b/>
              </w:rPr>
              <w:t>PRIORIDAD:</w:t>
            </w:r>
          </w:p>
          <w:p w14:paraId="7D67E5BF" w14:textId="77777777" w:rsidR="00324DE7" w:rsidRPr="000463D8" w:rsidRDefault="00324DE7" w:rsidP="00D8174A">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D8174A">
        <w:tc>
          <w:tcPr>
            <w:tcW w:w="9658" w:type="dxa"/>
            <w:gridSpan w:val="9"/>
          </w:tcPr>
          <w:p w14:paraId="2AF63465" w14:textId="77777777" w:rsidR="00324DE7" w:rsidRPr="000463D8" w:rsidRDefault="00324DE7" w:rsidP="00D8174A">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D8174A">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D8174A">
        <w:tc>
          <w:tcPr>
            <w:tcW w:w="9658" w:type="dxa"/>
            <w:gridSpan w:val="9"/>
          </w:tcPr>
          <w:p w14:paraId="78C5B9D3" w14:textId="77777777" w:rsidR="00324DE7" w:rsidRPr="000463D8" w:rsidRDefault="00324DE7" w:rsidP="00D8174A">
            <w:pPr>
              <w:rPr>
                <w:rFonts w:ascii="Arial" w:hAnsi="Arial" w:cs="Arial"/>
                <w:b/>
              </w:rPr>
            </w:pPr>
            <w:r w:rsidRPr="000463D8">
              <w:rPr>
                <w:rFonts w:ascii="Arial" w:hAnsi="Arial" w:cs="Arial"/>
                <w:b/>
              </w:rPr>
              <w:t>ACTORES:</w:t>
            </w:r>
          </w:p>
          <w:p w14:paraId="5476D55A" w14:textId="77777777" w:rsidR="00324DE7" w:rsidRPr="00A80A1A" w:rsidRDefault="00324DE7" w:rsidP="00612C47">
            <w:pPr>
              <w:pStyle w:val="Prrafodelista"/>
              <w:numPr>
                <w:ilvl w:val="0"/>
                <w:numId w:val="39"/>
              </w:numPr>
              <w:rPr>
                <w:rFonts w:ascii="Arial" w:hAnsi="Arial" w:cs="Arial"/>
                <w:color w:val="0000FF"/>
              </w:rPr>
            </w:pPr>
            <w:r>
              <w:rPr>
                <w:rFonts w:ascii="Arial" w:hAnsi="Arial" w:cs="Arial"/>
                <w:color w:val="0000FF"/>
              </w:rPr>
              <w:t>Administrador</w:t>
            </w:r>
          </w:p>
        </w:tc>
      </w:tr>
      <w:tr w:rsidR="00324DE7" w:rsidRPr="000463D8" w14:paraId="5D5744D0" w14:textId="77777777" w:rsidTr="00D8174A">
        <w:tc>
          <w:tcPr>
            <w:tcW w:w="9658" w:type="dxa"/>
            <w:gridSpan w:val="9"/>
          </w:tcPr>
          <w:p w14:paraId="5671B882" w14:textId="77777777" w:rsidR="00324DE7" w:rsidRPr="00A80A1A" w:rsidRDefault="00324DE7" w:rsidP="00D8174A">
            <w:pPr>
              <w:rPr>
                <w:rFonts w:ascii="Arial" w:hAnsi="Arial" w:cs="Arial"/>
                <w:b/>
              </w:rPr>
            </w:pPr>
            <w:r w:rsidRPr="000463D8">
              <w:rPr>
                <w:rFonts w:ascii="Arial" w:hAnsi="Arial" w:cs="Arial"/>
                <w:b/>
              </w:rPr>
              <w:t>CASOS DE USO ASOCIADOS:</w:t>
            </w:r>
          </w:p>
          <w:p w14:paraId="63C024F9" w14:textId="3D7749DA" w:rsidR="00324DE7" w:rsidRPr="00A80A1A" w:rsidRDefault="00324DE7" w:rsidP="00D8174A">
            <w:pPr>
              <w:numPr>
                <w:ilvl w:val="0"/>
                <w:numId w:val="2"/>
              </w:numPr>
              <w:rPr>
                <w:rFonts w:ascii="Arial" w:eastAsia="Arial Unicode MS" w:hAnsi="Arial" w:cs="Arial"/>
                <w:iCs/>
                <w:color w:val="0000FF"/>
                <w:lang w:val="es-ES"/>
              </w:rPr>
            </w:pPr>
          </w:p>
        </w:tc>
      </w:tr>
      <w:tr w:rsidR="00324DE7" w:rsidRPr="000463D8" w14:paraId="592014B9" w14:textId="77777777" w:rsidTr="00D8174A">
        <w:tc>
          <w:tcPr>
            <w:tcW w:w="9658" w:type="dxa"/>
            <w:gridSpan w:val="9"/>
          </w:tcPr>
          <w:p w14:paraId="77F7D007" w14:textId="77777777" w:rsidR="00324DE7" w:rsidRPr="00A80A1A" w:rsidRDefault="00324DE7" w:rsidP="00D8174A">
            <w:pPr>
              <w:rPr>
                <w:rFonts w:ascii="Arial" w:hAnsi="Arial" w:cs="Arial"/>
                <w:b/>
              </w:rPr>
            </w:pPr>
            <w:r w:rsidRPr="000463D8">
              <w:rPr>
                <w:rFonts w:ascii="Arial" w:hAnsi="Arial" w:cs="Arial"/>
                <w:b/>
              </w:rPr>
              <w:t>PROPÓSITO:</w:t>
            </w:r>
          </w:p>
          <w:p w14:paraId="1E563822" w14:textId="77777777" w:rsidR="00324DE7" w:rsidRDefault="00324DE7" w:rsidP="00D8174A">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D8174A">
            <w:pPr>
              <w:rPr>
                <w:rFonts w:ascii="Arial" w:hAnsi="Arial" w:cs="Arial"/>
                <w:b/>
                <w:color w:val="0000FF"/>
                <w:lang w:val="es-ES"/>
              </w:rPr>
            </w:pPr>
          </w:p>
        </w:tc>
      </w:tr>
      <w:tr w:rsidR="00324DE7" w:rsidRPr="000463D8" w14:paraId="5BC594FF" w14:textId="77777777" w:rsidTr="00D8174A">
        <w:tc>
          <w:tcPr>
            <w:tcW w:w="9658" w:type="dxa"/>
            <w:gridSpan w:val="9"/>
            <w:tcBorders>
              <w:bottom w:val="single" w:sz="4" w:space="0" w:color="auto"/>
            </w:tcBorders>
          </w:tcPr>
          <w:p w14:paraId="3EC7EFEC" w14:textId="77777777" w:rsidR="00324DE7" w:rsidRDefault="00324DE7" w:rsidP="00D8174A">
            <w:pPr>
              <w:rPr>
                <w:rFonts w:ascii="Arial" w:hAnsi="Arial" w:cs="Arial"/>
                <w:b/>
              </w:rPr>
            </w:pPr>
            <w:r w:rsidRPr="000463D8">
              <w:rPr>
                <w:rFonts w:ascii="Arial" w:hAnsi="Arial" w:cs="Arial"/>
                <w:b/>
              </w:rPr>
              <w:t>DATOS DE ENTRADA:</w:t>
            </w:r>
          </w:p>
          <w:p w14:paraId="174C0E19" w14:textId="77777777" w:rsidR="00324DE7" w:rsidRPr="00A80A1A" w:rsidRDefault="00324DE7" w:rsidP="00D8174A">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D8174A">
        <w:tc>
          <w:tcPr>
            <w:tcW w:w="559" w:type="dxa"/>
            <w:tcBorders>
              <w:bottom w:val="single" w:sz="4" w:space="0" w:color="auto"/>
            </w:tcBorders>
            <w:shd w:val="clear" w:color="auto" w:fill="D9D9D9"/>
          </w:tcPr>
          <w:p w14:paraId="45F1D227"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D8174A">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D8174A">
        <w:tc>
          <w:tcPr>
            <w:tcW w:w="559" w:type="dxa"/>
            <w:tcBorders>
              <w:bottom w:val="single" w:sz="4" w:space="0" w:color="auto"/>
            </w:tcBorders>
            <w:vAlign w:val="center"/>
          </w:tcPr>
          <w:p w14:paraId="7605C7DC" w14:textId="77777777" w:rsidR="00324DE7" w:rsidRPr="00F4293F" w:rsidRDefault="00324DE7" w:rsidP="00D8174A">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D8174A">
            <w:pPr>
              <w:spacing w:line="240" w:lineRule="auto"/>
              <w:rPr>
                <w:rFonts w:ascii="Arial" w:eastAsia="Arial Unicode MS" w:hAnsi="Arial" w:cs="Arial"/>
                <w:color w:val="0000FF"/>
                <w:lang w:val="es-ES"/>
              </w:rPr>
            </w:pPr>
          </w:p>
          <w:p w14:paraId="7561EA0F" w14:textId="77777777" w:rsidR="00324DE7" w:rsidRPr="00A80A1A" w:rsidRDefault="00324DE7" w:rsidP="00D8174A">
            <w:pPr>
              <w:spacing w:line="240" w:lineRule="auto"/>
              <w:rPr>
                <w:rFonts w:ascii="Arial" w:eastAsia="Arial Unicode MS" w:hAnsi="Arial" w:cs="Arial"/>
                <w:color w:val="0000FF"/>
                <w:lang w:val="es-ES"/>
              </w:rPr>
            </w:pPr>
          </w:p>
          <w:p w14:paraId="485D440D" w14:textId="503D1A05" w:rsidR="00324DE7" w:rsidRDefault="00324DE7" w:rsidP="00D8174A">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D8174A">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2071" w:type="dxa"/>
                </w:tcPr>
                <w:p w14:paraId="38601926" w14:textId="58861416"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24DE7" w14:paraId="61D63D17" w14:textId="77777777" w:rsidTr="00324DE7">
              <w:tc>
                <w:tcPr>
                  <w:tcW w:w="2071" w:type="dxa"/>
                </w:tcPr>
                <w:p w14:paraId="0DE2B1D3" w14:textId="2165EFAB"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2071" w:type="dxa"/>
                </w:tcPr>
                <w:p w14:paraId="4CCCA4AC" w14:textId="14CB616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1E86C119" w14:textId="77777777" w:rsidTr="00324DE7">
              <w:tc>
                <w:tcPr>
                  <w:tcW w:w="2071" w:type="dxa"/>
                </w:tcPr>
                <w:p w14:paraId="72F276B1" w14:textId="223A381D"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Cedula_usuario</w:t>
                  </w:r>
                  <w:proofErr w:type="spellEnd"/>
                </w:p>
              </w:tc>
              <w:tc>
                <w:tcPr>
                  <w:tcW w:w="2071" w:type="dxa"/>
                </w:tcPr>
                <w:p w14:paraId="5AC04E40" w14:textId="07725FFC"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324DE7" w14:paraId="5E7506D4" w14:textId="77777777" w:rsidTr="00324DE7">
              <w:tc>
                <w:tcPr>
                  <w:tcW w:w="2071" w:type="dxa"/>
                </w:tcPr>
                <w:p w14:paraId="32AA9960" w14:textId="4CDB84F5"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Rol_usuario</w:t>
                  </w:r>
                  <w:proofErr w:type="spellEnd"/>
                </w:p>
              </w:tc>
              <w:tc>
                <w:tcPr>
                  <w:tcW w:w="2071" w:type="dxa"/>
                </w:tcPr>
                <w:p w14:paraId="55CAC1AE" w14:textId="756C220A" w:rsidR="00324DE7" w:rsidRDefault="00324DE7"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24DE7" w14:paraId="43C9426A" w14:textId="77777777" w:rsidTr="00324DE7">
              <w:tc>
                <w:tcPr>
                  <w:tcW w:w="2071" w:type="dxa"/>
                </w:tcPr>
                <w:p w14:paraId="7FDE7EBD" w14:textId="7416C458"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Estado_usuario</w:t>
                  </w:r>
                  <w:proofErr w:type="spellEnd"/>
                </w:p>
              </w:tc>
              <w:tc>
                <w:tcPr>
                  <w:tcW w:w="2071" w:type="dxa"/>
                </w:tcPr>
                <w:p w14:paraId="15B10994" w14:textId="7AEAA55F" w:rsidR="00324DE7" w:rsidRDefault="0076421F" w:rsidP="00D8174A">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762BD4" w14:paraId="69F031E5" w14:textId="77777777" w:rsidTr="00324DE7">
              <w:tc>
                <w:tcPr>
                  <w:tcW w:w="2071" w:type="dxa"/>
                </w:tcPr>
                <w:p w14:paraId="69A3ED22" w14:textId="6867DB81" w:rsidR="00762BD4" w:rsidRDefault="00762BD4" w:rsidP="00762BD4">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Clave_Usuario</w:t>
                  </w:r>
                  <w:proofErr w:type="spellEnd"/>
                </w:p>
              </w:tc>
              <w:tc>
                <w:tcPr>
                  <w:tcW w:w="2071" w:type="dxa"/>
                </w:tcPr>
                <w:p w14:paraId="50CD2ACF" w14:textId="74E0F767" w:rsidR="00762BD4" w:rsidRDefault="00762BD4" w:rsidP="00762BD4">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762BD4" w14:paraId="6763C80E" w14:textId="77777777" w:rsidTr="00324DE7">
              <w:tc>
                <w:tcPr>
                  <w:tcW w:w="2071" w:type="dxa"/>
                </w:tcPr>
                <w:p w14:paraId="63B2B802" w14:textId="3118E631" w:rsidR="00762BD4" w:rsidRDefault="00762BD4" w:rsidP="00762BD4">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Correo_usuario</w:t>
                  </w:r>
                  <w:proofErr w:type="spellEnd"/>
                </w:p>
              </w:tc>
              <w:tc>
                <w:tcPr>
                  <w:tcW w:w="2071" w:type="dxa"/>
                </w:tcPr>
                <w:p w14:paraId="5A4A1711" w14:textId="3C7DEEBD" w:rsidR="00762BD4" w:rsidRDefault="00762BD4" w:rsidP="00762BD4">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bl>
          <w:p w14:paraId="0A4FBBBB" w14:textId="77777777" w:rsidR="00324DE7" w:rsidRDefault="00324DE7" w:rsidP="00D8174A">
            <w:pPr>
              <w:spacing w:line="240" w:lineRule="auto"/>
              <w:rPr>
                <w:rFonts w:ascii="Arial" w:eastAsia="Arial Unicode MS" w:hAnsi="Arial" w:cs="Arial"/>
                <w:color w:val="0000FF"/>
                <w:lang w:val="es-ES"/>
              </w:rPr>
            </w:pPr>
          </w:p>
          <w:p w14:paraId="3D087147" w14:textId="77777777" w:rsidR="00324DE7" w:rsidRDefault="00324DE7" w:rsidP="00D8174A">
            <w:pPr>
              <w:spacing w:line="240" w:lineRule="auto"/>
              <w:rPr>
                <w:rFonts w:ascii="Arial" w:eastAsia="Arial Unicode MS" w:hAnsi="Arial" w:cs="Arial"/>
                <w:color w:val="0000FF"/>
                <w:lang w:val="es-ES"/>
              </w:rPr>
            </w:pPr>
          </w:p>
          <w:p w14:paraId="53C7F013" w14:textId="77777777" w:rsidR="00324DE7" w:rsidRDefault="00324DE7" w:rsidP="00D8174A">
            <w:pPr>
              <w:spacing w:line="240" w:lineRule="auto"/>
              <w:rPr>
                <w:rFonts w:ascii="Arial" w:eastAsia="Arial Unicode MS" w:hAnsi="Arial" w:cs="Arial"/>
                <w:color w:val="0000FF"/>
                <w:lang w:val="es-ES"/>
              </w:rPr>
            </w:pPr>
          </w:p>
          <w:p w14:paraId="3851E7D6" w14:textId="77777777" w:rsidR="00324DE7" w:rsidRPr="006F75C5" w:rsidRDefault="00324DE7" w:rsidP="00D8174A">
            <w:pPr>
              <w:spacing w:line="240" w:lineRule="auto"/>
              <w:rPr>
                <w:rFonts w:ascii="Arial" w:eastAsia="Arial Unicode MS" w:hAnsi="Arial" w:cs="Arial"/>
                <w:color w:val="0000FF"/>
                <w:lang w:val="es-ES"/>
              </w:rPr>
            </w:pPr>
          </w:p>
          <w:p w14:paraId="3937DBE7" w14:textId="77777777" w:rsidR="00324DE7" w:rsidRPr="00D03F51" w:rsidRDefault="00324DE7" w:rsidP="00D8174A">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D8174A">
            <w:pPr>
              <w:spacing w:line="240" w:lineRule="auto"/>
              <w:jc w:val="both"/>
              <w:rPr>
                <w:rFonts w:ascii="Arial" w:eastAsia="Arial Unicode MS" w:hAnsi="Arial" w:cs="Arial"/>
                <w:color w:val="0000FF"/>
                <w:lang w:val="es-ES"/>
              </w:rPr>
            </w:pPr>
          </w:p>
        </w:tc>
      </w:tr>
      <w:tr w:rsidR="00324DE7" w:rsidRPr="000463D8" w14:paraId="39FC2C8B" w14:textId="77777777" w:rsidTr="00D8174A">
        <w:tc>
          <w:tcPr>
            <w:tcW w:w="9658" w:type="dxa"/>
            <w:gridSpan w:val="9"/>
            <w:tcBorders>
              <w:top w:val="nil"/>
              <w:bottom w:val="single" w:sz="4" w:space="0" w:color="auto"/>
            </w:tcBorders>
          </w:tcPr>
          <w:p w14:paraId="56E212E8" w14:textId="77777777" w:rsidR="00324DE7" w:rsidRPr="00F4293F" w:rsidRDefault="00324DE7" w:rsidP="00D8174A">
            <w:pPr>
              <w:rPr>
                <w:rFonts w:ascii="Arial" w:hAnsi="Arial" w:cs="Arial"/>
                <w:b/>
              </w:rPr>
            </w:pPr>
            <w:r w:rsidRPr="000463D8">
              <w:rPr>
                <w:rFonts w:ascii="Arial" w:hAnsi="Arial" w:cs="Arial"/>
                <w:b/>
              </w:rPr>
              <w:t>DATOS DE SALIDA:</w:t>
            </w:r>
          </w:p>
        </w:tc>
      </w:tr>
      <w:tr w:rsidR="00324DE7" w:rsidRPr="009B2573" w14:paraId="6DC72BDA" w14:textId="77777777" w:rsidTr="00D8174A">
        <w:tc>
          <w:tcPr>
            <w:tcW w:w="559" w:type="dxa"/>
            <w:tcBorders>
              <w:bottom w:val="single" w:sz="4" w:space="0" w:color="auto"/>
            </w:tcBorders>
            <w:shd w:val="clear" w:color="auto" w:fill="D9D9D9"/>
          </w:tcPr>
          <w:p w14:paraId="1A45974E" w14:textId="77777777" w:rsidR="00324DE7" w:rsidRPr="009B2573" w:rsidRDefault="00324DE7" w:rsidP="00D8174A">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D8174A">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D8174A">
            <w:pPr>
              <w:jc w:val="center"/>
              <w:rPr>
                <w:rFonts w:ascii="Arial" w:hAnsi="Arial" w:cs="Arial"/>
                <w:b/>
              </w:rPr>
            </w:pPr>
            <w:r w:rsidRPr="009B2573">
              <w:rPr>
                <w:rFonts w:ascii="Arial" w:hAnsi="Arial" w:cs="Arial"/>
                <w:b/>
              </w:rPr>
              <w:t>Validaciones</w:t>
            </w:r>
          </w:p>
        </w:tc>
      </w:tr>
      <w:tr w:rsidR="00324DE7" w:rsidRPr="009B2573" w14:paraId="5BD7C924" w14:textId="77777777" w:rsidTr="00D8174A">
        <w:tc>
          <w:tcPr>
            <w:tcW w:w="559" w:type="dxa"/>
            <w:tcBorders>
              <w:bottom w:val="single" w:sz="4" w:space="0" w:color="auto"/>
            </w:tcBorders>
            <w:vAlign w:val="center"/>
          </w:tcPr>
          <w:p w14:paraId="0CEA290F" w14:textId="77777777" w:rsidR="00324DE7" w:rsidRPr="009B2573" w:rsidRDefault="00324DE7" w:rsidP="00D8174A">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D8174A">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D8174A">
            <w:pPr>
              <w:spacing w:line="240" w:lineRule="auto"/>
              <w:rPr>
                <w:rFonts w:ascii="Arial" w:hAnsi="Arial" w:cs="Arial"/>
                <w:i/>
                <w:color w:val="800000"/>
              </w:rPr>
            </w:pPr>
          </w:p>
        </w:tc>
      </w:tr>
      <w:tr w:rsidR="00324DE7" w:rsidRPr="000463D8" w14:paraId="0BB91ECF" w14:textId="77777777" w:rsidTr="00D8174A">
        <w:tc>
          <w:tcPr>
            <w:tcW w:w="9658" w:type="dxa"/>
            <w:gridSpan w:val="9"/>
          </w:tcPr>
          <w:p w14:paraId="1338C08D" w14:textId="77777777" w:rsidR="00324DE7" w:rsidRDefault="00324DE7" w:rsidP="00D8174A">
            <w:pPr>
              <w:rPr>
                <w:rFonts w:ascii="Arial" w:hAnsi="Arial" w:cs="Arial"/>
                <w:b/>
              </w:rPr>
            </w:pPr>
            <w:r w:rsidRPr="000463D8">
              <w:rPr>
                <w:rFonts w:ascii="Arial" w:hAnsi="Arial" w:cs="Arial"/>
                <w:b/>
              </w:rPr>
              <w:t>PRECONDICIÓN:</w:t>
            </w:r>
          </w:p>
          <w:p w14:paraId="3C35064D" w14:textId="77777777" w:rsidR="00643133" w:rsidRDefault="00643133" w:rsidP="00D8174A">
            <w:pPr>
              <w:rPr>
                <w:rFonts w:ascii="Arial" w:hAnsi="Arial" w:cs="Arial"/>
                <w:b/>
              </w:rPr>
            </w:pPr>
          </w:p>
          <w:p w14:paraId="1B8F3BC3" w14:textId="78651797" w:rsidR="00643133" w:rsidRDefault="00643133" w:rsidP="00D8174A">
            <w:pPr>
              <w:rPr>
                <w:rFonts w:ascii="Arial" w:hAnsi="Arial" w:cs="Arial"/>
                <w:b/>
              </w:rPr>
            </w:pPr>
            <w:r>
              <w:rPr>
                <w:rFonts w:ascii="Arial" w:hAnsi="Arial" w:cs="Arial"/>
                <w:b/>
              </w:rPr>
              <w:t>Para crear usuarios e ingresar al módulo de administración de usuarios se debe tener permisos necesarios, de lo contrario no podrá ver el módulo.</w:t>
            </w:r>
          </w:p>
          <w:p w14:paraId="004C572E" w14:textId="03B6EC2D" w:rsidR="00643133" w:rsidRPr="0075343E" w:rsidRDefault="00643133" w:rsidP="00D8174A">
            <w:pPr>
              <w:rPr>
                <w:rFonts w:ascii="Arial" w:hAnsi="Arial" w:cs="Arial"/>
                <w:b/>
              </w:rPr>
            </w:pPr>
          </w:p>
        </w:tc>
      </w:tr>
      <w:tr w:rsidR="00324DE7" w:rsidRPr="000463D8" w14:paraId="5EF5FEEF" w14:textId="77777777" w:rsidTr="00D8174A">
        <w:tc>
          <w:tcPr>
            <w:tcW w:w="9658" w:type="dxa"/>
            <w:gridSpan w:val="9"/>
            <w:tcBorders>
              <w:bottom w:val="single" w:sz="4" w:space="0" w:color="auto"/>
            </w:tcBorders>
          </w:tcPr>
          <w:p w14:paraId="57DFAD49" w14:textId="77777777" w:rsidR="00324DE7" w:rsidRDefault="00324DE7" w:rsidP="00D8174A">
            <w:pPr>
              <w:rPr>
                <w:rFonts w:ascii="Arial" w:hAnsi="Arial" w:cs="Arial"/>
                <w:b/>
              </w:rPr>
            </w:pPr>
            <w:r w:rsidRPr="000463D8">
              <w:rPr>
                <w:rFonts w:ascii="Arial" w:hAnsi="Arial" w:cs="Arial"/>
                <w:b/>
              </w:rPr>
              <w:t>FLUJO NORMAL DE TRABAJO:</w:t>
            </w:r>
          </w:p>
          <w:p w14:paraId="3B07B9AE" w14:textId="77777777" w:rsidR="00324DE7" w:rsidRPr="00946062" w:rsidRDefault="00324DE7" w:rsidP="00D8174A">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1" r:lo="rId182" r:qs="rId183" r:cs="rId184"/>
                    </a:graphicData>
                  </a:graphic>
                </wp:inline>
              </w:drawing>
            </w:r>
          </w:p>
          <w:p w14:paraId="7F6E8A2A"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D8174A">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inline>
              </w:drawing>
            </w:r>
            <w:r w:rsidR="00553288">
              <w:rPr>
                <w:noProof/>
                <w:lang w:val="es-ES" w:eastAsia="es-ES"/>
              </w:rPr>
              <w:drawing>
                <wp:inline distT="0" distB="0" distL="0" distR="0" wp14:anchorId="75642FE5" wp14:editId="3987DD2A">
                  <wp:extent cx="5505893" cy="2402959"/>
                  <wp:effectExtent l="95250" t="0" r="76200" b="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inline>
              </w:drawing>
            </w:r>
          </w:p>
          <w:p w14:paraId="6FAF9C5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D8174A">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D8174A">
            <w:pPr>
              <w:jc w:val="both"/>
              <w:rPr>
                <w:rFonts w:ascii="Arial" w:eastAsia="Arial Unicode MS" w:hAnsi="Arial" w:cs="Arial"/>
                <w:color w:val="0000FF"/>
                <w:lang w:val="es-ES"/>
              </w:rPr>
            </w:pPr>
          </w:p>
        </w:tc>
      </w:tr>
      <w:tr w:rsidR="00324DE7" w:rsidRPr="000463D8" w14:paraId="2A970564" w14:textId="77777777" w:rsidTr="00D8174A">
        <w:tc>
          <w:tcPr>
            <w:tcW w:w="804" w:type="dxa"/>
            <w:gridSpan w:val="2"/>
            <w:shd w:val="clear" w:color="auto" w:fill="D9D9D9"/>
          </w:tcPr>
          <w:p w14:paraId="1E41ED25" w14:textId="77777777" w:rsidR="00324DE7" w:rsidRPr="000463D8" w:rsidRDefault="00324DE7" w:rsidP="00D8174A">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1949AA98" w14:textId="77777777" w:rsidTr="00D8174A">
        <w:tc>
          <w:tcPr>
            <w:tcW w:w="804" w:type="dxa"/>
            <w:gridSpan w:val="2"/>
          </w:tcPr>
          <w:p w14:paraId="7EB6A524" w14:textId="77777777" w:rsidR="00324DE7" w:rsidRPr="006779C3" w:rsidRDefault="00324DE7" w:rsidP="00D8174A">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2C6445F" w14:textId="77777777" w:rsidR="00324DE7" w:rsidRDefault="00324DE7" w:rsidP="00D8174A">
            <w:pPr>
              <w:jc w:val="both"/>
              <w:rPr>
                <w:rFonts w:ascii="Arial" w:hAnsi="Arial" w:cs="Arial"/>
                <w:color w:val="0000FF"/>
                <w:lang w:val="es-ES" w:eastAsia="es-ES"/>
              </w:rPr>
            </w:pPr>
            <w:r>
              <w:rPr>
                <w:rFonts w:ascii="Arial" w:hAnsi="Arial" w:cs="Arial"/>
                <w:color w:val="0000FF"/>
                <w:lang w:val="es-ES" w:eastAsia="es-ES"/>
              </w:rPr>
              <w:t>Administrador/usuario</w:t>
            </w:r>
          </w:p>
          <w:p w14:paraId="3FEA51C9" w14:textId="7414A627" w:rsidR="0036596E" w:rsidRPr="006779C3" w:rsidRDefault="0036596E" w:rsidP="00D8174A">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2"/>
          </w:tcPr>
          <w:p w14:paraId="0DAAD986" w14:textId="11C18515" w:rsidR="00324DE7" w:rsidRDefault="0036596E" w:rsidP="00D8174A">
            <w:pPr>
              <w:jc w:val="both"/>
              <w:rPr>
                <w:rFonts w:ascii="Arial" w:hAnsi="Arial" w:cs="Arial"/>
                <w:b/>
              </w:rPr>
            </w:pPr>
            <w:proofErr w:type="spellStart"/>
            <w:r>
              <w:rPr>
                <w:rFonts w:ascii="Arial" w:hAnsi="Arial" w:cs="Arial"/>
                <w:b/>
              </w:rPr>
              <w:t>crearUsuario</w:t>
            </w:r>
            <w:proofErr w:type="spellEnd"/>
          </w:p>
          <w:p w14:paraId="481B2F20" w14:textId="55EBB6D1" w:rsidR="0036596E" w:rsidRDefault="0036596E" w:rsidP="00D8174A">
            <w:pPr>
              <w:jc w:val="both"/>
              <w:rPr>
                <w:rFonts w:ascii="Arial" w:hAnsi="Arial" w:cs="Arial"/>
                <w:b/>
              </w:rPr>
            </w:pPr>
          </w:p>
          <w:p w14:paraId="4ED141BF" w14:textId="132C1C0C" w:rsidR="0036596E" w:rsidRPr="0036596E" w:rsidRDefault="0036596E" w:rsidP="00D8174A">
            <w:pPr>
              <w:jc w:val="both"/>
              <w:rPr>
                <w:rFonts w:ascii="Arial" w:hAnsi="Arial" w:cs="Arial"/>
                <w:bCs/>
              </w:rPr>
            </w:pPr>
            <w:r w:rsidRPr="0036596E">
              <w:rPr>
                <w:rFonts w:ascii="Arial" w:hAnsi="Arial" w:cs="Arial"/>
                <w:bCs/>
              </w:rPr>
              <w:t>el usuario con privilegios de crear usuarios tendrá la opción de crear el usuario que desee, ingresando al modulo de</w:t>
            </w:r>
            <w:r>
              <w:rPr>
                <w:rFonts w:ascii="Arial" w:hAnsi="Arial" w:cs="Arial"/>
                <w:b/>
              </w:rPr>
              <w:t xml:space="preserve"> crear usuarios, </w:t>
            </w:r>
            <w:r>
              <w:rPr>
                <w:rFonts w:ascii="Arial" w:hAnsi="Arial" w:cs="Arial"/>
                <w:bCs/>
              </w:rPr>
              <w:t>otorgándole los roles y permisos necesarios que requiera.</w:t>
            </w:r>
          </w:p>
          <w:p w14:paraId="6E67A59F" w14:textId="77777777" w:rsidR="00324DE7" w:rsidRPr="002538B6" w:rsidRDefault="00324DE7" w:rsidP="00D8174A">
            <w:pPr>
              <w:jc w:val="both"/>
              <w:rPr>
                <w:rFonts w:ascii="Arial" w:hAnsi="Arial" w:cs="Arial"/>
                <w:bCs/>
              </w:rPr>
            </w:pPr>
          </w:p>
        </w:tc>
      </w:tr>
      <w:tr w:rsidR="00324DE7" w:rsidRPr="000463D8" w14:paraId="1C51ABAB" w14:textId="77777777" w:rsidTr="00D8174A">
        <w:tc>
          <w:tcPr>
            <w:tcW w:w="804" w:type="dxa"/>
            <w:gridSpan w:val="2"/>
          </w:tcPr>
          <w:p w14:paraId="3A223700" w14:textId="77777777" w:rsidR="00324DE7" w:rsidRPr="000463D8" w:rsidRDefault="00324DE7" w:rsidP="00D8174A">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DA4D42A" w14:textId="77777777" w:rsidR="00324DE7" w:rsidRPr="000463D8" w:rsidRDefault="00324DE7" w:rsidP="00D8174A">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35AAA5A" w14:textId="77777777" w:rsidR="00324DE7" w:rsidRDefault="0036596E" w:rsidP="00D8174A">
            <w:pPr>
              <w:jc w:val="both"/>
              <w:rPr>
                <w:rFonts w:ascii="Arial" w:hAnsi="Arial" w:cs="Arial"/>
                <w:b/>
              </w:rPr>
            </w:pPr>
            <w:proofErr w:type="spellStart"/>
            <w:r>
              <w:rPr>
                <w:rFonts w:ascii="Arial" w:hAnsi="Arial" w:cs="Arial"/>
                <w:b/>
              </w:rPr>
              <w:t>consultarUsuario</w:t>
            </w:r>
            <w:proofErr w:type="spellEnd"/>
          </w:p>
          <w:p w14:paraId="15F6DC9F" w14:textId="77777777" w:rsidR="0036596E" w:rsidRDefault="0036596E" w:rsidP="00D8174A">
            <w:pPr>
              <w:jc w:val="both"/>
              <w:rPr>
                <w:rFonts w:ascii="Arial" w:hAnsi="Arial" w:cs="Arial"/>
                <w:b/>
              </w:rPr>
            </w:pPr>
          </w:p>
          <w:p w14:paraId="18E5607F" w14:textId="1532CD98" w:rsidR="0036596E" w:rsidRDefault="0036596E" w:rsidP="00D8174A">
            <w:pPr>
              <w:jc w:val="both"/>
              <w:rPr>
                <w:rFonts w:ascii="Arial" w:hAnsi="Arial" w:cs="Arial"/>
                <w:bCs/>
              </w:rPr>
            </w:pPr>
            <w:r>
              <w:rPr>
                <w:rFonts w:ascii="Arial" w:hAnsi="Arial" w:cs="Arial"/>
                <w:bCs/>
              </w:rPr>
              <w:t xml:space="preserve">1 el usuario con privilegios de crear usuarios tendrá la opción de ver los usuarios registrados en el sistema, sus atributos y su estado, en el módulo de </w:t>
            </w:r>
            <w:proofErr w:type="spellStart"/>
            <w:r w:rsidRPr="0036596E">
              <w:rPr>
                <w:rFonts w:ascii="Arial" w:hAnsi="Arial" w:cs="Arial"/>
                <w:b/>
              </w:rPr>
              <w:t>ConsultarUsuario</w:t>
            </w:r>
            <w:proofErr w:type="spellEnd"/>
            <w:r>
              <w:rPr>
                <w:rFonts w:ascii="Arial" w:hAnsi="Arial" w:cs="Arial"/>
                <w:bCs/>
              </w:rPr>
              <w:t>,</w:t>
            </w:r>
          </w:p>
          <w:p w14:paraId="32C9C0A7" w14:textId="77777777" w:rsidR="0036596E" w:rsidRDefault="0036596E" w:rsidP="00D8174A">
            <w:pPr>
              <w:jc w:val="both"/>
              <w:rPr>
                <w:rFonts w:ascii="Arial" w:hAnsi="Arial" w:cs="Arial"/>
                <w:bCs/>
              </w:rPr>
            </w:pPr>
          </w:p>
          <w:p w14:paraId="3E68FB3A" w14:textId="77777777" w:rsidR="0036596E" w:rsidRDefault="0036596E" w:rsidP="00D8174A">
            <w:pPr>
              <w:jc w:val="both"/>
              <w:rPr>
                <w:rFonts w:ascii="Arial" w:hAnsi="Arial" w:cs="Arial"/>
                <w:bCs/>
              </w:rPr>
            </w:pPr>
            <w:r>
              <w:rPr>
                <w:rFonts w:ascii="Arial" w:hAnsi="Arial" w:cs="Arial"/>
                <w:bCs/>
              </w:rPr>
              <w:t>2 al seleccionar el usuario que desea tendrá la opción de ver dichos atributos y cambiar el estado del usuario si así lo desea.</w:t>
            </w:r>
          </w:p>
          <w:p w14:paraId="6AC5169E" w14:textId="77777777" w:rsidR="0036596E" w:rsidRDefault="0036596E" w:rsidP="00D8174A">
            <w:pPr>
              <w:jc w:val="both"/>
              <w:rPr>
                <w:rFonts w:ascii="Arial" w:hAnsi="Arial" w:cs="Arial"/>
                <w:bCs/>
              </w:rPr>
            </w:pPr>
          </w:p>
          <w:p w14:paraId="1D3A1C4B" w14:textId="77777777" w:rsidR="0036596E" w:rsidRDefault="0036596E" w:rsidP="00D8174A">
            <w:pPr>
              <w:jc w:val="both"/>
              <w:rPr>
                <w:rFonts w:ascii="Arial" w:hAnsi="Arial" w:cs="Arial"/>
                <w:b/>
              </w:rPr>
            </w:pPr>
            <w:proofErr w:type="spellStart"/>
            <w:r w:rsidRPr="0036596E">
              <w:rPr>
                <w:rFonts w:ascii="Arial" w:hAnsi="Arial" w:cs="Arial"/>
                <w:b/>
              </w:rPr>
              <w:t>editarUsuario</w:t>
            </w:r>
            <w:proofErr w:type="spellEnd"/>
          </w:p>
          <w:p w14:paraId="401F7BDA" w14:textId="77777777" w:rsidR="0036596E" w:rsidRDefault="0036596E" w:rsidP="00D8174A">
            <w:pPr>
              <w:jc w:val="both"/>
              <w:rPr>
                <w:rFonts w:ascii="Arial" w:hAnsi="Arial" w:cs="Arial"/>
                <w:b/>
              </w:rPr>
            </w:pPr>
          </w:p>
          <w:p w14:paraId="4835AABB" w14:textId="77777777" w:rsidR="0036596E" w:rsidRPr="00643133" w:rsidRDefault="0036596E" w:rsidP="00D8174A">
            <w:pPr>
              <w:jc w:val="both"/>
              <w:rPr>
                <w:rFonts w:ascii="Arial" w:hAnsi="Arial" w:cs="Arial"/>
                <w:bCs/>
              </w:rPr>
            </w:pPr>
            <w:r w:rsidRPr="00643133">
              <w:rPr>
                <w:rFonts w:ascii="Arial" w:hAnsi="Arial" w:cs="Arial"/>
                <w:bCs/>
              </w:rPr>
              <w:t>luego de seleccionar el usuario, se podrá editar dicho usuario permitiéndole realizar las siguientes acciones:</w:t>
            </w:r>
          </w:p>
          <w:p w14:paraId="31CA6EB4" w14:textId="77777777" w:rsidR="0036596E" w:rsidRDefault="0036596E" w:rsidP="00D8174A">
            <w:pPr>
              <w:jc w:val="both"/>
              <w:rPr>
                <w:rFonts w:ascii="Arial" w:hAnsi="Arial" w:cs="Arial"/>
                <w:b/>
              </w:rPr>
            </w:pPr>
          </w:p>
          <w:p w14:paraId="3EEF9611" w14:textId="77777777" w:rsidR="0036596E" w:rsidRDefault="0036596E" w:rsidP="00D8174A">
            <w:pPr>
              <w:jc w:val="both"/>
              <w:rPr>
                <w:rFonts w:ascii="Arial" w:hAnsi="Arial" w:cs="Arial"/>
                <w:b/>
              </w:rPr>
            </w:pPr>
            <w:proofErr w:type="spellStart"/>
            <w:r>
              <w:rPr>
                <w:rFonts w:ascii="Arial" w:hAnsi="Arial" w:cs="Arial"/>
                <w:b/>
              </w:rPr>
              <w:t>bloquearUsuario</w:t>
            </w:r>
            <w:proofErr w:type="spellEnd"/>
            <w:r>
              <w:rPr>
                <w:rFonts w:ascii="Arial" w:hAnsi="Arial" w:cs="Arial"/>
                <w:b/>
              </w:rPr>
              <w:t>:</w:t>
            </w:r>
          </w:p>
          <w:p w14:paraId="4DA2C9E9" w14:textId="4E6B2C55" w:rsidR="0036596E" w:rsidRPr="0036596E" w:rsidRDefault="0036596E" w:rsidP="00D8174A">
            <w:pPr>
              <w:jc w:val="both"/>
              <w:rPr>
                <w:rFonts w:ascii="Arial" w:hAnsi="Arial" w:cs="Arial"/>
                <w:bCs/>
              </w:rPr>
            </w:pPr>
            <w:r w:rsidRPr="0036596E">
              <w:rPr>
                <w:rFonts w:ascii="Arial" w:hAnsi="Arial" w:cs="Arial"/>
                <w:bCs/>
              </w:rPr>
              <w:t>se permite bloquear el usuario, restringiéndole el ingreso al sistema. En caso de falta grave.</w:t>
            </w:r>
          </w:p>
          <w:p w14:paraId="1956635D" w14:textId="77777777" w:rsidR="0036596E" w:rsidRDefault="0036596E" w:rsidP="00D8174A">
            <w:pPr>
              <w:jc w:val="both"/>
              <w:rPr>
                <w:rFonts w:ascii="Arial" w:hAnsi="Arial" w:cs="Arial"/>
                <w:b/>
              </w:rPr>
            </w:pPr>
            <w:proofErr w:type="spellStart"/>
            <w:r>
              <w:rPr>
                <w:rFonts w:ascii="Arial" w:hAnsi="Arial" w:cs="Arial"/>
                <w:b/>
              </w:rPr>
              <w:t>inhactivarUsuario</w:t>
            </w:r>
            <w:proofErr w:type="spellEnd"/>
          </w:p>
          <w:p w14:paraId="45BB2A1E" w14:textId="77777777" w:rsidR="0036596E" w:rsidRDefault="0036596E" w:rsidP="00D8174A">
            <w:pPr>
              <w:jc w:val="both"/>
              <w:rPr>
                <w:rFonts w:ascii="Arial" w:hAnsi="Arial" w:cs="Arial"/>
                <w:bCs/>
              </w:rPr>
            </w:pPr>
            <w:r w:rsidRPr="0036596E">
              <w:rPr>
                <w:rFonts w:ascii="Arial" w:hAnsi="Arial" w:cs="Arial"/>
                <w:bCs/>
              </w:rPr>
              <w:t>se permite inactivar el usuario restringiéndole temporalmente el acceso al sistema en caso de ausencia laboral.</w:t>
            </w:r>
          </w:p>
          <w:p w14:paraId="4F45404A" w14:textId="77777777" w:rsidR="0036596E" w:rsidRDefault="0036596E" w:rsidP="00D8174A">
            <w:pPr>
              <w:jc w:val="both"/>
              <w:rPr>
                <w:rFonts w:ascii="Arial" w:hAnsi="Arial" w:cs="Arial"/>
                <w:b/>
              </w:rPr>
            </w:pPr>
            <w:proofErr w:type="spellStart"/>
            <w:r w:rsidRPr="0036596E">
              <w:rPr>
                <w:rFonts w:ascii="Arial" w:hAnsi="Arial" w:cs="Arial"/>
                <w:b/>
              </w:rPr>
              <w:t>activarUsuario</w:t>
            </w:r>
            <w:proofErr w:type="spellEnd"/>
          </w:p>
          <w:p w14:paraId="476C2EF1" w14:textId="35E5D926" w:rsidR="00643133" w:rsidRPr="00643133" w:rsidRDefault="00643133" w:rsidP="00D8174A">
            <w:pPr>
              <w:jc w:val="both"/>
              <w:rPr>
                <w:rFonts w:ascii="Arial" w:hAnsi="Arial" w:cs="Arial"/>
                <w:bCs/>
              </w:rPr>
            </w:pPr>
            <w:r w:rsidRPr="00643133">
              <w:rPr>
                <w:rFonts w:ascii="Arial" w:hAnsi="Arial" w:cs="Arial"/>
                <w:bCs/>
              </w:rPr>
              <w:t>se permite activar el usuario que en su estado este bloqueado o inactivo</w:t>
            </w:r>
          </w:p>
        </w:tc>
      </w:tr>
      <w:tr w:rsidR="00324DE7" w:rsidRPr="000463D8" w14:paraId="00CC89E5" w14:textId="77777777" w:rsidTr="00D8174A">
        <w:tc>
          <w:tcPr>
            <w:tcW w:w="9658" w:type="dxa"/>
            <w:gridSpan w:val="9"/>
          </w:tcPr>
          <w:p w14:paraId="043389FA" w14:textId="77777777" w:rsidR="00324DE7" w:rsidRPr="00CC2F74" w:rsidRDefault="00324DE7" w:rsidP="00D8174A">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D8174A">
            <w:pPr>
              <w:rPr>
                <w:rFonts w:ascii="Arial" w:hAnsi="Arial" w:cs="Arial"/>
                <w:color w:val="0000FF"/>
                <w:lang w:val="es-ES" w:eastAsia="es-ES"/>
              </w:rPr>
            </w:pPr>
          </w:p>
        </w:tc>
      </w:tr>
      <w:tr w:rsidR="00324DE7" w:rsidRPr="000463D8" w14:paraId="650F8576" w14:textId="77777777" w:rsidTr="00D8174A">
        <w:tc>
          <w:tcPr>
            <w:tcW w:w="9658" w:type="dxa"/>
            <w:gridSpan w:val="9"/>
            <w:tcBorders>
              <w:bottom w:val="single" w:sz="4" w:space="0" w:color="auto"/>
            </w:tcBorders>
          </w:tcPr>
          <w:p w14:paraId="41D2BFDA" w14:textId="77777777" w:rsidR="00324DE7" w:rsidRPr="000463D8" w:rsidRDefault="00324DE7" w:rsidP="00D8174A">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D8174A">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D8174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D8174A">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D8174A">
        <w:tc>
          <w:tcPr>
            <w:tcW w:w="804" w:type="dxa"/>
            <w:gridSpan w:val="2"/>
            <w:shd w:val="clear" w:color="auto" w:fill="D9D9D9"/>
          </w:tcPr>
          <w:p w14:paraId="1F7FF9A1" w14:textId="77777777" w:rsidR="00324DE7" w:rsidRPr="000463D8" w:rsidRDefault="00324DE7" w:rsidP="00D8174A">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D8174A">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D8174A">
            <w:pPr>
              <w:jc w:val="center"/>
              <w:rPr>
                <w:rFonts w:ascii="Arial" w:hAnsi="Arial" w:cs="Arial"/>
                <w:b/>
              </w:rPr>
            </w:pPr>
            <w:r w:rsidRPr="000463D8">
              <w:rPr>
                <w:rFonts w:ascii="Arial" w:hAnsi="Arial" w:cs="Arial"/>
                <w:b/>
              </w:rPr>
              <w:t>Sistema</w:t>
            </w:r>
          </w:p>
        </w:tc>
      </w:tr>
      <w:tr w:rsidR="00324DE7" w:rsidRPr="000463D8" w14:paraId="2EA6CF02" w14:textId="77777777" w:rsidTr="00D8174A">
        <w:tc>
          <w:tcPr>
            <w:tcW w:w="804" w:type="dxa"/>
            <w:gridSpan w:val="2"/>
          </w:tcPr>
          <w:p w14:paraId="4D976FFC" w14:textId="77777777" w:rsidR="00324DE7" w:rsidRPr="000463D8" w:rsidRDefault="00324DE7" w:rsidP="00D8174A">
            <w:pPr>
              <w:jc w:val="center"/>
              <w:rPr>
                <w:rFonts w:ascii="Arial" w:hAnsi="Arial" w:cs="Arial"/>
                <w:b/>
              </w:rPr>
            </w:pPr>
          </w:p>
        </w:tc>
        <w:tc>
          <w:tcPr>
            <w:tcW w:w="4250" w:type="dxa"/>
            <w:gridSpan w:val="5"/>
          </w:tcPr>
          <w:p w14:paraId="45AFE9F1" w14:textId="77777777" w:rsidR="00324DE7" w:rsidRPr="000463D8" w:rsidRDefault="00324DE7" w:rsidP="00D8174A">
            <w:pPr>
              <w:jc w:val="both"/>
              <w:rPr>
                <w:rFonts w:ascii="Arial" w:hAnsi="Arial" w:cs="Arial"/>
                <w:b/>
              </w:rPr>
            </w:pPr>
          </w:p>
        </w:tc>
        <w:tc>
          <w:tcPr>
            <w:tcW w:w="4604" w:type="dxa"/>
            <w:gridSpan w:val="2"/>
          </w:tcPr>
          <w:p w14:paraId="08AEA2C3" w14:textId="77777777" w:rsidR="00324DE7" w:rsidRPr="000463D8" w:rsidRDefault="00324DE7" w:rsidP="00D8174A">
            <w:pPr>
              <w:jc w:val="both"/>
              <w:rPr>
                <w:rFonts w:ascii="Arial" w:hAnsi="Arial" w:cs="Arial"/>
                <w:b/>
              </w:rPr>
            </w:pPr>
          </w:p>
        </w:tc>
      </w:tr>
      <w:tr w:rsidR="00324DE7" w:rsidRPr="000463D8" w14:paraId="5BC864A1" w14:textId="77777777" w:rsidTr="00D8174A">
        <w:tc>
          <w:tcPr>
            <w:tcW w:w="804" w:type="dxa"/>
            <w:gridSpan w:val="2"/>
          </w:tcPr>
          <w:p w14:paraId="50605418" w14:textId="77777777" w:rsidR="00324DE7" w:rsidRPr="000463D8" w:rsidRDefault="00324DE7" w:rsidP="00D8174A">
            <w:pPr>
              <w:jc w:val="center"/>
              <w:rPr>
                <w:rFonts w:ascii="Arial" w:hAnsi="Arial" w:cs="Arial"/>
                <w:b/>
              </w:rPr>
            </w:pPr>
          </w:p>
        </w:tc>
        <w:tc>
          <w:tcPr>
            <w:tcW w:w="4250" w:type="dxa"/>
            <w:gridSpan w:val="5"/>
          </w:tcPr>
          <w:p w14:paraId="1A870ACB" w14:textId="77777777" w:rsidR="00324DE7" w:rsidRPr="000463D8" w:rsidRDefault="00324DE7" w:rsidP="00D8174A">
            <w:pPr>
              <w:jc w:val="both"/>
              <w:rPr>
                <w:rFonts w:ascii="Arial" w:hAnsi="Arial" w:cs="Arial"/>
                <w:b/>
              </w:rPr>
            </w:pPr>
          </w:p>
        </w:tc>
        <w:tc>
          <w:tcPr>
            <w:tcW w:w="4604" w:type="dxa"/>
            <w:gridSpan w:val="2"/>
          </w:tcPr>
          <w:p w14:paraId="49B5BAB4" w14:textId="77777777" w:rsidR="00324DE7" w:rsidRPr="000463D8" w:rsidRDefault="00324DE7" w:rsidP="00D8174A">
            <w:pPr>
              <w:jc w:val="both"/>
              <w:rPr>
                <w:rFonts w:ascii="Arial" w:hAnsi="Arial" w:cs="Arial"/>
                <w:b/>
              </w:rPr>
            </w:pPr>
          </w:p>
        </w:tc>
      </w:tr>
      <w:tr w:rsidR="00324DE7" w:rsidRPr="000463D8" w14:paraId="496BCC21" w14:textId="77777777" w:rsidTr="00D8174A">
        <w:tc>
          <w:tcPr>
            <w:tcW w:w="9658" w:type="dxa"/>
            <w:gridSpan w:val="9"/>
          </w:tcPr>
          <w:p w14:paraId="31C95B24" w14:textId="77777777" w:rsidR="00324DE7" w:rsidRPr="000463D8" w:rsidRDefault="00324DE7" w:rsidP="00D8174A">
            <w:pPr>
              <w:rPr>
                <w:rFonts w:ascii="Arial" w:hAnsi="Arial" w:cs="Arial"/>
                <w:b/>
              </w:rPr>
            </w:pPr>
            <w:r w:rsidRPr="000463D8">
              <w:rPr>
                <w:rFonts w:ascii="Arial" w:hAnsi="Arial" w:cs="Arial"/>
                <w:b/>
              </w:rPr>
              <w:t>POSCONDICION:</w:t>
            </w:r>
          </w:p>
          <w:p w14:paraId="14BA4813" w14:textId="77777777" w:rsidR="00324DE7" w:rsidRPr="000463D8" w:rsidRDefault="00324DE7" w:rsidP="00D8174A">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D8174A">
        <w:tc>
          <w:tcPr>
            <w:tcW w:w="9658" w:type="dxa"/>
            <w:gridSpan w:val="9"/>
            <w:tcBorders>
              <w:bottom w:val="single" w:sz="4" w:space="0" w:color="auto"/>
            </w:tcBorders>
          </w:tcPr>
          <w:p w14:paraId="4782F5EA" w14:textId="77777777" w:rsidR="00324DE7" w:rsidRDefault="00324DE7" w:rsidP="00D8174A">
            <w:pPr>
              <w:rPr>
                <w:rFonts w:ascii="Arial" w:hAnsi="Arial" w:cs="Arial"/>
                <w:b/>
              </w:rPr>
            </w:pPr>
            <w:r w:rsidRPr="000463D8">
              <w:rPr>
                <w:rFonts w:ascii="Arial" w:hAnsi="Arial" w:cs="Arial"/>
                <w:b/>
              </w:rPr>
              <w:t>EXCEPCIONES</w:t>
            </w:r>
          </w:p>
          <w:p w14:paraId="485BE8DB" w14:textId="699BD469" w:rsidR="00324DE7" w:rsidRDefault="00324DE7" w:rsidP="00D8174A">
            <w:pPr>
              <w:rPr>
                <w:rFonts w:ascii="Arial" w:hAnsi="Arial" w:cs="Arial"/>
                <w:b/>
              </w:rPr>
            </w:pPr>
          </w:p>
          <w:p w14:paraId="1A30A2D4" w14:textId="4D4051DA" w:rsidR="00643133" w:rsidRDefault="00643133" w:rsidP="00D8174A">
            <w:pPr>
              <w:rPr>
                <w:rFonts w:ascii="Arial" w:hAnsi="Arial" w:cs="Arial"/>
                <w:b/>
              </w:rPr>
            </w:pPr>
            <w:r>
              <w:rPr>
                <w:rFonts w:ascii="Arial" w:hAnsi="Arial" w:cs="Arial"/>
                <w:b/>
              </w:rPr>
              <w:t>Confirmación de bloqueo o inactivación del usuario</w:t>
            </w:r>
          </w:p>
          <w:p w14:paraId="3790F1E3" w14:textId="4E9C5533" w:rsidR="00643133" w:rsidRDefault="00643133" w:rsidP="00D8174A">
            <w:pPr>
              <w:rPr>
                <w:rFonts w:ascii="Arial" w:hAnsi="Arial" w:cs="Arial"/>
                <w:b/>
              </w:rPr>
            </w:pPr>
          </w:p>
          <w:p w14:paraId="5E7D6728" w14:textId="35564311" w:rsidR="00643133" w:rsidRDefault="00643133" w:rsidP="00D8174A">
            <w:pPr>
              <w:rPr>
                <w:rFonts w:ascii="Arial" w:hAnsi="Arial" w:cs="Arial"/>
                <w:b/>
              </w:rPr>
            </w:pPr>
            <w:r>
              <w:rPr>
                <w:rFonts w:ascii="Arial" w:hAnsi="Arial" w:cs="Arial"/>
                <w:b/>
              </w:rPr>
              <w:t>“</w:t>
            </w:r>
            <w:proofErr w:type="spellStart"/>
            <w:r>
              <w:rPr>
                <w:rFonts w:ascii="Arial" w:hAnsi="Arial" w:cs="Arial"/>
                <w:b/>
              </w:rPr>
              <w:t>se</w:t>
            </w:r>
            <w:proofErr w:type="spellEnd"/>
            <w:r>
              <w:rPr>
                <w:rFonts w:ascii="Arial" w:hAnsi="Arial" w:cs="Arial"/>
                <w:b/>
              </w:rPr>
              <w:t xml:space="preserve"> bloqueará -</w:t>
            </w:r>
            <w:r w:rsidR="00DE1EA5">
              <w:rPr>
                <w:rFonts w:ascii="Arial" w:hAnsi="Arial" w:cs="Arial"/>
                <w:b/>
              </w:rPr>
              <w:t>inactivará</w:t>
            </w:r>
            <w:r>
              <w:rPr>
                <w:rFonts w:ascii="Arial" w:hAnsi="Arial" w:cs="Arial"/>
                <w:b/>
              </w:rPr>
              <w:t xml:space="preserve"> el usuario </w:t>
            </w:r>
            <w:proofErr w:type="spellStart"/>
            <w:r>
              <w:rPr>
                <w:rFonts w:ascii="Arial" w:hAnsi="Arial" w:cs="Arial"/>
                <w:b/>
              </w:rPr>
              <w:t>nombre_usuario</w:t>
            </w:r>
            <w:proofErr w:type="spellEnd"/>
            <w:r>
              <w:rPr>
                <w:rFonts w:ascii="Arial" w:hAnsi="Arial" w:cs="Arial"/>
                <w:b/>
              </w:rPr>
              <w:t xml:space="preserve">, </w:t>
            </w:r>
            <w:r w:rsidR="00DE1EA5">
              <w:rPr>
                <w:rFonts w:ascii="Arial" w:hAnsi="Arial" w:cs="Arial"/>
                <w:b/>
              </w:rPr>
              <w:t>está</w:t>
            </w:r>
            <w:r>
              <w:rPr>
                <w:rFonts w:ascii="Arial" w:hAnsi="Arial" w:cs="Arial"/>
                <w:b/>
              </w:rPr>
              <w:t xml:space="preserve"> seguro que desea realizar esta </w:t>
            </w:r>
            <w:r w:rsidR="00DE1EA5">
              <w:rPr>
                <w:rFonts w:ascii="Arial" w:hAnsi="Arial" w:cs="Arial"/>
                <w:b/>
              </w:rPr>
              <w:t>acción</w:t>
            </w:r>
            <w:r>
              <w:rPr>
                <w:rFonts w:ascii="Arial" w:hAnsi="Arial" w:cs="Arial"/>
                <w:b/>
              </w:rPr>
              <w:t xml:space="preserve">? Si, no.” </w:t>
            </w:r>
          </w:p>
          <w:p w14:paraId="0901053C" w14:textId="77777777" w:rsidR="00324DE7" w:rsidRPr="002F1D15" w:rsidRDefault="00324DE7" w:rsidP="00D8174A">
            <w:pPr>
              <w:rPr>
                <w:rFonts w:ascii="Arial" w:hAnsi="Arial" w:cs="Arial"/>
                <w:b/>
              </w:rPr>
            </w:pPr>
          </w:p>
        </w:tc>
      </w:tr>
      <w:tr w:rsidR="00324DE7" w:rsidRPr="000463D8" w14:paraId="0A62662C" w14:textId="77777777" w:rsidTr="00D8174A">
        <w:tc>
          <w:tcPr>
            <w:tcW w:w="815" w:type="dxa"/>
            <w:gridSpan w:val="3"/>
            <w:shd w:val="clear" w:color="auto" w:fill="D9D9D9"/>
          </w:tcPr>
          <w:p w14:paraId="37D667F0" w14:textId="77777777" w:rsidR="00324DE7" w:rsidRPr="000463D8" w:rsidRDefault="00324DE7" w:rsidP="00D8174A">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D8174A">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D8174A">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D8174A">
        <w:tc>
          <w:tcPr>
            <w:tcW w:w="815" w:type="dxa"/>
            <w:gridSpan w:val="3"/>
          </w:tcPr>
          <w:p w14:paraId="7BF651F7" w14:textId="77777777" w:rsidR="00324DE7" w:rsidRPr="000463D8" w:rsidRDefault="00324DE7" w:rsidP="00D8174A">
            <w:pPr>
              <w:jc w:val="center"/>
              <w:rPr>
                <w:rFonts w:ascii="Arial" w:hAnsi="Arial" w:cs="Arial"/>
                <w:b/>
              </w:rPr>
            </w:pPr>
          </w:p>
        </w:tc>
        <w:tc>
          <w:tcPr>
            <w:tcW w:w="3262" w:type="dxa"/>
          </w:tcPr>
          <w:p w14:paraId="33B36279" w14:textId="77777777" w:rsidR="00324DE7" w:rsidRPr="001D0168" w:rsidRDefault="00324DE7" w:rsidP="00D8174A">
            <w:pPr>
              <w:jc w:val="both"/>
              <w:rPr>
                <w:rFonts w:ascii="Arial" w:hAnsi="Arial" w:cs="Arial"/>
              </w:rPr>
            </w:pPr>
          </w:p>
        </w:tc>
        <w:tc>
          <w:tcPr>
            <w:tcW w:w="5581" w:type="dxa"/>
            <w:gridSpan w:val="5"/>
          </w:tcPr>
          <w:p w14:paraId="03D58B9C" w14:textId="77777777" w:rsidR="00324DE7" w:rsidRPr="000463D8" w:rsidRDefault="00324DE7" w:rsidP="00D8174A">
            <w:pPr>
              <w:jc w:val="both"/>
              <w:rPr>
                <w:rFonts w:ascii="Arial" w:hAnsi="Arial" w:cs="Arial"/>
                <w:b/>
              </w:rPr>
            </w:pPr>
          </w:p>
        </w:tc>
      </w:tr>
      <w:tr w:rsidR="00324DE7" w:rsidRPr="000463D8" w14:paraId="6A6DE796" w14:textId="77777777" w:rsidTr="00D8174A">
        <w:tc>
          <w:tcPr>
            <w:tcW w:w="815" w:type="dxa"/>
            <w:gridSpan w:val="3"/>
          </w:tcPr>
          <w:p w14:paraId="31EA84EB" w14:textId="77777777" w:rsidR="00324DE7" w:rsidRPr="000463D8" w:rsidRDefault="00324DE7" w:rsidP="00D8174A">
            <w:pPr>
              <w:jc w:val="center"/>
              <w:rPr>
                <w:rFonts w:ascii="Arial" w:hAnsi="Arial" w:cs="Arial"/>
                <w:b/>
              </w:rPr>
            </w:pPr>
          </w:p>
        </w:tc>
        <w:tc>
          <w:tcPr>
            <w:tcW w:w="3262" w:type="dxa"/>
          </w:tcPr>
          <w:p w14:paraId="0CF9ED03" w14:textId="77777777" w:rsidR="00324DE7" w:rsidRPr="001D0168" w:rsidRDefault="00324DE7" w:rsidP="00D8174A">
            <w:pPr>
              <w:jc w:val="both"/>
              <w:rPr>
                <w:rFonts w:ascii="Arial" w:hAnsi="Arial" w:cs="Arial"/>
              </w:rPr>
            </w:pPr>
          </w:p>
        </w:tc>
        <w:tc>
          <w:tcPr>
            <w:tcW w:w="5581" w:type="dxa"/>
            <w:gridSpan w:val="5"/>
          </w:tcPr>
          <w:p w14:paraId="6B06440F" w14:textId="77777777" w:rsidR="00324DE7" w:rsidRPr="00C1111C" w:rsidRDefault="00324DE7" w:rsidP="00D8174A">
            <w:pPr>
              <w:jc w:val="both"/>
              <w:rPr>
                <w:rFonts w:ascii="Arial" w:hAnsi="Arial" w:cs="Arial"/>
              </w:rPr>
            </w:pPr>
          </w:p>
        </w:tc>
      </w:tr>
      <w:tr w:rsidR="00324DE7" w:rsidRPr="000463D8" w14:paraId="0CF1990A" w14:textId="77777777" w:rsidTr="00D8174A">
        <w:tc>
          <w:tcPr>
            <w:tcW w:w="9658" w:type="dxa"/>
            <w:gridSpan w:val="9"/>
          </w:tcPr>
          <w:p w14:paraId="155A5450" w14:textId="77777777" w:rsidR="00324DE7" w:rsidRDefault="00324DE7" w:rsidP="00D8174A">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D8174A">
            <w:pPr>
              <w:rPr>
                <w:rFonts w:ascii="Arial" w:hAnsi="Arial" w:cs="Arial"/>
                <w:b/>
              </w:rPr>
            </w:pPr>
          </w:p>
          <w:p w14:paraId="40E0D900" w14:textId="77777777" w:rsidR="00324DE7" w:rsidRPr="006C4B76" w:rsidRDefault="00324DE7" w:rsidP="00D8174A">
            <w:pPr>
              <w:pStyle w:val="listparagraph"/>
              <w:snapToGrid w:val="0"/>
              <w:jc w:val="both"/>
              <w:rPr>
                <w:rFonts w:ascii="Arial" w:hAnsi="Arial" w:cs="Arial"/>
                <w:i/>
                <w:color w:val="800000"/>
                <w:lang w:val="es-CO" w:eastAsia="en-US"/>
              </w:rPr>
            </w:pPr>
          </w:p>
        </w:tc>
      </w:tr>
      <w:tr w:rsidR="00324DE7" w:rsidRPr="000463D8" w14:paraId="390A3080" w14:textId="77777777" w:rsidTr="00D8174A">
        <w:trPr>
          <w:trHeight w:val="637"/>
        </w:trPr>
        <w:tc>
          <w:tcPr>
            <w:tcW w:w="9658" w:type="dxa"/>
            <w:gridSpan w:val="9"/>
          </w:tcPr>
          <w:p w14:paraId="1783BA52" w14:textId="77777777" w:rsidR="00324DE7" w:rsidRDefault="00324DE7" w:rsidP="00D8174A">
            <w:pPr>
              <w:rPr>
                <w:rFonts w:ascii="Arial" w:hAnsi="Arial" w:cs="Arial"/>
                <w:b/>
              </w:rPr>
            </w:pPr>
            <w:r w:rsidRPr="000463D8">
              <w:rPr>
                <w:rFonts w:ascii="Arial" w:hAnsi="Arial" w:cs="Arial"/>
                <w:b/>
              </w:rPr>
              <w:t>RIESGOS:</w:t>
            </w:r>
          </w:p>
          <w:p w14:paraId="25D1115E" w14:textId="77777777" w:rsidR="00643133" w:rsidRDefault="00643133" w:rsidP="00D8174A">
            <w:pPr>
              <w:rPr>
                <w:rFonts w:ascii="Arial" w:hAnsi="Arial" w:cs="Arial"/>
                <w:b/>
              </w:rPr>
            </w:pPr>
          </w:p>
          <w:p w14:paraId="5BA87BA2" w14:textId="77777777" w:rsidR="00643133" w:rsidRDefault="00643133" w:rsidP="00D8174A">
            <w:pPr>
              <w:rPr>
                <w:rFonts w:ascii="Arial" w:hAnsi="Arial" w:cs="Arial"/>
                <w:b/>
              </w:rPr>
            </w:pPr>
            <w:r>
              <w:rPr>
                <w:rFonts w:ascii="Arial" w:hAnsi="Arial" w:cs="Arial"/>
                <w:b/>
              </w:rPr>
              <w:t>Bloqueo o inactivación de usuario por error</w:t>
            </w:r>
          </w:p>
          <w:p w14:paraId="2B88C56A" w14:textId="5436F6D7" w:rsidR="00643133" w:rsidRPr="0019297C" w:rsidRDefault="00643133" w:rsidP="00D8174A">
            <w:pPr>
              <w:rPr>
                <w:rFonts w:ascii="Arial" w:hAnsi="Arial" w:cs="Arial"/>
                <w:b/>
              </w:rPr>
            </w:pPr>
          </w:p>
        </w:tc>
      </w:tr>
      <w:tr w:rsidR="00324DE7" w:rsidRPr="000463D8" w14:paraId="6C591CD6" w14:textId="77777777" w:rsidTr="00D8174A">
        <w:trPr>
          <w:trHeight w:val="744"/>
        </w:trPr>
        <w:tc>
          <w:tcPr>
            <w:tcW w:w="9658" w:type="dxa"/>
            <w:gridSpan w:val="9"/>
          </w:tcPr>
          <w:p w14:paraId="56F372CB" w14:textId="77777777" w:rsidR="00324DE7" w:rsidRDefault="00324DE7" w:rsidP="00D8174A">
            <w:pPr>
              <w:rPr>
                <w:rFonts w:ascii="Arial" w:hAnsi="Arial" w:cs="Arial"/>
                <w:b/>
              </w:rPr>
            </w:pPr>
            <w:r w:rsidRPr="000463D8">
              <w:rPr>
                <w:rFonts w:ascii="Arial" w:hAnsi="Arial" w:cs="Arial"/>
                <w:b/>
              </w:rPr>
              <w:t>CRITERIOS DE ACEPTACIÓN:</w:t>
            </w:r>
          </w:p>
          <w:p w14:paraId="5487BCD9" w14:textId="77777777" w:rsidR="00324DE7" w:rsidRDefault="00324DE7" w:rsidP="00D8174A">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D8174A">
            <w:pPr>
              <w:rPr>
                <w:rFonts w:ascii="Arial" w:eastAsia="Arial Unicode MS" w:hAnsi="Arial" w:cs="Arial"/>
                <w:color w:val="0000FF"/>
                <w:lang w:val="es-ES"/>
              </w:rPr>
            </w:pPr>
          </w:p>
          <w:p w14:paraId="0E985E4C" w14:textId="6DADADD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crear usuario</w:t>
            </w:r>
            <w:r w:rsidR="00E41A60">
              <w:rPr>
                <w:rFonts w:ascii="Arial" w:eastAsia="Arial Unicode MS" w:hAnsi="Arial" w:cs="Arial"/>
                <w:color w:val="0000FF"/>
                <w:lang w:val="es-ES"/>
              </w:rPr>
              <w:t xml:space="preserve"> y asignarle los atributos y permisos</w:t>
            </w:r>
            <w:r w:rsidR="00643133">
              <w:rPr>
                <w:rFonts w:ascii="Arial" w:eastAsia="Arial Unicode MS" w:hAnsi="Arial" w:cs="Arial"/>
                <w:color w:val="0000FF"/>
                <w:lang w:val="es-ES"/>
              </w:rPr>
              <w:t xml:space="preserve"> </w:t>
            </w:r>
          </w:p>
          <w:p w14:paraId="06664D93" w14:textId="57B7918C"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bloquear usuario</w:t>
            </w:r>
          </w:p>
          <w:p w14:paraId="1DBAAA37" w14:textId="0237F55E" w:rsidR="00324DE7"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643133">
              <w:rPr>
                <w:rFonts w:ascii="Arial" w:eastAsia="Arial Unicode MS" w:hAnsi="Arial" w:cs="Arial"/>
                <w:color w:val="0000FF"/>
                <w:lang w:val="es-ES"/>
              </w:rPr>
              <w:t>inactivar usuario</w:t>
            </w:r>
          </w:p>
          <w:p w14:paraId="1D20C118" w14:textId="16124520" w:rsidR="00324DE7" w:rsidRPr="00851210" w:rsidRDefault="00324DE7" w:rsidP="00D8174A">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E41A60">
              <w:rPr>
                <w:rFonts w:ascii="Arial" w:eastAsia="Arial Unicode MS" w:hAnsi="Arial" w:cs="Arial"/>
                <w:color w:val="0000FF"/>
                <w:lang w:val="es-ES"/>
              </w:rPr>
              <w:t>activar usuario</w:t>
            </w:r>
          </w:p>
          <w:p w14:paraId="0C9C89A4" w14:textId="77777777" w:rsidR="00324DE7" w:rsidRPr="002B6FAA" w:rsidRDefault="00324DE7" w:rsidP="00D8174A">
            <w:pPr>
              <w:jc w:val="both"/>
              <w:rPr>
                <w:rFonts w:ascii="Arial" w:hAnsi="Arial" w:cs="Arial"/>
                <w:i/>
                <w:color w:val="800000"/>
              </w:rPr>
            </w:pPr>
          </w:p>
        </w:tc>
      </w:tr>
      <w:tr w:rsidR="00324DE7" w:rsidRPr="000463D8" w14:paraId="7FAB5508" w14:textId="77777777" w:rsidTr="00D8174A">
        <w:trPr>
          <w:trHeight w:val="609"/>
        </w:trPr>
        <w:tc>
          <w:tcPr>
            <w:tcW w:w="9658" w:type="dxa"/>
            <w:gridSpan w:val="9"/>
          </w:tcPr>
          <w:p w14:paraId="31B429CA" w14:textId="77777777" w:rsidR="00324DE7" w:rsidRDefault="00324DE7" w:rsidP="00D8174A">
            <w:pPr>
              <w:rPr>
                <w:rFonts w:ascii="Arial" w:hAnsi="Arial" w:cs="Arial"/>
                <w:b/>
              </w:rPr>
            </w:pPr>
            <w:r>
              <w:rPr>
                <w:rFonts w:ascii="Arial" w:hAnsi="Arial" w:cs="Arial"/>
                <w:b/>
              </w:rPr>
              <w:t>PROTOTIPO EXPLORATORIO</w:t>
            </w:r>
          </w:p>
          <w:p w14:paraId="67B40186" w14:textId="77777777" w:rsidR="00324DE7" w:rsidRPr="00AD2D68" w:rsidRDefault="00324DE7" w:rsidP="00D8174A">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51E4296D" w14:textId="23A7FAA2"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391619FB" w14:textId="2F4275A5"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1FEF94CB" w14:textId="618B121B" w:rsidR="008E5E3C" w:rsidRPr="008E5E3C" w:rsidRDefault="008E5E3C" w:rsidP="00D03F51">
            <w:pPr>
              <w:jc w:val="center"/>
              <w:rPr>
                <w:rFonts w:ascii="Arial" w:hAnsi="Arial" w:cs="Arial"/>
                <w:color w:val="000000"/>
                <w:lang w:eastAsia="es-CO"/>
              </w:rPr>
            </w:pPr>
          </w:p>
        </w:tc>
      </w:tr>
      <w:tr w:rsidR="008E5E3C" w:rsidRPr="00E41446" w14:paraId="21C5929D" w14:textId="77777777" w:rsidTr="00786318">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FF250CB" w14:textId="5A808CBD" w:rsidR="008E5E3C" w:rsidRPr="008E5E3C" w:rsidRDefault="008E5E3C" w:rsidP="00D03F51">
            <w:pPr>
              <w:jc w:val="center"/>
              <w:rPr>
                <w:rFonts w:ascii="Arial" w:hAnsi="Arial" w:cs="Arial"/>
                <w:color w:val="000000"/>
                <w:lang w:eastAsia="es-CO"/>
              </w:rPr>
            </w:pPr>
          </w:p>
        </w:tc>
        <w:tc>
          <w:tcPr>
            <w:tcW w:w="1250" w:type="pct"/>
            <w:gridSpan w:val="2"/>
            <w:tcBorders>
              <w:top w:val="single" w:sz="4" w:space="0" w:color="auto"/>
              <w:left w:val="nil"/>
              <w:bottom w:val="single" w:sz="4" w:space="0" w:color="auto"/>
              <w:right w:val="single" w:sz="4" w:space="0" w:color="000000"/>
            </w:tcBorders>
            <w:shd w:val="clear" w:color="auto" w:fill="auto"/>
            <w:vAlign w:val="center"/>
          </w:tcPr>
          <w:p w14:paraId="4E124F71" w14:textId="7F5E2A0F" w:rsidR="008E5E3C" w:rsidRPr="008E5E3C" w:rsidRDefault="008E5E3C" w:rsidP="00D03F51">
            <w:pPr>
              <w:jc w:val="center"/>
              <w:rPr>
                <w:rFonts w:ascii="Arial" w:hAnsi="Arial" w:cs="Arial"/>
                <w:color w:val="000000"/>
                <w:lang w:eastAsia="es-CO"/>
              </w:rPr>
            </w:pPr>
          </w:p>
        </w:tc>
        <w:tc>
          <w:tcPr>
            <w:tcW w:w="1874" w:type="pct"/>
            <w:gridSpan w:val="2"/>
            <w:tcBorders>
              <w:top w:val="single" w:sz="4" w:space="0" w:color="auto"/>
              <w:left w:val="nil"/>
              <w:bottom w:val="single" w:sz="4" w:space="0" w:color="auto"/>
              <w:right w:val="single" w:sz="4" w:space="0" w:color="000000"/>
            </w:tcBorders>
            <w:shd w:val="clear" w:color="auto" w:fill="auto"/>
            <w:vAlign w:val="center"/>
          </w:tcPr>
          <w:p w14:paraId="2F7E77C5" w14:textId="7E46DB76" w:rsidR="008E5E3C" w:rsidRPr="008E5E3C" w:rsidRDefault="008E5E3C" w:rsidP="00D03F51">
            <w:pPr>
              <w:jc w:val="center"/>
              <w:rPr>
                <w:rFonts w:ascii="Arial" w:hAnsi="Arial" w:cs="Arial"/>
                <w:color w:val="000000"/>
                <w:lang w:eastAsia="es-CO"/>
              </w:rPr>
            </w:pP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10A4224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03C3BBB0"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070403C4"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r>
          </w:p>
        </w:tc>
      </w:tr>
    </w:tbl>
    <w:p w14:paraId="326CBD47" w14:textId="77777777" w:rsidR="008E5E3C" w:rsidRPr="00632B15" w:rsidRDefault="008E5E3C" w:rsidP="00632B15">
      <w:pPr>
        <w:rPr>
          <w:szCs w:val="22"/>
        </w:rPr>
      </w:pPr>
    </w:p>
    <w:sectPr w:rsidR="008E5E3C" w:rsidRPr="00632B15" w:rsidSect="009C37C9">
      <w:headerReference w:type="default" r:id="rId196"/>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20T10:00:00Z" w:initials="JHB">
    <w:p w14:paraId="1C7897B1" w14:textId="76F1A02C" w:rsidR="00762BD4" w:rsidRDefault="00762BD4">
      <w:pPr>
        <w:pStyle w:val="Textocomentario"/>
      </w:pPr>
      <w:r>
        <w:rPr>
          <w:rStyle w:val="Refdecomentario"/>
        </w:rPr>
        <w:annotationRef/>
      </w:r>
      <w:r>
        <w:t>CONSULTAR CON JAVIER</w:t>
      </w:r>
    </w:p>
  </w:comment>
  <w:comment w:id="28" w:author="Jose Hemirt Bautista" w:date="2020-10-20T15:29:00Z" w:initials="JHB">
    <w:p w14:paraId="2F401897" w14:textId="091FDFFB" w:rsidR="00762BD4" w:rsidRDefault="00762BD4">
      <w:pPr>
        <w:pStyle w:val="Textocomentario"/>
      </w:pPr>
      <w:r>
        <w:rPr>
          <w:rStyle w:val="Refdecomentario"/>
        </w:rPr>
        <w:annotationRef/>
      </w:r>
      <w:r>
        <w:t xml:space="preserve">Validar configurar canal comunicación con Luis </w:t>
      </w:r>
      <w:proofErr w:type="spellStart"/>
      <w:r>
        <w:t>zuluaga</w:t>
      </w:r>
      <w:proofErr w:type="spellEnd"/>
    </w:p>
  </w:comment>
  <w:comment w:id="29" w:author="Jose Hemirt Bautista" w:date="2020-10-20T09:56:00Z" w:initials="JHB">
    <w:p w14:paraId="573177A4" w14:textId="4E2AA518" w:rsidR="00762BD4" w:rsidRDefault="00762BD4">
      <w:pPr>
        <w:pStyle w:val="Textocomentario"/>
      </w:pPr>
      <w:r>
        <w:rPr>
          <w:rStyle w:val="Refdecomentario"/>
        </w:rPr>
        <w:annotationRef/>
      </w:r>
      <w:r>
        <w:t>VALIDAR CASO DE 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7897B1" w15:done="0"/>
  <w15:commentEx w15:paraId="2F401897" w15:done="0"/>
  <w15:commentEx w15:paraId="573177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933B0" w16cex:dateUtc="2020-10-20T15:00:00Z"/>
  <w16cex:commentExtensible w16cex:durableId="233980EF" w16cex:dateUtc="2020-10-20T20:29:00Z"/>
  <w16cex:commentExtensible w16cex:durableId="233932B6" w16cex:dateUtc="2020-10-2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7897B1" w16cid:durableId="233933B0"/>
  <w16cid:commentId w16cid:paraId="2F401897" w16cid:durableId="233980EF"/>
  <w16cid:commentId w16cid:paraId="573177A4" w16cid:durableId="23393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AD06B" w14:textId="77777777" w:rsidR="00700A67" w:rsidRDefault="00700A67">
      <w:r>
        <w:separator/>
      </w:r>
    </w:p>
  </w:endnote>
  <w:endnote w:type="continuationSeparator" w:id="0">
    <w:p w14:paraId="07443212" w14:textId="77777777" w:rsidR="00700A67" w:rsidRDefault="00700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AA312" w14:textId="77777777" w:rsidR="00700A67" w:rsidRDefault="00700A67">
      <w:r>
        <w:separator/>
      </w:r>
    </w:p>
  </w:footnote>
  <w:footnote w:type="continuationSeparator" w:id="0">
    <w:p w14:paraId="69AD9EB6" w14:textId="77777777" w:rsidR="00700A67" w:rsidRDefault="00700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762BD4" w:rsidRPr="00C419FB" w14:paraId="2F6338E5" w14:textId="77777777" w:rsidTr="00D03F51">
      <w:trPr>
        <w:trHeight w:val="274"/>
      </w:trPr>
      <w:tc>
        <w:tcPr>
          <w:tcW w:w="1044" w:type="pct"/>
          <w:vMerge w:val="restart"/>
          <w:shd w:val="clear" w:color="auto" w:fill="auto"/>
          <w:noWrap/>
          <w:vAlign w:val="center"/>
          <w:hideMark/>
        </w:tcPr>
        <w:p w14:paraId="08766B1D" w14:textId="77777777" w:rsidR="00762BD4" w:rsidRPr="00C419FB" w:rsidRDefault="00762BD4"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762BD4" w:rsidRPr="00C236B2" w:rsidRDefault="00762BD4"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762BD4" w:rsidRPr="00C419FB" w:rsidRDefault="00762BD4"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762BD4" w:rsidRPr="00C419FB" w14:paraId="759E0844" w14:textId="77777777" w:rsidTr="00D03F51">
      <w:trPr>
        <w:trHeight w:val="281"/>
      </w:trPr>
      <w:tc>
        <w:tcPr>
          <w:tcW w:w="1044" w:type="pct"/>
          <w:vMerge/>
          <w:vAlign w:val="center"/>
          <w:hideMark/>
        </w:tcPr>
        <w:p w14:paraId="0C8A7060" w14:textId="77777777" w:rsidR="00762BD4" w:rsidRPr="00C419FB" w:rsidRDefault="00762BD4" w:rsidP="00BC7E4A">
          <w:pPr>
            <w:rPr>
              <w:rFonts w:ascii="Arial" w:hAnsi="Arial" w:cs="Arial"/>
              <w:sz w:val="18"/>
              <w:szCs w:val="18"/>
            </w:rPr>
          </w:pPr>
        </w:p>
      </w:tc>
      <w:tc>
        <w:tcPr>
          <w:tcW w:w="3019" w:type="pct"/>
          <w:vMerge/>
          <w:vAlign w:val="center"/>
          <w:hideMark/>
        </w:tcPr>
        <w:p w14:paraId="3605DBC8" w14:textId="77777777" w:rsidR="00762BD4" w:rsidRPr="00C419FB" w:rsidRDefault="00762BD4"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762BD4" w:rsidRPr="00C419FB" w:rsidRDefault="00762BD4"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762BD4" w:rsidRPr="00C419FB" w14:paraId="460A06FE" w14:textId="77777777" w:rsidTr="008E5E3C">
      <w:trPr>
        <w:trHeight w:val="450"/>
      </w:trPr>
      <w:tc>
        <w:tcPr>
          <w:tcW w:w="1044" w:type="pct"/>
          <w:vMerge/>
          <w:vAlign w:val="center"/>
          <w:hideMark/>
        </w:tcPr>
        <w:p w14:paraId="4AB00559" w14:textId="77777777" w:rsidR="00762BD4" w:rsidRPr="00C419FB" w:rsidRDefault="00762BD4" w:rsidP="00BC7E4A">
          <w:pPr>
            <w:rPr>
              <w:rFonts w:ascii="Arial" w:hAnsi="Arial" w:cs="Arial"/>
              <w:sz w:val="18"/>
              <w:szCs w:val="18"/>
            </w:rPr>
          </w:pPr>
        </w:p>
      </w:tc>
      <w:tc>
        <w:tcPr>
          <w:tcW w:w="3019" w:type="pct"/>
          <w:vMerge/>
          <w:shd w:val="clear" w:color="auto" w:fill="auto"/>
          <w:vAlign w:val="center"/>
        </w:tcPr>
        <w:p w14:paraId="5DCA0FDB" w14:textId="77777777" w:rsidR="00762BD4" w:rsidRPr="00C419FB" w:rsidRDefault="00762BD4"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762BD4" w:rsidRPr="00C419FB" w:rsidRDefault="00762BD4"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762BD4" w:rsidRPr="00C419FB" w14:paraId="5D4003D1" w14:textId="77777777" w:rsidTr="008E5E3C">
      <w:trPr>
        <w:trHeight w:val="480"/>
      </w:trPr>
      <w:tc>
        <w:tcPr>
          <w:tcW w:w="1044" w:type="pct"/>
          <w:vMerge/>
          <w:vAlign w:val="center"/>
          <w:hideMark/>
        </w:tcPr>
        <w:p w14:paraId="09BB0935" w14:textId="77777777" w:rsidR="00762BD4" w:rsidRPr="00C419FB" w:rsidRDefault="00762BD4" w:rsidP="00BC7E4A">
          <w:pPr>
            <w:rPr>
              <w:rFonts w:ascii="Arial" w:hAnsi="Arial" w:cs="Arial"/>
              <w:sz w:val="18"/>
              <w:szCs w:val="18"/>
            </w:rPr>
          </w:pPr>
        </w:p>
      </w:tc>
      <w:tc>
        <w:tcPr>
          <w:tcW w:w="3019" w:type="pct"/>
          <w:vMerge/>
          <w:shd w:val="clear" w:color="auto" w:fill="auto"/>
          <w:vAlign w:val="center"/>
        </w:tcPr>
        <w:p w14:paraId="675CDBF1" w14:textId="77777777" w:rsidR="00762BD4" w:rsidRPr="00C419FB" w:rsidRDefault="00762BD4"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762BD4" w:rsidRPr="00C419FB" w:rsidRDefault="00762BD4"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762BD4" w:rsidRDefault="00762BD4"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875D0B"/>
    <w:multiLevelType w:val="hybridMultilevel"/>
    <w:tmpl w:val="BA90D610"/>
    <w:lvl w:ilvl="0" w:tplc="3AB0E8E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7B107A"/>
    <w:multiLevelType w:val="hybridMultilevel"/>
    <w:tmpl w:val="7BA02BF2"/>
    <w:lvl w:ilvl="0" w:tplc="3E884848">
      <w:start w:val="1"/>
      <w:numFmt w:val="bullet"/>
      <w:lvlText w:val="•"/>
      <w:lvlJc w:val="left"/>
      <w:pPr>
        <w:tabs>
          <w:tab w:val="num" w:pos="720"/>
        </w:tabs>
        <w:ind w:left="720" w:hanging="360"/>
      </w:pPr>
      <w:rPr>
        <w:rFonts w:ascii="Times New Roman" w:hAnsi="Times New Roman" w:hint="default"/>
      </w:rPr>
    </w:lvl>
    <w:lvl w:ilvl="1" w:tplc="3EFA4834" w:tentative="1">
      <w:start w:val="1"/>
      <w:numFmt w:val="bullet"/>
      <w:lvlText w:val="•"/>
      <w:lvlJc w:val="left"/>
      <w:pPr>
        <w:tabs>
          <w:tab w:val="num" w:pos="1440"/>
        </w:tabs>
        <w:ind w:left="1440" w:hanging="360"/>
      </w:pPr>
      <w:rPr>
        <w:rFonts w:ascii="Times New Roman" w:hAnsi="Times New Roman" w:hint="default"/>
      </w:rPr>
    </w:lvl>
    <w:lvl w:ilvl="2" w:tplc="5450F2C6" w:tentative="1">
      <w:start w:val="1"/>
      <w:numFmt w:val="bullet"/>
      <w:lvlText w:val="•"/>
      <w:lvlJc w:val="left"/>
      <w:pPr>
        <w:tabs>
          <w:tab w:val="num" w:pos="2160"/>
        </w:tabs>
        <w:ind w:left="2160" w:hanging="360"/>
      </w:pPr>
      <w:rPr>
        <w:rFonts w:ascii="Times New Roman" w:hAnsi="Times New Roman" w:hint="default"/>
      </w:rPr>
    </w:lvl>
    <w:lvl w:ilvl="3" w:tplc="18F61B18" w:tentative="1">
      <w:start w:val="1"/>
      <w:numFmt w:val="bullet"/>
      <w:lvlText w:val="•"/>
      <w:lvlJc w:val="left"/>
      <w:pPr>
        <w:tabs>
          <w:tab w:val="num" w:pos="2880"/>
        </w:tabs>
        <w:ind w:left="2880" w:hanging="360"/>
      </w:pPr>
      <w:rPr>
        <w:rFonts w:ascii="Times New Roman" w:hAnsi="Times New Roman" w:hint="default"/>
      </w:rPr>
    </w:lvl>
    <w:lvl w:ilvl="4" w:tplc="F000D306" w:tentative="1">
      <w:start w:val="1"/>
      <w:numFmt w:val="bullet"/>
      <w:lvlText w:val="•"/>
      <w:lvlJc w:val="left"/>
      <w:pPr>
        <w:tabs>
          <w:tab w:val="num" w:pos="3600"/>
        </w:tabs>
        <w:ind w:left="3600" w:hanging="360"/>
      </w:pPr>
      <w:rPr>
        <w:rFonts w:ascii="Times New Roman" w:hAnsi="Times New Roman" w:hint="default"/>
      </w:rPr>
    </w:lvl>
    <w:lvl w:ilvl="5" w:tplc="13481FC8" w:tentative="1">
      <w:start w:val="1"/>
      <w:numFmt w:val="bullet"/>
      <w:lvlText w:val="•"/>
      <w:lvlJc w:val="left"/>
      <w:pPr>
        <w:tabs>
          <w:tab w:val="num" w:pos="4320"/>
        </w:tabs>
        <w:ind w:left="4320" w:hanging="360"/>
      </w:pPr>
      <w:rPr>
        <w:rFonts w:ascii="Times New Roman" w:hAnsi="Times New Roman" w:hint="default"/>
      </w:rPr>
    </w:lvl>
    <w:lvl w:ilvl="6" w:tplc="90629382" w:tentative="1">
      <w:start w:val="1"/>
      <w:numFmt w:val="bullet"/>
      <w:lvlText w:val="•"/>
      <w:lvlJc w:val="left"/>
      <w:pPr>
        <w:tabs>
          <w:tab w:val="num" w:pos="5040"/>
        </w:tabs>
        <w:ind w:left="5040" w:hanging="360"/>
      </w:pPr>
      <w:rPr>
        <w:rFonts w:ascii="Times New Roman" w:hAnsi="Times New Roman" w:hint="default"/>
      </w:rPr>
    </w:lvl>
    <w:lvl w:ilvl="7" w:tplc="466E7A32" w:tentative="1">
      <w:start w:val="1"/>
      <w:numFmt w:val="bullet"/>
      <w:lvlText w:val="•"/>
      <w:lvlJc w:val="left"/>
      <w:pPr>
        <w:tabs>
          <w:tab w:val="num" w:pos="5760"/>
        </w:tabs>
        <w:ind w:left="5760" w:hanging="360"/>
      </w:pPr>
      <w:rPr>
        <w:rFonts w:ascii="Times New Roman" w:hAnsi="Times New Roman" w:hint="default"/>
      </w:rPr>
    </w:lvl>
    <w:lvl w:ilvl="8" w:tplc="6526E9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90D1DEB"/>
    <w:multiLevelType w:val="hybridMultilevel"/>
    <w:tmpl w:val="DC564A7A"/>
    <w:lvl w:ilvl="0" w:tplc="7DA82246">
      <w:start w:val="1"/>
      <w:numFmt w:val="bullet"/>
      <w:lvlText w:val="•"/>
      <w:lvlJc w:val="left"/>
      <w:pPr>
        <w:tabs>
          <w:tab w:val="num" w:pos="720"/>
        </w:tabs>
        <w:ind w:left="720" w:hanging="360"/>
      </w:pPr>
      <w:rPr>
        <w:rFonts w:ascii="Times New Roman" w:hAnsi="Times New Roman" w:hint="default"/>
      </w:rPr>
    </w:lvl>
    <w:lvl w:ilvl="1" w:tplc="5A4A33AC" w:tentative="1">
      <w:start w:val="1"/>
      <w:numFmt w:val="bullet"/>
      <w:lvlText w:val="•"/>
      <w:lvlJc w:val="left"/>
      <w:pPr>
        <w:tabs>
          <w:tab w:val="num" w:pos="1440"/>
        </w:tabs>
        <w:ind w:left="1440" w:hanging="360"/>
      </w:pPr>
      <w:rPr>
        <w:rFonts w:ascii="Times New Roman" w:hAnsi="Times New Roman" w:hint="default"/>
      </w:rPr>
    </w:lvl>
    <w:lvl w:ilvl="2" w:tplc="9892BACA" w:tentative="1">
      <w:start w:val="1"/>
      <w:numFmt w:val="bullet"/>
      <w:lvlText w:val="•"/>
      <w:lvlJc w:val="left"/>
      <w:pPr>
        <w:tabs>
          <w:tab w:val="num" w:pos="2160"/>
        </w:tabs>
        <w:ind w:left="2160" w:hanging="360"/>
      </w:pPr>
      <w:rPr>
        <w:rFonts w:ascii="Times New Roman" w:hAnsi="Times New Roman" w:hint="default"/>
      </w:rPr>
    </w:lvl>
    <w:lvl w:ilvl="3" w:tplc="8D6C0776" w:tentative="1">
      <w:start w:val="1"/>
      <w:numFmt w:val="bullet"/>
      <w:lvlText w:val="•"/>
      <w:lvlJc w:val="left"/>
      <w:pPr>
        <w:tabs>
          <w:tab w:val="num" w:pos="2880"/>
        </w:tabs>
        <w:ind w:left="2880" w:hanging="360"/>
      </w:pPr>
      <w:rPr>
        <w:rFonts w:ascii="Times New Roman" w:hAnsi="Times New Roman" w:hint="default"/>
      </w:rPr>
    </w:lvl>
    <w:lvl w:ilvl="4" w:tplc="9DE4DA10" w:tentative="1">
      <w:start w:val="1"/>
      <w:numFmt w:val="bullet"/>
      <w:lvlText w:val="•"/>
      <w:lvlJc w:val="left"/>
      <w:pPr>
        <w:tabs>
          <w:tab w:val="num" w:pos="3600"/>
        </w:tabs>
        <w:ind w:left="3600" w:hanging="360"/>
      </w:pPr>
      <w:rPr>
        <w:rFonts w:ascii="Times New Roman" w:hAnsi="Times New Roman" w:hint="default"/>
      </w:rPr>
    </w:lvl>
    <w:lvl w:ilvl="5" w:tplc="4F8C392E" w:tentative="1">
      <w:start w:val="1"/>
      <w:numFmt w:val="bullet"/>
      <w:lvlText w:val="•"/>
      <w:lvlJc w:val="left"/>
      <w:pPr>
        <w:tabs>
          <w:tab w:val="num" w:pos="4320"/>
        </w:tabs>
        <w:ind w:left="4320" w:hanging="360"/>
      </w:pPr>
      <w:rPr>
        <w:rFonts w:ascii="Times New Roman" w:hAnsi="Times New Roman" w:hint="default"/>
      </w:rPr>
    </w:lvl>
    <w:lvl w:ilvl="6" w:tplc="1CF8D6A0" w:tentative="1">
      <w:start w:val="1"/>
      <w:numFmt w:val="bullet"/>
      <w:lvlText w:val="•"/>
      <w:lvlJc w:val="left"/>
      <w:pPr>
        <w:tabs>
          <w:tab w:val="num" w:pos="5040"/>
        </w:tabs>
        <w:ind w:left="5040" w:hanging="360"/>
      </w:pPr>
      <w:rPr>
        <w:rFonts w:ascii="Times New Roman" w:hAnsi="Times New Roman" w:hint="default"/>
      </w:rPr>
    </w:lvl>
    <w:lvl w:ilvl="7" w:tplc="32066EF6" w:tentative="1">
      <w:start w:val="1"/>
      <w:numFmt w:val="bullet"/>
      <w:lvlText w:val="•"/>
      <w:lvlJc w:val="left"/>
      <w:pPr>
        <w:tabs>
          <w:tab w:val="num" w:pos="5760"/>
        </w:tabs>
        <w:ind w:left="5760" w:hanging="360"/>
      </w:pPr>
      <w:rPr>
        <w:rFonts w:ascii="Times New Roman" w:hAnsi="Times New Roman" w:hint="default"/>
      </w:rPr>
    </w:lvl>
    <w:lvl w:ilvl="8" w:tplc="609CBB6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E6306A"/>
    <w:multiLevelType w:val="hybridMultilevel"/>
    <w:tmpl w:val="3F3073C8"/>
    <w:lvl w:ilvl="0" w:tplc="3BA6B638">
      <w:start w:val="1"/>
      <w:numFmt w:val="bullet"/>
      <w:lvlText w:val="•"/>
      <w:lvlJc w:val="left"/>
      <w:pPr>
        <w:tabs>
          <w:tab w:val="num" w:pos="720"/>
        </w:tabs>
        <w:ind w:left="720" w:hanging="360"/>
      </w:pPr>
      <w:rPr>
        <w:rFonts w:ascii="Times New Roman" w:hAnsi="Times New Roman" w:hint="default"/>
      </w:rPr>
    </w:lvl>
    <w:lvl w:ilvl="1" w:tplc="05FAB588" w:tentative="1">
      <w:start w:val="1"/>
      <w:numFmt w:val="bullet"/>
      <w:lvlText w:val="•"/>
      <w:lvlJc w:val="left"/>
      <w:pPr>
        <w:tabs>
          <w:tab w:val="num" w:pos="1440"/>
        </w:tabs>
        <w:ind w:left="1440" w:hanging="360"/>
      </w:pPr>
      <w:rPr>
        <w:rFonts w:ascii="Times New Roman" w:hAnsi="Times New Roman" w:hint="default"/>
      </w:rPr>
    </w:lvl>
    <w:lvl w:ilvl="2" w:tplc="D20C8F22" w:tentative="1">
      <w:start w:val="1"/>
      <w:numFmt w:val="bullet"/>
      <w:lvlText w:val="•"/>
      <w:lvlJc w:val="left"/>
      <w:pPr>
        <w:tabs>
          <w:tab w:val="num" w:pos="2160"/>
        </w:tabs>
        <w:ind w:left="2160" w:hanging="360"/>
      </w:pPr>
      <w:rPr>
        <w:rFonts w:ascii="Times New Roman" w:hAnsi="Times New Roman" w:hint="default"/>
      </w:rPr>
    </w:lvl>
    <w:lvl w:ilvl="3" w:tplc="72D6F3A6" w:tentative="1">
      <w:start w:val="1"/>
      <w:numFmt w:val="bullet"/>
      <w:lvlText w:val="•"/>
      <w:lvlJc w:val="left"/>
      <w:pPr>
        <w:tabs>
          <w:tab w:val="num" w:pos="2880"/>
        </w:tabs>
        <w:ind w:left="2880" w:hanging="360"/>
      </w:pPr>
      <w:rPr>
        <w:rFonts w:ascii="Times New Roman" w:hAnsi="Times New Roman" w:hint="default"/>
      </w:rPr>
    </w:lvl>
    <w:lvl w:ilvl="4" w:tplc="E2F8DDE6" w:tentative="1">
      <w:start w:val="1"/>
      <w:numFmt w:val="bullet"/>
      <w:lvlText w:val="•"/>
      <w:lvlJc w:val="left"/>
      <w:pPr>
        <w:tabs>
          <w:tab w:val="num" w:pos="3600"/>
        </w:tabs>
        <w:ind w:left="3600" w:hanging="360"/>
      </w:pPr>
      <w:rPr>
        <w:rFonts w:ascii="Times New Roman" w:hAnsi="Times New Roman" w:hint="default"/>
      </w:rPr>
    </w:lvl>
    <w:lvl w:ilvl="5" w:tplc="4D44AD7A" w:tentative="1">
      <w:start w:val="1"/>
      <w:numFmt w:val="bullet"/>
      <w:lvlText w:val="•"/>
      <w:lvlJc w:val="left"/>
      <w:pPr>
        <w:tabs>
          <w:tab w:val="num" w:pos="4320"/>
        </w:tabs>
        <w:ind w:left="4320" w:hanging="360"/>
      </w:pPr>
      <w:rPr>
        <w:rFonts w:ascii="Times New Roman" w:hAnsi="Times New Roman" w:hint="default"/>
      </w:rPr>
    </w:lvl>
    <w:lvl w:ilvl="6" w:tplc="C9160A50" w:tentative="1">
      <w:start w:val="1"/>
      <w:numFmt w:val="bullet"/>
      <w:lvlText w:val="•"/>
      <w:lvlJc w:val="left"/>
      <w:pPr>
        <w:tabs>
          <w:tab w:val="num" w:pos="5040"/>
        </w:tabs>
        <w:ind w:left="5040" w:hanging="360"/>
      </w:pPr>
      <w:rPr>
        <w:rFonts w:ascii="Times New Roman" w:hAnsi="Times New Roman" w:hint="default"/>
      </w:rPr>
    </w:lvl>
    <w:lvl w:ilvl="7" w:tplc="EAA6903E" w:tentative="1">
      <w:start w:val="1"/>
      <w:numFmt w:val="bullet"/>
      <w:lvlText w:val="•"/>
      <w:lvlJc w:val="left"/>
      <w:pPr>
        <w:tabs>
          <w:tab w:val="num" w:pos="5760"/>
        </w:tabs>
        <w:ind w:left="5760" w:hanging="360"/>
      </w:pPr>
      <w:rPr>
        <w:rFonts w:ascii="Times New Roman" w:hAnsi="Times New Roman" w:hint="default"/>
      </w:rPr>
    </w:lvl>
    <w:lvl w:ilvl="8" w:tplc="34BC5E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33"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32"/>
  </w:num>
  <w:num w:numId="3">
    <w:abstractNumId w:val="37"/>
  </w:num>
  <w:num w:numId="4">
    <w:abstractNumId w:val="29"/>
  </w:num>
  <w:num w:numId="5">
    <w:abstractNumId w:val="34"/>
  </w:num>
  <w:num w:numId="6">
    <w:abstractNumId w:val="24"/>
  </w:num>
  <w:num w:numId="7">
    <w:abstractNumId w:val="2"/>
  </w:num>
  <w:num w:numId="8">
    <w:abstractNumId w:val="18"/>
  </w:num>
  <w:num w:numId="9">
    <w:abstractNumId w:val="25"/>
  </w:num>
  <w:num w:numId="10">
    <w:abstractNumId w:val="17"/>
  </w:num>
  <w:num w:numId="11">
    <w:abstractNumId w:val="11"/>
  </w:num>
  <w:num w:numId="12">
    <w:abstractNumId w:val="22"/>
  </w:num>
  <w:num w:numId="13">
    <w:abstractNumId w:val="0"/>
    <w:lvlOverride w:ilvl="0">
      <w:startOverride w:val="3"/>
    </w:lvlOverride>
  </w:num>
  <w:num w:numId="14">
    <w:abstractNumId w:val="8"/>
  </w:num>
  <w:num w:numId="15">
    <w:abstractNumId w:val="21"/>
  </w:num>
  <w:num w:numId="16">
    <w:abstractNumId w:val="35"/>
  </w:num>
  <w:num w:numId="17">
    <w:abstractNumId w:val="15"/>
  </w:num>
  <w:num w:numId="18">
    <w:abstractNumId w:val="10"/>
  </w:num>
  <w:num w:numId="19">
    <w:abstractNumId w:val="7"/>
  </w:num>
  <w:num w:numId="20">
    <w:abstractNumId w:val="23"/>
  </w:num>
  <w:num w:numId="21">
    <w:abstractNumId w:val="30"/>
  </w:num>
  <w:num w:numId="22">
    <w:abstractNumId w:val="16"/>
  </w:num>
  <w:num w:numId="23">
    <w:abstractNumId w:val="36"/>
  </w:num>
  <w:num w:numId="24">
    <w:abstractNumId w:val="9"/>
  </w:num>
  <w:num w:numId="25">
    <w:abstractNumId w:val="28"/>
  </w:num>
  <w:num w:numId="26">
    <w:abstractNumId w:val="31"/>
  </w:num>
  <w:num w:numId="27">
    <w:abstractNumId w:val="1"/>
  </w:num>
  <w:num w:numId="28">
    <w:abstractNumId w:val="13"/>
  </w:num>
  <w:num w:numId="29">
    <w:abstractNumId w:val="20"/>
  </w:num>
  <w:num w:numId="30">
    <w:abstractNumId w:val="27"/>
  </w:num>
  <w:num w:numId="31">
    <w:abstractNumId w:val="33"/>
  </w:num>
  <w:num w:numId="32">
    <w:abstractNumId w:val="26"/>
  </w:num>
  <w:num w:numId="33">
    <w:abstractNumId w:val="4"/>
  </w:num>
  <w:num w:numId="34">
    <w:abstractNumId w:val="14"/>
  </w:num>
  <w:num w:numId="35">
    <w:abstractNumId w:val="6"/>
  </w:num>
  <w:num w:numId="36">
    <w:abstractNumId w:val="5"/>
  </w:num>
  <w:num w:numId="37">
    <w:abstractNumId w:val="12"/>
  </w:num>
  <w:num w:numId="38">
    <w:abstractNumId w:val="19"/>
  </w:num>
  <w:num w:numId="39">
    <w:abstractNumId w:val="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E3FE8"/>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27942"/>
    <w:rsid w:val="003350EC"/>
    <w:rsid w:val="003356BB"/>
    <w:rsid w:val="00336D10"/>
    <w:rsid w:val="00344EEA"/>
    <w:rsid w:val="00345652"/>
    <w:rsid w:val="00353BB6"/>
    <w:rsid w:val="00354CFA"/>
    <w:rsid w:val="00357668"/>
    <w:rsid w:val="00357BF9"/>
    <w:rsid w:val="00361E68"/>
    <w:rsid w:val="0036596E"/>
    <w:rsid w:val="00365D3D"/>
    <w:rsid w:val="00370B9D"/>
    <w:rsid w:val="003725A0"/>
    <w:rsid w:val="00386BCB"/>
    <w:rsid w:val="00387BD5"/>
    <w:rsid w:val="0039538A"/>
    <w:rsid w:val="00395FB1"/>
    <w:rsid w:val="003A3A5A"/>
    <w:rsid w:val="003B2D4A"/>
    <w:rsid w:val="003B5199"/>
    <w:rsid w:val="003C3868"/>
    <w:rsid w:val="003C5880"/>
    <w:rsid w:val="003C5EC1"/>
    <w:rsid w:val="003D1FAD"/>
    <w:rsid w:val="003D5484"/>
    <w:rsid w:val="003D7396"/>
    <w:rsid w:val="003E2BF8"/>
    <w:rsid w:val="003E5586"/>
    <w:rsid w:val="003F0B7A"/>
    <w:rsid w:val="003F30CD"/>
    <w:rsid w:val="00404232"/>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1B2"/>
    <w:rsid w:val="004A7690"/>
    <w:rsid w:val="004B37C4"/>
    <w:rsid w:val="004B3D01"/>
    <w:rsid w:val="004B7288"/>
    <w:rsid w:val="004C2A0E"/>
    <w:rsid w:val="004C7015"/>
    <w:rsid w:val="004C7796"/>
    <w:rsid w:val="004E0220"/>
    <w:rsid w:val="004E28CF"/>
    <w:rsid w:val="004F20F9"/>
    <w:rsid w:val="004F39E6"/>
    <w:rsid w:val="00510167"/>
    <w:rsid w:val="00515429"/>
    <w:rsid w:val="005258D0"/>
    <w:rsid w:val="005300AD"/>
    <w:rsid w:val="00543843"/>
    <w:rsid w:val="00546679"/>
    <w:rsid w:val="005477EC"/>
    <w:rsid w:val="00551BE1"/>
    <w:rsid w:val="005530B5"/>
    <w:rsid w:val="00553288"/>
    <w:rsid w:val="005559AE"/>
    <w:rsid w:val="0055737A"/>
    <w:rsid w:val="00557C9B"/>
    <w:rsid w:val="0056039A"/>
    <w:rsid w:val="0056345C"/>
    <w:rsid w:val="0057191B"/>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03042"/>
    <w:rsid w:val="0061100C"/>
    <w:rsid w:val="006112E1"/>
    <w:rsid w:val="00611E95"/>
    <w:rsid w:val="00612C47"/>
    <w:rsid w:val="00613569"/>
    <w:rsid w:val="00621A0C"/>
    <w:rsid w:val="00632B15"/>
    <w:rsid w:val="00643133"/>
    <w:rsid w:val="00644E32"/>
    <w:rsid w:val="006616F4"/>
    <w:rsid w:val="0066191F"/>
    <w:rsid w:val="00666DCB"/>
    <w:rsid w:val="00667960"/>
    <w:rsid w:val="00670A59"/>
    <w:rsid w:val="00670FC7"/>
    <w:rsid w:val="006746ED"/>
    <w:rsid w:val="006779C3"/>
    <w:rsid w:val="006810FA"/>
    <w:rsid w:val="00683E7C"/>
    <w:rsid w:val="00684CDA"/>
    <w:rsid w:val="00685013"/>
    <w:rsid w:val="00692DE2"/>
    <w:rsid w:val="006A1631"/>
    <w:rsid w:val="006A4CAA"/>
    <w:rsid w:val="006A4D07"/>
    <w:rsid w:val="006A5294"/>
    <w:rsid w:val="006A6E29"/>
    <w:rsid w:val="006C17D5"/>
    <w:rsid w:val="006C212A"/>
    <w:rsid w:val="006C41A5"/>
    <w:rsid w:val="006C4B76"/>
    <w:rsid w:val="006C6257"/>
    <w:rsid w:val="006D48E7"/>
    <w:rsid w:val="006D7205"/>
    <w:rsid w:val="006E0015"/>
    <w:rsid w:val="006E0E0B"/>
    <w:rsid w:val="006E448F"/>
    <w:rsid w:val="006E5F74"/>
    <w:rsid w:val="006F45B0"/>
    <w:rsid w:val="006F63BA"/>
    <w:rsid w:val="006F75C5"/>
    <w:rsid w:val="00700A67"/>
    <w:rsid w:val="00701370"/>
    <w:rsid w:val="007038A8"/>
    <w:rsid w:val="0071342C"/>
    <w:rsid w:val="00722359"/>
    <w:rsid w:val="00724B93"/>
    <w:rsid w:val="00727CA9"/>
    <w:rsid w:val="0075343E"/>
    <w:rsid w:val="0076056C"/>
    <w:rsid w:val="00760DC3"/>
    <w:rsid w:val="00762BD4"/>
    <w:rsid w:val="007632BE"/>
    <w:rsid w:val="0076421F"/>
    <w:rsid w:val="007730E3"/>
    <w:rsid w:val="00773938"/>
    <w:rsid w:val="00774B82"/>
    <w:rsid w:val="007774FC"/>
    <w:rsid w:val="00782483"/>
    <w:rsid w:val="00786318"/>
    <w:rsid w:val="00795B35"/>
    <w:rsid w:val="007A55B6"/>
    <w:rsid w:val="007C309D"/>
    <w:rsid w:val="007C3A2C"/>
    <w:rsid w:val="007C422E"/>
    <w:rsid w:val="007C6B1F"/>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1163"/>
    <w:rsid w:val="0082635F"/>
    <w:rsid w:val="00835655"/>
    <w:rsid w:val="00841A28"/>
    <w:rsid w:val="008440C0"/>
    <w:rsid w:val="00851210"/>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1A3B"/>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B1D81"/>
    <w:rsid w:val="00AB4C19"/>
    <w:rsid w:val="00AB4E8B"/>
    <w:rsid w:val="00AC3148"/>
    <w:rsid w:val="00AC5FE3"/>
    <w:rsid w:val="00AC6606"/>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BF3B05"/>
    <w:rsid w:val="00C000BF"/>
    <w:rsid w:val="00C007FA"/>
    <w:rsid w:val="00C1111C"/>
    <w:rsid w:val="00C127B7"/>
    <w:rsid w:val="00C13DE4"/>
    <w:rsid w:val="00C14A88"/>
    <w:rsid w:val="00C15BA5"/>
    <w:rsid w:val="00C15E7F"/>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CF67FA"/>
    <w:rsid w:val="00D00CCF"/>
    <w:rsid w:val="00D03F51"/>
    <w:rsid w:val="00D045AE"/>
    <w:rsid w:val="00D210F3"/>
    <w:rsid w:val="00D3004A"/>
    <w:rsid w:val="00D31683"/>
    <w:rsid w:val="00D4357D"/>
    <w:rsid w:val="00D44639"/>
    <w:rsid w:val="00D46FBF"/>
    <w:rsid w:val="00D50BE2"/>
    <w:rsid w:val="00D50EAB"/>
    <w:rsid w:val="00D60D89"/>
    <w:rsid w:val="00D62D2E"/>
    <w:rsid w:val="00D76A3D"/>
    <w:rsid w:val="00D8174A"/>
    <w:rsid w:val="00D818E0"/>
    <w:rsid w:val="00D83265"/>
    <w:rsid w:val="00DA2732"/>
    <w:rsid w:val="00DA7079"/>
    <w:rsid w:val="00DB7A3D"/>
    <w:rsid w:val="00DC0C49"/>
    <w:rsid w:val="00DC0E94"/>
    <w:rsid w:val="00DC4602"/>
    <w:rsid w:val="00DC5304"/>
    <w:rsid w:val="00DC772B"/>
    <w:rsid w:val="00DD3CF0"/>
    <w:rsid w:val="00DD45A2"/>
    <w:rsid w:val="00DE1EA5"/>
    <w:rsid w:val="00DE27D6"/>
    <w:rsid w:val="00DE4ABE"/>
    <w:rsid w:val="00DF53A6"/>
    <w:rsid w:val="00DF6A89"/>
    <w:rsid w:val="00E1263D"/>
    <w:rsid w:val="00E136E7"/>
    <w:rsid w:val="00E15A40"/>
    <w:rsid w:val="00E27C69"/>
    <w:rsid w:val="00E30DBB"/>
    <w:rsid w:val="00E320E2"/>
    <w:rsid w:val="00E3797C"/>
    <w:rsid w:val="00E40A8E"/>
    <w:rsid w:val="00E41A60"/>
    <w:rsid w:val="00E54A44"/>
    <w:rsid w:val="00E55FC7"/>
    <w:rsid w:val="00E6210D"/>
    <w:rsid w:val="00E647AD"/>
    <w:rsid w:val="00E64F35"/>
    <w:rsid w:val="00E709DA"/>
    <w:rsid w:val="00E759FF"/>
    <w:rsid w:val="00E77BAF"/>
    <w:rsid w:val="00E80DF7"/>
    <w:rsid w:val="00E81B29"/>
    <w:rsid w:val="00E81F82"/>
    <w:rsid w:val="00E82B39"/>
    <w:rsid w:val="00E83D51"/>
    <w:rsid w:val="00E860CB"/>
    <w:rsid w:val="00E8686B"/>
    <w:rsid w:val="00E94CBD"/>
    <w:rsid w:val="00E96703"/>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69EF"/>
    <w:rsid w:val="00F02753"/>
    <w:rsid w:val="00F02DF8"/>
    <w:rsid w:val="00F03960"/>
    <w:rsid w:val="00F13AE0"/>
    <w:rsid w:val="00F13EB5"/>
    <w:rsid w:val="00F14BCA"/>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9B2"/>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87967150">
      <w:bodyDiv w:val="1"/>
      <w:marLeft w:val="0"/>
      <w:marRight w:val="0"/>
      <w:marTop w:val="0"/>
      <w:marBottom w:val="0"/>
      <w:divBdr>
        <w:top w:val="none" w:sz="0" w:space="0" w:color="auto"/>
        <w:left w:val="none" w:sz="0" w:space="0" w:color="auto"/>
        <w:bottom w:val="none" w:sz="0" w:space="0" w:color="auto"/>
        <w:right w:val="none" w:sz="0" w:space="0" w:color="auto"/>
      </w:divBdr>
      <w:divsChild>
        <w:div w:id="956256776">
          <w:marLeft w:val="547"/>
          <w:marRight w:val="0"/>
          <w:marTop w:val="0"/>
          <w:marBottom w:val="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14642022">
      <w:bodyDiv w:val="1"/>
      <w:marLeft w:val="0"/>
      <w:marRight w:val="0"/>
      <w:marTop w:val="0"/>
      <w:marBottom w:val="0"/>
      <w:divBdr>
        <w:top w:val="none" w:sz="0" w:space="0" w:color="auto"/>
        <w:left w:val="none" w:sz="0" w:space="0" w:color="auto"/>
        <w:bottom w:val="none" w:sz="0" w:space="0" w:color="auto"/>
        <w:right w:val="none" w:sz="0" w:space="0" w:color="auto"/>
      </w:divBdr>
      <w:divsChild>
        <w:div w:id="871848311">
          <w:marLeft w:val="547"/>
          <w:marRight w:val="0"/>
          <w:marTop w:val="0"/>
          <w:marBottom w:val="0"/>
          <w:divBdr>
            <w:top w:val="none" w:sz="0" w:space="0" w:color="auto"/>
            <w:left w:val="none" w:sz="0" w:space="0" w:color="auto"/>
            <w:bottom w:val="none" w:sz="0" w:space="0" w:color="auto"/>
            <w:right w:val="none" w:sz="0" w:space="0" w:color="auto"/>
          </w:divBdr>
        </w:div>
        <w:div w:id="839351421">
          <w:marLeft w:val="547"/>
          <w:marRight w:val="0"/>
          <w:marTop w:val="0"/>
          <w:marBottom w:val="0"/>
          <w:divBdr>
            <w:top w:val="none" w:sz="0" w:space="0" w:color="auto"/>
            <w:left w:val="none" w:sz="0" w:space="0" w:color="auto"/>
            <w:bottom w:val="none" w:sz="0" w:space="0" w:color="auto"/>
            <w:right w:val="none" w:sz="0" w:space="0" w:color="auto"/>
          </w:divBdr>
        </w:div>
        <w:div w:id="2130472447">
          <w:marLeft w:val="547"/>
          <w:marRight w:val="0"/>
          <w:marTop w:val="0"/>
          <w:marBottom w:val="0"/>
          <w:divBdr>
            <w:top w:val="none" w:sz="0" w:space="0" w:color="auto"/>
            <w:left w:val="none" w:sz="0" w:space="0" w:color="auto"/>
            <w:bottom w:val="none" w:sz="0" w:space="0" w:color="auto"/>
            <w:right w:val="none" w:sz="0" w:space="0" w:color="auto"/>
          </w:divBdr>
        </w:div>
        <w:div w:id="1223566443">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1051155568">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Colors" Target="diagrams/colors14.xml"/><Relationship Id="rId138" Type="http://schemas.openxmlformats.org/officeDocument/2006/relationships/diagramLayout" Target="diagrams/layout23.xml"/><Relationship Id="rId159" Type="http://schemas.openxmlformats.org/officeDocument/2006/relationships/diagramLayout" Target="diagrams/layout27.xml"/><Relationship Id="rId170" Type="http://schemas.openxmlformats.org/officeDocument/2006/relationships/diagramData" Target="diagrams/data29.xml"/><Relationship Id="rId191" Type="http://schemas.openxmlformats.org/officeDocument/2006/relationships/diagramData" Target="diagrams/data33.xml"/><Relationship Id="rId107" Type="http://schemas.openxmlformats.org/officeDocument/2006/relationships/diagramLayout" Target="diagrams/layout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hyperlink" Target="https://docs.aws.amazon.com/es_es/AmazonCloudFront/latest/DeveloperGuide/AmazonCloudFront_DevGuide.pdf" TargetMode="External"/><Relationship Id="rId149" Type="http://schemas.openxmlformats.org/officeDocument/2006/relationships/diagramQuickStyle" Target="diagrams/quickStyle25.xml"/><Relationship Id="rId5" Type="http://schemas.openxmlformats.org/officeDocument/2006/relationships/webSettings" Target="webSettings.xml"/><Relationship Id="rId95" Type="http://schemas.microsoft.com/office/2007/relationships/diagramDrawing" Target="diagrams/drawing16.xml"/><Relationship Id="rId160" Type="http://schemas.openxmlformats.org/officeDocument/2006/relationships/diagramQuickStyle" Target="diagrams/quickStyle27.xml"/><Relationship Id="rId181" Type="http://schemas.openxmlformats.org/officeDocument/2006/relationships/diagramData" Target="diagrams/data31.xml"/><Relationship Id="rId22" Type="http://schemas.openxmlformats.org/officeDocument/2006/relationships/diagramData" Target="diagrams/data3.xml"/><Relationship Id="rId43" Type="http://schemas.openxmlformats.org/officeDocument/2006/relationships/diagramData" Target="diagrams/data7.xml"/><Relationship Id="rId64" Type="http://schemas.microsoft.com/office/2007/relationships/diagramDrawing" Target="diagrams/drawing10.xml"/><Relationship Id="rId118" Type="http://schemas.openxmlformats.org/officeDocument/2006/relationships/diagramQuickStyle" Target="diagrams/quickStyle20.xml"/><Relationship Id="rId139" Type="http://schemas.openxmlformats.org/officeDocument/2006/relationships/diagramQuickStyle" Target="diagrams/quickStyle23.xml"/><Relationship Id="rId85" Type="http://schemas.microsoft.com/office/2007/relationships/diagramDrawing" Target="diagrams/drawing14.xml"/><Relationship Id="rId150" Type="http://schemas.openxmlformats.org/officeDocument/2006/relationships/diagramColors" Target="diagrams/colors25.xml"/><Relationship Id="rId171" Type="http://schemas.openxmlformats.org/officeDocument/2006/relationships/diagramLayout" Target="diagrams/layout29.xml"/><Relationship Id="rId192" Type="http://schemas.openxmlformats.org/officeDocument/2006/relationships/diagramLayout" Target="diagrams/layout33.xml"/><Relationship Id="rId12" Type="http://schemas.openxmlformats.org/officeDocument/2006/relationships/diagramLayout" Target="diagrams/layout1.xml"/><Relationship Id="rId33" Type="http://schemas.openxmlformats.org/officeDocument/2006/relationships/diagramData" Target="diagrams/data5.xml"/><Relationship Id="rId108" Type="http://schemas.openxmlformats.org/officeDocument/2006/relationships/diagramQuickStyle" Target="diagrams/quickStyle18.xml"/><Relationship Id="rId129" Type="http://schemas.openxmlformats.org/officeDocument/2006/relationships/hyperlink" Target="https://docs.aws.amazon.com/es_es/AWSEC2/latest/UserGuide/ec2-ug.pdf" TargetMode="External"/><Relationship Id="rId54" Type="http://schemas.openxmlformats.org/officeDocument/2006/relationships/diagramData" Target="diagrams/data9.xml"/><Relationship Id="rId75" Type="http://schemas.openxmlformats.org/officeDocument/2006/relationships/diagramData" Target="diagrams/data13.xml"/><Relationship Id="rId96" Type="http://schemas.openxmlformats.org/officeDocument/2006/relationships/diagramData" Target="diagrams/data17.xml"/><Relationship Id="rId140" Type="http://schemas.openxmlformats.org/officeDocument/2006/relationships/diagramColors" Target="diagrams/colors23.xml"/><Relationship Id="rId161" Type="http://schemas.openxmlformats.org/officeDocument/2006/relationships/diagramColors" Target="diagrams/colors27.xml"/><Relationship Id="rId182" Type="http://schemas.openxmlformats.org/officeDocument/2006/relationships/diagramLayout" Target="diagrams/layout31.xml"/><Relationship Id="rId6" Type="http://schemas.openxmlformats.org/officeDocument/2006/relationships/footnotes" Target="footnotes.xml"/><Relationship Id="rId23" Type="http://schemas.openxmlformats.org/officeDocument/2006/relationships/diagramLayout" Target="diagrams/layout3.xml"/><Relationship Id="rId119" Type="http://schemas.openxmlformats.org/officeDocument/2006/relationships/diagramColors" Target="diagrams/colors20.xml"/><Relationship Id="rId44" Type="http://schemas.openxmlformats.org/officeDocument/2006/relationships/diagramLayout" Target="diagrams/layout7.xml"/><Relationship Id="rId65" Type="http://schemas.openxmlformats.org/officeDocument/2006/relationships/diagramData" Target="diagrams/data11.xml"/><Relationship Id="rId86" Type="http://schemas.openxmlformats.org/officeDocument/2006/relationships/diagramData" Target="diagrams/data15.xml"/><Relationship Id="rId130" Type="http://schemas.openxmlformats.org/officeDocument/2006/relationships/image" Target="media/image10.jpeg"/><Relationship Id="rId151" Type="http://schemas.microsoft.com/office/2007/relationships/diagramDrawing" Target="diagrams/drawing25.xml"/><Relationship Id="rId172" Type="http://schemas.openxmlformats.org/officeDocument/2006/relationships/diagramQuickStyle" Target="diagrams/quickStyle29.xml"/><Relationship Id="rId193" Type="http://schemas.openxmlformats.org/officeDocument/2006/relationships/diagramQuickStyle" Target="diagrams/quickStyle33.xml"/><Relationship Id="rId13" Type="http://schemas.openxmlformats.org/officeDocument/2006/relationships/diagramQuickStyle" Target="diagrams/quickStyle1.xml"/><Relationship Id="rId109" Type="http://schemas.openxmlformats.org/officeDocument/2006/relationships/diagramColors" Target="diagrams/colors18.xml"/><Relationship Id="rId34" Type="http://schemas.openxmlformats.org/officeDocument/2006/relationships/diagramLayout" Target="diagrams/layout5.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Layout" Target="diagrams/layout17.xml"/><Relationship Id="rId120" Type="http://schemas.microsoft.com/office/2007/relationships/diagramDrawing" Target="diagrams/drawing20.xml"/><Relationship Id="rId141" Type="http://schemas.microsoft.com/office/2007/relationships/diagramDrawing" Target="diagrams/drawing23.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Layout" Target="diagrams/layout16.xml"/><Relationship Id="rId162" Type="http://schemas.microsoft.com/office/2007/relationships/diagramDrawing" Target="diagrams/drawing27.xml"/><Relationship Id="rId183" Type="http://schemas.openxmlformats.org/officeDocument/2006/relationships/diagramQuickStyle" Target="diagrams/quickStyle31.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Layout" Target="diagrams/layout15.xml"/><Relationship Id="rId110" Type="http://schemas.microsoft.com/office/2007/relationships/diagramDrawing" Target="diagrams/drawing18.xml"/><Relationship Id="rId115" Type="http://schemas.microsoft.com/office/2007/relationships/diagramDrawing" Target="diagrams/drawing19.xml"/><Relationship Id="rId131" Type="http://schemas.openxmlformats.org/officeDocument/2006/relationships/diagramData" Target="diagrams/data22.xml"/><Relationship Id="rId136" Type="http://schemas.openxmlformats.org/officeDocument/2006/relationships/image" Target="media/image11.jpeg"/><Relationship Id="rId157" Type="http://schemas.microsoft.com/office/2007/relationships/diagramDrawing" Target="diagrams/drawing26.xml"/><Relationship Id="rId178" Type="http://schemas.openxmlformats.org/officeDocument/2006/relationships/diagramColors" Target="diagrams/colors30.xml"/><Relationship Id="rId61" Type="http://schemas.openxmlformats.org/officeDocument/2006/relationships/diagramLayout" Target="diagrams/layout10.xml"/><Relationship Id="rId82" Type="http://schemas.openxmlformats.org/officeDocument/2006/relationships/diagramLayout" Target="diagrams/layout14.xml"/><Relationship Id="rId152" Type="http://schemas.openxmlformats.org/officeDocument/2006/relationships/image" Target="media/image12.jpeg"/><Relationship Id="rId173" Type="http://schemas.openxmlformats.org/officeDocument/2006/relationships/diagramColors" Target="diagrams/colors29.xml"/><Relationship Id="rId194" Type="http://schemas.openxmlformats.org/officeDocument/2006/relationships/diagramColors" Target="diagrams/colors33.xml"/><Relationship Id="rId199" Type="http://schemas.openxmlformats.org/officeDocument/2006/relationships/theme" Target="theme/theme1.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microsoft.com/office/2007/relationships/diagramDrawing" Target="diagrams/drawing17.xml"/><Relationship Id="rId105" Type="http://schemas.openxmlformats.org/officeDocument/2006/relationships/image" Target="media/image9.jpeg"/><Relationship Id="rId126" Type="http://schemas.openxmlformats.org/officeDocument/2006/relationships/hyperlink" Target="https://aws.amazon.com/es/organizations/" TargetMode="External"/><Relationship Id="rId147" Type="http://schemas.openxmlformats.org/officeDocument/2006/relationships/diagramData" Target="diagrams/data25.xml"/><Relationship Id="rId168" Type="http://schemas.microsoft.com/office/2007/relationships/diagramDrawing" Target="diagrams/drawing28.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QuickStyle" Target="diagrams/quickStyle16.xml"/><Relationship Id="rId98" Type="http://schemas.openxmlformats.org/officeDocument/2006/relationships/diagramQuickStyle" Target="diagrams/quickStyle17.xml"/><Relationship Id="rId121" Type="http://schemas.openxmlformats.org/officeDocument/2006/relationships/diagramData" Target="diagrams/data21.xml"/><Relationship Id="rId142" Type="http://schemas.openxmlformats.org/officeDocument/2006/relationships/diagramData" Target="diagrams/data24.xml"/><Relationship Id="rId163" Type="http://schemas.openxmlformats.org/officeDocument/2006/relationships/image" Target="media/image13.jpeg"/><Relationship Id="rId184" Type="http://schemas.openxmlformats.org/officeDocument/2006/relationships/diagramColors" Target="diagrams/colors31.xml"/><Relationship Id="rId189" Type="http://schemas.openxmlformats.org/officeDocument/2006/relationships/diagramColors" Target="diagrams/colors32.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openxmlformats.org/officeDocument/2006/relationships/diagramData" Target="diagrams/data20.xml"/><Relationship Id="rId137" Type="http://schemas.openxmlformats.org/officeDocument/2006/relationships/diagramData" Target="diagrams/data23.xml"/><Relationship Id="rId158" Type="http://schemas.openxmlformats.org/officeDocument/2006/relationships/diagramData" Target="diagrams/data27.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QuickStyle" Target="diagrams/quickStyle14.xml"/><Relationship Id="rId88" Type="http://schemas.openxmlformats.org/officeDocument/2006/relationships/diagramQuickStyle" Target="diagrams/quickStyle15.xml"/><Relationship Id="rId111" Type="http://schemas.openxmlformats.org/officeDocument/2006/relationships/diagramData" Target="diagrams/data19.xml"/><Relationship Id="rId132" Type="http://schemas.openxmlformats.org/officeDocument/2006/relationships/diagramLayout" Target="diagrams/layout22.xml"/><Relationship Id="rId153" Type="http://schemas.openxmlformats.org/officeDocument/2006/relationships/diagramData" Target="diagrams/data26.xml"/><Relationship Id="rId174" Type="http://schemas.microsoft.com/office/2007/relationships/diagramDrawing" Target="diagrams/drawing29.xml"/><Relationship Id="rId179" Type="http://schemas.microsoft.com/office/2007/relationships/diagramDrawing" Target="diagrams/drawing30.xml"/><Relationship Id="rId195" Type="http://schemas.microsoft.com/office/2007/relationships/diagramDrawing" Target="diagrams/drawing33.xml"/><Relationship Id="rId190" Type="http://schemas.microsoft.com/office/2007/relationships/diagramDrawing" Target="diagrams/drawing32.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Data" Target="diagrams/data18.xml"/><Relationship Id="rId127" Type="http://schemas.openxmlformats.org/officeDocument/2006/relationships/hyperlink" Target="https://docs.aws.amazon.com/es_es/waf/latest/developerguide/waf-dg.pdf" TargetMode="Externa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Colors" Target="diagrams/colors16.xml"/><Relationship Id="rId99" Type="http://schemas.openxmlformats.org/officeDocument/2006/relationships/diagramColors" Target="diagrams/colors17.xml"/><Relationship Id="rId101" Type="http://schemas.openxmlformats.org/officeDocument/2006/relationships/comments" Target="comments.xml"/><Relationship Id="rId122" Type="http://schemas.openxmlformats.org/officeDocument/2006/relationships/diagramLayout" Target="diagrams/layout21.xml"/><Relationship Id="rId143" Type="http://schemas.openxmlformats.org/officeDocument/2006/relationships/diagramLayout" Target="diagrams/layout24.xml"/><Relationship Id="rId148" Type="http://schemas.openxmlformats.org/officeDocument/2006/relationships/diagramLayout" Target="diagrams/layout25.xml"/><Relationship Id="rId164" Type="http://schemas.openxmlformats.org/officeDocument/2006/relationships/diagramData" Target="diagrams/data28.xml"/><Relationship Id="rId169" Type="http://schemas.openxmlformats.org/officeDocument/2006/relationships/image" Target="media/image14.jpeg"/><Relationship Id="rId185" Type="http://schemas.microsoft.com/office/2007/relationships/diagramDrawing" Target="diagrams/drawing31.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5.jpe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Colors" Target="diagrams/colors15.xml"/><Relationship Id="rId112" Type="http://schemas.openxmlformats.org/officeDocument/2006/relationships/diagramLayout" Target="diagrams/layout19.xml"/><Relationship Id="rId133" Type="http://schemas.openxmlformats.org/officeDocument/2006/relationships/diagramQuickStyle" Target="diagrams/quickStyle22.xml"/><Relationship Id="rId154" Type="http://schemas.openxmlformats.org/officeDocument/2006/relationships/diagramLayout" Target="diagrams/layout26.xml"/><Relationship Id="rId175" Type="http://schemas.openxmlformats.org/officeDocument/2006/relationships/diagramData" Target="diagrams/data30.xml"/><Relationship Id="rId196" Type="http://schemas.openxmlformats.org/officeDocument/2006/relationships/header" Target="header1.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microsoft.com/office/2011/relationships/commentsExtended" Target="commentsExtended.xml"/><Relationship Id="rId123" Type="http://schemas.openxmlformats.org/officeDocument/2006/relationships/diagramQuickStyle" Target="diagrams/quickStyle21.xml"/><Relationship Id="rId144" Type="http://schemas.openxmlformats.org/officeDocument/2006/relationships/diagramQuickStyle" Target="diagrams/quickStyle24.xml"/><Relationship Id="rId90" Type="http://schemas.microsoft.com/office/2007/relationships/diagramDrawing" Target="diagrams/drawing15.xml"/><Relationship Id="rId165" Type="http://schemas.openxmlformats.org/officeDocument/2006/relationships/diagramLayout" Target="diagrams/layout28.xml"/><Relationship Id="rId186" Type="http://schemas.openxmlformats.org/officeDocument/2006/relationships/diagramData" Target="diagrams/data32.xml"/><Relationship Id="rId27" Type="http://schemas.openxmlformats.org/officeDocument/2006/relationships/diagramData" Target="diagrams/data4.xml"/><Relationship Id="rId48" Type="http://schemas.openxmlformats.org/officeDocument/2006/relationships/image" Target="media/image6.jpeg"/><Relationship Id="rId69" Type="http://schemas.microsoft.com/office/2007/relationships/diagramDrawing" Target="diagrams/drawing11.xml"/><Relationship Id="rId113" Type="http://schemas.openxmlformats.org/officeDocument/2006/relationships/diagramQuickStyle" Target="diagrams/quickStyle19.xml"/><Relationship Id="rId134" Type="http://schemas.openxmlformats.org/officeDocument/2006/relationships/diagramColors" Target="diagrams/colors22.xml"/><Relationship Id="rId80" Type="http://schemas.openxmlformats.org/officeDocument/2006/relationships/image" Target="media/image8.jpeg"/><Relationship Id="rId155" Type="http://schemas.openxmlformats.org/officeDocument/2006/relationships/diagramQuickStyle" Target="diagrams/quickStyle26.xml"/><Relationship Id="rId176" Type="http://schemas.openxmlformats.org/officeDocument/2006/relationships/diagramLayout" Target="diagrams/layout30.xml"/><Relationship Id="rId197" Type="http://schemas.openxmlformats.org/officeDocument/2006/relationships/fontTable" Target="fontTable.xml"/><Relationship Id="rId17" Type="http://schemas.openxmlformats.org/officeDocument/2006/relationships/diagramLayout" Target="diagrams/layout2.xml"/><Relationship Id="rId38" Type="http://schemas.openxmlformats.org/officeDocument/2006/relationships/diagramData" Target="diagrams/data6.xml"/><Relationship Id="rId59" Type="http://schemas.openxmlformats.org/officeDocument/2006/relationships/image" Target="media/image7.png"/><Relationship Id="rId103" Type="http://schemas.microsoft.com/office/2016/09/relationships/commentsIds" Target="commentsIds.xml"/><Relationship Id="rId124" Type="http://schemas.openxmlformats.org/officeDocument/2006/relationships/diagramColors" Target="diagrams/colors21.xml"/><Relationship Id="rId70" Type="http://schemas.openxmlformats.org/officeDocument/2006/relationships/diagramData" Target="diagrams/data12.xml"/><Relationship Id="rId91" Type="http://schemas.openxmlformats.org/officeDocument/2006/relationships/diagramData" Target="diagrams/data16.xml"/><Relationship Id="rId145" Type="http://schemas.openxmlformats.org/officeDocument/2006/relationships/diagramColors" Target="diagrams/colors24.xml"/><Relationship Id="rId166" Type="http://schemas.openxmlformats.org/officeDocument/2006/relationships/diagramQuickStyle" Target="diagrams/quickStyle28.xml"/><Relationship Id="rId187" Type="http://schemas.openxmlformats.org/officeDocument/2006/relationships/diagramLayout" Target="diagrams/layout32.xml"/><Relationship Id="rId1" Type="http://schemas.openxmlformats.org/officeDocument/2006/relationships/customXml" Target="../customXml/item1.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Colors" Target="diagrams/colors19.xml"/><Relationship Id="rId60" Type="http://schemas.openxmlformats.org/officeDocument/2006/relationships/diagramData" Target="diagrams/data10.xml"/><Relationship Id="rId81" Type="http://schemas.openxmlformats.org/officeDocument/2006/relationships/diagramData" Target="diagrams/data14.xml"/><Relationship Id="rId135" Type="http://schemas.microsoft.com/office/2007/relationships/diagramDrawing" Target="diagrams/drawing22.xml"/><Relationship Id="rId156" Type="http://schemas.openxmlformats.org/officeDocument/2006/relationships/diagramColors" Target="diagrams/colors26.xml"/><Relationship Id="rId177" Type="http://schemas.openxmlformats.org/officeDocument/2006/relationships/diagramQuickStyle" Target="diagrams/quickStyle30.xml"/><Relationship Id="rId198" Type="http://schemas.microsoft.com/office/2011/relationships/people" Target="people.xml"/><Relationship Id="rId18" Type="http://schemas.openxmlformats.org/officeDocument/2006/relationships/diagramQuickStyle" Target="diagrams/quickStyle2.xml"/><Relationship Id="rId39" Type="http://schemas.openxmlformats.org/officeDocument/2006/relationships/diagramLayout" Target="diagrams/layout6.xml"/><Relationship Id="rId50" Type="http://schemas.openxmlformats.org/officeDocument/2006/relationships/diagramLayout" Target="diagrams/layout8.xml"/><Relationship Id="rId104" Type="http://schemas.microsoft.com/office/2018/08/relationships/commentsExtensible" Target="commentsExtensible.xml"/><Relationship Id="rId125" Type="http://schemas.microsoft.com/office/2007/relationships/diagramDrawing" Target="diagrams/drawing21.xml"/><Relationship Id="rId146" Type="http://schemas.microsoft.com/office/2007/relationships/diagramDrawing" Target="diagrams/drawing24.xml"/><Relationship Id="rId167" Type="http://schemas.openxmlformats.org/officeDocument/2006/relationships/diagramColors" Target="diagrams/colors28.xml"/><Relationship Id="rId188" Type="http://schemas.openxmlformats.org/officeDocument/2006/relationships/diagramQuickStyle" Target="diagrams/quickStyle3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 </a:t>
          </a:r>
          <a:r>
            <a:rPr lang="es-ES"/>
            <a:t>(Tiempo real)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E83AD4F4-FEE8-4A82-817E-4D601083D439}">
      <dgm:prSet phldrT="[Texto]"/>
      <dgm:spPr/>
      <dgm:t>
        <a:bodyPr/>
        <a:lstStyle/>
        <a:p>
          <a:r>
            <a:rPr lang="es-CO"/>
            <a:t>traer reporte de todos los componentes registrados y asociados </a:t>
          </a:r>
        </a:p>
      </dgm:t>
    </dgm:pt>
    <dgm:pt modelId="{E69D0DD1-3C64-47F0-B8EE-553116B15AC4}" type="parTrans" cxnId="{AF59BFF7-3C5E-4628-8573-55E836464BE1}">
      <dgm:prSet/>
      <dgm:spPr/>
      <dgm:t>
        <a:bodyPr/>
        <a:lstStyle/>
        <a:p>
          <a:endParaRPr lang="es-CO"/>
        </a:p>
      </dgm:t>
    </dgm:pt>
    <dgm:pt modelId="{9B1153DF-3305-4430-8708-896F4210568B}" type="sibTrans" cxnId="{AF59BFF7-3C5E-4628-8573-55E836464BE1}">
      <dgm:prSet/>
      <dgm:spPr/>
      <dgm:t>
        <a:bodyPr/>
        <a:lstStyle/>
        <a:p>
          <a:endParaRPr lang="es-CO"/>
        </a:p>
      </dgm:t>
    </dgm:pt>
    <dgm:pt modelId="{80A762F8-7391-4F03-847E-024F44D5070C}">
      <dgm:prSet phldrT="[Texto]"/>
      <dgm:spPr/>
      <dgm:t>
        <a:bodyPr/>
        <a:lstStyle/>
        <a:p>
          <a:r>
            <a:rPr lang="es-CO"/>
            <a:t>filtros : concentrador, medidor asociados al concentrador</a:t>
          </a:r>
        </a:p>
      </dgm:t>
    </dgm:pt>
    <dgm:pt modelId="{7EC81BF6-681A-4D9A-A404-00A1DB8C6240}" type="parTrans" cxnId="{F0058A5D-814A-403B-B3FD-DE775F1A5B1C}">
      <dgm:prSet/>
      <dgm:spPr/>
      <dgm:t>
        <a:bodyPr/>
        <a:lstStyle/>
        <a:p>
          <a:endParaRPr lang="es-CO"/>
        </a:p>
      </dgm:t>
    </dgm:pt>
    <dgm:pt modelId="{6E7F8F6C-6911-4C94-8CE4-C18AF48F951D}" type="sibTrans" cxnId="{F0058A5D-814A-403B-B3FD-DE775F1A5B1C}">
      <dgm:prSet/>
      <dgm:spPr/>
      <dgm:t>
        <a:bodyPr/>
        <a:lstStyle/>
        <a:p>
          <a:endParaRPr lang="es-CO"/>
        </a:p>
      </dgm:t>
    </dgm:pt>
    <dgm:pt modelId="{47A0C5D5-505E-4809-A31A-054C4274C924}">
      <dgm:prSet phldrT="[Texto]"/>
      <dgm:spPr/>
      <dgm:t>
        <a:bodyPr/>
        <a:lstStyle/>
        <a:p>
          <a:r>
            <a:rPr lang="es-CO"/>
            <a:t>(filtro multifuncional)</a:t>
          </a:r>
        </a:p>
      </dgm:t>
    </dgm:pt>
    <dgm:pt modelId="{AA727D2F-F048-4AC5-B70A-D891078FE47C}" type="parTrans" cxnId="{71EC9DE1-EBD6-418D-968A-66373607551D}">
      <dgm:prSet/>
      <dgm:spPr/>
      <dgm:t>
        <a:bodyPr/>
        <a:lstStyle/>
        <a:p>
          <a:endParaRPr lang="es-CO"/>
        </a:p>
      </dgm:t>
    </dgm:pt>
    <dgm:pt modelId="{003DF056-95DD-4876-B451-6BB59C44311F}" type="sibTrans" cxnId="{71EC9DE1-EBD6-418D-968A-66373607551D}">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F4D9C91E-0C2D-487E-9702-F43885EB99C0}" type="presOf" srcId="{47A0C5D5-505E-4809-A31A-054C4274C924}" destId="{F30D5423-D3DC-4D84-9295-E80A71FDABE7}" srcOrd="0" destOrd="3"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0058A5D-814A-403B-B3FD-DE775F1A5B1C}" srcId="{47CB07D2-62A9-4DAE-B20E-111C1AC2906F}" destId="{80A762F8-7391-4F03-847E-024F44D5070C}" srcOrd="2" destOrd="0" parTransId="{7EC81BF6-681A-4D9A-A404-00A1DB8C6240}" sibTransId="{6E7F8F6C-6911-4C94-8CE4-C18AF48F951D}"/>
    <dgm:cxn modelId="{4E7BFB78-A984-4F6C-81F9-A0A7A58023DB}" type="presOf" srcId="{E83AD4F4-FEE8-4A82-817E-4D601083D439}" destId="{F30D5423-D3DC-4D84-9295-E80A71FDABE7}" srcOrd="0" destOrd="1"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E3763CA7-A59D-4C53-9374-9CBA5F989289}" type="presOf" srcId="{80A762F8-7391-4F03-847E-024F44D5070C}" destId="{F30D5423-D3DC-4D84-9295-E80A71FDABE7}" srcOrd="0" destOrd="2"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71EC9DE1-EBD6-418D-968A-66373607551D}" srcId="{47CB07D2-62A9-4DAE-B20E-111C1AC2906F}" destId="{47A0C5D5-505E-4809-A31A-054C4274C924}" srcOrd="3" destOrd="0" parTransId="{AA727D2F-F048-4AC5-B70A-D891078FE47C}" sibTransId="{003DF056-95DD-4876-B451-6BB59C44311F}"/>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F59BFF7-3C5E-4628-8573-55E836464BE1}" srcId="{47CB07D2-62A9-4DAE-B20E-111C1AC2906F}" destId="{E83AD4F4-FEE8-4A82-817E-4D601083D439}" srcOrd="1" destOrd="0" parTransId="{E69D0DD1-3C64-47F0-B8EE-553116B15AC4}" sibTransId="{9B1153DF-3305-4430-8708-896F4210568B}"/>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canal de comunicacion del componente</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14E42E56-1538-4DD6-A4A2-B9A4247FEBE7}">
      <dgm:prSet/>
      <dgm:spPr/>
      <dgm:t>
        <a:bodyPr/>
        <a:lstStyle/>
        <a:p>
          <a:r>
            <a:rPr lang="es-CO"/>
            <a:t>traer reporte de todos los componentes registrados y asociados </a:t>
          </a:r>
        </a:p>
      </dgm:t>
    </dgm:pt>
    <dgm:pt modelId="{C1B94FA3-53C8-4163-ABC7-8F243A900A24}" type="parTrans" cxnId="{66A99539-98AA-4096-9E2A-C64FE0827C95}">
      <dgm:prSet/>
      <dgm:spPr/>
      <dgm:t>
        <a:bodyPr/>
        <a:lstStyle/>
        <a:p>
          <a:endParaRPr lang="es-CO"/>
        </a:p>
      </dgm:t>
    </dgm:pt>
    <dgm:pt modelId="{BC400ADC-9FF4-43AE-B335-3658804D44D0}" type="sibTrans" cxnId="{66A99539-98AA-4096-9E2A-C64FE0827C95}">
      <dgm:prSet/>
      <dgm:spPr/>
      <dgm:t>
        <a:bodyPr/>
        <a:lstStyle/>
        <a:p>
          <a:endParaRPr lang="es-CO"/>
        </a:p>
      </dgm:t>
    </dgm:pt>
    <dgm:pt modelId="{AE79892C-3D8F-4681-8FB7-657E5C1C9CD3}">
      <dgm:prSet/>
      <dgm:spPr/>
      <dgm:t>
        <a:bodyPr/>
        <a:lstStyle/>
        <a:p>
          <a:r>
            <a:rPr lang="es-CO"/>
            <a:t>filtros : concentrador, medidor asociados al concentrador</a:t>
          </a:r>
        </a:p>
      </dgm:t>
    </dgm:pt>
    <dgm:pt modelId="{1310DA98-E3DA-4304-B321-DA9135504FA9}" type="parTrans" cxnId="{A18EF003-8B2C-4E17-B4E4-1B083BD6CA7F}">
      <dgm:prSet/>
      <dgm:spPr/>
      <dgm:t>
        <a:bodyPr/>
        <a:lstStyle/>
        <a:p>
          <a:endParaRPr lang="es-CO"/>
        </a:p>
      </dgm:t>
    </dgm:pt>
    <dgm:pt modelId="{EA017244-2B42-4D79-81BE-DB577057FC7D}" type="sibTrans" cxnId="{A18EF003-8B2C-4E17-B4E4-1B083BD6CA7F}">
      <dgm:prSet/>
      <dgm:spPr/>
      <dgm:t>
        <a:bodyPr/>
        <a:lstStyle/>
        <a:p>
          <a:endParaRPr lang="es-CO"/>
        </a:p>
      </dgm:t>
    </dgm:pt>
    <dgm:pt modelId="{B617465B-97C6-45CF-913D-25705846C86E}">
      <dgm:prSet/>
      <dgm:spPr/>
      <dgm:t>
        <a:bodyPr/>
        <a:lstStyle/>
        <a:p>
          <a:r>
            <a:rPr lang="es-CO"/>
            <a:t>(filtro multifuncional)</a:t>
          </a:r>
        </a:p>
      </dgm:t>
    </dgm:pt>
    <dgm:pt modelId="{18218615-0952-4872-99AE-5DAD2A981847}" type="parTrans" cxnId="{55E6D775-A80B-47BD-AE6B-1467B4D3ED89}">
      <dgm:prSet/>
      <dgm:spPr/>
      <dgm:t>
        <a:bodyPr/>
        <a:lstStyle/>
        <a:p>
          <a:endParaRPr lang="es-CO"/>
        </a:p>
      </dgm:t>
    </dgm:pt>
    <dgm:pt modelId="{40BEF351-1C9A-4055-BCAE-40B9ECE21E60}" type="sibTrans" cxnId="{55E6D775-A80B-47BD-AE6B-1467B4D3ED89}">
      <dgm:prSet/>
      <dgm:spPr/>
      <dgm:t>
        <a:bodyPr/>
        <a:lstStyle/>
        <a:p>
          <a:endParaRPr lang="es-CO"/>
        </a:p>
      </dgm:t>
    </dgm:pt>
    <dgm:pt modelId="{AE1A0F14-4BB3-43D2-A8F8-D991D0432443}">
      <dgm:prSet phldrT="[Texto]"/>
      <dgm:spPr/>
      <dgm:t>
        <a:bodyPr/>
        <a:lstStyle/>
        <a:p>
          <a:r>
            <a:rPr lang="es-CO" b="0"/>
            <a:t>writedb</a:t>
          </a:r>
        </a:p>
      </dgm:t>
    </dgm:pt>
    <dgm:pt modelId="{EC1132FE-9DA4-4CDE-8D3D-54DA6C7B6E32}" type="parTrans" cxnId="{34431C11-1E27-4F6F-A24E-7BF788E74487}">
      <dgm:prSet/>
      <dgm:spPr/>
      <dgm:t>
        <a:bodyPr/>
        <a:lstStyle/>
        <a:p>
          <a:endParaRPr lang="es-CO"/>
        </a:p>
      </dgm:t>
    </dgm:pt>
    <dgm:pt modelId="{ACF9E0FD-EBFA-40CE-9B56-30FB74BA6CFE}" type="sibTrans" cxnId="{34431C11-1E27-4F6F-A24E-7BF788E74487}">
      <dgm:prSet/>
      <dgm:spPr/>
      <dgm:t>
        <a:bodyPr/>
        <a:lstStyle/>
        <a:p>
          <a:endParaRPr lang="es-CO"/>
        </a:p>
      </dgm:t>
    </dgm:pt>
    <dgm:pt modelId="{8B3E9016-517D-4110-8566-63CD0BA51459}">
      <dgm:prSet phldrT="[Texto]"/>
      <dgm:spPr/>
      <dgm:t>
        <a:bodyPr/>
        <a:lstStyle/>
        <a:p>
          <a:r>
            <a:rPr lang="es-CO" b="0"/>
            <a:t>guarda en base de datos</a:t>
          </a:r>
        </a:p>
      </dgm:t>
    </dgm:pt>
    <dgm:pt modelId="{BDA8F598-43DA-4A7B-AFFD-F1B5CE536BCA}" type="parTrans" cxnId="{DD015EBD-3D9C-49B0-B753-A7CE54B4DBD8}">
      <dgm:prSet/>
      <dgm:spPr/>
      <dgm:t>
        <a:bodyPr/>
        <a:lstStyle/>
        <a:p>
          <a:endParaRPr lang="es-CO"/>
        </a:p>
      </dgm:t>
    </dgm:pt>
    <dgm:pt modelId="{E7A10C62-070E-4EE3-9D88-BF74411EEB67}" type="sibTrans" cxnId="{DD015EBD-3D9C-49B0-B753-A7CE54B4DBD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99F6A11B-2D36-48B6-8ECF-4BC3BF826E15}" type="pres">
      <dgm:prSet presAssocID="{AE1A0F14-4BB3-43D2-A8F8-D991D0432443}" presName="composite" presStyleCnt="0"/>
      <dgm:spPr/>
    </dgm:pt>
    <dgm:pt modelId="{7CB9DB70-3262-471F-9A2D-7914A67DF9AA}" type="pres">
      <dgm:prSet presAssocID="{AE1A0F14-4BB3-43D2-A8F8-D991D0432443}" presName="parTx" presStyleLbl="node1" presStyleIdx="0" presStyleCnt="3">
        <dgm:presLayoutVars>
          <dgm:chMax val="0"/>
          <dgm:chPref val="0"/>
          <dgm:bulletEnabled val="1"/>
        </dgm:presLayoutVars>
      </dgm:prSet>
      <dgm:spPr/>
    </dgm:pt>
    <dgm:pt modelId="{D8388F0F-6152-4DB6-A3AD-9A3855CC8F16}" type="pres">
      <dgm:prSet presAssocID="{AE1A0F14-4BB3-43D2-A8F8-D991D0432443}" presName="parSh" presStyleLbl="node1" presStyleIdx="1" presStyleCnt="3"/>
      <dgm:spPr/>
    </dgm:pt>
    <dgm:pt modelId="{BFCF8C35-3688-41B1-83AB-C30DE28C9B5F}" type="pres">
      <dgm:prSet presAssocID="{AE1A0F14-4BB3-43D2-A8F8-D991D0432443}" presName="desTx" presStyleLbl="fgAcc1" presStyleIdx="1" presStyleCnt="3">
        <dgm:presLayoutVars>
          <dgm:bulletEnabled val="1"/>
        </dgm:presLayoutVars>
      </dgm:prSet>
      <dgm:spPr/>
    </dgm:pt>
    <dgm:pt modelId="{C0DA129E-6DB7-45E9-9D15-7B99C52A8156}" type="pres">
      <dgm:prSet presAssocID="{ACF9E0FD-EBFA-40CE-9B56-30FB74BA6CFE}" presName="sibTrans" presStyleLbl="sibTrans2D1" presStyleIdx="1" presStyleCnt="2"/>
      <dgm:spPr/>
    </dgm:pt>
    <dgm:pt modelId="{B50BF4F6-9A24-4FE7-8117-F99E64AD0922}" type="pres">
      <dgm:prSet presAssocID="{ACF9E0FD-EBFA-40CE-9B56-30FB74BA6CFE}" presName="connTx" presStyleLbl="sibTrans2D1" presStyleIdx="1" presStyleCnt="2"/>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1" presStyleCnt="3">
        <dgm:presLayoutVars>
          <dgm:chMax val="0"/>
          <dgm:chPref val="0"/>
          <dgm:bulletEnabled val="1"/>
        </dgm:presLayoutVars>
      </dgm:prSet>
      <dgm:spPr/>
    </dgm:pt>
    <dgm:pt modelId="{4BA115B4-484D-4ED8-986E-AFE27D4643C7}" type="pres">
      <dgm:prSet presAssocID="{F521B3C0-F467-4B41-ADDE-18218D4C5020}" presName="parSh" presStyleLbl="node1" presStyleIdx="2" presStyleCnt="3"/>
      <dgm:spPr/>
    </dgm:pt>
    <dgm:pt modelId="{0CAB5DBB-D30C-4A5C-858C-9BB780988079}" type="pres">
      <dgm:prSet presAssocID="{F521B3C0-F467-4B41-ADDE-18218D4C5020}" presName="desTx" presStyleLbl="fgAcc1" presStyleIdx="2" presStyleCnt="3">
        <dgm:presLayoutVars>
          <dgm:bulletEnabled val="1"/>
        </dgm:presLayoutVars>
      </dgm:prSet>
      <dgm:spPr/>
    </dgm:pt>
  </dgm:ptLst>
  <dgm:cxnLst>
    <dgm:cxn modelId="{88857C02-63ED-499F-9451-D62EDB9D55F0}" type="presOf" srcId="{B617465B-97C6-45CF-913D-25705846C86E}" destId="{0CAB5DBB-D30C-4A5C-858C-9BB780988079}" srcOrd="0" destOrd="3" presId="urn:microsoft.com/office/officeart/2005/8/layout/process3"/>
    <dgm:cxn modelId="{A18EF003-8B2C-4E17-B4E4-1B083BD6CA7F}" srcId="{F521B3C0-F467-4B41-ADDE-18218D4C5020}" destId="{AE79892C-3D8F-4681-8FB7-657E5C1C9CD3}" srcOrd="2" destOrd="0" parTransId="{1310DA98-E3DA-4304-B321-DA9135504FA9}" sibTransId="{EA017244-2B42-4D79-81BE-DB577057FC7D}"/>
    <dgm:cxn modelId="{34431C11-1E27-4F6F-A24E-7BF788E74487}" srcId="{4735F9FC-99D9-4170-AB49-BF68E9128479}" destId="{AE1A0F14-4BB3-43D2-A8F8-D991D0432443}" srcOrd="1" destOrd="0" parTransId="{EC1132FE-9DA4-4CDE-8D3D-54DA6C7B6E32}" sibTransId="{ACF9E0FD-EBFA-40CE-9B56-30FB74BA6CFE}"/>
    <dgm:cxn modelId="{66A99539-98AA-4096-9E2A-C64FE0827C95}" srcId="{F521B3C0-F467-4B41-ADDE-18218D4C5020}" destId="{14E42E56-1538-4DD6-A4A2-B9A4247FEBE7}" srcOrd="1" destOrd="0" parTransId="{C1B94FA3-53C8-4163-ABC7-8F243A900A24}" sibTransId="{BC400ADC-9FF4-43AE-B335-3658804D44D0}"/>
    <dgm:cxn modelId="{812DA83D-26AA-4A00-94FA-338F107D1F33}" type="presOf" srcId="{4735F9FC-99D9-4170-AB49-BF68E9128479}" destId="{71330616-7E8A-4D92-AB6F-1FB7488A3B15}" srcOrd="0"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62DDE472-EFE9-4385-B0E8-D5163300F12F}" type="presOf" srcId="{AE1A0F14-4BB3-43D2-A8F8-D991D0432443}" destId="{D8388F0F-6152-4DB6-A3AD-9A3855CC8F16}" srcOrd="1" destOrd="0" presId="urn:microsoft.com/office/officeart/2005/8/layout/process3"/>
    <dgm:cxn modelId="{55E6D775-A80B-47BD-AE6B-1467B4D3ED89}" srcId="{F521B3C0-F467-4B41-ADDE-18218D4C5020}" destId="{B617465B-97C6-45CF-913D-25705846C86E}" srcOrd="3" destOrd="0" parTransId="{18218615-0952-4872-99AE-5DAD2A981847}" sibTransId="{40BEF351-1C9A-4055-BCAE-40B9ECE21E60}"/>
    <dgm:cxn modelId="{E75BA559-4DC3-430E-8F8F-BACB5E6AE712}" type="presOf" srcId="{8B3E9016-517D-4110-8566-63CD0BA51459}" destId="{BFCF8C35-3688-41B1-83AB-C30DE28C9B5F}" srcOrd="0"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C2793099-86E9-42A4-8025-5A9C3E8352BD}" type="presOf" srcId="{AE1A0F14-4BB3-43D2-A8F8-D991D0432443}" destId="{7CB9DB70-3262-471F-9A2D-7914A67DF9AA}"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2"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97C35EA9-1924-4992-913D-98CABB52ADE3}" type="presOf" srcId="{ACF9E0FD-EBFA-40CE-9B56-30FB74BA6CFE}" destId="{C0DA129E-6DB7-45E9-9D15-7B99C52A8156}" srcOrd="0" destOrd="0" presId="urn:microsoft.com/office/officeart/2005/8/layout/process3"/>
    <dgm:cxn modelId="{DD015EBD-3D9C-49B0-B753-A7CE54B4DBD8}" srcId="{AE1A0F14-4BB3-43D2-A8F8-D991D0432443}" destId="{8B3E9016-517D-4110-8566-63CD0BA51459}" srcOrd="0" destOrd="0" parTransId="{BDA8F598-43DA-4A7B-AFFD-F1B5CE536BCA}" sibTransId="{E7A10C62-070E-4EE3-9D88-BF74411EEB67}"/>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21F5CC7-2BB4-4C6D-B48D-25F0A54E265B}" type="presOf" srcId="{AE79892C-3D8F-4681-8FB7-657E5C1C9CD3}" destId="{0CAB5DBB-D30C-4A5C-858C-9BB780988079}" srcOrd="0" destOrd="2"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002541F2-3852-44EC-99D5-A8AC138B9152}" type="presOf" srcId="{14E42E56-1538-4DD6-A4A2-B9A4247FEBE7}" destId="{0CAB5DBB-D30C-4A5C-858C-9BB780988079}" srcOrd="0" destOrd="1"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50AE4EFB-59FC-4157-850F-DD882EE5A409}" type="presOf" srcId="{ACF9E0FD-EBFA-40CE-9B56-30FB74BA6CFE}" destId="{B50BF4F6-9A24-4FE7-8117-F99E64AD0922}"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0226FAF8-CEA8-4C18-8659-C597805FA385}" type="presParOf" srcId="{71330616-7E8A-4D92-AB6F-1FB7488A3B15}" destId="{99F6A11B-2D36-48B6-8ECF-4BC3BF826E15}" srcOrd="2" destOrd="0" presId="urn:microsoft.com/office/officeart/2005/8/layout/process3"/>
    <dgm:cxn modelId="{0904BA11-C58F-4589-9F45-89C01501C95C}" type="presParOf" srcId="{99F6A11B-2D36-48B6-8ECF-4BC3BF826E15}" destId="{7CB9DB70-3262-471F-9A2D-7914A67DF9AA}" srcOrd="0" destOrd="0" presId="urn:microsoft.com/office/officeart/2005/8/layout/process3"/>
    <dgm:cxn modelId="{DD5120D5-B8A4-4BAC-A083-B85835B33989}" type="presParOf" srcId="{99F6A11B-2D36-48B6-8ECF-4BC3BF826E15}" destId="{D8388F0F-6152-4DB6-A3AD-9A3855CC8F16}" srcOrd="1" destOrd="0" presId="urn:microsoft.com/office/officeart/2005/8/layout/process3"/>
    <dgm:cxn modelId="{A9DDDF8C-DFCB-48A6-A46C-DFC4441551F7}" type="presParOf" srcId="{99F6A11B-2D36-48B6-8ECF-4BC3BF826E15}" destId="{BFCF8C35-3688-41B1-83AB-C30DE28C9B5F}" srcOrd="2" destOrd="0" presId="urn:microsoft.com/office/officeart/2005/8/layout/process3"/>
    <dgm:cxn modelId="{C8AE873C-07B5-4877-A797-A8C5744C2326}" type="presParOf" srcId="{71330616-7E8A-4D92-AB6F-1FB7488A3B15}" destId="{C0DA129E-6DB7-45E9-9D15-7B99C52A8156}" srcOrd="3" destOrd="0" presId="urn:microsoft.com/office/officeart/2005/8/layout/process3"/>
    <dgm:cxn modelId="{72018ED8-A483-4760-A73A-49466EE67627}" type="presParOf" srcId="{C0DA129E-6DB7-45E9-9D15-7B99C52A8156}" destId="{B50BF4F6-9A24-4FE7-8117-F99E64AD0922}" srcOrd="0" destOrd="0" presId="urn:microsoft.com/office/officeart/2005/8/layout/process3"/>
    <dgm:cxn modelId="{7416E567-D112-498C-8F05-0E05014DB7DB}" type="presParOf" srcId="{71330616-7E8A-4D92-AB6F-1FB7488A3B15}" destId="{A27A9E20-3DDE-459B-B4E0-4C7E56CC218D}" srcOrd="4"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B10E141E-BF53-4852-BDDE-67832DA3430A}">
      <dgm:prSet phldrT="[Texto]"/>
      <dgm:spPr/>
      <dgm:t>
        <a:bodyPr/>
        <a:lstStyle/>
        <a:p>
          <a:r>
            <a:rPr lang="es-CO" b="1"/>
            <a:t>quedar un campo de descripcion del retiro</a:t>
          </a:r>
        </a:p>
      </dgm:t>
    </dgm:pt>
    <dgm:pt modelId="{6F09596D-225B-408B-90BF-176C9B7D7642}" type="parTrans" cxnId="{E481AC09-03A5-487F-9A90-1805B20E3777}">
      <dgm:prSet/>
      <dgm:spPr/>
      <dgm:t>
        <a:bodyPr/>
        <a:lstStyle/>
        <a:p>
          <a:endParaRPr lang="es-CO"/>
        </a:p>
      </dgm:t>
    </dgm:pt>
    <dgm:pt modelId="{88BFFA2F-B7B5-4218-8C02-F4C25F80C612}" type="sibTrans" cxnId="{E481AC09-03A5-487F-9A90-1805B20E3777}">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E481AC09-03A5-487F-9A90-1805B20E3777}" srcId="{47CB07D2-62A9-4DAE-B20E-111C1AC2906F}" destId="{B10E141E-BF53-4852-BDDE-67832DA3430A}" srcOrd="1" destOrd="0" parTransId="{6F09596D-225B-408B-90BF-176C9B7D7642}" sibTransId="{88BFFA2F-B7B5-4218-8C02-F4C25F80C612}"/>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999A644-1A0B-46C8-9910-F95229169D9A}" type="presOf" srcId="{B10E141E-BF53-4852-BDDE-67832DA3430A}" destId="{F30D5423-D3DC-4D84-9295-E80A71FDABE7}" srcOrd="0" destOrd="1"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AB5FD515-3E56-48E8-AB1A-C559F67C1C1D}" type="presOf" srcId="{33BACFD0-B294-49C3-9249-6D9EA7741B02}" destId="{2FADAA7B-CC90-439B-A365-639004E35D49}" srcOrd="0" destOrd="0" presId="urn:microsoft.com/office/officeart/2005/8/layout/process3"/>
    <dgm:cxn modelId="{8733C822-25E2-4A41-A158-D8C10AA0F58A}" type="presOf" srcId="{33BACFD0-B294-49C3-9249-6D9EA7741B02}" destId="{99968C1D-5FAB-4D00-B8C8-A40F68E4EF59}"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28849B4C-39E2-4331-9BF9-23A9578DC62C}" type="presOf" srcId="{2F995CD4-0EFB-47A1-80F1-F11077EF0BA6}" destId="{3B9CB014-7597-4C8A-84B9-A87DC39BF801}" srcOrd="0" destOrd="0" presId="urn:microsoft.com/office/officeart/2005/8/layout/process3"/>
    <dgm:cxn modelId="{A5FDF357-A2C0-4BC2-AE0E-EE89AD7E6C48}" type="presOf" srcId="{563ED568-3905-4152-94A7-F24E62332A7E}" destId="{B1AFF508-3011-488D-85E5-C649C0D02B96}"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3857C2C0-8262-48EA-AC4E-676A689B527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587ED33F-BBFF-4505-BB59-897A8D8A29ED}" type="presParOf" srcId="{71330616-7E8A-4D92-AB6F-1FB7488A3B15}" destId="{B1AFF508-3011-488D-85E5-C649C0D02B96}" srcOrd="1" destOrd="0" presId="urn:microsoft.com/office/officeart/2005/8/layout/process3"/>
    <dgm:cxn modelId="{15E6CD6E-A348-4F12-BC9F-A4AD2C00B67E}" type="presParOf" srcId="{B1AFF508-3011-488D-85E5-C649C0D02B96}" destId="{872AD36F-D15D-479C-831F-6B50AF498853}" srcOrd="0" destOrd="0" presId="urn:microsoft.com/office/officeart/2005/8/layout/process3"/>
    <dgm:cxn modelId="{6A6C0B50-00D4-454D-B158-7E901FBF1E54}" type="presParOf" srcId="{71330616-7E8A-4D92-AB6F-1FB7488A3B15}" destId="{183AED22-A787-4DF6-B15F-639521A746F5}" srcOrd="2" destOrd="0" presId="urn:microsoft.com/office/officeart/2005/8/layout/process3"/>
    <dgm:cxn modelId="{4CCCB896-66A0-4510-BBC7-047FCA9A25F0}" type="presParOf" srcId="{183AED22-A787-4DF6-B15F-639521A746F5}" destId="{2FADAA7B-CC90-439B-A365-639004E35D49}" srcOrd="0" destOrd="0" presId="urn:microsoft.com/office/officeart/2005/8/layout/process3"/>
    <dgm:cxn modelId="{28DB219C-AC8C-4366-A26C-12333825FD90}" type="presParOf" srcId="{183AED22-A787-4DF6-B15F-639521A746F5}" destId="{99968C1D-5FAB-4D00-B8C8-A40F68E4EF59}" srcOrd="1" destOrd="0" presId="urn:microsoft.com/office/officeart/2005/8/layout/process3"/>
    <dgm:cxn modelId="{2CA50EFA-1176-4115-8D88-321B8112B141}"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2"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CA0BE420-AAA5-4A1A-8A83-D9B4CA0F8946}" type="presOf" srcId="{3619C3B4-C0FE-44F7-9DB8-678BD5CBDF0F}" destId="{447C915D-6470-451C-94B4-CFD4E77713DA}" srcOrd="0" destOrd="0" presId="urn:microsoft.com/office/officeart/2005/8/layout/process3"/>
    <dgm:cxn modelId="{86C73F33-2B5F-475D-9FAA-BE411C961247}" type="presOf" srcId="{563ED568-3905-4152-94A7-F24E62332A7E}" destId="{EC7985C0-B8A1-48A2-B65D-B27BDA8E6136}"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40C7A961-78BA-4C47-B3EA-924EF12234C7}" type="presOf" srcId="{4818E956-E3D2-4850-B16B-7A070F8FD60A}" destId="{CE247746-01C8-467D-9902-C63D35E35527}" srcOrd="0" destOrd="2" presId="urn:microsoft.com/office/officeart/2005/8/layout/process3"/>
    <dgm:cxn modelId="{C9D6A448-D614-4593-8195-DC8F3E03BB49}" type="presOf" srcId="{3619C3B4-C0FE-44F7-9DB8-678BD5CBDF0F}" destId="{7882EF87-75E7-4CB4-B58D-9448DC1D7B96}" srcOrd="1"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D48FB68A-6174-4FD6-9C30-90718E1C112F}" type="presOf" srcId="{0D99C598-F911-48D6-9D47-0C5DD836F7F7}" destId="{CE247746-01C8-467D-9902-C63D35E3552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0BC1B9A3-BE72-46D6-B781-8D4F5BEDE554}" type="presOf" srcId="{EE99270D-A60C-41EC-A875-649B55C4FD5B}" destId="{CE247746-01C8-467D-9902-C63D35E35527}" srcOrd="0" destOrd="1"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2FBADCCB-7A8E-44E8-8049-93FE2CA6C31B}" type="presOf" srcId="{563ED568-3905-4152-94A7-F24E62332A7E}" destId="{8B1BC2E1-B40A-4103-8CF9-167BBD62556B}"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27F33AEE-A32E-468A-AE2F-D6BFB175B47A}" type="presParOf" srcId="{71330616-7E8A-4D92-AB6F-1FB7488A3B15}" destId="{8B1BC2E1-B40A-4103-8CF9-167BBD62556B}" srcOrd="1" destOrd="0" presId="urn:microsoft.com/office/officeart/2005/8/layout/process3"/>
    <dgm:cxn modelId="{A5FB8484-EFA6-4EB8-8D2C-DB12F6E8B46A}" type="presParOf" srcId="{8B1BC2E1-B40A-4103-8CF9-167BBD62556B}" destId="{EC7985C0-B8A1-48A2-B65D-B27BDA8E6136}" srcOrd="0" destOrd="0" presId="urn:microsoft.com/office/officeart/2005/8/layout/process3"/>
    <dgm:cxn modelId="{38501C65-7CF2-48E3-81F0-4C6E40C3903E}" type="presParOf" srcId="{71330616-7E8A-4D92-AB6F-1FB7488A3B15}" destId="{EA2CA0DA-EFA1-4903-9146-81554E84280F}" srcOrd="2" destOrd="0" presId="urn:microsoft.com/office/officeart/2005/8/layout/process3"/>
    <dgm:cxn modelId="{65B0FC15-9842-499A-B3D4-9971065FFD4C}" type="presParOf" srcId="{EA2CA0DA-EFA1-4903-9146-81554E84280F}" destId="{447C915D-6470-451C-94B4-CFD4E77713DA}" srcOrd="0" destOrd="0" presId="urn:microsoft.com/office/officeart/2005/8/layout/process3"/>
    <dgm:cxn modelId="{BB8D741A-602C-4580-8F69-BA3303AC514A}" type="presParOf" srcId="{EA2CA0DA-EFA1-4903-9146-81554E84280F}" destId="{7882EF87-75E7-4CB4-B58D-9448DC1D7B96}" srcOrd="1" destOrd="0" presId="urn:microsoft.com/office/officeart/2005/8/layout/process3"/>
    <dgm:cxn modelId="{E6BFCD5E-1862-4BE8-B895-FBE95A8798A3}"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79"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5"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0"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bloquearUsuario</a:t>
          </a:r>
        </a:p>
      </dgm:t>
    </dgm:pt>
    <dgm:pt modelId="{0A0BCF55-110C-4238-9A5E-681BCBD073E8}" type="parTrans" cxnId="{0F3B3ED1-F317-4B62-AB02-22E20AC207D3}">
      <dgm:prSet/>
      <dgm:spPr/>
      <dgm:t>
        <a:bodyPr/>
        <a:lstStyle/>
        <a:p>
          <a:endParaRPr lang="es-CO"/>
        </a:p>
      </dgm:t>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a:t>
          </a:r>
        </a:p>
      </dgm:t>
    </dgm:pt>
    <dgm:pt modelId="{1D1C08EB-D67C-4814-8516-2856CADAF48A}" type="parTrans" cxnId="{3B8F7641-3371-49BE-9C82-B6C1C57A223A}">
      <dgm:prSet/>
      <dgm:spPr/>
      <dgm:t>
        <a:bodyPr/>
        <a:lstStyle/>
        <a:p>
          <a:endParaRPr lang="es-CO"/>
        </a:p>
      </dgm:t>
    </dgm:pt>
    <dgm:pt modelId="{60DB2512-B52B-4C7D-AB7D-7E5953D58F29}" type="sibTrans" cxnId="{3B8F7641-3371-49BE-9C82-B6C1C57A223A}">
      <dgm:prSet/>
      <dgm:spPr/>
      <dgm:t>
        <a:bodyPr/>
        <a:lstStyle/>
        <a:p>
          <a:endParaRPr lang="es-CO"/>
        </a:p>
      </dgm:t>
    </dgm:pt>
    <dgm:pt modelId="{D20267DF-E9CA-477F-83BB-D7322651B86D}">
      <dgm:prSet phldrT="[Texto]"/>
      <dgm:spPr/>
      <dgm:t>
        <a:bodyPr/>
        <a:lstStyle/>
        <a:p>
          <a:pPr algn="l"/>
          <a:r>
            <a:rPr lang="es-CO" b="0"/>
            <a:t>inhabilitarUsuario</a:t>
          </a:r>
        </a:p>
      </dgm:t>
    </dgm:pt>
    <dgm:pt modelId="{3284AC7B-7FE8-48EA-AD4D-3E38BABF6C16}" type="parTrans" cxnId="{212ED1CE-3447-4964-A854-F7A1D5FCBD8D}">
      <dgm:prSet/>
      <dgm:spPr/>
      <dgm:t>
        <a:bodyPr/>
        <a:lstStyle/>
        <a:p>
          <a:endParaRPr lang="es-CO"/>
        </a:p>
      </dgm:t>
    </dgm:pt>
    <dgm:pt modelId="{45A3E444-9229-4CBE-A3CE-710AF9F1765B}" type="sibTrans" cxnId="{212ED1CE-3447-4964-A854-F7A1D5FCBD8D}">
      <dgm:prSet/>
      <dgm:spPr/>
      <dgm:t>
        <a:bodyPr/>
        <a:lstStyle/>
        <a:p>
          <a:endParaRPr lang="es-CO"/>
        </a:p>
      </dgm:t>
    </dgm:pt>
    <dgm:pt modelId="{90F8CCAC-B359-4FF5-A902-1A094599A3BD}">
      <dgm:prSet phldrT="[Texto]"/>
      <dgm:spPr/>
      <dgm:t>
        <a:bodyPr/>
        <a:lstStyle/>
        <a:p>
          <a:pPr algn="l"/>
          <a:r>
            <a:rPr lang="es-CO" b="0"/>
            <a:t> se inhabilitara el usuario </a:t>
          </a:r>
        </a:p>
      </dgm:t>
    </dgm:pt>
    <dgm:pt modelId="{27958218-F49A-47AA-9DEE-EE44920441ED}" type="parTrans" cxnId="{946C57A6-8CA1-47AB-B8D5-25CAA4AA9DE0}">
      <dgm:prSet/>
      <dgm:spPr/>
      <dgm:t>
        <a:bodyPr/>
        <a:lstStyle/>
        <a:p>
          <a:endParaRPr lang="es-CO"/>
        </a:p>
      </dgm:t>
    </dgm:pt>
    <dgm:pt modelId="{7F3B1C3F-62FA-4697-B9F8-F783B8DF9522}" type="sibTrans" cxnId="{946C57A6-8CA1-47AB-B8D5-25CAA4AA9DE0}">
      <dgm:prSet/>
      <dgm:spPr/>
      <dgm:t>
        <a:bodyPr/>
        <a:lstStyle/>
        <a:p>
          <a:endParaRPr lang="es-CO"/>
        </a:p>
      </dgm:t>
    </dgm:pt>
    <dgm:pt modelId="{11BCFEFF-5C2B-4A0F-8F1D-B42061120C8B}">
      <dgm:prSet phldrT="[Texto]"/>
      <dgm:spPr/>
      <dgm:t>
        <a:bodyPr/>
        <a:lstStyle/>
        <a:p>
          <a:pPr algn="l"/>
          <a:r>
            <a:rPr lang="es-CO" b="0"/>
            <a:t>habilitarUsuario</a:t>
          </a:r>
        </a:p>
      </dgm:t>
    </dgm:pt>
    <dgm:pt modelId="{FA1C97AF-77EA-4624-9111-E271B7E422D1}" type="parTrans" cxnId="{DEC7D710-9C62-469A-8DD3-84E761725272}">
      <dgm:prSet/>
      <dgm:spPr/>
      <dgm:t>
        <a:bodyPr/>
        <a:lstStyle/>
        <a:p>
          <a:endParaRPr lang="es-CO"/>
        </a:p>
      </dgm:t>
    </dgm:pt>
    <dgm:pt modelId="{AA582F89-1E22-4030-8A55-902DD059FC75}" type="sibTrans" cxnId="{DEC7D710-9C62-469A-8DD3-84E761725272}">
      <dgm:prSet/>
      <dgm:spPr/>
      <dgm:t>
        <a:bodyPr/>
        <a:lstStyle/>
        <a:p>
          <a:endParaRPr lang="es-CO"/>
        </a:p>
      </dgm:t>
    </dgm:pt>
    <dgm:pt modelId="{BD8C8AB0-3204-47AA-9C15-CF4FF348605B}">
      <dgm:prSet phldrT="[Texto]"/>
      <dgm:spPr/>
      <dgm:t>
        <a:bodyPr/>
        <a:lstStyle/>
        <a:p>
          <a:pPr algn="l"/>
          <a:r>
            <a:rPr lang="es-CO" b="0"/>
            <a:t>se habilitara el usuario </a:t>
          </a:r>
        </a:p>
      </dgm:t>
    </dgm:pt>
    <dgm:pt modelId="{94138448-04FD-480E-AC6A-3BA2CD9D538D}" type="parTrans" cxnId="{B5ABF38E-E9E3-4D29-A632-1FE4C94776BA}">
      <dgm:prSet/>
      <dgm:spPr/>
      <dgm:t>
        <a:bodyPr/>
        <a:lstStyle/>
        <a:p>
          <a:endParaRPr lang="es-CO"/>
        </a:p>
      </dgm:t>
    </dgm:pt>
    <dgm:pt modelId="{EF9C85F0-3F8A-4487-94E3-D922EB27EFEA}" type="sibTrans" cxnId="{B5ABF38E-E9E3-4D29-A632-1FE4C94776B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70D31685-4DF9-430E-850F-8910210FF3C1}" type="pres">
      <dgm:prSet presAssocID="{563ED568-3905-4152-94A7-F24E62332A7E}" presName="sibTrans" presStyleLbl="sibTrans2D1" presStyleIdx="0" presStyleCnt="3"/>
      <dgm:spPr/>
    </dgm:pt>
    <dgm:pt modelId="{885064CE-4FFB-4DC8-8636-15E1D4544FBA}" type="pres">
      <dgm:prSet presAssocID="{563ED568-3905-4152-94A7-F24E62332A7E}" presName="connTx" presStyleLbl="sibTrans2D1" presStyleIdx="0" presStyleCnt="3"/>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4">
        <dgm:presLayoutVars>
          <dgm:chMax val="0"/>
          <dgm:chPref val="0"/>
          <dgm:bulletEnabled val="1"/>
        </dgm:presLayoutVars>
      </dgm:prSet>
      <dgm:spPr/>
    </dgm:pt>
    <dgm:pt modelId="{CDF990C5-E2F7-4D2C-BF22-621C407A7EA7}" type="pres">
      <dgm:prSet presAssocID="{4F6EE4AC-7625-41C9-AE5C-502D563CC77D}" presName="parSh" presStyleLbl="node1" presStyleIdx="1" presStyleCnt="4"/>
      <dgm:spPr/>
    </dgm:pt>
    <dgm:pt modelId="{0E7737CA-7B82-4DCD-92A9-634119EBF55F}" type="pres">
      <dgm:prSet presAssocID="{4F6EE4AC-7625-41C9-AE5C-502D563CC77D}" presName="desTx" presStyleLbl="fgAcc1" presStyleIdx="1" presStyleCnt="4">
        <dgm:presLayoutVars>
          <dgm:bulletEnabled val="1"/>
        </dgm:presLayoutVars>
      </dgm:prSet>
      <dgm:spPr/>
    </dgm:pt>
    <dgm:pt modelId="{03FB6462-9C16-412B-8233-C8F86192C097}" type="pres">
      <dgm:prSet presAssocID="{67652357-22C3-4AF9-820A-4FEE24A67338}" presName="sibTrans" presStyleLbl="sibTrans2D1" presStyleIdx="1" presStyleCnt="3"/>
      <dgm:spPr/>
    </dgm:pt>
    <dgm:pt modelId="{02727540-690F-45DC-AB36-5A99B2586D8B}" type="pres">
      <dgm:prSet presAssocID="{67652357-22C3-4AF9-820A-4FEE24A67338}" presName="connTx" presStyleLbl="sibTrans2D1" presStyleIdx="1" presStyleCnt="3"/>
      <dgm:spPr/>
    </dgm:pt>
    <dgm:pt modelId="{0F64AB82-EEC8-47F5-9E29-31BF6A41143A}" type="pres">
      <dgm:prSet presAssocID="{D20267DF-E9CA-477F-83BB-D7322651B86D}" presName="composite" presStyleCnt="0"/>
      <dgm:spPr/>
    </dgm:pt>
    <dgm:pt modelId="{9CC414BD-29F3-4049-B49A-7DAD76E77117}" type="pres">
      <dgm:prSet presAssocID="{D20267DF-E9CA-477F-83BB-D7322651B86D}" presName="parTx" presStyleLbl="node1" presStyleIdx="1" presStyleCnt="4">
        <dgm:presLayoutVars>
          <dgm:chMax val="0"/>
          <dgm:chPref val="0"/>
          <dgm:bulletEnabled val="1"/>
        </dgm:presLayoutVars>
      </dgm:prSet>
      <dgm:spPr/>
    </dgm:pt>
    <dgm:pt modelId="{6EDE32B8-2703-4FDB-BFE5-616ACCFCF651}" type="pres">
      <dgm:prSet presAssocID="{D20267DF-E9CA-477F-83BB-D7322651B86D}" presName="parSh" presStyleLbl="node1" presStyleIdx="2" presStyleCnt="4"/>
      <dgm:spPr/>
    </dgm:pt>
    <dgm:pt modelId="{3C5E9EAB-40C5-4F84-B064-213613CB28EE}" type="pres">
      <dgm:prSet presAssocID="{D20267DF-E9CA-477F-83BB-D7322651B86D}" presName="desTx" presStyleLbl="fgAcc1" presStyleIdx="2" presStyleCnt="4">
        <dgm:presLayoutVars>
          <dgm:bulletEnabled val="1"/>
        </dgm:presLayoutVars>
      </dgm:prSet>
      <dgm:spPr/>
    </dgm:pt>
    <dgm:pt modelId="{C242904C-1483-4F70-A556-539125A32175}" type="pres">
      <dgm:prSet presAssocID="{45A3E444-9229-4CBE-A3CE-710AF9F1765B}" presName="sibTrans" presStyleLbl="sibTrans2D1" presStyleIdx="2" presStyleCnt="3"/>
      <dgm:spPr/>
    </dgm:pt>
    <dgm:pt modelId="{76AD0AB1-6FBD-43BC-AF41-884E282BDCF1}" type="pres">
      <dgm:prSet presAssocID="{45A3E444-9229-4CBE-A3CE-710AF9F1765B}" presName="connTx" presStyleLbl="sibTrans2D1" presStyleIdx="2" presStyleCnt="3"/>
      <dgm:spPr/>
    </dgm:pt>
    <dgm:pt modelId="{1DD0A62F-DE68-4821-9BA2-00561C978596}" type="pres">
      <dgm:prSet presAssocID="{11BCFEFF-5C2B-4A0F-8F1D-B42061120C8B}" presName="composite" presStyleCnt="0"/>
      <dgm:spPr/>
    </dgm:pt>
    <dgm:pt modelId="{C0087715-30F7-472C-8C63-FA0A22ED6C7F}" type="pres">
      <dgm:prSet presAssocID="{11BCFEFF-5C2B-4A0F-8F1D-B42061120C8B}" presName="parTx" presStyleLbl="node1" presStyleIdx="2" presStyleCnt="4">
        <dgm:presLayoutVars>
          <dgm:chMax val="0"/>
          <dgm:chPref val="0"/>
          <dgm:bulletEnabled val="1"/>
        </dgm:presLayoutVars>
      </dgm:prSet>
      <dgm:spPr/>
    </dgm:pt>
    <dgm:pt modelId="{EC7DD54C-F595-48C6-A6E6-16A99BCC0106}" type="pres">
      <dgm:prSet presAssocID="{11BCFEFF-5C2B-4A0F-8F1D-B42061120C8B}" presName="parSh" presStyleLbl="node1" presStyleIdx="3" presStyleCnt="4"/>
      <dgm:spPr/>
    </dgm:pt>
    <dgm:pt modelId="{AFAC066E-9585-4200-9A20-B6AE36023DFF}" type="pres">
      <dgm:prSet presAssocID="{11BCFEFF-5C2B-4A0F-8F1D-B42061120C8B}" presName="desTx" presStyleLbl="fgAcc1" presStyleIdx="3" presStyleCnt="4">
        <dgm:presLayoutVars>
          <dgm:bulletEnabled val="1"/>
        </dgm:presLayoutVars>
      </dgm:prSet>
      <dgm:spPr/>
    </dgm:pt>
  </dgm:ptLst>
  <dgm:cxnLst>
    <dgm:cxn modelId="{DEC7D710-9C62-469A-8DD3-84E761725272}" srcId="{4735F9FC-99D9-4170-AB49-BF68E9128479}" destId="{11BCFEFF-5C2B-4A0F-8F1D-B42061120C8B}" srcOrd="3" destOrd="0" parTransId="{FA1C97AF-77EA-4624-9111-E271B7E422D1}" sibTransId="{AA582F89-1E22-4030-8A55-902DD059FC75}"/>
    <dgm:cxn modelId="{812DA83D-26AA-4A00-94FA-338F107D1F33}" type="presOf" srcId="{4735F9FC-99D9-4170-AB49-BF68E9128479}" destId="{71330616-7E8A-4D92-AB6F-1FB7488A3B15}" srcOrd="0"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03243842-A118-4A5E-90D6-0A9FE2206F8D}" type="presOf" srcId="{4F6EE4AC-7625-41C9-AE5C-502D563CC77D}" destId="{9575D65E-5371-4813-AB13-1D174E36B79B}" srcOrd="0" destOrd="0" presId="urn:microsoft.com/office/officeart/2005/8/layout/process3"/>
    <dgm:cxn modelId="{8FC6D256-B954-4DFC-B2D4-CAE16FBE17E6}" type="presOf" srcId="{D20267DF-E9CA-477F-83BB-D7322651B86D}" destId="{6EDE32B8-2703-4FDB-BFE5-616ACCFCF651}" srcOrd="1" destOrd="0" presId="urn:microsoft.com/office/officeart/2005/8/layout/process3"/>
    <dgm:cxn modelId="{5859DD56-B1DF-4ADF-BC98-F714442B0D3C}" type="presOf" srcId="{563ED568-3905-4152-94A7-F24E62332A7E}" destId="{70D31685-4DF9-430E-850F-8910210FF3C1}"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BF38E-E9E3-4D29-A632-1FE4C94776BA}" srcId="{11BCFEFF-5C2B-4A0F-8F1D-B42061120C8B}" destId="{BD8C8AB0-3204-47AA-9C15-CF4FF348605B}" srcOrd="0" destOrd="0" parTransId="{94138448-04FD-480E-AC6A-3BA2CD9D538D}" sibTransId="{EF9C85F0-3F8A-4487-94E3-D922EB27EFEA}"/>
    <dgm:cxn modelId="{FA3E5D91-D42B-4A01-A6A3-7D0D956A15B6}" type="presOf" srcId="{90F8CCAC-B359-4FF5-A902-1A094599A3BD}" destId="{3C5E9EAB-40C5-4F84-B064-213613CB28EE}" srcOrd="0" destOrd="0" presId="urn:microsoft.com/office/officeart/2005/8/layout/process3"/>
    <dgm:cxn modelId="{0E330B98-FC8B-4D42-A488-662681F22873}" type="presOf" srcId="{10FB783C-1E93-416C-87C3-985D57DC5840}" destId="{0E7737CA-7B82-4DCD-92A9-634119EBF55F}" srcOrd="0" destOrd="0" presId="urn:microsoft.com/office/officeart/2005/8/layout/process3"/>
    <dgm:cxn modelId="{C454089B-9F0F-4453-B5CB-7ACAF2A4CA8D}" type="presOf" srcId="{11BCFEFF-5C2B-4A0F-8F1D-B42061120C8B}" destId="{C0087715-30F7-472C-8C63-FA0A22ED6C7F}"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946C57A6-8CA1-47AB-B8D5-25CAA4AA9DE0}" srcId="{D20267DF-E9CA-477F-83BB-D7322651B86D}" destId="{90F8CCAC-B359-4FF5-A902-1A094599A3BD}" srcOrd="0" destOrd="0" parTransId="{27958218-F49A-47AA-9DEE-EE44920441ED}" sibTransId="{7F3B1C3F-62FA-4697-B9F8-F783B8DF9522}"/>
    <dgm:cxn modelId="{9E63AEAE-CAEB-4846-B73D-DF60011E1E11}" type="presOf" srcId="{11BCFEFF-5C2B-4A0F-8F1D-B42061120C8B}" destId="{EC7DD54C-F595-48C6-A6E6-16A99BCC0106}" srcOrd="1" destOrd="0" presId="urn:microsoft.com/office/officeart/2005/8/layout/process3"/>
    <dgm:cxn modelId="{013042B2-A482-4E45-8D5A-CD3B14F04A43}" type="presOf" srcId="{67652357-22C3-4AF9-820A-4FEE24A67338}" destId="{02727540-690F-45DC-AB36-5A99B2586D8B}" srcOrd="1" destOrd="0" presId="urn:microsoft.com/office/officeart/2005/8/layout/process3"/>
    <dgm:cxn modelId="{16C869C5-3F66-476B-80FF-69311C4B65BB}" type="presOf" srcId="{563ED568-3905-4152-94A7-F24E62332A7E}" destId="{885064CE-4FFB-4DC8-8636-15E1D4544FBA}" srcOrd="1" destOrd="0" presId="urn:microsoft.com/office/officeart/2005/8/layout/process3"/>
    <dgm:cxn modelId="{6BDBA0C5-717D-4432-9F63-039F42DD44E3}" type="presOf" srcId="{BD8C8AB0-3204-47AA-9C15-CF4FF348605B}" destId="{AFAC066E-9585-4200-9A20-B6AE36023DFF}"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1E0C4ECC-69F6-415D-A481-D90CFA4B58B8}" type="presOf" srcId="{45A3E444-9229-4CBE-A3CE-710AF9F1765B}" destId="{C242904C-1483-4F70-A556-539125A32175}" srcOrd="0" destOrd="0" presId="urn:microsoft.com/office/officeart/2005/8/layout/process3"/>
    <dgm:cxn modelId="{212ED1CE-3447-4964-A854-F7A1D5FCBD8D}" srcId="{4735F9FC-99D9-4170-AB49-BF68E9128479}" destId="{D20267DF-E9CA-477F-83BB-D7322651B86D}" srcOrd="2" destOrd="0" parTransId="{3284AC7B-7FE8-48EA-AD4D-3E38BABF6C16}" sibTransId="{45A3E444-9229-4CBE-A3CE-710AF9F1765B}"/>
    <dgm:cxn modelId="{0F3B3ED1-F317-4B62-AB02-22E20AC207D3}" srcId="{4735F9FC-99D9-4170-AB49-BF68E9128479}" destId="{4F6EE4AC-7625-41C9-AE5C-502D563CC77D}" srcOrd="1" destOrd="0" parTransId="{0A0BCF55-110C-4238-9A5E-681BCBD073E8}" sibTransId="{67652357-22C3-4AF9-820A-4FEE24A67338}"/>
    <dgm:cxn modelId="{80BDA6D5-5B5E-4725-AFF8-0591BDC3E912}" type="presOf" srcId="{4F6EE4AC-7625-41C9-AE5C-502D563CC77D}" destId="{CDF990C5-E2F7-4D2C-BF22-621C407A7EA7}" srcOrd="1" destOrd="0" presId="urn:microsoft.com/office/officeart/2005/8/layout/process3"/>
    <dgm:cxn modelId="{09DA1CDB-47FD-4AEB-AB53-43D42F7F5244}" type="presOf" srcId="{67652357-22C3-4AF9-820A-4FEE24A67338}" destId="{03FB6462-9C16-412B-8233-C8F86192C097}" srcOrd="0" destOrd="0" presId="urn:microsoft.com/office/officeart/2005/8/layout/process3"/>
    <dgm:cxn modelId="{7DB908DC-A080-4088-991B-91499D3DAD80}" type="presOf" srcId="{D20267DF-E9CA-477F-83BB-D7322651B86D}" destId="{9CC414BD-29F3-4049-B49A-7DAD76E77117}"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EEF924F3-F697-42B7-BFE2-8042D2762498}" type="presOf" srcId="{45A3E444-9229-4CBE-A3CE-710AF9F1765B}" destId="{76AD0AB1-6FBD-43BC-AF41-884E282BDCF1}"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E038D2D6-E1C8-4F11-B35A-41CFABF4F12E}" type="presParOf" srcId="{71330616-7E8A-4D92-AB6F-1FB7488A3B15}" destId="{70D31685-4DF9-430E-850F-8910210FF3C1}" srcOrd="1" destOrd="0" presId="urn:microsoft.com/office/officeart/2005/8/layout/process3"/>
    <dgm:cxn modelId="{75551D35-2A6A-4544-BAB9-D78B1B0F252F}" type="presParOf" srcId="{70D31685-4DF9-430E-850F-8910210FF3C1}" destId="{885064CE-4FFB-4DC8-8636-15E1D4544FBA}" srcOrd="0" destOrd="0" presId="urn:microsoft.com/office/officeart/2005/8/layout/process3"/>
    <dgm:cxn modelId="{CD6850F1-F5BD-4B1E-A31C-83149FA27DBC}" type="presParOf" srcId="{71330616-7E8A-4D92-AB6F-1FB7488A3B15}" destId="{68BC708F-326D-4FAF-B22B-BC2F6BBB0287}" srcOrd="2" destOrd="0" presId="urn:microsoft.com/office/officeart/2005/8/layout/process3"/>
    <dgm:cxn modelId="{E2092968-1EFB-4C0C-9963-63656D18D5EC}" type="presParOf" srcId="{68BC708F-326D-4FAF-B22B-BC2F6BBB0287}" destId="{9575D65E-5371-4813-AB13-1D174E36B79B}" srcOrd="0" destOrd="0" presId="urn:microsoft.com/office/officeart/2005/8/layout/process3"/>
    <dgm:cxn modelId="{1D32535A-42AF-48B8-A419-83A2994FCE54}" type="presParOf" srcId="{68BC708F-326D-4FAF-B22B-BC2F6BBB0287}" destId="{CDF990C5-E2F7-4D2C-BF22-621C407A7EA7}" srcOrd="1" destOrd="0" presId="urn:microsoft.com/office/officeart/2005/8/layout/process3"/>
    <dgm:cxn modelId="{4314D823-0EE4-4D9C-9DAA-37FEF9EC77AF}" type="presParOf" srcId="{68BC708F-326D-4FAF-B22B-BC2F6BBB0287}" destId="{0E7737CA-7B82-4DCD-92A9-634119EBF55F}" srcOrd="2" destOrd="0" presId="urn:microsoft.com/office/officeart/2005/8/layout/process3"/>
    <dgm:cxn modelId="{FB474A6F-DB95-4BB7-9E3C-EABBE253163B}" type="presParOf" srcId="{71330616-7E8A-4D92-AB6F-1FB7488A3B15}" destId="{03FB6462-9C16-412B-8233-C8F86192C097}" srcOrd="3" destOrd="0" presId="urn:microsoft.com/office/officeart/2005/8/layout/process3"/>
    <dgm:cxn modelId="{CE654151-2473-4DC3-9819-5D19C3E7272C}" type="presParOf" srcId="{03FB6462-9C16-412B-8233-C8F86192C097}" destId="{02727540-690F-45DC-AB36-5A99B2586D8B}" srcOrd="0" destOrd="0" presId="urn:microsoft.com/office/officeart/2005/8/layout/process3"/>
    <dgm:cxn modelId="{FA7EFCFB-B987-430D-9B32-27FAA05BA80C}" type="presParOf" srcId="{71330616-7E8A-4D92-AB6F-1FB7488A3B15}" destId="{0F64AB82-EEC8-47F5-9E29-31BF6A41143A}" srcOrd="4" destOrd="0" presId="urn:microsoft.com/office/officeart/2005/8/layout/process3"/>
    <dgm:cxn modelId="{AA4F8EFE-D5ED-443F-8FF7-E4E894733F17}" type="presParOf" srcId="{0F64AB82-EEC8-47F5-9E29-31BF6A41143A}" destId="{9CC414BD-29F3-4049-B49A-7DAD76E77117}" srcOrd="0" destOrd="0" presId="urn:microsoft.com/office/officeart/2005/8/layout/process3"/>
    <dgm:cxn modelId="{778457C9-7E35-4780-9D98-6DD2BC1695B4}" type="presParOf" srcId="{0F64AB82-EEC8-47F5-9E29-31BF6A41143A}" destId="{6EDE32B8-2703-4FDB-BFE5-616ACCFCF651}" srcOrd="1" destOrd="0" presId="urn:microsoft.com/office/officeart/2005/8/layout/process3"/>
    <dgm:cxn modelId="{594D0FAA-1992-44DF-BF6D-3F8BBBED5C4D}" type="presParOf" srcId="{0F64AB82-EEC8-47F5-9E29-31BF6A41143A}" destId="{3C5E9EAB-40C5-4F84-B064-213613CB28EE}" srcOrd="2" destOrd="0" presId="urn:microsoft.com/office/officeart/2005/8/layout/process3"/>
    <dgm:cxn modelId="{383DEC36-B9A2-4588-AF9E-4C51094ACDE7}" type="presParOf" srcId="{71330616-7E8A-4D92-AB6F-1FB7488A3B15}" destId="{C242904C-1483-4F70-A556-539125A32175}" srcOrd="5" destOrd="0" presId="urn:microsoft.com/office/officeart/2005/8/layout/process3"/>
    <dgm:cxn modelId="{60C1A1EF-544E-4B65-9A1A-5C6137CCEA93}" type="presParOf" srcId="{C242904C-1483-4F70-A556-539125A32175}" destId="{76AD0AB1-6FBD-43BC-AF41-884E282BDCF1}" srcOrd="0" destOrd="0" presId="urn:microsoft.com/office/officeart/2005/8/layout/process3"/>
    <dgm:cxn modelId="{242223DD-4B19-4BFC-B197-3A78967B2796}" type="presParOf" srcId="{71330616-7E8A-4D92-AB6F-1FB7488A3B15}" destId="{1DD0A62F-DE68-4821-9BA2-00561C978596}" srcOrd="6" destOrd="0" presId="urn:microsoft.com/office/officeart/2005/8/layout/process3"/>
    <dgm:cxn modelId="{3278C066-7011-4B48-93EA-0123AA403CCF}" type="presParOf" srcId="{1DD0A62F-DE68-4821-9BA2-00561C978596}" destId="{C0087715-30F7-472C-8C63-FA0A22ED6C7F}" srcOrd="0" destOrd="0" presId="urn:microsoft.com/office/officeart/2005/8/layout/process3"/>
    <dgm:cxn modelId="{08A49A1D-F416-4826-B785-58D505F1C009}" type="presParOf" srcId="{1DD0A62F-DE68-4821-9BA2-00561C978596}" destId="{EC7DD54C-F595-48C6-A6E6-16A99BCC0106}" srcOrd="1" destOrd="0" presId="urn:microsoft.com/office/officeart/2005/8/layout/process3"/>
    <dgm:cxn modelId="{0A89E34F-AC2F-4E63-974C-44405BBAE769}" type="presParOf" srcId="{1DD0A62F-DE68-4821-9BA2-00561C978596}" destId="{AFAC066E-9585-4200-9A20-B6AE36023DFF}" srcOrd="2" destOrd="0" presId="urn:microsoft.com/office/officeart/2005/8/layout/process3"/>
  </dgm:cxnLst>
  <dgm:bg/>
  <dgm:whole/>
  <dgm:extLst>
    <a:ext uri="http://schemas.microsoft.com/office/drawing/2008/diagram">
      <dsp:dataModelExt xmlns:dsp="http://schemas.microsoft.com/office/drawing/2008/diagram" relId="rId19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594"/>
          <a:ext cx="1650495" cy="67625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594"/>
        <a:ext cx="1650495" cy="450836"/>
      </dsp:txXfrm>
    </dsp:sp>
    <dsp:sp modelId="{3605D73C-7E3E-4818-B6BE-775942DAFC6D}">
      <dsp:nvSpPr>
        <dsp:cNvPr id="0" name=""/>
        <dsp:cNvSpPr/>
      </dsp:nvSpPr>
      <dsp:spPr>
        <a:xfrm>
          <a:off x="339976"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336" y="942790"/>
        <a:ext cx="1597775" cy="847280"/>
      </dsp:txXfrm>
    </dsp:sp>
    <dsp:sp modelId="{AE44CE3B-B5A6-433D-BDC1-30435E6648AC}">
      <dsp:nvSpPr>
        <dsp:cNvPr id="0" name=""/>
        <dsp:cNvSpPr/>
      </dsp:nvSpPr>
      <dsp:spPr>
        <a:xfrm>
          <a:off x="1902627" y="48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627" y="567734"/>
        <a:ext cx="407166" cy="246555"/>
      </dsp:txXfrm>
    </dsp:sp>
    <dsp:sp modelId="{AFD828BF-13EA-4A30-82EF-94D3CE706000}">
      <dsp:nvSpPr>
        <dsp:cNvPr id="0" name=""/>
        <dsp:cNvSpPr/>
      </dsp:nvSpPr>
      <dsp:spPr>
        <a:xfrm>
          <a:off x="2653255" y="465594"/>
          <a:ext cx="1650495" cy="676255"/>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3255" y="465594"/>
        <a:ext cx="1650495" cy="450836"/>
      </dsp:txXfrm>
    </dsp:sp>
    <dsp:sp modelId="{F30D5423-D3DC-4D84-9295-E80A71FDABE7}">
      <dsp:nvSpPr>
        <dsp:cNvPr id="0" name=""/>
        <dsp:cNvSpPr/>
      </dsp:nvSpPr>
      <dsp:spPr>
        <a:xfrm>
          <a:off x="2991308" y="916430"/>
          <a:ext cx="1650495"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668" y="942790"/>
        <a:ext cx="1597775"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174575"/>
          <a:ext cx="1650495" cy="53917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CO" sz="900" kern="1200"/>
            <a:t>leerCanalComunicacion </a:t>
          </a:r>
          <a:r>
            <a:rPr lang="es-ES" sz="900" kern="1200"/>
            <a:t>(Tiempo real)</a:t>
          </a:r>
          <a:endParaRPr lang="es-CO" sz="900" kern="1200"/>
        </a:p>
      </dsp:txBody>
      <dsp:txXfrm>
        <a:off x="1922" y="174575"/>
        <a:ext cx="1650495" cy="359449"/>
      </dsp:txXfrm>
    </dsp:sp>
    <dsp:sp modelId="{3605D73C-7E3E-4818-B6BE-775942DAFC6D}">
      <dsp:nvSpPr>
        <dsp:cNvPr id="0" name=""/>
        <dsp:cNvSpPr/>
      </dsp:nvSpPr>
      <dsp:spPr>
        <a:xfrm>
          <a:off x="339976"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leer el canal de comunicacion del componente, verificanco el estado del mismo</a:t>
          </a:r>
          <a:endParaRPr lang="es-CO" sz="900" b="0" kern="1200"/>
        </a:p>
      </dsp:txBody>
      <dsp:txXfrm>
        <a:off x="386060" y="580108"/>
        <a:ext cx="1558327" cy="1481256"/>
      </dsp:txXfrm>
    </dsp:sp>
    <dsp:sp modelId="{AE44CE3B-B5A6-433D-BDC1-30435E6648AC}">
      <dsp:nvSpPr>
        <dsp:cNvPr id="0" name=""/>
        <dsp:cNvSpPr/>
      </dsp:nvSpPr>
      <dsp:spPr>
        <a:xfrm>
          <a:off x="1902627" y="148837"/>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902627" y="231022"/>
        <a:ext cx="407166" cy="246555"/>
      </dsp:txXfrm>
    </dsp:sp>
    <dsp:sp modelId="{AFD828BF-13EA-4A30-82EF-94D3CE706000}">
      <dsp:nvSpPr>
        <dsp:cNvPr id="0" name=""/>
        <dsp:cNvSpPr/>
      </dsp:nvSpPr>
      <dsp:spPr>
        <a:xfrm>
          <a:off x="2653255" y="174575"/>
          <a:ext cx="1650495" cy="539174"/>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generarReporteCanal</a:t>
          </a:r>
          <a:endParaRPr lang="es-CO" sz="900" kern="1200"/>
        </a:p>
      </dsp:txBody>
      <dsp:txXfrm>
        <a:off x="2653255" y="174575"/>
        <a:ext cx="1650495" cy="359449"/>
      </dsp:txXfrm>
    </dsp:sp>
    <dsp:sp modelId="{F30D5423-D3DC-4D84-9295-E80A71FDABE7}">
      <dsp:nvSpPr>
        <dsp:cNvPr id="0" name=""/>
        <dsp:cNvSpPr/>
      </dsp:nvSpPr>
      <dsp:spPr>
        <a:xfrm>
          <a:off x="2991308" y="534024"/>
          <a:ext cx="1650495" cy="1573424"/>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canal de comunicacion del componente</a:t>
          </a:r>
        </a:p>
        <a:p>
          <a:pPr marL="57150" lvl="1" indent="-57150" algn="l" defTabSz="400050">
            <a:lnSpc>
              <a:spcPct val="90000"/>
            </a:lnSpc>
            <a:spcBef>
              <a:spcPct val="0"/>
            </a:spcBef>
            <a:spcAft>
              <a:spcPct val="15000"/>
            </a:spcAft>
            <a:buChar char="•"/>
          </a:pPr>
          <a:r>
            <a:rPr lang="es-CO" sz="900" kern="1200"/>
            <a:t>traer reporte de todos los componentes registrados y asociados </a:t>
          </a:r>
        </a:p>
        <a:p>
          <a:pPr marL="57150" lvl="1" indent="-57150" algn="l" defTabSz="400050">
            <a:lnSpc>
              <a:spcPct val="90000"/>
            </a:lnSpc>
            <a:spcBef>
              <a:spcPct val="0"/>
            </a:spcBef>
            <a:spcAft>
              <a:spcPct val="15000"/>
            </a:spcAft>
            <a:buChar char="•"/>
          </a:pPr>
          <a:r>
            <a:rPr lang="es-CO" sz="900" kern="1200"/>
            <a:t>filtros : concentrador, medidor asociados al concentrador</a:t>
          </a:r>
        </a:p>
        <a:p>
          <a:pPr marL="57150" lvl="1" indent="-57150" algn="l" defTabSz="400050">
            <a:lnSpc>
              <a:spcPct val="90000"/>
            </a:lnSpc>
            <a:spcBef>
              <a:spcPct val="0"/>
            </a:spcBef>
            <a:spcAft>
              <a:spcPct val="15000"/>
            </a:spcAft>
            <a:buChar char="•"/>
          </a:pPr>
          <a:r>
            <a:rPr lang="es-CO" sz="900" kern="1200"/>
            <a:t>(filtro multifuncional)</a:t>
          </a:r>
        </a:p>
      </dsp:txBody>
      <dsp:txXfrm>
        <a:off x="3037392" y="580108"/>
        <a:ext cx="1558327" cy="148125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993749"/>
          <a:ext cx="1260094"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MonitorearComiunicacion</a:t>
          </a:r>
          <a:endParaRPr lang="es-CO" sz="600" kern="1200"/>
        </a:p>
      </dsp:txBody>
      <dsp:txXfrm>
        <a:off x="2771" y="993749"/>
        <a:ext cx="1260094" cy="172800"/>
      </dsp:txXfrm>
    </dsp:sp>
    <dsp:sp modelId="{3605D73C-7E3E-4818-B6BE-775942DAFC6D}">
      <dsp:nvSpPr>
        <dsp:cNvPr id="0" name=""/>
        <dsp:cNvSpPr/>
      </dsp:nvSpPr>
      <dsp:spPr>
        <a:xfrm>
          <a:off x="260863"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y el cliente/componente podrán monitorear la comunicacion entre los componentes del sistema</a:t>
          </a:r>
          <a:endParaRPr lang="es-CO" sz="600" b="0" kern="1200"/>
        </a:p>
      </dsp:txBody>
      <dsp:txXfrm>
        <a:off x="289095" y="1194781"/>
        <a:ext cx="1203630" cy="907436"/>
      </dsp:txXfrm>
    </dsp:sp>
    <dsp:sp modelId="{AE44CE3B-B5A6-433D-BDC1-30435E6648AC}">
      <dsp:nvSpPr>
        <dsp:cNvPr id="0" name=""/>
        <dsp:cNvSpPr/>
      </dsp:nvSpPr>
      <dsp:spPr>
        <a:xfrm>
          <a:off x="1453891" y="923286"/>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53891" y="986031"/>
        <a:ext cx="310856" cy="188237"/>
      </dsp:txXfrm>
    </dsp:sp>
    <dsp:sp modelId="{D8388F0F-6152-4DB6-A3AD-9A3855CC8F16}">
      <dsp:nvSpPr>
        <dsp:cNvPr id="0" name=""/>
        <dsp:cNvSpPr/>
      </dsp:nvSpPr>
      <dsp:spPr>
        <a:xfrm>
          <a:off x="2026969" y="993749"/>
          <a:ext cx="1260094" cy="259199"/>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b="0" kern="1200"/>
            <a:t>writedb</a:t>
          </a:r>
        </a:p>
      </dsp:txBody>
      <dsp:txXfrm>
        <a:off x="2026969" y="993749"/>
        <a:ext cx="1260094" cy="172800"/>
      </dsp:txXfrm>
    </dsp:sp>
    <dsp:sp modelId="{BFCF8C35-3688-41B1-83AB-C30DE28C9B5F}">
      <dsp:nvSpPr>
        <dsp:cNvPr id="0" name=""/>
        <dsp:cNvSpPr/>
      </dsp:nvSpPr>
      <dsp:spPr>
        <a:xfrm>
          <a:off x="2285060"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b="0" kern="1200"/>
            <a:t>guarda en base de datos</a:t>
          </a:r>
        </a:p>
      </dsp:txBody>
      <dsp:txXfrm>
        <a:off x="2313292" y="1194781"/>
        <a:ext cx="1203630" cy="907436"/>
      </dsp:txXfrm>
    </dsp:sp>
    <dsp:sp modelId="{C0DA129E-6DB7-45E9-9D15-7B99C52A8156}">
      <dsp:nvSpPr>
        <dsp:cNvPr id="0" name=""/>
        <dsp:cNvSpPr/>
      </dsp:nvSpPr>
      <dsp:spPr>
        <a:xfrm>
          <a:off x="3478089" y="923286"/>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478089" y="986031"/>
        <a:ext cx="310856" cy="188237"/>
      </dsp:txXfrm>
    </dsp:sp>
    <dsp:sp modelId="{4BA115B4-484D-4ED8-986E-AFE27D4643C7}">
      <dsp:nvSpPr>
        <dsp:cNvPr id="0" name=""/>
        <dsp:cNvSpPr/>
      </dsp:nvSpPr>
      <dsp:spPr>
        <a:xfrm>
          <a:off x="4051167" y="993749"/>
          <a:ext cx="1260094"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generarReporteEstadoComunicacion</a:t>
          </a:r>
        </a:p>
      </dsp:txBody>
      <dsp:txXfrm>
        <a:off x="4051167" y="993749"/>
        <a:ext cx="1260094" cy="172800"/>
      </dsp:txXfrm>
    </dsp:sp>
    <dsp:sp modelId="{0CAB5DBB-D30C-4A5C-858C-9BB780988079}">
      <dsp:nvSpPr>
        <dsp:cNvPr id="0" name=""/>
        <dsp:cNvSpPr/>
      </dsp:nvSpPr>
      <dsp:spPr>
        <a:xfrm>
          <a:off x="4309258" y="1166549"/>
          <a:ext cx="1260094" cy="9639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podrá generar un reporte del canal de comunicacion del componente</a:t>
          </a:r>
        </a:p>
        <a:p>
          <a:pPr marL="57150" lvl="1" indent="-57150" algn="l" defTabSz="266700">
            <a:lnSpc>
              <a:spcPct val="90000"/>
            </a:lnSpc>
            <a:spcBef>
              <a:spcPct val="0"/>
            </a:spcBef>
            <a:spcAft>
              <a:spcPct val="15000"/>
            </a:spcAft>
            <a:buChar char="•"/>
          </a:pPr>
          <a:r>
            <a:rPr lang="es-CO" sz="600" kern="1200"/>
            <a:t>traer reporte de todos los componentes registrados y asociados </a:t>
          </a:r>
        </a:p>
        <a:p>
          <a:pPr marL="57150" lvl="1" indent="-57150" algn="l" defTabSz="266700">
            <a:lnSpc>
              <a:spcPct val="90000"/>
            </a:lnSpc>
            <a:spcBef>
              <a:spcPct val="0"/>
            </a:spcBef>
            <a:spcAft>
              <a:spcPct val="15000"/>
            </a:spcAft>
            <a:buChar char="•"/>
          </a:pPr>
          <a:r>
            <a:rPr lang="es-CO" sz="600" kern="1200"/>
            <a:t>filtros : concentrador, medidor asociados al concentrador</a:t>
          </a:r>
        </a:p>
        <a:p>
          <a:pPr marL="57150" lvl="1" indent="-57150" algn="l" defTabSz="266700">
            <a:lnSpc>
              <a:spcPct val="90000"/>
            </a:lnSpc>
            <a:spcBef>
              <a:spcPct val="0"/>
            </a:spcBef>
            <a:spcAft>
              <a:spcPct val="15000"/>
            </a:spcAft>
            <a:buChar char="•"/>
          </a:pPr>
          <a:r>
            <a:rPr lang="es-CO" sz="600" kern="1200"/>
            <a:t>(filtro multifuncional)</a:t>
          </a:r>
        </a:p>
      </dsp:txBody>
      <dsp:txXfrm>
        <a:off x="4337490" y="1194781"/>
        <a:ext cx="1203630" cy="907436"/>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7003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700348"/>
        <a:ext cx="1982267" cy="316800"/>
      </dsp:txXfrm>
    </dsp:sp>
    <dsp:sp modelId="{3605D73C-7E3E-4818-B6BE-775942DAFC6D}">
      <dsp:nvSpPr>
        <dsp:cNvPr id="0" name=""/>
        <dsp:cNvSpPr/>
      </dsp:nvSpPr>
      <dsp:spPr>
        <a:xfrm>
          <a:off x="408315"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37891" y="1046724"/>
        <a:ext cx="1923115" cy="950648"/>
      </dsp:txXfrm>
    </dsp:sp>
    <dsp:sp modelId="{AE44CE3B-B5A6-433D-BDC1-30435E6648AC}">
      <dsp:nvSpPr>
        <dsp:cNvPr id="0" name=""/>
        <dsp:cNvSpPr/>
      </dsp:nvSpPr>
      <dsp:spPr>
        <a:xfrm>
          <a:off x="2285080" y="6119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710689"/>
        <a:ext cx="489011" cy="296117"/>
      </dsp:txXfrm>
    </dsp:sp>
    <dsp:sp modelId="{AFD828BF-13EA-4A30-82EF-94D3CE706000}">
      <dsp:nvSpPr>
        <dsp:cNvPr id="0" name=""/>
        <dsp:cNvSpPr/>
      </dsp:nvSpPr>
      <dsp:spPr>
        <a:xfrm>
          <a:off x="3186594" y="7003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700348"/>
        <a:ext cx="1982267" cy="316800"/>
      </dsp:txXfrm>
    </dsp:sp>
    <dsp:sp modelId="{F30D5423-D3DC-4D84-9295-E80A71FDABE7}">
      <dsp:nvSpPr>
        <dsp:cNvPr id="0" name=""/>
        <dsp:cNvSpPr/>
      </dsp:nvSpPr>
      <dsp:spPr>
        <a:xfrm>
          <a:off x="3592600" y="1017148"/>
          <a:ext cx="1982267" cy="1009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a:p>
          <a:pPr marL="57150" lvl="1" indent="-57150" algn="l" defTabSz="488950">
            <a:lnSpc>
              <a:spcPct val="90000"/>
            </a:lnSpc>
            <a:spcBef>
              <a:spcPct val="0"/>
            </a:spcBef>
            <a:spcAft>
              <a:spcPct val="15000"/>
            </a:spcAft>
            <a:buChar char="•"/>
          </a:pPr>
          <a:r>
            <a:rPr lang="es-CO" sz="1100" b="1" kern="1200"/>
            <a:t>quedar un campo de descripcion del retiro</a:t>
          </a:r>
        </a:p>
      </dsp:txBody>
      <dsp:txXfrm>
        <a:off x="3622176" y="1046724"/>
        <a:ext cx="1923115" cy="95064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5825"/>
          <a:ext cx="2262183" cy="604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Font typeface="Symbol" panose="05050102010706020507" pitchFamily="18" charset="2"/>
            <a:buNone/>
          </a:pPr>
          <a:r>
            <a:rPr lang="es-CO" sz="1400" kern="1200"/>
            <a:t>BALANCE DE CARGAS</a:t>
          </a:r>
        </a:p>
      </dsp:txBody>
      <dsp:txXfrm>
        <a:off x="0" y="5825"/>
        <a:ext cx="2262183" cy="403200"/>
      </dsp:txXfrm>
    </dsp:sp>
    <dsp:sp modelId="{3605D73C-7E3E-4818-B6BE-775942DAFC6D}">
      <dsp:nvSpPr>
        <dsp:cNvPr id="0" name=""/>
        <dsp:cNvSpPr/>
      </dsp:nvSpPr>
      <dsp:spPr>
        <a:xfrm>
          <a:off x="463338" y="409025"/>
          <a:ext cx="2262183" cy="1058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ES" sz="1400" kern="1200"/>
            <a:t>permite generar el balance de cargas para el componente seleccionado</a:t>
          </a:r>
          <a:endParaRPr lang="es-CO" sz="1400" b="0" kern="1200"/>
        </a:p>
      </dsp:txBody>
      <dsp:txXfrm>
        <a:off x="494337" y="440024"/>
        <a:ext cx="2200185" cy="996402"/>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462"/>
          <a:ext cx="279437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462"/>
        <a:ext cx="2794373" cy="460800"/>
      </dsp:txXfrm>
    </dsp:sp>
    <dsp:sp modelId="{3605D73C-7E3E-4818-B6BE-775942DAFC6D}">
      <dsp:nvSpPr>
        <dsp:cNvPr id="0" name=""/>
        <dsp:cNvSpPr/>
      </dsp:nvSpPr>
      <dsp:spPr>
        <a:xfrm>
          <a:off x="572341" y="758263"/>
          <a:ext cx="2794373"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1021" y="786943"/>
        <a:ext cx="2737013" cy="9218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262"/>
          <a:ext cx="2794373"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262"/>
        <a:ext cx="2794373" cy="374400"/>
      </dsp:txXfrm>
    </dsp:sp>
    <dsp:sp modelId="{3605D73C-7E3E-4818-B6BE-775942DAFC6D}">
      <dsp:nvSpPr>
        <dsp:cNvPr id="0" name=""/>
        <dsp:cNvSpPr/>
      </dsp:nvSpPr>
      <dsp:spPr>
        <a:xfrm>
          <a:off x="572341" y="619663"/>
          <a:ext cx="2794373"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609" y="653931"/>
        <a:ext cx="2725837" cy="1101464"/>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27" y="726279"/>
          <a:ext cx="913755"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editarUsuario</a:t>
          </a:r>
          <a:endParaRPr lang="es-CO" sz="800" kern="1200"/>
        </a:p>
      </dsp:txBody>
      <dsp:txXfrm>
        <a:off x="727" y="726279"/>
        <a:ext cx="913755" cy="230400"/>
      </dsp:txXfrm>
    </dsp:sp>
    <dsp:sp modelId="{3605D73C-7E3E-4818-B6BE-775942DAFC6D}">
      <dsp:nvSpPr>
        <dsp:cNvPr id="0" name=""/>
        <dsp:cNvSpPr/>
      </dsp:nvSpPr>
      <dsp:spPr>
        <a:xfrm>
          <a:off x="187881"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permite editar el usuario eliminandolo o dejandolo inactivo.</a:t>
          </a:r>
          <a:endParaRPr lang="es-CO" sz="800" b="0" kern="1200"/>
        </a:p>
      </dsp:txBody>
      <dsp:txXfrm>
        <a:off x="208969" y="977767"/>
        <a:ext cx="871579" cy="677824"/>
      </dsp:txXfrm>
    </dsp:sp>
    <dsp:sp modelId="{70D31685-4DF9-430E-850F-8910210FF3C1}">
      <dsp:nvSpPr>
        <dsp:cNvPr id="0" name=""/>
        <dsp:cNvSpPr/>
      </dsp:nvSpPr>
      <dsp:spPr>
        <a:xfrm>
          <a:off x="1053004" y="727730"/>
          <a:ext cx="293666" cy="22749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s-CO" sz="600" kern="1200"/>
        </a:p>
      </dsp:txBody>
      <dsp:txXfrm>
        <a:off x="1053004" y="773230"/>
        <a:ext cx="225417" cy="136498"/>
      </dsp:txXfrm>
    </dsp:sp>
    <dsp:sp modelId="{CDF990C5-E2F7-4D2C-BF22-621C407A7EA7}">
      <dsp:nvSpPr>
        <dsp:cNvPr id="0" name=""/>
        <dsp:cNvSpPr/>
      </dsp:nvSpPr>
      <dsp:spPr>
        <a:xfrm>
          <a:off x="1468570" y="726279"/>
          <a:ext cx="913755" cy="345600"/>
        </a:xfrm>
        <a:prstGeom prst="roundRect">
          <a:avLst>
            <a:gd name="adj" fmla="val 10000"/>
          </a:avLst>
        </a:prstGeom>
        <a:gradFill rotWithShape="0">
          <a:gsLst>
            <a:gs pos="0">
              <a:schemeClr val="accent3">
                <a:hueOff val="3750088"/>
                <a:satOff val="-5627"/>
                <a:lumOff val="-915"/>
                <a:alphaOff val="0"/>
                <a:shade val="51000"/>
                <a:satMod val="130000"/>
              </a:schemeClr>
            </a:gs>
            <a:gs pos="80000">
              <a:schemeClr val="accent3">
                <a:hueOff val="3750088"/>
                <a:satOff val="-5627"/>
                <a:lumOff val="-915"/>
                <a:alphaOff val="0"/>
                <a:shade val="93000"/>
                <a:satMod val="130000"/>
              </a:schemeClr>
            </a:gs>
            <a:gs pos="100000">
              <a:schemeClr val="accent3">
                <a:hueOff val="3750088"/>
                <a:satOff val="-5627"/>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bloquearUsuario</a:t>
          </a:r>
        </a:p>
      </dsp:txBody>
      <dsp:txXfrm>
        <a:off x="1468570" y="726279"/>
        <a:ext cx="913755" cy="230400"/>
      </dsp:txXfrm>
    </dsp:sp>
    <dsp:sp modelId="{0E7737CA-7B82-4DCD-92A9-634119EBF55F}">
      <dsp:nvSpPr>
        <dsp:cNvPr id="0" name=""/>
        <dsp:cNvSpPr/>
      </dsp:nvSpPr>
      <dsp:spPr>
        <a:xfrm>
          <a:off x="1655724"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3750088"/>
              <a:satOff val="-5627"/>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podrá eliminar el usuario</a:t>
          </a:r>
        </a:p>
      </dsp:txBody>
      <dsp:txXfrm>
        <a:off x="1676812" y="977767"/>
        <a:ext cx="871579" cy="677824"/>
      </dsp:txXfrm>
    </dsp:sp>
    <dsp:sp modelId="{03FB6462-9C16-412B-8233-C8F86192C097}">
      <dsp:nvSpPr>
        <dsp:cNvPr id="0" name=""/>
        <dsp:cNvSpPr/>
      </dsp:nvSpPr>
      <dsp:spPr>
        <a:xfrm>
          <a:off x="2520847" y="727730"/>
          <a:ext cx="293666" cy="227498"/>
        </a:xfrm>
        <a:prstGeom prst="rightArrow">
          <a:avLst>
            <a:gd name="adj1" fmla="val 60000"/>
            <a:gd name="adj2" fmla="val 5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2520847" y="773230"/>
        <a:ext cx="225417" cy="136498"/>
      </dsp:txXfrm>
    </dsp:sp>
    <dsp:sp modelId="{6EDE32B8-2703-4FDB-BFE5-616ACCFCF651}">
      <dsp:nvSpPr>
        <dsp:cNvPr id="0" name=""/>
        <dsp:cNvSpPr/>
      </dsp:nvSpPr>
      <dsp:spPr>
        <a:xfrm>
          <a:off x="2936413" y="726279"/>
          <a:ext cx="913755" cy="345600"/>
        </a:xfrm>
        <a:prstGeom prst="roundRect">
          <a:avLst>
            <a:gd name="adj" fmla="val 10000"/>
          </a:avLst>
        </a:prstGeom>
        <a:gradFill rotWithShape="0">
          <a:gsLst>
            <a:gs pos="0">
              <a:schemeClr val="accent3">
                <a:hueOff val="7500176"/>
                <a:satOff val="-11253"/>
                <a:lumOff val="-1830"/>
                <a:alphaOff val="0"/>
                <a:shade val="51000"/>
                <a:satMod val="130000"/>
              </a:schemeClr>
            </a:gs>
            <a:gs pos="80000">
              <a:schemeClr val="accent3">
                <a:hueOff val="7500176"/>
                <a:satOff val="-11253"/>
                <a:lumOff val="-1830"/>
                <a:alphaOff val="0"/>
                <a:shade val="93000"/>
                <a:satMod val="130000"/>
              </a:schemeClr>
            </a:gs>
            <a:gs pos="100000">
              <a:schemeClr val="accent3">
                <a:hueOff val="7500176"/>
                <a:satOff val="-11253"/>
                <a:lumOff val="-18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inhabilitarUsuario</a:t>
          </a:r>
        </a:p>
      </dsp:txBody>
      <dsp:txXfrm>
        <a:off x="2936413" y="726279"/>
        <a:ext cx="913755" cy="230400"/>
      </dsp:txXfrm>
    </dsp:sp>
    <dsp:sp modelId="{3C5E9EAB-40C5-4F84-B064-213613CB28EE}">
      <dsp:nvSpPr>
        <dsp:cNvPr id="0" name=""/>
        <dsp:cNvSpPr/>
      </dsp:nvSpPr>
      <dsp:spPr>
        <a:xfrm>
          <a:off x="3123567"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7500176"/>
              <a:satOff val="-11253"/>
              <a:lumOff val="-183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 se inhabilitara el usuario </a:t>
          </a:r>
        </a:p>
      </dsp:txBody>
      <dsp:txXfrm>
        <a:off x="3144655" y="977767"/>
        <a:ext cx="871579" cy="677824"/>
      </dsp:txXfrm>
    </dsp:sp>
    <dsp:sp modelId="{C242904C-1483-4F70-A556-539125A32175}">
      <dsp:nvSpPr>
        <dsp:cNvPr id="0" name=""/>
        <dsp:cNvSpPr/>
      </dsp:nvSpPr>
      <dsp:spPr>
        <a:xfrm>
          <a:off x="3988690" y="727730"/>
          <a:ext cx="293666" cy="227498"/>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988690" y="773230"/>
        <a:ext cx="225417" cy="136498"/>
      </dsp:txXfrm>
    </dsp:sp>
    <dsp:sp modelId="{EC7DD54C-F595-48C6-A6E6-16A99BCC0106}">
      <dsp:nvSpPr>
        <dsp:cNvPr id="0" name=""/>
        <dsp:cNvSpPr/>
      </dsp:nvSpPr>
      <dsp:spPr>
        <a:xfrm>
          <a:off x="4404256" y="726279"/>
          <a:ext cx="913755"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b="0" kern="1200"/>
            <a:t>habilitarUsuario</a:t>
          </a:r>
        </a:p>
      </dsp:txBody>
      <dsp:txXfrm>
        <a:off x="4404256" y="726279"/>
        <a:ext cx="913755" cy="230400"/>
      </dsp:txXfrm>
    </dsp:sp>
    <dsp:sp modelId="{AFAC066E-9585-4200-9A20-B6AE36023DFF}">
      <dsp:nvSpPr>
        <dsp:cNvPr id="0" name=""/>
        <dsp:cNvSpPr/>
      </dsp:nvSpPr>
      <dsp:spPr>
        <a:xfrm>
          <a:off x="4591410" y="956679"/>
          <a:ext cx="913755"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b="0" kern="1200"/>
            <a:t>se habilitara el usuario </a:t>
          </a:r>
        </a:p>
      </dsp:txBody>
      <dsp:txXfrm>
        <a:off x="4612498" y="977767"/>
        <a:ext cx="871579" cy="67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5560</TotalTime>
  <Pages>98</Pages>
  <Words>11903</Words>
  <Characters>65472</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54</cp:revision>
  <cp:lastPrinted>2007-12-04T21:07:00Z</cp:lastPrinted>
  <dcterms:created xsi:type="dcterms:W3CDTF">2020-10-13T16:38:00Z</dcterms:created>
  <dcterms:modified xsi:type="dcterms:W3CDTF">2020-10-23T16:44:00Z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