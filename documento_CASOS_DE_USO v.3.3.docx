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CB21C26" w14:textId="77777777" w:rsidR="00632B15" w:rsidRDefault="009363B6" w:rsidP="00632B15">
      <w:pPr>
        <w:pStyle w:val="Ttulo"/>
        <w:jc w:val="left"/>
      </w:pPr>
      <w:r>
        <w:rPr>
          <w:rFonts w:cs="Arial"/>
          <w:sz w:val="22"/>
          <w:szCs w:val="22"/>
        </w:rPr>
        <w:fldChar w:fldCharType="end"/>
      </w:r>
      <w:r w:rsidR="00632B15">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2E25D6" w:rsidRPr="008B07E9" w:rsidRDefault="002E25D6" w:rsidP="007038A8">
                                  <w:pPr>
                                    <w:jc w:val="center"/>
                                  </w:pPr>
                                  <w:r>
                                    <w:rPr>
                                      <w:rFonts w:cs="Arial"/>
                                      <w:szCs w:val="22"/>
                                    </w:rPr>
                                    <w:t>sistema</w:t>
                                  </w:r>
                                </w:p>
                                <w:p w14:paraId="64D2DF48" w14:textId="77777777" w:rsidR="002E25D6" w:rsidRPr="009E2EFC" w:rsidRDefault="002E25D6"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2E25D6" w:rsidRPr="008B07E9" w:rsidRDefault="002E25D6" w:rsidP="007038A8">
                            <w:pPr>
                              <w:jc w:val="center"/>
                            </w:pPr>
                            <w:r>
                              <w:rPr>
                                <w:rFonts w:cs="Arial"/>
                                <w:szCs w:val="22"/>
                              </w:rPr>
                              <w:t>sistema</w:t>
                            </w:r>
                          </w:p>
                          <w:p w14:paraId="64D2DF48" w14:textId="77777777" w:rsidR="002E25D6" w:rsidRPr="009E2EFC" w:rsidRDefault="002E25D6"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2E25D6" w:rsidRPr="008B07E9" w:rsidRDefault="002E25D6" w:rsidP="00B377BA">
                                  <w:pPr>
                                    <w:jc w:val="center"/>
                                  </w:pPr>
                                  <w:r>
                                    <w:rPr>
                                      <w:rFonts w:cs="Arial"/>
                                      <w:szCs w:val="22"/>
                                    </w:rPr>
                                    <w:t>SuperAdministrador</w:t>
                                  </w:r>
                                </w:p>
                                <w:p w14:paraId="0B765069" w14:textId="77777777" w:rsidR="002E25D6" w:rsidRPr="009E2EFC" w:rsidRDefault="002E25D6"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2E25D6" w:rsidRPr="008B07E9" w:rsidRDefault="002E25D6" w:rsidP="00B377BA">
                            <w:pPr>
                              <w:jc w:val="center"/>
                            </w:pPr>
                            <w:r>
                              <w:rPr>
                                <w:rFonts w:cs="Arial"/>
                                <w:szCs w:val="22"/>
                              </w:rPr>
                              <w:t>SuperAdministrador</w:t>
                            </w:r>
                          </w:p>
                          <w:p w14:paraId="0B765069" w14:textId="77777777" w:rsidR="002E25D6" w:rsidRPr="009E2EFC" w:rsidRDefault="002E25D6"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2E25D6" w:rsidRPr="008B07E9" w:rsidRDefault="002E25D6" w:rsidP="0030698D">
                                  <w:pPr>
                                    <w:jc w:val="center"/>
                                  </w:pPr>
                                  <w:r>
                                    <w:rPr>
                                      <w:rFonts w:cs="Arial"/>
                                      <w:szCs w:val="22"/>
                                    </w:rPr>
                                    <w:t>Administrador</w:t>
                                  </w:r>
                                </w:p>
                                <w:p w14:paraId="079AACA4" w14:textId="77777777" w:rsidR="002E25D6" w:rsidRPr="009E2EFC" w:rsidRDefault="002E25D6"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2E25D6" w:rsidRPr="008B07E9" w:rsidRDefault="002E25D6" w:rsidP="0030698D">
                            <w:pPr>
                              <w:jc w:val="center"/>
                            </w:pPr>
                            <w:r>
                              <w:rPr>
                                <w:rFonts w:cs="Arial"/>
                                <w:szCs w:val="22"/>
                              </w:rPr>
                              <w:t>Administrador</w:t>
                            </w:r>
                          </w:p>
                          <w:p w14:paraId="079AACA4" w14:textId="77777777" w:rsidR="002E25D6" w:rsidRPr="009E2EFC" w:rsidRDefault="002E25D6"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2E25D6" w:rsidRPr="009E2EFC" w:rsidRDefault="002E25D6"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2E25D6" w:rsidRPr="009E2EFC" w:rsidRDefault="002E25D6"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logs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2E25D6" w:rsidRPr="008B07E9" w:rsidRDefault="002E25D6" w:rsidP="00A76BDC">
                                  <w:pPr>
                                    <w:jc w:val="center"/>
                                  </w:pPr>
                                  <w:r>
                                    <w:rPr>
                                      <w:rFonts w:cs="Arial"/>
                                      <w:szCs w:val="22"/>
                                    </w:rPr>
                                    <w:t>Cliente</w:t>
                                  </w:r>
                                </w:p>
                                <w:p w14:paraId="00A645AB" w14:textId="77777777" w:rsidR="002E25D6" w:rsidRPr="009E2EFC" w:rsidRDefault="002E25D6"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2E25D6" w:rsidRPr="008B07E9" w:rsidRDefault="002E25D6" w:rsidP="00A76BDC">
                            <w:pPr>
                              <w:jc w:val="center"/>
                            </w:pPr>
                            <w:r>
                              <w:rPr>
                                <w:rFonts w:cs="Arial"/>
                                <w:szCs w:val="22"/>
                              </w:rPr>
                              <w:t>Cliente</w:t>
                            </w:r>
                          </w:p>
                          <w:p w14:paraId="00A645AB" w14:textId="77777777" w:rsidR="002E25D6" w:rsidRPr="009E2EFC" w:rsidRDefault="002E25D6"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68D7EA33" w:rsidR="00AD2D68" w:rsidRDefault="00FA4470" w:rsidP="00DC0E94">
      <w:pPr>
        <w:rPr>
          <w:rFonts w:ascii="Arial" w:hAnsi="Arial" w:cs="Arial"/>
          <w:color w:val="0000FF"/>
          <w:sz w:val="22"/>
          <w:szCs w:val="22"/>
        </w:rPr>
      </w:pPr>
      <w:r>
        <w:rPr>
          <w:noProof/>
          <w:sz w:val="24"/>
          <w:szCs w:val="24"/>
        </w:rPr>
        <w:drawing>
          <wp:anchor distT="0" distB="0" distL="114300" distR="114300" simplePos="0" relativeHeight="251674624" behindDoc="0" locked="0" layoutInCell="1" allowOverlap="1" wp14:anchorId="3CBD7A9B" wp14:editId="32B384F8">
            <wp:simplePos x="0" y="0"/>
            <wp:positionH relativeFrom="column">
              <wp:posOffset>-752475</wp:posOffset>
            </wp:positionH>
            <wp:positionV relativeFrom="paragraph">
              <wp:posOffset>-107950</wp:posOffset>
            </wp:positionV>
            <wp:extent cx="7533608" cy="5686425"/>
            <wp:effectExtent l="0" t="0" r="0" b="0"/>
            <wp:wrapNone/>
            <wp:docPr id="48" name="Imagen 48" descr="0. gestionar Inpetel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0" descr="0. gestionar Inpetel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9364" cy="569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Gestionar_sistema_externo</w:t>
      </w:r>
      <w:proofErr w:type="spellEnd"/>
    </w:p>
    <w:p w14:paraId="79C08FA3" w14:textId="77777777" w:rsidR="0004359A" w:rsidRDefault="0004359A" w:rsidP="00FA4470"/>
    <w:p w14:paraId="29049FAB" w14:textId="30D71966" w:rsidR="00FA4470" w:rsidRPr="00FA4470" w:rsidRDefault="00FA4470" w:rsidP="00FA4470">
      <w:r w:rsidRPr="008C315A">
        <w:rPr>
          <w:noProof/>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lastRenderedPageBreak/>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GID</w:t>
            </w:r>
          </w:p>
          <w:p w14:paraId="091AD706" w14:textId="10FDA938"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Recarga vehicular</w:t>
            </w:r>
          </w:p>
          <w:p w14:paraId="26E06056" w14:textId="77777777" w:rsidR="00632B15" w:rsidRDefault="00632B15" w:rsidP="002A1D4C">
            <w:pPr>
              <w:rPr>
                <w:rFonts w:ascii="Arial" w:hAnsi="Arial" w:cs="Arial"/>
                <w:b/>
                <w:color w:val="0000FF"/>
                <w:lang w:val="es-ES"/>
              </w:rPr>
            </w:pPr>
          </w:p>
          <w:p w14:paraId="0FBD003F" w14:textId="77777777" w:rsidR="007E1FFA" w:rsidRDefault="007E1FFA" w:rsidP="002A1D4C">
            <w:pPr>
              <w:rPr>
                <w:rFonts w:ascii="Arial" w:hAnsi="Arial" w:cs="Arial"/>
                <w:b/>
                <w:color w:val="0000FF"/>
                <w:lang w:val="es-ES"/>
              </w:rPr>
            </w:pPr>
          </w:p>
          <w:p w14:paraId="22E252EE" w14:textId="77777777" w:rsidR="007E1FFA" w:rsidRDefault="007E1FFA" w:rsidP="002A1D4C">
            <w:pPr>
              <w:rPr>
                <w:rFonts w:ascii="Arial" w:hAnsi="Arial" w:cs="Arial"/>
                <w:b/>
                <w:color w:val="0000FF"/>
                <w:lang w:val="es-ES"/>
              </w:rPr>
            </w:pP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3B6A106F" w14:textId="77777777" w:rsidR="005A1F2E" w:rsidRDefault="00632B15" w:rsidP="002A1D4C">
            <w:pPr>
              <w:rPr>
                <w:rFonts w:ascii="Arial" w:hAnsi="Arial" w:cs="Arial"/>
                <w:b/>
              </w:rPr>
            </w:pPr>
            <w:r w:rsidRPr="000463D8">
              <w:rPr>
                <w:rFonts w:ascii="Arial" w:hAnsi="Arial" w:cs="Arial"/>
                <w:b/>
              </w:rPr>
              <w:t>DATOS DE ENTRADA:</w:t>
            </w:r>
          </w:p>
          <w:p w14:paraId="6F053A1A" w14:textId="77777777" w:rsidR="005A1F2E" w:rsidRPr="005A1F2E" w:rsidRDefault="005A1F2E" w:rsidP="002A1D4C">
            <w:pPr>
              <w:rPr>
                <w:rFonts w:ascii="Arial" w:hAnsi="Arial" w:cs="Arial"/>
              </w:rPr>
            </w:pPr>
            <w:r w:rsidRPr="005A1F2E">
              <w:rPr>
                <w:rFonts w:ascii="Arial" w:hAnsi="Arial" w:cs="Arial"/>
                <w:color w:val="0000FF"/>
                <w:lang w:val="es-ES" w:eastAsia="es-ES"/>
              </w:rPr>
              <w:t>[Listar los datos que sirven de entrada para el caso de uso]</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632B15" w:rsidRPr="009B2573" w14:paraId="38B7A152" w14:textId="77777777" w:rsidTr="0004359A">
        <w:tc>
          <w:tcPr>
            <w:tcW w:w="559" w:type="dxa"/>
            <w:tcBorders>
              <w:bottom w:val="single" w:sz="4" w:space="0" w:color="auto"/>
            </w:tcBorders>
            <w:vAlign w:val="center"/>
          </w:tcPr>
          <w:p w14:paraId="03238A7F" w14:textId="77777777" w:rsidR="00632B15" w:rsidRPr="00F4293F" w:rsidRDefault="00632B15" w:rsidP="002A1D4C">
            <w:pPr>
              <w:spacing w:line="240" w:lineRule="auto"/>
              <w:rPr>
                <w:rFonts w:ascii="Arial" w:eastAsia="Arial Unicode MS" w:hAnsi="Arial" w:cs="Arial"/>
                <w:color w:val="0000FF"/>
                <w:lang w:val="es-ES"/>
              </w:rPr>
            </w:pPr>
          </w:p>
        </w:tc>
        <w:tc>
          <w:tcPr>
            <w:tcW w:w="4539" w:type="dxa"/>
            <w:gridSpan w:val="5"/>
            <w:tcBorders>
              <w:bottom w:val="single" w:sz="4" w:space="0" w:color="auto"/>
            </w:tcBorders>
          </w:tcPr>
          <w:p w14:paraId="58B1EF6B" w14:textId="121FBC5E" w:rsidR="00D03F51" w:rsidRDefault="00D03F51" w:rsidP="00EB7BA6">
            <w:pPr>
              <w:spacing w:line="240" w:lineRule="auto"/>
              <w:ind w:left="720"/>
              <w:rPr>
                <w:rFonts w:ascii="Arial" w:eastAsia="Arial Unicode MS" w:hAnsi="Arial" w:cs="Arial"/>
                <w:color w:val="0000FF"/>
                <w:lang w:val="es-ES"/>
              </w:rPr>
            </w:pPr>
          </w:p>
          <w:tbl>
            <w:tblPr>
              <w:tblStyle w:val="Tablaconcuadrcula"/>
              <w:tblpPr w:leftFromText="141" w:rightFromText="141" w:vertAnchor="text" w:horzAnchor="margin" w:tblpY="344"/>
              <w:tblOverlap w:val="never"/>
              <w:tblW w:w="4390" w:type="dxa"/>
              <w:tblLayout w:type="fixed"/>
              <w:tblLook w:val="04A0" w:firstRow="1" w:lastRow="0" w:firstColumn="1" w:lastColumn="0" w:noHBand="0" w:noVBand="1"/>
            </w:tblPr>
            <w:tblGrid>
              <w:gridCol w:w="2689"/>
              <w:gridCol w:w="1701"/>
            </w:tblGrid>
            <w:tr w:rsidR="0004359A" w14:paraId="59C9EB43" w14:textId="77777777" w:rsidTr="0004359A">
              <w:tc>
                <w:tcPr>
                  <w:tcW w:w="2689" w:type="dxa"/>
                </w:tcPr>
                <w:p w14:paraId="695F0475" w14:textId="3AF4282F"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7D3AF4AF" w14:textId="385D5AF9"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4359A" w14:paraId="2B55D6E1" w14:textId="77777777" w:rsidTr="0004359A">
              <w:tc>
                <w:tcPr>
                  <w:tcW w:w="2689" w:type="dxa"/>
                </w:tcPr>
                <w:p w14:paraId="325355C3" w14:textId="43B657A2"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420DED4F" w14:textId="7FED522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141BBF64" w14:textId="77777777" w:rsidTr="0004359A">
              <w:tc>
                <w:tcPr>
                  <w:tcW w:w="2689" w:type="dxa"/>
                </w:tcPr>
                <w:p w14:paraId="17212DCA" w14:textId="454CC368"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6EE64CC3" w14:textId="7C99205E"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38A045FF" w14:textId="77777777" w:rsidTr="0004359A">
              <w:tc>
                <w:tcPr>
                  <w:tcW w:w="2689" w:type="dxa"/>
                </w:tcPr>
                <w:p w14:paraId="078A1E32" w14:textId="2CF159A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8B526D9" w14:textId="3DE0B92A"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50BA5F92" w14:textId="77777777" w:rsidTr="0004359A">
              <w:tc>
                <w:tcPr>
                  <w:tcW w:w="2689" w:type="dxa"/>
                </w:tcPr>
                <w:p w14:paraId="77AA2871" w14:textId="42093296"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55DE6AF7" w14:textId="7D457CF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21D12974" w14:textId="77777777" w:rsidTr="0004359A">
              <w:tc>
                <w:tcPr>
                  <w:tcW w:w="2689" w:type="dxa"/>
                </w:tcPr>
                <w:p w14:paraId="18F135B7" w14:textId="75E672F0"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6FC2754A" w14:textId="15F7B6C5"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5B2B5372" w14:textId="77777777" w:rsidR="0004359A" w:rsidRDefault="0004359A" w:rsidP="0004359A">
                  <w:pPr>
                    <w:spacing w:line="240" w:lineRule="auto"/>
                    <w:jc w:val="center"/>
                    <w:rPr>
                      <w:rFonts w:ascii="Arial" w:eastAsia="Arial Unicode MS" w:hAnsi="Arial" w:cs="Arial"/>
                      <w:color w:val="0000FF"/>
                      <w:lang w:val="es-ES"/>
                    </w:rPr>
                  </w:pPr>
                </w:p>
                <w:p w14:paraId="0C2C6C94" w14:textId="2816A076"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652028C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78A66081" w14:textId="5C2893EA"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0F6B4387" w14:textId="77777777" w:rsidR="0004359A" w:rsidRDefault="0004359A" w:rsidP="00EB7BA6">
            <w:pPr>
              <w:spacing w:line="240" w:lineRule="auto"/>
              <w:ind w:left="720"/>
              <w:rPr>
                <w:rFonts w:ascii="Arial" w:eastAsia="Arial Unicode MS" w:hAnsi="Arial" w:cs="Arial"/>
                <w:color w:val="0000FF"/>
                <w:lang w:val="es-ES"/>
              </w:rPr>
            </w:pPr>
          </w:p>
          <w:p w14:paraId="0584DB4B" w14:textId="3D3AAF7E" w:rsidR="0004359A" w:rsidRPr="00D03F51" w:rsidRDefault="0004359A" w:rsidP="00EB7BA6">
            <w:pPr>
              <w:spacing w:line="240" w:lineRule="auto"/>
              <w:ind w:left="720"/>
              <w:rPr>
                <w:rFonts w:ascii="Arial" w:eastAsia="Arial Unicode MS" w:hAnsi="Arial" w:cs="Arial"/>
                <w:color w:val="0000FF"/>
                <w:lang w:val="es-ES"/>
              </w:rPr>
            </w:pPr>
          </w:p>
        </w:tc>
        <w:tc>
          <w:tcPr>
            <w:tcW w:w="4560" w:type="dxa"/>
            <w:gridSpan w:val="2"/>
            <w:tcBorders>
              <w:bottom w:val="single" w:sz="4" w:space="0" w:color="auto"/>
            </w:tcBorders>
            <w:vAlign w:val="center"/>
          </w:tcPr>
          <w:p w14:paraId="54DD85B8" w14:textId="6170768B" w:rsidR="0004359A" w:rsidRPr="00214CA5" w:rsidRDefault="0004359A" w:rsidP="0004359A">
            <w:pPr>
              <w:spacing w:line="240" w:lineRule="auto"/>
              <w:rPr>
                <w:rFonts w:ascii="Arial" w:eastAsia="Arial Unicode MS" w:hAnsi="Arial" w:cs="Arial"/>
                <w:color w:val="0000FF"/>
                <w:lang w:val="es-ES"/>
              </w:rPr>
            </w:pPr>
          </w:p>
          <w:p w14:paraId="6C4546BD" w14:textId="61FA5C99" w:rsidR="00632B15" w:rsidRPr="00214CA5" w:rsidRDefault="00632B15" w:rsidP="00386BCB">
            <w:pPr>
              <w:spacing w:line="240" w:lineRule="auto"/>
              <w:jc w:val="both"/>
              <w:rPr>
                <w:rFonts w:ascii="Arial" w:eastAsia="Arial Unicode MS" w:hAnsi="Arial" w:cs="Arial"/>
                <w:color w:val="0000FF"/>
                <w:lang w:val="es-ES"/>
              </w:rPr>
            </w:pPr>
          </w:p>
        </w:tc>
      </w:tr>
      <w:tr w:rsidR="00632B15" w:rsidRPr="000463D8" w14:paraId="639ABF2A" w14:textId="77777777" w:rsidTr="002A1D4C">
        <w:tc>
          <w:tcPr>
            <w:tcW w:w="9658" w:type="dxa"/>
            <w:gridSpan w:val="8"/>
            <w:tcBorders>
              <w:top w:val="nil"/>
              <w:bottom w:val="single" w:sz="4" w:space="0" w:color="auto"/>
            </w:tcBorders>
          </w:tcPr>
          <w:p w14:paraId="77B4868D" w14:textId="77777777"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632B15" w:rsidRPr="009B2573" w14:paraId="5C0F3232" w14:textId="77777777" w:rsidTr="0004359A">
        <w:tc>
          <w:tcPr>
            <w:tcW w:w="559" w:type="dxa"/>
            <w:tcBorders>
              <w:bottom w:val="single" w:sz="4" w:space="0" w:color="auto"/>
            </w:tcBorders>
            <w:vAlign w:val="center"/>
          </w:tcPr>
          <w:p w14:paraId="1BAB00F5" w14:textId="77777777" w:rsidR="00632B15" w:rsidRPr="009B2573" w:rsidRDefault="00632B15" w:rsidP="002A1D4C">
            <w:pPr>
              <w:spacing w:line="240" w:lineRule="auto"/>
              <w:rPr>
                <w:rFonts w:ascii="Arial" w:hAnsi="Arial" w:cs="Arial"/>
              </w:rPr>
            </w:pPr>
          </w:p>
        </w:tc>
        <w:tc>
          <w:tcPr>
            <w:tcW w:w="4539" w:type="dxa"/>
            <w:gridSpan w:val="5"/>
            <w:tcBorders>
              <w:bottom w:val="single" w:sz="4" w:space="0" w:color="auto"/>
            </w:tcBorders>
            <w:vAlign w:val="center"/>
          </w:tcPr>
          <w:tbl>
            <w:tblPr>
              <w:tblStyle w:val="Tablaconcuadrcula"/>
              <w:tblpPr w:leftFromText="141" w:rightFromText="141" w:vertAnchor="text" w:horzAnchor="margin" w:tblpY="-79"/>
              <w:tblOverlap w:val="never"/>
              <w:tblW w:w="4390" w:type="dxa"/>
              <w:tblLayout w:type="fixed"/>
              <w:tblLook w:val="04A0" w:firstRow="1" w:lastRow="0" w:firstColumn="1" w:lastColumn="0" w:noHBand="0" w:noVBand="1"/>
            </w:tblPr>
            <w:tblGrid>
              <w:gridCol w:w="2689"/>
              <w:gridCol w:w="1701"/>
            </w:tblGrid>
            <w:tr w:rsidR="0004359A" w14:paraId="3FC14F4B" w14:textId="77777777" w:rsidTr="0004359A">
              <w:tc>
                <w:tcPr>
                  <w:tcW w:w="2689" w:type="dxa"/>
                </w:tcPr>
                <w:p w14:paraId="3C46C1AC"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0180A833" w14:textId="7706826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705D2B0" w14:textId="77777777" w:rsidTr="0004359A">
              <w:tc>
                <w:tcPr>
                  <w:tcW w:w="2689" w:type="dxa"/>
                </w:tcPr>
                <w:p w14:paraId="760BD4D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3EF27881" w14:textId="5CC08422"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29A9D4C" w14:textId="77777777" w:rsidTr="0004359A">
              <w:tc>
                <w:tcPr>
                  <w:tcW w:w="2689" w:type="dxa"/>
                </w:tcPr>
                <w:p w14:paraId="3570A45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3D5EA2DC" w14:textId="3E97F83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22965726" w14:textId="77777777" w:rsidTr="0004359A">
              <w:tc>
                <w:tcPr>
                  <w:tcW w:w="2689" w:type="dxa"/>
                </w:tcPr>
                <w:p w14:paraId="30916279"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47B8B28" w14:textId="7508E08F"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64C737FF" w14:textId="77777777" w:rsidTr="0004359A">
              <w:tc>
                <w:tcPr>
                  <w:tcW w:w="2689" w:type="dxa"/>
                </w:tcPr>
                <w:p w14:paraId="7C9A0991"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3C6E0BCB" w14:textId="2F50042B"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2B299CA1" w14:textId="77777777" w:rsidTr="0004359A">
              <w:tc>
                <w:tcPr>
                  <w:tcW w:w="2689" w:type="dxa"/>
                </w:tcPr>
                <w:p w14:paraId="49BC15E4" w14:textId="77777777"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4FA0A704" w14:textId="10B80288"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61342077" w14:textId="77777777" w:rsidR="0004359A" w:rsidRDefault="0004359A" w:rsidP="0004359A">
                  <w:pPr>
                    <w:spacing w:line="240" w:lineRule="auto"/>
                    <w:jc w:val="center"/>
                    <w:rPr>
                      <w:rFonts w:ascii="Arial" w:eastAsia="Arial Unicode MS" w:hAnsi="Arial" w:cs="Arial"/>
                      <w:color w:val="0000FF"/>
                      <w:lang w:val="es-ES"/>
                    </w:rPr>
                  </w:pPr>
                </w:p>
                <w:p w14:paraId="27CE512B"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310CB397"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4F5280F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349CD25C" w14:textId="1D04E036" w:rsidR="0004359A" w:rsidRPr="00F4293F" w:rsidRDefault="0004359A" w:rsidP="002A1D4C">
            <w:pPr>
              <w:spacing w:line="240" w:lineRule="auto"/>
              <w:rPr>
                <w:rFonts w:ascii="Arial" w:eastAsia="Arial Unicode MS" w:hAnsi="Arial" w:cs="Arial"/>
                <w:color w:val="0000FF"/>
                <w:lang w:val="es-ES"/>
              </w:rPr>
            </w:pPr>
          </w:p>
          <w:p w14:paraId="0A507E44" w14:textId="7F3ED5BB" w:rsidR="00632B15" w:rsidRPr="009B2573" w:rsidRDefault="00632B15" w:rsidP="002A1D4C">
            <w:pPr>
              <w:spacing w:line="240" w:lineRule="auto"/>
              <w:rPr>
                <w:rFonts w:ascii="Arial" w:hAnsi="Arial" w:cs="Arial"/>
              </w:rPr>
            </w:pPr>
          </w:p>
        </w:tc>
        <w:tc>
          <w:tcPr>
            <w:tcW w:w="4560" w:type="dxa"/>
            <w:gridSpan w:val="2"/>
            <w:tcBorders>
              <w:bottom w:val="single" w:sz="4" w:space="0" w:color="auto"/>
            </w:tcBorders>
            <w:vAlign w:val="center"/>
          </w:tcPr>
          <w:p w14:paraId="477E8709" w14:textId="7E45DD1D" w:rsidR="00632B15" w:rsidRPr="00236317" w:rsidRDefault="00632B15" w:rsidP="0004359A">
            <w:pPr>
              <w:spacing w:line="240" w:lineRule="auto"/>
              <w:ind w:left="720"/>
              <w:rPr>
                <w:rFonts w:ascii="Arial" w:hAnsi="Arial" w:cs="Arial"/>
                <w:i/>
                <w:color w:val="800000"/>
              </w:rPr>
            </w:pPr>
          </w:p>
        </w:tc>
      </w:tr>
      <w:tr w:rsidR="00632B15" w:rsidRPr="000463D8" w14:paraId="7FAD81E7" w14:textId="77777777" w:rsidTr="002A1D4C">
        <w:tc>
          <w:tcPr>
            <w:tcW w:w="9658" w:type="dxa"/>
            <w:gridSpan w:val="8"/>
          </w:tcPr>
          <w:p w14:paraId="4E057E68" w14:textId="77777777" w:rsidR="00632B15" w:rsidRPr="000463D8" w:rsidRDefault="00632B15" w:rsidP="002A1D4C">
            <w:pPr>
              <w:rPr>
                <w:rFonts w:ascii="Arial" w:hAnsi="Arial" w:cs="Arial"/>
                <w:b/>
              </w:rPr>
            </w:pPr>
            <w:r w:rsidRPr="000463D8">
              <w:rPr>
                <w:rFonts w:ascii="Arial" w:hAnsi="Arial" w:cs="Arial"/>
                <w:b/>
              </w:rPr>
              <w:lastRenderedPageBreak/>
              <w:t>PRECONDICIÓN:</w:t>
            </w:r>
          </w:p>
          <w:p w14:paraId="5BD169A7" w14:textId="77777777" w:rsidR="00E80DF7" w:rsidRDefault="00D03F51" w:rsidP="00386BCB">
            <w:pPr>
              <w:jc w:val="both"/>
              <w:rPr>
                <w:rFonts w:ascii="Arial" w:hAnsi="Arial" w:cs="Arial"/>
                <w:color w:val="0000FF"/>
                <w:lang w:eastAsia="es-ES"/>
              </w:rPr>
            </w:pPr>
            <w:r>
              <w:rPr>
                <w:rFonts w:ascii="Arial" w:hAnsi="Arial" w:cs="Arial"/>
                <w:color w:val="0000FF"/>
                <w:lang w:eastAsia="es-ES"/>
              </w:rPr>
              <w:t xml:space="preserve">El sistema externo no debe estar previamente creado en </w:t>
            </w:r>
            <w:proofErr w:type="spellStart"/>
            <w:r>
              <w:rPr>
                <w:rFonts w:ascii="Arial" w:hAnsi="Arial" w:cs="Arial"/>
                <w:color w:val="0000FF"/>
                <w:lang w:eastAsia="es-ES"/>
              </w:rPr>
              <w:t>inpetel</w:t>
            </w:r>
            <w:proofErr w:type="spellEnd"/>
            <w:r>
              <w:rPr>
                <w:rFonts w:ascii="Arial" w:hAnsi="Arial" w:cs="Arial"/>
                <w:color w:val="0000FF"/>
                <w:lang w:eastAsia="es-ES"/>
              </w:rPr>
              <w:t xml:space="preserve"> </w:t>
            </w:r>
            <w:proofErr w:type="spellStart"/>
            <w:r>
              <w:rPr>
                <w:rFonts w:ascii="Arial" w:hAnsi="Arial" w:cs="Arial"/>
                <w:color w:val="0000FF"/>
                <w:lang w:eastAsia="es-ES"/>
              </w:rPr>
              <w:t>cloud</w:t>
            </w:r>
            <w:proofErr w:type="spellEnd"/>
            <w:r>
              <w:rPr>
                <w:rFonts w:ascii="Arial" w:hAnsi="Arial" w:cs="Arial"/>
                <w:color w:val="0000FF"/>
                <w:lang w:eastAsia="es-ES"/>
              </w:rPr>
              <w:t>, si ya esta creado informar al superadministrador evitando que se vuelva a crear.</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val="es-ES" w:eastAsia="es-ES"/>
              </w:rPr>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roofErr w:type="spellEnd"/>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Tipo_sistema_externo</w:t>
            </w:r>
            <w:proofErr w:type="spellEnd"/>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proofErr w:type="gramStart"/>
            <w:r>
              <w:rPr>
                <w:rFonts w:ascii="Arial" w:hAnsi="Arial" w:cs="Arial"/>
                <w:color w:val="0000FF"/>
                <w:lang w:val="es-ES" w:eastAsia="es-ES"/>
              </w:rPr>
              <w:t>continua</w:t>
            </w:r>
            <w:proofErr w:type="gramEnd"/>
            <w:r>
              <w:rPr>
                <w:rFonts w:ascii="Arial" w:hAnsi="Arial" w:cs="Arial"/>
                <w:color w:val="0000FF"/>
                <w:lang w:val="es-ES" w:eastAsia="es-ES"/>
              </w:rPr>
              <w:t xml:space="preserve">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t>2</w:t>
            </w:r>
          </w:p>
        </w:tc>
        <w:tc>
          <w:tcPr>
            <w:tcW w:w="4250" w:type="dxa"/>
            <w:gridSpan w:val="3"/>
          </w:tcPr>
          <w:p w14:paraId="3D23DA62" w14:textId="59F494B3" w:rsidR="009B5A5F" w:rsidRPr="000463D8" w:rsidRDefault="009B5A5F" w:rsidP="009B5A5F">
            <w:pPr>
              <w:jc w:val="both"/>
              <w:rPr>
                <w:rFonts w:ascii="Arial" w:hAnsi="Arial" w:cs="Arial"/>
                <w:b/>
              </w:rPr>
            </w:pPr>
            <w:proofErr w:type="spellStart"/>
            <w:r>
              <w:rPr>
                <w:rFonts w:ascii="Arial" w:hAnsi="Arial" w:cs="Arial"/>
                <w:color w:val="0000FF"/>
                <w:lang w:val="es-ES" w:eastAsia="es-ES"/>
              </w:rPr>
              <w:t>superAdministrador</w:t>
            </w:r>
            <w:proofErr w:type="spellEnd"/>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Consultar_sistema_externo</w:t>
            </w:r>
            <w:proofErr w:type="spellEnd"/>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w:t>
            </w: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lastRenderedPageBreak/>
              <w:t>Nit_sistema_externo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nombre_sistema_externo</w:t>
            </w:r>
            <w:proofErr w:type="spellEnd"/>
            <w:r>
              <w:rPr>
                <w:rFonts w:ascii="Arial" w:hAnsi="Arial" w:cs="Arial"/>
                <w:color w:val="0000FF"/>
                <w:lang w:val="es-ES" w:eastAsia="es-ES"/>
              </w:rPr>
              <w:t>,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Editar_sistema_externo</w:t>
            </w:r>
            <w:proofErr w:type="spellEnd"/>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 xml:space="preserve">superadministrador debe estar previamente </w:t>
            </w:r>
            <w:proofErr w:type="spellStart"/>
            <w:r w:rsidR="00B90814">
              <w:rPr>
                <w:rFonts w:ascii="Arial" w:hAnsi="Arial" w:cs="Arial"/>
                <w:color w:val="0000FF"/>
                <w:lang w:val="es-ES" w:eastAsia="es-ES"/>
              </w:rPr>
              <w:t>logeado</w:t>
            </w:r>
            <w:proofErr w:type="spellEnd"/>
            <w:r w:rsidR="00B90814">
              <w:rPr>
                <w:rFonts w:ascii="Arial" w:hAnsi="Arial" w:cs="Arial"/>
                <w:color w:val="0000FF"/>
                <w:lang w:val="es-ES" w:eastAsia="es-ES"/>
              </w:rPr>
              <w:t xml:space="preserve"> en el sistema </w:t>
            </w:r>
            <w:proofErr w:type="spellStart"/>
            <w:r w:rsidR="00B90814">
              <w:rPr>
                <w:rFonts w:ascii="Arial" w:hAnsi="Arial" w:cs="Arial"/>
                <w:color w:val="0000FF"/>
                <w:lang w:val="es-ES" w:eastAsia="es-ES"/>
              </w:rPr>
              <w:t>inpetel</w:t>
            </w:r>
            <w:proofErr w:type="spellEnd"/>
            <w:r w:rsidR="00B90814">
              <w:rPr>
                <w:rFonts w:ascii="Arial" w:hAnsi="Arial" w:cs="Arial"/>
                <w:color w:val="0000FF"/>
                <w:lang w:val="es-ES" w:eastAsia="es-ES"/>
              </w:rPr>
              <w:t xml:space="preserve"> </w:t>
            </w:r>
            <w:proofErr w:type="spellStart"/>
            <w:r w:rsidR="00B90814">
              <w:rPr>
                <w:rFonts w:ascii="Arial" w:hAnsi="Arial" w:cs="Arial"/>
                <w:color w:val="0000FF"/>
                <w:lang w:val="es-ES" w:eastAsia="es-ES"/>
              </w:rPr>
              <w:t>cloud</w:t>
            </w:r>
            <w:proofErr w:type="spellEnd"/>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00B90814" w:rsidRPr="00B90814">
              <w:rPr>
                <w:rFonts w:ascii="Arial" w:eastAsia="Arial Unicode MS" w:hAnsi="Arial" w:cs="Arial"/>
                <w:color w:val="0000FF"/>
                <w:lang w:val="es-ES"/>
              </w:rPr>
              <w:t>Crear_sistema_externo</w:t>
            </w:r>
            <w:proofErr w:type="spellEnd"/>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consultar_sistema_externo</w:t>
            </w:r>
            <w:proofErr w:type="spellEnd"/>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editar_sistema_externo</w:t>
            </w:r>
            <w:proofErr w:type="spellEnd"/>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lastRenderedPageBreak/>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74B20E17" w14:textId="7DD4D33C"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DD3916F" w14:textId="77777777" w:rsidR="003106F8" w:rsidRDefault="003106F8" w:rsidP="003106F8">
      <w:pPr>
        <w:rPr>
          <w:rFonts w:ascii="Arial" w:eastAsia="Arial Unicode MS" w:hAnsi="Arial" w:cs="Arial"/>
          <w:b/>
          <w:bCs/>
          <w:iCs/>
          <w:color w:val="0000FF"/>
          <w:sz w:val="22"/>
          <w:szCs w:val="22"/>
          <w:lang w:val="es-ES"/>
        </w:rPr>
      </w:pPr>
    </w:p>
    <w:p w14:paraId="687F4855" w14:textId="4B7FBACE" w:rsidR="003106F8" w:rsidRPr="0004359A" w:rsidRDefault="003106F8" w:rsidP="003106F8">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roofErr w:type="spellEnd"/>
    </w:p>
    <w:p w14:paraId="291DBB95" w14:textId="77777777" w:rsidR="003106F8" w:rsidRDefault="003106F8" w:rsidP="00632B15">
      <w:pPr>
        <w:rPr>
          <w:rFonts w:ascii="Arial" w:hAnsi="Arial" w:cs="Arial"/>
          <w:b/>
          <w:bCs/>
          <w:lang w:val="es-ES"/>
        </w:rPr>
      </w:pPr>
    </w:p>
    <w:p w14:paraId="1349F3BD" w14:textId="6CF2580D" w:rsidR="000B0B27" w:rsidRDefault="000B0B27" w:rsidP="00632B15">
      <w:pPr>
        <w:rPr>
          <w:rFonts w:ascii="Arial" w:hAnsi="Arial" w:cs="Arial"/>
          <w:b/>
          <w:bCs/>
          <w:lang w:val="es-ES"/>
        </w:rPr>
      </w:pPr>
      <w:r w:rsidRPr="008C315A">
        <w:rPr>
          <w:noProof/>
        </w:rPr>
        <w:lastRenderedPageBreak/>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proofErr w:type="spellStart"/>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roofErr w:type="spellEnd"/>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roofErr w:type="spellEnd"/>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w:t>
            </w:r>
            <w:proofErr w:type="gramStart"/>
            <w:r w:rsidR="00ED38C1" w:rsidRPr="00ED38C1">
              <w:rPr>
                <w:rFonts w:ascii="Arial" w:hAnsi="Arial" w:cs="Arial"/>
                <w:color w:val="0000FF"/>
                <w:highlight w:val="yellow"/>
                <w:lang w:eastAsia="es-ES"/>
              </w:rPr>
              <w:t>lee datos?</w:t>
            </w:r>
            <w:proofErr w:type="gramEnd"/>
            <w:r w:rsidR="00ED38C1" w:rsidRPr="00ED38C1">
              <w:rPr>
                <w:rFonts w:ascii="Arial" w:hAnsi="Arial" w:cs="Arial"/>
                <w:color w:val="0000FF"/>
                <w:highlight w:val="yellow"/>
                <w:lang w:eastAsia="es-ES"/>
              </w:rPr>
              <w:t xml:space="preserve">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Consultor</w:t>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proofErr w:type="spellStart"/>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val="es-ES" w:eastAsia="es-ES"/>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Crear_</w:t>
            </w:r>
            <w:r w:rsidR="00357668">
              <w:rPr>
                <w:rFonts w:ascii="Arial" w:hAnsi="Arial" w:cs="Arial"/>
                <w:color w:val="0000FF"/>
                <w:lang w:val="es-ES" w:eastAsia="es-ES"/>
              </w:rPr>
              <w:t>Rol</w:t>
            </w:r>
            <w:proofErr w:type="spellEnd"/>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ID_Rol</w:t>
            </w:r>
            <w:proofErr w:type="spellEnd"/>
            <w:r>
              <w:rPr>
                <w:rFonts w:ascii="Arial" w:hAnsi="Arial" w:cs="Arial"/>
                <w:color w:val="0000FF"/>
                <w:lang w:val="es-ES" w:eastAsia="es-ES"/>
              </w:rPr>
              <w:t xml:space="preserve">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Nombre_Rol</w:t>
            </w:r>
            <w:proofErr w:type="spellEnd"/>
          </w:p>
          <w:p w14:paraId="28C6A5AB" w14:textId="77777777" w:rsid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Consultar_</w:t>
            </w:r>
            <w:r w:rsidR="00357668">
              <w:rPr>
                <w:rFonts w:ascii="Arial" w:hAnsi="Arial" w:cs="Arial"/>
                <w:color w:val="0000FF"/>
                <w:lang w:val="es-ES" w:eastAsia="es-ES"/>
              </w:rPr>
              <w:t>Rol</w:t>
            </w:r>
            <w:proofErr w:type="spellEnd"/>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w:t>
            </w:r>
            <w:proofErr w:type="spellStart"/>
            <w:r>
              <w:rPr>
                <w:rFonts w:ascii="Arial" w:hAnsi="Arial" w:cs="Arial"/>
                <w:color w:val="0000FF"/>
                <w:lang w:val="es-ES" w:eastAsia="es-ES"/>
              </w:rPr>
              <w:t>ID_</w:t>
            </w:r>
            <w:r w:rsidR="00357668">
              <w:rPr>
                <w:rFonts w:ascii="Arial" w:hAnsi="Arial" w:cs="Arial"/>
                <w:color w:val="0000FF"/>
                <w:lang w:val="es-ES" w:eastAsia="es-ES"/>
              </w:rPr>
              <w:t>Rol</w:t>
            </w:r>
            <w:proofErr w:type="spellEnd"/>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Editar_</w:t>
            </w:r>
            <w:r w:rsidR="00357668">
              <w:rPr>
                <w:rFonts w:ascii="Arial" w:hAnsi="Arial" w:cs="Arial"/>
                <w:color w:val="0000FF"/>
                <w:lang w:val="es-ES" w:eastAsia="es-ES"/>
              </w:rPr>
              <w:t>Rol</w:t>
            </w:r>
            <w:proofErr w:type="spellEnd"/>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proofErr w:type="spellStart"/>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Pr="00B90814">
              <w:rPr>
                <w:rFonts w:ascii="Arial" w:eastAsia="Arial Unicode MS" w:hAnsi="Arial" w:cs="Arial"/>
                <w:color w:val="0000FF"/>
                <w:lang w:val="es-ES"/>
              </w:rPr>
              <w:t>Crear_</w:t>
            </w:r>
            <w:r w:rsidR="00357668">
              <w:rPr>
                <w:rFonts w:ascii="Arial" w:eastAsia="Arial Unicode MS" w:hAnsi="Arial" w:cs="Arial"/>
                <w:color w:val="0000FF"/>
                <w:lang w:val="es-ES"/>
              </w:rPr>
              <w:t>rol</w:t>
            </w:r>
            <w:proofErr w:type="spellEnd"/>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w:t>
            </w:r>
            <w:r w:rsidR="00357668">
              <w:rPr>
                <w:rFonts w:ascii="Arial" w:eastAsia="Arial Unicode MS" w:hAnsi="Arial" w:cs="Arial"/>
                <w:color w:val="0000FF"/>
                <w:lang w:val="es-ES"/>
              </w:rPr>
              <w:t>rol</w:t>
            </w:r>
            <w:proofErr w:type="spellEnd"/>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w:t>
            </w:r>
            <w:r w:rsidR="00357668">
              <w:rPr>
                <w:rFonts w:ascii="Arial" w:eastAsia="Arial Unicode MS" w:hAnsi="Arial" w:cs="Arial"/>
                <w:color w:val="0000FF"/>
                <w:lang w:val="es-ES"/>
              </w:rPr>
              <w:t>rol</w:t>
            </w:r>
            <w:proofErr w:type="spellEnd"/>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eliminar_</w:t>
            </w:r>
            <w:r w:rsidR="00357668">
              <w:rPr>
                <w:rFonts w:ascii="Arial" w:eastAsia="Arial Unicode MS" w:hAnsi="Arial" w:cs="Arial"/>
                <w:color w:val="0000FF"/>
                <w:lang w:val="es-ES"/>
              </w:rPr>
              <w:t>rol</w:t>
            </w:r>
            <w:proofErr w:type="spellEnd"/>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proofErr w:type="gramStart"/>
            <w:r w:rsidR="00357668">
              <w:rPr>
                <w:rFonts w:ascii="Arial" w:hAnsi="Arial" w:cs="Arial"/>
                <w:color w:val="800000"/>
              </w:rPr>
              <w:t>rol</w:t>
            </w:r>
            <w:proofErr w:type="gramEnd"/>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proofErr w:type="spellStart"/>
            <w:r w:rsidR="00357668">
              <w:rPr>
                <w:rFonts w:ascii="Arial" w:hAnsi="Arial" w:cs="Arial"/>
                <w:i/>
                <w:color w:val="800000"/>
              </w:rPr>
              <w:t>rol</w:t>
            </w:r>
            <w:r>
              <w:rPr>
                <w:rFonts w:ascii="Arial" w:hAnsi="Arial" w:cs="Arial"/>
                <w:i/>
                <w:color w:val="800000"/>
              </w:rPr>
              <w:t>s</w:t>
            </w:r>
            <w:proofErr w:type="spellEnd"/>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proofErr w:type="spellStart"/>
            <w:r w:rsidR="00357668">
              <w:rPr>
                <w:rFonts w:ascii="Arial" w:hAnsi="Arial" w:cs="Arial"/>
                <w:i/>
                <w:color w:val="800000"/>
              </w:rPr>
              <w:t>rol</w:t>
            </w:r>
            <w:r>
              <w:rPr>
                <w:rFonts w:ascii="Arial" w:hAnsi="Arial" w:cs="Arial"/>
                <w:i/>
                <w:color w:val="800000"/>
              </w:rPr>
              <w:t>s</w:t>
            </w:r>
            <w:proofErr w:type="spellEnd"/>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proofErr w:type="spellStart"/>
            <w:r w:rsidR="00357668">
              <w:rPr>
                <w:rFonts w:ascii="Arial" w:hAnsi="Arial" w:cs="Arial"/>
                <w:i/>
                <w:color w:val="800000"/>
              </w:rPr>
              <w:t>rol</w:t>
            </w:r>
            <w:r>
              <w:rPr>
                <w:rFonts w:ascii="Arial" w:hAnsi="Arial" w:cs="Arial"/>
                <w:i/>
                <w:color w:val="800000"/>
              </w:rPr>
              <w:t>s</w:t>
            </w:r>
            <w:proofErr w:type="spellEnd"/>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proofErr w:type="spellStart"/>
            <w:r w:rsidR="00357668">
              <w:rPr>
                <w:rFonts w:ascii="Arial" w:hAnsi="Arial" w:cs="Arial"/>
                <w:i/>
                <w:color w:val="800000"/>
              </w:rPr>
              <w:t>rol</w:t>
            </w:r>
            <w:r>
              <w:rPr>
                <w:rFonts w:ascii="Arial" w:hAnsi="Arial" w:cs="Arial"/>
                <w:i/>
                <w:color w:val="800000"/>
              </w:rPr>
              <w:t>s</w:t>
            </w:r>
            <w:proofErr w:type="spellEnd"/>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rPr>
        <w:lastRenderedPageBreak/>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proofErr w:type="spellStart"/>
            <w:r>
              <w:rPr>
                <w:rFonts w:ascii="Arial" w:eastAsia="Arial Unicode MS" w:hAnsi="Arial" w:cs="Arial"/>
                <w:iCs/>
                <w:color w:val="0000FF"/>
                <w:lang w:val="es-ES"/>
              </w:rPr>
              <w:t>Administrar_datos</w:t>
            </w:r>
            <w:proofErr w:type="spellEnd"/>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administrarDatos</w:t>
            </w:r>
            <w:proofErr w:type="spellEnd"/>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6746ED">
                    <w:rPr>
                      <w:rFonts w:ascii="Arial" w:eastAsia="Arial Unicode MS" w:hAnsi="Arial" w:cs="Arial"/>
                      <w:color w:val="0000FF"/>
                      <w:lang w:val="es-ES"/>
                    </w:rPr>
                    <w:t>_dato</w:t>
                  </w:r>
                  <w:proofErr w:type="spellEnd"/>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5D58AF">
                    <w:rPr>
                      <w:rFonts w:ascii="Arial" w:eastAsia="Arial Unicode MS" w:hAnsi="Arial" w:cs="Arial"/>
                      <w:color w:val="0000FF"/>
                      <w:lang w:val="es-ES"/>
                    </w:rPr>
                    <w:t>_dato</w:t>
                  </w:r>
                  <w:proofErr w:type="spellEnd"/>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val="es-ES" w:eastAsia="es-ES"/>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LeerDatos</w:t>
            </w:r>
            <w:proofErr w:type="spellEnd"/>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 xml:space="preserve">leerá los datos generados, enviándolos al sistema </w:t>
            </w:r>
            <w:proofErr w:type="spellStart"/>
            <w:r w:rsidR="00F86256">
              <w:rPr>
                <w:rFonts w:ascii="Arial" w:hAnsi="Arial" w:cs="Arial"/>
                <w:color w:val="0000FF"/>
                <w:lang w:val="es-ES" w:eastAsia="es-ES"/>
              </w:rPr>
              <w:t>inpetel</w:t>
            </w:r>
            <w:proofErr w:type="spellEnd"/>
            <w:r w:rsidR="00F86256">
              <w:rPr>
                <w:rFonts w:ascii="Arial" w:hAnsi="Arial" w:cs="Arial"/>
                <w:color w:val="0000FF"/>
                <w:lang w:val="es-ES" w:eastAsia="es-ES"/>
              </w:rPr>
              <w:t xml:space="preserve"> </w:t>
            </w:r>
            <w:proofErr w:type="spellStart"/>
            <w:r w:rsidR="00F86256">
              <w:rPr>
                <w:rFonts w:ascii="Arial" w:hAnsi="Arial" w:cs="Arial"/>
                <w:color w:val="0000FF"/>
                <w:lang w:val="es-ES" w:eastAsia="es-ES"/>
              </w:rPr>
              <w:t>cloud</w:t>
            </w:r>
            <w:proofErr w:type="spellEnd"/>
            <w:r w:rsidR="00F86256">
              <w:rPr>
                <w:rFonts w:ascii="Arial" w:hAnsi="Arial" w:cs="Arial"/>
                <w:color w:val="0000FF"/>
                <w:lang w:val="es-ES" w:eastAsia="es-ES"/>
              </w:rPr>
              <w:t>.</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Id_dato</w:t>
                  </w:r>
                  <w:proofErr w:type="spellEnd"/>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crc_dato</w:t>
                  </w:r>
                  <w:proofErr w:type="spellEnd"/>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backupDatos</w:t>
            </w:r>
            <w:proofErr w:type="spellEnd"/>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w:t>
            </w:r>
            <w:proofErr w:type="gramStart"/>
            <w:r>
              <w:rPr>
                <w:rFonts w:ascii="Arial" w:hAnsi="Arial" w:cs="Arial"/>
                <w:color w:val="0000FF"/>
                <w:lang w:val="es-ES" w:eastAsia="es-ES"/>
              </w:rPr>
              <w:t xml:space="preserve">un </w:t>
            </w:r>
            <w:proofErr w:type="spellStart"/>
            <w:r>
              <w:rPr>
                <w:rFonts w:ascii="Arial" w:hAnsi="Arial" w:cs="Arial"/>
                <w:color w:val="0000FF"/>
                <w:lang w:val="es-ES" w:eastAsia="es-ES"/>
              </w:rPr>
              <w:t>backup</w:t>
            </w:r>
            <w:proofErr w:type="spellEnd"/>
            <w:proofErr w:type="gram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almacenarDatos</w:t>
            </w:r>
            <w:proofErr w:type="spellEnd"/>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lastRenderedPageBreak/>
              <w:t xml:space="preserve">Paso: </w:t>
            </w:r>
            <w:proofErr w:type="spellStart"/>
            <w:proofErr w:type="gramStart"/>
            <w:r w:rsidR="00ED4E9D">
              <w:rPr>
                <w:rFonts w:ascii="Arial" w:hAnsi="Arial" w:cs="Arial"/>
                <w:color w:val="0000FF"/>
                <w:lang w:val="es-ES" w:eastAsia="es-ES"/>
              </w:rPr>
              <w:t>LeerDatos</w:t>
            </w:r>
            <w:proofErr w:type="spellEnd"/>
            <w:r w:rsidR="00ED4E9D">
              <w:rPr>
                <w:rFonts w:ascii="Arial" w:hAnsi="Arial" w:cs="Arial"/>
                <w:color w:val="0000FF"/>
                <w:lang w:val="es-ES" w:eastAsia="es-ES"/>
              </w:rPr>
              <w:t xml:space="preserve">  FN</w:t>
            </w:r>
            <w:proofErr w:type="gramEnd"/>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almacenarDatos</w:t>
            </w:r>
            <w:proofErr w:type="spellEnd"/>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lastRenderedPageBreak/>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lastRenderedPageBreak/>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6A7C7017" w:rsidR="000837D6" w:rsidRDefault="000837D6"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proofErr w:type="spellStart"/>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roofErr w:type="spellEnd"/>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lastRenderedPageBreak/>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gestionar_componentes</w:t>
            </w:r>
            <w:proofErr w:type="spellEnd"/>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w:t>
                  </w:r>
                  <w:r w:rsidR="00465779">
                    <w:rPr>
                      <w:rFonts w:ascii="Arial" w:eastAsia="Arial Unicode MS" w:hAnsi="Arial" w:cs="Arial"/>
                      <w:color w:val="0000FF"/>
                      <w:lang w:val="es-ES"/>
                    </w:rPr>
                    <w:t>reporte</w:t>
                  </w:r>
                  <w:proofErr w:type="spellEnd"/>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w:t>
                  </w:r>
                  <w:r w:rsidR="003725A0">
                    <w:rPr>
                      <w:rFonts w:ascii="Arial" w:eastAsia="Arial Unicode MS" w:hAnsi="Arial" w:cs="Arial"/>
                      <w:color w:val="0000FF"/>
                      <w:lang w:val="es-ES"/>
                    </w:rPr>
                    <w:t>sistema_externo</w:t>
                  </w:r>
                  <w:proofErr w:type="spellEnd"/>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lastRenderedPageBreak/>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2E25D6" w:rsidRPr="00E83D51" w:rsidRDefault="002E25D6" w:rsidP="004E28CF">
                                  <w:pPr>
                                    <w:jc w:val="center"/>
                                    <w:rPr>
                                      <w:b/>
                                      <w:bCs/>
                                    </w:rPr>
                                  </w:pPr>
                                  <w:r w:rsidRPr="00E83D51">
                                    <w:rPr>
                                      <w:b/>
                                      <w:bCs/>
                                    </w:rPr>
                                    <w:t>leerEventosAlarmas</w:t>
                                  </w:r>
                                </w:p>
                                <w:p w14:paraId="766B13BA" w14:textId="1E801306" w:rsidR="002E25D6" w:rsidRDefault="002E25D6" w:rsidP="004E28CF">
                                  <w:pPr>
                                    <w:jc w:val="center"/>
                                  </w:pPr>
                                </w:p>
                                <w:p w14:paraId="32669723" w14:textId="7A9B55B7" w:rsidR="002E25D6" w:rsidRDefault="002E25D6" w:rsidP="004E28CF">
                                  <w:pPr>
                                    <w:jc w:val="center"/>
                                  </w:pPr>
                                  <w:r>
                                    <w:t>el administrador/usuario podrá visualizar los eventos y/o alarmas generadas por los clientes/componentes del sistema externo.</w:t>
                                  </w:r>
                                </w:p>
                                <w:p w14:paraId="3D985E41" w14:textId="77777777" w:rsidR="002E25D6" w:rsidRDefault="002E25D6"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2E25D6" w:rsidRPr="00E83D51" w:rsidRDefault="002E25D6" w:rsidP="004E28CF">
                            <w:pPr>
                              <w:jc w:val="center"/>
                              <w:rPr>
                                <w:b/>
                                <w:bCs/>
                              </w:rPr>
                            </w:pPr>
                            <w:r w:rsidRPr="00E83D51">
                              <w:rPr>
                                <w:b/>
                                <w:bCs/>
                              </w:rPr>
                              <w:t>leerEventosAlarmas</w:t>
                            </w:r>
                          </w:p>
                          <w:p w14:paraId="766B13BA" w14:textId="1E801306" w:rsidR="002E25D6" w:rsidRDefault="002E25D6" w:rsidP="004E28CF">
                            <w:pPr>
                              <w:jc w:val="center"/>
                            </w:pPr>
                          </w:p>
                          <w:p w14:paraId="32669723" w14:textId="7A9B55B7" w:rsidR="002E25D6" w:rsidRDefault="002E25D6" w:rsidP="004E28CF">
                            <w:pPr>
                              <w:jc w:val="center"/>
                            </w:pPr>
                            <w:r>
                              <w:t>el administrador/usuario podrá visualizar los eventos y/o alarmas generadas por los clientes/componentes del sistema externo.</w:t>
                            </w:r>
                          </w:p>
                          <w:p w14:paraId="3D985E41" w14:textId="77777777" w:rsidR="002E25D6" w:rsidRDefault="002E25D6"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2E25D6" w:rsidRPr="00E83D51" w:rsidRDefault="002E25D6" w:rsidP="004E28CF">
                                  <w:pPr>
                                    <w:jc w:val="center"/>
                                    <w:rPr>
                                      <w:b/>
                                      <w:bCs/>
                                    </w:rPr>
                                  </w:pPr>
                                  <w:r w:rsidRPr="00E83D51">
                                    <w:rPr>
                                      <w:b/>
                                      <w:bCs/>
                                    </w:rPr>
                                    <w:t>leerMedidas</w:t>
                                  </w:r>
                                </w:p>
                                <w:p w14:paraId="74F6BF72" w14:textId="77777777" w:rsidR="002E25D6" w:rsidRDefault="002E25D6" w:rsidP="004E28CF">
                                  <w:pPr>
                                    <w:jc w:val="center"/>
                                  </w:pPr>
                                </w:p>
                                <w:p w14:paraId="391B6CC7" w14:textId="56A3382A" w:rsidR="002E25D6" w:rsidRDefault="002E25D6" w:rsidP="004E28CF">
                                  <w:pPr>
                                    <w:jc w:val="center"/>
                                  </w:pPr>
                                  <w:r>
                                    <w:t>el administrador/usuario podrá visualizar las medidas generadas por los clientes/componentes del sistema externo.</w:t>
                                  </w:r>
                                </w:p>
                                <w:p w14:paraId="6C28EB94" w14:textId="77777777" w:rsidR="002E25D6" w:rsidRDefault="002E25D6"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2E25D6" w:rsidRPr="00E83D51" w:rsidRDefault="002E25D6" w:rsidP="004E28CF">
                            <w:pPr>
                              <w:jc w:val="center"/>
                              <w:rPr>
                                <w:b/>
                                <w:bCs/>
                              </w:rPr>
                            </w:pPr>
                            <w:r w:rsidRPr="00E83D51">
                              <w:rPr>
                                <w:b/>
                                <w:bCs/>
                              </w:rPr>
                              <w:t>leerMedidas</w:t>
                            </w:r>
                          </w:p>
                          <w:p w14:paraId="74F6BF72" w14:textId="77777777" w:rsidR="002E25D6" w:rsidRDefault="002E25D6" w:rsidP="004E28CF">
                            <w:pPr>
                              <w:jc w:val="center"/>
                            </w:pPr>
                          </w:p>
                          <w:p w14:paraId="391B6CC7" w14:textId="56A3382A" w:rsidR="002E25D6" w:rsidRDefault="002E25D6" w:rsidP="004E28CF">
                            <w:pPr>
                              <w:jc w:val="center"/>
                            </w:pPr>
                            <w:r>
                              <w:t>el administrador/usuario podrá visualizar las medidas generadas por los clientes/componentes del sistema externo.</w:t>
                            </w:r>
                          </w:p>
                          <w:p w14:paraId="6C28EB94" w14:textId="77777777" w:rsidR="002E25D6" w:rsidRDefault="002E25D6"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2E25D6" w:rsidRPr="00E83D51" w:rsidRDefault="002E25D6" w:rsidP="004E28CF">
                                  <w:pPr>
                                    <w:jc w:val="center"/>
                                    <w:rPr>
                                      <w:b/>
                                      <w:bCs/>
                                    </w:rPr>
                                  </w:pPr>
                                  <w:r w:rsidRPr="00E83D51">
                                    <w:rPr>
                                      <w:b/>
                                      <w:bCs/>
                                    </w:rPr>
                                    <w:t>generarReportes</w:t>
                                  </w:r>
                                </w:p>
                                <w:p w14:paraId="56351939" w14:textId="77777777" w:rsidR="002E25D6" w:rsidRDefault="002E25D6" w:rsidP="004E28CF">
                                  <w:pPr>
                                    <w:jc w:val="center"/>
                                  </w:pPr>
                                </w:p>
                                <w:p w14:paraId="4E1593C5" w14:textId="176C54F9" w:rsidR="002E25D6" w:rsidRDefault="002E25D6" w:rsidP="004E28CF">
                                  <w:pPr>
                                    <w:jc w:val="center"/>
                                  </w:pPr>
                                  <w:r>
                                    <w:t>el administrador/usuario podrá generar cualquier tipo de reporte que requiera, permitiéndole guardarlo en formato pdf o enviar por correo</w:t>
                                  </w:r>
                                </w:p>
                                <w:p w14:paraId="2CD2D445" w14:textId="77777777" w:rsidR="002E25D6" w:rsidRDefault="002E25D6"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2E25D6" w:rsidRPr="00E83D51" w:rsidRDefault="002E25D6" w:rsidP="004E28CF">
                            <w:pPr>
                              <w:jc w:val="center"/>
                              <w:rPr>
                                <w:b/>
                                <w:bCs/>
                              </w:rPr>
                            </w:pPr>
                            <w:r w:rsidRPr="00E83D51">
                              <w:rPr>
                                <w:b/>
                                <w:bCs/>
                              </w:rPr>
                              <w:t>generarReportes</w:t>
                            </w:r>
                          </w:p>
                          <w:p w14:paraId="56351939" w14:textId="77777777" w:rsidR="002E25D6" w:rsidRDefault="002E25D6" w:rsidP="004E28CF">
                            <w:pPr>
                              <w:jc w:val="center"/>
                            </w:pPr>
                          </w:p>
                          <w:p w14:paraId="4E1593C5" w14:textId="176C54F9" w:rsidR="002E25D6" w:rsidRDefault="002E25D6" w:rsidP="004E28CF">
                            <w:pPr>
                              <w:jc w:val="center"/>
                            </w:pPr>
                            <w:r>
                              <w:t>el administrador/usuario podrá generar cualquier tipo de reporte que requiera, permitiéndole guardarlo en formato pdf o enviar por correo</w:t>
                            </w:r>
                          </w:p>
                          <w:p w14:paraId="2CD2D445" w14:textId="77777777" w:rsidR="002E25D6" w:rsidRDefault="002E25D6"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lastRenderedPageBreak/>
              <w:t>gestionarFactura</w:t>
            </w:r>
            <w:proofErr w:type="spellEnd"/>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val="es-ES" w:eastAsia="es-ES"/>
              </w:rPr>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2E25D6" w:rsidRDefault="002E25D6" w:rsidP="009911B1">
                                  <w:pPr>
                                    <w:jc w:val="center"/>
                                  </w:pPr>
                                  <w:r>
                                    <w:t>GenerarReporte</w:t>
                                  </w:r>
                                </w:p>
                                <w:p w14:paraId="4180FDC7" w14:textId="0C948BB2" w:rsidR="002E25D6" w:rsidRDefault="002E25D6" w:rsidP="009911B1">
                                  <w:pPr>
                                    <w:jc w:val="center"/>
                                  </w:pPr>
                                </w:p>
                                <w:p w14:paraId="39BFDB52" w14:textId="67FFEF29" w:rsidR="002E25D6" w:rsidRDefault="002E25D6" w:rsidP="009911B1">
                                  <w:pPr>
                                    <w:jc w:val="center"/>
                                  </w:pPr>
                                  <w:r>
                                    <w:t>El administrador/cliente podrá generar un reporte de esa facturación permitiéndole exportarla en formato pdf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2E25D6" w:rsidRDefault="002E25D6" w:rsidP="009911B1">
                            <w:pPr>
                              <w:jc w:val="center"/>
                            </w:pPr>
                            <w:r>
                              <w:t>GenerarReporte</w:t>
                            </w:r>
                          </w:p>
                          <w:p w14:paraId="4180FDC7" w14:textId="0C948BB2" w:rsidR="002E25D6" w:rsidRDefault="002E25D6" w:rsidP="009911B1">
                            <w:pPr>
                              <w:jc w:val="center"/>
                            </w:pPr>
                          </w:p>
                          <w:p w14:paraId="39BFDB52" w14:textId="67FFEF29" w:rsidR="002E25D6" w:rsidRDefault="002E25D6"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val="es-ES" w:eastAsia="es-ES"/>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2E25D6" w:rsidRDefault="002E25D6" w:rsidP="009911B1">
                                  <w:pPr>
                                    <w:jc w:val="center"/>
                                  </w:pPr>
                                  <w:r>
                                    <w:t>Consultar factura periodo actual</w:t>
                                  </w:r>
                                </w:p>
                                <w:p w14:paraId="6788B744" w14:textId="02EB9090" w:rsidR="002E25D6" w:rsidRDefault="002E25D6" w:rsidP="009911B1">
                                  <w:pPr>
                                    <w:jc w:val="center"/>
                                  </w:pPr>
                                </w:p>
                                <w:p w14:paraId="22158429" w14:textId="72F3CC97" w:rsidR="002E25D6" w:rsidRDefault="002E25D6"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2E25D6" w:rsidRDefault="002E25D6" w:rsidP="009911B1">
                            <w:pPr>
                              <w:jc w:val="center"/>
                            </w:pPr>
                            <w:r>
                              <w:t>Consultar factura periodo actual</w:t>
                            </w:r>
                          </w:p>
                          <w:p w14:paraId="6788B744" w14:textId="02EB9090" w:rsidR="002E25D6" w:rsidRDefault="002E25D6" w:rsidP="009911B1">
                            <w:pPr>
                              <w:jc w:val="center"/>
                            </w:pPr>
                          </w:p>
                          <w:p w14:paraId="22158429" w14:textId="72F3CC97" w:rsidR="002E25D6" w:rsidRDefault="002E25D6" w:rsidP="009911B1">
                            <w:pPr>
                              <w:jc w:val="center"/>
                            </w:pPr>
                            <w:r>
                              <w:t>El administrador/usuario consultará la facturación generada en el presente periodo</w:t>
                            </w:r>
                          </w:p>
                        </w:txbxContent>
                      </v:textbox>
                    </v:roundrect>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2E25D6" w:rsidRDefault="002E25D6" w:rsidP="009911B1">
                                  <w:pPr>
                                    <w:jc w:val="center"/>
                                  </w:pPr>
                                  <w:r>
                                    <w:t>Facturación por periodo</w:t>
                                  </w:r>
                                </w:p>
                                <w:p w14:paraId="63490336" w14:textId="030D1C51" w:rsidR="002E25D6" w:rsidRDefault="002E25D6" w:rsidP="009911B1">
                                  <w:pPr>
                                    <w:jc w:val="center"/>
                                  </w:pPr>
                                </w:p>
                                <w:p w14:paraId="2903FFE8" w14:textId="09CE31A9" w:rsidR="002E25D6" w:rsidRDefault="002E25D6"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2E25D6" w:rsidRDefault="002E25D6" w:rsidP="009911B1">
                            <w:pPr>
                              <w:jc w:val="center"/>
                            </w:pPr>
                            <w:r>
                              <w:t>Facturación por periodo</w:t>
                            </w:r>
                          </w:p>
                          <w:p w14:paraId="63490336" w14:textId="030D1C51" w:rsidR="002E25D6" w:rsidRDefault="002E25D6" w:rsidP="009911B1">
                            <w:pPr>
                              <w:jc w:val="center"/>
                            </w:pPr>
                          </w:p>
                          <w:p w14:paraId="2903FFE8" w14:textId="09CE31A9" w:rsidR="002E25D6" w:rsidRDefault="002E25D6" w:rsidP="009911B1">
                            <w:pPr>
                              <w:jc w:val="center"/>
                            </w:pPr>
                            <w:r>
                              <w:t xml:space="preserve">El administrador/usuario podrá escoger el periodo de la facturación </w:t>
                            </w:r>
                          </w:p>
                        </w:txbxContent>
                      </v:textbox>
                    </v:roundrect>
                  </w:pict>
                </mc:Fallback>
              </mc:AlternateContent>
            </w:r>
            <w:r w:rsidR="000837D6">
              <w:rPr>
                <w:noProof/>
                <w:lang w:val="es-ES" w:eastAsia="es-ES"/>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lastRenderedPageBreak/>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w:t>
            </w:r>
            <w:r w:rsidRPr="005B6B07">
              <w:rPr>
                <w:rFonts w:ascii="Arial" w:hAnsi="Arial" w:cs="Arial"/>
                <w:color w:val="0000FF"/>
                <w:lang w:val="es-ES" w:eastAsia="es-ES"/>
              </w:rPr>
              <w:lastRenderedPageBreak/>
              <w:t>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w:t>
            </w:r>
            <w:proofErr w:type="spellStart"/>
            <w:r w:rsidR="00E77BAF">
              <w:rPr>
                <w:rFonts w:ascii="Arial" w:hAnsi="Arial" w:cs="Arial"/>
                <w:color w:val="0000FF"/>
                <w:lang w:val="es-ES" w:eastAsia="es-ES"/>
              </w:rPr>
              <w:t>pdf</w:t>
            </w:r>
            <w:proofErr w:type="spellEnd"/>
            <w:r w:rsidR="00E77BAF">
              <w:rPr>
                <w:rFonts w:ascii="Arial" w:hAnsi="Arial" w:cs="Arial"/>
                <w:color w:val="0000FF"/>
                <w:lang w:val="es-ES" w:eastAsia="es-ES"/>
              </w:rPr>
              <w:t xml:space="preserve">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w:t>
            </w:r>
            <w:r>
              <w:rPr>
                <w:rFonts w:ascii="Arial" w:hAnsi="Arial" w:cs="Arial"/>
                <w:color w:val="0000FF"/>
                <w:lang w:val="es-ES" w:eastAsia="es-ES"/>
              </w:rPr>
              <w:lastRenderedPageBreak/>
              <w:t>interfaz del sistema externo y le permitirá guardar como PDF, y/o enviar por 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Al seleccionar el periodo se el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lastRenderedPageBreak/>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B94A7F">
              <w:rPr>
                <w:rFonts w:ascii="Arial" w:hAnsi="Arial" w:cs="Arial"/>
                <w:color w:val="0000FF"/>
                <w:lang w:val="es-ES" w:eastAsia="es-ES"/>
              </w:rPr>
              <w:t>generarReporte</w:t>
            </w:r>
            <w:proofErr w:type="spellEnd"/>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generarFactura</w:t>
            </w:r>
            <w:proofErr w:type="spellEnd"/>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3C56CE10" w:rsidR="00BF3A73" w:rsidRDefault="00BF3A73"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proofErr w:type="spellStart"/>
            <w:r>
              <w:rPr>
                <w:rFonts w:ascii="Arial" w:eastAsia="Arial Unicode MS" w:hAnsi="Arial" w:cs="Arial"/>
                <w:iCs/>
                <w:color w:val="0000FF"/>
                <w:lang w:val="es-ES"/>
              </w:rPr>
              <w:t>Administrar_Componentes</w:t>
            </w:r>
            <w:proofErr w:type="spellEnd"/>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roofErr w:type="spellEnd"/>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Editar_componente</w:t>
            </w:r>
            <w:proofErr w:type="spellEnd"/>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Registrar_componente</w:t>
            </w:r>
            <w:proofErr w:type="spellEnd"/>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Configurar_componente</w:t>
            </w:r>
            <w:proofErr w:type="spellEnd"/>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Id_componente</w:t>
                  </w:r>
                  <w:proofErr w:type="spellEnd"/>
                  <w:r w:rsidRPr="006F75C5">
                    <w:rPr>
                      <w:rFonts w:ascii="Arial" w:eastAsia="Arial Unicode MS" w:hAnsi="Arial" w:cs="Arial"/>
                      <w:color w:val="0000FF"/>
                      <w:lang w:val="es-ES"/>
                    </w:rPr>
                    <w:t xml:space="preserv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Ip_componente</w:t>
                  </w:r>
                  <w:proofErr w:type="spellEnd"/>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roofErr w:type="spellEnd"/>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Marca_componente</w:t>
                  </w:r>
                  <w:proofErr w:type="spellEnd"/>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Tipo_componente</w:t>
                  </w:r>
                  <w:proofErr w:type="spellEnd"/>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Tecnología_componente</w:t>
                  </w:r>
                  <w:proofErr w:type="spellEnd"/>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Serie_componente</w:t>
                  </w:r>
                  <w:proofErr w:type="spellEnd"/>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Modelo_componente</w:t>
                  </w:r>
                  <w:proofErr w:type="spellEnd"/>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Estado_componente</w:t>
                  </w:r>
                  <w:proofErr w:type="spellEnd"/>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Ip_concentrador</w:t>
                  </w:r>
                  <w:proofErr w:type="spellEnd"/>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w:t>
                  </w:r>
                  <w:proofErr w:type="spellEnd"/>
                  <w:r w:rsidRPr="006F75C5">
                    <w:rPr>
                      <w:rFonts w:ascii="Arial" w:eastAsia="Arial Unicode MS" w:hAnsi="Arial" w:cs="Arial"/>
                      <w:color w:val="0000FF"/>
                      <w:lang w:val="es-ES"/>
                    </w:rPr>
                    <w:t xml:space="preserve">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Power</w:t>
                  </w:r>
                  <w:proofErr w:type="spellEnd"/>
                  <w:r w:rsidRPr="006F75C5">
                    <w:rPr>
                      <w:rFonts w:ascii="Arial" w:eastAsia="Arial Unicode MS" w:hAnsi="Arial" w:cs="Arial"/>
                      <w:color w:val="0000FF"/>
                      <w:lang w:val="es-ES"/>
                    </w:rPr>
                    <w:t xml:space="preserve"> line </w:t>
                  </w:r>
                  <w:proofErr w:type="spellStart"/>
                  <w:r w:rsidRPr="006F75C5">
                    <w:rPr>
                      <w:rFonts w:ascii="Arial" w:eastAsia="Arial Unicode MS" w:hAnsi="Arial" w:cs="Arial"/>
                      <w:color w:val="0000FF"/>
                      <w:lang w:val="es-ES"/>
                    </w:rPr>
                    <w:t>comunication</w:t>
                  </w:r>
                  <w:proofErr w:type="spellEnd"/>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Estado_tiemporeal_concentrador</w:t>
                  </w:r>
                  <w:proofErr w:type="spellEnd"/>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IMEI_concentrador</w:t>
                  </w:r>
                  <w:proofErr w:type="spellEnd"/>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Sn_modem</w:t>
                  </w:r>
                  <w:proofErr w:type="spellEnd"/>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Entradas_salidas_concentrador</w:t>
                  </w:r>
                  <w:proofErr w:type="spellEnd"/>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Tiempo_conectado</w:t>
                  </w:r>
                  <w:proofErr w:type="spellEnd"/>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Tf</w:t>
                  </w:r>
                  <w:proofErr w:type="spellEnd"/>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pf</w:t>
                  </w:r>
                  <w:proofErr w:type="spellEnd"/>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Informes </w:t>
                  </w:r>
                  <w:proofErr w:type="spellStart"/>
                  <w:r w:rsidRPr="006F75C5">
                    <w:rPr>
                      <w:rFonts w:ascii="Arial" w:eastAsia="Arial Unicode MS" w:hAnsi="Arial" w:cs="Arial"/>
                      <w:color w:val="0000FF"/>
                      <w:lang w:val="es-ES"/>
                    </w:rPr>
                    <w:t>parametros</w:t>
                  </w:r>
                  <w:proofErr w:type="spellEnd"/>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Estadísticas de </w:t>
                  </w:r>
                  <w:proofErr w:type="spellStart"/>
                  <w:r w:rsidRPr="006F75C5">
                    <w:rPr>
                      <w:rFonts w:ascii="Arial" w:eastAsia="Arial Unicode MS" w:hAnsi="Arial" w:cs="Arial"/>
                      <w:color w:val="0000FF"/>
                      <w:lang w:val="es-ES"/>
                    </w:rPr>
                    <w:t>conmunicacion</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plc</w:t>
                  </w:r>
                  <w:proofErr w:type="spellEnd"/>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proofErr w:type="gramStart"/>
                  <w:r w:rsidRPr="006F75C5">
                    <w:rPr>
                      <w:rFonts w:ascii="Arial" w:eastAsia="Arial Unicode MS" w:hAnsi="Arial" w:cs="Arial"/>
                      <w:color w:val="0000FF"/>
                      <w:sz w:val="18"/>
                      <w:szCs w:val="18"/>
                      <w:lang w:val="es-ES"/>
                    </w:rPr>
                    <w:t>Trifasico</w:t>
                  </w:r>
                  <w:proofErr w:type="spellEnd"/>
                  <w:r w:rsidR="00A44CC3" w:rsidRPr="006F75C5">
                    <w:rPr>
                      <w:rFonts w:ascii="Arial" w:eastAsia="Arial Unicode MS" w:hAnsi="Arial" w:cs="Arial"/>
                      <w:color w:val="0000FF"/>
                      <w:sz w:val="18"/>
                      <w:szCs w:val="18"/>
                      <w:lang w:val="es-ES"/>
                    </w:rPr>
                    <w:t xml:space="preserve"> :</w:t>
                  </w:r>
                  <w:proofErr w:type="gramEnd"/>
                  <w:r w:rsidR="00A44CC3" w:rsidRPr="006F75C5">
                    <w:rPr>
                      <w:rFonts w:ascii="Arial" w:eastAsia="Arial Unicode MS" w:hAnsi="Arial" w:cs="Arial"/>
                      <w:color w:val="0000FF"/>
                      <w:sz w:val="18"/>
                      <w:szCs w:val="18"/>
                      <w:lang w:val="es-ES"/>
                    </w:rPr>
                    <w:t xml:space="preserve">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w:t>
                  </w:r>
                  <w:proofErr w:type="gramEnd"/>
                  <w:r w:rsidRPr="006F75C5">
                    <w:rPr>
                      <w:rFonts w:ascii="Arial" w:eastAsia="Arial Unicode MS" w:hAnsi="Arial" w:cs="Arial"/>
                      <w:color w:val="0000FF"/>
                      <w:sz w:val="18"/>
                      <w:szCs w:val="18"/>
                      <w:lang w:val="es-ES"/>
                    </w:rPr>
                    <w:t>_carga</w:t>
                  </w:r>
                  <w:proofErr w:type="spellEnd"/>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Id_modem</w:t>
                  </w:r>
                  <w:proofErr w:type="spellEnd"/>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unico</w:t>
                  </w:r>
                  <w:proofErr w:type="spellEnd"/>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Marca_modem</w:t>
                  </w:r>
                  <w:proofErr w:type="spellEnd"/>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Tecnología_modem</w:t>
                  </w:r>
                  <w:proofErr w:type="spellEnd"/>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imei_modem</w:t>
                  </w:r>
                  <w:proofErr w:type="spellEnd"/>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Serial_modem</w:t>
                  </w:r>
                  <w:proofErr w:type="spellEnd"/>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Id_handheld</w:t>
                  </w:r>
                  <w:proofErr w:type="spellEnd"/>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Tipo_puerto</w:t>
                  </w:r>
                  <w:proofErr w:type="spellEnd"/>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Usb</w:t>
                  </w:r>
                  <w:proofErr w:type="spellEnd"/>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Bluethooth</w:t>
                  </w:r>
                  <w:proofErr w:type="spellEnd"/>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rf</w:t>
                  </w:r>
                  <w:proofErr w:type="spellEnd"/>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Id_transformador</w:t>
                  </w:r>
                  <w:proofErr w:type="spellEnd"/>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w:t>
                  </w:r>
                  <w:proofErr w:type="spellEnd"/>
                  <w:r w:rsidR="00910236" w:rsidRPr="006F75C5">
                    <w:rPr>
                      <w:rFonts w:ascii="Arial" w:eastAsia="Arial Unicode MS" w:hAnsi="Arial" w:cs="Arial"/>
                      <w:color w:val="0000FF"/>
                      <w:lang w:val="es-ES"/>
                    </w:rPr>
                    <w:t xml:space="preserve"> (</w:t>
                  </w:r>
                  <w:proofErr w:type="spellStart"/>
                  <w:r w:rsidR="00910236" w:rsidRPr="006F75C5">
                    <w:rPr>
                      <w:rFonts w:ascii="Arial" w:eastAsia="Arial Unicode MS" w:hAnsi="Arial" w:cs="Arial"/>
                      <w:color w:val="0000FF"/>
                      <w:lang w:val="es-ES"/>
                    </w:rPr>
                    <w:t>código_tr</w:t>
                  </w:r>
                  <w:proofErr w:type="spellEnd"/>
                  <w:r w:rsidR="00910236" w:rsidRPr="006F75C5">
                    <w:rPr>
                      <w:rFonts w:ascii="Arial" w:eastAsia="Arial Unicode MS" w:hAnsi="Arial" w:cs="Arial"/>
                      <w:color w:val="0000FF"/>
                      <w:lang w:val="es-ES"/>
                    </w:rPr>
                    <w:t>)</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Dirección_transformador</w:t>
                  </w:r>
                  <w:proofErr w:type="spellEnd"/>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Capacidad_transformador</w:t>
                  </w:r>
                  <w:proofErr w:type="spellEnd"/>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Nodo_transformador</w:t>
                  </w:r>
                  <w:proofErr w:type="spellEnd"/>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Carga_aforada</w:t>
                  </w:r>
                  <w:proofErr w:type="spellEnd"/>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int</w:t>
                  </w:r>
                  <w:proofErr w:type="spellEnd"/>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Tipo_transformador</w:t>
                  </w:r>
                  <w:proofErr w:type="spellEnd"/>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Trifasico</w:t>
                  </w:r>
                  <w:proofErr w:type="spellEnd"/>
                </w:p>
                <w:p w14:paraId="03CC217C" w14:textId="28A7146E"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Monofasico</w:t>
                  </w:r>
                  <w:proofErr w:type="spellEnd"/>
                  <w:r w:rsidRPr="006F75C5">
                    <w:rPr>
                      <w:rFonts w:ascii="Arial" w:eastAsia="Arial Unicode MS" w:hAnsi="Arial" w:cs="Arial"/>
                      <w:color w:val="0000FF"/>
                      <w:lang w:val="es-ES"/>
                    </w:rPr>
                    <w:t xml:space="preserve">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roofErr w:type="spellEnd"/>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Id_macro</w:t>
                  </w:r>
                  <w:proofErr w:type="spellEnd"/>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Serie_medidor</w:t>
                  </w:r>
                  <w:proofErr w:type="spellEnd"/>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91052B">
            <w:pPr>
              <w:autoSpaceDE w:val="0"/>
              <w:autoSpaceDN w:val="0"/>
              <w:adjustRightInd w:val="0"/>
              <w:rPr>
                <w:rFonts w:ascii="Arial" w:hAnsi="Arial" w:cs="Arial"/>
                <w:color w:val="0000FF"/>
                <w:lang w:eastAsia="es-ES"/>
              </w:rPr>
            </w:pPr>
          </w:p>
          <w:p w14:paraId="755BC142" w14:textId="77777777"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01D8F7A3" w14:textId="7BA0DAF0" w:rsidR="0091052B" w:rsidRDefault="0091052B" w:rsidP="0091052B">
            <w:pPr>
              <w:autoSpaceDE w:val="0"/>
              <w:autoSpaceDN w:val="0"/>
              <w:adjustRightInd w:val="0"/>
              <w:rPr>
                <w:rFonts w:ascii="Arial" w:hAnsi="Arial" w:cs="Arial"/>
                <w:color w:val="0000FF"/>
                <w:lang w:eastAsia="es-ES"/>
              </w:rPr>
            </w:pPr>
          </w:p>
          <w:p w14:paraId="64FC2844" w14:textId="6B340504"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D210F3">
            <w:pPr>
              <w:autoSpaceDE w:val="0"/>
              <w:autoSpaceDN w:val="0"/>
              <w:adjustRightInd w:val="0"/>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E94CBD">
            <w:pPr>
              <w:autoSpaceDE w:val="0"/>
              <w:autoSpaceDN w:val="0"/>
              <w:adjustRightInd w:val="0"/>
              <w:rPr>
                <w:rFonts w:ascii="Arial" w:hAnsi="Arial" w:cs="Arial"/>
                <w:color w:val="0000FF"/>
                <w:lang w:val="es-ES" w:eastAsia="es-ES"/>
              </w:rPr>
            </w:pPr>
          </w:p>
          <w:p w14:paraId="78ADE534" w14:textId="42FD8AF2" w:rsidR="00D210F3" w:rsidRDefault="00D210F3"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MODIFICAR </w:t>
            </w:r>
            <w:proofErr w:type="spellStart"/>
            <w:r>
              <w:rPr>
                <w:rFonts w:ascii="Arial" w:hAnsi="Arial" w:cs="Arial"/>
                <w:color w:val="0000FF"/>
                <w:sz w:val="14"/>
                <w:szCs w:val="14"/>
                <w:lang w:val="es-ES" w:eastAsia="es-ES"/>
              </w:rPr>
              <w:t>Perido</w:t>
            </w:r>
            <w:proofErr w:type="spellEnd"/>
            <w:r>
              <w:rPr>
                <w:rFonts w:ascii="Arial" w:hAnsi="Arial" w:cs="Arial"/>
                <w:color w:val="0000FF"/>
                <w:sz w:val="14"/>
                <w:szCs w:val="14"/>
                <w:lang w:val="es-ES" w:eastAsia="es-ES"/>
              </w:rPr>
              <w:t xml:space="preserve">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Deacuerdo</w:t>
            </w:r>
            <w:proofErr w:type="spellEnd"/>
            <w:r>
              <w:rPr>
                <w:rFonts w:ascii="Arial" w:hAnsi="Arial" w:cs="Arial"/>
                <w:color w:val="0000FF"/>
                <w:sz w:val="14"/>
                <w:szCs w:val="14"/>
                <w:lang w:val="es-ES" w:eastAsia="es-ES"/>
              </w:rPr>
              <w:t xml:space="preserve">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 xml:space="preserve">Configurar parámetros ftp (enviar parámetros </w:t>
            </w:r>
            <w:proofErr w:type="spellStart"/>
            <w:r w:rsidRPr="004B37C4">
              <w:rPr>
                <w:rFonts w:ascii="Arial" w:hAnsi="Arial" w:cs="Arial"/>
                <w:color w:val="0000FF"/>
                <w:sz w:val="14"/>
                <w:szCs w:val="14"/>
                <w:lang w:val="es-ES" w:eastAsia="es-ES"/>
              </w:rPr>
              <w:t>ej</w:t>
            </w:r>
            <w:proofErr w:type="spellEnd"/>
            <w:r w:rsidRPr="004B37C4">
              <w:rPr>
                <w:rFonts w:ascii="Arial" w:hAnsi="Arial" w:cs="Arial"/>
                <w:color w:val="0000FF"/>
                <w:sz w:val="14"/>
                <w:szCs w:val="14"/>
                <w:lang w:val="es-ES" w:eastAsia="es-ES"/>
              </w:rPr>
              <w:t>: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E94CBD">
            <w:pPr>
              <w:autoSpaceDE w:val="0"/>
              <w:autoSpaceDN w:val="0"/>
              <w:adjustRightInd w:val="0"/>
              <w:rPr>
                <w:rFonts w:ascii="Arial" w:hAnsi="Arial" w:cs="Arial"/>
                <w:color w:val="0000FF"/>
                <w:lang w:val="es-ES" w:eastAsia="es-ES"/>
              </w:rPr>
            </w:pPr>
          </w:p>
          <w:p w14:paraId="36234E5A" w14:textId="44DD14CE"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1A667504" w14:textId="45361E80"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666A9BF0" w14:textId="0B1770EC" w:rsidR="00AD21BA" w:rsidRDefault="00AD21BA" w:rsidP="00AD21BA">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proofErr w:type="gramStart"/>
            <w:r>
              <w:rPr>
                <w:rFonts w:ascii="Arial" w:hAnsi="Arial" w:cs="Arial"/>
                <w:color w:val="0000FF"/>
                <w:lang w:val="es-ES" w:eastAsia="es-ES"/>
              </w:rPr>
              <w:t xml:space="preserve">registrar </w:t>
            </w:r>
            <w:r w:rsidRPr="001E04CC">
              <w:rPr>
                <w:rFonts w:ascii="Arial" w:hAnsi="Arial" w:cs="Arial"/>
                <w:color w:val="0000FF"/>
                <w:lang w:val="es-ES" w:eastAsia="es-ES"/>
              </w:rPr>
              <w:t xml:space="preserve"> un</w:t>
            </w:r>
            <w:proofErr w:type="gramEnd"/>
            <w:r w:rsidRPr="001E04CC">
              <w:rPr>
                <w:rFonts w:ascii="Arial" w:hAnsi="Arial" w:cs="Arial"/>
                <w:color w:val="0000FF"/>
                <w:lang w:val="es-ES" w:eastAsia="es-ES"/>
              </w:rPr>
              <w:t xml:space="preserve"> componente</w:t>
            </w:r>
            <w:r>
              <w:rPr>
                <w:rFonts w:ascii="Arial" w:hAnsi="Arial" w:cs="Arial"/>
                <w:color w:val="0000FF"/>
                <w:lang w:val="es-ES" w:eastAsia="es-ES"/>
              </w:rPr>
              <w:t xml:space="preserve"> presionando en el botón: registrar Componente</w:t>
            </w:r>
          </w:p>
          <w:p w14:paraId="483CFAB4" w14:textId="3E5C64CC"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27939BB2" w14:textId="533E2896" w:rsidR="00B90EA3" w:rsidRPr="00194139" w:rsidRDefault="00B90EA3" w:rsidP="00AD21BA">
            <w:pPr>
              <w:widowControl/>
              <w:autoSpaceDE w:val="0"/>
              <w:autoSpaceDN w:val="0"/>
              <w:adjustRightInd w:val="0"/>
              <w:spacing w:line="240" w:lineRule="auto"/>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AD21BA">
            <w:pPr>
              <w:widowControl/>
              <w:autoSpaceDE w:val="0"/>
              <w:autoSpaceDN w:val="0"/>
              <w:adjustRightInd w:val="0"/>
              <w:spacing w:line="240" w:lineRule="auto"/>
              <w:rPr>
                <w:rFonts w:ascii="Arial" w:hAnsi="Arial" w:cs="Arial"/>
                <w:color w:val="0000FF"/>
                <w:lang w:val="es-ES" w:eastAsia="es-ES"/>
              </w:rPr>
            </w:pPr>
          </w:p>
          <w:p w14:paraId="4D710D83" w14:textId="77777777" w:rsidR="00AD21BA" w:rsidRPr="00194139" w:rsidRDefault="00AD21BA" w:rsidP="00AD21BA">
            <w:pPr>
              <w:autoSpaceDE w:val="0"/>
              <w:autoSpaceDN w:val="0"/>
              <w:adjustRightInd w:val="0"/>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AD21BA">
            <w:pPr>
              <w:autoSpaceDE w:val="0"/>
              <w:autoSpaceDN w:val="0"/>
              <w:adjustRightInd w:val="0"/>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AD21BA">
            <w:pPr>
              <w:autoSpaceDE w:val="0"/>
              <w:autoSpaceDN w:val="0"/>
              <w:adjustRightInd w:val="0"/>
              <w:rPr>
                <w:rFonts w:ascii="Arial" w:hAnsi="Arial" w:cs="Arial"/>
                <w:color w:val="0000FF"/>
                <w:lang w:val="es-ES" w:eastAsia="es-ES"/>
              </w:rPr>
            </w:pPr>
          </w:p>
          <w:p w14:paraId="5074B754" w14:textId="77777777" w:rsidR="00E81F82" w:rsidRDefault="00AD21BA" w:rsidP="00AD21BA">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AD21BA">
            <w:pPr>
              <w:autoSpaceDE w:val="0"/>
              <w:autoSpaceDN w:val="0"/>
              <w:adjustRightInd w:val="0"/>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7F768CC1" w14:textId="0202B49D"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3CD79F1C" w14:textId="1756998C" w:rsidR="00AD21BA" w:rsidRDefault="00AD21BA" w:rsidP="00AD21B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AD21B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6A4AF93" w14:textId="5078A02D" w:rsidR="00A660B6"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B88A8B8"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3C0B21A1"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6C62A9DA"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3DAEA2B" w14:textId="1215E0ED" w:rsidR="00EC1C5A" w:rsidRPr="00CB439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D210F3">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D210F3">
            <w:pPr>
              <w:autoSpaceDE w:val="0"/>
              <w:autoSpaceDN w:val="0"/>
              <w:adjustRightInd w:val="0"/>
              <w:rPr>
                <w:rFonts w:ascii="Arial" w:hAnsi="Arial" w:cs="Arial"/>
                <w:color w:val="0000FF"/>
                <w:lang w:val="es-ES" w:eastAsia="es-ES"/>
              </w:rPr>
            </w:pPr>
          </w:p>
          <w:p w14:paraId="6C8F043C" w14:textId="05B33D4B" w:rsidR="00487842" w:rsidRPr="00B90EA3" w:rsidRDefault="00487842" w:rsidP="00487842">
            <w:pPr>
              <w:autoSpaceDE w:val="0"/>
              <w:autoSpaceDN w:val="0"/>
              <w:adjustRightInd w:val="0"/>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487842">
            <w:pPr>
              <w:autoSpaceDE w:val="0"/>
              <w:autoSpaceDN w:val="0"/>
              <w:adjustRightInd w:val="0"/>
              <w:rPr>
                <w:rFonts w:ascii="Arial" w:hAnsi="Arial" w:cs="Arial"/>
                <w:color w:val="0000FF"/>
                <w:lang w:val="es-ES" w:eastAsia="es-ES"/>
              </w:rPr>
            </w:pPr>
          </w:p>
          <w:p w14:paraId="0D48E290" w14:textId="1CEBEF23" w:rsidR="00487842" w:rsidRDefault="00487842" w:rsidP="00487842">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487842">
            <w:pPr>
              <w:autoSpaceDE w:val="0"/>
              <w:autoSpaceDN w:val="0"/>
              <w:adjustRightInd w:val="0"/>
              <w:rPr>
                <w:rFonts w:ascii="Arial" w:hAnsi="Arial" w:cs="Arial"/>
                <w:color w:val="0000FF"/>
                <w:lang w:val="es-ES" w:eastAsia="es-ES"/>
              </w:rPr>
            </w:pPr>
          </w:p>
          <w:p w14:paraId="15E46D08"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487842">
            <w:pPr>
              <w:autoSpaceDE w:val="0"/>
              <w:autoSpaceDN w:val="0"/>
              <w:adjustRightInd w:val="0"/>
              <w:rPr>
                <w:rFonts w:ascii="Arial" w:hAnsi="Arial" w:cs="Arial"/>
                <w:color w:val="0000FF"/>
                <w:lang w:val="es-ES" w:eastAsia="es-ES"/>
              </w:rPr>
            </w:pPr>
          </w:p>
          <w:p w14:paraId="3735A853" w14:textId="20873AD7" w:rsidR="00EC1C5A" w:rsidRDefault="00EC1C5A" w:rsidP="00487842">
            <w:pPr>
              <w:autoSpaceDE w:val="0"/>
              <w:autoSpaceDN w:val="0"/>
              <w:adjustRightInd w:val="0"/>
              <w:rPr>
                <w:rFonts w:ascii="Arial" w:hAnsi="Arial" w:cs="Arial"/>
                <w:color w:val="0000FF"/>
                <w:lang w:val="es-ES" w:eastAsia="es-ES"/>
              </w:rPr>
            </w:pPr>
          </w:p>
          <w:p w14:paraId="4F20A317" w14:textId="1DA5E120"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roofErr w:type="spellStart"/>
                  <w:r w:rsidRPr="00194139">
                    <w:rPr>
                      <w:rFonts w:ascii="Arial" w:hAnsi="Arial" w:cs="Arial"/>
                      <w:color w:val="0000FF"/>
                      <w:sz w:val="14"/>
                      <w:szCs w:val="14"/>
                      <w:lang w:val="es-ES" w:eastAsia="es-ES"/>
                    </w:rPr>
                    <w:t>Monitorear_conexion</w:t>
                  </w:r>
                  <w:proofErr w:type="spellEnd"/>
                  <w:r w:rsidRPr="00194139">
                    <w:rPr>
                      <w:rFonts w:ascii="Arial" w:hAnsi="Arial" w:cs="Arial"/>
                      <w:color w:val="0000FF"/>
                      <w:sz w:val="14"/>
                      <w:szCs w:val="14"/>
                      <w:lang w:val="es-ES" w:eastAsia="es-ES"/>
                    </w:rPr>
                    <w:t xml:space="preserve">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 xml:space="preserve">3 compara y actualiza el </w:t>
                  </w:r>
                  <w:proofErr w:type="gramStart"/>
                  <w:r w:rsidRPr="00194139">
                    <w:rPr>
                      <w:rFonts w:ascii="Arial" w:hAnsi="Arial" w:cs="Arial"/>
                      <w:color w:val="0000FF"/>
                      <w:sz w:val="14"/>
                      <w:szCs w:val="14"/>
                      <w:lang w:val="es-ES" w:eastAsia="es-ES"/>
                    </w:rPr>
                    <w:t>status</w:t>
                  </w:r>
                  <w:proofErr w:type="gramEnd"/>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Petición </w:t>
                  </w:r>
                  <w:proofErr w:type="spellStart"/>
                  <w:r>
                    <w:rPr>
                      <w:rFonts w:ascii="Arial" w:hAnsi="Arial" w:cs="Arial"/>
                      <w:color w:val="0000FF"/>
                      <w:sz w:val="14"/>
                      <w:szCs w:val="14"/>
                      <w:lang w:val="es-ES" w:eastAsia="es-ES"/>
                    </w:rPr>
                    <w:t>bd</w:t>
                  </w:r>
                  <w:proofErr w:type="spellEnd"/>
                  <w:r>
                    <w:rPr>
                      <w:rFonts w:ascii="Arial" w:hAnsi="Arial" w:cs="Arial"/>
                      <w:color w:val="0000FF"/>
                      <w:sz w:val="14"/>
                      <w:szCs w:val="14"/>
                      <w:lang w:val="es-ES" w:eastAsia="es-ES"/>
                    </w:rPr>
                    <w:t xml:space="preserve">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proofErr w:type="gramStart"/>
                  <w:r w:rsidRPr="00E136E7">
                    <w:rPr>
                      <w:rFonts w:ascii="Arial" w:hAnsi="Arial" w:cs="Arial"/>
                      <w:b/>
                      <w:bCs/>
                      <w:color w:val="0000FF"/>
                      <w:sz w:val="14"/>
                      <w:szCs w:val="14"/>
                      <w:lang w:val="es-ES" w:eastAsia="es-ES"/>
                    </w:rPr>
                    <w:t>Configuración prepago</w:t>
                  </w:r>
                  <w:proofErr w:type="gramEnd"/>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Circutor</w:t>
                  </w:r>
                  <w:proofErr w:type="spellEnd"/>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proofErr w:type="spellStart"/>
                  <w:r w:rsidRPr="00296114">
                    <w:rPr>
                      <w:rFonts w:ascii="Arial" w:hAnsi="Arial" w:cs="Arial"/>
                      <w:b/>
                      <w:bCs/>
                      <w:color w:val="0000FF"/>
                      <w:sz w:val="14"/>
                      <w:szCs w:val="14"/>
                      <w:lang w:val="es-ES" w:eastAsia="es-ES"/>
                    </w:rPr>
                    <w:t>M&amp;c</w:t>
                  </w:r>
                  <w:proofErr w:type="spellEnd"/>
                  <w:r w:rsidRPr="00296114">
                    <w:rPr>
                      <w:rFonts w:ascii="Arial" w:hAnsi="Arial" w:cs="Arial"/>
                      <w:b/>
                      <w:bCs/>
                      <w:color w:val="0000FF"/>
                      <w:sz w:val="14"/>
                      <w:szCs w:val="14"/>
                      <w:lang w:val="es-ES" w:eastAsia="es-ES"/>
                    </w:rPr>
                    <w:t xml:space="preserve">: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b/>
                      <w:bCs/>
                      <w:color w:val="0000FF"/>
                      <w:sz w:val="14"/>
                      <w:szCs w:val="14"/>
                      <w:lang w:val="es-ES" w:eastAsia="es-ES"/>
                    </w:rPr>
                    <w:t>Reset</w:t>
                  </w:r>
                  <w:proofErr w:type="spellEnd"/>
                  <w:r>
                    <w:rPr>
                      <w:rFonts w:ascii="Arial" w:hAnsi="Arial" w:cs="Arial"/>
                      <w:b/>
                      <w:bCs/>
                      <w:color w:val="0000FF"/>
                      <w:sz w:val="14"/>
                      <w:szCs w:val="14"/>
                      <w:lang w:val="es-ES" w:eastAsia="es-ES"/>
                    </w:rPr>
                    <w:t xml:space="preserve"> saldo (</w:t>
                  </w:r>
                  <w:proofErr w:type="spellStart"/>
                  <w:r>
                    <w:rPr>
                      <w:rFonts w:ascii="Arial" w:hAnsi="Arial" w:cs="Arial"/>
                      <w:b/>
                      <w:bCs/>
                      <w:color w:val="0000FF"/>
                      <w:sz w:val="14"/>
                      <w:szCs w:val="14"/>
                      <w:lang w:val="es-ES" w:eastAsia="es-ES"/>
                    </w:rPr>
                    <w:t>circutor</w:t>
                  </w:r>
                  <w:proofErr w:type="spellEnd"/>
                  <w:r>
                    <w:rPr>
                      <w:rFonts w:ascii="Arial" w:hAnsi="Arial" w:cs="Arial"/>
                      <w:b/>
                      <w:bCs/>
                      <w:color w:val="0000FF"/>
                      <w:sz w:val="14"/>
                      <w:szCs w:val="14"/>
                      <w:lang w:val="es-ES" w:eastAsia="es-ES"/>
                    </w:rPr>
                    <w:t>)</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2CC14F3E" w14:textId="51F3E592"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74075E66" w:rsidR="00A04CD6" w:rsidRPr="003C5EC1" w:rsidRDefault="00A04CD6" w:rsidP="00AD0E2A">
                  <w:pPr>
                    <w:pStyle w:val="Prrafodelista"/>
                    <w:numPr>
                      <w:ilvl w:val="1"/>
                      <w:numId w:val="21"/>
                    </w:numPr>
                    <w:spacing w:line="240" w:lineRule="auto"/>
                    <w:rPr>
                      <w:rFonts w:ascii="Arial" w:hAnsi="Arial" w:cs="Arial"/>
                      <w:color w:val="0000FF"/>
                      <w:sz w:val="14"/>
                      <w:szCs w:val="14"/>
                      <w:highlight w:val="yellow"/>
                      <w:lang w:val="es-ES" w:eastAsia="es-ES"/>
                    </w:rPr>
                  </w:pPr>
                  <w:proofErr w:type="spellStart"/>
                  <w:r w:rsidRPr="003C5EC1">
                    <w:rPr>
                      <w:rFonts w:ascii="Arial" w:hAnsi="Arial" w:cs="Arial"/>
                      <w:color w:val="0000FF"/>
                      <w:sz w:val="14"/>
                      <w:szCs w:val="14"/>
                      <w:highlight w:val="yellow"/>
                      <w:lang w:val="es-ES" w:eastAsia="es-ES"/>
                    </w:rPr>
                    <w:t>Que</w:t>
                  </w:r>
                  <w:proofErr w:type="spellEnd"/>
                  <w:r w:rsidRPr="003C5EC1">
                    <w:rPr>
                      <w:rFonts w:ascii="Arial" w:hAnsi="Arial" w:cs="Arial"/>
                      <w:color w:val="0000FF"/>
                      <w:sz w:val="14"/>
                      <w:szCs w:val="14"/>
                      <w:highlight w:val="yellow"/>
                      <w:lang w:val="es-ES" w:eastAsia="es-ES"/>
                    </w:rPr>
                    <w:t xml:space="preserve"> y cuales Preguntar (Ernesto y </w:t>
                  </w:r>
                  <w:proofErr w:type="spellStart"/>
                  <w:r w:rsidRPr="003C5EC1">
                    <w:rPr>
                      <w:rFonts w:ascii="Arial" w:hAnsi="Arial" w:cs="Arial"/>
                      <w:color w:val="0000FF"/>
                      <w:sz w:val="14"/>
                      <w:szCs w:val="14"/>
                      <w:highlight w:val="yellow"/>
                      <w:lang w:val="es-ES" w:eastAsia="es-ES"/>
                    </w:rPr>
                    <w:t>edwin</w:t>
                  </w:r>
                  <w:proofErr w:type="spellEnd"/>
                  <w:r w:rsidRPr="003C5EC1">
                    <w:rPr>
                      <w:rFonts w:ascii="Arial" w:hAnsi="Arial" w:cs="Arial"/>
                      <w:color w:val="0000FF"/>
                      <w:sz w:val="14"/>
                      <w:szCs w:val="14"/>
                      <w:highlight w:val="yellow"/>
                      <w:lang w:val="es-ES" w:eastAsia="es-ES"/>
                    </w:rPr>
                    <w:t>)</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Estadísticas de comunicación </w:t>
                  </w:r>
                  <w:proofErr w:type="spellStart"/>
                  <w:r w:rsidRPr="008C51A0">
                    <w:rPr>
                      <w:rFonts w:ascii="Arial" w:hAnsi="Arial" w:cs="Arial"/>
                      <w:color w:val="0000FF"/>
                      <w:sz w:val="14"/>
                      <w:szCs w:val="14"/>
                      <w:lang w:val="es-ES" w:eastAsia="es-ES"/>
                    </w:rPr>
                    <w:t>plc</w:t>
                  </w:r>
                  <w:proofErr w:type="spellEnd"/>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w:t>
                  </w:r>
                  <w:proofErr w:type="spellStart"/>
                  <w:r w:rsidRPr="008C51A0">
                    <w:rPr>
                      <w:rFonts w:ascii="Arial" w:hAnsi="Arial" w:cs="Arial"/>
                      <w:color w:val="0000FF"/>
                      <w:sz w:val="14"/>
                      <w:szCs w:val="14"/>
                      <w:lang w:val="es-ES" w:eastAsia="es-ES"/>
                    </w:rPr>
                    <w:t>mtp</w:t>
                  </w:r>
                  <w:proofErr w:type="spellEnd"/>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Vpn</w:t>
                  </w:r>
                  <w:proofErr w:type="spellEnd"/>
                  <w:r>
                    <w:rPr>
                      <w:rFonts w:ascii="Arial" w:hAnsi="Arial" w:cs="Arial"/>
                      <w:color w:val="0000FF"/>
                      <w:sz w:val="14"/>
                      <w:szCs w:val="14"/>
                      <w:lang w:val="es-ES" w:eastAsia="es-ES"/>
                    </w:rPr>
                    <w:t xml:space="preserve">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lastRenderedPageBreak/>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Formato </w:t>
                  </w: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proofErr w:type="gramStart"/>
                  <w:r w:rsidRPr="00117180">
                    <w:rPr>
                      <w:rFonts w:ascii="Arial" w:hAnsi="Arial" w:cs="Arial"/>
                      <w:b/>
                      <w:bCs/>
                      <w:color w:val="0000FF"/>
                      <w:sz w:val="14"/>
                      <w:szCs w:val="14"/>
                      <w:lang w:val="es-ES" w:eastAsia="es-ES"/>
                    </w:rPr>
                    <w:t>NOTA :</w:t>
                  </w:r>
                  <w:proofErr w:type="gramEnd"/>
                  <w:r w:rsidRPr="00117180">
                    <w:rPr>
                      <w:rFonts w:ascii="Arial" w:hAnsi="Arial" w:cs="Arial"/>
                      <w:b/>
                      <w:bCs/>
                      <w:color w:val="0000FF"/>
                      <w:sz w:val="14"/>
                      <w:szCs w:val="14"/>
                      <w:lang w:val="es-ES" w:eastAsia="es-ES"/>
                    </w:rPr>
                    <w:t xml:space="preserve"> para cada marca se debe realizar un </w:t>
                  </w:r>
                  <w:proofErr w:type="spellStart"/>
                  <w:r w:rsidRPr="00117180">
                    <w:rPr>
                      <w:rFonts w:ascii="Arial" w:hAnsi="Arial" w:cs="Arial"/>
                      <w:b/>
                      <w:bCs/>
                      <w:color w:val="0000FF"/>
                      <w:sz w:val="14"/>
                      <w:szCs w:val="14"/>
                      <w:lang w:val="es-ES" w:eastAsia="es-ES"/>
                    </w:rPr>
                    <w:t>xml</w:t>
                  </w:r>
                  <w:proofErr w:type="spellEnd"/>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2 se arma el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lang w:val="es-ES" w:eastAsia="es-ES"/>
                    </w:rPr>
                    <w:t>xml</w:t>
                  </w:r>
                  <w:proofErr w:type="spellEnd"/>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w:t>
                  </w:r>
                  <w:proofErr w:type="spellStart"/>
                  <w:r w:rsidRPr="00AD0E2A">
                    <w:rPr>
                      <w:rFonts w:ascii="Arial" w:hAnsi="Arial" w:cs="Arial"/>
                      <w:color w:val="0000FF"/>
                      <w:lang w:val="es-ES" w:eastAsia="es-ES"/>
                    </w:rPr>
                    <w:t>scroll</w:t>
                  </w:r>
                  <w:proofErr w:type="spellEnd"/>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lo que muestra en el </w:t>
                  </w:r>
                  <w:proofErr w:type="spellStart"/>
                  <w:r w:rsidRPr="00AD0E2A">
                    <w:rPr>
                      <w:rFonts w:ascii="Arial" w:hAnsi="Arial" w:cs="Arial"/>
                      <w:color w:val="0000FF"/>
                      <w:lang w:val="es-ES" w:eastAsia="es-ES"/>
                    </w:rPr>
                    <w:t>display</w:t>
                  </w:r>
                  <w:proofErr w:type="spellEnd"/>
                  <w:r w:rsidRPr="00AD0E2A">
                    <w:rPr>
                      <w:rFonts w:ascii="Arial" w:hAnsi="Arial" w:cs="Arial"/>
                      <w:color w:val="0000FF"/>
                      <w:lang w:val="es-ES" w:eastAsia="es-ES"/>
                    </w:rPr>
                    <w:t xml:space="preserve">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Tiempo </w:t>
                  </w:r>
                  <w:proofErr w:type="spellStart"/>
                  <w:r w:rsidRPr="00AD0E2A">
                    <w:rPr>
                      <w:rFonts w:ascii="Arial" w:hAnsi="Arial" w:cs="Arial"/>
                      <w:color w:val="0000FF"/>
                      <w:lang w:val="es-ES" w:eastAsia="es-ES"/>
                    </w:rPr>
                    <w:t>scroll</w:t>
                  </w:r>
                  <w:proofErr w:type="spellEnd"/>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relación </w:t>
                  </w:r>
                  <w:proofErr w:type="spellStart"/>
                  <w:r w:rsidRPr="00AD0E2A">
                    <w:rPr>
                      <w:rFonts w:ascii="Arial" w:hAnsi="Arial" w:cs="Arial"/>
                      <w:color w:val="0000FF"/>
                      <w:lang w:val="es-ES" w:eastAsia="es-ES"/>
                    </w:rPr>
                    <w:t>tc</w:t>
                  </w:r>
                  <w:proofErr w:type="spellEnd"/>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solo para macro del medidor </w:t>
                  </w:r>
                  <w:proofErr w:type="spellStart"/>
                  <w:r w:rsidRPr="00AD0E2A">
                    <w:rPr>
                      <w:rFonts w:ascii="Arial" w:hAnsi="Arial" w:cs="Arial"/>
                      <w:color w:val="0000FF"/>
                      <w:lang w:val="es-ES" w:eastAsia="es-ES"/>
                    </w:rPr>
                    <w:t>circutor</w:t>
                  </w:r>
                  <w:proofErr w:type="spellEnd"/>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xml</w:t>
                  </w:r>
                  <w:proofErr w:type="spellEnd"/>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w:t>
                  </w:r>
                  <w:proofErr w:type="spellStart"/>
                  <w:r>
                    <w:rPr>
                      <w:rFonts w:ascii="Arial" w:hAnsi="Arial" w:cs="Arial"/>
                      <w:color w:val="0000FF"/>
                      <w:sz w:val="14"/>
                      <w:szCs w:val="14"/>
                      <w:lang w:val="es-ES" w:eastAsia="es-ES"/>
                    </w:rPr>
                    <w:t>ip_concentrador</w:t>
                  </w:r>
                  <w:proofErr w:type="spellEnd"/>
                  <w:r>
                    <w:rPr>
                      <w:rFonts w:ascii="Arial" w:hAnsi="Arial" w:cs="Arial"/>
                      <w:color w:val="0000FF"/>
                      <w:sz w:val="14"/>
                      <w:szCs w:val="14"/>
                      <w:lang w:val="es-ES" w:eastAsia="es-ES"/>
                    </w:rPr>
                    <w:t>)</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crearComponente</w:t>
            </w:r>
            <w:proofErr w:type="spellEnd"/>
            <w:r w:rsidR="006C212A">
              <w:rPr>
                <w:rFonts w:ascii="Arial" w:hAnsi="Arial" w:cs="Arial"/>
                <w:color w:val="0000FF"/>
                <w:lang w:val="es-ES" w:eastAsia="es-ES"/>
              </w:rPr>
              <w:t xml:space="preserv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editarComponente</w:t>
            </w:r>
            <w:proofErr w:type="spellEnd"/>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3909624B" w14:textId="380CB37C" w:rsidR="002E25D6" w:rsidRDefault="002E25D6" w:rsidP="00632B15">
      <w:pPr>
        <w:rPr>
          <w:szCs w:val="22"/>
        </w:rPr>
      </w:pPr>
    </w:p>
    <w:p w14:paraId="5A4E6686" w14:textId="0CC011A7" w:rsidR="002E25D6" w:rsidRDefault="002E25D6" w:rsidP="00632B15">
      <w:pPr>
        <w:rPr>
          <w:szCs w:val="22"/>
        </w:rPr>
      </w:pPr>
    </w:p>
    <w:p w14:paraId="3F71E785" w14:textId="0FCBA778"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lastRenderedPageBreak/>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registrarEventosAlarmas</w:t>
            </w:r>
            <w:proofErr w:type="spellEnd"/>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gestionarEventosAlarmas</w:t>
            </w:r>
            <w:proofErr w:type="spellEnd"/>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ConfigurarEventosAlarmas</w:t>
            </w:r>
            <w:proofErr w:type="spellEnd"/>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Id_alarma</w:t>
                  </w:r>
                  <w:proofErr w:type="spellEnd"/>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2E25D6" w:rsidRDefault="002E25D6"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2E25D6" w:rsidRDefault="002E25D6" w:rsidP="00195DC1">
                            <w:pPr>
                              <w:jc w:val="center"/>
                            </w:pPr>
                            <w:r>
                              <w:t>GestionarEventosAlarmas</w:t>
                            </w:r>
                          </w:p>
                        </w:txbxContent>
                      </v:textbox>
                    </v:roundrect>
                  </w:pict>
                </mc:Fallback>
              </mc:AlternateContent>
            </w:r>
            <w:r w:rsidR="00177ACB">
              <w:rPr>
                <w:rFonts w:ascii="Arial" w:hAnsi="Arial" w:cs="Arial"/>
                <w:noProof/>
                <w:color w:val="0000FF"/>
                <w:lang w:val="es-ES" w:eastAsia="es-ES"/>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2E25D6" w:rsidRDefault="002E25D6"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2E25D6" w:rsidRDefault="002E25D6" w:rsidP="00177ACB">
                            <w:pPr>
                              <w:jc w:val="center"/>
                            </w:pPr>
                            <w:r>
                              <w:t>Cliente (componente)</w:t>
                            </w:r>
                          </w:p>
                        </w:txbxContent>
                      </v:textbox>
                    </v:roundrect>
                  </w:pict>
                </mc:Fallback>
              </mc:AlternateContent>
            </w:r>
            <w:r w:rsidR="006C212A">
              <w:rPr>
                <w:rFonts w:ascii="Arial" w:hAnsi="Arial" w:cs="Arial"/>
                <w:noProof/>
                <w:color w:val="0000FF"/>
                <w:lang w:val="es-ES" w:eastAsia="es-ES"/>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2E25D6" w:rsidRPr="00195DC1" w:rsidRDefault="002E25D6" w:rsidP="00195DC1">
                                  <w:r w:rsidRPr="00195DC1">
                                    <w:rPr>
                                      <w:lang w:val="es-ES"/>
                                    </w:rPr>
                                    <w:t>configurarEventosAlarmas</w:t>
                                  </w:r>
                                </w:p>
                                <w:p w14:paraId="11C635AE" w14:textId="22C38A3D" w:rsidR="002E25D6" w:rsidRDefault="002E25D6"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2E25D6" w:rsidRPr="00195DC1" w:rsidRDefault="002E25D6" w:rsidP="00195DC1">
                            <w:r w:rsidRPr="00195DC1">
                              <w:rPr>
                                <w:lang w:val="es-ES"/>
                              </w:rPr>
                              <w:t>configurarEventosAlarmas</w:t>
                            </w:r>
                          </w:p>
                          <w:p w14:paraId="11C635AE" w14:textId="22C38A3D" w:rsidR="002E25D6" w:rsidRDefault="002E25D6" w:rsidP="00177ACB">
                            <w:pPr>
                              <w:jc w:val="center"/>
                            </w:pPr>
                          </w:p>
                        </w:txbxContent>
                      </v:textbox>
                    </v:roundrect>
                  </w:pict>
                </mc:Fallback>
              </mc:AlternateContent>
            </w:r>
            <w:r w:rsidR="006C212A">
              <w:rPr>
                <w:noProof/>
                <w:lang w:val="es-ES" w:eastAsia="es-ES"/>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LeerE</w:t>
            </w:r>
            <w:r>
              <w:rPr>
                <w:rFonts w:ascii="Arial" w:hAnsi="Arial" w:cs="Arial"/>
                <w:b/>
                <w:bCs/>
                <w:color w:val="0000FF"/>
                <w:lang w:val="es-ES" w:eastAsia="es-ES"/>
              </w:rPr>
              <w:t>ventos</w:t>
            </w:r>
            <w:proofErr w:type="spellEnd"/>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LeerA</w:t>
            </w:r>
            <w:r>
              <w:rPr>
                <w:rFonts w:ascii="Arial" w:hAnsi="Arial" w:cs="Arial"/>
                <w:b/>
                <w:bCs/>
                <w:color w:val="0000FF"/>
                <w:lang w:val="es-ES" w:eastAsia="es-ES"/>
              </w:rPr>
              <w:t>larmas</w:t>
            </w:r>
            <w:proofErr w:type="spellEnd"/>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w:t>
            </w:r>
            <w:proofErr w:type="spellStart"/>
            <w:r>
              <w:rPr>
                <w:rFonts w:ascii="Arial" w:hAnsi="Arial" w:cs="Arial"/>
                <w:color w:val="0000FF"/>
                <w:lang w:val="es-ES" w:eastAsia="es-ES"/>
              </w:rPr>
              <w:t>csv</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txt</w:t>
            </w:r>
            <w:proofErr w:type="spellEnd"/>
            <w:r>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proofErr w:type="spellStart"/>
            <w:r w:rsidR="00DC772B">
              <w:rPr>
                <w:rFonts w:ascii="Arial" w:hAnsi="Arial" w:cs="Arial"/>
                <w:color w:val="0000FF"/>
                <w:lang w:val="es-ES" w:eastAsia="es-ES"/>
              </w:rPr>
              <w:t>csv</w:t>
            </w:r>
            <w:proofErr w:type="spellEnd"/>
            <w:r w:rsidR="00DC772B">
              <w:rPr>
                <w:rFonts w:ascii="Arial" w:hAnsi="Arial" w:cs="Arial"/>
                <w:color w:val="0000FF"/>
                <w:lang w:val="es-ES" w:eastAsia="es-ES"/>
              </w:rPr>
              <w:t xml:space="preserve">, </w:t>
            </w:r>
            <w:proofErr w:type="spellStart"/>
            <w:r w:rsidR="00DC772B">
              <w:rPr>
                <w:rFonts w:ascii="Arial" w:hAnsi="Arial" w:cs="Arial"/>
                <w:color w:val="0000FF"/>
                <w:lang w:val="es-ES" w:eastAsia="es-ES"/>
              </w:rPr>
              <w:t>txt</w:t>
            </w:r>
            <w:proofErr w:type="spellEnd"/>
            <w:r w:rsidR="00DC772B">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 xml:space="preserve">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Timestamp_reporte</w:t>
                  </w:r>
                  <w:proofErr w:type="spellEnd"/>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Fecha_evento</w:t>
                  </w:r>
                  <w:proofErr w:type="spellEnd"/>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Hora_evento</w:t>
                  </w:r>
                  <w:proofErr w:type="spellEnd"/>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Fecha_alarma</w:t>
                  </w:r>
                  <w:proofErr w:type="spellEnd"/>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Hora_alarma</w:t>
                  </w:r>
                  <w:proofErr w:type="spellEnd"/>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77777777" w:rsidR="00195DC1" w:rsidRPr="00195DC1" w:rsidRDefault="00195DC1" w:rsidP="00E96703">
            <w:pPr>
              <w:rPr>
                <w:rFonts w:ascii="Arial" w:hAnsi="Arial" w:cs="Arial"/>
                <w:b/>
                <w:bCs/>
                <w:color w:val="0000FF"/>
                <w:lang w:val="es-ES" w:eastAsia="es-ES"/>
              </w:rPr>
            </w:pPr>
            <w:proofErr w:type="spellStart"/>
            <w:r w:rsidRPr="00195DC1">
              <w:rPr>
                <w:rFonts w:ascii="Arial" w:hAnsi="Arial" w:cs="Arial"/>
                <w:b/>
                <w:bCs/>
                <w:color w:val="0000FF"/>
                <w:lang w:val="es-ES" w:eastAsia="es-ES"/>
              </w:rPr>
              <w:t>configurarEventosAlarmas</w:t>
            </w:r>
            <w:proofErr w:type="spellEnd"/>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36AE9E7A" w14:textId="0E67F461" w:rsidR="00E96703"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CBB5C13" w14:textId="3CDEB97B" w:rsidR="00E96703" w:rsidRPr="00C13DE4" w:rsidRDefault="00E96703" w:rsidP="006C17D5">
            <w:pPr>
              <w:pStyle w:val="Prrafodelista"/>
              <w:numPr>
                <w:ilvl w:val="0"/>
                <w:numId w:val="16"/>
              </w:numPr>
              <w:autoSpaceDE w:val="0"/>
              <w:autoSpaceDN w:val="0"/>
              <w:adjustRightInd w:val="0"/>
              <w:rPr>
                <w:rFonts w:ascii="Arial" w:hAnsi="Arial" w:cs="Arial"/>
                <w:color w:val="0000FF"/>
                <w:lang w:eastAsia="es-ES"/>
              </w:rPr>
            </w:pPr>
            <w:r w:rsidRPr="00C13DE4">
              <w:rPr>
                <w:rFonts w:ascii="Arial" w:hAnsi="Arial" w:cs="Arial"/>
                <w:color w:val="0000FF"/>
                <w:highlight w:val="yellow"/>
                <w:lang w:eastAsia="es-ES"/>
              </w:rPr>
              <w:t xml:space="preserve">Establecer porcentaje objetivo para </w:t>
            </w:r>
            <w:commentRangeStart w:id="27"/>
            <w:r w:rsidRPr="00C13DE4">
              <w:rPr>
                <w:rFonts w:ascii="Arial" w:hAnsi="Arial" w:cs="Arial"/>
                <w:color w:val="0000FF"/>
                <w:highlight w:val="yellow"/>
                <w:lang w:eastAsia="es-ES"/>
              </w:rPr>
              <w:t>alarmas</w:t>
            </w:r>
            <w:commentRangeEnd w:id="27"/>
            <w:r w:rsidR="00A92BE2">
              <w:rPr>
                <w:rStyle w:val="Refdecomentario"/>
              </w:rPr>
              <w:commentReference w:id="27"/>
            </w:r>
          </w:p>
          <w:p w14:paraId="069DB9FB" w14:textId="12A7D2D2" w:rsidR="00A92BE2" w:rsidRDefault="00A92BE2" w:rsidP="00E647AD">
            <w:pPr>
              <w:pStyle w:val="Prrafodelista"/>
              <w:numPr>
                <w:ilvl w:val="0"/>
                <w:numId w:val="16"/>
              </w:numPr>
              <w:autoSpaceDE w:val="0"/>
              <w:autoSpaceDN w:val="0"/>
              <w:adjustRightInd w:val="0"/>
              <w:rPr>
                <w:rFonts w:ascii="Arial" w:hAnsi="Arial" w:cs="Arial"/>
                <w:color w:val="0000FF"/>
                <w:lang w:eastAsia="es-ES"/>
              </w:rPr>
            </w:pPr>
            <w:r w:rsidRPr="00C13DE4">
              <w:rPr>
                <w:rFonts w:ascii="Arial" w:hAnsi="Arial" w:cs="Arial"/>
                <w:color w:val="0000FF"/>
                <w:highlight w:val="yellow"/>
                <w:lang w:eastAsia="es-ES"/>
              </w:rPr>
              <w:t>Definir que alarmas clasifican como fraudes</w:t>
            </w:r>
          </w:p>
          <w:p w14:paraId="4B4F81FA" w14:textId="77777777" w:rsidR="006C17D5" w:rsidRPr="00C13DE4" w:rsidRDefault="006C17D5" w:rsidP="00E647AD">
            <w:pPr>
              <w:pStyle w:val="Prrafodelista"/>
              <w:numPr>
                <w:ilvl w:val="0"/>
                <w:numId w:val="16"/>
              </w:numPr>
              <w:autoSpaceDE w:val="0"/>
              <w:autoSpaceDN w:val="0"/>
              <w:adjustRightInd w:val="0"/>
              <w:rPr>
                <w:rFonts w:ascii="Arial" w:hAnsi="Arial" w:cs="Arial"/>
                <w:color w:val="0000FF"/>
                <w:lang w:eastAsia="es-ES"/>
              </w:rPr>
            </w:pPr>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lastRenderedPageBreak/>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44A8789" w14:textId="77777777" w:rsidR="006C212A" w:rsidRDefault="006C212A" w:rsidP="00F97BD8">
            <w:pPr>
              <w:rPr>
                <w:rFonts w:ascii="Arial" w:hAnsi="Arial" w:cs="Arial"/>
                <w:color w:val="0000FF"/>
                <w:lang w:val="es-ES" w:eastAsia="es-ES"/>
              </w:rPr>
            </w:pPr>
          </w:p>
          <w:p w14:paraId="2A3E6604" w14:textId="77777777" w:rsidR="006C212A" w:rsidRDefault="006C212A" w:rsidP="00F97BD8">
            <w:pPr>
              <w:rPr>
                <w:rFonts w:ascii="Arial" w:hAnsi="Arial" w:cs="Arial"/>
                <w:color w:val="0000FF"/>
                <w:lang w:val="es-ES" w:eastAsia="es-ES"/>
              </w:rPr>
            </w:pPr>
          </w:p>
          <w:p w14:paraId="36DC79BA" w14:textId="77777777" w:rsidR="006C212A" w:rsidRDefault="006C212A" w:rsidP="00F97BD8">
            <w:pPr>
              <w:rPr>
                <w:rFonts w:ascii="Arial" w:hAnsi="Arial" w:cs="Arial"/>
                <w:color w:val="0000FF"/>
                <w:lang w:val="es-ES" w:eastAsia="es-ES"/>
              </w:rPr>
            </w:pP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923B31">
              <w:rPr>
                <w:rFonts w:ascii="Arial" w:hAnsi="Arial" w:cs="Arial"/>
                <w:color w:val="0000FF"/>
                <w:lang w:val="es-ES" w:eastAsia="es-ES"/>
              </w:rPr>
              <w:t>leerEventosAlarmas</w:t>
            </w:r>
            <w:proofErr w:type="spellEnd"/>
            <w:r w:rsidR="00923B31">
              <w:rPr>
                <w:rFonts w:ascii="Arial" w:hAnsi="Arial" w:cs="Arial"/>
                <w:color w:val="0000FF"/>
                <w:lang w:val="es-ES" w:eastAsia="es-ES"/>
              </w:rPr>
              <w:t xml:space="preserve">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proofErr w:type="spellStart"/>
            <w:r w:rsidRPr="00195DC1">
              <w:rPr>
                <w:rFonts w:ascii="Arial" w:hAnsi="Arial" w:cs="Arial"/>
                <w:b/>
                <w:bCs/>
                <w:color w:val="0000FF"/>
                <w:lang w:val="es-ES" w:eastAsia="es-ES"/>
              </w:rPr>
              <w:t>configurarEventosAlarmas</w:t>
            </w:r>
            <w:proofErr w:type="spellEnd"/>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18BB78CD" w14:textId="7EF9C05F" w:rsidR="008C3807" w:rsidRPr="008C3807"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3CB95BD1" w14:textId="77777777" w:rsidR="008C3807" w:rsidRPr="00195DC1" w:rsidRDefault="008C3807" w:rsidP="008C3807">
            <w:pPr>
              <w:rPr>
                <w:rFonts w:ascii="Arial" w:hAnsi="Arial" w:cs="Arial"/>
                <w:b/>
                <w:bCs/>
                <w:color w:val="0000FF"/>
                <w:lang w:val="es-ES" w:eastAsia="es-ES"/>
              </w:rPr>
            </w:pPr>
          </w:p>
          <w:p w14:paraId="3F37DEAC" w14:textId="68BD86E0" w:rsidR="008C3807" w:rsidRPr="008C3807" w:rsidRDefault="008C3807" w:rsidP="008C3807">
            <w:pPr>
              <w:jc w:val="both"/>
              <w:rPr>
                <w:rFonts w:ascii="Arial" w:hAnsi="Arial" w:cs="Arial"/>
                <w:color w:val="800000"/>
              </w:rPr>
            </w:pP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12236B0A" w14:textId="77777777" w:rsidR="006C212A" w:rsidRDefault="006C212A"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3CE0C09" w14:textId="77777777" w:rsidR="006C212A" w:rsidRDefault="006C212A" w:rsidP="00F97BD8">
            <w:pPr>
              <w:rPr>
                <w:rFonts w:ascii="Arial" w:hAnsi="Arial" w:cs="Arial"/>
                <w:b/>
              </w:rPr>
            </w:pPr>
          </w:p>
          <w:p w14:paraId="42B0B852" w14:textId="77777777" w:rsidR="006C212A" w:rsidRPr="006C4B76" w:rsidRDefault="006C212A" w:rsidP="00F97BD8">
            <w:pPr>
              <w:pStyle w:val="listparagraph"/>
              <w:snapToGrid w:val="0"/>
              <w:jc w:val="both"/>
              <w:rPr>
                <w:rFonts w:ascii="Arial" w:hAnsi="Arial" w:cs="Arial"/>
                <w:i/>
                <w:color w:val="800000"/>
                <w:lang w:val="es-CO" w:eastAsia="en-US"/>
              </w:rPr>
            </w:pPr>
          </w:p>
        </w:tc>
      </w:tr>
      <w:tr w:rsidR="006C212A" w:rsidRPr="000463D8" w14:paraId="0D7C30A8" w14:textId="77777777" w:rsidTr="00F97BD8">
        <w:trPr>
          <w:trHeight w:val="1836"/>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lastRenderedPageBreak/>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generar reporte en las fechas seleccionadas de los eventos y alarmas</w:t>
            </w:r>
          </w:p>
          <w:p w14:paraId="7A6C482C" w14:textId="7839571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21480AB0" w14:textId="77777777" w:rsidR="006C212A" w:rsidRDefault="006C212A" w:rsidP="00F97BD8">
            <w:pPr>
              <w:jc w:val="both"/>
              <w:rPr>
                <w:rFonts w:ascii="Arial" w:hAnsi="Arial" w:cs="Arial"/>
                <w:i/>
                <w:color w:val="800000"/>
              </w:rPr>
            </w:pPr>
          </w:p>
          <w:p w14:paraId="63CEC4C6" w14:textId="77777777" w:rsidR="006C212A" w:rsidRDefault="006C212A" w:rsidP="00F97BD8">
            <w:pPr>
              <w:jc w:val="both"/>
              <w:rPr>
                <w:rFonts w:ascii="Arial" w:hAnsi="Arial" w:cs="Arial"/>
                <w:i/>
                <w:color w:val="800000"/>
              </w:rPr>
            </w:pP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F97BD8">
        <w:trPr>
          <w:trHeight w:val="609"/>
        </w:trPr>
        <w:tc>
          <w:tcPr>
            <w:tcW w:w="9658" w:type="dxa"/>
            <w:gridSpan w:val="9"/>
          </w:tcPr>
          <w:p w14:paraId="696BD03C" w14:textId="77777777" w:rsidR="006C212A" w:rsidRDefault="006C212A" w:rsidP="00F97BD8">
            <w:pPr>
              <w:rPr>
                <w:rFonts w:ascii="Arial" w:hAnsi="Arial" w:cs="Arial"/>
                <w:b/>
              </w:rPr>
            </w:pPr>
            <w:r>
              <w:rPr>
                <w:rFonts w:ascii="Arial" w:hAnsi="Arial" w:cs="Arial"/>
                <w:b/>
              </w:rPr>
              <w:t>PROTOTIPO EXPLORATORIO</w:t>
            </w:r>
          </w:p>
          <w:p w14:paraId="682086E1" w14:textId="77777777" w:rsidR="006C212A" w:rsidRPr="00AD2D68" w:rsidRDefault="006C212A" w:rsidP="00F97BD8">
            <w:pPr>
              <w:jc w:val="both"/>
              <w:rPr>
                <w:rFonts w:ascii="Arial" w:hAnsi="Arial" w:cs="Arial"/>
                <w:b/>
                <w:lang w:val="es-ES"/>
              </w:rPr>
            </w:pPr>
          </w:p>
        </w:tc>
      </w:tr>
    </w:tbl>
    <w:p w14:paraId="2C12D084" w14:textId="08712B1E" w:rsidR="008F56CC" w:rsidRDefault="008F56CC" w:rsidP="00632B15">
      <w:pPr>
        <w:rPr>
          <w:szCs w:val="22"/>
        </w:rPr>
      </w:pPr>
    </w:p>
    <w:p w14:paraId="327CFDB1" w14:textId="7D14C96F" w:rsidR="00DA7079" w:rsidRDefault="00DA7079"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rPr>
        <w:lastRenderedPageBreak/>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 xml:space="preserve">El caso de uso gestionar seguridad está diseñado con el propósito de administrar y velar por la seguridad </w:t>
            </w:r>
            <w:r>
              <w:rPr>
                <w:rFonts w:ascii="Arial" w:hAnsi="Arial" w:cs="Arial"/>
                <w:color w:val="0000FF"/>
                <w:lang w:eastAsia="es-ES"/>
              </w:rPr>
              <w:lastRenderedPageBreak/>
              <w:t>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lastRenderedPageBreak/>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proofErr w:type="spellStart"/>
            <w:r w:rsidRPr="00A41316">
              <w:rPr>
                <w:rFonts w:ascii="Arial" w:eastAsia="Arial Unicode MS" w:hAnsi="Arial" w:cs="Arial"/>
                <w:b/>
                <w:bCs/>
                <w:color w:val="0000FF"/>
                <w:lang w:val="es-ES"/>
              </w:rPr>
              <w:t>monitorearSeguridad</w:t>
            </w:r>
            <w:proofErr w:type="spellEnd"/>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79B5115E"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Tipo_acceso</w:t>
                  </w:r>
                  <w:proofErr w:type="spellEnd"/>
                </w:p>
              </w:tc>
              <w:tc>
                <w:tcPr>
                  <w:tcW w:w="1535" w:type="dxa"/>
                </w:tcPr>
                <w:p w14:paraId="2266BCE6"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30E5D" w14:paraId="034C16E4" w14:textId="77777777" w:rsidTr="00F309A1">
              <w:trPr>
                <w:trHeight w:val="217"/>
              </w:trPr>
              <w:tc>
                <w:tcPr>
                  <w:tcW w:w="2427" w:type="dxa"/>
                </w:tcPr>
                <w:p w14:paraId="1C5E5031" w14:textId="39F7B0CC"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030E5D" w14:paraId="1EA3916A" w14:textId="77777777" w:rsidTr="00F309A1">
              <w:trPr>
                <w:trHeight w:val="276"/>
              </w:trPr>
              <w:tc>
                <w:tcPr>
                  <w:tcW w:w="2427" w:type="dxa"/>
                </w:tcPr>
                <w:p w14:paraId="1916D124" w14:textId="3F160D35"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Id_registro_actividad</w:t>
                  </w:r>
                  <w:proofErr w:type="spellEnd"/>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77777777" w:rsidR="00F9656F" w:rsidRPr="00195DC1"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F9656F" w14:paraId="4F7D236D" w14:textId="77777777" w:rsidTr="00F309A1">
              <w:trPr>
                <w:trHeight w:val="276"/>
              </w:trPr>
              <w:tc>
                <w:tcPr>
                  <w:tcW w:w="2427" w:type="dxa"/>
                </w:tcPr>
                <w:p w14:paraId="1666A0D4" w14:textId="3CA9F8C9" w:rsidR="00F9656F"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Id_componente</w:t>
                  </w:r>
                  <w:proofErr w:type="spellEnd"/>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7777777" w:rsidR="00C127B7" w:rsidRPr="00195DC1"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86A3738" w14:textId="77777777" w:rsidTr="00C127B7">
              <w:trPr>
                <w:trHeight w:val="276"/>
              </w:trPr>
              <w:tc>
                <w:tcPr>
                  <w:tcW w:w="2689" w:type="dxa"/>
                </w:tcPr>
                <w:p w14:paraId="66280DF0"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Id_componente</w:t>
                  </w:r>
                  <w:proofErr w:type="spellEnd"/>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Tipo_modificacion</w:t>
                  </w:r>
                  <w:proofErr w:type="spellEnd"/>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lastRenderedPageBreak/>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2E25D6" w:rsidRDefault="002E25D6" w:rsidP="00063A65">
                                  <w:pPr>
                                    <w:jc w:val="center"/>
                                  </w:pPr>
                                  <w:r>
                                    <w:t>GenerarRegistroAcceso</w:t>
                                  </w:r>
                                </w:p>
                                <w:p w14:paraId="73AA38B0" w14:textId="77777777" w:rsidR="002E25D6" w:rsidRDefault="002E25D6" w:rsidP="00063A65">
                                  <w:pPr>
                                    <w:jc w:val="center"/>
                                  </w:pPr>
                                </w:p>
                                <w:p w14:paraId="644D9C44" w14:textId="77777777" w:rsidR="002E25D6" w:rsidRDefault="002E25D6"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2E25D6" w:rsidRDefault="002E25D6" w:rsidP="00063A65">
                            <w:pPr>
                              <w:jc w:val="center"/>
                            </w:pPr>
                            <w:r>
                              <w:t>GenerarRegistroAcceso</w:t>
                            </w:r>
                          </w:p>
                          <w:p w14:paraId="73AA38B0" w14:textId="77777777" w:rsidR="002E25D6" w:rsidRDefault="002E25D6" w:rsidP="00063A65">
                            <w:pPr>
                              <w:jc w:val="center"/>
                            </w:pPr>
                          </w:p>
                          <w:p w14:paraId="644D9C44" w14:textId="77777777" w:rsidR="002E25D6" w:rsidRDefault="002E25D6"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2E25D6" w:rsidRDefault="002E25D6" w:rsidP="00F97BD8">
                                  <w:pPr>
                                    <w:jc w:val="center"/>
                                  </w:pPr>
                                  <w:r>
                                    <w:t>GenerarReporte</w:t>
                                  </w:r>
                                </w:p>
                                <w:p w14:paraId="3C7B81F2" w14:textId="77777777" w:rsidR="002E25D6" w:rsidRDefault="002E25D6"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2E25D6" w:rsidRDefault="002E25D6" w:rsidP="00F97BD8">
                            <w:pPr>
                              <w:jc w:val="center"/>
                            </w:pPr>
                            <w:r>
                              <w:t>GenerarReporte</w:t>
                            </w:r>
                          </w:p>
                          <w:p w14:paraId="3C7B81F2" w14:textId="77777777" w:rsidR="002E25D6" w:rsidRDefault="002E25D6"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2E25D6" w:rsidRDefault="002E25D6" w:rsidP="00063A65">
                                  <w:pPr>
                                    <w:jc w:val="center"/>
                                  </w:pPr>
                                  <w:r>
                                    <w:t>GenerarRegistroActividad</w:t>
                                  </w:r>
                                </w:p>
                                <w:p w14:paraId="4BCFD85D" w14:textId="77777777" w:rsidR="002E25D6" w:rsidRDefault="002E25D6" w:rsidP="00063A65">
                                  <w:pPr>
                                    <w:jc w:val="center"/>
                                  </w:pPr>
                                </w:p>
                                <w:p w14:paraId="7FAC53C1" w14:textId="567E4ABE" w:rsidR="002E25D6" w:rsidRDefault="002E25D6"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2E25D6" w:rsidRDefault="002E25D6" w:rsidP="00063A65">
                            <w:pPr>
                              <w:jc w:val="center"/>
                            </w:pPr>
                            <w:r>
                              <w:t>GenerarRegistroActividad</w:t>
                            </w:r>
                          </w:p>
                          <w:p w14:paraId="4BCFD85D" w14:textId="77777777" w:rsidR="002E25D6" w:rsidRDefault="002E25D6" w:rsidP="00063A65">
                            <w:pPr>
                              <w:jc w:val="center"/>
                            </w:pPr>
                          </w:p>
                          <w:p w14:paraId="7FAC53C1" w14:textId="567E4ABE" w:rsidR="002E25D6" w:rsidRDefault="002E25D6"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val="es-ES" w:eastAsia="es-ES"/>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2E25D6" w:rsidRDefault="002E25D6" w:rsidP="00F97BD8">
                                  <w:pPr>
                                    <w:jc w:val="center"/>
                                  </w:pPr>
                                  <w:r>
                                    <w:t>GenerarRegistroModificaciones</w:t>
                                  </w:r>
                                </w:p>
                                <w:p w14:paraId="3DA3397C" w14:textId="00082F0A" w:rsidR="002E25D6" w:rsidRDefault="002E25D6"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2E25D6" w:rsidRDefault="002E25D6" w:rsidP="00F97BD8">
                            <w:pPr>
                              <w:jc w:val="center"/>
                            </w:pPr>
                            <w:r>
                              <w:t>GenerarRegistroModificaciones</w:t>
                            </w:r>
                          </w:p>
                          <w:p w14:paraId="3DA3397C" w14:textId="00082F0A" w:rsidR="002E25D6" w:rsidRDefault="002E25D6"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C08F94C" wp14:editId="5A7FA893">
                  <wp:extent cx="5195515" cy="2544418"/>
                  <wp:effectExtent l="76200" t="0" r="81915" b="889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Si en la red ocurren acciones de aspecto sospechoso, como alguien o algo que intenta entrar, la detección de intrusos se activará. Los 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7"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 xml:space="preserve">Mediante el uso de AWS Firewall Manager, puede implementar fácilmente reglas de AWS WAF para sus balanceadores de </w:t>
            </w:r>
            <w:r w:rsidRPr="001860F4">
              <w:rPr>
                <w:rFonts w:ascii="Arial" w:hAnsi="Arial" w:cs="Arial"/>
                <w:bCs/>
                <w:sz w:val="20"/>
                <w:szCs w:val="20"/>
                <w:lang w:eastAsia="en-US"/>
              </w:rPr>
              <w:lastRenderedPageBreak/>
              <w:t xml:space="preserve">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Accelerator.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2E25D6" w:rsidP="001860F4">
            <w:pPr>
              <w:pStyle w:val="Sinespaciado"/>
              <w:jc w:val="both"/>
            </w:pPr>
            <w:hyperlink r:id="rId128"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 xml:space="preserve">pruebas de intrusión. Es una excelente manera de </w:t>
            </w:r>
            <w:r w:rsidRPr="0097532C">
              <w:rPr>
                <w:sz w:val="20"/>
                <w:szCs w:val="20"/>
                <w:lang w:eastAsia="en-US"/>
              </w:rPr>
              <w:lastRenderedPageBreak/>
              <w:t>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o TLS (</w:t>
            </w:r>
            <w:proofErr w:type="spellStart"/>
            <w:r w:rsidRPr="0097532C">
              <w:rPr>
                <w:sz w:val="20"/>
                <w:szCs w:val="20"/>
                <w:lang w:eastAsia="en-US"/>
              </w:rPr>
              <w:t>Transport</w:t>
            </w:r>
            <w:proofErr w:type="spellEnd"/>
            <w:r w:rsidRPr="0097532C">
              <w:rPr>
                <w:sz w:val="20"/>
                <w:szCs w:val="20"/>
                <w:lang w:eastAsia="en-US"/>
              </w:rPr>
              <w:t xml:space="preserve"> </w:t>
            </w:r>
            <w:proofErr w:type="spellStart"/>
            <w:r w:rsidRPr="0097532C">
              <w:rPr>
                <w:sz w:val="20"/>
                <w:szCs w:val="20"/>
                <w:lang w:eastAsia="en-US"/>
              </w:rPr>
              <w:t>Layer</w:t>
            </w:r>
            <w:proofErr w:type="spellEnd"/>
            <w:r w:rsidRPr="0097532C">
              <w:rPr>
                <w:sz w:val="20"/>
                <w:szCs w:val="20"/>
                <w:lang w:eastAsia="en-US"/>
              </w:rPr>
              <w:t xml:space="preserve">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r>
              <w:t>e</w:t>
            </w:r>
            <w:r w:rsidRPr="00A82949">
              <w:t xml:space="preserve">n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SSL/TLS entre el espectador y </w:t>
            </w:r>
            <w:proofErr w:type="spellStart"/>
            <w:r w:rsidRPr="00A82949">
              <w:rPr>
                <w:sz w:val="20"/>
                <w:szCs w:val="20"/>
                <w:lang w:eastAsia="en-US"/>
              </w:rPr>
              <w:t>CloudFront</w:t>
            </w:r>
            <w:proofErr w:type="spellEnd"/>
            <w:r w:rsidRPr="00A82949">
              <w:rPr>
                <w:sz w:val="20"/>
                <w:szCs w:val="20"/>
                <w:lang w:eastAsia="en-US"/>
              </w:rPr>
              <w: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2E25D6" w:rsidP="001860F4">
            <w:pPr>
              <w:pStyle w:val="NormalWeb"/>
              <w:shd w:val="clear" w:color="auto" w:fill="FFFFFF"/>
              <w:jc w:val="both"/>
              <w:rPr>
                <w:sz w:val="20"/>
                <w:szCs w:val="20"/>
                <w:lang w:eastAsia="en-US"/>
              </w:rPr>
            </w:pPr>
            <w:hyperlink r:id="rId129"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 xml:space="preserve">se </w:t>
            </w:r>
            <w:proofErr w:type="spellStart"/>
            <w:r w:rsidR="0097532C">
              <w:rPr>
                <w:sz w:val="20"/>
                <w:szCs w:val="20"/>
                <w:lang w:eastAsia="en-US"/>
              </w:rPr>
              <w:t>recomiendaa</w:t>
            </w:r>
            <w:proofErr w:type="spellEnd"/>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2E25D6" w:rsidP="00B3356A">
            <w:pPr>
              <w:pStyle w:val="NormalWeb"/>
              <w:shd w:val="clear" w:color="auto" w:fill="FFFFFF"/>
              <w:jc w:val="both"/>
              <w:rPr>
                <w:sz w:val="20"/>
                <w:szCs w:val="20"/>
                <w:lang w:eastAsia="en-US"/>
              </w:rPr>
            </w:pPr>
            <w:hyperlink r:id="rId130"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11EB6A5C" w14:textId="77777777" w:rsidR="00167436" w:rsidRDefault="00167436" w:rsidP="00F97BD8">
            <w:pPr>
              <w:autoSpaceDE w:val="0"/>
              <w:autoSpaceDN w:val="0"/>
              <w:adjustRightInd w:val="0"/>
              <w:rPr>
                <w:rFonts w:ascii="Arial" w:hAnsi="Arial" w:cs="Arial"/>
                <w:color w:val="0000FF"/>
                <w:lang w:val="es-ES" w:eastAsia="es-ES"/>
              </w:rPr>
            </w:pPr>
          </w:p>
          <w:p w14:paraId="0F5C172D" w14:textId="77777777" w:rsidR="00167436" w:rsidRPr="001E04CC" w:rsidRDefault="00167436" w:rsidP="00F97BD8">
            <w:pPr>
              <w:autoSpaceDE w:val="0"/>
              <w:autoSpaceDN w:val="0"/>
              <w:adjustRightInd w:val="0"/>
              <w:rPr>
                <w:rFonts w:ascii="Arial" w:hAnsi="Arial" w:cs="Arial"/>
                <w:color w:val="0000FF"/>
                <w:lang w:eastAsia="es-ES"/>
              </w:rPr>
            </w:pPr>
          </w:p>
          <w:p w14:paraId="5AF1E553"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66AAFEE6" w14:textId="77777777" w:rsidR="00167436" w:rsidRDefault="00167436"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6C6DCE1A" w14:textId="77777777" w:rsidR="00167436" w:rsidRDefault="00167436" w:rsidP="00F97BD8">
            <w:pPr>
              <w:rPr>
                <w:rFonts w:ascii="Arial" w:hAnsi="Arial" w:cs="Arial"/>
                <w:color w:val="0000FF"/>
                <w:lang w:val="es-ES" w:eastAsia="es-ES"/>
              </w:rPr>
            </w:pPr>
          </w:p>
          <w:p w14:paraId="4B88A492" w14:textId="77777777" w:rsidR="00167436" w:rsidRDefault="00167436" w:rsidP="00F97BD8">
            <w:pPr>
              <w:rPr>
                <w:rFonts w:ascii="Arial" w:hAnsi="Arial" w:cs="Arial"/>
                <w:color w:val="0000FF"/>
                <w:lang w:val="es-ES" w:eastAsia="es-ES"/>
              </w:rPr>
            </w:pPr>
          </w:p>
          <w:p w14:paraId="541E48E2" w14:textId="77777777" w:rsidR="00167436" w:rsidRDefault="00167436" w:rsidP="00F97BD8">
            <w:pPr>
              <w:rPr>
                <w:rFonts w:ascii="Arial" w:hAnsi="Arial" w:cs="Arial"/>
                <w:color w:val="0000FF"/>
                <w:lang w:val="es-ES" w:eastAsia="es-ES"/>
              </w:rPr>
            </w:pPr>
          </w:p>
          <w:p w14:paraId="28DEE9C2" w14:textId="77777777" w:rsidR="00167436" w:rsidRPr="00684CDA" w:rsidRDefault="00167436" w:rsidP="00F97BD8">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0F0ABEB4" w14:textId="77777777" w:rsidR="00167436" w:rsidRPr="000463D8" w:rsidRDefault="00167436" w:rsidP="00F97BD8">
            <w:pPr>
              <w:rPr>
                <w:rFonts w:ascii="Arial" w:hAnsi="Arial" w:cs="Arial"/>
                <w:b/>
              </w:rPr>
            </w:pPr>
            <w:r w:rsidRPr="000463D8">
              <w:rPr>
                <w:rFonts w:ascii="Arial" w:hAnsi="Arial" w:cs="Arial"/>
                <w:b/>
              </w:rPr>
              <w:t>EXCEPCIONES</w:t>
            </w:r>
          </w:p>
          <w:p w14:paraId="2A42AF59" w14:textId="77777777" w:rsidR="00167436" w:rsidRDefault="00167436" w:rsidP="00F97BD8">
            <w:pPr>
              <w:rPr>
                <w:rFonts w:ascii="Arial" w:eastAsia="Arial Unicode MS" w:hAnsi="Arial" w:cs="Arial"/>
                <w:color w:val="0000FF"/>
                <w:lang w:val="es-ES"/>
              </w:rPr>
            </w:pPr>
          </w:p>
          <w:p w14:paraId="214FA068" w14:textId="207DE7D9" w:rsidR="00167436" w:rsidRPr="002F1D15" w:rsidRDefault="00167436" w:rsidP="00E647AD">
            <w:pPr>
              <w:numPr>
                <w:ilvl w:val="0"/>
                <w:numId w:val="11"/>
              </w:num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F97BD8">
        <w:trPr>
          <w:trHeight w:val="1836"/>
        </w:trPr>
        <w:tc>
          <w:tcPr>
            <w:tcW w:w="9658" w:type="dxa"/>
            <w:gridSpan w:val="9"/>
          </w:tcPr>
          <w:p w14:paraId="72E5D3F1" w14:textId="77777777" w:rsidR="00167436" w:rsidRDefault="00167436" w:rsidP="00F97BD8">
            <w:pPr>
              <w:rPr>
                <w:rFonts w:ascii="Arial" w:hAnsi="Arial" w:cs="Arial"/>
                <w:b/>
              </w:rPr>
            </w:pPr>
            <w:r w:rsidRPr="000463D8">
              <w:rPr>
                <w:rFonts w:ascii="Arial" w:hAnsi="Arial" w:cs="Arial"/>
                <w:b/>
              </w:rPr>
              <w:lastRenderedPageBreak/>
              <w:t>RIESGOS:</w:t>
            </w:r>
          </w:p>
          <w:p w14:paraId="052750DE" w14:textId="03D0561F" w:rsidR="00B3356A" w:rsidRPr="000463D8" w:rsidRDefault="00B3356A" w:rsidP="00B3356A">
            <w:pPr>
              <w:jc w:val="both"/>
              <w:rPr>
                <w:rFonts w:ascii="Arial" w:eastAsia="Arial Unicode MS" w:hAnsi="Arial" w:cs="Arial"/>
                <w:color w:val="800000"/>
                <w:lang w:val="es-ES"/>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77777777" w:rsidR="00167436" w:rsidRDefault="00167436" w:rsidP="00F97BD8">
            <w:pPr>
              <w:jc w:val="both"/>
              <w:rPr>
                <w:rFonts w:ascii="Arial" w:hAnsi="Arial" w:cs="Arial"/>
                <w:i/>
                <w:color w:val="800000"/>
              </w:rPr>
            </w:pP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30D6EE5D" w14:textId="0997065D" w:rsidR="00167436" w:rsidRDefault="00167436" w:rsidP="00632B15">
      <w:pPr>
        <w:rPr>
          <w:szCs w:val="22"/>
        </w:rPr>
      </w:pPr>
    </w:p>
    <w:p w14:paraId="01DBE4E5" w14:textId="31FAD62A" w:rsidR="00F97BD8" w:rsidRDefault="00F97BD8" w:rsidP="00632B15">
      <w:pPr>
        <w:rPr>
          <w:szCs w:val="22"/>
        </w:rPr>
      </w:pPr>
    </w:p>
    <w:p w14:paraId="7EF6D814" w14:textId="744BACD3" w:rsidR="00F97BD8" w:rsidRDefault="00F97BD8" w:rsidP="00632B15">
      <w:pPr>
        <w:rPr>
          <w:szCs w:val="22"/>
        </w:rPr>
      </w:pPr>
    </w:p>
    <w:p w14:paraId="163202BB" w14:textId="179F7EF3" w:rsidR="00F97BD8" w:rsidRDefault="00F97BD8" w:rsidP="00632B15">
      <w:pPr>
        <w:rPr>
          <w:szCs w:val="22"/>
        </w:rPr>
      </w:pPr>
    </w:p>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650F410B" w:rsidR="00F97BD8" w:rsidRDefault="00F97BD8" w:rsidP="00632B15">
      <w:pPr>
        <w:rPr>
          <w:szCs w:val="22"/>
        </w:rPr>
      </w:pPr>
    </w:p>
    <w:p w14:paraId="153F2B73" w14:textId="33729632" w:rsidR="004F39E6" w:rsidRDefault="004F39E6" w:rsidP="00632B15">
      <w:pPr>
        <w:rPr>
          <w:szCs w:val="22"/>
        </w:rPr>
      </w:pPr>
    </w:p>
    <w:p w14:paraId="4DF8D793" w14:textId="5E731351" w:rsidR="004F39E6" w:rsidRDefault="004F39E6" w:rsidP="00632B15">
      <w:pPr>
        <w:rPr>
          <w:szCs w:val="22"/>
        </w:rPr>
      </w:pPr>
    </w:p>
    <w:p w14:paraId="7FB9005C" w14:textId="774FC5E0" w:rsidR="004F39E6" w:rsidRDefault="004F39E6" w:rsidP="00632B15">
      <w:pPr>
        <w:rPr>
          <w:szCs w:val="22"/>
        </w:rPr>
      </w:pP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43BA2294"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8</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77777777" w:rsidR="00F97BD8" w:rsidRPr="000463D8" w:rsidRDefault="00F97BD8" w:rsidP="00F97BD8">
            <w:pPr>
              <w:rPr>
                <w:rFonts w:ascii="Arial" w:hAnsi="Arial" w:cs="Arial"/>
                <w:color w:val="0000FF"/>
              </w:rPr>
            </w:pPr>
            <w:r>
              <w:rPr>
                <w:rFonts w:ascii="Arial" w:eastAsia="Arial Unicode MS" w:hAnsi="Arial" w:cs="Arial"/>
                <w:iCs/>
                <w:color w:val="0000FF"/>
                <w:lang w:val="es-ES"/>
              </w:rPr>
              <w:t>Gestionar seguridad</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77777777" w:rsidR="00F97BD8" w:rsidRPr="00FA4470" w:rsidRDefault="00F97BD8" w:rsidP="00F97BD8">
            <w:pPr>
              <w:rPr>
                <w:rFonts w:ascii="Arial" w:hAnsi="Arial" w:cs="Arial"/>
                <w:b/>
              </w:rPr>
            </w:pPr>
            <w:r>
              <w:rPr>
                <w:rFonts w:ascii="Arial" w:eastAsia="Arial Unicode MS" w:hAnsi="Arial" w:cs="Arial"/>
                <w:iCs/>
                <w:color w:val="0000FF"/>
                <w:lang w:val="es-ES"/>
              </w:rPr>
              <w:t>Alta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71CCC4D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sistema</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lastRenderedPageBreak/>
              <w:t>PROPÓSITO:</w:t>
            </w:r>
          </w:p>
          <w:p w14:paraId="2D0D1CEA" w14:textId="77777777" w:rsidR="00F97BD8" w:rsidRDefault="00F97BD8" w:rsidP="00F97BD8">
            <w:pPr>
              <w:rPr>
                <w:rFonts w:ascii="Arial" w:hAnsi="Arial" w:cs="Arial"/>
                <w:color w:val="0000FF"/>
                <w:lang w:eastAsia="es-ES"/>
              </w:rPr>
            </w:pPr>
          </w:p>
          <w:p w14:paraId="6B1B12CC" w14:textId="77777777" w:rsidR="00F97BD8" w:rsidRDefault="00F97BD8" w:rsidP="00F97BD8">
            <w:pPr>
              <w:rPr>
                <w:rFonts w:ascii="Arial" w:hAnsi="Arial" w:cs="Arial"/>
                <w:b/>
                <w:color w:val="0000FF"/>
                <w:lang w:val="es-ES"/>
              </w:rPr>
            </w:pPr>
            <w:r>
              <w:rPr>
                <w:rFonts w:ascii="Arial" w:hAnsi="Arial" w:cs="Arial"/>
                <w:color w:val="0000FF"/>
                <w:lang w:eastAsia="es-ES"/>
              </w:rPr>
              <w:t>Gestionar la seguridad del sistema, garantizando un ambiente seguro, confidencial e integral para los sistemas externos, sus componentes y datos.</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F97BD8">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7EEF36E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A19F07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102A05A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3726BE8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64679D4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760A7A85"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0B0B419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Tipo_acceso</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string</w:t>
            </w:r>
            <w:proofErr w:type="spellEnd"/>
          </w:p>
          <w:p w14:paraId="49DF3E4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p>
          <w:p w14:paraId="146410A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timestamp</w:t>
            </w:r>
            <w:proofErr w:type="spellEnd"/>
          </w:p>
          <w:p w14:paraId="5DDF32E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56B195A6" w14:textId="77777777" w:rsidR="00F97BD8" w:rsidRDefault="00F97BD8" w:rsidP="00F97BD8">
            <w:pPr>
              <w:spacing w:line="240" w:lineRule="auto"/>
              <w:rPr>
                <w:rFonts w:ascii="Arial" w:eastAsia="Arial Unicode MS" w:hAnsi="Arial" w:cs="Arial"/>
                <w:color w:val="0000FF"/>
                <w:lang w:val="es-ES"/>
              </w:rPr>
            </w:pPr>
          </w:p>
          <w:p w14:paraId="75C6DC31" w14:textId="77777777" w:rsidR="00F97BD8" w:rsidRPr="00B90EA3" w:rsidRDefault="00F97BD8" w:rsidP="00F97BD8">
            <w:pPr>
              <w:spacing w:line="240" w:lineRule="auto"/>
              <w:rPr>
                <w:rFonts w:ascii="Arial" w:eastAsia="Arial Unicode MS" w:hAnsi="Arial" w:cs="Arial"/>
                <w:color w:val="0000FF"/>
                <w:lang w:val="es-ES"/>
              </w:rPr>
            </w:pPr>
          </w:p>
          <w:p w14:paraId="68FA2A4D"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Id_registro_actividad</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6035B86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Descripción_ actividad</w:t>
            </w:r>
          </w:p>
          <w:p w14:paraId="07EFCE2A"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p w14:paraId="15C4E213"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p w14:paraId="3D21AAF3"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p w14:paraId="4FA8010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7B3C075C"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48F35FD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Descripción_ modificaciones</w:t>
            </w:r>
          </w:p>
          <w:p w14:paraId="3BB17C7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p w14:paraId="230109F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p w14:paraId="79E84B07" w14:textId="77777777" w:rsidR="00F97BD8" w:rsidRPr="00495295"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Tipo_modificacion</w:t>
            </w:r>
            <w:proofErr w:type="spellEnd"/>
          </w:p>
          <w:p w14:paraId="5F9346E0"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p w14:paraId="3012D89E"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5E0CE5AF"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2FD464EF" w14:textId="77777777" w:rsidR="00F97BD8" w:rsidRDefault="00F97BD8" w:rsidP="00F97BD8">
            <w:pPr>
              <w:spacing w:line="240" w:lineRule="auto"/>
              <w:rPr>
                <w:rFonts w:ascii="Arial" w:eastAsia="Arial Unicode MS" w:hAnsi="Arial" w:cs="Arial"/>
                <w:color w:val="0000FF"/>
                <w:lang w:val="es-ES"/>
              </w:rPr>
            </w:pPr>
          </w:p>
          <w:p w14:paraId="0230F00E" w14:textId="77777777" w:rsidR="00F97BD8" w:rsidRPr="000B0B27" w:rsidRDefault="00F97BD8" w:rsidP="00F97BD8">
            <w:pPr>
              <w:spacing w:line="240" w:lineRule="auto"/>
              <w:rPr>
                <w:rFonts w:ascii="Arial" w:eastAsia="Arial Unicode MS" w:hAnsi="Arial" w:cs="Arial"/>
                <w:color w:val="0000FF"/>
                <w:lang w:val="es-ES"/>
              </w:rPr>
            </w:pPr>
          </w:p>
          <w:p w14:paraId="2A760AA6" w14:textId="77777777" w:rsidR="00F97BD8" w:rsidRPr="00D03F51" w:rsidRDefault="00F97BD8" w:rsidP="00F97BD8">
            <w:pPr>
              <w:pStyle w:val="Prrafodelista"/>
              <w:spacing w:line="240" w:lineRule="auto"/>
              <w:rPr>
                <w:rFonts w:ascii="Arial" w:eastAsia="Arial Unicode MS" w:hAnsi="Arial" w:cs="Arial"/>
                <w:color w:val="0000FF"/>
                <w:lang w:val="es-ES"/>
              </w:rPr>
            </w:pPr>
          </w:p>
          <w:p w14:paraId="0D8359AD" w14:textId="77777777" w:rsidR="00F97BD8" w:rsidRPr="00D03F51" w:rsidRDefault="00F97BD8"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3140463" w14:textId="77777777" w:rsidR="00F97BD8" w:rsidRDefault="00F97BD8" w:rsidP="00F97BD8">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[Corresponde a </w:t>
            </w:r>
            <w:proofErr w:type="gramStart"/>
            <w:r>
              <w:rPr>
                <w:rFonts w:ascii="Arial" w:eastAsia="Arial Unicode MS" w:hAnsi="Arial" w:cs="Arial"/>
                <w:color w:val="0000FF"/>
                <w:lang w:val="es-ES"/>
              </w:rPr>
              <w:t>las  características</w:t>
            </w:r>
            <w:proofErr w:type="gram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especificas</w:t>
            </w:r>
            <w:proofErr w:type="spellEnd"/>
            <w:r>
              <w:rPr>
                <w:rFonts w:ascii="Arial" w:eastAsia="Arial Unicode MS" w:hAnsi="Arial" w:cs="Arial"/>
                <w:color w:val="0000FF"/>
                <w:lang w:val="es-ES"/>
              </w:rPr>
              <w:t xml:space="preserve"> del dato, como por ejemplo:</w:t>
            </w:r>
          </w:p>
          <w:p w14:paraId="31F908D5" w14:textId="77777777" w:rsidR="00F97BD8" w:rsidRPr="00F551F9" w:rsidRDefault="00F97BD8" w:rsidP="00E647AD">
            <w:pPr>
              <w:numPr>
                <w:ilvl w:val="0"/>
                <w:numId w:val="4"/>
              </w:numPr>
              <w:tabs>
                <w:tab w:val="clear" w:pos="720"/>
                <w:tab w:val="num" w:pos="186"/>
              </w:tabs>
              <w:spacing w:line="240" w:lineRule="auto"/>
              <w:ind w:hanging="720"/>
              <w:rPr>
                <w:rFonts w:ascii="Arial" w:eastAsia="Arial Unicode MS" w:hAnsi="Arial" w:cs="Arial"/>
                <w:color w:val="0000FF"/>
                <w:lang w:val="es-ES"/>
              </w:rPr>
            </w:pPr>
            <w:r w:rsidRPr="00F551F9">
              <w:rPr>
                <w:rFonts w:ascii="Arial" w:eastAsia="Arial Unicode MS" w:hAnsi="Arial" w:cs="Arial"/>
                <w:color w:val="0000FF"/>
                <w:lang w:val="es-ES"/>
              </w:rPr>
              <w:t>Único</w:t>
            </w:r>
          </w:p>
          <w:p w14:paraId="39D49611" w14:textId="77777777" w:rsidR="00F97BD8" w:rsidRPr="00F13AE0" w:rsidRDefault="00F97BD8" w:rsidP="00E647AD">
            <w:pPr>
              <w:numPr>
                <w:ilvl w:val="0"/>
                <w:numId w:val="4"/>
              </w:numPr>
              <w:tabs>
                <w:tab w:val="clear" w:pos="720"/>
                <w:tab w:val="num" w:pos="186"/>
              </w:tabs>
              <w:spacing w:line="240" w:lineRule="auto"/>
              <w:ind w:hanging="720"/>
              <w:rPr>
                <w:rFonts w:ascii="Arial" w:eastAsia="Arial Unicode MS" w:hAnsi="Arial" w:cs="Arial"/>
                <w:color w:val="0000FF"/>
                <w:lang w:val="es-ES"/>
              </w:rPr>
            </w:pPr>
            <w:r w:rsidRPr="00F13AE0">
              <w:rPr>
                <w:rFonts w:ascii="Arial" w:eastAsia="Arial Unicode MS" w:hAnsi="Arial" w:cs="Arial"/>
                <w:color w:val="0000FF"/>
                <w:lang w:val="es-ES"/>
              </w:rPr>
              <w:t>Tipo de Dato</w:t>
            </w:r>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p>
          <w:p w14:paraId="2B8DEDFB" w14:textId="77777777" w:rsidR="00F97BD8" w:rsidRDefault="00F97BD8" w:rsidP="00E647AD">
            <w:pPr>
              <w:numPr>
                <w:ilvl w:val="0"/>
                <w:numId w:val="4"/>
              </w:numPr>
              <w:tabs>
                <w:tab w:val="clear" w:pos="720"/>
                <w:tab w:val="num" w:pos="186"/>
              </w:tabs>
              <w:spacing w:line="240" w:lineRule="auto"/>
              <w:ind w:hanging="720"/>
              <w:rPr>
                <w:rFonts w:ascii="Arial" w:hAnsi="Arial" w:cs="Arial"/>
              </w:rPr>
            </w:pPr>
            <w:r>
              <w:rPr>
                <w:rFonts w:ascii="Arial" w:eastAsia="Arial Unicode MS" w:hAnsi="Arial" w:cs="Arial"/>
                <w:color w:val="0000FF"/>
                <w:lang w:val="es-ES"/>
              </w:rPr>
              <w:t>Obligatorio</w:t>
            </w:r>
            <w:r>
              <w:rPr>
                <w:rFonts w:ascii="Arial" w:hAnsi="Arial" w:cs="Arial"/>
              </w:rPr>
              <w:t xml:space="preserve">/ </w:t>
            </w:r>
          </w:p>
          <w:p w14:paraId="7EEF8DEC" w14:textId="77777777" w:rsidR="00F97BD8" w:rsidRPr="0094364A" w:rsidRDefault="00F97BD8" w:rsidP="00E647AD">
            <w:pPr>
              <w:numPr>
                <w:ilvl w:val="0"/>
                <w:numId w:val="4"/>
              </w:numPr>
              <w:tabs>
                <w:tab w:val="clear" w:pos="720"/>
                <w:tab w:val="num" w:pos="186"/>
              </w:tabs>
              <w:spacing w:line="240" w:lineRule="auto"/>
              <w:ind w:hanging="720"/>
              <w:rPr>
                <w:rFonts w:ascii="Arial" w:hAnsi="Arial" w:cs="Arial"/>
              </w:rPr>
            </w:pPr>
            <w:r>
              <w:rPr>
                <w:rFonts w:ascii="Arial" w:eastAsia="Arial Unicode MS" w:hAnsi="Arial" w:cs="Arial"/>
                <w:color w:val="0000FF"/>
                <w:lang w:val="es-ES"/>
              </w:rPr>
              <w:t>Lista de Selección única/ Lista de Selección Múltiple/ Ingreso manual/Campo de Selección.</w:t>
            </w:r>
          </w:p>
          <w:p w14:paraId="47248B79" w14:textId="77777777" w:rsidR="00F97BD8" w:rsidRPr="00BC1B8E" w:rsidRDefault="00F97BD8" w:rsidP="00E647AD">
            <w:pPr>
              <w:numPr>
                <w:ilvl w:val="0"/>
                <w:numId w:val="4"/>
              </w:numPr>
              <w:tabs>
                <w:tab w:val="clear" w:pos="720"/>
                <w:tab w:val="num" w:pos="186"/>
              </w:tabs>
              <w:spacing w:line="240" w:lineRule="auto"/>
              <w:ind w:hanging="720"/>
              <w:rPr>
                <w:rFonts w:ascii="Arial" w:hAnsi="Arial" w:cs="Arial"/>
              </w:rPr>
            </w:pPr>
            <w:r w:rsidRPr="0094364A">
              <w:rPr>
                <w:rFonts w:ascii="Arial" w:eastAsia="Arial Unicode MS" w:hAnsi="Arial" w:cs="Arial"/>
                <w:color w:val="0000FF"/>
                <w:lang w:val="es-ES"/>
              </w:rPr>
              <w:t>Sólo lectura</w:t>
            </w:r>
          </w:p>
          <w:p w14:paraId="60077ACB" w14:textId="77777777" w:rsidR="00F97BD8" w:rsidRDefault="00F97BD8" w:rsidP="00F97BD8">
            <w:pPr>
              <w:spacing w:line="240" w:lineRule="auto"/>
              <w:rPr>
                <w:rFonts w:ascii="Arial" w:eastAsia="Arial Unicode MS" w:hAnsi="Arial" w:cs="Arial"/>
                <w:color w:val="0000FF"/>
                <w:lang w:val="es-ES"/>
              </w:rPr>
            </w:pPr>
          </w:p>
          <w:p w14:paraId="19FEB5C9" w14:textId="77777777" w:rsidR="00F97BD8" w:rsidRPr="00214CA5" w:rsidRDefault="00F97BD8" w:rsidP="00F97BD8">
            <w:pPr>
              <w:spacing w:line="240" w:lineRule="auto"/>
              <w:jc w:val="both"/>
              <w:rPr>
                <w:rFonts w:ascii="Arial" w:eastAsia="Arial Unicode MS" w:hAnsi="Arial" w:cs="Arial"/>
                <w:color w:val="0000FF"/>
                <w:lang w:val="es-ES"/>
              </w:rPr>
            </w:pPr>
            <w:r>
              <w:rPr>
                <w:rFonts w:ascii="Arial" w:eastAsia="Arial Unicode MS" w:hAnsi="Arial" w:cs="Arial"/>
                <w:color w:val="0000FF"/>
                <w:lang w:val="es-ES"/>
              </w:rPr>
              <w:t>Si el campo tiene características distintas dependiendo el Flujo de trabajo, se deben agrupar por funcionalidad]</w:t>
            </w: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20D7F6D6" w14:textId="77777777" w:rsidR="00F97BD8" w:rsidRPr="008A099E" w:rsidRDefault="00F97BD8" w:rsidP="00F97BD8">
            <w:pPr>
              <w:spacing w:line="240" w:lineRule="auto"/>
              <w:rPr>
                <w:rFonts w:ascii="Arial" w:eastAsia="Arial Unicode MS" w:hAnsi="Arial" w:cs="Arial"/>
                <w:i/>
                <w:color w:val="0000FF"/>
                <w:lang w:val="es-ES"/>
              </w:rPr>
            </w:pPr>
          </w:p>
          <w:p w14:paraId="182540E4" w14:textId="77777777" w:rsidR="00F97BD8" w:rsidRDefault="00F97BD8" w:rsidP="00F97BD8">
            <w:pPr>
              <w:spacing w:line="240" w:lineRule="auto"/>
              <w:rPr>
                <w:rFonts w:ascii="Arial" w:eastAsia="Arial Unicode MS" w:hAnsi="Arial" w:cs="Arial"/>
                <w:color w:val="0000FF"/>
                <w:lang w:val="es-ES"/>
              </w:rPr>
            </w:pPr>
          </w:p>
          <w:p w14:paraId="683739CD" w14:textId="77777777" w:rsidR="00F97BD8" w:rsidRPr="00236317" w:rsidRDefault="00F97BD8" w:rsidP="00F97BD8">
            <w:pPr>
              <w:spacing w:line="240" w:lineRule="auto"/>
              <w:ind w:left="720"/>
              <w:rPr>
                <w:rFonts w:ascii="Arial" w:hAnsi="Arial" w:cs="Arial"/>
                <w:i/>
                <w:color w:val="800000"/>
              </w:rPr>
            </w:pPr>
          </w:p>
        </w:tc>
      </w:tr>
      <w:tr w:rsidR="00F97BD8" w:rsidRPr="000463D8" w14:paraId="7B19D68C" w14:textId="77777777" w:rsidTr="00F97BD8">
        <w:tc>
          <w:tcPr>
            <w:tcW w:w="9658" w:type="dxa"/>
            <w:gridSpan w:val="9"/>
          </w:tcPr>
          <w:p w14:paraId="139EBBFE" w14:textId="77777777" w:rsidR="00F97BD8" w:rsidRDefault="00F97BD8" w:rsidP="00F97BD8">
            <w:pPr>
              <w:rPr>
                <w:rFonts w:ascii="Arial" w:hAnsi="Arial" w:cs="Arial"/>
                <w:b/>
              </w:rPr>
            </w:pPr>
            <w:r w:rsidRPr="000463D8">
              <w:rPr>
                <w:rFonts w:ascii="Arial" w:hAnsi="Arial" w:cs="Arial"/>
                <w:b/>
              </w:rPr>
              <w:t>PRECONDICIÓN:</w:t>
            </w:r>
          </w:p>
          <w:p w14:paraId="4B9EBD8A" w14:textId="77777777" w:rsidR="00F97BD8" w:rsidRPr="000463D8" w:rsidRDefault="00F97BD8" w:rsidP="00F97BD8">
            <w:pPr>
              <w:rPr>
                <w:rFonts w:ascii="Arial" w:hAnsi="Arial" w:cs="Arial"/>
                <w:b/>
              </w:rPr>
            </w:pPr>
          </w:p>
          <w:p w14:paraId="23DA2ECD" w14:textId="77777777" w:rsidR="00F97BD8" w:rsidRDefault="00F97BD8" w:rsidP="00F97BD8">
            <w:pPr>
              <w:jc w:val="both"/>
              <w:rPr>
                <w:rFonts w:ascii="Arial" w:hAnsi="Arial" w:cs="Arial"/>
                <w:color w:val="0000FF"/>
                <w:lang w:eastAsia="es-ES"/>
              </w:rPr>
            </w:pPr>
          </w:p>
          <w:p w14:paraId="044235E2" w14:textId="77777777" w:rsidR="00F97BD8" w:rsidRPr="00AD0CCF" w:rsidRDefault="00F97BD8" w:rsidP="00F97BD8">
            <w:pPr>
              <w:jc w:val="both"/>
              <w:rPr>
                <w:rFonts w:ascii="Arial" w:hAnsi="Arial" w:cs="Arial"/>
                <w:color w:val="0000FF"/>
                <w:lang w:val="es-ES" w:eastAsia="es-ES"/>
              </w:rPr>
            </w:pP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6292135B" w14:textId="77777777" w:rsidR="00F97BD8" w:rsidRDefault="00F97BD8"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8FD731C"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E35C5F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541784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6128" behindDoc="0" locked="0" layoutInCell="1" allowOverlap="1" wp14:anchorId="73B40B0B" wp14:editId="5D1890E4">
                      <wp:simplePos x="0" y="0"/>
                      <wp:positionH relativeFrom="column">
                        <wp:posOffset>1734543</wp:posOffset>
                      </wp:positionH>
                      <wp:positionV relativeFrom="paragraph">
                        <wp:posOffset>253034</wp:posOffset>
                      </wp:positionV>
                      <wp:extent cx="1852654" cy="876300"/>
                      <wp:effectExtent l="95250" t="57150" r="90805" b="114300"/>
                      <wp:wrapNone/>
                      <wp:docPr id="84" name="Rectángulo: esquinas redondeadas 84"/>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192D59F5" w14:textId="77777777" w:rsidR="002E25D6" w:rsidRDefault="002E25D6" w:rsidP="00F97BD8">
                                  <w:pPr>
                                    <w:jc w:val="center"/>
                                  </w:pPr>
                                  <w:r>
                                    <w:t>GenerarRegistroAcceso</w:t>
                                  </w:r>
                                </w:p>
                                <w:p w14:paraId="7BE0BE94" w14:textId="77777777" w:rsidR="002E25D6" w:rsidRDefault="002E25D6" w:rsidP="00F97BD8">
                                  <w:pPr>
                                    <w:jc w:val="center"/>
                                  </w:pPr>
                                </w:p>
                                <w:p w14:paraId="77FC24E7" w14:textId="77777777" w:rsidR="002E25D6" w:rsidRDefault="002E25D6" w:rsidP="00F97BD8">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B40B0B" id="Rectángulo: esquinas redondeadas 84" o:spid="_x0000_s1044" style="position:absolute;margin-left:136.6pt;margin-top:19.9pt;width:145.9pt;height:6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" fillcolor="#215a69 [1640]" stroked="f">
                      <v:fill color2="#3da5c1 [3016]" rotate="t" angle="180" colors="0 #2787a0;52429f #36b1d2;1 #34b3d6" focus="100%" type="gradient">
                        <o:fill v:ext="view" type="gradientUnscaled"/>
                      </v:fill>
                      <v:shadow on="t" color="black" opacity="22937f" origin=",.5" offset="0,.63889mm"/>
                      <v:textbox>
                        <w:txbxContent>
                          <w:p w14:paraId="192D59F5" w14:textId="77777777" w:rsidR="002E25D6" w:rsidRDefault="002E25D6" w:rsidP="00F97BD8">
                            <w:pPr>
                              <w:jc w:val="center"/>
                            </w:pPr>
                            <w:r>
                              <w:t>GenerarRegistroAcceso</w:t>
                            </w:r>
                          </w:p>
                          <w:p w14:paraId="7BE0BE94" w14:textId="77777777" w:rsidR="002E25D6" w:rsidRDefault="002E25D6" w:rsidP="00F97BD8">
                            <w:pPr>
                              <w:jc w:val="center"/>
                            </w:pPr>
                          </w:p>
                          <w:p w14:paraId="77FC24E7" w14:textId="77777777" w:rsidR="002E25D6" w:rsidRDefault="002E25D6" w:rsidP="00F97BD8">
                            <w:pPr>
                              <w:jc w:val="center"/>
                            </w:pPr>
                            <w:r>
                              <w:t xml:space="preserve">Se creará registro de todos los accesos al sistema </w:t>
                            </w:r>
                          </w:p>
                        </w:txbxContent>
                      </v:textbox>
                    </v:roundrect>
                  </w:pict>
                </mc:Fallback>
              </mc:AlternateContent>
            </w:r>
            <w:r>
              <w:rPr>
                <w:rFonts w:ascii="Arial" w:hAnsi="Arial" w:cs="Arial"/>
                <w:color w:val="0000FF"/>
                <w:lang w:val="es-ES" w:eastAsia="es-ES"/>
              </w:rPr>
              <w:t>El sistema será capaz de gestionar la seguridad de todo el ambiente, proporcionando un alto grado de integridad y disponibilidad.</w:t>
            </w:r>
          </w:p>
          <w:p w14:paraId="3BAF2F7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ABC46D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9200" behindDoc="0" locked="0" layoutInCell="1" allowOverlap="1" wp14:anchorId="127B6A40" wp14:editId="23A7D08D">
                      <wp:simplePos x="0" y="0"/>
                      <wp:positionH relativeFrom="column">
                        <wp:posOffset>3953124</wp:posOffset>
                      </wp:positionH>
                      <wp:positionV relativeFrom="paragraph">
                        <wp:posOffset>713989</wp:posOffset>
                      </wp:positionV>
                      <wp:extent cx="1852654" cy="876300"/>
                      <wp:effectExtent l="95250" t="57150" r="90805" b="114300"/>
                      <wp:wrapNone/>
                      <wp:docPr id="85" name="Rectángulo: esquinas redondeadas 85"/>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5FC0E63" w14:textId="77777777" w:rsidR="002E25D6" w:rsidRDefault="002E25D6" w:rsidP="00F97BD8">
                                  <w:pPr>
                                    <w:jc w:val="center"/>
                                  </w:pPr>
                                  <w:r>
                                    <w:t>GenerarReporte</w:t>
                                  </w:r>
                                </w:p>
                                <w:p w14:paraId="71C0BA56" w14:textId="77777777" w:rsidR="002E25D6" w:rsidRDefault="002E25D6"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7B6A40" id="Rectángulo: esquinas redondeadas 85" o:spid="_x0000_s1045" style="position:absolute;margin-left:311.25pt;margin-top:56.2pt;width:145.9pt;height:6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" fillcolor="#215a69 [1640]" stroked="f">
                      <v:fill color2="#3da5c1 [3016]" rotate="t" angle="180" colors="0 #2787a0;52429f #36b1d2;1 #34b3d6" focus="100%" type="gradient">
                        <o:fill v:ext="view" type="gradientUnscaled"/>
                      </v:fill>
                      <v:shadow on="t" color="black" opacity="22937f" origin=",.5" offset="0,.63889mm"/>
                      <v:textbox>
                        <w:txbxContent>
                          <w:p w14:paraId="45FC0E63" w14:textId="77777777" w:rsidR="002E25D6" w:rsidRDefault="002E25D6" w:rsidP="00F97BD8">
                            <w:pPr>
                              <w:jc w:val="center"/>
                            </w:pPr>
                            <w:r>
                              <w:t>GenerarReporte</w:t>
                            </w:r>
                          </w:p>
                          <w:p w14:paraId="71C0BA56" w14:textId="77777777" w:rsidR="002E25D6" w:rsidRDefault="002E25D6"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97152" behindDoc="0" locked="0" layoutInCell="1" allowOverlap="1" wp14:anchorId="77F866A5" wp14:editId="0F86B557">
                      <wp:simplePos x="0" y="0"/>
                      <wp:positionH relativeFrom="column">
                        <wp:posOffset>1742633</wp:posOffset>
                      </wp:positionH>
                      <wp:positionV relativeFrom="paragraph">
                        <wp:posOffset>753911</wp:posOffset>
                      </wp:positionV>
                      <wp:extent cx="1852654" cy="876300"/>
                      <wp:effectExtent l="95250" t="57150" r="90805" b="114300"/>
                      <wp:wrapNone/>
                      <wp:docPr id="86" name="Rectángulo: esquinas redondeadas 86"/>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2AD5A86C" w14:textId="77777777" w:rsidR="002E25D6" w:rsidRDefault="002E25D6" w:rsidP="00F97BD8">
                                  <w:pPr>
                                    <w:jc w:val="center"/>
                                  </w:pPr>
                                  <w:r>
                                    <w:t>GenerarRegistroActividad</w:t>
                                  </w:r>
                                </w:p>
                                <w:p w14:paraId="61AAF978" w14:textId="77777777" w:rsidR="002E25D6" w:rsidRDefault="002E25D6" w:rsidP="00F97BD8">
                                  <w:pPr>
                                    <w:jc w:val="center"/>
                                  </w:pPr>
                                </w:p>
                                <w:p w14:paraId="7731604F" w14:textId="77777777" w:rsidR="002E25D6" w:rsidRDefault="002E25D6" w:rsidP="00F97BD8">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F866A5" id="Rectángulo: esquinas redondeadas 86" o:spid="_x0000_s1046" style="position:absolute;margin-left:137.2pt;margin-top:59.35pt;width:145.9pt;height:69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2AD5A86C" w14:textId="77777777" w:rsidR="002E25D6" w:rsidRDefault="002E25D6" w:rsidP="00F97BD8">
                            <w:pPr>
                              <w:jc w:val="center"/>
                            </w:pPr>
                            <w:r>
                              <w:t>GenerarRegistroActividad</w:t>
                            </w:r>
                          </w:p>
                          <w:p w14:paraId="61AAF978" w14:textId="77777777" w:rsidR="002E25D6" w:rsidRDefault="002E25D6" w:rsidP="00F97BD8">
                            <w:pPr>
                              <w:jc w:val="center"/>
                            </w:pPr>
                          </w:p>
                          <w:p w14:paraId="7731604F" w14:textId="77777777" w:rsidR="002E25D6" w:rsidRDefault="002E25D6" w:rsidP="00F97BD8">
                            <w:pPr>
                              <w:jc w:val="center"/>
                            </w:pPr>
                            <w:r>
                              <w:t xml:space="preserve">Se creará registro de la actividad de cada usuario </w:t>
                            </w:r>
                          </w:p>
                        </w:txbxContent>
                      </v:textbox>
                    </v:roundrect>
                  </w:pict>
                </mc:Fallback>
              </mc:AlternateContent>
            </w:r>
            <w:r>
              <w:rPr>
                <w:rFonts w:ascii="Arial" w:hAnsi="Arial" w:cs="Arial"/>
                <w:noProof/>
                <w:color w:val="0000FF"/>
                <w:lang w:val="es-ES" w:eastAsia="es-ES"/>
              </w:rPr>
              <w:drawing>
                <wp:inline distT="0" distB="0" distL="0" distR="0" wp14:anchorId="3DE78593" wp14:editId="75FC305D">
                  <wp:extent cx="1431235" cy="1561437"/>
                  <wp:effectExtent l="0" t="0" r="74295" b="0"/>
                  <wp:docPr id="89" name="Diagrama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14:paraId="33F572F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8176" behindDoc="0" locked="0" layoutInCell="1" allowOverlap="1" wp14:anchorId="66D8696D" wp14:editId="17516E5D">
                      <wp:simplePos x="0" y="0"/>
                      <wp:positionH relativeFrom="column">
                        <wp:posOffset>1668477</wp:posOffset>
                      </wp:positionH>
                      <wp:positionV relativeFrom="paragraph">
                        <wp:posOffset>143786</wp:posOffset>
                      </wp:positionV>
                      <wp:extent cx="1948235" cy="876300"/>
                      <wp:effectExtent l="95250" t="57150" r="90170" b="114300"/>
                      <wp:wrapNone/>
                      <wp:docPr id="87" name="Rectángulo: esquinas redondeadas 87"/>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B9DB940" w14:textId="77777777" w:rsidR="002E25D6" w:rsidRDefault="002E25D6" w:rsidP="00F97BD8">
                                  <w:pPr>
                                    <w:jc w:val="center"/>
                                  </w:pPr>
                                  <w:r>
                                    <w:t>GenerarRegistroModificaciones</w:t>
                                  </w:r>
                                </w:p>
                                <w:p w14:paraId="7CD8A2B7" w14:textId="77777777" w:rsidR="002E25D6" w:rsidRDefault="002E25D6"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8696D" id="Rectángulo: esquinas redondeadas 87" o:spid="_x0000_s1047" style="position:absolute;margin-left:131.4pt;margin-top:11.3pt;width:153.4pt;height: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" fillcolor="#215a69 [1640]" stroked="f">
                      <v:fill color2="#3da5c1 [3016]" rotate="t" angle="180" colors="0 #2787a0;52429f #36b1d2;1 #34b3d6" focus="100%" type="gradient">
                        <o:fill v:ext="view" type="gradientUnscaled"/>
                      </v:fill>
                      <v:shadow on="t" color="black" opacity="22937f" origin=",.5" offset="0,.63889mm"/>
                      <v:textbox>
                        <w:txbxContent>
                          <w:p w14:paraId="4B9DB940" w14:textId="77777777" w:rsidR="002E25D6" w:rsidRDefault="002E25D6" w:rsidP="00F97BD8">
                            <w:pPr>
                              <w:jc w:val="center"/>
                            </w:pPr>
                            <w:r>
                              <w:t>GenerarRegistroModificaciones</w:t>
                            </w:r>
                          </w:p>
                          <w:p w14:paraId="7CD8A2B7" w14:textId="77777777" w:rsidR="002E25D6" w:rsidRDefault="002E25D6" w:rsidP="00F97BD8">
                            <w:pPr>
                              <w:jc w:val="center"/>
                            </w:pPr>
                            <w:r>
                              <w:t>Se creará registro de las modificaciones realizadas por el usuario</w:t>
                            </w:r>
                          </w:p>
                        </w:txbxContent>
                      </v:textbox>
                    </v:roundrect>
                  </w:pict>
                </mc:Fallback>
              </mc:AlternateContent>
            </w:r>
          </w:p>
          <w:p w14:paraId="6A47C8DD"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2A03B19D" wp14:editId="6AC1A6FA">
                  <wp:extent cx="5572125" cy="3124200"/>
                  <wp:effectExtent l="76200" t="0" r="66675"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22FC7F2" wp14:editId="1E1663CF">
                  <wp:extent cx="5572125" cy="3124200"/>
                  <wp:effectExtent l="76200" t="0" r="66675" b="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14:paraId="3A1AAA14" w14:textId="77777777"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95104" behindDoc="0" locked="0" layoutInCell="1" allowOverlap="1" wp14:anchorId="5BFFCE52" wp14:editId="7F9AFC9F">
                      <wp:simplePos x="0" y="0"/>
                      <wp:positionH relativeFrom="column">
                        <wp:posOffset>592739</wp:posOffset>
                      </wp:positionH>
                      <wp:positionV relativeFrom="paragraph">
                        <wp:posOffset>289516</wp:posOffset>
                      </wp:positionV>
                      <wp:extent cx="1502797" cy="278296"/>
                      <wp:effectExtent l="0" t="0" r="21590" b="26670"/>
                      <wp:wrapNone/>
                      <wp:docPr id="88" name="Rectángulo: esquinas redondeadas 88"/>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652ED" w14:textId="29E0A619" w:rsidR="002E25D6" w:rsidRDefault="002E25D6" w:rsidP="00F97BD8">
                                  <w:pPr>
                                    <w:jc w:val="center"/>
                                  </w:pPr>
                                  <w:r>
                                    <w:t>Administrador/usuario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FFCE52" id="Rectángulo: esquinas redondeadas 88" o:spid="_x0000_s1048" style="position:absolute;margin-left:46.65pt;margin-top:22.8pt;width:118.35pt;height:21.9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" fillcolor="#4f81bd [3204]" strokecolor="#243f60 [1604]" strokeweight="2pt">
                      <v:textbox>
                        <w:txbxContent>
                          <w:p w14:paraId="4A5652ED" w14:textId="29E0A619" w:rsidR="002E25D6" w:rsidRDefault="002E25D6" w:rsidP="00F97BD8">
                            <w:pPr>
                              <w:jc w:val="center"/>
                            </w:pPr>
                            <w:r>
                              <w:t>Administrador/usuario</w:t>
                            </w:r>
                          </w:p>
                        </w:txbxContent>
                      </v:textbox>
                    </v:roundrect>
                  </w:pict>
                </mc:Fallback>
              </mc:AlternateContent>
            </w:r>
            <w:r>
              <w:rPr>
                <w:noProof/>
                <w:lang w:val="es-ES" w:eastAsia="es-ES"/>
              </w:rPr>
              <w:drawing>
                <wp:inline distT="0" distB="0" distL="0" distR="0" wp14:anchorId="77DA61FC" wp14:editId="0FEDF510">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14:paraId="2BFB9782" w14:textId="77777777" w:rsidR="00F97BD8" w:rsidRPr="000463D8" w:rsidRDefault="00F97BD8" w:rsidP="00F97BD8">
            <w:pPr>
              <w:widowControl/>
              <w:autoSpaceDE w:val="0"/>
              <w:autoSpaceDN w:val="0"/>
              <w:adjustRightInd w:val="0"/>
              <w:spacing w:line="240" w:lineRule="auto"/>
              <w:rPr>
                <w:rFonts w:ascii="Arial" w:hAnsi="Arial" w:cs="Arial"/>
                <w:color w:val="0000FF"/>
                <w:lang w:val="es-ES" w:eastAsia="es-ES"/>
              </w:rPr>
            </w:pPr>
          </w:p>
          <w:p w14:paraId="6DF032B0"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 xml:space="preserve">Cuando se haga referencia a atributos de entrada o salida en los flujos (normal o </w:t>
            </w:r>
            <w:r>
              <w:rPr>
                <w:rFonts w:ascii="Arial" w:hAnsi="Arial" w:cs="Arial"/>
                <w:color w:val="0000FF"/>
                <w:lang w:val="es-ES" w:eastAsia="es-ES"/>
              </w:rPr>
              <w:t xml:space="preserve">alternativo) se debe </w:t>
            </w:r>
            <w:r w:rsidRPr="000463D8">
              <w:rPr>
                <w:rFonts w:ascii="Arial" w:hAnsi="Arial" w:cs="Arial"/>
                <w:color w:val="0000FF"/>
                <w:lang w:val="es-ES" w:eastAsia="es-ES"/>
              </w:rPr>
              <w:t>hacer r</w:t>
            </w:r>
            <w:r>
              <w:rPr>
                <w:rFonts w:ascii="Arial" w:hAnsi="Arial" w:cs="Arial"/>
                <w:color w:val="0000FF"/>
                <w:lang w:val="es-ES" w:eastAsia="es-ES"/>
              </w:rPr>
              <w:t>eferencia a su identificador (Id</w:t>
            </w:r>
            <w:r w:rsidRPr="000463D8">
              <w:rPr>
                <w:rFonts w:ascii="Arial" w:hAnsi="Arial" w:cs="Arial"/>
                <w:color w:val="0000FF"/>
                <w:lang w:val="es-ES" w:eastAsia="es-ES"/>
              </w:rPr>
              <w:t>).</w:t>
            </w:r>
          </w:p>
          <w:p w14:paraId="32D56953" w14:textId="77777777" w:rsidR="00F97B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386BCB">
              <w:rPr>
                <w:rFonts w:ascii="Arial" w:hAnsi="Arial" w:cs="Arial"/>
                <w:color w:val="0000FF"/>
                <w:lang w:val="es-ES" w:eastAsia="es-ES"/>
              </w:rPr>
              <w:t>Las opciones que muestra el sistema deben ir en negrilla y no se deben colocar términos técnicos.</w:t>
            </w:r>
          </w:p>
          <w:p w14:paraId="40365178" w14:textId="77777777" w:rsidR="00F97BD8" w:rsidRPr="00386BCB"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386BCB">
              <w:rPr>
                <w:rFonts w:ascii="Arial" w:hAnsi="Arial" w:cs="Arial"/>
                <w:color w:val="0000FF"/>
                <w:lang w:val="es-ES" w:eastAsia="es-ES"/>
              </w:rPr>
              <w:t>Los mensajes de confirmación o alerta deben ir entre comillas dobles y con letra cursiva.</w:t>
            </w:r>
          </w:p>
          <w:p w14:paraId="7EE04AE5"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Solo debe existir un Flujo Normal en cada caso de uso.</w:t>
            </w:r>
          </w:p>
          <w:p w14:paraId="7DA63F61"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 xml:space="preserve">Los verbos utilizados en los pasos deben ser en infinitivo </w:t>
            </w:r>
            <w:r w:rsidRPr="001D0168">
              <w:rPr>
                <w:rFonts w:ascii="Arial" w:hAnsi="Arial" w:cs="Arial"/>
                <w:color w:val="800000"/>
              </w:rPr>
              <w:t>Ejem: Seleccionar, Mostrar, Ejecutar, Listar, etc.</w:t>
            </w:r>
          </w:p>
          <w:p w14:paraId="6DDA66BE" w14:textId="77777777" w:rsidR="00F97BD8" w:rsidRPr="00E64F35" w:rsidRDefault="00F97BD8" w:rsidP="00E647AD">
            <w:pPr>
              <w:numPr>
                <w:ilvl w:val="0"/>
                <w:numId w:val="5"/>
              </w:numPr>
              <w:jc w:val="both"/>
              <w:rPr>
                <w:rFonts w:ascii="Arial" w:hAnsi="Arial" w:cs="Arial"/>
                <w:color w:val="0000FF"/>
                <w:lang w:val="es-ES" w:eastAsia="es-ES"/>
              </w:rPr>
            </w:pPr>
            <w:r w:rsidRPr="000463D8">
              <w:rPr>
                <w:rFonts w:ascii="Arial" w:hAnsi="Arial" w:cs="Arial"/>
                <w:color w:val="0000FF"/>
                <w:lang w:val="es-ES" w:eastAsia="es-ES"/>
              </w:rPr>
              <w:t>Si el caso de uso tiene varios flujos de trabajo</w:t>
            </w:r>
            <w:r>
              <w:rPr>
                <w:rFonts w:ascii="Arial" w:hAnsi="Arial" w:cs="Arial"/>
                <w:color w:val="0000FF"/>
                <w:lang w:val="es-ES" w:eastAsia="es-ES"/>
              </w:rPr>
              <w:t xml:space="preserve"> alternativos</w:t>
            </w:r>
            <w:r w:rsidRPr="000463D8">
              <w:rPr>
                <w:rFonts w:ascii="Arial" w:hAnsi="Arial" w:cs="Arial"/>
                <w:color w:val="0000FF"/>
                <w:lang w:val="es-ES" w:eastAsia="es-ES"/>
              </w:rPr>
              <w:t>, es necesario colo</w:t>
            </w:r>
            <w:r>
              <w:rPr>
                <w:rFonts w:ascii="Arial" w:hAnsi="Arial" w:cs="Arial"/>
                <w:color w:val="0000FF"/>
                <w:lang w:val="es-ES" w:eastAsia="es-ES"/>
              </w:rPr>
              <w:t>car Nombre a cada uno de ellos.</w:t>
            </w:r>
          </w:p>
          <w:p w14:paraId="6EA486A0" w14:textId="77777777" w:rsidR="00F97BD8" w:rsidRDefault="00F97BD8" w:rsidP="00E647AD">
            <w:pPr>
              <w:numPr>
                <w:ilvl w:val="0"/>
                <w:numId w:val="5"/>
              </w:numPr>
              <w:jc w:val="both"/>
              <w:rPr>
                <w:rFonts w:ascii="Arial" w:hAnsi="Arial" w:cs="Arial"/>
                <w:color w:val="0000FF"/>
                <w:lang w:val="es-ES" w:eastAsia="es-ES"/>
              </w:rPr>
            </w:pPr>
            <w:r>
              <w:rPr>
                <w:rFonts w:ascii="Arial" w:hAnsi="Arial" w:cs="Arial"/>
                <w:color w:val="0000FF"/>
                <w:lang w:val="es-ES" w:eastAsia="es-ES"/>
              </w:rPr>
              <w:t>El Flujo Normal debe llevar un Nombre</w:t>
            </w:r>
          </w:p>
          <w:p w14:paraId="38CD8EDA" w14:textId="77777777" w:rsidR="00F97BD8" w:rsidRPr="00DC4602" w:rsidRDefault="00F97BD8" w:rsidP="00E647AD">
            <w:pPr>
              <w:numPr>
                <w:ilvl w:val="0"/>
                <w:numId w:val="5"/>
              </w:numPr>
              <w:rPr>
                <w:rFonts w:ascii="Arial" w:eastAsia="Arial Unicode MS" w:hAnsi="Arial" w:cs="Arial"/>
                <w:color w:val="0000FF"/>
                <w:lang w:val="es-ES"/>
              </w:rPr>
            </w:pPr>
            <w:r>
              <w:rPr>
                <w:rFonts w:ascii="Arial" w:eastAsia="Arial Unicode MS" w:hAnsi="Arial" w:cs="Arial"/>
                <w:color w:val="0000FF"/>
                <w:lang w:val="es-ES"/>
              </w:rPr>
              <w:t xml:space="preserve">Hacer referencia al número de requerimiento especial en caso de aplicar, incluyendo la siguiente nota: </w:t>
            </w:r>
            <w:r w:rsidRPr="002F1D15">
              <w:rPr>
                <w:rFonts w:ascii="Arial" w:eastAsia="Arial Unicode MS" w:hAnsi="Arial" w:cs="Arial"/>
                <w:i/>
                <w:color w:val="0000FF"/>
                <w:lang w:val="es-ES"/>
              </w:rPr>
              <w:t>“</w:t>
            </w:r>
            <w:r w:rsidRPr="002F1D15">
              <w:rPr>
                <w:rFonts w:ascii="Arial" w:eastAsia="Arial Unicode MS" w:hAnsi="Arial" w:cs="Arial"/>
                <w:i/>
                <w:color w:val="800000"/>
                <w:lang w:val="es-ES"/>
              </w:rPr>
              <w:t>Ver Requerimiento Especial [</w:t>
            </w:r>
            <w:proofErr w:type="spellStart"/>
            <w:r w:rsidRPr="002F1D15">
              <w:rPr>
                <w:rFonts w:ascii="Arial" w:eastAsia="Arial Unicode MS" w:hAnsi="Arial" w:cs="Arial"/>
                <w:i/>
                <w:color w:val="800000"/>
                <w:lang w:val="es-ES"/>
              </w:rPr>
              <w:t>Nro</w:t>
            </w:r>
            <w:proofErr w:type="spellEnd"/>
            <w:r w:rsidRPr="002F1D15">
              <w:rPr>
                <w:rFonts w:ascii="Arial" w:eastAsia="Arial Unicode MS" w:hAnsi="Arial" w:cs="Arial"/>
                <w:i/>
                <w:color w:val="800000"/>
                <w:lang w:val="es-ES"/>
              </w:rPr>
              <w:t>]</w:t>
            </w:r>
            <w:proofErr w:type="gramStart"/>
            <w:r w:rsidRPr="002F1D15">
              <w:rPr>
                <w:rFonts w:ascii="Arial" w:eastAsia="Arial Unicode MS" w:hAnsi="Arial" w:cs="Arial"/>
                <w:i/>
                <w:color w:val="800000"/>
                <w:lang w:val="es-ES"/>
              </w:rPr>
              <w:t>”</w:t>
            </w:r>
            <w:r>
              <w:rPr>
                <w:rFonts w:ascii="Arial" w:eastAsia="Arial Unicode MS" w:hAnsi="Arial" w:cs="Arial"/>
                <w:i/>
                <w:color w:val="800000"/>
                <w:lang w:val="es-ES"/>
              </w:rPr>
              <w:t>..</w:t>
            </w:r>
            <w:proofErr w:type="gramEnd"/>
          </w:p>
          <w:p w14:paraId="40EE1C3C" w14:textId="77777777" w:rsidR="00F97BD8" w:rsidRDefault="00F97BD8" w:rsidP="00E647AD">
            <w:pPr>
              <w:numPr>
                <w:ilvl w:val="0"/>
                <w:numId w:val="5"/>
              </w:numPr>
              <w:rPr>
                <w:rFonts w:ascii="Arial" w:eastAsia="Arial Unicode MS" w:hAnsi="Arial" w:cs="Arial"/>
                <w:color w:val="0000FF"/>
                <w:lang w:val="es-ES"/>
              </w:rPr>
            </w:pPr>
            <w:r>
              <w:rPr>
                <w:rFonts w:ascii="Arial" w:eastAsia="Arial Unicode MS" w:hAnsi="Arial" w:cs="Arial"/>
                <w:color w:val="0000FF"/>
                <w:lang w:val="es-ES"/>
              </w:rPr>
              <w:t>Incluir un paso en el que se validen los datos registrados, cuando aplique.</w:t>
            </w:r>
          </w:p>
          <w:p w14:paraId="09BDF7E0" w14:textId="77777777" w:rsidR="00F97BD8" w:rsidRPr="00DE4ABE" w:rsidRDefault="00F97BD8" w:rsidP="00E647AD">
            <w:pPr>
              <w:numPr>
                <w:ilvl w:val="0"/>
                <w:numId w:val="3"/>
              </w:numPr>
              <w:jc w:val="both"/>
              <w:rPr>
                <w:rFonts w:ascii="Arial" w:eastAsia="Arial Unicode MS" w:hAnsi="Arial" w:cs="Arial"/>
                <w:color w:val="0000FF"/>
                <w:lang w:val="es-ES"/>
              </w:rPr>
            </w:pPr>
            <w:r w:rsidRPr="000463D8">
              <w:rPr>
                <w:rFonts w:ascii="Arial" w:eastAsia="Arial Unicode MS" w:hAnsi="Arial" w:cs="Arial"/>
                <w:color w:val="0000FF"/>
                <w:lang w:val="es-ES"/>
              </w:rPr>
              <w:t>Los Flujos Alternativos deben ir a un solo nivel; si se requiere un nivel adicional es necesario crear un nuevo caso de uso</w:t>
            </w:r>
            <w:r w:rsidRPr="00684CDA">
              <w:rPr>
                <w:rFonts w:ascii="Arial" w:eastAsia="Arial Unicode MS" w:hAnsi="Arial" w:cs="Arial"/>
                <w:color w:val="0000FF"/>
                <w:lang w:val="es-ES"/>
              </w:rPr>
              <w:t>]</w:t>
            </w: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14EA7AD"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71837CA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C50EBCD" w14:textId="77777777" w:rsidR="00F97BD8" w:rsidRPr="001E04CC" w:rsidRDefault="00F97BD8" w:rsidP="00F97BD8">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Pr>
                <w:rFonts w:ascii="Arial" w:hAnsi="Arial" w:cs="Arial"/>
                <w:color w:val="0000FF"/>
                <w:lang w:val="es-ES" w:eastAsia="es-ES"/>
              </w:rPr>
              <w:t xml:space="preserve"> presionando en el botón: Crear Componente</w:t>
            </w:r>
          </w:p>
          <w:p w14:paraId="2773040C"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26EFB68" w14:textId="77777777" w:rsidR="00F97BD8" w:rsidRDefault="00F97BD8" w:rsidP="00F97BD8">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76AF7D5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Id_componente</w:t>
            </w:r>
            <w:proofErr w:type="spellEnd"/>
            <w:r>
              <w:rPr>
                <w:rFonts w:ascii="Arial" w:eastAsia="Arial Unicode MS" w:hAnsi="Arial" w:cs="Arial"/>
                <w:color w:val="0000FF"/>
                <w:lang w:val="es-ES"/>
              </w:rPr>
              <w:t xml:space="preserve"> (único)</w:t>
            </w:r>
          </w:p>
          <w:p w14:paraId="4568C4DB"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5F54EA56"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57AECAD8"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67A8A5FF"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4BF5063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11FB8ED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7AA3D6C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7A734FC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34C7999F"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685D4200"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CB9E0A6"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Podrá crear los componentes que crea convenientes, permitiéndole seleccionar entre una lista de componentes previamente definida y que se muestra en la interfaz actual, a continuación, se le otorgan los atributos al componente, los cuales algunos deberán ser únicos, pulsa el botón </w:t>
            </w:r>
            <w:r w:rsidRPr="0091052B">
              <w:rPr>
                <w:rFonts w:ascii="Arial" w:hAnsi="Arial" w:cs="Arial"/>
                <w:b/>
                <w:bCs/>
                <w:color w:val="0000FF"/>
                <w:lang w:val="es-ES" w:eastAsia="es-ES"/>
              </w:rPr>
              <w:t>crear componente</w:t>
            </w:r>
            <w:r>
              <w:rPr>
                <w:rFonts w:ascii="Arial" w:hAnsi="Arial" w:cs="Arial"/>
                <w:b/>
                <w:bCs/>
                <w:color w:val="0000FF"/>
                <w:lang w:val="es-ES" w:eastAsia="es-ES"/>
              </w:rPr>
              <w:t xml:space="preserve"> y</w:t>
            </w:r>
          </w:p>
          <w:p w14:paraId="61EC3AA9" w14:textId="77777777" w:rsidR="00F97BD8" w:rsidRDefault="00F97BD8" w:rsidP="00F97BD8">
            <w:pPr>
              <w:autoSpaceDE w:val="0"/>
              <w:autoSpaceDN w:val="0"/>
              <w:adjustRightInd w:val="0"/>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3E9356FC" w14:textId="77777777" w:rsidR="00F97BD8" w:rsidRDefault="00F97BD8" w:rsidP="00F97BD8">
            <w:pPr>
              <w:autoSpaceDE w:val="0"/>
              <w:autoSpaceDN w:val="0"/>
              <w:adjustRightInd w:val="0"/>
              <w:rPr>
                <w:rFonts w:ascii="Arial" w:hAnsi="Arial" w:cs="Arial"/>
                <w:color w:val="0000FF"/>
                <w:lang w:eastAsia="es-ES"/>
              </w:rPr>
            </w:pPr>
          </w:p>
          <w:p w14:paraId="357CE979"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 xml:space="preserve">existe? </w:t>
            </w:r>
          </w:p>
          <w:p w14:paraId="14159E54"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1C67A80D" w14:textId="77777777" w:rsidR="00F97BD8" w:rsidRDefault="00F97BD8" w:rsidP="00F97BD8">
            <w:pPr>
              <w:autoSpaceDE w:val="0"/>
              <w:autoSpaceDN w:val="0"/>
              <w:adjustRightInd w:val="0"/>
              <w:rPr>
                <w:rFonts w:ascii="Arial" w:hAnsi="Arial" w:cs="Arial"/>
                <w:color w:val="0000FF"/>
                <w:lang w:eastAsia="es-ES"/>
              </w:rPr>
            </w:pPr>
          </w:p>
          <w:p w14:paraId="4FA6C2A7"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No: muestra mensaje: el componente ha sido creado exitosamente.</w:t>
            </w:r>
          </w:p>
          <w:p w14:paraId="4B8668E5" w14:textId="77777777" w:rsidR="00F97BD8" w:rsidRPr="0091052B" w:rsidRDefault="00F97BD8" w:rsidP="00F97BD8">
            <w:pPr>
              <w:autoSpaceDE w:val="0"/>
              <w:autoSpaceDN w:val="0"/>
              <w:adjustRightInd w:val="0"/>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7E72E610" w14:textId="77777777" w:rsidR="00F97BD8" w:rsidRPr="0091052B" w:rsidRDefault="00F97BD8" w:rsidP="00F97BD8">
            <w:pPr>
              <w:autoSpaceDE w:val="0"/>
              <w:autoSpaceDN w:val="0"/>
              <w:adjustRightInd w:val="0"/>
              <w:rPr>
                <w:rFonts w:ascii="Arial" w:hAnsi="Arial" w:cs="Arial"/>
                <w:color w:val="0000FF"/>
                <w:lang w:eastAsia="es-ES"/>
              </w:rPr>
            </w:pPr>
          </w:p>
          <w:p w14:paraId="18F101F4"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4B72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52E78D"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3489CF49" w14:textId="77777777" w:rsidR="00F97BD8" w:rsidRPr="000463D8" w:rsidRDefault="00F97BD8" w:rsidP="00F97BD8">
            <w:pPr>
              <w:jc w:val="both"/>
              <w:rPr>
                <w:rFonts w:ascii="Arial" w:hAnsi="Arial" w:cs="Arial"/>
                <w:b/>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465E8A4" w:rsidR="00F97BD8" w:rsidRPr="000463D8" w:rsidRDefault="00701370" w:rsidP="00F97BD8">
            <w:pPr>
              <w:jc w:val="both"/>
              <w:rPr>
                <w:rFonts w:ascii="Arial" w:hAnsi="Arial" w:cs="Arial"/>
                <w:b/>
              </w:rPr>
            </w:pPr>
            <w:r>
              <w:rPr>
                <w:rFonts w:ascii="Arial" w:hAnsi="Arial" w:cs="Arial"/>
                <w:color w:val="0000FF"/>
                <w:lang w:val="es-ES" w:eastAsia="es-ES"/>
              </w:rPr>
              <w:t>Usuario</w:t>
            </w:r>
          </w:p>
        </w:tc>
        <w:tc>
          <w:tcPr>
            <w:tcW w:w="4604" w:type="dxa"/>
            <w:gridSpan w:val="2"/>
          </w:tcPr>
          <w:p w14:paraId="6B79D195" w14:textId="77777777" w:rsidR="00F97BD8" w:rsidRPr="00E94CBD"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3B6A3E43" w14:textId="77777777" w:rsidR="00F97BD8" w:rsidRPr="00E94CBD" w:rsidRDefault="00F97BD8" w:rsidP="00F97BD8">
            <w:pPr>
              <w:widowControl/>
              <w:autoSpaceDE w:val="0"/>
              <w:autoSpaceDN w:val="0"/>
              <w:adjustRightInd w:val="0"/>
              <w:spacing w:line="240" w:lineRule="auto"/>
              <w:rPr>
                <w:rFonts w:ascii="Arial" w:hAnsi="Arial" w:cs="Arial"/>
                <w:color w:val="0000FF"/>
                <w:lang w:val="es-ES" w:eastAsia="es-ES"/>
              </w:rPr>
            </w:pPr>
          </w:p>
          <w:p w14:paraId="75E35100" w14:textId="77777777" w:rsidR="00F97BD8" w:rsidRDefault="00F97BD8" w:rsidP="00F97BD8">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2CA763D6" w14:textId="77777777" w:rsidR="00F97BD8" w:rsidRDefault="00F97BD8" w:rsidP="00F97BD8">
            <w:pPr>
              <w:autoSpaceDE w:val="0"/>
              <w:autoSpaceDN w:val="0"/>
              <w:adjustRightInd w:val="0"/>
              <w:rPr>
                <w:rFonts w:ascii="Arial" w:hAnsi="Arial" w:cs="Arial"/>
                <w:color w:val="0000FF"/>
                <w:lang w:val="es-ES" w:eastAsia="es-ES"/>
              </w:rPr>
            </w:pPr>
          </w:p>
          <w:p w14:paraId="2CADE5E1" w14:textId="77777777" w:rsidR="00F97BD8" w:rsidRPr="001E04CC" w:rsidRDefault="00F97BD8" w:rsidP="00F97BD8">
            <w:pPr>
              <w:autoSpaceDE w:val="0"/>
              <w:autoSpaceDN w:val="0"/>
              <w:adjustRightInd w:val="0"/>
              <w:rPr>
                <w:rFonts w:ascii="Arial" w:hAnsi="Arial" w:cs="Arial"/>
                <w:color w:val="0000FF"/>
                <w:lang w:eastAsia="es-ES"/>
              </w:rPr>
            </w:pPr>
            <w:r>
              <w:rPr>
                <w:rFonts w:ascii="Arial" w:hAnsi="Arial" w:cs="Arial"/>
                <w:color w:val="0000FF"/>
                <w:lang w:val="es-ES" w:eastAsia="es-ES"/>
              </w:rPr>
              <w:t xml:space="preserve">se muestran los componentes disponibles en el instante (para esto se realiza una verificación de </w:t>
            </w:r>
            <w:r>
              <w:rPr>
                <w:rFonts w:ascii="Arial" w:hAnsi="Arial" w:cs="Arial"/>
                <w:color w:val="0000FF"/>
                <w:lang w:val="es-ES" w:eastAsia="es-ES"/>
              </w:rPr>
              <w:lastRenderedPageBreak/>
              <w:t>los componentes activos en la base de datos)</w:t>
            </w:r>
          </w:p>
          <w:p w14:paraId="2658BA1D"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 permitiéndole seleccionar el componente que desea editar, </w:t>
            </w:r>
          </w:p>
          <w:p w14:paraId="34E8A80D" w14:textId="77777777" w:rsidR="00F97BD8" w:rsidRDefault="00F97BD8" w:rsidP="00F97BD8">
            <w:pPr>
              <w:autoSpaceDE w:val="0"/>
              <w:autoSpaceDN w:val="0"/>
              <w:adjustRightInd w:val="0"/>
              <w:rPr>
                <w:rFonts w:ascii="Arial" w:hAnsi="Arial" w:cs="Arial"/>
                <w:color w:val="0000FF"/>
                <w:lang w:val="es-ES" w:eastAsia="es-ES"/>
              </w:rPr>
            </w:pPr>
          </w:p>
          <w:p w14:paraId="5C83D96E"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49394194" w14:textId="77777777" w:rsidR="00F97BD8" w:rsidRDefault="00F97BD8" w:rsidP="00F97BD8">
            <w:pPr>
              <w:autoSpaceDE w:val="0"/>
              <w:autoSpaceDN w:val="0"/>
              <w:adjustRightInd w:val="0"/>
              <w:rPr>
                <w:rFonts w:ascii="Arial" w:hAnsi="Arial" w:cs="Arial"/>
                <w:color w:val="0000FF"/>
                <w:lang w:val="es-ES" w:eastAsia="es-ES"/>
              </w:rPr>
            </w:pPr>
          </w:p>
          <w:p w14:paraId="3495A4D5" w14:textId="1FC3E94F"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6BE13F97"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3B51773F"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3F587B3C" w14:textId="77777777" w:rsidR="00F97BD8" w:rsidRPr="001E04CC" w:rsidRDefault="00F97BD8" w:rsidP="00F97BD8">
            <w:pPr>
              <w:autoSpaceDE w:val="0"/>
              <w:autoSpaceDN w:val="0"/>
              <w:adjustRightInd w:val="0"/>
              <w:rPr>
                <w:rFonts w:ascii="Arial" w:hAnsi="Arial" w:cs="Arial"/>
                <w:color w:val="0000FF"/>
                <w:lang w:eastAsia="es-ES"/>
              </w:rPr>
            </w:pPr>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2A6821CA"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77E4FA6D"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266822B5"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r w:rsidRPr="00D210F3">
              <w:rPr>
                <w:rFonts w:ascii="Arial" w:hAnsi="Arial" w:cs="Arial"/>
                <w:color w:val="0000FF"/>
                <w:highlight w:val="yellow"/>
                <w:lang w:val="es-ES" w:eastAsia="es-ES"/>
              </w:rPr>
              <w:t>tratar con Luis Fernando)</w:t>
            </w:r>
          </w:p>
          <w:p w14:paraId="04083E04" w14:textId="77DD56DE"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4B3FE523"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6D4646B4"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3C13632C"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4ED06B8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135D0D"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1BE59A4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5C9ED6" w14:textId="77777777" w:rsidR="00F97BD8" w:rsidRDefault="00F97BD8" w:rsidP="00F97BD8">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configurar Componente</w:t>
            </w:r>
          </w:p>
          <w:p w14:paraId="46465A0C" w14:textId="77777777" w:rsidR="00F97BD8" w:rsidRDefault="00F97BD8" w:rsidP="00F97BD8">
            <w:pPr>
              <w:autoSpaceDE w:val="0"/>
              <w:autoSpaceDN w:val="0"/>
              <w:adjustRightInd w:val="0"/>
              <w:rPr>
                <w:rFonts w:ascii="Arial" w:hAnsi="Arial" w:cs="Arial"/>
                <w:color w:val="0000FF"/>
                <w:lang w:val="es-ES" w:eastAsia="es-ES"/>
              </w:rPr>
            </w:pPr>
          </w:p>
          <w:p w14:paraId="13F96431" w14:textId="77777777" w:rsidR="00F97BD8" w:rsidRPr="001E04CC" w:rsidRDefault="00F97BD8" w:rsidP="00F97BD8">
            <w:pPr>
              <w:autoSpaceDE w:val="0"/>
              <w:autoSpaceDN w:val="0"/>
              <w:adjustRightInd w:val="0"/>
              <w:rPr>
                <w:rFonts w:ascii="Arial" w:hAnsi="Arial" w:cs="Arial"/>
                <w:color w:val="0000FF"/>
                <w:lang w:eastAsia="es-ES"/>
              </w:rPr>
            </w:pPr>
            <w:r>
              <w:rPr>
                <w:rFonts w:ascii="Arial" w:hAnsi="Arial" w:cs="Arial"/>
                <w:color w:val="0000FF"/>
                <w:lang w:val="es-ES" w:eastAsia="es-ES"/>
              </w:rPr>
              <w:t>se muestran los componentes disponibles en el instante (para esto se realiza una verificación de los componentes activos en la base de datos)</w:t>
            </w:r>
          </w:p>
          <w:p w14:paraId="61855981"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53C7A26C" w14:textId="77777777" w:rsidR="00F97BD8" w:rsidRDefault="00F97BD8" w:rsidP="00F97BD8">
            <w:pPr>
              <w:autoSpaceDE w:val="0"/>
              <w:autoSpaceDN w:val="0"/>
              <w:adjustRightInd w:val="0"/>
              <w:rPr>
                <w:rFonts w:ascii="Arial" w:hAnsi="Arial" w:cs="Arial"/>
                <w:color w:val="0000FF"/>
                <w:lang w:val="es-ES" w:eastAsia="es-ES"/>
              </w:rPr>
            </w:pPr>
          </w:p>
          <w:p w14:paraId="2CAEED0A"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configurar, se le mostrarán las siguientes opciones para el componente seleccionado:</w:t>
            </w:r>
          </w:p>
          <w:p w14:paraId="4DC87060" w14:textId="77777777" w:rsidR="00F97BD8" w:rsidRDefault="00F97BD8" w:rsidP="00F97BD8">
            <w:pPr>
              <w:autoSpaceDE w:val="0"/>
              <w:autoSpaceDN w:val="0"/>
              <w:adjustRightInd w:val="0"/>
              <w:rPr>
                <w:rFonts w:ascii="Arial" w:hAnsi="Arial" w:cs="Arial"/>
                <w:color w:val="0000FF"/>
                <w:lang w:val="es-ES" w:eastAsia="es-ES"/>
              </w:rPr>
            </w:pPr>
          </w:p>
          <w:p w14:paraId="1D8BE141"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administrar Acciones del componente</w:t>
            </w:r>
          </w:p>
          <w:p w14:paraId="1A4D2DF1" w14:textId="77777777" w:rsidR="00F97BD8" w:rsidRDefault="00F97BD8" w:rsidP="00F97BD8">
            <w:pPr>
              <w:autoSpaceDE w:val="0"/>
              <w:autoSpaceDN w:val="0"/>
              <w:adjustRightInd w:val="0"/>
              <w:rPr>
                <w:rFonts w:ascii="Arial" w:hAnsi="Arial" w:cs="Arial"/>
                <w:color w:val="0000FF"/>
                <w:lang w:val="es-ES" w:eastAsia="es-ES"/>
              </w:rPr>
            </w:pPr>
          </w:p>
          <w:tbl>
            <w:tblPr>
              <w:tblStyle w:val="Tablaconcuadrcula"/>
              <w:tblW w:w="0" w:type="auto"/>
              <w:tblLayout w:type="fixed"/>
              <w:tblLook w:val="04A0" w:firstRow="1" w:lastRow="0" w:firstColumn="1" w:lastColumn="0" w:noHBand="0" w:noVBand="1"/>
            </w:tblPr>
            <w:tblGrid>
              <w:gridCol w:w="1639"/>
              <w:gridCol w:w="1279"/>
              <w:gridCol w:w="1460"/>
            </w:tblGrid>
            <w:tr w:rsidR="00F97BD8" w14:paraId="100081E4" w14:textId="77777777" w:rsidTr="00F97BD8">
              <w:tc>
                <w:tcPr>
                  <w:tcW w:w="1639" w:type="dxa"/>
                </w:tcPr>
                <w:p w14:paraId="1DE83A4A"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279" w:type="dxa"/>
                </w:tcPr>
                <w:p w14:paraId="7110E426"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300D79A5"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4D2FD041" w14:textId="77777777" w:rsidTr="00F97BD8">
              <w:tc>
                <w:tcPr>
                  <w:tcW w:w="1639" w:type="dxa"/>
                </w:tcPr>
                <w:p w14:paraId="7E83BE3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Habilitar/deshabilitar unidad</w:t>
                  </w:r>
                </w:p>
                <w:p w14:paraId="1F258BF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7E7754E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4301EBE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BC3D4A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62C225C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EB16218" w14:textId="77777777" w:rsidTr="00F97BD8">
              <w:tc>
                <w:tcPr>
                  <w:tcW w:w="1639" w:type="dxa"/>
                </w:tcPr>
                <w:p w14:paraId="3E5537B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664722B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520CED3A"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4F59CD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6D8FBF7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2E8460EA" w14:textId="77777777" w:rsidTr="00F97BD8">
              <w:tc>
                <w:tcPr>
                  <w:tcW w:w="1639" w:type="dxa"/>
                </w:tcPr>
                <w:p w14:paraId="360D042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C65AA1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533BA86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32B81BA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C0ADF1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81E53D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50697B0" w14:textId="77777777" w:rsidTr="00F97BD8">
              <w:tc>
                <w:tcPr>
                  <w:tcW w:w="1639" w:type="dxa"/>
                </w:tcPr>
                <w:p w14:paraId="2786AEC0" w14:textId="77777777" w:rsidR="00F97BD8" w:rsidRPr="006C212A" w:rsidRDefault="00F97BD8" w:rsidP="00F97BD8">
                  <w:pPr>
                    <w:autoSpaceDE w:val="0"/>
                    <w:autoSpaceDN w:val="0"/>
                    <w:adjustRightInd w:val="0"/>
                    <w:rPr>
                      <w:rFonts w:ascii="Arial" w:hAnsi="Arial" w:cs="Arial"/>
                      <w:color w:val="0000FF"/>
                      <w:sz w:val="14"/>
                      <w:szCs w:val="14"/>
                      <w:highlight w:val="yellow"/>
                      <w:lang w:val="es-ES" w:eastAsia="es-ES"/>
                    </w:rPr>
                  </w:pPr>
                  <w:r w:rsidRPr="006C212A">
                    <w:rPr>
                      <w:rFonts w:ascii="Arial" w:hAnsi="Arial" w:cs="Arial"/>
                      <w:color w:val="0000FF"/>
                      <w:sz w:val="14"/>
                      <w:szCs w:val="14"/>
                      <w:highlight w:val="yellow"/>
                      <w:lang w:val="es-ES" w:eastAsia="es-ES"/>
                    </w:rPr>
                    <w:t>(configurar conexión/desconexión del servicio)</w:t>
                  </w:r>
                </w:p>
                <w:p w14:paraId="74EAC900" w14:textId="77777777" w:rsidR="00F97BD8" w:rsidRPr="006C212A" w:rsidRDefault="00F97BD8" w:rsidP="00F97BD8">
                  <w:pPr>
                    <w:autoSpaceDE w:val="0"/>
                    <w:autoSpaceDN w:val="0"/>
                    <w:adjustRightInd w:val="0"/>
                    <w:rPr>
                      <w:rFonts w:ascii="Arial" w:hAnsi="Arial" w:cs="Arial"/>
                      <w:color w:val="0000FF"/>
                      <w:sz w:val="14"/>
                      <w:szCs w:val="14"/>
                      <w:highlight w:val="yellow"/>
                      <w:lang w:val="es-ES" w:eastAsia="es-ES"/>
                    </w:rPr>
                  </w:pPr>
                </w:p>
              </w:tc>
              <w:tc>
                <w:tcPr>
                  <w:tcW w:w="1279" w:type="dxa"/>
                </w:tcPr>
                <w:p w14:paraId="6E2DE94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25A3DF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0B077D4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95ECDB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2B37473" w14:textId="77777777" w:rsidTr="00F97BD8">
              <w:tc>
                <w:tcPr>
                  <w:tcW w:w="1639" w:type="dxa"/>
                </w:tcPr>
                <w:p w14:paraId="68F5E2DF"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Sincronizar reloj</w:t>
                  </w:r>
                </w:p>
              </w:tc>
              <w:tc>
                <w:tcPr>
                  <w:tcW w:w="1279" w:type="dxa"/>
                </w:tcPr>
                <w:p w14:paraId="3C0D7E19"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CAB4CF0" w14:textId="77777777" w:rsidR="00F97BD8" w:rsidRDefault="00F97BD8" w:rsidP="00F97BD8">
                  <w:pPr>
                    <w:autoSpaceDE w:val="0"/>
                    <w:autoSpaceDN w:val="0"/>
                    <w:adjustRightInd w:val="0"/>
                    <w:rPr>
                      <w:rFonts w:ascii="Arial" w:hAnsi="Arial" w:cs="Arial"/>
                      <w:color w:val="0000FF"/>
                      <w:lang w:val="es-ES" w:eastAsia="es-ES"/>
                    </w:rPr>
                  </w:pPr>
                </w:p>
              </w:tc>
            </w:tr>
            <w:tr w:rsidR="00F97BD8" w14:paraId="6C4C84A5" w14:textId="77777777" w:rsidTr="00F97BD8">
              <w:tc>
                <w:tcPr>
                  <w:tcW w:w="1639" w:type="dxa"/>
                </w:tcPr>
                <w:p w14:paraId="39870A90"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Actualizar firmware</w:t>
                  </w:r>
                </w:p>
              </w:tc>
              <w:tc>
                <w:tcPr>
                  <w:tcW w:w="1279" w:type="dxa"/>
                </w:tcPr>
                <w:p w14:paraId="0CAD054B"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4B0C398" w14:textId="77777777" w:rsidR="00F97BD8" w:rsidRDefault="00F97BD8" w:rsidP="00F97BD8">
                  <w:pPr>
                    <w:autoSpaceDE w:val="0"/>
                    <w:autoSpaceDN w:val="0"/>
                    <w:adjustRightInd w:val="0"/>
                    <w:rPr>
                      <w:rFonts w:ascii="Arial" w:hAnsi="Arial" w:cs="Arial"/>
                      <w:color w:val="0000FF"/>
                      <w:lang w:val="es-ES" w:eastAsia="es-ES"/>
                    </w:rPr>
                  </w:pPr>
                </w:p>
              </w:tc>
            </w:tr>
            <w:tr w:rsidR="00F97BD8" w14:paraId="768A85B7" w14:textId="77777777" w:rsidTr="00F97BD8">
              <w:tc>
                <w:tcPr>
                  <w:tcW w:w="1639" w:type="dxa"/>
                </w:tcPr>
                <w:p w14:paraId="4E899365"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w:t>
                  </w:r>
                  <w:proofErr w:type="spellStart"/>
                  <w:r w:rsidRPr="006C212A">
                    <w:rPr>
                      <w:rFonts w:ascii="Arial" w:hAnsi="Arial" w:cs="Arial"/>
                      <w:color w:val="0000FF"/>
                      <w:highlight w:val="yellow"/>
                      <w:lang w:val="es-ES" w:eastAsia="es-ES"/>
                    </w:rPr>
                    <w:t>scroll</w:t>
                  </w:r>
                  <w:proofErr w:type="spellEnd"/>
                </w:p>
              </w:tc>
              <w:tc>
                <w:tcPr>
                  <w:tcW w:w="1279" w:type="dxa"/>
                </w:tcPr>
                <w:p w14:paraId="0EE86170"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3EEADB4" w14:textId="77777777" w:rsidR="00F97BD8" w:rsidRDefault="00F97BD8" w:rsidP="00F97BD8">
                  <w:pPr>
                    <w:autoSpaceDE w:val="0"/>
                    <w:autoSpaceDN w:val="0"/>
                    <w:adjustRightInd w:val="0"/>
                    <w:rPr>
                      <w:rFonts w:ascii="Arial" w:hAnsi="Arial" w:cs="Arial"/>
                      <w:color w:val="0000FF"/>
                      <w:lang w:val="es-ES" w:eastAsia="es-ES"/>
                    </w:rPr>
                  </w:pPr>
                </w:p>
              </w:tc>
            </w:tr>
            <w:tr w:rsidR="00F97BD8" w14:paraId="10C63C35" w14:textId="77777777" w:rsidTr="00F97BD8">
              <w:tc>
                <w:tcPr>
                  <w:tcW w:w="1639" w:type="dxa"/>
                </w:tcPr>
                <w:p w14:paraId="3B38A794"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Tiempo </w:t>
                  </w:r>
                  <w:proofErr w:type="spellStart"/>
                  <w:r w:rsidRPr="006C212A">
                    <w:rPr>
                      <w:rFonts w:ascii="Arial" w:hAnsi="Arial" w:cs="Arial"/>
                      <w:color w:val="0000FF"/>
                      <w:highlight w:val="yellow"/>
                      <w:lang w:val="es-ES" w:eastAsia="es-ES"/>
                    </w:rPr>
                    <w:t>scroll</w:t>
                  </w:r>
                  <w:proofErr w:type="spellEnd"/>
                </w:p>
              </w:tc>
              <w:tc>
                <w:tcPr>
                  <w:tcW w:w="1279" w:type="dxa"/>
                </w:tcPr>
                <w:p w14:paraId="0781BA67"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16D8A889" w14:textId="77777777" w:rsidR="00F97BD8" w:rsidRDefault="00F97BD8" w:rsidP="00F97BD8">
                  <w:pPr>
                    <w:autoSpaceDE w:val="0"/>
                    <w:autoSpaceDN w:val="0"/>
                    <w:adjustRightInd w:val="0"/>
                    <w:rPr>
                      <w:rFonts w:ascii="Arial" w:hAnsi="Arial" w:cs="Arial"/>
                      <w:color w:val="0000FF"/>
                      <w:lang w:val="es-ES" w:eastAsia="es-ES"/>
                    </w:rPr>
                  </w:pPr>
                </w:p>
              </w:tc>
            </w:tr>
            <w:tr w:rsidR="00F97BD8" w14:paraId="17907973" w14:textId="77777777" w:rsidTr="00F97BD8">
              <w:tc>
                <w:tcPr>
                  <w:tcW w:w="1639" w:type="dxa"/>
                </w:tcPr>
                <w:p w14:paraId="200065B8"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Configurar tareas</w:t>
                  </w:r>
                </w:p>
              </w:tc>
              <w:tc>
                <w:tcPr>
                  <w:tcW w:w="1279" w:type="dxa"/>
                </w:tcPr>
                <w:p w14:paraId="4A4AFA9E"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397D50C5" w14:textId="77777777" w:rsidR="00F97BD8" w:rsidRDefault="00F97BD8" w:rsidP="00F97BD8">
                  <w:pPr>
                    <w:autoSpaceDE w:val="0"/>
                    <w:autoSpaceDN w:val="0"/>
                    <w:adjustRightInd w:val="0"/>
                    <w:rPr>
                      <w:rFonts w:ascii="Arial" w:hAnsi="Arial" w:cs="Arial"/>
                      <w:color w:val="0000FF"/>
                      <w:lang w:val="es-ES" w:eastAsia="es-ES"/>
                    </w:rPr>
                  </w:pPr>
                </w:p>
              </w:tc>
            </w:tr>
            <w:tr w:rsidR="00F97BD8" w14:paraId="5342D60C" w14:textId="77777777" w:rsidTr="00F97BD8">
              <w:tc>
                <w:tcPr>
                  <w:tcW w:w="1639" w:type="dxa"/>
                </w:tcPr>
                <w:p w14:paraId="1C8FE920"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relación </w:t>
                  </w:r>
                  <w:proofErr w:type="spellStart"/>
                  <w:r w:rsidRPr="006C212A">
                    <w:rPr>
                      <w:rFonts w:ascii="Arial" w:hAnsi="Arial" w:cs="Arial"/>
                      <w:color w:val="0000FF"/>
                      <w:highlight w:val="yellow"/>
                      <w:lang w:val="es-ES" w:eastAsia="es-ES"/>
                    </w:rPr>
                    <w:t>tc</w:t>
                  </w:r>
                  <w:proofErr w:type="spellEnd"/>
                </w:p>
              </w:tc>
              <w:tc>
                <w:tcPr>
                  <w:tcW w:w="1279" w:type="dxa"/>
                </w:tcPr>
                <w:p w14:paraId="57EF3AE1"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FB2A3CE" w14:textId="77777777" w:rsidR="00F97BD8" w:rsidRDefault="00F97BD8" w:rsidP="00F97BD8">
                  <w:pPr>
                    <w:autoSpaceDE w:val="0"/>
                    <w:autoSpaceDN w:val="0"/>
                    <w:adjustRightInd w:val="0"/>
                    <w:rPr>
                      <w:rFonts w:ascii="Arial" w:hAnsi="Arial" w:cs="Arial"/>
                      <w:color w:val="0000FF"/>
                      <w:lang w:val="es-ES" w:eastAsia="es-ES"/>
                    </w:rPr>
                  </w:pPr>
                </w:p>
              </w:tc>
            </w:tr>
          </w:tbl>
          <w:p w14:paraId="461A7DC0" w14:textId="77777777" w:rsidR="00F97BD8" w:rsidRPr="00EC1C5A" w:rsidRDefault="00F97BD8" w:rsidP="00F97BD8">
            <w:pPr>
              <w:autoSpaceDE w:val="0"/>
              <w:autoSpaceDN w:val="0"/>
              <w:adjustRightInd w:val="0"/>
              <w:rPr>
                <w:rFonts w:ascii="Arial" w:hAnsi="Arial" w:cs="Arial"/>
                <w:color w:val="0000FF"/>
                <w:lang w:val="es-ES" w:eastAsia="es-ES"/>
              </w:rPr>
            </w:pPr>
          </w:p>
          <w:p w14:paraId="0156FE1A"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24FA7077" w14:textId="77777777" w:rsidTr="00F97BD8">
              <w:tc>
                <w:tcPr>
                  <w:tcW w:w="1459" w:type="dxa"/>
                </w:tcPr>
                <w:p w14:paraId="015EECA3"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31A8DDBE"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364F8DAA"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70F108A8" w14:textId="77777777" w:rsidTr="00F97BD8">
              <w:tc>
                <w:tcPr>
                  <w:tcW w:w="1459" w:type="dxa"/>
                </w:tcPr>
                <w:p w14:paraId="36B93BC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7B37241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D71A98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C80979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4C44AB5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016DEB8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4CC527C" w14:textId="77777777" w:rsidTr="00F97BD8">
              <w:tc>
                <w:tcPr>
                  <w:tcW w:w="1459" w:type="dxa"/>
                </w:tcPr>
                <w:p w14:paraId="69E60FD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9FA856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ADC48C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4FE2143A"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2F2EC58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05D427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443DD04" w14:textId="77777777" w:rsidTr="00F97BD8">
              <w:tc>
                <w:tcPr>
                  <w:tcW w:w="1459" w:type="dxa"/>
                </w:tcPr>
                <w:p w14:paraId="2D8524C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w:t>
                  </w:r>
                  <w:r w:rsidRPr="00A8098A">
                    <w:rPr>
                      <w:rFonts w:ascii="Arial" w:hAnsi="Arial" w:cs="Arial"/>
                      <w:color w:val="0000FF"/>
                      <w:sz w:val="14"/>
                      <w:szCs w:val="14"/>
                      <w:lang w:val="es-ES" w:eastAsia="es-ES"/>
                    </w:rPr>
                    <w:lastRenderedPageBreak/>
                    <w:t>ación)</w:t>
                  </w:r>
                </w:p>
                <w:p w14:paraId="67E1D0C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D13F36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activación/desactiv</w:t>
                  </w:r>
                  <w:r w:rsidRPr="00A8098A">
                    <w:rPr>
                      <w:rFonts w:ascii="Arial" w:hAnsi="Arial" w:cs="Arial"/>
                      <w:color w:val="0000FF"/>
                      <w:sz w:val="14"/>
                      <w:szCs w:val="14"/>
                      <w:lang w:val="es-ES" w:eastAsia="es-ES"/>
                    </w:rPr>
                    <w:lastRenderedPageBreak/>
                    <w:t>ación)</w:t>
                  </w:r>
                </w:p>
                <w:p w14:paraId="616DB9B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49799E2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activación/desactiv</w:t>
                  </w:r>
                  <w:r w:rsidRPr="00A8098A">
                    <w:rPr>
                      <w:rFonts w:ascii="Arial" w:hAnsi="Arial" w:cs="Arial"/>
                      <w:color w:val="0000FF"/>
                      <w:sz w:val="14"/>
                      <w:szCs w:val="14"/>
                      <w:lang w:val="es-ES" w:eastAsia="es-ES"/>
                    </w:rPr>
                    <w:lastRenderedPageBreak/>
                    <w:t>ación)</w:t>
                  </w:r>
                </w:p>
                <w:p w14:paraId="59B4483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559D6061" w14:textId="77777777" w:rsidTr="00F97BD8">
              <w:tc>
                <w:tcPr>
                  <w:tcW w:w="1459" w:type="dxa"/>
                </w:tcPr>
                <w:p w14:paraId="6A82DDA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conexión/desconexión del servicio)</w:t>
                  </w:r>
                </w:p>
                <w:p w14:paraId="397D815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1ED8D41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F4DEB4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6B48942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5A67A7C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96845B3" w14:textId="77777777" w:rsidTr="00F97BD8">
              <w:tc>
                <w:tcPr>
                  <w:tcW w:w="1459" w:type="dxa"/>
                </w:tcPr>
                <w:p w14:paraId="11873B37"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0BF75585"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2A988D0F" w14:textId="77777777" w:rsidR="00F97BD8" w:rsidRDefault="00F97BD8" w:rsidP="00F97BD8">
                  <w:pPr>
                    <w:autoSpaceDE w:val="0"/>
                    <w:autoSpaceDN w:val="0"/>
                    <w:adjustRightInd w:val="0"/>
                    <w:rPr>
                      <w:rFonts w:ascii="Arial" w:hAnsi="Arial" w:cs="Arial"/>
                      <w:color w:val="0000FF"/>
                      <w:lang w:val="es-ES" w:eastAsia="es-ES"/>
                    </w:rPr>
                  </w:pPr>
                </w:p>
              </w:tc>
            </w:tr>
          </w:tbl>
          <w:p w14:paraId="7046C847" w14:textId="77777777" w:rsidR="00F97BD8" w:rsidRPr="00EC1C5A" w:rsidRDefault="00F97BD8" w:rsidP="00F97BD8">
            <w:pPr>
              <w:autoSpaceDE w:val="0"/>
              <w:autoSpaceDN w:val="0"/>
              <w:adjustRightInd w:val="0"/>
              <w:rPr>
                <w:rFonts w:ascii="Arial" w:hAnsi="Arial" w:cs="Arial"/>
                <w:color w:val="0000FF"/>
                <w:lang w:val="es-ES" w:eastAsia="es-ES"/>
              </w:rPr>
            </w:pPr>
          </w:p>
          <w:p w14:paraId="667E4D58"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7FFF67CC" w14:textId="77777777" w:rsidTr="00F97BD8">
              <w:tc>
                <w:tcPr>
                  <w:tcW w:w="1459" w:type="dxa"/>
                </w:tcPr>
                <w:p w14:paraId="166A050F"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7C50CCFD"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42D4FD1F"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46918FA9" w14:textId="77777777" w:rsidTr="00F97BD8">
              <w:tc>
                <w:tcPr>
                  <w:tcW w:w="1459" w:type="dxa"/>
                </w:tcPr>
                <w:p w14:paraId="043DFFA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984D3E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7C1130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2504383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2DEE01D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1ECA00E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35C58CB" w14:textId="77777777" w:rsidTr="00F97BD8">
              <w:tc>
                <w:tcPr>
                  <w:tcW w:w="1459" w:type="dxa"/>
                </w:tcPr>
                <w:p w14:paraId="594115E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0F1C15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4592131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0FF280C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6543AAC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6FFACB7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472DAD06" w14:textId="77777777" w:rsidTr="00F97BD8">
              <w:tc>
                <w:tcPr>
                  <w:tcW w:w="1459" w:type="dxa"/>
                </w:tcPr>
                <w:p w14:paraId="08C71F0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59FDA9E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736CE24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3330CCC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722DB19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5E037F0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5748303E" w14:textId="77777777" w:rsidTr="00F97BD8">
              <w:tc>
                <w:tcPr>
                  <w:tcW w:w="1459" w:type="dxa"/>
                </w:tcPr>
                <w:p w14:paraId="3E53ABD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2AF3A60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6035355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44CC39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FF8686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7C9E44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549973E" w14:textId="77777777" w:rsidTr="00F97BD8">
              <w:tc>
                <w:tcPr>
                  <w:tcW w:w="1459" w:type="dxa"/>
                </w:tcPr>
                <w:p w14:paraId="076FA54D"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6125283A"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9852E2E" w14:textId="77777777" w:rsidR="00F97BD8" w:rsidRDefault="00F97BD8" w:rsidP="00F97BD8">
                  <w:pPr>
                    <w:autoSpaceDE w:val="0"/>
                    <w:autoSpaceDN w:val="0"/>
                    <w:adjustRightInd w:val="0"/>
                    <w:rPr>
                      <w:rFonts w:ascii="Arial" w:hAnsi="Arial" w:cs="Arial"/>
                      <w:color w:val="0000FF"/>
                      <w:lang w:val="es-ES" w:eastAsia="es-ES"/>
                    </w:rPr>
                  </w:pPr>
                </w:p>
              </w:tc>
            </w:tr>
          </w:tbl>
          <w:p w14:paraId="633BFB04" w14:textId="77777777" w:rsidR="00F97BD8" w:rsidRPr="00EC1C5A" w:rsidRDefault="00F97BD8" w:rsidP="00F97BD8">
            <w:pPr>
              <w:autoSpaceDE w:val="0"/>
              <w:autoSpaceDN w:val="0"/>
              <w:adjustRightInd w:val="0"/>
              <w:rPr>
                <w:rFonts w:ascii="Arial" w:hAnsi="Arial" w:cs="Arial"/>
                <w:color w:val="0000FF"/>
                <w:lang w:val="es-ES" w:eastAsia="es-ES"/>
              </w:rPr>
            </w:pPr>
          </w:p>
          <w:p w14:paraId="0F19ABF6"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127A8188" w14:textId="77777777" w:rsidTr="00F97BD8">
              <w:tc>
                <w:tcPr>
                  <w:tcW w:w="1459" w:type="dxa"/>
                </w:tcPr>
                <w:p w14:paraId="66E6B83C"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3C36B4A8"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19BD6939"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7247AF2F" w14:textId="77777777" w:rsidTr="00F97BD8">
              <w:tc>
                <w:tcPr>
                  <w:tcW w:w="1459" w:type="dxa"/>
                </w:tcPr>
                <w:p w14:paraId="00C7FF6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139CA57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7B85C5A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5FBF50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DF360D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3CD5D48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A47F9C3" w14:textId="77777777" w:rsidTr="00F97BD8">
              <w:tc>
                <w:tcPr>
                  <w:tcW w:w="1459" w:type="dxa"/>
                </w:tcPr>
                <w:p w14:paraId="4318A45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2365B0F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F43BEC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4FA2B6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7C603C8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12FFCC2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29F5B27A" w14:textId="77777777" w:rsidTr="00F97BD8">
              <w:tc>
                <w:tcPr>
                  <w:tcW w:w="1459" w:type="dxa"/>
                </w:tcPr>
                <w:p w14:paraId="3645A8D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96C56B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3C4887C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458E6F9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045C66A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67D9CF6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29AAAE6" w14:textId="77777777" w:rsidTr="00F97BD8">
              <w:tc>
                <w:tcPr>
                  <w:tcW w:w="1459" w:type="dxa"/>
                </w:tcPr>
                <w:p w14:paraId="51CCBDE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w:t>
                  </w:r>
                  <w:r w:rsidRPr="00A8098A">
                    <w:rPr>
                      <w:rFonts w:ascii="Arial" w:hAnsi="Arial" w:cs="Arial"/>
                      <w:color w:val="0000FF"/>
                      <w:sz w:val="14"/>
                      <w:szCs w:val="14"/>
                      <w:lang w:val="es-ES" w:eastAsia="es-ES"/>
                    </w:rPr>
                    <w:lastRenderedPageBreak/>
                    <w:t>ón del servicio)</w:t>
                  </w:r>
                </w:p>
                <w:p w14:paraId="369EEB2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9AF86D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w:t>
                  </w:r>
                  <w:r w:rsidRPr="00A8098A">
                    <w:rPr>
                      <w:rFonts w:ascii="Arial" w:hAnsi="Arial" w:cs="Arial"/>
                      <w:color w:val="0000FF"/>
                      <w:sz w:val="14"/>
                      <w:szCs w:val="14"/>
                      <w:lang w:val="es-ES" w:eastAsia="es-ES"/>
                    </w:rPr>
                    <w:lastRenderedPageBreak/>
                    <w:t>ón del servicio)</w:t>
                  </w:r>
                </w:p>
                <w:p w14:paraId="2DD4B9E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4EBA30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w:t>
                  </w:r>
                  <w:r w:rsidRPr="00A8098A">
                    <w:rPr>
                      <w:rFonts w:ascii="Arial" w:hAnsi="Arial" w:cs="Arial"/>
                      <w:color w:val="0000FF"/>
                      <w:sz w:val="14"/>
                      <w:szCs w:val="14"/>
                      <w:lang w:val="es-ES" w:eastAsia="es-ES"/>
                    </w:rPr>
                    <w:lastRenderedPageBreak/>
                    <w:t>ón del servicio)</w:t>
                  </w:r>
                </w:p>
                <w:p w14:paraId="6EDB6AB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03C9D95" w14:textId="77777777" w:rsidTr="00F97BD8">
              <w:tc>
                <w:tcPr>
                  <w:tcW w:w="1459" w:type="dxa"/>
                </w:tcPr>
                <w:p w14:paraId="329B3C75"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086B1492"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F00E422" w14:textId="77777777" w:rsidR="00F97BD8" w:rsidRDefault="00F97BD8" w:rsidP="00F97BD8">
                  <w:pPr>
                    <w:autoSpaceDE w:val="0"/>
                    <w:autoSpaceDN w:val="0"/>
                    <w:adjustRightInd w:val="0"/>
                    <w:rPr>
                      <w:rFonts w:ascii="Arial" w:hAnsi="Arial" w:cs="Arial"/>
                      <w:color w:val="0000FF"/>
                      <w:lang w:val="es-ES" w:eastAsia="es-ES"/>
                    </w:rPr>
                  </w:pPr>
                </w:p>
              </w:tc>
            </w:tr>
          </w:tbl>
          <w:p w14:paraId="20761D92" w14:textId="77777777" w:rsidR="00F97BD8" w:rsidRPr="00EC1C5A" w:rsidRDefault="00F97BD8" w:rsidP="00F97BD8">
            <w:pPr>
              <w:autoSpaceDE w:val="0"/>
              <w:autoSpaceDN w:val="0"/>
              <w:adjustRightInd w:val="0"/>
              <w:rPr>
                <w:rFonts w:ascii="Arial" w:hAnsi="Arial" w:cs="Arial"/>
                <w:color w:val="0000FF"/>
                <w:lang w:val="es-ES" w:eastAsia="es-ES"/>
              </w:rPr>
            </w:pPr>
          </w:p>
          <w:p w14:paraId="6E59259B" w14:textId="77777777" w:rsidR="00F97BD8" w:rsidRDefault="00F97BD8" w:rsidP="00F97BD8">
            <w:pPr>
              <w:autoSpaceDE w:val="0"/>
              <w:autoSpaceDN w:val="0"/>
              <w:adjustRightInd w:val="0"/>
              <w:rPr>
                <w:rFonts w:ascii="Arial" w:hAnsi="Arial" w:cs="Arial"/>
                <w:color w:val="0000FF"/>
                <w:lang w:val="es-ES" w:eastAsia="es-ES"/>
              </w:rPr>
            </w:pPr>
          </w:p>
          <w:p w14:paraId="6D0494A8" w14:textId="77777777" w:rsidR="00F97BD8" w:rsidRDefault="00F97BD8" w:rsidP="00F97BD8">
            <w:pPr>
              <w:autoSpaceDE w:val="0"/>
              <w:autoSpaceDN w:val="0"/>
              <w:adjustRightInd w:val="0"/>
              <w:rPr>
                <w:rFonts w:ascii="Arial" w:hAnsi="Arial" w:cs="Arial"/>
                <w:color w:val="0000FF"/>
                <w:lang w:val="es-ES" w:eastAsia="es-ES"/>
              </w:rPr>
            </w:pPr>
          </w:p>
          <w:p w14:paraId="63C7D9DB" w14:textId="77777777" w:rsidR="00F97BD8" w:rsidRDefault="00F97BD8" w:rsidP="00F97BD8">
            <w:pPr>
              <w:autoSpaceDE w:val="0"/>
              <w:autoSpaceDN w:val="0"/>
              <w:adjustRightInd w:val="0"/>
              <w:rPr>
                <w:rFonts w:ascii="Arial" w:hAnsi="Arial" w:cs="Arial"/>
                <w:color w:val="0000FF"/>
                <w:lang w:val="es-ES" w:eastAsia="es-ES"/>
              </w:rPr>
            </w:pPr>
          </w:p>
          <w:p w14:paraId="04FD84E6" w14:textId="77777777" w:rsidR="00F97BD8" w:rsidRDefault="00F97BD8" w:rsidP="00F97BD8">
            <w:pPr>
              <w:autoSpaceDE w:val="0"/>
              <w:autoSpaceDN w:val="0"/>
              <w:adjustRightInd w:val="0"/>
              <w:rPr>
                <w:rFonts w:ascii="Arial" w:hAnsi="Arial" w:cs="Arial"/>
                <w:color w:val="0000FF"/>
                <w:lang w:val="es-ES" w:eastAsia="es-ES"/>
              </w:rPr>
            </w:pPr>
          </w:p>
          <w:p w14:paraId="0CE012F8" w14:textId="77777777" w:rsidR="00F97BD8" w:rsidRDefault="00F97BD8" w:rsidP="00F97BD8">
            <w:pPr>
              <w:autoSpaceDE w:val="0"/>
              <w:autoSpaceDN w:val="0"/>
              <w:adjustRightInd w:val="0"/>
              <w:rPr>
                <w:rFonts w:ascii="Arial" w:hAnsi="Arial" w:cs="Arial"/>
                <w:color w:val="0000FF"/>
                <w:lang w:val="es-ES" w:eastAsia="es-ES"/>
              </w:rPr>
            </w:pPr>
          </w:p>
          <w:p w14:paraId="0B447C67" w14:textId="77777777" w:rsidR="00F97BD8" w:rsidRDefault="00F97BD8" w:rsidP="00F97BD8">
            <w:pPr>
              <w:autoSpaceDE w:val="0"/>
              <w:autoSpaceDN w:val="0"/>
              <w:adjustRightInd w:val="0"/>
              <w:rPr>
                <w:rFonts w:ascii="Arial" w:hAnsi="Arial" w:cs="Arial"/>
                <w:color w:val="0000FF"/>
                <w:lang w:val="es-ES" w:eastAsia="es-ES"/>
              </w:rPr>
            </w:pPr>
          </w:p>
          <w:p w14:paraId="5D6539C2" w14:textId="77777777" w:rsidR="00F97BD8" w:rsidRDefault="00F97BD8" w:rsidP="00F97BD8">
            <w:pPr>
              <w:autoSpaceDE w:val="0"/>
              <w:autoSpaceDN w:val="0"/>
              <w:adjustRightInd w:val="0"/>
              <w:rPr>
                <w:rFonts w:ascii="Arial" w:hAnsi="Arial" w:cs="Arial"/>
                <w:color w:val="0000FF"/>
                <w:lang w:val="es-ES" w:eastAsia="es-ES"/>
              </w:rPr>
            </w:pPr>
          </w:p>
          <w:p w14:paraId="0F65A61D" w14:textId="74D5F03C"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configuración según desee.</w:t>
            </w:r>
          </w:p>
          <w:p w14:paraId="49A269D2"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6C27B79"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E07B729" w14:textId="77777777" w:rsidR="00F97BD8" w:rsidRDefault="00F97BD8" w:rsidP="00F97BD8">
            <w:pPr>
              <w:autoSpaceDE w:val="0"/>
              <w:autoSpaceDN w:val="0"/>
              <w:adjustRightInd w:val="0"/>
              <w:rPr>
                <w:rFonts w:ascii="Arial" w:hAnsi="Arial" w:cs="Arial"/>
                <w:color w:val="0000FF"/>
                <w:lang w:val="es-ES" w:eastAsia="es-ES"/>
              </w:rPr>
            </w:pPr>
          </w:p>
          <w:p w14:paraId="290A7072" w14:textId="77777777" w:rsidR="00F97BD8" w:rsidRPr="001E04CC" w:rsidRDefault="00F97BD8" w:rsidP="00F97BD8">
            <w:pPr>
              <w:autoSpaceDE w:val="0"/>
              <w:autoSpaceDN w:val="0"/>
              <w:adjustRightInd w:val="0"/>
              <w:rPr>
                <w:rFonts w:ascii="Arial" w:hAnsi="Arial" w:cs="Arial"/>
                <w:color w:val="0000FF"/>
                <w:lang w:eastAsia="es-ES"/>
              </w:rPr>
            </w:pPr>
          </w:p>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016A30A"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lastRenderedPageBreak/>
              <w:t>POSCONDICION:</w:t>
            </w:r>
          </w:p>
          <w:p w14:paraId="21609874"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1C56B71" w14:textId="77777777" w:rsidR="00F97BD8" w:rsidRDefault="00F97BD8" w:rsidP="00F97BD8">
            <w:pPr>
              <w:rPr>
                <w:rFonts w:ascii="Arial" w:hAnsi="Arial" w:cs="Arial"/>
                <w:color w:val="0000FF"/>
                <w:lang w:val="es-ES" w:eastAsia="es-ES"/>
              </w:rPr>
            </w:pPr>
          </w:p>
          <w:p w14:paraId="5DB78499" w14:textId="72E0838A" w:rsidR="00F97BD8" w:rsidRDefault="00F97BD8"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6466C469"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1F55316" w14:textId="77777777" w:rsidR="00F97BD8" w:rsidRDefault="00F97BD8" w:rsidP="00F97BD8">
            <w:pPr>
              <w:jc w:val="both"/>
              <w:rPr>
                <w:rFonts w:ascii="Arial" w:hAnsi="Arial" w:cs="Arial"/>
                <w:color w:val="800000"/>
              </w:rPr>
            </w:pPr>
          </w:p>
          <w:p w14:paraId="7B8142DD" w14:textId="77777777" w:rsidR="00F97BD8" w:rsidRPr="006C212A"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crearComponente</w:t>
            </w:r>
            <w:proofErr w:type="spellEnd"/>
            <w:r>
              <w:rPr>
                <w:rFonts w:ascii="Arial" w:hAnsi="Arial" w:cs="Arial"/>
                <w:color w:val="0000FF"/>
                <w:lang w:val="es-ES" w:eastAsia="es-ES"/>
              </w:rPr>
              <w:t xml:space="preserve"> </w:t>
            </w:r>
            <w:r w:rsidRPr="006C212A">
              <w:rPr>
                <w:rFonts w:ascii="Arial" w:hAnsi="Arial" w:cs="Arial"/>
                <w:color w:val="0000FF"/>
                <w:lang w:val="es-ES" w:eastAsia="es-ES"/>
              </w:rPr>
              <w:t>FN</w:t>
            </w:r>
          </w:p>
          <w:p w14:paraId="28EF0A41" w14:textId="77777777" w:rsidR="00F97BD8" w:rsidRPr="00ED4E9D" w:rsidRDefault="00F97BD8" w:rsidP="00F97BD8">
            <w:pPr>
              <w:rPr>
                <w:rFonts w:ascii="Arial" w:eastAsia="Arial Unicode MS" w:hAnsi="Arial" w:cs="Arial"/>
                <w:color w:val="0000FF"/>
                <w:lang w:val="es-ES"/>
              </w:rPr>
            </w:pPr>
          </w:p>
          <w:p w14:paraId="75691DBA" w14:textId="77777777" w:rsidR="00F97BD8" w:rsidRPr="001D0168" w:rsidRDefault="00F97BD8"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5CA658A9"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creación del componente</w:t>
            </w:r>
            <w:r w:rsidRPr="001D0168">
              <w:rPr>
                <w:rFonts w:ascii="Arial" w:hAnsi="Arial" w:cs="Arial"/>
                <w:color w:val="800000"/>
              </w:rPr>
              <w:t>”</w:t>
            </w:r>
          </w:p>
          <w:p w14:paraId="74A44167" w14:textId="77777777" w:rsidR="00F97BD8" w:rsidRDefault="00F97BD8" w:rsidP="00F97BD8">
            <w:pPr>
              <w:jc w:val="both"/>
              <w:rPr>
                <w:rFonts w:ascii="Arial" w:hAnsi="Arial" w:cs="Arial"/>
                <w:color w:val="800000"/>
              </w:rPr>
            </w:pPr>
          </w:p>
          <w:p w14:paraId="5C6E0FD7" w14:textId="77777777" w:rsidR="00F97BD8" w:rsidRDefault="00F97BD8"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05629C07"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330861C1" w14:textId="77777777" w:rsidR="00F97BD8" w:rsidRPr="006C212A" w:rsidRDefault="00F97BD8" w:rsidP="00F97BD8">
            <w:pPr>
              <w:pStyle w:val="Prrafodelista"/>
              <w:jc w:val="both"/>
              <w:rPr>
                <w:rFonts w:ascii="Arial" w:hAnsi="Arial" w:cs="Arial"/>
                <w:color w:val="800000"/>
              </w:rPr>
            </w:pPr>
          </w:p>
          <w:p w14:paraId="639AFF34"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editarComponente</w:t>
            </w:r>
            <w:proofErr w:type="spellEnd"/>
          </w:p>
          <w:p w14:paraId="4C3D62C7" w14:textId="77777777" w:rsidR="00F97BD8" w:rsidRPr="006C212A" w:rsidRDefault="00F97BD8" w:rsidP="00F97BD8">
            <w:pPr>
              <w:pStyle w:val="Prrafodelista"/>
              <w:rPr>
                <w:rFonts w:ascii="Arial" w:hAnsi="Arial" w:cs="Arial"/>
                <w:color w:val="0000FF"/>
                <w:lang w:val="es-ES" w:eastAsia="es-ES"/>
              </w:rPr>
            </w:pPr>
          </w:p>
          <w:p w14:paraId="6A0353EB" w14:textId="77777777" w:rsidR="00F97BD8" w:rsidRPr="00E94CBD" w:rsidRDefault="00F97BD8" w:rsidP="00F97BD8">
            <w:pPr>
              <w:pStyle w:val="Prrafodelista"/>
              <w:widowControl/>
              <w:autoSpaceDE w:val="0"/>
              <w:autoSpaceDN w:val="0"/>
              <w:adjustRightInd w:val="0"/>
              <w:spacing w:line="240" w:lineRule="auto"/>
              <w:rPr>
                <w:rFonts w:ascii="Arial" w:hAnsi="Arial" w:cs="Arial"/>
                <w:color w:val="0000FF"/>
                <w:lang w:val="es-ES" w:eastAsia="es-ES"/>
              </w:rPr>
            </w:pPr>
          </w:p>
          <w:p w14:paraId="1CB7403B" w14:textId="77777777" w:rsidR="00F97BD8" w:rsidRPr="001D0168" w:rsidRDefault="00F97BD8"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3D27D374"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proofErr w:type="spellStart"/>
            <w:r>
              <w:rPr>
                <w:rFonts w:ascii="Arial" w:hAnsi="Arial" w:cs="Arial"/>
                <w:color w:val="800000"/>
              </w:rPr>
              <w:t>edicion</w:t>
            </w:r>
            <w:proofErr w:type="spellEnd"/>
            <w:r>
              <w:rPr>
                <w:rFonts w:ascii="Arial" w:hAnsi="Arial" w:cs="Arial"/>
                <w:color w:val="800000"/>
              </w:rPr>
              <w:t xml:space="preserve"> del componente</w:t>
            </w:r>
            <w:r w:rsidRPr="001D0168">
              <w:rPr>
                <w:rFonts w:ascii="Arial" w:hAnsi="Arial" w:cs="Arial"/>
                <w:color w:val="800000"/>
              </w:rPr>
              <w:t>”</w:t>
            </w:r>
          </w:p>
          <w:p w14:paraId="3BE7CF93"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7130A5A" w14:textId="77777777" w:rsidR="00F97BD8" w:rsidRDefault="00F97BD8" w:rsidP="00F97BD8">
            <w:pPr>
              <w:jc w:val="both"/>
              <w:rPr>
                <w:rFonts w:ascii="Arial" w:hAnsi="Arial" w:cs="Arial"/>
                <w:b/>
              </w:rPr>
            </w:pPr>
          </w:p>
          <w:p w14:paraId="4080F144"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2DB49DFD" w14:textId="77777777" w:rsidR="00F97BD8" w:rsidRPr="005B2C17" w:rsidRDefault="00F97BD8" w:rsidP="00F97BD8">
            <w:pPr>
              <w:jc w:val="both"/>
              <w:rPr>
                <w:rFonts w:ascii="Arial" w:hAnsi="Arial" w:cs="Arial"/>
                <w:b/>
              </w:rPr>
            </w:pPr>
          </w:p>
          <w:p w14:paraId="051DB60D" w14:textId="77777777" w:rsidR="00F97BD8" w:rsidRDefault="00F97BD8" w:rsidP="00F97BD8">
            <w:pPr>
              <w:ind w:left="720"/>
              <w:jc w:val="both"/>
              <w:rPr>
                <w:rFonts w:ascii="Arial" w:hAnsi="Arial" w:cs="Arial"/>
                <w:color w:val="800000"/>
              </w:rPr>
            </w:pPr>
          </w:p>
          <w:p w14:paraId="5FDDBA9B" w14:textId="77777777" w:rsidR="00F97BD8" w:rsidRDefault="00F97BD8" w:rsidP="00F97BD8">
            <w:pPr>
              <w:ind w:left="360"/>
              <w:jc w:val="both"/>
              <w:rPr>
                <w:rFonts w:ascii="Arial" w:hAnsi="Arial" w:cs="Arial"/>
                <w:color w:val="800000"/>
              </w:rPr>
            </w:pPr>
          </w:p>
          <w:p w14:paraId="584CBAC0" w14:textId="77777777" w:rsidR="00F97BD8" w:rsidRDefault="00F97BD8" w:rsidP="00F97BD8">
            <w:pPr>
              <w:ind w:left="360"/>
              <w:jc w:val="both"/>
              <w:rPr>
                <w:rFonts w:ascii="Arial" w:hAnsi="Arial" w:cs="Arial"/>
                <w:color w:val="800000"/>
              </w:rPr>
            </w:pPr>
            <w:r>
              <w:rPr>
                <w:rFonts w:ascii="Arial" w:hAnsi="Arial" w:cs="Arial"/>
                <w:color w:val="800000"/>
              </w:rPr>
              <w:t>____________________________________________________________________________</w:t>
            </w:r>
          </w:p>
          <w:p w14:paraId="12A54DEA" w14:textId="77777777" w:rsidR="00F97BD8" w:rsidRDefault="00F97BD8" w:rsidP="00F97BD8">
            <w:pPr>
              <w:ind w:left="360"/>
              <w:jc w:val="both"/>
              <w:rPr>
                <w:rFonts w:ascii="Arial" w:hAnsi="Arial" w:cs="Arial"/>
                <w:color w:val="800000"/>
              </w:rPr>
            </w:pPr>
          </w:p>
          <w:p w14:paraId="6AAACEA4" w14:textId="77777777" w:rsidR="00F97BD8" w:rsidRPr="001D0168" w:rsidRDefault="00F97BD8" w:rsidP="00F97BD8">
            <w:pPr>
              <w:ind w:left="360"/>
              <w:jc w:val="both"/>
              <w:rPr>
                <w:rFonts w:ascii="Arial" w:hAnsi="Arial" w:cs="Arial"/>
                <w:color w:val="800000"/>
              </w:rPr>
            </w:pPr>
            <w:r w:rsidRPr="001D0168">
              <w:rPr>
                <w:rFonts w:ascii="Arial" w:hAnsi="Arial" w:cs="Arial"/>
                <w:color w:val="800000"/>
              </w:rPr>
              <w:t>“Se ingresó una fecha Inicial mayo</w:t>
            </w:r>
            <w:r>
              <w:rPr>
                <w:rFonts w:ascii="Arial" w:hAnsi="Arial" w:cs="Arial"/>
                <w:color w:val="800000"/>
              </w:rPr>
              <w:t>r</w:t>
            </w:r>
            <w:r w:rsidRPr="001D0168">
              <w:rPr>
                <w:rFonts w:ascii="Arial" w:hAnsi="Arial" w:cs="Arial"/>
                <w:color w:val="800000"/>
              </w:rPr>
              <w:t xml:space="preserve"> que la fecha Final”, “Valor Ingresado se encuentra por fuera del rango permitido”.</w:t>
            </w:r>
          </w:p>
          <w:p w14:paraId="35C6521B" w14:textId="77777777" w:rsidR="00F97BD8" w:rsidRPr="002A4DEE" w:rsidRDefault="00F97BD8" w:rsidP="00E647AD">
            <w:pPr>
              <w:numPr>
                <w:ilvl w:val="0"/>
                <w:numId w:val="11"/>
              </w:numPr>
              <w:jc w:val="both"/>
              <w:rPr>
                <w:rFonts w:ascii="Arial" w:hAnsi="Arial" w:cs="Arial"/>
                <w:b/>
              </w:rPr>
            </w:pPr>
            <w:r w:rsidRPr="001D0168">
              <w:rPr>
                <w:rFonts w:ascii="Arial" w:eastAsia="Arial Unicode MS" w:hAnsi="Arial" w:cs="Arial"/>
                <w:color w:val="0000FF"/>
                <w:lang w:val="es-ES"/>
              </w:rPr>
              <w:t>Sistema: Los verbos utilizados deben ir en infinitivo (seleccionar, mostrar, etc.)</w:t>
            </w:r>
            <w:r>
              <w:rPr>
                <w:rFonts w:ascii="Arial" w:eastAsia="Arial Unicode MS" w:hAnsi="Arial" w:cs="Arial"/>
                <w:color w:val="0000FF"/>
                <w:lang w:val="es-ES"/>
              </w:rPr>
              <w:t xml:space="preserve">, </w:t>
            </w:r>
            <w:r w:rsidRPr="001D0168">
              <w:rPr>
                <w:rFonts w:ascii="Arial" w:eastAsia="Arial Unicode MS" w:hAnsi="Arial" w:cs="Arial"/>
                <w:color w:val="0000FF"/>
                <w:lang w:val="es-ES"/>
              </w:rPr>
              <w:t xml:space="preserve">Incluir </w:t>
            </w:r>
            <w:r>
              <w:rPr>
                <w:rFonts w:ascii="Arial" w:eastAsia="Arial Unicode MS" w:hAnsi="Arial" w:cs="Arial"/>
                <w:color w:val="0000FF"/>
                <w:lang w:val="es-ES"/>
              </w:rPr>
              <w:t xml:space="preserve">el mensaje a mostrar. </w:t>
            </w:r>
          </w:p>
          <w:p w14:paraId="14489833" w14:textId="77777777" w:rsidR="00F97BD8" w:rsidRPr="00557C9B" w:rsidRDefault="00F97BD8" w:rsidP="00E647AD">
            <w:pPr>
              <w:numPr>
                <w:ilvl w:val="0"/>
                <w:numId w:val="11"/>
              </w:numPr>
              <w:jc w:val="both"/>
              <w:rPr>
                <w:rFonts w:ascii="Arial" w:hAnsi="Arial" w:cs="Arial"/>
                <w:b/>
              </w:rPr>
            </w:pPr>
            <w:r>
              <w:rPr>
                <w:rFonts w:ascii="Arial" w:eastAsia="Arial Unicode MS" w:hAnsi="Arial" w:cs="Arial"/>
                <w:color w:val="0000FF"/>
                <w:lang w:val="es-ES"/>
              </w:rPr>
              <w:t>Si la excepción está relacionada con campos de entrada, incluir a que campos aplica.</w:t>
            </w:r>
          </w:p>
          <w:p w14:paraId="40038D75" w14:textId="77777777" w:rsidR="00F97BD8" w:rsidRPr="002F1D15" w:rsidRDefault="00F97BD8" w:rsidP="00E647AD">
            <w:pPr>
              <w:numPr>
                <w:ilvl w:val="0"/>
                <w:numId w:val="11"/>
              </w:numPr>
              <w:jc w:val="both"/>
              <w:rPr>
                <w:rFonts w:ascii="Arial" w:hAnsi="Arial" w:cs="Arial"/>
                <w:b/>
              </w:rPr>
            </w:pPr>
            <w:r>
              <w:rPr>
                <w:rFonts w:ascii="Arial" w:eastAsia="Arial Unicode MS" w:hAnsi="Arial" w:cs="Arial"/>
                <w:color w:val="0000FF"/>
                <w:lang w:val="es-ES"/>
              </w:rPr>
              <w:t>Especificar a que paso y flujo se debe regresar.</w:t>
            </w: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24CBA7EE" w14:textId="77777777" w:rsidR="00F97BD8" w:rsidRPr="00C1111C" w:rsidRDefault="00F97BD8" w:rsidP="00F97BD8">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33F61500" w14:textId="77777777" w:rsidR="00F97BD8" w:rsidRDefault="00F97BD8" w:rsidP="00F97BD8">
            <w:pPr>
              <w:jc w:val="both"/>
              <w:rPr>
                <w:rFonts w:ascii="Arial" w:hAnsi="Arial" w:cs="Arial"/>
              </w:rPr>
            </w:pPr>
          </w:p>
          <w:p w14:paraId="02907C0B" w14:textId="77777777" w:rsidR="00F97BD8" w:rsidRPr="000463D8" w:rsidRDefault="00F97BD8" w:rsidP="00F97BD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F97BD8">
        <w:trPr>
          <w:trHeight w:val="1836"/>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288BC270" w14:textId="77777777" w:rsidR="00F97BD8" w:rsidRDefault="00F97BD8" w:rsidP="00F97BD8">
            <w:pPr>
              <w:rPr>
                <w:rFonts w:ascii="Arial" w:hAnsi="Arial" w:cs="Arial"/>
                <w:b/>
              </w:rPr>
            </w:pPr>
          </w:p>
          <w:p w14:paraId="14AEFFFB" w14:textId="77777777" w:rsidR="00F97BD8" w:rsidRPr="008743D7" w:rsidRDefault="00F97BD8" w:rsidP="00F97BD8">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189F09FE" w14:textId="77777777" w:rsidR="00F97BD8" w:rsidRPr="008743D7" w:rsidRDefault="00F97BD8" w:rsidP="00F97BD8">
            <w:pPr>
              <w:rPr>
                <w:rFonts w:ascii="Arial" w:hAnsi="Arial" w:cs="Arial"/>
                <w:i/>
                <w:color w:val="800000"/>
              </w:rPr>
            </w:pPr>
            <w:r w:rsidRPr="008743D7">
              <w:rPr>
                <w:rFonts w:ascii="Arial" w:hAnsi="Arial" w:cs="Arial"/>
                <w:i/>
                <w:color w:val="800000"/>
              </w:rPr>
              <w:t>Ejemplo</w:t>
            </w:r>
          </w:p>
          <w:p w14:paraId="284F0587" w14:textId="77777777" w:rsidR="00F97BD8" w:rsidRPr="008743D7" w:rsidRDefault="00F97BD8" w:rsidP="00E647AD">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p w14:paraId="7A93E4FB" w14:textId="77777777" w:rsidR="00F97BD8" w:rsidRPr="000463D8" w:rsidRDefault="00F97BD8" w:rsidP="00E647AD">
            <w:pPr>
              <w:numPr>
                <w:ilvl w:val="0"/>
                <w:numId w:val="3"/>
              </w:numPr>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lastRenderedPageBreak/>
              <w:t>CRITERIOS DE ACEPTACIÓN:</w:t>
            </w:r>
          </w:p>
          <w:p w14:paraId="30614653" w14:textId="77777777" w:rsidR="00F97BD8" w:rsidRPr="00CB2208" w:rsidRDefault="00F97BD8"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ED3A590" w14:textId="77777777" w:rsidR="00F97BD8" w:rsidRDefault="00F97BD8" w:rsidP="00F97BD8">
            <w:pPr>
              <w:jc w:val="both"/>
              <w:rPr>
                <w:rFonts w:ascii="Arial" w:hAnsi="Arial" w:cs="Arial"/>
                <w:i/>
                <w:color w:val="800000"/>
              </w:rPr>
            </w:pPr>
          </w:p>
          <w:p w14:paraId="38833CC3" w14:textId="77777777" w:rsidR="00F97BD8" w:rsidRDefault="00F97BD8" w:rsidP="00F97BD8">
            <w:pPr>
              <w:jc w:val="both"/>
              <w:rPr>
                <w:rFonts w:ascii="Arial" w:hAnsi="Arial" w:cs="Arial"/>
                <w:i/>
                <w:color w:val="800000"/>
              </w:rPr>
            </w:pPr>
            <w:r>
              <w:rPr>
                <w:rFonts w:ascii="Arial" w:hAnsi="Arial" w:cs="Arial"/>
                <w:i/>
                <w:color w:val="800000"/>
              </w:rPr>
              <w:t>El administrador/usuario debe poder crear los componentes que requiera.</w:t>
            </w:r>
          </w:p>
          <w:p w14:paraId="1DBEC834" w14:textId="77777777" w:rsidR="00F97BD8" w:rsidRDefault="00F97BD8" w:rsidP="00F97BD8">
            <w:pPr>
              <w:jc w:val="both"/>
              <w:rPr>
                <w:rFonts w:ascii="Arial" w:hAnsi="Arial" w:cs="Arial"/>
                <w:i/>
                <w:color w:val="800000"/>
              </w:rPr>
            </w:pPr>
            <w:r>
              <w:rPr>
                <w:rFonts w:ascii="Arial" w:hAnsi="Arial" w:cs="Arial"/>
                <w:i/>
                <w:color w:val="800000"/>
              </w:rPr>
              <w:t>El administrador/usuario debe poder editar los componentes que requiera</w:t>
            </w:r>
          </w:p>
          <w:p w14:paraId="3B1331AE" w14:textId="77777777" w:rsidR="00F97BD8" w:rsidRDefault="00F97BD8" w:rsidP="00F97BD8">
            <w:pPr>
              <w:jc w:val="both"/>
              <w:rPr>
                <w:rFonts w:ascii="Arial" w:hAnsi="Arial" w:cs="Arial"/>
                <w:i/>
                <w:color w:val="800000"/>
              </w:rPr>
            </w:pPr>
            <w:r>
              <w:rPr>
                <w:rFonts w:ascii="Arial" w:hAnsi="Arial" w:cs="Arial"/>
                <w:i/>
                <w:color w:val="800000"/>
              </w:rPr>
              <w:t>El administrador/usuario debe poder registrar los componentes que requiera</w:t>
            </w:r>
          </w:p>
          <w:p w14:paraId="6A65C24A" w14:textId="77777777" w:rsidR="00F97BD8" w:rsidRDefault="00F97BD8" w:rsidP="00F97BD8">
            <w:pPr>
              <w:jc w:val="both"/>
              <w:rPr>
                <w:rFonts w:ascii="Arial" w:hAnsi="Arial" w:cs="Arial"/>
                <w:i/>
                <w:color w:val="800000"/>
              </w:rPr>
            </w:pPr>
            <w:r>
              <w:rPr>
                <w:rFonts w:ascii="Arial" w:hAnsi="Arial" w:cs="Arial"/>
                <w:i/>
                <w:color w:val="800000"/>
              </w:rPr>
              <w:t>El administrador/usuario debe poder configurarlos los componentes que requiera</w:t>
            </w:r>
          </w:p>
          <w:p w14:paraId="5CDB882B" w14:textId="77777777" w:rsidR="00F97BD8" w:rsidRDefault="00F97BD8" w:rsidP="00F97BD8">
            <w:pPr>
              <w:jc w:val="both"/>
              <w:rPr>
                <w:rFonts w:ascii="Arial" w:hAnsi="Arial" w:cs="Arial"/>
                <w:i/>
                <w:color w:val="800000"/>
              </w:rPr>
            </w:pPr>
          </w:p>
          <w:p w14:paraId="6D03BA0D" w14:textId="77777777" w:rsidR="00F97BD8" w:rsidRDefault="00F97BD8" w:rsidP="00F97BD8">
            <w:pPr>
              <w:jc w:val="both"/>
              <w:rPr>
                <w:rFonts w:ascii="Arial" w:hAnsi="Arial" w:cs="Arial"/>
                <w:i/>
                <w:color w:val="800000"/>
              </w:rPr>
            </w:pP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77777777" w:rsidR="00F97BD8" w:rsidRDefault="00F97BD8" w:rsidP="00632B15">
      <w:pPr>
        <w:rPr>
          <w:szCs w:val="22"/>
        </w:rPr>
      </w:pPr>
    </w:p>
    <w:p w14:paraId="66861AA6" w14:textId="77777777" w:rsidR="006C212A" w:rsidRDefault="006C212A"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1E4296D"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02</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1619F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27/11/2014</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1FEF94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E41446" w14:paraId="21C5929D"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FF250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03</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4E124F71"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05/04/2018</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2F7E77C5"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t>Leonardo Cárdenas Chitiva</w:t>
            </w:r>
            <w:r w:rsidRPr="008E5E3C">
              <w:rPr>
                <w:rFonts w:ascii="Arial" w:hAnsi="Arial" w:cs="Arial"/>
                <w:color w:val="000000"/>
                <w:lang w:eastAsia="es-CO"/>
              </w:rPr>
              <w:br/>
              <w:t>Jefe Oficina Informática</w:t>
            </w:r>
          </w:p>
        </w:tc>
      </w:tr>
    </w:tbl>
    <w:p w14:paraId="326CBD47" w14:textId="77777777" w:rsidR="008E5E3C" w:rsidRPr="00632B15" w:rsidRDefault="008E5E3C" w:rsidP="00632B15">
      <w:pPr>
        <w:rPr>
          <w:szCs w:val="22"/>
        </w:rPr>
      </w:pPr>
    </w:p>
    <w:sectPr w:rsidR="008E5E3C" w:rsidRPr="00632B15" w:rsidSect="009C37C9">
      <w:headerReference w:type="default" r:id="rId151"/>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se Hemirt Bautista" w:date="2020-10-13T14:05:00Z" w:initials="JHB">
    <w:p w14:paraId="424B4DFB" w14:textId="4331CFE8" w:rsidR="002E25D6" w:rsidRDefault="002E25D6">
      <w:pPr>
        <w:pStyle w:val="Textocomentario"/>
      </w:pPr>
      <w:r>
        <w:rPr>
          <w:rStyle w:val="Refdecomentario"/>
        </w:rPr>
        <w:annotationRef/>
      </w:r>
      <w:r>
        <w:t>Definir que opciones deben estar en este item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4B4D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032B4" w16cex:dateUtc="2020-10-13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4B4DFB" w16cid:durableId="233032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82A32" w14:textId="77777777" w:rsidR="005D4CAB" w:rsidRDefault="005D4CAB">
      <w:r>
        <w:separator/>
      </w:r>
    </w:p>
  </w:endnote>
  <w:endnote w:type="continuationSeparator" w:id="0">
    <w:p w14:paraId="43B0CBFA" w14:textId="77777777" w:rsidR="005D4CAB" w:rsidRDefault="005D4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34C45" w14:textId="77777777" w:rsidR="005D4CAB" w:rsidRDefault="005D4CAB">
      <w:r>
        <w:separator/>
      </w:r>
    </w:p>
  </w:footnote>
  <w:footnote w:type="continuationSeparator" w:id="0">
    <w:p w14:paraId="4D22506B" w14:textId="77777777" w:rsidR="005D4CAB" w:rsidRDefault="005D4C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2E25D6" w:rsidRPr="00C419FB" w14:paraId="2F6338E5" w14:textId="77777777" w:rsidTr="00D03F51">
      <w:trPr>
        <w:trHeight w:val="274"/>
      </w:trPr>
      <w:tc>
        <w:tcPr>
          <w:tcW w:w="1044" w:type="pct"/>
          <w:vMerge w:val="restart"/>
          <w:shd w:val="clear" w:color="auto" w:fill="auto"/>
          <w:noWrap/>
          <w:vAlign w:val="center"/>
          <w:hideMark/>
        </w:tcPr>
        <w:p w14:paraId="08766B1D" w14:textId="77777777" w:rsidR="002E25D6" w:rsidRPr="00C419FB" w:rsidRDefault="002E25D6"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2E25D6" w:rsidRPr="00C236B2" w:rsidRDefault="002E25D6"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2E25D6" w:rsidRPr="00C419FB" w:rsidRDefault="002E25D6"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2E25D6" w:rsidRPr="00C419FB" w14:paraId="759E0844" w14:textId="77777777" w:rsidTr="00D03F51">
      <w:trPr>
        <w:trHeight w:val="281"/>
      </w:trPr>
      <w:tc>
        <w:tcPr>
          <w:tcW w:w="1044" w:type="pct"/>
          <w:vMerge/>
          <w:vAlign w:val="center"/>
          <w:hideMark/>
        </w:tcPr>
        <w:p w14:paraId="0C8A7060" w14:textId="77777777" w:rsidR="002E25D6" w:rsidRPr="00C419FB" w:rsidRDefault="002E25D6" w:rsidP="00BC7E4A">
          <w:pPr>
            <w:rPr>
              <w:rFonts w:ascii="Arial" w:hAnsi="Arial" w:cs="Arial"/>
              <w:sz w:val="18"/>
              <w:szCs w:val="18"/>
            </w:rPr>
          </w:pPr>
        </w:p>
      </w:tc>
      <w:tc>
        <w:tcPr>
          <w:tcW w:w="3019" w:type="pct"/>
          <w:vMerge/>
          <w:vAlign w:val="center"/>
          <w:hideMark/>
        </w:tcPr>
        <w:p w14:paraId="3605DBC8" w14:textId="77777777" w:rsidR="002E25D6" w:rsidRPr="00C419FB" w:rsidRDefault="002E25D6"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2E25D6" w:rsidRPr="00C419FB" w:rsidRDefault="002E25D6"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2E25D6" w:rsidRPr="00C419FB" w14:paraId="460A06FE" w14:textId="77777777" w:rsidTr="008E5E3C">
      <w:trPr>
        <w:trHeight w:val="450"/>
      </w:trPr>
      <w:tc>
        <w:tcPr>
          <w:tcW w:w="1044" w:type="pct"/>
          <w:vMerge/>
          <w:vAlign w:val="center"/>
          <w:hideMark/>
        </w:tcPr>
        <w:p w14:paraId="4AB00559" w14:textId="77777777" w:rsidR="002E25D6" w:rsidRPr="00C419FB" w:rsidRDefault="002E25D6" w:rsidP="00BC7E4A">
          <w:pPr>
            <w:rPr>
              <w:rFonts w:ascii="Arial" w:hAnsi="Arial" w:cs="Arial"/>
              <w:sz w:val="18"/>
              <w:szCs w:val="18"/>
            </w:rPr>
          </w:pPr>
        </w:p>
      </w:tc>
      <w:tc>
        <w:tcPr>
          <w:tcW w:w="3019" w:type="pct"/>
          <w:vMerge/>
          <w:shd w:val="clear" w:color="auto" w:fill="auto"/>
          <w:vAlign w:val="center"/>
        </w:tcPr>
        <w:p w14:paraId="5DCA0FDB" w14:textId="77777777" w:rsidR="002E25D6" w:rsidRPr="00C419FB" w:rsidRDefault="002E25D6"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2E25D6" w:rsidRPr="00C419FB" w:rsidRDefault="002E25D6"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2E25D6" w:rsidRPr="00C419FB" w14:paraId="5D4003D1" w14:textId="77777777" w:rsidTr="008E5E3C">
      <w:trPr>
        <w:trHeight w:val="480"/>
      </w:trPr>
      <w:tc>
        <w:tcPr>
          <w:tcW w:w="1044" w:type="pct"/>
          <w:vMerge/>
          <w:vAlign w:val="center"/>
          <w:hideMark/>
        </w:tcPr>
        <w:p w14:paraId="09BB0935" w14:textId="77777777" w:rsidR="002E25D6" w:rsidRPr="00C419FB" w:rsidRDefault="002E25D6" w:rsidP="00BC7E4A">
          <w:pPr>
            <w:rPr>
              <w:rFonts w:ascii="Arial" w:hAnsi="Arial" w:cs="Arial"/>
              <w:sz w:val="18"/>
              <w:szCs w:val="18"/>
            </w:rPr>
          </w:pPr>
        </w:p>
      </w:tc>
      <w:tc>
        <w:tcPr>
          <w:tcW w:w="3019" w:type="pct"/>
          <w:vMerge/>
          <w:shd w:val="clear" w:color="auto" w:fill="auto"/>
          <w:vAlign w:val="center"/>
        </w:tcPr>
        <w:p w14:paraId="675CDBF1" w14:textId="77777777" w:rsidR="002E25D6" w:rsidRPr="00C419FB" w:rsidRDefault="002E25D6"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2E25D6" w:rsidRPr="00C419FB" w:rsidRDefault="002E25D6"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p>
      </w:tc>
    </w:tr>
  </w:tbl>
  <w:p w14:paraId="7BDF3F04" w14:textId="77777777" w:rsidR="002E25D6" w:rsidRDefault="002E25D6"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341783"/>
    <w:multiLevelType w:val="hybridMultilevel"/>
    <w:tmpl w:val="BFD02C6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33526A3"/>
    <w:multiLevelType w:val="hybridMultilevel"/>
    <w:tmpl w:val="CC6CE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25"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24"/>
  </w:num>
  <w:num w:numId="3">
    <w:abstractNumId w:val="28"/>
  </w:num>
  <w:num w:numId="4">
    <w:abstractNumId w:val="21"/>
  </w:num>
  <w:num w:numId="5">
    <w:abstractNumId w:val="25"/>
  </w:num>
  <w:num w:numId="6">
    <w:abstractNumId w:val="17"/>
  </w:num>
  <w:num w:numId="7">
    <w:abstractNumId w:val="2"/>
  </w:num>
  <w:num w:numId="8">
    <w:abstractNumId w:val="12"/>
  </w:num>
  <w:num w:numId="9">
    <w:abstractNumId w:val="18"/>
  </w:num>
  <w:num w:numId="10">
    <w:abstractNumId w:val="11"/>
  </w:num>
  <w:num w:numId="11">
    <w:abstractNumId w:val="7"/>
  </w:num>
  <w:num w:numId="12">
    <w:abstractNumId w:val="15"/>
  </w:num>
  <w:num w:numId="13">
    <w:abstractNumId w:val="0"/>
    <w:lvlOverride w:ilvl="0">
      <w:startOverride w:val="3"/>
    </w:lvlOverride>
  </w:num>
  <w:num w:numId="14">
    <w:abstractNumId w:val="4"/>
  </w:num>
  <w:num w:numId="15">
    <w:abstractNumId w:val="14"/>
  </w:num>
  <w:num w:numId="16">
    <w:abstractNumId w:val="26"/>
  </w:num>
  <w:num w:numId="17">
    <w:abstractNumId w:val="9"/>
  </w:num>
  <w:num w:numId="18">
    <w:abstractNumId w:val="6"/>
  </w:num>
  <w:num w:numId="19">
    <w:abstractNumId w:val="3"/>
  </w:num>
  <w:num w:numId="20">
    <w:abstractNumId w:val="16"/>
  </w:num>
  <w:num w:numId="21">
    <w:abstractNumId w:val="22"/>
  </w:num>
  <w:num w:numId="22">
    <w:abstractNumId w:val="10"/>
  </w:num>
  <w:num w:numId="23">
    <w:abstractNumId w:val="27"/>
  </w:num>
  <w:num w:numId="24">
    <w:abstractNumId w:val="5"/>
  </w:num>
  <w:num w:numId="25">
    <w:abstractNumId w:val="20"/>
  </w:num>
  <w:num w:numId="26">
    <w:abstractNumId w:val="23"/>
  </w:num>
  <w:num w:numId="27">
    <w:abstractNumId w:val="1"/>
  </w:num>
  <w:num w:numId="28">
    <w:abstractNumId w:val="8"/>
  </w:num>
  <w:num w:numId="29">
    <w:abstractNumId w:val="13"/>
  </w:num>
  <w:num w:numId="30">
    <w:abstractNumId w:val="1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21A82"/>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96684"/>
    <w:rsid w:val="000A7AB4"/>
    <w:rsid w:val="000B01ED"/>
    <w:rsid w:val="000B0B27"/>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93357"/>
    <w:rsid w:val="00194139"/>
    <w:rsid w:val="00195DC1"/>
    <w:rsid w:val="001C42F4"/>
    <w:rsid w:val="001C59D8"/>
    <w:rsid w:val="001D0168"/>
    <w:rsid w:val="001D7164"/>
    <w:rsid w:val="001E04CC"/>
    <w:rsid w:val="001E5259"/>
    <w:rsid w:val="0020268D"/>
    <w:rsid w:val="002049BE"/>
    <w:rsid w:val="00214CA5"/>
    <w:rsid w:val="00215489"/>
    <w:rsid w:val="0022248A"/>
    <w:rsid w:val="002251C8"/>
    <w:rsid w:val="00236317"/>
    <w:rsid w:val="00236882"/>
    <w:rsid w:val="00236C8F"/>
    <w:rsid w:val="00240E58"/>
    <w:rsid w:val="002450F3"/>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F09E8"/>
    <w:rsid w:val="002F0FF0"/>
    <w:rsid w:val="002F12A6"/>
    <w:rsid w:val="002F16E2"/>
    <w:rsid w:val="002F1D15"/>
    <w:rsid w:val="00301F69"/>
    <w:rsid w:val="00303162"/>
    <w:rsid w:val="00304A57"/>
    <w:rsid w:val="0030698D"/>
    <w:rsid w:val="003106F8"/>
    <w:rsid w:val="00311C1C"/>
    <w:rsid w:val="0031247B"/>
    <w:rsid w:val="003136FF"/>
    <w:rsid w:val="003356BB"/>
    <w:rsid w:val="00336D10"/>
    <w:rsid w:val="00344EEA"/>
    <w:rsid w:val="00345652"/>
    <w:rsid w:val="00353BB6"/>
    <w:rsid w:val="00354CFA"/>
    <w:rsid w:val="00357668"/>
    <w:rsid w:val="00357BF9"/>
    <w:rsid w:val="00361E68"/>
    <w:rsid w:val="00365D3D"/>
    <w:rsid w:val="00370B9D"/>
    <w:rsid w:val="003725A0"/>
    <w:rsid w:val="00386BCB"/>
    <w:rsid w:val="00387BD5"/>
    <w:rsid w:val="0039538A"/>
    <w:rsid w:val="00395FB1"/>
    <w:rsid w:val="003A3A5A"/>
    <w:rsid w:val="003B2D4A"/>
    <w:rsid w:val="003B5199"/>
    <w:rsid w:val="003C3868"/>
    <w:rsid w:val="003C5EC1"/>
    <w:rsid w:val="003D1FAD"/>
    <w:rsid w:val="003D5484"/>
    <w:rsid w:val="003D7396"/>
    <w:rsid w:val="003E2BF8"/>
    <w:rsid w:val="003E5586"/>
    <w:rsid w:val="003F0B7A"/>
    <w:rsid w:val="003F30CD"/>
    <w:rsid w:val="00404232"/>
    <w:rsid w:val="00432B03"/>
    <w:rsid w:val="004331B8"/>
    <w:rsid w:val="0043718B"/>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690"/>
    <w:rsid w:val="004B37C4"/>
    <w:rsid w:val="004B7288"/>
    <w:rsid w:val="004C2A0E"/>
    <w:rsid w:val="004C7015"/>
    <w:rsid w:val="004C7796"/>
    <w:rsid w:val="004E0220"/>
    <w:rsid w:val="004E28CF"/>
    <w:rsid w:val="004F20F9"/>
    <w:rsid w:val="004F39E6"/>
    <w:rsid w:val="00510167"/>
    <w:rsid w:val="00515429"/>
    <w:rsid w:val="00543843"/>
    <w:rsid w:val="00546679"/>
    <w:rsid w:val="005477EC"/>
    <w:rsid w:val="00551BE1"/>
    <w:rsid w:val="005530B5"/>
    <w:rsid w:val="005559AE"/>
    <w:rsid w:val="00557C9B"/>
    <w:rsid w:val="0056039A"/>
    <w:rsid w:val="0056345C"/>
    <w:rsid w:val="00576B40"/>
    <w:rsid w:val="0059549F"/>
    <w:rsid w:val="00597EE7"/>
    <w:rsid w:val="005A1F2E"/>
    <w:rsid w:val="005B2C17"/>
    <w:rsid w:val="005B6B07"/>
    <w:rsid w:val="005B75FF"/>
    <w:rsid w:val="005B7910"/>
    <w:rsid w:val="005C0597"/>
    <w:rsid w:val="005C223C"/>
    <w:rsid w:val="005C3ACC"/>
    <w:rsid w:val="005D4CAB"/>
    <w:rsid w:val="005D58AF"/>
    <w:rsid w:val="005E5782"/>
    <w:rsid w:val="005F02D2"/>
    <w:rsid w:val="005F1D0D"/>
    <w:rsid w:val="00600F0A"/>
    <w:rsid w:val="00600FEC"/>
    <w:rsid w:val="00602854"/>
    <w:rsid w:val="0061100C"/>
    <w:rsid w:val="006112E1"/>
    <w:rsid w:val="00613569"/>
    <w:rsid w:val="00621A0C"/>
    <w:rsid w:val="00632B15"/>
    <w:rsid w:val="00644E32"/>
    <w:rsid w:val="006616F4"/>
    <w:rsid w:val="0066191F"/>
    <w:rsid w:val="00666DCB"/>
    <w:rsid w:val="00667960"/>
    <w:rsid w:val="00670A59"/>
    <w:rsid w:val="00670FC7"/>
    <w:rsid w:val="006746ED"/>
    <w:rsid w:val="006779C3"/>
    <w:rsid w:val="00683E7C"/>
    <w:rsid w:val="00684CDA"/>
    <w:rsid w:val="00685013"/>
    <w:rsid w:val="00692DE2"/>
    <w:rsid w:val="006A1631"/>
    <w:rsid w:val="006A4CAA"/>
    <w:rsid w:val="006A4D07"/>
    <w:rsid w:val="006A5294"/>
    <w:rsid w:val="006C17D5"/>
    <w:rsid w:val="006C212A"/>
    <w:rsid w:val="006C4B76"/>
    <w:rsid w:val="006C6257"/>
    <w:rsid w:val="006D48E7"/>
    <w:rsid w:val="006D7205"/>
    <w:rsid w:val="006E0015"/>
    <w:rsid w:val="006E0E0B"/>
    <w:rsid w:val="006E448F"/>
    <w:rsid w:val="006F63BA"/>
    <w:rsid w:val="006F75C5"/>
    <w:rsid w:val="00701370"/>
    <w:rsid w:val="007038A8"/>
    <w:rsid w:val="0071342C"/>
    <w:rsid w:val="00722359"/>
    <w:rsid w:val="00724B93"/>
    <w:rsid w:val="00727CA9"/>
    <w:rsid w:val="0076056C"/>
    <w:rsid w:val="00760DC3"/>
    <w:rsid w:val="007632BE"/>
    <w:rsid w:val="007730E3"/>
    <w:rsid w:val="00773938"/>
    <w:rsid w:val="00774B82"/>
    <w:rsid w:val="007774FC"/>
    <w:rsid w:val="00782483"/>
    <w:rsid w:val="00795B35"/>
    <w:rsid w:val="007A55B6"/>
    <w:rsid w:val="007C309D"/>
    <w:rsid w:val="007C3A2C"/>
    <w:rsid w:val="007C6B1F"/>
    <w:rsid w:val="007D7B08"/>
    <w:rsid w:val="007E1FFA"/>
    <w:rsid w:val="007E3DE0"/>
    <w:rsid w:val="007E4AB8"/>
    <w:rsid w:val="007E61B2"/>
    <w:rsid w:val="007F6B4A"/>
    <w:rsid w:val="00800CE6"/>
    <w:rsid w:val="00800E43"/>
    <w:rsid w:val="008040EA"/>
    <w:rsid w:val="0081303D"/>
    <w:rsid w:val="008140D0"/>
    <w:rsid w:val="00815F4B"/>
    <w:rsid w:val="008169C2"/>
    <w:rsid w:val="0081741E"/>
    <w:rsid w:val="00821163"/>
    <w:rsid w:val="0082635F"/>
    <w:rsid w:val="00835655"/>
    <w:rsid w:val="00841A28"/>
    <w:rsid w:val="008440C0"/>
    <w:rsid w:val="0087057E"/>
    <w:rsid w:val="00872B95"/>
    <w:rsid w:val="008743D7"/>
    <w:rsid w:val="00876E6E"/>
    <w:rsid w:val="00884CF1"/>
    <w:rsid w:val="0088542E"/>
    <w:rsid w:val="00887934"/>
    <w:rsid w:val="0089049C"/>
    <w:rsid w:val="0089302F"/>
    <w:rsid w:val="008952D4"/>
    <w:rsid w:val="008A099E"/>
    <w:rsid w:val="008A39C0"/>
    <w:rsid w:val="008A5954"/>
    <w:rsid w:val="008B6BAB"/>
    <w:rsid w:val="008C003D"/>
    <w:rsid w:val="008C3807"/>
    <w:rsid w:val="008C51A0"/>
    <w:rsid w:val="008D21F5"/>
    <w:rsid w:val="008E5250"/>
    <w:rsid w:val="008E5E3C"/>
    <w:rsid w:val="008E64B1"/>
    <w:rsid w:val="008F17FA"/>
    <w:rsid w:val="008F1AFD"/>
    <w:rsid w:val="008F30DD"/>
    <w:rsid w:val="008F4B3D"/>
    <w:rsid w:val="008F56CC"/>
    <w:rsid w:val="008F5BC2"/>
    <w:rsid w:val="00910236"/>
    <w:rsid w:val="009103C9"/>
    <w:rsid w:val="0091052B"/>
    <w:rsid w:val="00920837"/>
    <w:rsid w:val="00920CAD"/>
    <w:rsid w:val="00923B31"/>
    <w:rsid w:val="00931B75"/>
    <w:rsid w:val="0093205D"/>
    <w:rsid w:val="009337DE"/>
    <w:rsid w:val="009363B6"/>
    <w:rsid w:val="009369CD"/>
    <w:rsid w:val="00940AB9"/>
    <w:rsid w:val="009412B2"/>
    <w:rsid w:val="00941483"/>
    <w:rsid w:val="0094364A"/>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289B"/>
    <w:rsid w:val="00A660B6"/>
    <w:rsid w:val="00A71A78"/>
    <w:rsid w:val="00A76BDC"/>
    <w:rsid w:val="00A8098A"/>
    <w:rsid w:val="00A82949"/>
    <w:rsid w:val="00A92BE2"/>
    <w:rsid w:val="00A97030"/>
    <w:rsid w:val="00AB1D81"/>
    <w:rsid w:val="00AB4C19"/>
    <w:rsid w:val="00AB4E8B"/>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5E3C"/>
    <w:rsid w:val="00BB1AF7"/>
    <w:rsid w:val="00BC1B8E"/>
    <w:rsid w:val="00BC1CDE"/>
    <w:rsid w:val="00BC5039"/>
    <w:rsid w:val="00BC79B6"/>
    <w:rsid w:val="00BC7E4A"/>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3A58"/>
    <w:rsid w:val="00CC7A91"/>
    <w:rsid w:val="00CD65B2"/>
    <w:rsid w:val="00CE0420"/>
    <w:rsid w:val="00CE5B74"/>
    <w:rsid w:val="00CF07E1"/>
    <w:rsid w:val="00CF0C69"/>
    <w:rsid w:val="00CF34E5"/>
    <w:rsid w:val="00D00CCF"/>
    <w:rsid w:val="00D03F51"/>
    <w:rsid w:val="00D045AE"/>
    <w:rsid w:val="00D210F3"/>
    <w:rsid w:val="00D3004A"/>
    <w:rsid w:val="00D31683"/>
    <w:rsid w:val="00D44639"/>
    <w:rsid w:val="00D50EAB"/>
    <w:rsid w:val="00D60D89"/>
    <w:rsid w:val="00D62D2E"/>
    <w:rsid w:val="00D818E0"/>
    <w:rsid w:val="00D83265"/>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1263D"/>
    <w:rsid w:val="00E136E7"/>
    <w:rsid w:val="00E15A40"/>
    <w:rsid w:val="00E27C69"/>
    <w:rsid w:val="00E30DBB"/>
    <w:rsid w:val="00E320E2"/>
    <w:rsid w:val="00E3797C"/>
    <w:rsid w:val="00E40A8E"/>
    <w:rsid w:val="00E54A44"/>
    <w:rsid w:val="00E55FC7"/>
    <w:rsid w:val="00E6210D"/>
    <w:rsid w:val="00E647AD"/>
    <w:rsid w:val="00E64F35"/>
    <w:rsid w:val="00E709DA"/>
    <w:rsid w:val="00E77BAF"/>
    <w:rsid w:val="00E80DF7"/>
    <w:rsid w:val="00E81B29"/>
    <w:rsid w:val="00E81F82"/>
    <w:rsid w:val="00E82B39"/>
    <w:rsid w:val="00E83D51"/>
    <w:rsid w:val="00E8686B"/>
    <w:rsid w:val="00E94CBD"/>
    <w:rsid w:val="00E96703"/>
    <w:rsid w:val="00EA31D5"/>
    <w:rsid w:val="00EA78F6"/>
    <w:rsid w:val="00EB7BA6"/>
    <w:rsid w:val="00EC1C5A"/>
    <w:rsid w:val="00EC1D5B"/>
    <w:rsid w:val="00ED38C1"/>
    <w:rsid w:val="00ED4E9D"/>
    <w:rsid w:val="00EE0C12"/>
    <w:rsid w:val="00EE5567"/>
    <w:rsid w:val="00EE6836"/>
    <w:rsid w:val="00EF087D"/>
    <w:rsid w:val="00EF2515"/>
    <w:rsid w:val="00EF69EF"/>
    <w:rsid w:val="00F02753"/>
    <w:rsid w:val="00F03960"/>
    <w:rsid w:val="00F13AE0"/>
    <w:rsid w:val="00F13EB5"/>
    <w:rsid w:val="00F156E5"/>
    <w:rsid w:val="00F22D03"/>
    <w:rsid w:val="00F309A1"/>
    <w:rsid w:val="00F348EB"/>
    <w:rsid w:val="00F37A68"/>
    <w:rsid w:val="00F4293F"/>
    <w:rsid w:val="00F42B9F"/>
    <w:rsid w:val="00F551F9"/>
    <w:rsid w:val="00F61BBC"/>
    <w:rsid w:val="00F64B8A"/>
    <w:rsid w:val="00F82116"/>
    <w:rsid w:val="00F86256"/>
    <w:rsid w:val="00F95B2E"/>
    <w:rsid w:val="00F95D38"/>
    <w:rsid w:val="00F9656F"/>
    <w:rsid w:val="00F97BD8"/>
    <w:rsid w:val="00FA4470"/>
    <w:rsid w:val="00FA484E"/>
    <w:rsid w:val="00FA596C"/>
    <w:rsid w:val="00FA6CB2"/>
    <w:rsid w:val="00FA753C"/>
    <w:rsid w:val="00FA7E0D"/>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styleId="Mencinsinresolver">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0.xml"/><Relationship Id="rId21" Type="http://schemas.openxmlformats.org/officeDocument/2006/relationships/image" Target="media/image4.png"/><Relationship Id="rId42" Type="http://schemas.microsoft.com/office/2007/relationships/diagramDrawing" Target="diagrams/drawing6.xml"/><Relationship Id="rId63" Type="http://schemas.openxmlformats.org/officeDocument/2006/relationships/diagramColors" Target="diagrams/colors10.xml"/><Relationship Id="rId84" Type="http://schemas.openxmlformats.org/officeDocument/2006/relationships/diagramQuickStyle" Target="diagrams/quickStyle14.xml"/><Relationship Id="rId138" Type="http://schemas.openxmlformats.org/officeDocument/2006/relationships/diagramQuickStyle" Target="diagrams/quickStyle23.xml"/><Relationship Id="rId107" Type="http://schemas.openxmlformats.org/officeDocument/2006/relationships/diagramData" Target="diagrams/data18.xml"/><Relationship Id="rId11" Type="http://schemas.openxmlformats.org/officeDocument/2006/relationships/diagramData" Target="diagrams/data1.xml"/><Relationship Id="rId32" Type="http://schemas.openxmlformats.org/officeDocument/2006/relationships/image" Target="media/image5.jpeg"/><Relationship Id="rId53" Type="http://schemas.microsoft.com/office/2007/relationships/diagramDrawing" Target="diagrams/drawing8.xml"/><Relationship Id="rId74" Type="http://schemas.microsoft.com/office/2007/relationships/diagramDrawing" Target="diagrams/drawing12.xml"/><Relationship Id="rId128" Type="http://schemas.openxmlformats.org/officeDocument/2006/relationships/hyperlink" Target="https://docs.aws.amazon.com/es_es/waf/latest/developerguide/waf-dg.pdf" TargetMode="External"/><Relationship Id="rId149" Type="http://schemas.openxmlformats.org/officeDocument/2006/relationships/diagramColors" Target="diagrams/colors25.xml"/><Relationship Id="rId5" Type="http://schemas.openxmlformats.org/officeDocument/2006/relationships/webSettings" Target="webSettings.xml"/><Relationship Id="rId95" Type="http://schemas.openxmlformats.org/officeDocument/2006/relationships/diagramColors" Target="diagrams/colors16.xml"/><Relationship Id="rId22" Type="http://schemas.openxmlformats.org/officeDocument/2006/relationships/diagramData" Target="diagrams/data3.xml"/><Relationship Id="rId27" Type="http://schemas.openxmlformats.org/officeDocument/2006/relationships/diagramData" Target="diagrams/data4.xml"/><Relationship Id="rId43" Type="http://schemas.openxmlformats.org/officeDocument/2006/relationships/diagramData" Target="diagrams/data7.xml"/><Relationship Id="rId48" Type="http://schemas.openxmlformats.org/officeDocument/2006/relationships/image" Target="media/image6.jpeg"/><Relationship Id="rId64" Type="http://schemas.microsoft.com/office/2007/relationships/diagramDrawing" Target="diagrams/drawing10.xml"/><Relationship Id="rId69" Type="http://schemas.microsoft.com/office/2007/relationships/diagramDrawing" Target="diagrams/drawing11.xml"/><Relationship Id="rId113" Type="http://schemas.openxmlformats.org/officeDocument/2006/relationships/diagramLayout" Target="diagrams/layout19.xml"/><Relationship Id="rId118" Type="http://schemas.openxmlformats.org/officeDocument/2006/relationships/diagramLayout" Target="diagrams/layout20.xml"/><Relationship Id="rId134" Type="http://schemas.openxmlformats.org/officeDocument/2006/relationships/diagramColors" Target="diagrams/colors22.xml"/><Relationship Id="rId139" Type="http://schemas.openxmlformats.org/officeDocument/2006/relationships/diagramColors" Target="diagrams/colors23.xml"/><Relationship Id="rId80" Type="http://schemas.openxmlformats.org/officeDocument/2006/relationships/image" Target="media/image8.png"/><Relationship Id="rId85" Type="http://schemas.openxmlformats.org/officeDocument/2006/relationships/diagramColors" Target="diagrams/colors14.xml"/><Relationship Id="rId150" Type="http://schemas.microsoft.com/office/2007/relationships/diagramDrawing" Target="diagrams/drawing25.xml"/><Relationship Id="rId12" Type="http://schemas.openxmlformats.org/officeDocument/2006/relationships/diagramLayout" Target="diagrams/layout1.xml"/><Relationship Id="rId17" Type="http://schemas.openxmlformats.org/officeDocument/2006/relationships/diagramLayout" Target="diagrams/layout2.xml"/><Relationship Id="rId33" Type="http://schemas.openxmlformats.org/officeDocument/2006/relationships/diagramData" Target="diagrams/data5.xml"/><Relationship Id="rId38" Type="http://schemas.openxmlformats.org/officeDocument/2006/relationships/diagramData" Target="diagrams/data6.xml"/><Relationship Id="rId59" Type="http://schemas.openxmlformats.org/officeDocument/2006/relationships/image" Target="media/image7.png"/><Relationship Id="rId103" Type="http://schemas.microsoft.com/office/2011/relationships/commentsExtended" Target="commentsExtended.xml"/><Relationship Id="rId108" Type="http://schemas.openxmlformats.org/officeDocument/2006/relationships/diagramLayout" Target="diagrams/layout18.xml"/><Relationship Id="rId124" Type="http://schemas.openxmlformats.org/officeDocument/2006/relationships/diagramQuickStyle" Target="diagrams/quickStyle21.xml"/><Relationship Id="rId129" Type="http://schemas.openxmlformats.org/officeDocument/2006/relationships/hyperlink" Target="https://docs.aws.amazon.com/es_es/AmazonCloudFront/latest/DeveloperGuide/AmazonCloudFront_DevGuide.pdf" TargetMode="External"/><Relationship Id="rId54" Type="http://schemas.openxmlformats.org/officeDocument/2006/relationships/diagramData" Target="diagrams/data9.xml"/><Relationship Id="rId70" Type="http://schemas.openxmlformats.org/officeDocument/2006/relationships/diagramData" Target="diagrams/data12.xml"/><Relationship Id="rId75" Type="http://schemas.openxmlformats.org/officeDocument/2006/relationships/diagramData" Target="diagrams/data13.xml"/><Relationship Id="rId91" Type="http://schemas.microsoft.com/office/2007/relationships/diagramDrawing" Target="diagrams/drawing15.xml"/><Relationship Id="rId96" Type="http://schemas.microsoft.com/office/2007/relationships/diagramDrawing" Target="diagrams/drawing16.xml"/><Relationship Id="rId140" Type="http://schemas.microsoft.com/office/2007/relationships/diagramDrawing" Target="diagrams/drawing23.xml"/><Relationship Id="rId145" Type="http://schemas.microsoft.com/office/2007/relationships/diagramDrawing" Target="diagrams/drawing2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Layout" Target="diagrams/layout3.xml"/><Relationship Id="rId28" Type="http://schemas.openxmlformats.org/officeDocument/2006/relationships/diagramLayout" Target="diagrams/layout4.xml"/><Relationship Id="rId49" Type="http://schemas.openxmlformats.org/officeDocument/2006/relationships/diagramData" Target="diagrams/data8.xml"/><Relationship Id="rId114" Type="http://schemas.openxmlformats.org/officeDocument/2006/relationships/diagramQuickStyle" Target="diagrams/quickStyle19.xml"/><Relationship Id="rId119" Type="http://schemas.openxmlformats.org/officeDocument/2006/relationships/diagramQuickStyle" Target="diagrams/quickStyle20.xml"/><Relationship Id="rId44" Type="http://schemas.openxmlformats.org/officeDocument/2006/relationships/diagramLayout" Target="diagrams/layout7.xml"/><Relationship Id="rId60" Type="http://schemas.openxmlformats.org/officeDocument/2006/relationships/diagramData" Target="diagrams/data10.xml"/><Relationship Id="rId65" Type="http://schemas.openxmlformats.org/officeDocument/2006/relationships/diagramData" Target="diagrams/data11.xml"/><Relationship Id="rId81" Type="http://schemas.openxmlformats.org/officeDocument/2006/relationships/image" Target="media/image9.jpeg"/><Relationship Id="rId86" Type="http://schemas.microsoft.com/office/2007/relationships/diagramDrawing" Target="diagrams/drawing14.xml"/><Relationship Id="rId130" Type="http://schemas.openxmlformats.org/officeDocument/2006/relationships/hyperlink" Target="https://docs.aws.amazon.com/es_es/AWSEC2/latest/UserGuide/ec2-ug.pdf" TargetMode="External"/><Relationship Id="rId135" Type="http://schemas.microsoft.com/office/2007/relationships/diagramDrawing" Target="diagrams/drawing22.xml"/><Relationship Id="rId151"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diagramLayout" Target="diagrams/layout6.xml"/><Relationship Id="rId109" Type="http://schemas.openxmlformats.org/officeDocument/2006/relationships/diagramQuickStyle" Target="diagrams/quickStyle18.xml"/><Relationship Id="rId34" Type="http://schemas.openxmlformats.org/officeDocument/2006/relationships/diagramLayout" Target="diagrams/layout5.xml"/><Relationship Id="rId50" Type="http://schemas.openxmlformats.org/officeDocument/2006/relationships/diagramLayout" Target="diagrams/layout8.xml"/><Relationship Id="rId55" Type="http://schemas.openxmlformats.org/officeDocument/2006/relationships/diagramLayout" Target="diagrams/layout9.xml"/><Relationship Id="rId76" Type="http://schemas.openxmlformats.org/officeDocument/2006/relationships/diagramLayout" Target="diagrams/layout13.xml"/><Relationship Id="rId97" Type="http://schemas.openxmlformats.org/officeDocument/2006/relationships/diagramData" Target="diagrams/data17.xml"/><Relationship Id="rId104" Type="http://schemas.microsoft.com/office/2016/09/relationships/commentsIds" Target="commentsIds.xml"/><Relationship Id="rId120" Type="http://schemas.openxmlformats.org/officeDocument/2006/relationships/diagramColors" Target="diagrams/colors20.xml"/><Relationship Id="rId125" Type="http://schemas.openxmlformats.org/officeDocument/2006/relationships/diagramColors" Target="diagrams/colors21.xml"/><Relationship Id="rId141" Type="http://schemas.openxmlformats.org/officeDocument/2006/relationships/diagramData" Target="diagrams/data24.xml"/><Relationship Id="rId146" Type="http://schemas.openxmlformats.org/officeDocument/2006/relationships/diagramData" Target="diagrams/data25.xml"/><Relationship Id="rId7" Type="http://schemas.openxmlformats.org/officeDocument/2006/relationships/endnotes" Target="endnotes.xml"/><Relationship Id="rId71" Type="http://schemas.openxmlformats.org/officeDocument/2006/relationships/diagramLayout" Target="diagrams/layout12.xml"/><Relationship Id="rId92" Type="http://schemas.openxmlformats.org/officeDocument/2006/relationships/diagramData" Target="diagrams/data16.xml"/><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Layout" Target="diagrams/layout11.xml"/><Relationship Id="rId87" Type="http://schemas.openxmlformats.org/officeDocument/2006/relationships/diagramData" Target="diagrams/data15.xml"/><Relationship Id="rId110" Type="http://schemas.openxmlformats.org/officeDocument/2006/relationships/diagramColors" Target="diagrams/colors18.xml"/><Relationship Id="rId115" Type="http://schemas.openxmlformats.org/officeDocument/2006/relationships/diagramColors" Target="diagrams/colors19.xml"/><Relationship Id="rId131" Type="http://schemas.openxmlformats.org/officeDocument/2006/relationships/diagramData" Target="diagrams/data22.xml"/><Relationship Id="rId136" Type="http://schemas.openxmlformats.org/officeDocument/2006/relationships/diagramData" Target="diagrams/data23.xml"/><Relationship Id="rId61" Type="http://schemas.openxmlformats.org/officeDocument/2006/relationships/diagramLayout" Target="diagrams/layout10.xml"/><Relationship Id="rId82" Type="http://schemas.openxmlformats.org/officeDocument/2006/relationships/diagramData" Target="diagrams/data14.xml"/><Relationship Id="rId152" Type="http://schemas.openxmlformats.org/officeDocument/2006/relationships/fontTable" Target="fontTable.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diagramQuickStyle" Target="diagrams/quickStyle5.xml"/><Relationship Id="rId56" Type="http://schemas.openxmlformats.org/officeDocument/2006/relationships/diagramQuickStyle" Target="diagrams/quickStyle9.xml"/><Relationship Id="rId77" Type="http://schemas.openxmlformats.org/officeDocument/2006/relationships/diagramQuickStyle" Target="diagrams/quickStyle13.xml"/><Relationship Id="rId100" Type="http://schemas.openxmlformats.org/officeDocument/2006/relationships/diagramColors" Target="diagrams/colors17.xml"/><Relationship Id="rId105" Type="http://schemas.microsoft.com/office/2018/08/relationships/commentsExtensible" Target="commentsExtensible.xml"/><Relationship Id="rId126" Type="http://schemas.microsoft.com/office/2007/relationships/diagramDrawing" Target="diagrams/drawing21.xml"/><Relationship Id="rId147" Type="http://schemas.openxmlformats.org/officeDocument/2006/relationships/diagramLayout" Target="diagrams/layout25.xml"/><Relationship Id="rId8" Type="http://schemas.openxmlformats.org/officeDocument/2006/relationships/image" Target="media/image1.png"/><Relationship Id="rId51" Type="http://schemas.openxmlformats.org/officeDocument/2006/relationships/diagramQuickStyle" Target="diagrams/quickStyle8.xml"/><Relationship Id="rId72" Type="http://schemas.openxmlformats.org/officeDocument/2006/relationships/diagramQuickStyle" Target="diagrams/quickStyle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microsoft.com/office/2007/relationships/diagramDrawing" Target="diagrams/drawing20.xml"/><Relationship Id="rId142" Type="http://schemas.openxmlformats.org/officeDocument/2006/relationships/diagramLayout" Target="diagrams/layout24.xml"/><Relationship Id="rId3" Type="http://schemas.openxmlformats.org/officeDocument/2006/relationships/styles" Target="styles.xml"/><Relationship Id="rId25" Type="http://schemas.openxmlformats.org/officeDocument/2006/relationships/diagramColors" Target="diagrams/colors3.xml"/><Relationship Id="rId46" Type="http://schemas.openxmlformats.org/officeDocument/2006/relationships/diagramColors" Target="diagrams/colors7.xml"/><Relationship Id="rId67" Type="http://schemas.openxmlformats.org/officeDocument/2006/relationships/diagramQuickStyle" Target="diagrams/quickStyle11.xml"/><Relationship Id="rId116" Type="http://schemas.microsoft.com/office/2007/relationships/diagramDrawing" Target="diagrams/drawing19.xml"/><Relationship Id="rId137" Type="http://schemas.openxmlformats.org/officeDocument/2006/relationships/diagramLayout" Target="diagrams/layout23.xml"/><Relationship Id="rId20" Type="http://schemas.microsoft.com/office/2007/relationships/diagramDrawing" Target="diagrams/drawing2.xml"/><Relationship Id="rId41" Type="http://schemas.openxmlformats.org/officeDocument/2006/relationships/diagramColors" Target="diagrams/colors6.xml"/><Relationship Id="rId62" Type="http://schemas.openxmlformats.org/officeDocument/2006/relationships/diagramQuickStyle" Target="diagrams/quickStyle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microsoft.com/office/2007/relationships/diagramDrawing" Target="diagrams/drawing18.xml"/><Relationship Id="rId132" Type="http://schemas.openxmlformats.org/officeDocument/2006/relationships/diagramLayout" Target="diagrams/layout22.xml"/><Relationship Id="rId153" Type="http://schemas.microsoft.com/office/2011/relationships/people" Target="people.xml"/><Relationship Id="rId15" Type="http://schemas.microsoft.com/office/2007/relationships/diagramDrawing" Target="diagrams/drawing1.xml"/><Relationship Id="rId36" Type="http://schemas.openxmlformats.org/officeDocument/2006/relationships/diagramColors" Target="diagrams/colors5.xml"/><Relationship Id="rId57" Type="http://schemas.openxmlformats.org/officeDocument/2006/relationships/diagramColors" Target="diagrams/colors9.xml"/><Relationship Id="rId106" Type="http://schemas.openxmlformats.org/officeDocument/2006/relationships/image" Target="media/image10.jpeg"/><Relationship Id="rId127" Type="http://schemas.openxmlformats.org/officeDocument/2006/relationships/hyperlink" Target="https://aws.amazon.com/es/organizations/" TargetMode="External"/><Relationship Id="rId10" Type="http://schemas.openxmlformats.org/officeDocument/2006/relationships/image" Target="media/image3.png"/><Relationship Id="rId31" Type="http://schemas.microsoft.com/office/2007/relationships/diagramDrawing" Target="diagrams/drawing4.xml"/><Relationship Id="rId52" Type="http://schemas.openxmlformats.org/officeDocument/2006/relationships/diagramColors" Target="diagrams/colors8.xml"/><Relationship Id="rId73" Type="http://schemas.openxmlformats.org/officeDocument/2006/relationships/diagramColors" Target="diagrams/colors12.xml"/><Relationship Id="rId78" Type="http://schemas.openxmlformats.org/officeDocument/2006/relationships/diagramColors" Target="diagrams/colors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Data" Target="diagrams/data21.xml"/><Relationship Id="rId143" Type="http://schemas.openxmlformats.org/officeDocument/2006/relationships/diagramQuickStyle" Target="diagrams/quickStyle24.xml"/><Relationship Id="rId148" Type="http://schemas.openxmlformats.org/officeDocument/2006/relationships/diagramQuickStyle" Target="diagrams/quickStyle25.xml"/><Relationship Id="rId4" Type="http://schemas.openxmlformats.org/officeDocument/2006/relationships/settings" Target="settings.xml"/><Relationship Id="rId9" Type="http://schemas.openxmlformats.org/officeDocument/2006/relationships/image" Target="media/image2.png"/><Relationship Id="rId26" Type="http://schemas.microsoft.com/office/2007/relationships/diagramDrawing" Target="diagrams/drawing3.xml"/><Relationship Id="rId47" Type="http://schemas.microsoft.com/office/2007/relationships/diagramDrawing" Target="diagrams/drawing7.xml"/><Relationship Id="rId68" Type="http://schemas.openxmlformats.org/officeDocument/2006/relationships/diagramColors" Target="diagrams/colors11.xml"/><Relationship Id="rId89" Type="http://schemas.openxmlformats.org/officeDocument/2006/relationships/diagramQuickStyle" Target="diagrams/quickStyle15.xml"/><Relationship Id="rId112" Type="http://schemas.openxmlformats.org/officeDocument/2006/relationships/diagramData" Target="diagrams/data19.xml"/><Relationship Id="rId133" Type="http://schemas.openxmlformats.org/officeDocument/2006/relationships/diagramQuickStyle" Target="diagrams/quickStyle22.xml"/><Relationship Id="rId154" Type="http://schemas.openxmlformats.org/officeDocument/2006/relationships/theme" Target="theme/theme1.xml"/><Relationship Id="rId16" Type="http://schemas.openxmlformats.org/officeDocument/2006/relationships/diagramData" Target="diagrams/data2.xml"/><Relationship Id="rId37" Type="http://schemas.microsoft.com/office/2007/relationships/diagramDrawing" Target="diagrams/drawing5.xml"/><Relationship Id="rId58" Type="http://schemas.microsoft.com/office/2007/relationships/diagramDrawing" Target="diagrams/drawing9.xml"/><Relationship Id="rId79" Type="http://schemas.microsoft.com/office/2007/relationships/diagramDrawing" Target="diagrams/drawing13.xml"/><Relationship Id="rId102" Type="http://schemas.openxmlformats.org/officeDocument/2006/relationships/comments" Target="comments.xml"/><Relationship Id="rId123" Type="http://schemas.openxmlformats.org/officeDocument/2006/relationships/diagramLayout" Target="diagrams/layout21.xml"/><Relationship Id="rId144" Type="http://schemas.openxmlformats.org/officeDocument/2006/relationships/diagramColors" Target="diagrams/colors24.xml"/><Relationship Id="rId90" Type="http://schemas.openxmlformats.org/officeDocument/2006/relationships/diagramColors" Target="diagrams/colors15.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E8C81C70-0889-4F83-B2BD-2AEF267CE627}" type="presParOf" srcId="{DBB6B28E-CD7F-46A0-BDAC-199473353B78}" destId="{DC8BD044-A3B5-496F-9F98-5D6265353648}" srcOrd="2"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4C911C16-6130-4E8A-919C-A331BD08DFFC}" type="presOf" srcId="{25D1661C-1AD6-4939-92D1-E23D7FF4717E}" destId="{AF222503-59A7-4DD7-B6DF-DA7C1DAF67CB}"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A0E92A38-AACA-4494-BAAF-D43E2AD291EE}" type="presOf" srcId="{947CFE87-5B3E-4A61-AF11-CD5FE251BD92}" destId="{041592B6-43C7-485D-8626-D1BE083B1238}"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792BE58-6C15-4E23-8059-0F663A7788BD}" type="presOf" srcId="{0C45496D-EB44-4D6D-8BA3-FC35F44E94EC}" destId="{C72B4285-A5FF-47A1-8203-0ADCEAE0FC37}" srcOrd="0" destOrd="0" presId="urn:microsoft.com/office/officeart/2005/8/layout/process3"/>
    <dgm:cxn modelId="{28B6C15A-8B5E-41B6-B756-C78DA135A3BF}" type="presOf" srcId="{947CFE87-5B3E-4A61-AF11-CD5FE251BD92}" destId="{D38DEA0E-903C-47A1-9DBA-C2EF7AA63AAF}"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850F2A5-C160-4851-8F33-A27D7EA7E861}" type="presOf" srcId="{F2DB028E-ED48-4F86-9D43-038F5A4A6891}" destId="{A6EE5A44-391F-413F-9C9E-930C6BBBC9AB}" srcOrd="1" destOrd="0" presId="urn:microsoft.com/office/officeart/2005/8/layout/process3"/>
    <dgm:cxn modelId="{B2E2A2BD-DB61-47B8-AA16-0AF43522ABFB}" type="presOf" srcId="{25D1661C-1AD6-4939-92D1-E23D7FF4717E}" destId="{A24867D0-AE8B-4517-ABF9-B24B474E161E}"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8225B98B-372B-46FD-9BF9-F2D7AD478848}" type="presParOf" srcId="{71330616-7E8A-4D92-AB6F-1FB7488A3B15}" destId="{AF222503-59A7-4DD7-B6DF-DA7C1DAF67CB}" srcOrd="3" destOrd="0" presId="urn:microsoft.com/office/officeart/2005/8/layout/process3"/>
    <dgm:cxn modelId="{2E9A6792-3A20-4110-A6B9-D3867EFDC8B7}" type="presParOf" srcId="{AF222503-59A7-4DD7-B6DF-DA7C1DAF67CB}" destId="{A24867D0-AE8B-4517-ABF9-B24B474E161E}" srcOrd="0" destOrd="0" presId="urn:microsoft.com/office/officeart/2005/8/layout/process3"/>
    <dgm:cxn modelId="{E772E4A2-E2E2-40E5-B2C8-12FAA23FA90B}" type="presParOf" srcId="{71330616-7E8A-4D92-AB6F-1FB7488A3B15}" destId="{A3F1E66E-A814-431F-84A6-DB5CCCA9476B}" srcOrd="4" destOrd="0" presId="urn:microsoft.com/office/officeart/2005/8/layout/process3"/>
    <dgm:cxn modelId="{03E3B3BD-0A90-4758-BFB6-92C19EDE3718}" type="presParOf" srcId="{A3F1E66E-A814-431F-84A6-DB5CCCA9476B}" destId="{041592B6-43C7-485D-8626-D1BE083B1238}" srcOrd="0" destOrd="0" presId="urn:microsoft.com/office/officeart/2005/8/layout/process3"/>
    <dgm:cxn modelId="{41D2CDF3-07AE-4719-9AF7-A3CD8DEA37DE}" type="presParOf" srcId="{A3F1E66E-A814-431F-84A6-DB5CCCA9476B}" destId="{D38DEA0E-903C-47A1-9DBA-C2EF7AA63AAF}" srcOrd="1" destOrd="0" presId="urn:microsoft.com/office/officeart/2005/8/layout/process3"/>
    <dgm:cxn modelId="{BDFD2B84-4EC0-409C-AD8C-657BBCB61CB2}"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0" presId="urn:microsoft.com/office/officeart/2005/8/layout/process3"/>
    <dgm:cxn modelId="{8F2C8A15-08D3-48BA-96D9-6425CAB15CD2}" type="presOf" srcId="{2FB43CC7-A3F1-4165-9BEC-42D4C18452C5}" destId="{3605D73C-7E3E-4818-B6BE-775942DAFC6D}" srcOrd="0" destOrd="0" presId="urn:microsoft.com/office/officeart/2005/8/layout/process3"/>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06D05978-CE6F-4236-925C-116EBC3A070E}" type="presOf" srcId="{A3B8EDC3-CC93-4BFD-ADB3-89F61AA508D2}" destId="{F30D5423-D3DC-4D84-9295-E80A71FDABE7}" srcOrd="0" destOrd="1"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0"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3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7F1DC0-785A-4F38-A6DC-B7572D50068A}" type="presOf" srcId="{F521B3C0-F467-4B41-ADDE-18218D4C5020}" destId="{F4EAB0C5-295B-45CC-8124-03C5AEA26913}" srcOrd="0" destOrd="1"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AA48461C-AFDB-4DB1-B7C7-53771F28A00E}" type="presOf" srcId="{189CF955-8BEC-409A-8279-04C0FCC63722}" destId="{00EF6254-6E58-4376-AE79-61C7809C8EFD}"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A5E684A-2EDC-44B3-94E3-1C979E5CB502}" type="presOf" srcId="{2E9B588C-CF38-4CF8-BA8A-E5E8369F8ADF}" destId="{BA43A460-1A64-47A4-AD16-52D2973CDE5B}" srcOrd="1"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2152E3C0-597A-463A-9D4F-0012DE6D05E3}" type="presOf" srcId="{2E9B588C-CF38-4CF8-BA8A-E5E8369F8ADF}" destId="{68701596-3808-4F0C-9F00-9F88100A7A2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A4E3A3EC-FBC9-4EBD-9081-A8192A8D0D5C}" type="presOf" srcId="{69F5C2CB-C74D-41A5-9E1E-BB5D593FC3A8}" destId="{4732F223-B9F1-4348-86ED-67F630824C96}"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E7A1F9-AF5F-4A00-A9A9-B3A7099BA1F9}" type="presOf" srcId="{189CF955-8BEC-409A-8279-04C0FCC63722}" destId="{78724FF8-A2B8-4AD8-BE49-BBA30E0B102E}"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07FE53E0-5C05-4154-AF4A-740CB22807B9}" type="presParOf" srcId="{71330616-7E8A-4D92-AB6F-1FB7488A3B15}" destId="{68701596-3808-4F0C-9F00-9F88100A7A2C}" srcOrd="3" destOrd="0" presId="urn:microsoft.com/office/officeart/2005/8/layout/process3"/>
    <dgm:cxn modelId="{8A58C337-6777-42F8-AB4C-C3AF47647EAE}" type="presParOf" srcId="{68701596-3808-4F0C-9F00-9F88100A7A2C}" destId="{BA43A460-1A64-47A4-AD16-52D2973CDE5B}" srcOrd="0" destOrd="0" presId="urn:microsoft.com/office/officeart/2005/8/layout/process3"/>
    <dgm:cxn modelId="{55117E3B-0F32-4FEA-A3F0-5FBE13CAC862}" type="presParOf" srcId="{71330616-7E8A-4D92-AB6F-1FB7488A3B15}" destId="{0B5C6FBE-0861-44B2-BB30-417915B9C5D7}" srcOrd="4" destOrd="0" presId="urn:microsoft.com/office/officeart/2005/8/layout/process3"/>
    <dgm:cxn modelId="{518D28D0-2D57-49B2-8F33-CE39E41F4097}" type="presParOf" srcId="{0B5C6FBE-0861-44B2-BB30-417915B9C5D7}" destId="{00EF6254-6E58-4376-AE79-61C7809C8EFD}" srcOrd="0" destOrd="0" presId="urn:microsoft.com/office/officeart/2005/8/layout/process3"/>
    <dgm:cxn modelId="{1EE13B43-815C-4155-8550-B7F83F2B828B}" type="presParOf" srcId="{0B5C6FBE-0861-44B2-BB30-417915B9C5D7}" destId="{78724FF8-A2B8-4AD8-BE49-BBA30E0B102E}" srcOrd="1" destOrd="0" presId="urn:microsoft.com/office/officeart/2005/8/layout/process3"/>
    <dgm:cxn modelId="{838C3856-EEBC-4A1F-815C-3636C25D3285}"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151" y="104009"/>
          <a:ext cx="1846614"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validarUsuario</a:t>
          </a:r>
          <a:endParaRPr lang="es-CO" sz="1100" kern="1200"/>
        </a:p>
      </dsp:txBody>
      <dsp:txXfrm>
        <a:off x="2151" y="104009"/>
        <a:ext cx="1846614" cy="316800"/>
      </dsp:txXfrm>
    </dsp:sp>
    <dsp:sp modelId="{3605D73C-7E3E-4818-B6BE-775942DAFC6D}">
      <dsp:nvSpPr>
        <dsp:cNvPr id="0" name=""/>
        <dsp:cNvSpPr/>
      </dsp:nvSpPr>
      <dsp:spPr>
        <a:xfrm>
          <a:off x="380373"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Symbol" panose="05050102010706020507" pitchFamily="18" charset="2"/>
            <a:buChar char=""/>
          </a:pPr>
          <a:r>
            <a:rPr lang="es-CO" sz="1100" kern="1200"/>
            <a:t>cuando el usuario ingrese al sistema se validará el ingreso </a:t>
          </a:r>
        </a:p>
      </dsp:txBody>
      <dsp:txXfrm>
        <a:off x="434458" y="474893"/>
        <a:ext cx="1738444" cy="1911429"/>
      </dsp:txXfrm>
    </dsp:sp>
    <dsp:sp modelId="{AE44CE3B-B5A6-433D-BDC1-30435E6648AC}">
      <dsp:nvSpPr>
        <dsp:cNvPr id="0" name=""/>
        <dsp:cNvSpPr/>
      </dsp:nvSpPr>
      <dsp:spPr>
        <a:xfrm>
          <a:off x="2128706" y="32532"/>
          <a:ext cx="593473" cy="4597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128706" y="124483"/>
        <a:ext cx="455547" cy="275851"/>
      </dsp:txXfrm>
    </dsp:sp>
    <dsp:sp modelId="{AFD828BF-13EA-4A30-82EF-94D3CE706000}">
      <dsp:nvSpPr>
        <dsp:cNvPr id="0" name=""/>
        <dsp:cNvSpPr/>
      </dsp:nvSpPr>
      <dsp:spPr>
        <a:xfrm>
          <a:off x="2968526" y="104009"/>
          <a:ext cx="1846614"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validarIntentosIngreso</a:t>
          </a:r>
          <a:endParaRPr lang="es-CO" sz="1100" kern="1200"/>
        </a:p>
      </dsp:txBody>
      <dsp:txXfrm>
        <a:off x="2968526" y="104009"/>
        <a:ext cx="1846614" cy="316800"/>
      </dsp:txXfrm>
    </dsp:sp>
    <dsp:sp modelId="{F30D5423-D3DC-4D84-9295-E80A71FDABE7}">
      <dsp:nvSpPr>
        <dsp:cNvPr id="0" name=""/>
        <dsp:cNvSpPr/>
      </dsp:nvSpPr>
      <dsp:spPr>
        <a:xfrm>
          <a:off x="3346748"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validan los intentos de ingreso al sistema</a:t>
          </a:r>
        </a:p>
        <a:p>
          <a:pPr marL="57150" lvl="1" indent="-57150" algn="l" defTabSz="488950">
            <a:lnSpc>
              <a:spcPct val="90000"/>
            </a:lnSpc>
            <a:spcBef>
              <a:spcPct val="0"/>
            </a:spcBef>
            <a:spcAft>
              <a:spcPct val="15000"/>
            </a:spcAft>
            <a:buChar char="•"/>
          </a:pPr>
          <a:r>
            <a:rPr lang="es-CO" sz="1100" kern="1200"/>
            <a:t>accede: el usuario ingresará al sistema </a:t>
          </a:r>
        </a:p>
        <a:p>
          <a:pPr marL="57150" lvl="1" indent="-57150" algn="l" defTabSz="488950">
            <a:lnSpc>
              <a:spcPct val="90000"/>
            </a:lnSpc>
            <a:spcBef>
              <a:spcPct val="0"/>
            </a:spcBef>
            <a:spcAft>
              <a:spcPct val="15000"/>
            </a:spcAft>
            <a:buChar char="•"/>
          </a:pPr>
          <a:r>
            <a:rPr lang="es-CO" sz="1100" kern="1200"/>
            <a:t>intentos fallidos: si los intentos de ingreso son superiores a 3 veces, se genera una alerta al administrador del sistema y no se permiten mas intentos</a:t>
          </a:r>
        </a:p>
      </dsp:txBody>
      <dsp:txXfrm>
        <a:off x="3400833" y="474893"/>
        <a:ext cx="1738444" cy="191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2A36-FAC2-4A4C-9874-E4308FA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2600</TotalTime>
  <Pages>83</Pages>
  <Words>10647</Words>
  <Characters>58563</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69072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30</cp:revision>
  <cp:lastPrinted>2007-12-04T21:07:00Z</cp:lastPrinted>
  <dcterms:created xsi:type="dcterms:W3CDTF">2020-10-13T16:38:00Z</dcterms:created>
  <dcterms:modified xsi:type="dcterms:W3CDTF">2020-10-16T20:40:00Z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